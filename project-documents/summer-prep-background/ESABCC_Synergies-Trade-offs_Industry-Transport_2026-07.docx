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Synergies and trade-offs between climate-change mitigation and adaptation</w:t>
      </w:r>
    </w:p>
    <w:p>
      <w:pPr>
        <w:pStyle w:val="AltH2"/>
      </w:pPr>
      <w:r>
        <w:t xml:space="preserve">Industry and transport — an internal literature note for the Policy Gap 2.0 prep cycle</w:t>
      </w:r>
    </w:p>
    <w:p>
      <w:pPr>
        <w:pStyle w:val="Lead-intext"/>
      </w:pPr>
      <w:r>
        <w:t xml:space="preserve">Where cutting emissions also builds climate resilience, and where it works against it — mapped subsector by subsector, on the report's own structure.</w:t>
      </w:r>
    </w:p>
    <w:p>
      <w:pPr>
        <w:pStyle w:val="SourceNotes"/>
      </w:pPr>
      <w:r>
        <w:t xml:space="preserve">Summer Prep · Policy Gap 2.0 Report · Note 2 — background document, prepared 27 July 2026.</w:t>
      </w:r>
    </w:p>
    <w:tbl>
      <w:tblPr>
        <w:tblStyle w:val="Box"/>
        <w:tblW w:w="9070" w:type="dxa"/>
        <w:tblLook w:val="0420" w:firstRow="1" w:lastRow="0" w:firstColumn="0" w:lastColumn="0" w:noHBand="0" w:noVBand="1"/>
      </w:tblPr>
      <w:tblGrid>
        <w:gridCol w:w="9070"/>
      </w:tblGrid>
      <w:tr>
        <w:trPr>
          <w:cantSplit/>
        </w:trPr>
        <w:tc>
          <w:tcPr>
            <w:tcW w:w="9070" w:type="dxa"/>
            <w:vAlign w:val="top"/>
          </w:tcPr>
          <w:p>
            <w:pPr>
              <w:pStyle w:val="Boxtext"/>
            </w:pPr>
            <w:r>
              <w:t xml:space="preserve">Status of this note</w:t>
            </w:r>
          </w:p>
          <w:p>
            <w:pPr>
              <w:pStyle w:val="Boxtext"/>
            </w:pPr>
            <w:r>
              <w:t xml:space="preserve">Each entry states a real, literature-grounded interaction and cites the primary work it rests on (IPCC AR6 WGII/WGIII, the EEA European Climate Risk Assessment, and peer-reviewed studies). Every citation was source-verified against Crossref and publisher records on 10 July 2026.</w:t>
            </w:r>
          </w:p>
          <w:p>
            <w:pPr>
              <w:pStyle w:val="Boxtext"/>
            </w:pPr>
            <w:r>
              <w:t xml:space="preserve">The framing, and the assignment of each mechanism to a subsector, are working judgements compiled for this prep cycle and are pending sector-lead sign-off. Nothing in this note is a Board position.</w:t>
            </w:r>
          </w:p>
        </w:tc>
      </w:tr>
    </w:tbl>
    <w:p>
      <w:pPr>
        <w:pStyle w:val="SourceNotes"/>
      </w:pPr>
      <w:r>
        <w:t xml:space="preserve"/>
      </w:r>
    </w:p>
    <w:p>
      <w:pPr>
        <w:pStyle w:val="Heading1"/>
      </w:pPr>
      <w:r>
        <w:t xml:space="preserve">Why this note</w:t>
      </w:r>
    </w:p>
    <w:p>
      <w:pPr>
        <w:pStyle w:val="Lead-intext"/>
      </w:pPr>
      <w:r>
        <w:t xml:space="preserve">Mitigation and adaptation are handled in separate policy tracks, but in industry and transport they meet in the same assets: the same plant, the same corridor, the same fleet. This note maps where they reinforce each other and where they pull apart.</w:t>
      </w:r>
    </w:p>
    <w:p>
      <w:pPr>
        <w:pStyle w:val="Boldsentence"/>
      </w:pPr>
      <w:r>
        <w:t xml:space="preserve">What the note does</w:t>
      </w:r>
    </w:p>
    <w:p>
      <w:r>
        <w:t xml:space="preserve">It takes each subsector of the 2024 progress report's industry (Ch. 5) and transport (Ch. 6) chapters and asks two questions of the mitigation levers in it: does this lever also reduce climate vulnerability, and does any adaptation need in this subsector push emissions the other way? Each interaction is recorded with the mechanism behind it, the implication for EU policy design, and the literature it rests on.</w:t>
      </w:r>
    </w:p>
    <w:p>
      <w:pPr>
        <w:pStyle w:val="Boldsentence"/>
      </w:pPr>
      <w:r>
        <w:t xml:space="preserve">How to read an entry</w:t>
      </w:r>
    </w:p>
    <w:p>
      <w:r>
        <w:t xml:space="preserve">Every entry is one table. It names the mitigation lever and the adaptation dimension it interacts with, sets out the mechanism connecting them, and closes with what follows for policy design. The tag in the first row says which of three directions the interaction runs:</w:t>
      </w:r>
    </w:p>
    <w:p>
      <w:pPr>
        <w:pStyle w:val="ListParagraph"/>
        <w:numPr>
          <w:ilvl w:val="0"/>
          <w:numId w:val="3"/>
        </w:numPr>
      </w:pPr>
      <w:r>
        <w:rPr>
          <w:b/>
          <w:color w:val="4D7E83"/>
        </w:rPr>
        <w:t xml:space="preserve">Synergy — </w:t>
      </w:r>
      <w:r>
        <w:t xml:space="preserve">The mitigation action also reduces climate vulnerability (a win–win).</w:t>
      </w:r>
    </w:p>
    <w:p>
      <w:pPr>
        <w:pStyle w:val="ListParagraph"/>
        <w:numPr>
          <w:ilvl w:val="0"/>
          <w:numId w:val="3"/>
        </w:numPr>
      </w:pPr>
      <w:r>
        <w:rPr>
          <w:b/>
          <w:color w:val="B04545"/>
        </w:rPr>
        <w:t xml:space="preserve">Trade-off — </w:t>
      </w:r>
      <w:r>
        <w:t xml:space="preserve">The mitigation action increases climate vulnerability, or an adaptation need raises emissions.</w:t>
      </w:r>
    </w:p>
    <w:p>
      <w:pPr>
        <w:pStyle w:val="ListParagraph"/>
        <w:numPr>
          <w:ilvl w:val="0"/>
          <w:numId w:val="3"/>
        </w:numPr>
      </w:pPr>
      <w:r>
        <w:rPr>
          <w:b/>
          <w:color w:val="F59E2D"/>
        </w:rPr>
        <w:t xml:space="preserve">Conditional — </w:t>
      </w:r>
      <w:r>
        <w:t xml:space="preserve">The interaction is a synergy or a trade-off depending on design, siting or resource context.</w:t>
      </w:r>
    </w:p>
    <w:p>
      <w:r>
        <w:t xml:space="preserve">The subsector taxonomy deliberately mirrors the report, so this note and the report's own chapters stay comparable — and so a finding here can be carried straight into the corresponding chapter section.</w:t>
      </w:r>
    </w:p>
    <w:p>
      <w:pPr>
        <w:pStyle w:val="Boldsentence"/>
      </w:pPr>
      <w:r>
        <w:t xml:space="preserve">What it is not</w:t>
      </w:r>
    </w:p>
    <w:p>
      <w:r>
        <w:t xml:space="preserve">It is not a quantification: the entries say which way an interaction runs and why, not how large it is. Where the literature is thin or the sign depends on design choices, the entry is tagged conditional rather than resolved in one direction. And it is not a Board position — it is preparatory material for the sector leads.</w:t>
      </w:r>
    </w:p>
    <w:p>
      <w:pPr>
        <w:pStyle w:val="Heading1"/>
      </w:pPr>
      <w:r>
        <w:t xml:space="preserve">The map at a glance</w:t>
      </w:r>
    </w:p>
    <w:p>
      <w:pPr>
        <w:pStyle w:val="Lead-intext"/>
      </w:pPr>
      <w:r>
        <w:t xml:space="preserve">How the interactions distribute across the two sectors and their subsectors.</w:t>
      </w:r>
    </w:p>
    <w:p>
      <w:pPr>
        <w:pStyle w:val="Caption"/>
      </w:pPr>
      <w:r>
        <w:t xml:space="preserve">Table 1	Interactions per subsector and direction</w:t>
      </w:r>
    </w:p>
    <w:tbl>
      <w:tblPr>
        <w:tblStyle w:val="Datatable"/>
        <w:tblW w:w="9070" w:type="dxa"/>
        <w:tblLook w:val="0420" w:firstRow="1" w:lastRow="0" w:firstColumn="0" w:lastColumn="0" w:noHBand="0" w:noVBand="1"/>
      </w:tblPr>
      <w:tblGrid>
        <w:gridCol w:w="3400"/>
        <w:gridCol w:w="1900"/>
        <w:gridCol w:w="1900"/>
        <w:gridCol w:w="1870"/>
      </w:tblGrid>
      <w:tr>
        <w:trPr>
          <w:tblHeader/>
          <w:cantSplit/>
        </w:trPr>
        <w:tc>
          <w:tcPr>
            <w:tcW w:w="3400" w:type="dxa"/>
            <w:vAlign w:val="top"/>
          </w:tcPr>
          <w:p>
            <w:pPr>
              <w:pStyle w:val="Tableheader"/>
            </w:pPr>
            <w:r>
              <w:t xml:space="preserve">Subsector</w:t>
            </w:r>
          </w:p>
        </w:tc>
        <w:tc>
          <w:tcPr>
            <w:tcW w:w="1900" w:type="dxa"/>
            <w:vAlign w:val="top"/>
          </w:tcPr>
          <w:p>
            <w:pPr>
              <w:pStyle w:val="Tableheader"/>
            </w:pPr>
            <w:r>
              <w:t xml:space="preserve">Synergies</w:t>
            </w:r>
          </w:p>
        </w:tc>
        <w:tc>
          <w:tcPr>
            <w:tcW w:w="1900" w:type="dxa"/>
            <w:vAlign w:val="top"/>
          </w:tcPr>
          <w:p>
            <w:pPr>
              <w:pStyle w:val="Tableheader"/>
            </w:pPr>
            <w:r>
              <w:t xml:space="preserve">Trade-offs</w:t>
            </w:r>
          </w:p>
        </w:tc>
        <w:tc>
          <w:tcPr>
            <w:tcW w:w="1870" w:type="dxa"/>
            <w:vAlign w:val="top"/>
          </w:tcPr>
          <w:p>
            <w:pPr>
              <w:pStyle w:val="Tableheader"/>
            </w:pPr>
            <w:r>
              <w:t xml:space="preserve">Conditional</w:t>
            </w:r>
          </w:p>
        </w:tc>
      </w:tr>
      <w:tr>
        <w:trPr>
          <w:cantSplit/>
        </w:trPr>
        <w:tc>
          <w:tcPr>
            <w:tcW w:w="3400" w:type="dxa"/>
            <w:vAlign w:val="top"/>
          </w:tcPr>
          <w:p>
            <w:pPr>
              <w:pStyle w:val="Tabletext"/>
            </w:pPr>
            <w:r>
              <w:rPr>
                <w:b/>
              </w:rPr>
              <w:t xml:space="preserve">Industry</w:t>
            </w:r>
          </w:p>
        </w:tc>
        <w:tc>
          <w:tcPr>
            <w:tcW w:w="1900" w:type="dxa"/>
            <w:vAlign w:val="top"/>
          </w:tcPr>
          <w:p>
            <w:pPr>
              <w:pStyle w:val="Tabletext"/>
            </w:pPr>
            <w:r>
              <w:t xml:space="preserve"/>
            </w:r>
          </w:p>
        </w:tc>
        <w:tc>
          <w:tcPr>
            <w:tcW w:w="1900" w:type="dxa"/>
            <w:vAlign w:val="top"/>
          </w:tcPr>
          <w:p>
            <w:pPr>
              <w:pStyle w:val="Tabletext"/>
            </w:pPr>
            <w:r>
              <w:t xml:space="preserve"/>
            </w:r>
          </w:p>
        </w:tc>
        <w:tc>
          <w:tcPr>
            <w:tcW w:w="1870" w:type="dxa"/>
            <w:vAlign w:val="top"/>
          </w:tcPr>
          <w:p>
            <w:pPr>
              <w:pStyle w:val="Tabletext"/>
            </w:pPr>
            <w:r>
              <w:t xml:space="preserve"/>
            </w:r>
          </w:p>
        </w:tc>
      </w:tr>
      <w:tr>
        <w:trPr>
          <w:cantSplit/>
        </w:trPr>
        <w:tc>
          <w:tcPr>
            <w:tcW w:w="3400" w:type="dxa"/>
            <w:vAlign w:val="top"/>
          </w:tcPr>
          <w:p>
            <w:pPr>
              <w:pStyle w:val="Tabletext"/>
            </w:pPr>
            <w:r>
              <w:t xml:space="preserve">Iron &amp; steel</w:t>
            </w:r>
          </w:p>
        </w:tc>
        <w:tc>
          <w:tcPr>
            <w:tcW w:w="1900" w:type="dxa"/>
            <w:vAlign w:val="top"/>
          </w:tcPr>
          <w:p>
            <w:pPr>
              <w:pStyle w:val="Tabletext"/>
            </w:pPr>
            <w:r>
              <w:t xml:space="preserve">1</w:t>
            </w:r>
          </w:p>
        </w:tc>
        <w:tc>
          <w:tcPr>
            <w:tcW w:w="1900" w:type="dxa"/>
            <w:vAlign w:val="top"/>
          </w:tcPr>
          <w:p>
            <w:pPr>
              <w:pStyle w:val="Tabletext"/>
            </w:pPr>
            <w:r>
              <w:t xml:space="preserve">1</w:t>
            </w:r>
          </w:p>
        </w:tc>
        <w:tc>
          <w:tcPr>
            <w:tcW w:w="1870" w:type="dxa"/>
            <w:vAlign w:val="top"/>
          </w:tcPr>
          <w:p>
            <w:pPr>
              <w:pStyle w:val="Tabletext"/>
            </w:pPr>
            <w:r>
              <w:t xml:space="preserve">—</w:t>
            </w:r>
          </w:p>
        </w:tc>
      </w:tr>
      <w:tr>
        <w:trPr>
          <w:cantSplit/>
        </w:trPr>
        <w:tc>
          <w:tcPr>
            <w:tcW w:w="3400" w:type="dxa"/>
            <w:vAlign w:val="top"/>
          </w:tcPr>
          <w:p>
            <w:pPr>
              <w:pStyle w:val="Tabletext"/>
            </w:pPr>
            <w:r>
              <w:t xml:space="preserve">Cement &amp; lime</w:t>
            </w:r>
          </w:p>
        </w:tc>
        <w:tc>
          <w:tcPr>
            <w:tcW w:w="1900" w:type="dxa"/>
            <w:vAlign w:val="top"/>
          </w:tcPr>
          <w:p>
            <w:pPr>
              <w:pStyle w:val="Tabletext"/>
            </w:pPr>
            <w:r>
              <w:t xml:space="preserve">—</w:t>
            </w:r>
          </w:p>
        </w:tc>
        <w:tc>
          <w:tcPr>
            <w:tcW w:w="1900" w:type="dxa"/>
            <w:vAlign w:val="top"/>
          </w:tcPr>
          <w:p>
            <w:pPr>
              <w:pStyle w:val="Tabletext"/>
            </w:pPr>
            <w:r>
              <w:t xml:space="preserve">2</w:t>
            </w:r>
          </w:p>
        </w:tc>
        <w:tc>
          <w:tcPr>
            <w:tcW w:w="1870" w:type="dxa"/>
            <w:vAlign w:val="top"/>
          </w:tcPr>
          <w:p>
            <w:pPr>
              <w:pStyle w:val="Tabletext"/>
            </w:pPr>
            <w:r>
              <w:t xml:space="preserve">1</w:t>
            </w:r>
          </w:p>
        </w:tc>
      </w:tr>
      <w:tr>
        <w:trPr>
          <w:cantSplit/>
        </w:trPr>
        <w:tc>
          <w:tcPr>
            <w:tcW w:w="3400" w:type="dxa"/>
            <w:vAlign w:val="top"/>
          </w:tcPr>
          <w:p>
            <w:pPr>
              <w:pStyle w:val="Tabletext"/>
            </w:pPr>
            <w:r>
              <w:t xml:space="preserve">Chemicals &amp; petrochemicals</w:t>
            </w:r>
          </w:p>
        </w:tc>
        <w:tc>
          <w:tcPr>
            <w:tcW w:w="1900" w:type="dxa"/>
            <w:vAlign w:val="top"/>
          </w:tcPr>
          <w:p>
            <w:pPr>
              <w:pStyle w:val="Tabletext"/>
            </w:pPr>
            <w:r>
              <w:t xml:space="preserve">—</w:t>
            </w:r>
          </w:p>
        </w:tc>
        <w:tc>
          <w:tcPr>
            <w:tcW w:w="1900" w:type="dxa"/>
            <w:vAlign w:val="top"/>
          </w:tcPr>
          <w:p>
            <w:pPr>
              <w:pStyle w:val="Tabletext"/>
            </w:pPr>
            <w:r>
              <w:t xml:space="preserve">1</w:t>
            </w:r>
          </w:p>
        </w:tc>
        <w:tc>
          <w:tcPr>
            <w:tcW w:w="1870" w:type="dxa"/>
            <w:vAlign w:val="top"/>
          </w:tcPr>
          <w:p>
            <w:pPr>
              <w:pStyle w:val="Tabletext"/>
            </w:pPr>
            <w:r>
              <w:t xml:space="preserve">1</w:t>
            </w:r>
          </w:p>
        </w:tc>
      </w:tr>
      <w:tr>
        <w:trPr>
          <w:cantSplit/>
        </w:trPr>
        <w:tc>
          <w:tcPr>
            <w:tcW w:w="3400" w:type="dxa"/>
            <w:vAlign w:val="top"/>
          </w:tcPr>
          <w:p>
            <w:pPr>
              <w:pStyle w:val="Tabletext"/>
            </w:pPr>
            <w:r>
              <w:t xml:space="preserve">Cross-cutting — circularity &amp; material efficiency</w:t>
            </w:r>
          </w:p>
        </w:tc>
        <w:tc>
          <w:tcPr>
            <w:tcW w:w="1900" w:type="dxa"/>
            <w:vAlign w:val="top"/>
          </w:tcPr>
          <w:p>
            <w:pPr>
              <w:pStyle w:val="Tabletext"/>
            </w:pPr>
            <w:r>
              <w:t xml:space="preserve">1</w:t>
            </w:r>
          </w:p>
        </w:tc>
        <w:tc>
          <w:tcPr>
            <w:tcW w:w="1900" w:type="dxa"/>
            <w:vAlign w:val="top"/>
          </w:tcPr>
          <w:p>
            <w:pPr>
              <w:pStyle w:val="Tabletext"/>
            </w:pPr>
            <w:r>
              <w:t xml:space="preserve">—</w:t>
            </w:r>
          </w:p>
        </w:tc>
        <w:tc>
          <w:tcPr>
            <w:tcW w:w="1870" w:type="dxa"/>
            <w:vAlign w:val="top"/>
          </w:tcPr>
          <w:p>
            <w:pPr>
              <w:pStyle w:val="Tabletext"/>
            </w:pPr>
            <w:r>
              <w:t xml:space="preserve">1</w:t>
            </w:r>
          </w:p>
        </w:tc>
      </w:tr>
      <w:tr>
        <w:trPr>
          <w:cantSplit/>
        </w:trPr>
        <w:tc>
          <w:tcPr>
            <w:tcW w:w="3400" w:type="dxa"/>
            <w:vAlign w:val="top"/>
          </w:tcPr>
          <w:p>
            <w:pPr>
              <w:pStyle w:val="Tabletext"/>
            </w:pPr>
            <w:r>
              <w:rPr>
                <w:b/>
              </w:rPr>
              <w:t xml:space="preserve">Transport</w:t>
            </w:r>
          </w:p>
        </w:tc>
        <w:tc>
          <w:tcPr>
            <w:tcW w:w="1900" w:type="dxa"/>
            <w:vAlign w:val="top"/>
          </w:tcPr>
          <w:p>
            <w:pPr>
              <w:pStyle w:val="Tabletext"/>
            </w:pPr>
            <w:r>
              <w:t xml:space="preserve"/>
            </w:r>
          </w:p>
        </w:tc>
        <w:tc>
          <w:tcPr>
            <w:tcW w:w="1900" w:type="dxa"/>
            <w:vAlign w:val="top"/>
          </w:tcPr>
          <w:p>
            <w:pPr>
              <w:pStyle w:val="Tabletext"/>
            </w:pPr>
            <w:r>
              <w:t xml:space="preserve"/>
            </w:r>
          </w:p>
        </w:tc>
        <w:tc>
          <w:tcPr>
            <w:tcW w:w="1870" w:type="dxa"/>
            <w:vAlign w:val="top"/>
          </w:tcPr>
          <w:p>
            <w:pPr>
              <w:pStyle w:val="Tabletext"/>
            </w:pPr>
            <w:r>
              <w:t xml:space="preserve"/>
            </w:r>
          </w:p>
        </w:tc>
      </w:tr>
      <w:tr>
        <w:trPr>
          <w:cantSplit/>
        </w:trPr>
        <w:tc>
          <w:tcPr>
            <w:tcW w:w="3400" w:type="dxa"/>
            <w:vAlign w:val="top"/>
          </w:tcPr>
          <w:p>
            <w:pPr>
              <w:pStyle w:val="Tabletext"/>
            </w:pPr>
            <w:r>
              <w:t xml:space="preserve">Road passenger (cars &amp; vans)</w:t>
            </w:r>
          </w:p>
        </w:tc>
        <w:tc>
          <w:tcPr>
            <w:tcW w:w="1900" w:type="dxa"/>
            <w:vAlign w:val="top"/>
          </w:tcPr>
          <w:p>
            <w:pPr>
              <w:pStyle w:val="Tabletext"/>
            </w:pPr>
            <w:r>
              <w:t xml:space="preserve">1</w:t>
            </w:r>
          </w:p>
        </w:tc>
        <w:tc>
          <w:tcPr>
            <w:tcW w:w="1900" w:type="dxa"/>
            <w:vAlign w:val="top"/>
          </w:tcPr>
          <w:p>
            <w:pPr>
              <w:pStyle w:val="Tabletext"/>
            </w:pPr>
            <w:r>
              <w:t xml:space="preserve">1</w:t>
            </w:r>
          </w:p>
        </w:tc>
        <w:tc>
          <w:tcPr>
            <w:tcW w:w="1870" w:type="dxa"/>
            <w:vAlign w:val="top"/>
          </w:tcPr>
          <w:p>
            <w:pPr>
              <w:pStyle w:val="Tabletext"/>
            </w:pPr>
            <w:r>
              <w:t xml:space="preserve">1</w:t>
            </w:r>
          </w:p>
        </w:tc>
      </w:tr>
      <w:tr>
        <w:trPr>
          <w:cantSplit/>
        </w:trPr>
        <w:tc>
          <w:tcPr>
            <w:tcW w:w="3400" w:type="dxa"/>
            <w:vAlign w:val="top"/>
          </w:tcPr>
          <w:p>
            <w:pPr>
              <w:pStyle w:val="Tabletext"/>
            </w:pPr>
            <w:r>
              <w:t xml:space="preserve">Road freight (heavy-duty)</w:t>
            </w:r>
          </w:p>
        </w:tc>
        <w:tc>
          <w:tcPr>
            <w:tcW w:w="1900" w:type="dxa"/>
            <w:vAlign w:val="top"/>
          </w:tcPr>
          <w:p>
            <w:pPr>
              <w:pStyle w:val="Tabletext"/>
            </w:pPr>
            <w:r>
              <w:t xml:space="preserve">—</w:t>
            </w:r>
          </w:p>
        </w:tc>
        <w:tc>
          <w:tcPr>
            <w:tcW w:w="1900" w:type="dxa"/>
            <w:vAlign w:val="top"/>
          </w:tcPr>
          <w:p>
            <w:pPr>
              <w:pStyle w:val="Tabletext"/>
            </w:pPr>
            <w:r>
              <w:t xml:space="preserve">—</w:t>
            </w:r>
          </w:p>
        </w:tc>
        <w:tc>
          <w:tcPr>
            <w:tcW w:w="1870" w:type="dxa"/>
            <w:vAlign w:val="top"/>
          </w:tcPr>
          <w:p>
            <w:pPr>
              <w:pStyle w:val="Tabletext"/>
            </w:pPr>
            <w:r>
              <w:t xml:space="preserve">1</w:t>
            </w:r>
          </w:p>
        </w:tc>
      </w:tr>
      <w:tr>
        <w:trPr>
          <w:cantSplit/>
        </w:trPr>
        <w:tc>
          <w:tcPr>
            <w:tcW w:w="3400" w:type="dxa"/>
            <w:vAlign w:val="top"/>
          </w:tcPr>
          <w:p>
            <w:pPr>
              <w:pStyle w:val="Tabletext"/>
            </w:pPr>
            <w:r>
              <w:t xml:space="preserve">Rail</w:t>
            </w:r>
          </w:p>
        </w:tc>
        <w:tc>
          <w:tcPr>
            <w:tcW w:w="1900" w:type="dxa"/>
            <w:vAlign w:val="top"/>
          </w:tcPr>
          <w:p>
            <w:pPr>
              <w:pStyle w:val="Tabletext"/>
            </w:pPr>
            <w:r>
              <w:t xml:space="preserve">—</w:t>
            </w:r>
          </w:p>
        </w:tc>
        <w:tc>
          <w:tcPr>
            <w:tcW w:w="1900" w:type="dxa"/>
            <w:vAlign w:val="top"/>
          </w:tcPr>
          <w:p>
            <w:pPr>
              <w:pStyle w:val="Tabletext"/>
            </w:pPr>
            <w:r>
              <w:t xml:space="preserve">1</w:t>
            </w:r>
          </w:p>
        </w:tc>
        <w:tc>
          <w:tcPr>
            <w:tcW w:w="1870" w:type="dxa"/>
            <w:vAlign w:val="top"/>
          </w:tcPr>
          <w:p>
            <w:pPr>
              <w:pStyle w:val="Tabletext"/>
            </w:pPr>
            <w:r>
              <w:t xml:space="preserve">—</w:t>
            </w:r>
          </w:p>
        </w:tc>
      </w:tr>
      <w:tr>
        <w:trPr>
          <w:cantSplit/>
        </w:trPr>
        <w:tc>
          <w:tcPr>
            <w:tcW w:w="3400" w:type="dxa"/>
            <w:vAlign w:val="top"/>
          </w:tcPr>
          <w:p>
            <w:pPr>
              <w:pStyle w:val="Tabletext"/>
            </w:pPr>
            <w:r>
              <w:t xml:space="preserve">Aviation</w:t>
            </w:r>
          </w:p>
        </w:tc>
        <w:tc>
          <w:tcPr>
            <w:tcW w:w="1900" w:type="dxa"/>
            <w:vAlign w:val="top"/>
          </w:tcPr>
          <w:p>
            <w:pPr>
              <w:pStyle w:val="Tabletext"/>
            </w:pPr>
            <w:r>
              <w:t xml:space="preserve">—</w:t>
            </w:r>
          </w:p>
        </w:tc>
        <w:tc>
          <w:tcPr>
            <w:tcW w:w="1900" w:type="dxa"/>
            <w:vAlign w:val="top"/>
          </w:tcPr>
          <w:p>
            <w:pPr>
              <w:pStyle w:val="Tabletext"/>
            </w:pPr>
            <w:r>
              <w:t xml:space="preserve">2</w:t>
            </w:r>
          </w:p>
        </w:tc>
        <w:tc>
          <w:tcPr>
            <w:tcW w:w="1870" w:type="dxa"/>
            <w:vAlign w:val="top"/>
          </w:tcPr>
          <w:p>
            <w:pPr>
              <w:pStyle w:val="Tabletext"/>
            </w:pPr>
            <w:r>
              <w:t xml:space="preserve">—</w:t>
            </w:r>
          </w:p>
        </w:tc>
      </w:tr>
      <w:tr>
        <w:trPr>
          <w:cantSplit/>
        </w:trPr>
        <w:tc>
          <w:tcPr>
            <w:tcW w:w="3400" w:type="dxa"/>
            <w:vAlign w:val="top"/>
          </w:tcPr>
          <w:p>
            <w:pPr>
              <w:pStyle w:val="Tabletext"/>
            </w:pPr>
            <w:r>
              <w:t xml:space="preserve">Maritime &amp; inland waterways</w:t>
            </w:r>
          </w:p>
        </w:tc>
        <w:tc>
          <w:tcPr>
            <w:tcW w:w="1900" w:type="dxa"/>
            <w:vAlign w:val="top"/>
          </w:tcPr>
          <w:p>
            <w:pPr>
              <w:pStyle w:val="Tabletext"/>
            </w:pPr>
            <w:r>
              <w:t xml:space="preserve">—</w:t>
            </w:r>
          </w:p>
        </w:tc>
        <w:tc>
          <w:tcPr>
            <w:tcW w:w="1900" w:type="dxa"/>
            <w:vAlign w:val="top"/>
          </w:tcPr>
          <w:p>
            <w:pPr>
              <w:pStyle w:val="Tabletext"/>
            </w:pPr>
            <w:r>
              <w:t xml:space="preserve">2</w:t>
            </w:r>
          </w:p>
        </w:tc>
        <w:tc>
          <w:tcPr>
            <w:tcW w:w="1870" w:type="dxa"/>
            <w:vAlign w:val="top"/>
          </w:tcPr>
          <w:p>
            <w:pPr>
              <w:pStyle w:val="Tabletext"/>
            </w:pPr>
            <w:r>
              <w:t xml:space="preserve">—</w:t>
            </w:r>
          </w:p>
        </w:tc>
      </w:tr>
      <w:tr>
        <w:trPr>
          <w:cantSplit/>
        </w:trPr>
        <w:tc>
          <w:tcPr>
            <w:tcW w:w="3400" w:type="dxa"/>
            <w:vAlign w:val="top"/>
          </w:tcPr>
          <w:p>
            <w:pPr>
              <w:pStyle w:val="Tabletext"/>
            </w:pPr>
            <w:r>
              <w:t xml:space="preserve">Cross-cutting — demand &amp; modal shift</w:t>
            </w:r>
          </w:p>
        </w:tc>
        <w:tc>
          <w:tcPr>
            <w:tcW w:w="1900" w:type="dxa"/>
            <w:vAlign w:val="top"/>
          </w:tcPr>
          <w:p>
            <w:pPr>
              <w:pStyle w:val="Tabletext"/>
            </w:pPr>
            <w:r>
              <w:t xml:space="preserve">1</w:t>
            </w:r>
          </w:p>
        </w:tc>
        <w:tc>
          <w:tcPr>
            <w:tcW w:w="1900" w:type="dxa"/>
            <w:vAlign w:val="top"/>
          </w:tcPr>
          <w:p>
            <w:pPr>
              <w:pStyle w:val="Tabletext"/>
            </w:pPr>
            <w:r>
              <w:t xml:space="preserve">1</w:t>
            </w:r>
          </w:p>
        </w:tc>
        <w:tc>
          <w:tcPr>
            <w:tcW w:w="1870" w:type="dxa"/>
            <w:vAlign w:val="top"/>
          </w:tcPr>
          <w:p>
            <w:pPr>
              <w:pStyle w:val="Tabletext"/>
            </w:pPr>
            <w:r>
              <w:t xml:space="preserve">—</w:t>
            </w:r>
          </w:p>
        </w:tc>
      </w:tr>
      <w:tr>
        <w:trPr>
          <w:cantSplit/>
        </w:trPr>
        <w:tc>
          <w:tcPr>
            <w:tcW w:w="3400" w:type="dxa"/>
            <w:vAlign w:val="top"/>
          </w:tcPr>
          <w:p>
            <w:pPr>
              <w:pStyle w:val="Tabletext"/>
            </w:pPr>
            <w:r>
              <w:rPr>
                <w:b/>
              </w:rPr>
              <w:t xml:space="preserve">All subsectors</w:t>
            </w:r>
          </w:p>
        </w:tc>
        <w:tc>
          <w:tcPr>
            <w:tcW w:w="1900" w:type="dxa"/>
            <w:vAlign w:val="top"/>
          </w:tcPr>
          <w:p>
            <w:pPr>
              <w:pStyle w:val="Tabletext"/>
            </w:pPr>
            <w:r>
              <w:rPr>
                <w:b/>
              </w:rPr>
              <w:t xml:space="preserve">4</w:t>
            </w:r>
          </w:p>
        </w:tc>
        <w:tc>
          <w:tcPr>
            <w:tcW w:w="1900" w:type="dxa"/>
            <w:vAlign w:val="top"/>
          </w:tcPr>
          <w:p>
            <w:pPr>
              <w:pStyle w:val="Tabletext"/>
            </w:pPr>
            <w:r>
              <w:rPr>
                <w:b/>
              </w:rPr>
              <w:t xml:space="preserve">11</w:t>
            </w:r>
          </w:p>
        </w:tc>
        <w:tc>
          <w:tcPr>
            <w:tcW w:w="1870" w:type="dxa"/>
            <w:vAlign w:val="top"/>
          </w:tcPr>
          <w:p>
            <w:pPr>
              <w:pStyle w:val="Tabletext"/>
            </w:pPr>
            <w:r>
              <w:rPr>
                <w:b/>
              </w:rPr>
              <w:t xml:space="preserve">5</w:t>
            </w:r>
          </w:p>
        </w:tc>
      </w:tr>
    </w:tbl>
    <w:p>
      <w:pPr>
        <w:pStyle w:val="SourceNotes"/>
      </w:pPr>
      <w:r>
        <w:rPr>
          <w:b/>
        </w:rPr>
        <w:t xml:space="preserve">Notes: </w:t>
      </w:r>
      <w:r>
        <w:t xml:space="preserve">counts are entries in this note, not a measure of how important each interaction is — a subsector with one well-evidenced trade-off may matter more than one with three synergies.</w:t>
      </w:r>
    </w:p>
    <w:p>
      <w:pPr>
        <w:pStyle w:val="SourceNotes"/>
      </w:pPr>
      <w:r>
        <w:rPr>
          <w:b/>
        </w:rPr>
        <w:t xml:space="preserve">Source: </w:t>
      </w:r>
      <w:r>
        <w:t xml:space="preserve">this note; subsector taxonomy from ESABCC (2024) “Towards EU climate neutrality: Progress, policy gaps and opportunities”, January 2024.</w:t>
      </w:r>
    </w:p>
    <w:p>
      <w:pPr>
        <w:pStyle w:val="Heading1"/>
      </w:pPr>
      <w:r>
        <w:t xml:space="preserve">Industry</w:t>
      </w:r>
    </w:p>
    <w:p>
      <w:pPr>
        <w:pStyle w:val="Lead-intext"/>
      </w:pPr>
      <w:r>
        <w:t xml:space="preserve">Iron and steel, cement and lime, chemicals, and the circular-economy layer that cuts across them — where deep decarbonisation changes an industrial site's exposure to climate risk, in both directions.</w:t>
      </w:r>
    </w:p>
    <w:p>
      <w:pPr>
        <w:pStyle w:val="Heading2"/>
      </w:pPr>
      <w:r>
        <w:t xml:space="preserve">Iron &amp; steel</w:t>
      </w:r>
    </w:p>
    <w:p>
      <w:pPr>
        <w:pStyle w:val="Caption"/>
      </w:pPr>
      <w:r>
        <w:t xml:space="preserve">Table 2	Scrap-based electric steel cuts emissions and supply-chain exposure</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Synergy</w:t>
            </w:r>
          </w:p>
        </w:tc>
        <w:tc>
          <w:tcPr>
            <w:tcW w:w="6970" w:type="dxa"/>
            <w:vAlign w:val="top"/>
          </w:tcPr>
          <w:p>
            <w:pPr>
              <w:pStyle w:val="Tableheader"/>
            </w:pPr>
            <w:r>
              <w:rPr>
                <w:b/>
              </w:rPr>
              <w:t xml:space="preserve">Scrap-based electric steel cuts emissions and supply-chain exposure</w:t>
            </w:r>
          </w:p>
        </w:tc>
      </w:tr>
      <w:tr>
        <w:trPr>
          <w:cantSplit/>
        </w:trPr>
        <w:tc>
          <w:tcPr>
            <w:tcW w:w="2100" w:type="dxa"/>
            <w:vAlign w:val="top"/>
          </w:tcPr>
          <w:p>
            <w:pPr>
              <w:pStyle w:val="Tabletext"/>
            </w:pPr>
            <w:r>
              <w:rPr>
                <w:b/>
                <w:color w:val="4D7E83"/>
              </w:rPr>
              <w:t xml:space="preserve">Mitigation lever</w:t>
            </w:r>
          </w:p>
        </w:tc>
        <w:tc>
          <w:tcPr>
            <w:tcW w:w="6970" w:type="dxa"/>
            <w:vAlign w:val="top"/>
          </w:tcPr>
          <w:p>
            <w:pPr>
              <w:pStyle w:val="Tabletext"/>
            </w:pPr>
            <w:r>
              <w:t xml:space="preserve">Shift from blast-furnace/BOF to scrap-fed electric-arc-furnace (EAF) steel.</w:t>
            </w:r>
          </w:p>
        </w:tc>
      </w:tr>
      <w:tr>
        <w:trPr>
          <w:cantSplit/>
        </w:trPr>
        <w:tc>
          <w:tcPr>
            <w:tcW w:w="2100" w:type="dxa"/>
            <w:vAlign w:val="top"/>
          </w:tcPr>
          <w:p>
            <w:pPr>
              <w:pStyle w:val="Tabletext"/>
            </w:pPr>
            <w:r>
              <w:rPr>
                <w:b/>
                <w:color w:val="4D7E83"/>
              </w:rPr>
              <w:t xml:space="preserve">Adaptation dimension</w:t>
            </w:r>
          </w:p>
        </w:tc>
        <w:tc>
          <w:tcPr>
            <w:tcW w:w="6970" w:type="dxa"/>
            <w:vAlign w:val="top"/>
          </w:tcPr>
          <w:p>
            <w:pPr>
              <w:pStyle w:val="Tabletext"/>
            </w:pPr>
            <w:r>
              <w:t xml:space="preserve">Lower dependence on imported coking coal and iron ore, and lower process-water intensity.</w:t>
            </w:r>
          </w:p>
        </w:tc>
      </w:tr>
      <w:tr>
        <w:trPr>
          <w:cantSplit/>
        </w:trPr>
        <w:tc>
          <w:tcPr>
            <w:tcW w:w="2100" w:type="dxa"/>
            <w:vAlign w:val="top"/>
          </w:tcPr>
          <w:p>
            <w:pPr>
              <w:pStyle w:val="Tabletext"/>
            </w:pPr>
            <w:r>
              <w:rPr>
                <w:b/>
                <w:color w:val="4D7E83"/>
              </w:rPr>
              <w:t xml:space="preserve">Mechanism</w:t>
            </w:r>
          </w:p>
        </w:tc>
        <w:tc>
          <w:tcPr>
            <w:tcW w:w="6970" w:type="dxa"/>
            <w:vAlign w:val="top"/>
          </w:tcPr>
          <w:p>
            <w:pPr>
              <w:pStyle w:val="Tabletext"/>
            </w:pPr>
            <w:r>
              <w:t xml:space="preserve">Secondary (scrap-based) steelmaking cuts total (direct + indirect) CO₂ by roughly 85–90 % versus the integrated route where the electricity is largely decarbonised — the IEA roadmap's 2.2 vs 0.3 tCO₂/t pair is direct + indirect, not direct-only (direct-only is 1.2 vs 0.04) while also shortening and localising the supply chain, reducing exposure to climate- and geopolitics-driven disruption of coke and ore imports. (A water-intensity advantage for EAF over integrated works is often asserted but is not supported by the sources cited here — the IEA roadmap gives only a sector-wide average and does not split by route.)</w:t>
            </w:r>
          </w:p>
        </w:tc>
      </w:tr>
      <w:tr>
        <w:trPr>
          <w:cantSplit/>
        </w:trPr>
        <w:tc>
          <w:tcPr>
            <w:tcW w:w="2100" w:type="dxa"/>
            <w:vAlign w:val="top"/>
          </w:tcPr>
          <w:p>
            <w:pPr>
              <w:pStyle w:val="Tabletext"/>
            </w:pPr>
            <w:r>
              <w:rPr>
                <w:b/>
                <w:color w:val="4D7E83"/>
              </w:rPr>
              <w:t xml:space="preserve">What it implies for policy</w:t>
            </w:r>
          </w:p>
        </w:tc>
        <w:tc>
          <w:tcPr>
            <w:tcW w:w="6970" w:type="dxa"/>
            <w:vAlign w:val="top"/>
          </w:tcPr>
          <w:p>
            <w:pPr>
              <w:pStyle w:val="Tabletext"/>
            </w:pPr>
            <w:r>
              <w:t xml:space="preserve">Circular-economy and scrap-quality policy (CEAP, Ecodesign) is simultaneously a resilience instrument; the report already flags the EU’s recycling-first, prevention-last gap for industry.</w:t>
            </w:r>
          </w:p>
        </w:tc>
      </w:tr>
      <w:tr>
        <w:trPr>
          <w:cantSplit/>
        </w:trPr>
        <w:tc>
          <w:tcPr>
            <w:tcW w:w="2100" w:type="dxa"/>
            <w:vAlign w:val="top"/>
          </w:tcPr>
          <w:p>
            <w:pPr>
              <w:pStyle w:val="Tabletext"/>
            </w:pPr>
            <w:r>
              <w:rPr>
                <w:b/>
                <w:color w:val="4D7E83"/>
              </w:rPr>
              <w:t xml:space="preserve">Literature</w:t>
            </w:r>
          </w:p>
        </w:tc>
        <w:tc>
          <w:tcPr>
            <w:tcW w:w="6970" w:type="dxa"/>
            <w:vAlign w:val="top"/>
          </w:tcPr>
          <w:p>
            <w:pPr>
              <w:pStyle w:val="ListParagraph"/>
              <w:numPr>
                <w:ilvl w:val="0"/>
                <w:numId w:val="3"/>
              </w:numPr>
            </w:pPr>
            <w:r>
              <w:rPr>
                <w:sz w:val="16"/>
                <w:szCs w:val="16"/>
              </w:rPr>
              <w:t xml:space="preserve">IPCC (2022) AR6 WGIII, "Mitigation of Climate Change" — Ch. 10 (Transport) &amp; Ch. 11 (Industry).  https://www.ipcc.ch/report/ar6/wg3/</w:t>
            </w:r>
          </w:p>
          <w:p>
            <w:pPr>
              <w:pStyle w:val="ListParagraph"/>
              <w:numPr>
                <w:ilvl w:val="0"/>
                <w:numId w:val="3"/>
              </w:numPr>
            </w:pPr>
            <w:r>
              <w:rPr>
                <w:sz w:val="16"/>
                <w:szCs w:val="16"/>
              </w:rPr>
              <w:t xml:space="preserve">IEA (2020) "Iron and Steel Technology Roadmap" (direct + indirect intensities ≈2.2 tCO₂/t BF-BOF vs ≈0.3 tCO₂/t scrap-EAF; direct-only ≈1.2 vs ≈0.04).  https://www.iea.org/reports/iron-and-steel-technology-roadmap</w:t>
            </w:r>
          </w:p>
          <w:p>
            <w:pPr>
              <w:pStyle w:val="ListParagraph"/>
              <w:numPr>
                <w:ilvl w:val="0"/>
                <w:numId w:val="3"/>
              </w:numPr>
            </w:pPr>
            <w:r>
              <w:rPr>
                <w:sz w:val="16"/>
                <w:szCs w:val="16"/>
              </w:rPr>
              <w:t xml:space="preserve">Material Economics (2018) "The Circular Economy — A Powerful Force for Climate Mitigation", Material Economics/Sitra.  https://www.sitra.fi/wp-content/uploads/2018/06/the-circular-economy-a-powerful-force-for-climate-mitigation.pdf</w:t>
            </w:r>
          </w:p>
        </w:tc>
      </w:tr>
    </w:tbl>
    <w:p>
      <w:pPr>
        <w:pStyle w:val="SourceNotes"/>
      </w:pPr>
      <w:r>
        <w:t xml:space="preserve"/>
      </w:r>
    </w:p>
    <w:p>
      <w:pPr>
        <w:pStyle w:val="Caption"/>
      </w:pPr>
      <w:r>
        <w:t xml:space="preserve">Table 3	Green-hydrogen DRI is water-hungry in water-stressed regions</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Green-hydrogen DRI is water-hungry in water-stressed regions</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Hydrogen direct-reduced iron (H₂-DRI) powered by renewable electrolysis.</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Freshwater availability under more frequent and severe droughts.</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Water electrolysis needs ~9 litres of purified water per kg of H₂ stoichiometrically — on the order of 20–30 litres once water treatment is counted, plus cooling water on top (Tonelli et al. 2023). Siting large H₂-DRI plants in southern/Mediterranean regions that are attractive for cheap solar power can collide with declining summer water availability, creating a maladaptation risk unless desalination or reuse is planned in.</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Green-steel siting and Net-Zero Industry Act support should carry a water-stress screen; the EUCRA rates southern-European water scarcity as a high and rising risk.</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Tonelli, D. et al. (2023) "Global land and water limits to electrolytic hydrogen production using wind and solar resources", Nature Communications 14:5532.  https://doi.org/10.1038/s41467-023-41107-x</w:t>
            </w:r>
          </w:p>
          <w:p>
            <w:pPr>
              <w:pStyle w:val="ListParagraph"/>
              <w:numPr>
                <w:ilvl w:val="0"/>
                <w:numId w:val="3"/>
              </w:numPr>
            </w:pPr>
            <w:r>
              <w:rPr>
                <w:sz w:val="16"/>
                <w:szCs w:val="16"/>
              </w:rPr>
              <w:t xml:space="preserve">Vogl, V., Åhman, M. &amp; Nilsson, L.J. (2018) "Assessment of hydrogen direct reduction for fossil-free steelmaking", Journal of Cleaner Production 203:736–745.  https://doi.org/10.1016/j.jclepro.2018.08.279</w:t>
            </w:r>
          </w:p>
          <w:p>
            <w:pPr>
              <w:pStyle w:val="ListParagraph"/>
              <w:numPr>
                <w:ilvl w:val="0"/>
                <w:numId w:val="3"/>
              </w:numPr>
            </w:pPr>
            <w:r>
              <w:rPr>
                <w:sz w:val="16"/>
                <w:szCs w:val="16"/>
              </w:rPr>
              <w:t xml:space="preserve">EEA (2024) "European Climate Risk Assessment" (EUCRA), EEA Report 01/2024.  https://www.eea.europa.eu/publications/european-climate-risk-assessment</w:t>
            </w:r>
          </w:p>
        </w:tc>
      </w:tr>
    </w:tbl>
    <w:p>
      <w:pPr>
        <w:pStyle w:val="SourceNotes"/>
      </w:pPr>
      <w:r>
        <w:t xml:space="preserve"/>
      </w:r>
    </w:p>
    <w:p>
      <w:pPr>
        <w:pStyle w:val="Heading2"/>
      </w:pPr>
      <w:r>
        <w:t xml:space="preserve">Cement &amp; lime</w:t>
      </w:r>
    </w:p>
    <w:p>
      <w:pPr>
        <w:pStyle w:val="Caption"/>
      </w:pPr>
      <w:r>
        <w:t xml:space="preserve">Table 4	Building climate defences drives cement demand</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Building climate defences drives cement demand</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Decarbonising and moderating clinker/cement output.</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Concrete-intensive protective infrastructure — dykes, sea walls, flood defences, reinforced foundations.</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Hard adaptation infrastructure is overwhelmingly concrete- and cement-based, so ramping up coastal and flood protection pushes cement demand — and its hard-to-abate process emissions — in the opposite direction to the mitigation target. The larger the unmet adaptation deficit, the stronger the counter-pull on the cement budget.</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Adaptation investment plans and cement decarbonisation (CCS, clinker substitution) must be budgeted together; nature-based and low-clinker defences reduce the clash.</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Habert, G. et al. (2020) "Environmental impacts and decarbonization strategies in the cement and concrete industries", Nature Reviews Earth &amp; Environment 1:559–573.  https://doi.org/10.1038/s43017-020-0093-3</w:t>
            </w:r>
          </w:p>
          <w:p>
            <w:pPr>
              <w:pStyle w:val="ListParagraph"/>
              <w:numPr>
                <w:ilvl w:val="0"/>
                <w:numId w:val="3"/>
              </w:numPr>
            </w:pPr>
            <w:r>
              <w:rPr>
                <w:sz w:val="16"/>
                <w:szCs w:val="16"/>
              </w:rPr>
              <w:t xml:space="preserve">IPCC (2022) AR6 WGII, "Impacts, Adaptation and Vulnerability" — Ch. 13 (Europe) &amp; Ch. 18 (Climate Resilient Development Pathways).  https://www.ipcc.ch/report/ar6/wg2/</w:t>
            </w:r>
          </w:p>
        </w:tc>
      </w:tr>
    </w:tbl>
    <w:p>
      <w:pPr>
        <w:pStyle w:val="SourceNotes"/>
      </w:pPr>
      <w:r>
        <w:t xml:space="preserve"/>
      </w:r>
    </w:p>
    <w:p>
      <w:pPr>
        <w:pStyle w:val="Caption"/>
      </w:pPr>
      <w:r>
        <w:t xml:space="preserve">Table 5	Lower-carbon, durable and reflective concretes aid heat resilience</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Conditional</w:t>
            </w:r>
          </w:p>
        </w:tc>
        <w:tc>
          <w:tcPr>
            <w:tcW w:w="6970" w:type="dxa"/>
            <w:vAlign w:val="top"/>
          </w:tcPr>
          <w:p>
            <w:pPr>
              <w:pStyle w:val="Tableheader"/>
            </w:pPr>
            <w:r>
              <w:rPr>
                <w:b/>
              </w:rPr>
              <w:t xml:space="preserve">Lower-carbon, durable and reflective concretes aid heat resilience</w:t>
            </w:r>
          </w:p>
        </w:tc>
      </w:tr>
      <w:tr>
        <w:trPr>
          <w:cantSplit/>
        </w:trPr>
        <w:tc>
          <w:tcPr>
            <w:tcW w:w="2100" w:type="dxa"/>
            <w:vAlign w:val="top"/>
          </w:tcPr>
          <w:p>
            <w:pPr>
              <w:pStyle w:val="Tabletext"/>
            </w:pPr>
            <w:r>
              <w:rPr>
                <w:b/>
                <w:color w:val="F59E2D"/>
              </w:rPr>
              <w:t xml:space="preserve">Mitigation lever</w:t>
            </w:r>
          </w:p>
        </w:tc>
        <w:tc>
          <w:tcPr>
            <w:tcW w:w="6970" w:type="dxa"/>
            <w:vAlign w:val="top"/>
          </w:tcPr>
          <w:p>
            <w:pPr>
              <w:pStyle w:val="Tabletext"/>
            </w:pPr>
            <w:r>
              <w:t xml:space="preserve">Clinker substitution, CO₂-cured and novel-binder concretes.</w:t>
            </w:r>
          </w:p>
        </w:tc>
      </w:tr>
      <w:tr>
        <w:trPr>
          <w:cantSplit/>
        </w:trPr>
        <w:tc>
          <w:tcPr>
            <w:tcW w:w="2100" w:type="dxa"/>
            <w:vAlign w:val="top"/>
          </w:tcPr>
          <w:p>
            <w:pPr>
              <w:pStyle w:val="Tabletext"/>
            </w:pPr>
            <w:r>
              <w:rPr>
                <w:b/>
                <w:color w:val="F59E2D"/>
              </w:rPr>
              <w:t xml:space="preserve">Adaptation dimension</w:t>
            </w:r>
          </w:p>
        </w:tc>
        <w:tc>
          <w:tcPr>
            <w:tcW w:w="6970" w:type="dxa"/>
            <w:vAlign w:val="top"/>
          </w:tcPr>
          <w:p>
            <w:pPr>
              <w:pStyle w:val="Tabletext"/>
            </w:pPr>
            <w:r>
              <w:t xml:space="preserve">Longer-lived infrastructure and cooler urban surfaces (reduced urban-heat-island effect).</w:t>
            </w:r>
          </w:p>
        </w:tc>
      </w:tr>
      <w:tr>
        <w:trPr>
          <w:cantSplit/>
        </w:trPr>
        <w:tc>
          <w:tcPr>
            <w:tcW w:w="2100" w:type="dxa"/>
            <w:vAlign w:val="top"/>
          </w:tcPr>
          <w:p>
            <w:pPr>
              <w:pStyle w:val="Tabletext"/>
            </w:pPr>
            <w:r>
              <w:rPr>
                <w:b/>
                <w:color w:val="F59E2D"/>
              </w:rPr>
              <w:t xml:space="preserve">Mechanism</w:t>
            </w:r>
          </w:p>
        </w:tc>
        <w:tc>
          <w:tcPr>
            <w:tcW w:w="6970" w:type="dxa"/>
            <w:vAlign w:val="top"/>
          </w:tcPr>
          <w:p>
            <w:pPr>
              <w:pStyle w:val="Tabletext"/>
            </w:pPr>
            <w:r>
              <w:t xml:space="preserve">Blended and carbonation-cured concretes cut embodied carbon, but the durability case is conditional and cuts both ways. Habert et al. find that carbonation can damage the electrochemical protection of steel reinforcement and is deleterious for the durability of concrete exposed to rain or high humidity — precisely the climate-exposed infrastructure at issue here — while noting that more than 80 % of cement goes into applications where higher carbonation raises no durability concern. So the mitigation product extends life in unreinforced and sheltered uses and can shorten it in outdoor reinforced structures. NOTE: an earlier version also claimed a reflective/“cool surface” urban-heat benefit; neither cited source addresses albedo or urban heat islands, so that limb has been removed pending a source.</w:t>
            </w:r>
          </w:p>
        </w:tc>
      </w:tr>
      <w:tr>
        <w:trPr>
          <w:cantSplit/>
        </w:trPr>
        <w:tc>
          <w:tcPr>
            <w:tcW w:w="2100" w:type="dxa"/>
            <w:vAlign w:val="top"/>
          </w:tcPr>
          <w:p>
            <w:pPr>
              <w:pStyle w:val="Tabletext"/>
            </w:pPr>
            <w:r>
              <w:rPr>
                <w:b/>
                <w:color w:val="F59E2D"/>
              </w:rPr>
              <w:t xml:space="preserve">What it implies for policy</w:t>
            </w:r>
          </w:p>
        </w:tc>
        <w:tc>
          <w:tcPr>
            <w:tcW w:w="6970" w:type="dxa"/>
            <w:vAlign w:val="top"/>
          </w:tcPr>
          <w:p>
            <w:pPr>
              <w:pStyle w:val="Tabletext"/>
            </w:pPr>
            <w:r>
              <w:t xml:space="preserve">Standards and public procurement can reward the mixes that deliver both lower embodied carbon and demonstrated durability/albedo.</w:t>
            </w:r>
          </w:p>
        </w:tc>
      </w:tr>
      <w:tr>
        <w:trPr>
          <w:cantSplit/>
        </w:trPr>
        <w:tc>
          <w:tcPr>
            <w:tcW w:w="2100" w:type="dxa"/>
            <w:vAlign w:val="top"/>
          </w:tcPr>
          <w:p>
            <w:pPr>
              <w:pStyle w:val="Tabletext"/>
            </w:pPr>
            <w:r>
              <w:rPr>
                <w:b/>
                <w:color w:val="F59E2D"/>
              </w:rPr>
              <w:t xml:space="preserve">Literature</w:t>
            </w:r>
          </w:p>
        </w:tc>
        <w:tc>
          <w:tcPr>
            <w:tcW w:w="6970" w:type="dxa"/>
            <w:vAlign w:val="top"/>
          </w:tcPr>
          <w:p>
            <w:pPr>
              <w:pStyle w:val="ListParagraph"/>
              <w:numPr>
                <w:ilvl w:val="0"/>
                <w:numId w:val="3"/>
              </w:numPr>
            </w:pPr>
            <w:r>
              <w:rPr>
                <w:sz w:val="16"/>
                <w:szCs w:val="16"/>
              </w:rPr>
              <w:t xml:space="preserve">Sharifi, A. (2021) "Co-benefits and synergies between urban climate change mitigation and adaptation measures: A literature review", Science of the Total Environment 750:141642.  https://doi.org/10.1016/j.scitotenv.2020.141642</w:t>
            </w:r>
          </w:p>
          <w:p>
            <w:pPr>
              <w:pStyle w:val="ListParagraph"/>
              <w:numPr>
                <w:ilvl w:val="0"/>
                <w:numId w:val="3"/>
              </w:numPr>
            </w:pPr>
            <w:r>
              <w:rPr>
                <w:sz w:val="16"/>
                <w:szCs w:val="16"/>
              </w:rPr>
              <w:t xml:space="preserve">Habert, G. et al. (2020) Nature Reviews Earth &amp; Environment 1:559–573.  https://doi.org/10.1038/s43017-020-0093-3</w:t>
            </w:r>
          </w:p>
        </w:tc>
      </w:tr>
    </w:tbl>
    <w:p>
      <w:pPr>
        <w:pStyle w:val="SourceNotes"/>
      </w:pPr>
      <w:r>
        <w:t xml:space="preserve"/>
      </w:r>
    </w:p>
    <w:p>
      <w:pPr>
        <w:pStyle w:val="Caption"/>
      </w:pPr>
      <w:r>
        <w:t xml:space="preserve">Table 6	Cement CCS adds a water penalty in water-stressed basins</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Cement CCS adds a water penalty in water-stressed basins</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Post-combustion carbon capture on cement plants — the indispensable lever for the sector’s process emissions.</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Freshwater availability for capture solvents and cooling under drought.</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Carbon capture raises a plant’s water intensity — retrofitting post-combustion capture raises a coal plant’s water intensity by roughly 55%, and CCS water footprints span orders of magnitude (≈0.7–575 m³ per tCO₂) depending on the CCS technology — the 575 upper bound is BECCS including biomass evapotranspiration, while post-combustion capture, the cement-relevant case, sits at roughly 2.2–2.6 m³/tCO₂ (Rosa et al. cover power plants and DACCS/BECCS, not cement, so the transfer to kilns is an inference). Cement CCS sited in drought-prone basins therefore adds water demand exactly where EUCRA sees scarcity rising; cooling choices (dry/hybrid) and reuse determine how sharp the conflict becomes.</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CCS permitting and Net-Zero Industry Act support for cement should carry the same water-stress screen proposed for hydrogen, with capture/cooling configurations sized to local hydrology.</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Rosa, L., Sanchez, D.L., Realmonte, G., Baldocchi, D. &amp; D’Odorico, P. (2021) "The water footprint of carbon capture and storage technologies", Renewable and Sustainable Energy Reviews 138:110511.  https://doi.org/10.1016/j.rser.2020.110511</w:t>
            </w:r>
          </w:p>
          <w:p>
            <w:pPr>
              <w:pStyle w:val="ListParagraph"/>
              <w:numPr>
                <w:ilvl w:val="0"/>
                <w:numId w:val="3"/>
              </w:numPr>
            </w:pPr>
            <w:r>
              <w:rPr>
                <w:sz w:val="16"/>
                <w:szCs w:val="16"/>
              </w:rPr>
              <w:t xml:space="preserve">EEA (2024) "European Climate Risk Assessment" (EUCRA), EEA Report 01/2024.  https://www.eea.europa.eu/publications/european-climate-risk-assessment</w:t>
            </w:r>
          </w:p>
        </w:tc>
      </w:tr>
    </w:tbl>
    <w:p>
      <w:pPr>
        <w:pStyle w:val="SourceNotes"/>
      </w:pPr>
      <w:r>
        <w:t xml:space="preserve"/>
      </w:r>
    </w:p>
    <w:p>
      <w:pPr>
        <w:pStyle w:val="Heading2"/>
      </w:pPr>
      <w:r>
        <w:t xml:space="preserve">Chemicals &amp; petrochemicals</w:t>
      </w:r>
    </w:p>
    <w:p>
      <w:pPr>
        <w:pStyle w:val="Caption"/>
      </w:pPr>
      <w:r>
        <w:t xml:space="preserve">Table 7	Bio-based feedstock switching competes with land and water</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Bio-based feedstock switching competes with land and water</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Replacing fossil feedstocks with biomass-derived feedstocks for chemicals/plastics.</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Food-system resilience and land/water availability under climate stress.</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Large-scale biomass feedstocks for chemicals add to the same land- and water-competition pressures the report flags for biofuels and bioenergy: they can raise vulnerability of food and ecosystems in a drying climate and drive indirect land-use change. The trade-off is smallest for waste/residue and CO₂-based (CCU) feedstocks.</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Feedstock-switching incentives should prioritise circular carbon and residues over primary biomass, mirroring the report’s cascading-use logic.</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IPCC (2022) AR6 WGIII, "Mitigation of Climate Change" — Ch. 10 (Transport) &amp; Ch. 11 (Industry).  https://www.ipcc.ch/report/ar6/wg3/</w:t>
            </w:r>
          </w:p>
          <w:p>
            <w:pPr>
              <w:pStyle w:val="ListParagraph"/>
              <w:numPr>
                <w:ilvl w:val="0"/>
                <w:numId w:val="3"/>
              </w:numPr>
            </w:pPr>
            <w:r>
              <w:rPr>
                <w:sz w:val="16"/>
                <w:szCs w:val="16"/>
              </w:rPr>
              <w:t xml:space="preserve">IPCC (2019) "Climate Change and Land" (SRCCL), SPM on land-based mitigation competition.  https://www.ipcc.ch/srccl/</w:t>
            </w:r>
          </w:p>
        </w:tc>
      </w:tr>
    </w:tbl>
    <w:p>
      <w:pPr>
        <w:pStyle w:val="SourceNotes"/>
      </w:pPr>
      <w:r>
        <w:t xml:space="preserve"/>
      </w:r>
    </w:p>
    <w:p>
      <w:pPr>
        <w:pStyle w:val="Caption"/>
      </w:pPr>
      <w:r>
        <w:t xml:space="preserve">Table 8	Riverside/coastal clusters: electrified but climate-exposed</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Conditional</w:t>
            </w:r>
          </w:p>
        </w:tc>
        <w:tc>
          <w:tcPr>
            <w:tcW w:w="6970" w:type="dxa"/>
            <w:vAlign w:val="top"/>
          </w:tcPr>
          <w:p>
            <w:pPr>
              <w:pStyle w:val="Tableheader"/>
            </w:pPr>
            <w:r>
              <w:rPr>
                <w:b/>
              </w:rPr>
              <w:t xml:space="preserve">Riverside/coastal clusters: electrified but climate-exposed</w:t>
            </w:r>
          </w:p>
        </w:tc>
      </w:tr>
      <w:tr>
        <w:trPr>
          <w:cantSplit/>
        </w:trPr>
        <w:tc>
          <w:tcPr>
            <w:tcW w:w="2100" w:type="dxa"/>
            <w:vAlign w:val="top"/>
          </w:tcPr>
          <w:p>
            <w:pPr>
              <w:pStyle w:val="Tabletext"/>
            </w:pPr>
            <w:r>
              <w:rPr>
                <w:b/>
                <w:color w:val="F59E2D"/>
              </w:rPr>
              <w:t xml:space="preserve">Mitigation lever</w:t>
            </w:r>
          </w:p>
        </w:tc>
        <w:tc>
          <w:tcPr>
            <w:tcW w:w="6970" w:type="dxa"/>
            <w:vAlign w:val="top"/>
          </w:tcPr>
          <w:p>
            <w:pPr>
              <w:pStyle w:val="Tabletext"/>
            </w:pPr>
            <w:r>
              <w:t xml:space="preserve">Electrification and heat integration of large coastal/riverside chemical clusters.</w:t>
            </w:r>
          </w:p>
        </w:tc>
      </w:tr>
      <w:tr>
        <w:trPr>
          <w:cantSplit/>
        </w:trPr>
        <w:tc>
          <w:tcPr>
            <w:tcW w:w="2100" w:type="dxa"/>
            <w:vAlign w:val="top"/>
          </w:tcPr>
          <w:p>
            <w:pPr>
              <w:pStyle w:val="Tabletext"/>
            </w:pPr>
            <w:r>
              <w:rPr>
                <w:b/>
                <w:color w:val="F59E2D"/>
              </w:rPr>
              <w:t xml:space="preserve">Adaptation dimension</w:t>
            </w:r>
          </w:p>
        </w:tc>
        <w:tc>
          <w:tcPr>
            <w:tcW w:w="6970" w:type="dxa"/>
            <w:vAlign w:val="top"/>
          </w:tcPr>
          <w:p>
            <w:pPr>
              <w:pStyle w:val="Tabletext"/>
            </w:pPr>
            <w:r>
              <w:t xml:space="preserve">Exposure to river low-flows, cooling-water limits, sea-level rise and storm surge.</w:t>
            </w:r>
          </w:p>
        </w:tc>
      </w:tr>
      <w:tr>
        <w:trPr>
          <w:cantSplit/>
        </w:trPr>
        <w:tc>
          <w:tcPr>
            <w:tcW w:w="2100" w:type="dxa"/>
            <w:vAlign w:val="top"/>
          </w:tcPr>
          <w:p>
            <w:pPr>
              <w:pStyle w:val="Tabletext"/>
            </w:pPr>
            <w:r>
              <w:rPr>
                <w:b/>
                <w:color w:val="F59E2D"/>
              </w:rPr>
              <w:t xml:space="preserve">Mechanism</w:t>
            </w:r>
          </w:p>
        </w:tc>
        <w:tc>
          <w:tcPr>
            <w:tcW w:w="6970" w:type="dxa"/>
            <w:vAlign w:val="top"/>
          </w:tcPr>
          <w:p>
            <w:pPr>
              <w:pStyle w:val="Tabletext"/>
            </w:pPr>
            <w:r>
              <w:t xml:space="preserve">The big integrated chemical parks (e.g. along the Rhine–Scheldt axis) benefit from grid and hydrogen infrastructure for electrification, but sit exactly where cooling-water availability falls in droughts and where flood/surge risk rises. The same site that enables deep mitigation carries concentrated climate risk, so the two agendas must be planned on the same asset.</w:t>
            </w:r>
          </w:p>
        </w:tc>
      </w:tr>
      <w:tr>
        <w:trPr>
          <w:cantSplit/>
        </w:trPr>
        <w:tc>
          <w:tcPr>
            <w:tcW w:w="2100" w:type="dxa"/>
            <w:vAlign w:val="top"/>
          </w:tcPr>
          <w:p>
            <w:pPr>
              <w:pStyle w:val="Tabletext"/>
            </w:pPr>
            <w:r>
              <w:rPr>
                <w:b/>
                <w:color w:val="F59E2D"/>
              </w:rPr>
              <w:t xml:space="preserve">What it implies for policy</w:t>
            </w:r>
          </w:p>
        </w:tc>
        <w:tc>
          <w:tcPr>
            <w:tcW w:w="6970" w:type="dxa"/>
            <w:vAlign w:val="top"/>
          </w:tcPr>
          <w:p>
            <w:pPr>
              <w:pStyle w:val="Tabletext"/>
            </w:pPr>
            <w:r>
              <w:t xml:space="preserve">Cluster decarbonisation roadmaps (and their permitting) should embed climate-proofing of cooling water and flood defences, not treat them separately.</w:t>
            </w:r>
          </w:p>
        </w:tc>
      </w:tr>
      <w:tr>
        <w:trPr>
          <w:cantSplit/>
        </w:trPr>
        <w:tc>
          <w:tcPr>
            <w:tcW w:w="2100" w:type="dxa"/>
            <w:vAlign w:val="top"/>
          </w:tcPr>
          <w:p>
            <w:pPr>
              <w:pStyle w:val="Tabletext"/>
            </w:pPr>
            <w:r>
              <w:rPr>
                <w:b/>
                <w:color w:val="F59E2D"/>
              </w:rPr>
              <w:t xml:space="preserve">Literature</w:t>
            </w:r>
          </w:p>
        </w:tc>
        <w:tc>
          <w:tcPr>
            <w:tcW w:w="6970" w:type="dxa"/>
            <w:vAlign w:val="top"/>
          </w:tcPr>
          <w:p>
            <w:pPr>
              <w:pStyle w:val="ListParagraph"/>
              <w:numPr>
                <w:ilvl w:val="0"/>
                <w:numId w:val="3"/>
              </w:numPr>
            </w:pPr>
            <w:r>
              <w:rPr>
                <w:sz w:val="16"/>
                <w:szCs w:val="16"/>
              </w:rPr>
              <w:t xml:space="preserve">EEA (2024) "European Climate Risk Assessment" (EUCRA), EEA Report 01/2024.  https://www.eea.europa.eu/publications/european-climate-risk-assessment</w:t>
            </w:r>
          </w:p>
          <w:p>
            <w:pPr>
              <w:pStyle w:val="ListParagraph"/>
              <w:numPr>
                <w:ilvl w:val="0"/>
                <w:numId w:val="3"/>
              </w:numPr>
            </w:pPr>
            <w:r>
              <w:rPr>
                <w:sz w:val="16"/>
                <w:szCs w:val="16"/>
              </w:rPr>
              <w:t xml:space="preserve">IPCC (2022) AR6 WGII, "Impacts, Adaptation and Vulnerability" — Ch. 13 (Europe) &amp; Ch. 18 (Climate Resilient Development Pathways).  https://www.ipcc.ch/report/ar6/wg2/</w:t>
            </w:r>
          </w:p>
        </w:tc>
      </w:tr>
    </w:tbl>
    <w:p>
      <w:pPr>
        <w:pStyle w:val="SourceNotes"/>
      </w:pPr>
      <w:r>
        <w:t xml:space="preserve"/>
      </w:r>
    </w:p>
    <w:p>
      <w:pPr>
        <w:pStyle w:val="Heading2"/>
      </w:pPr>
      <w:r>
        <w:t xml:space="preserve">Cross-cutting — circularity &amp; material efficiency</w:t>
      </w:r>
    </w:p>
    <w:p>
      <w:pPr>
        <w:pStyle w:val="Caption"/>
      </w:pPr>
      <w:r>
        <w:t xml:space="preserve">Table 9	Industrial electrification shifts risk onto a climate-exposed grid</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Conditional</w:t>
            </w:r>
          </w:p>
        </w:tc>
        <w:tc>
          <w:tcPr>
            <w:tcW w:w="6970" w:type="dxa"/>
            <w:vAlign w:val="top"/>
          </w:tcPr>
          <w:p>
            <w:pPr>
              <w:pStyle w:val="Tableheader"/>
            </w:pPr>
            <w:r>
              <w:rPr>
                <w:b/>
              </w:rPr>
              <w:t xml:space="preserve">Industrial electrification shifts risk onto a climate-exposed grid</w:t>
            </w:r>
          </w:p>
        </w:tc>
      </w:tr>
      <w:tr>
        <w:trPr>
          <w:cantSplit/>
        </w:trPr>
        <w:tc>
          <w:tcPr>
            <w:tcW w:w="2100" w:type="dxa"/>
            <w:vAlign w:val="top"/>
          </w:tcPr>
          <w:p>
            <w:pPr>
              <w:pStyle w:val="Tabletext"/>
            </w:pPr>
            <w:r>
              <w:rPr>
                <w:b/>
                <w:color w:val="F59E2D"/>
              </w:rPr>
              <w:t xml:space="preserve">Mitigation lever</w:t>
            </w:r>
          </w:p>
        </w:tc>
        <w:tc>
          <w:tcPr>
            <w:tcW w:w="6970" w:type="dxa"/>
            <w:vAlign w:val="top"/>
          </w:tcPr>
          <w:p>
            <w:pPr>
              <w:pStyle w:val="Tabletext"/>
            </w:pPr>
            <w:r>
              <w:t xml:space="preserve">Electrifying industrial heat and processes.</w:t>
            </w:r>
          </w:p>
        </w:tc>
      </w:tr>
      <w:tr>
        <w:trPr>
          <w:cantSplit/>
        </w:trPr>
        <w:tc>
          <w:tcPr>
            <w:tcW w:w="2100" w:type="dxa"/>
            <w:vAlign w:val="top"/>
          </w:tcPr>
          <w:p>
            <w:pPr>
              <w:pStyle w:val="Tabletext"/>
            </w:pPr>
            <w:r>
              <w:rPr>
                <w:b/>
                <w:color w:val="F59E2D"/>
              </w:rPr>
              <w:t xml:space="preserve">Adaptation dimension</w:t>
            </w:r>
          </w:p>
        </w:tc>
        <w:tc>
          <w:tcPr>
            <w:tcW w:w="6970" w:type="dxa"/>
            <w:vAlign w:val="top"/>
          </w:tcPr>
          <w:p>
            <w:pPr>
              <w:pStyle w:val="Tabletext"/>
            </w:pPr>
            <w:r>
              <w:t xml:space="preserve">Grid reliability under heatwaves, droughts (hydro/thermal derating) and storms.</w:t>
            </w:r>
          </w:p>
        </w:tc>
      </w:tr>
      <w:tr>
        <w:trPr>
          <w:cantSplit/>
        </w:trPr>
        <w:tc>
          <w:tcPr>
            <w:tcW w:w="2100" w:type="dxa"/>
            <w:vAlign w:val="top"/>
          </w:tcPr>
          <w:p>
            <w:pPr>
              <w:pStyle w:val="Tabletext"/>
            </w:pPr>
            <w:r>
              <w:rPr>
                <w:b/>
                <w:color w:val="F59E2D"/>
              </w:rPr>
              <w:t xml:space="preserve">Mechanism</w:t>
            </w:r>
          </w:p>
        </w:tc>
        <w:tc>
          <w:tcPr>
            <w:tcW w:w="6970" w:type="dxa"/>
            <w:vAlign w:val="top"/>
          </w:tcPr>
          <w:p>
            <w:pPr>
              <w:pStyle w:val="Tabletext"/>
            </w:pPr>
            <w:r>
              <w:t xml:space="preserve">Electrification is central to industrial mitigation but concentrates the sector’s resilience on the power system, which itself is stressed by climate: heatwaves cut thermal-plant output and transmission capacity, droughts cut hydro and cooling, and demand for cooling peaks at the same time. Deep electrification is only a robust strategy if paired with a climate-resilient, flexible grid.</w:t>
            </w:r>
          </w:p>
        </w:tc>
      </w:tr>
      <w:tr>
        <w:trPr>
          <w:cantSplit/>
        </w:trPr>
        <w:tc>
          <w:tcPr>
            <w:tcW w:w="2100" w:type="dxa"/>
            <w:vAlign w:val="top"/>
          </w:tcPr>
          <w:p>
            <w:pPr>
              <w:pStyle w:val="Tabletext"/>
            </w:pPr>
            <w:r>
              <w:rPr>
                <w:b/>
                <w:color w:val="F59E2D"/>
              </w:rPr>
              <w:t xml:space="preserve">What it implies for policy</w:t>
            </w:r>
          </w:p>
        </w:tc>
        <w:tc>
          <w:tcPr>
            <w:tcW w:w="6970" w:type="dxa"/>
            <w:vAlign w:val="top"/>
          </w:tcPr>
          <w:p>
            <w:pPr>
              <w:pStyle w:val="Tabletext"/>
            </w:pPr>
            <w:r>
              <w:t xml:space="preserve">The report’s "plan and operate the energy system as a whole" gap is also an adaptation gap; industrial electrification and grid climate-proofing are one problem.</w:t>
            </w:r>
          </w:p>
        </w:tc>
      </w:tr>
      <w:tr>
        <w:trPr>
          <w:cantSplit/>
        </w:trPr>
        <w:tc>
          <w:tcPr>
            <w:tcW w:w="2100" w:type="dxa"/>
            <w:vAlign w:val="top"/>
          </w:tcPr>
          <w:p>
            <w:pPr>
              <w:pStyle w:val="Tabletext"/>
            </w:pPr>
            <w:r>
              <w:rPr>
                <w:b/>
                <w:color w:val="F59E2D"/>
              </w:rPr>
              <w:t xml:space="preserve">Literature</w:t>
            </w:r>
          </w:p>
        </w:tc>
        <w:tc>
          <w:tcPr>
            <w:tcW w:w="6970" w:type="dxa"/>
            <w:vAlign w:val="top"/>
          </w:tcPr>
          <w:p>
            <w:pPr>
              <w:pStyle w:val="ListParagraph"/>
              <w:numPr>
                <w:ilvl w:val="0"/>
                <w:numId w:val="3"/>
              </w:numPr>
            </w:pPr>
            <w:r>
              <w:rPr>
                <w:sz w:val="16"/>
                <w:szCs w:val="16"/>
              </w:rPr>
              <w:t xml:space="preserve">van Vliet, M.T.H. et al. (2016) "Power-generation system vulnerability and adaptation to changes in climate and water resources", Nature Climate Change 6:375–380.  https://doi.org/10.1038/nclimate2903</w:t>
            </w:r>
          </w:p>
          <w:p>
            <w:pPr>
              <w:pStyle w:val="ListParagraph"/>
              <w:numPr>
                <w:ilvl w:val="0"/>
                <w:numId w:val="3"/>
              </w:numPr>
            </w:pPr>
            <w:r>
              <w:rPr>
                <w:sz w:val="16"/>
                <w:szCs w:val="16"/>
              </w:rPr>
              <w:t xml:space="preserve">IPCC (2022) AR6 WGIII, "Mitigation of Climate Change" — Ch. 10 (Transport) &amp; Ch. 11 (Industry).  https://www.ipcc.ch/report/ar6/wg3/</w:t>
            </w:r>
          </w:p>
        </w:tc>
      </w:tr>
    </w:tbl>
    <w:p>
      <w:pPr>
        <w:pStyle w:val="SourceNotes"/>
      </w:pPr>
      <w:r>
        <w:t xml:space="preserve"/>
      </w:r>
    </w:p>
    <w:p>
      <w:pPr>
        <w:pStyle w:val="Caption"/>
      </w:pPr>
      <w:r>
        <w:t xml:space="preserve">Table 10	Material efficiency lowers emissions and critical-material exposure</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Synergy</w:t>
            </w:r>
          </w:p>
        </w:tc>
        <w:tc>
          <w:tcPr>
            <w:tcW w:w="6970" w:type="dxa"/>
            <w:vAlign w:val="top"/>
          </w:tcPr>
          <w:p>
            <w:pPr>
              <w:pStyle w:val="Tableheader"/>
            </w:pPr>
            <w:r>
              <w:rPr>
                <w:b/>
              </w:rPr>
              <w:t xml:space="preserve">Material efficiency lowers emissions and critical-material exposure</w:t>
            </w:r>
          </w:p>
        </w:tc>
      </w:tr>
      <w:tr>
        <w:trPr>
          <w:cantSplit/>
        </w:trPr>
        <w:tc>
          <w:tcPr>
            <w:tcW w:w="2100" w:type="dxa"/>
            <w:vAlign w:val="top"/>
          </w:tcPr>
          <w:p>
            <w:pPr>
              <w:pStyle w:val="Tabletext"/>
            </w:pPr>
            <w:r>
              <w:rPr>
                <w:b/>
                <w:color w:val="4D7E83"/>
              </w:rPr>
              <w:t xml:space="preserve">Mitigation lever</w:t>
            </w:r>
          </w:p>
        </w:tc>
        <w:tc>
          <w:tcPr>
            <w:tcW w:w="6970" w:type="dxa"/>
            <w:vAlign w:val="top"/>
          </w:tcPr>
          <w:p>
            <w:pPr>
              <w:pStyle w:val="Tabletext"/>
            </w:pPr>
            <w:r>
              <w:t xml:space="preserve">Doing more with less material (light-weighting, reuse, longer product life).</w:t>
            </w:r>
          </w:p>
        </w:tc>
      </w:tr>
      <w:tr>
        <w:trPr>
          <w:cantSplit/>
        </w:trPr>
        <w:tc>
          <w:tcPr>
            <w:tcW w:w="2100" w:type="dxa"/>
            <w:vAlign w:val="top"/>
          </w:tcPr>
          <w:p>
            <w:pPr>
              <w:pStyle w:val="Tabletext"/>
            </w:pPr>
            <w:r>
              <w:rPr>
                <w:b/>
                <w:color w:val="4D7E83"/>
              </w:rPr>
              <w:t xml:space="preserve">Adaptation dimension</w:t>
            </w:r>
          </w:p>
        </w:tc>
        <w:tc>
          <w:tcPr>
            <w:tcW w:w="6970" w:type="dxa"/>
            <w:vAlign w:val="top"/>
          </w:tcPr>
          <w:p>
            <w:pPr>
              <w:pStyle w:val="Tabletext"/>
            </w:pPr>
            <w:r>
              <w:t xml:space="preserve">Reduced exposure to climate- and geopolitics-disrupted primary-material and critical-raw-material supply chains.</w:t>
            </w:r>
          </w:p>
        </w:tc>
      </w:tr>
      <w:tr>
        <w:trPr>
          <w:cantSplit/>
        </w:trPr>
        <w:tc>
          <w:tcPr>
            <w:tcW w:w="2100" w:type="dxa"/>
            <w:vAlign w:val="top"/>
          </w:tcPr>
          <w:p>
            <w:pPr>
              <w:pStyle w:val="Tabletext"/>
            </w:pPr>
            <w:r>
              <w:rPr>
                <w:b/>
                <w:color w:val="4D7E83"/>
              </w:rPr>
              <w:t xml:space="preserve">Mechanism</w:t>
            </w:r>
          </w:p>
        </w:tc>
        <w:tc>
          <w:tcPr>
            <w:tcW w:w="6970" w:type="dxa"/>
            <w:vAlign w:val="top"/>
          </w:tcPr>
          <w:p>
            <w:pPr>
              <w:pStyle w:val="Tabletext"/>
            </w:pPr>
            <w:r>
              <w:t xml:space="preserve">Cutting primary material throughput reduces both embodied emissions and the volume of vulnerable imports the EU must secure, so material efficiency doubles as a supply-security/resilience measure. This is the same logic the report applies when it criticises the recycling-only focus of the first Circular Economy Action Plan.</w:t>
            </w:r>
          </w:p>
        </w:tc>
      </w:tr>
      <w:tr>
        <w:trPr>
          <w:cantSplit/>
        </w:trPr>
        <w:tc>
          <w:tcPr>
            <w:tcW w:w="2100" w:type="dxa"/>
            <w:vAlign w:val="top"/>
          </w:tcPr>
          <w:p>
            <w:pPr>
              <w:pStyle w:val="Tabletext"/>
            </w:pPr>
            <w:r>
              <w:rPr>
                <w:b/>
                <w:color w:val="4D7E83"/>
              </w:rPr>
              <w:t xml:space="preserve">What it implies for policy</w:t>
            </w:r>
          </w:p>
        </w:tc>
        <w:tc>
          <w:tcPr>
            <w:tcW w:w="6970" w:type="dxa"/>
            <w:vAlign w:val="top"/>
          </w:tcPr>
          <w:p>
            <w:pPr>
              <w:pStyle w:val="Tabletext"/>
            </w:pPr>
            <w:r>
              <w:t xml:space="preserve">Material-efficiency mandates (Ecodesign for circularity, product-lifetime rules) should be credited for their resilience value, not only their tonnes of CO₂.</w:t>
            </w:r>
          </w:p>
        </w:tc>
      </w:tr>
      <w:tr>
        <w:trPr>
          <w:cantSplit/>
        </w:trPr>
        <w:tc>
          <w:tcPr>
            <w:tcW w:w="2100" w:type="dxa"/>
            <w:vAlign w:val="top"/>
          </w:tcPr>
          <w:p>
            <w:pPr>
              <w:pStyle w:val="Tabletext"/>
            </w:pPr>
            <w:r>
              <w:rPr>
                <w:b/>
                <w:color w:val="4D7E83"/>
              </w:rPr>
              <w:t xml:space="preserve">Literature</w:t>
            </w:r>
          </w:p>
        </w:tc>
        <w:tc>
          <w:tcPr>
            <w:tcW w:w="6970" w:type="dxa"/>
            <w:vAlign w:val="top"/>
          </w:tcPr>
          <w:p>
            <w:pPr>
              <w:pStyle w:val="ListParagraph"/>
              <w:numPr>
                <w:ilvl w:val="0"/>
                <w:numId w:val="3"/>
              </w:numPr>
            </w:pPr>
            <w:r>
              <w:rPr>
                <w:sz w:val="16"/>
                <w:szCs w:val="16"/>
              </w:rPr>
              <w:t xml:space="preserve">IEA (2021) "The Role of Critical Minerals in Clean Energy Transitions".  https://www.iea.org/reports/the-role-of-critical-minerals-in-clean-energy-transitions</w:t>
            </w:r>
          </w:p>
          <w:p>
            <w:pPr>
              <w:pStyle w:val="ListParagraph"/>
              <w:numPr>
                <w:ilvl w:val="0"/>
                <w:numId w:val="3"/>
              </w:numPr>
            </w:pPr>
            <w:r>
              <w:rPr>
                <w:sz w:val="16"/>
                <w:szCs w:val="16"/>
              </w:rPr>
              <w:t xml:space="preserve">IPCC (2022) AR6 WGIII, "Mitigation of Climate Change" — Ch. 10 (Transport) &amp; Ch. 11 (Industry).  https://www.ipcc.ch/report/ar6/wg3/</w:t>
            </w:r>
          </w:p>
        </w:tc>
      </w:tr>
    </w:tbl>
    <w:p>
      <w:pPr>
        <w:pStyle w:val="SourceNotes"/>
      </w:pPr>
      <w:r>
        <w:t xml:space="preserve"/>
      </w:r>
    </w:p>
    <w:p>
      <w:pPr>
        <w:pStyle w:val="Heading1"/>
      </w:pPr>
      <w:r>
        <w:t xml:space="preserve">Transport</w:t>
      </w:r>
    </w:p>
    <w:p>
      <w:pPr>
        <w:pStyle w:val="Lead-intext"/>
      </w:pPr>
      <w:r>
        <w:t xml:space="preserve">Cars and vans, heavy-duty road freight, rail, aviation, maritime, and the demand and modal-shift layer — where the network that has to carry fewer emissions also has to withstand more heat, more water and more disruption.</w:t>
      </w:r>
    </w:p>
    <w:p>
      <w:pPr>
        <w:pStyle w:val="Heading2"/>
      </w:pPr>
      <w:r>
        <w:t xml:space="preserve">Road passenger (cars &amp; vans)</w:t>
      </w:r>
    </w:p>
    <w:p>
      <w:pPr>
        <w:pStyle w:val="Caption"/>
      </w:pPr>
      <w:r>
        <w:t xml:space="preserve">Table 11	Modal shift to active/public travel is also a health-resilience gain</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Synergy</w:t>
            </w:r>
          </w:p>
        </w:tc>
        <w:tc>
          <w:tcPr>
            <w:tcW w:w="6970" w:type="dxa"/>
            <w:vAlign w:val="top"/>
          </w:tcPr>
          <w:p>
            <w:pPr>
              <w:pStyle w:val="Tableheader"/>
            </w:pPr>
            <w:r>
              <w:rPr>
                <w:b/>
              </w:rPr>
              <w:t xml:space="preserve">Modal shift to active/public travel is also a health-resilience gain</w:t>
            </w:r>
          </w:p>
        </w:tc>
      </w:tr>
      <w:tr>
        <w:trPr>
          <w:cantSplit/>
        </w:trPr>
        <w:tc>
          <w:tcPr>
            <w:tcW w:w="2100" w:type="dxa"/>
            <w:vAlign w:val="top"/>
          </w:tcPr>
          <w:p>
            <w:pPr>
              <w:pStyle w:val="Tabletext"/>
            </w:pPr>
            <w:r>
              <w:rPr>
                <w:b/>
                <w:color w:val="4D7E83"/>
              </w:rPr>
              <w:t xml:space="preserve">Mitigation lever</w:t>
            </w:r>
          </w:p>
        </w:tc>
        <w:tc>
          <w:tcPr>
            <w:tcW w:w="6970" w:type="dxa"/>
            <w:vAlign w:val="top"/>
          </w:tcPr>
          <w:p>
            <w:pPr>
              <w:pStyle w:val="Tabletext"/>
            </w:pPr>
            <w:r>
              <w:t xml:space="preserve">Shifting car trips to walking, cycling and public transport in compact cities.</w:t>
            </w:r>
          </w:p>
        </w:tc>
      </w:tr>
      <w:tr>
        <w:trPr>
          <w:cantSplit/>
        </w:trPr>
        <w:tc>
          <w:tcPr>
            <w:tcW w:w="2100" w:type="dxa"/>
            <w:vAlign w:val="top"/>
          </w:tcPr>
          <w:p>
            <w:pPr>
              <w:pStyle w:val="Tabletext"/>
            </w:pPr>
            <w:r>
              <w:rPr>
                <w:b/>
                <w:color w:val="4D7E83"/>
              </w:rPr>
              <w:t xml:space="preserve">Adaptation dimension</w:t>
            </w:r>
          </w:p>
        </w:tc>
        <w:tc>
          <w:tcPr>
            <w:tcW w:w="6970" w:type="dxa"/>
            <w:vAlign w:val="top"/>
          </w:tcPr>
          <w:p>
            <w:pPr>
              <w:pStyle w:val="Tabletext"/>
            </w:pPr>
            <w:r>
              <w:t xml:space="preserve">Lower exposure to air pollution and heat, and reduced pressure on infrastructure.</w:t>
            </w:r>
          </w:p>
        </w:tc>
      </w:tr>
      <w:tr>
        <w:trPr>
          <w:cantSplit/>
        </w:trPr>
        <w:tc>
          <w:tcPr>
            <w:tcW w:w="2100" w:type="dxa"/>
            <w:vAlign w:val="top"/>
          </w:tcPr>
          <w:p>
            <w:pPr>
              <w:pStyle w:val="Tabletext"/>
            </w:pPr>
            <w:r>
              <w:rPr>
                <w:b/>
                <w:color w:val="4D7E83"/>
              </w:rPr>
              <w:t xml:space="preserve">Mechanism</w:t>
            </w:r>
          </w:p>
        </w:tc>
        <w:tc>
          <w:tcPr>
            <w:tcW w:w="6970" w:type="dxa"/>
            <w:vAlign w:val="top"/>
          </w:tcPr>
          <w:p>
            <w:pPr>
              <w:pStyle w:val="Tabletext"/>
            </w:pPr>
            <w:r>
              <w:t xml:space="preserve">Avoiding car kilometres cuts CO₂ while the accompanying urban form — compactness, green corridors, shade — reduces heat exposure and pollution and builds the classic mitigation–adaptation co-benefit documented for cities. Street trees and shading that make walking/cycling viable in heat are adaptation and mitigation at once.</w:t>
            </w:r>
          </w:p>
        </w:tc>
      </w:tr>
      <w:tr>
        <w:trPr>
          <w:cantSplit/>
        </w:trPr>
        <w:tc>
          <w:tcPr>
            <w:tcW w:w="2100" w:type="dxa"/>
            <w:vAlign w:val="top"/>
          </w:tcPr>
          <w:p>
            <w:pPr>
              <w:pStyle w:val="Tabletext"/>
            </w:pPr>
            <w:r>
              <w:rPr>
                <w:b/>
                <w:color w:val="4D7E83"/>
              </w:rPr>
              <w:t xml:space="preserve">What it implies for policy</w:t>
            </w:r>
          </w:p>
        </w:tc>
        <w:tc>
          <w:tcPr>
            <w:tcW w:w="6970" w:type="dxa"/>
            <w:vAlign w:val="top"/>
          </w:tcPr>
          <w:p>
            <w:pPr>
              <w:pStyle w:val="Tabletext"/>
            </w:pPr>
            <w:r>
              <w:t xml:space="preserve">Demand-moderation and modal-shift measures (which the report flags as under-used in EU strategy) should be evaluated for their heat- and health-resilience co-benefits.</w:t>
            </w:r>
          </w:p>
        </w:tc>
      </w:tr>
      <w:tr>
        <w:trPr>
          <w:cantSplit/>
        </w:trPr>
        <w:tc>
          <w:tcPr>
            <w:tcW w:w="2100" w:type="dxa"/>
            <w:vAlign w:val="top"/>
          </w:tcPr>
          <w:p>
            <w:pPr>
              <w:pStyle w:val="Tabletext"/>
            </w:pPr>
            <w:r>
              <w:rPr>
                <w:b/>
                <w:color w:val="4D7E83"/>
              </w:rPr>
              <w:t xml:space="preserve">Literature</w:t>
            </w:r>
          </w:p>
        </w:tc>
        <w:tc>
          <w:tcPr>
            <w:tcW w:w="6970" w:type="dxa"/>
            <w:vAlign w:val="top"/>
          </w:tcPr>
          <w:p>
            <w:pPr>
              <w:pStyle w:val="ListParagraph"/>
              <w:numPr>
                <w:ilvl w:val="0"/>
                <w:numId w:val="3"/>
              </w:numPr>
            </w:pPr>
            <w:r>
              <w:rPr>
                <w:sz w:val="16"/>
                <w:szCs w:val="16"/>
              </w:rPr>
              <w:t xml:space="preserve">Sharifi, A. (2021) "Co-benefits and synergies between urban climate change mitigation and adaptation measures: A literature review", Science of the Total Environment 750:141642.  https://doi.org/10.1016/j.scitotenv.2020.141642</w:t>
            </w:r>
          </w:p>
          <w:p>
            <w:pPr>
              <w:pStyle w:val="ListParagraph"/>
              <w:numPr>
                <w:ilvl w:val="0"/>
                <w:numId w:val="3"/>
              </w:numPr>
            </w:pPr>
            <w:r>
              <w:rPr>
                <w:sz w:val="16"/>
                <w:szCs w:val="16"/>
              </w:rPr>
              <w:t xml:space="preserve">IPCC (2022) AR6 WGII, "Impacts, Adaptation and Vulnerability" — Ch. 13 (Europe) &amp; Ch. 18 (Climate Resilient Development Pathways).  https://www.ipcc.ch/report/ar6/wg2/</w:t>
            </w:r>
          </w:p>
        </w:tc>
      </w:tr>
    </w:tbl>
    <w:p>
      <w:pPr>
        <w:pStyle w:val="SourceNotes"/>
      </w:pPr>
      <w:r>
        <w:t xml:space="preserve"/>
      </w:r>
    </w:p>
    <w:p>
      <w:pPr>
        <w:pStyle w:val="Caption"/>
      </w:pPr>
      <w:r>
        <w:t xml:space="preserve">Table 12	EV batteries, charging and minerals are climate-exposed</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EV batteries, charging and minerals are climate-exposed</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Battery-electric vehicles and charging infrastructure.</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Battery performance and charging reliability under extreme heat and flooding; mineral supply-chain exposure.</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The battery supply chain, not the vehicle, is where the cited evidence sits. Lithium, cobalt, copper and rare earths are concentrated in climate-exposed places — around 80 % of Chilean copper comes from arid, water-stressed areas, and the 2022 Sichuan drought cut lithium output by roughly 1 200 t — so a fleet-wide switch to EVs deepens EU exposure to climate-driven supply shocks on top of an already concentrated market (~98 % rare-earth dependence on China). NOTE: an earlier version of this entry also claimed extreme heat degrades battery range and lifetime and floods kerbside chargers; neither cited source supports that (the full EUCRA text does not mention charging at all), so it has been removed pending a source.</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Charging-network and battery standards should include thermal/flood resilience, and vehicle-efficiency incentives (the report’s ambition gap) also cut mineral exposure.</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EEA (2024) "European Climate Risk Assessment" (EUCRA), EEA Report 01/2024.  https://www.eea.europa.eu/publications/european-climate-risk-assessment</w:t>
            </w:r>
          </w:p>
          <w:p>
            <w:pPr>
              <w:pStyle w:val="ListParagraph"/>
              <w:numPr>
                <w:ilvl w:val="0"/>
                <w:numId w:val="3"/>
              </w:numPr>
            </w:pPr>
            <w:r>
              <w:rPr>
                <w:sz w:val="16"/>
                <w:szCs w:val="16"/>
              </w:rPr>
              <w:t xml:space="preserve">IEA (2021) "The Role of Critical Minerals in Clean Energy Transitions".  https://www.iea.org/reports/the-role-of-critical-minerals-in-clean-energy-transitions</w:t>
            </w:r>
          </w:p>
        </w:tc>
      </w:tr>
    </w:tbl>
    <w:p>
      <w:pPr>
        <w:pStyle w:val="SourceNotes"/>
      </w:pPr>
      <w:r>
        <w:t xml:space="preserve"/>
      </w:r>
    </w:p>
    <w:p>
      <w:pPr>
        <w:pStyle w:val="Caption"/>
      </w:pPr>
      <w:r>
        <w:t xml:space="preserve">Table 13	EV fleets as distributed storage can back up a climate-stressed grid</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Conditional</w:t>
            </w:r>
          </w:p>
        </w:tc>
        <w:tc>
          <w:tcPr>
            <w:tcW w:w="6970" w:type="dxa"/>
            <w:vAlign w:val="top"/>
          </w:tcPr>
          <w:p>
            <w:pPr>
              <w:pStyle w:val="Tableheader"/>
            </w:pPr>
            <w:r>
              <w:rPr>
                <w:b/>
              </w:rPr>
              <w:t xml:space="preserve">EV fleets as distributed storage can back up a climate-stressed grid</w:t>
            </w:r>
          </w:p>
        </w:tc>
      </w:tr>
      <w:tr>
        <w:trPr>
          <w:cantSplit/>
        </w:trPr>
        <w:tc>
          <w:tcPr>
            <w:tcW w:w="2100" w:type="dxa"/>
            <w:vAlign w:val="top"/>
          </w:tcPr>
          <w:p>
            <w:pPr>
              <w:pStyle w:val="Tabletext"/>
            </w:pPr>
            <w:r>
              <w:rPr>
                <w:b/>
                <w:color w:val="F59E2D"/>
              </w:rPr>
              <w:t xml:space="preserve">Mitigation lever</w:t>
            </w:r>
          </w:p>
        </w:tc>
        <w:tc>
          <w:tcPr>
            <w:tcW w:w="6970" w:type="dxa"/>
            <w:vAlign w:val="top"/>
          </w:tcPr>
          <w:p>
            <w:pPr>
              <w:pStyle w:val="Tabletext"/>
            </w:pPr>
            <w:r>
              <w:t xml:space="preserve">Electrifying cars and vans with smart charging and vehicle-to-grid (V2G) capability.</w:t>
            </w:r>
          </w:p>
        </w:tc>
      </w:tr>
      <w:tr>
        <w:trPr>
          <w:cantSplit/>
        </w:trPr>
        <w:tc>
          <w:tcPr>
            <w:tcW w:w="2100" w:type="dxa"/>
            <w:vAlign w:val="top"/>
          </w:tcPr>
          <w:p>
            <w:pPr>
              <w:pStyle w:val="Tabletext"/>
            </w:pPr>
            <w:r>
              <w:rPr>
                <w:b/>
                <w:color w:val="F59E2D"/>
              </w:rPr>
              <w:t xml:space="preserve">Adaptation dimension</w:t>
            </w:r>
          </w:p>
        </w:tc>
        <w:tc>
          <w:tcPr>
            <w:tcW w:w="6970" w:type="dxa"/>
            <w:vAlign w:val="top"/>
          </w:tcPr>
          <w:p>
            <w:pPr>
              <w:pStyle w:val="Tabletext"/>
            </w:pPr>
            <w:r>
              <w:t xml:space="preserve">Power-system flexibility and reserve capacity during heatwave demand peaks and climate-driven supply shocks.</w:t>
            </w:r>
          </w:p>
        </w:tc>
      </w:tr>
      <w:tr>
        <w:trPr>
          <w:cantSplit/>
        </w:trPr>
        <w:tc>
          <w:tcPr>
            <w:tcW w:w="2100" w:type="dxa"/>
            <w:vAlign w:val="top"/>
          </w:tcPr>
          <w:p>
            <w:pPr>
              <w:pStyle w:val="Tabletext"/>
            </w:pPr>
            <w:r>
              <w:rPr>
                <w:b/>
                <w:color w:val="F59E2D"/>
              </w:rPr>
              <w:t xml:space="preserve">Mechanism</w:t>
            </w:r>
          </w:p>
        </w:tc>
        <w:tc>
          <w:tcPr>
            <w:tcW w:w="6970" w:type="dxa"/>
            <w:vAlign w:val="top"/>
          </w:tcPr>
          <w:p>
            <w:pPr>
              <w:pStyle w:val="Tabletext"/>
            </w:pPr>
            <w:r>
              <w:t xml:space="preserve">A large EV fleet is also a large distributed battery: with smart charging and V2G it can shift load away from heatwave-driven peaks and provide reserve when extremes derate thermal, hydro or network capacity — turning the electrification lever into a resilience resource instead of only an added load. The benefit is conditional on chargers, market rules and aggregation actually enabling bidirectional participation.</w:t>
            </w:r>
          </w:p>
        </w:tc>
      </w:tr>
      <w:tr>
        <w:trPr>
          <w:cantSplit/>
        </w:trPr>
        <w:tc>
          <w:tcPr>
            <w:tcW w:w="2100" w:type="dxa"/>
            <w:vAlign w:val="top"/>
          </w:tcPr>
          <w:p>
            <w:pPr>
              <w:pStyle w:val="Tabletext"/>
            </w:pPr>
            <w:r>
              <w:rPr>
                <w:b/>
                <w:color w:val="F59E2D"/>
              </w:rPr>
              <w:t xml:space="preserve">What it implies for policy</w:t>
            </w:r>
          </w:p>
        </w:tc>
        <w:tc>
          <w:tcPr>
            <w:tcW w:w="6970" w:type="dxa"/>
            <w:vAlign w:val="top"/>
          </w:tcPr>
          <w:p>
            <w:pPr>
              <w:pStyle w:val="Tabletext"/>
            </w:pPr>
            <w:r>
              <w:t xml:space="preserve">AFIR roll-out and network codes should enable bidirectional charging and aggregation so the EV fleet contributes to, rather than burdens, system adequacy in extremes — the flip side of this note’s EV-exposure trade-off.</w:t>
            </w:r>
          </w:p>
        </w:tc>
      </w:tr>
      <w:tr>
        <w:trPr>
          <w:cantSplit/>
        </w:trPr>
        <w:tc>
          <w:tcPr>
            <w:tcW w:w="2100" w:type="dxa"/>
            <w:vAlign w:val="top"/>
          </w:tcPr>
          <w:p>
            <w:pPr>
              <w:pStyle w:val="Tabletext"/>
            </w:pPr>
            <w:r>
              <w:rPr>
                <w:b/>
                <w:color w:val="F59E2D"/>
              </w:rPr>
              <w:t xml:space="preserve">Literature</w:t>
            </w:r>
          </w:p>
        </w:tc>
        <w:tc>
          <w:tcPr>
            <w:tcW w:w="6970" w:type="dxa"/>
            <w:vAlign w:val="top"/>
          </w:tcPr>
          <w:p>
            <w:pPr>
              <w:pStyle w:val="ListParagraph"/>
              <w:numPr>
                <w:ilvl w:val="0"/>
                <w:numId w:val="3"/>
              </w:numPr>
            </w:pPr>
            <w:r>
              <w:rPr>
                <w:sz w:val="16"/>
                <w:szCs w:val="16"/>
              </w:rPr>
              <w:t xml:space="preserve">Kempton, W. &amp; Tomić, J. (2005) "Vehicle-to-grid power implementation: From stabilizing the grid to supporting large-scale renewable energy", Journal of Power Sources 144(1):280–294.  https://doi.org/10.1016/j.jpowsour.2004.12.022</w:t>
            </w:r>
          </w:p>
          <w:p>
            <w:pPr>
              <w:pStyle w:val="ListParagraph"/>
              <w:numPr>
                <w:ilvl w:val="0"/>
                <w:numId w:val="3"/>
              </w:numPr>
            </w:pPr>
            <w:r>
              <w:rPr>
                <w:sz w:val="16"/>
                <w:szCs w:val="16"/>
              </w:rPr>
              <w:t xml:space="preserve">IPCC (2022) AR6 WGIII, "Mitigation of Climate Change" — Ch. 10 (Transport) &amp; Ch. 11 (Industry).  https://www.ipcc.ch/report/ar6/wg3/</w:t>
            </w:r>
          </w:p>
        </w:tc>
      </w:tr>
    </w:tbl>
    <w:p>
      <w:pPr>
        <w:pStyle w:val="SourceNotes"/>
      </w:pPr>
      <w:r>
        <w:t xml:space="preserve"/>
      </w:r>
    </w:p>
    <w:p>
      <w:pPr>
        <w:pStyle w:val="Heading2"/>
      </w:pPr>
      <w:r>
        <w:t xml:space="preserve">Road freight (heavy-duty)</w:t>
      </w:r>
    </w:p>
    <w:p>
      <w:pPr>
        <w:pStyle w:val="Caption"/>
      </w:pPr>
      <w:r>
        <w:t xml:space="preserve">Table 14	Road→rail freight shift depends on a climate-proofed railway</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Conditional</w:t>
            </w:r>
          </w:p>
        </w:tc>
        <w:tc>
          <w:tcPr>
            <w:tcW w:w="6970" w:type="dxa"/>
            <w:vAlign w:val="top"/>
          </w:tcPr>
          <w:p>
            <w:pPr>
              <w:pStyle w:val="Tableheader"/>
            </w:pPr>
            <w:r>
              <w:rPr>
                <w:b/>
              </w:rPr>
              <w:t xml:space="preserve">Road→rail freight shift depends on a climate-proofed railway</w:t>
            </w:r>
          </w:p>
        </w:tc>
      </w:tr>
      <w:tr>
        <w:trPr>
          <w:cantSplit/>
        </w:trPr>
        <w:tc>
          <w:tcPr>
            <w:tcW w:w="2100" w:type="dxa"/>
            <w:vAlign w:val="top"/>
          </w:tcPr>
          <w:p>
            <w:pPr>
              <w:pStyle w:val="Tabletext"/>
            </w:pPr>
            <w:r>
              <w:rPr>
                <w:b/>
                <w:color w:val="F59E2D"/>
              </w:rPr>
              <w:t xml:space="preserve">Mitigation lever</w:t>
            </w:r>
          </w:p>
        </w:tc>
        <w:tc>
          <w:tcPr>
            <w:tcW w:w="6970" w:type="dxa"/>
            <w:vAlign w:val="top"/>
          </w:tcPr>
          <w:p>
            <w:pPr>
              <w:pStyle w:val="Tabletext"/>
            </w:pPr>
            <w:r>
              <w:t xml:space="preserve">Shifting freight from heavy trucks to (electrified) rail and inland waterways.</w:t>
            </w:r>
          </w:p>
        </w:tc>
      </w:tr>
      <w:tr>
        <w:trPr>
          <w:cantSplit/>
        </w:trPr>
        <w:tc>
          <w:tcPr>
            <w:tcW w:w="2100" w:type="dxa"/>
            <w:vAlign w:val="top"/>
          </w:tcPr>
          <w:p>
            <w:pPr>
              <w:pStyle w:val="Tabletext"/>
            </w:pPr>
            <w:r>
              <w:rPr>
                <w:b/>
                <w:color w:val="F59E2D"/>
              </w:rPr>
              <w:t xml:space="preserve">Adaptation dimension</w:t>
            </w:r>
          </w:p>
        </w:tc>
        <w:tc>
          <w:tcPr>
            <w:tcW w:w="6970" w:type="dxa"/>
            <w:vAlign w:val="top"/>
          </w:tcPr>
          <w:p>
            <w:pPr>
              <w:pStyle w:val="Tabletext"/>
            </w:pPr>
            <w:r>
              <w:t xml:space="preserve">Resilience of the receiving rail/waterway network to heat, floods and low river levels.</w:t>
            </w:r>
          </w:p>
        </w:tc>
      </w:tr>
      <w:tr>
        <w:trPr>
          <w:cantSplit/>
        </w:trPr>
        <w:tc>
          <w:tcPr>
            <w:tcW w:w="2100" w:type="dxa"/>
            <w:vAlign w:val="top"/>
          </w:tcPr>
          <w:p>
            <w:pPr>
              <w:pStyle w:val="Tabletext"/>
            </w:pPr>
            <w:r>
              <w:rPr>
                <w:b/>
                <w:color w:val="F59E2D"/>
              </w:rPr>
              <w:t xml:space="preserve">Mechanism</w:t>
            </w:r>
          </w:p>
        </w:tc>
        <w:tc>
          <w:tcPr>
            <w:tcW w:w="6970" w:type="dxa"/>
            <w:vAlign w:val="top"/>
          </w:tcPr>
          <w:p>
            <w:pPr>
              <w:pStyle w:val="Tabletext"/>
            </w:pPr>
            <w:r>
              <w:t xml:space="preserve">Modal shift is a core mitigation lever, but the lower-carbon modes it relies on are themselves climate-sensitive: rail to heat-buckling and flooding, inland waterways to droughts. The shift is a durable win only if the target network is adapted; otherwise mitigation gains are eroded by reliability losses during extremes.</w:t>
            </w:r>
          </w:p>
        </w:tc>
      </w:tr>
      <w:tr>
        <w:trPr>
          <w:cantSplit/>
        </w:trPr>
        <w:tc>
          <w:tcPr>
            <w:tcW w:w="2100" w:type="dxa"/>
            <w:vAlign w:val="top"/>
          </w:tcPr>
          <w:p>
            <w:pPr>
              <w:pStyle w:val="Tabletext"/>
            </w:pPr>
            <w:r>
              <w:rPr>
                <w:b/>
                <w:color w:val="F59E2D"/>
              </w:rPr>
              <w:t xml:space="preserve">What it implies for policy</w:t>
            </w:r>
          </w:p>
        </w:tc>
        <w:tc>
          <w:tcPr>
            <w:tcW w:w="6970" w:type="dxa"/>
            <w:vAlign w:val="top"/>
          </w:tcPr>
          <w:p>
            <w:pPr>
              <w:pStyle w:val="Tabletext"/>
            </w:pPr>
            <w:r>
              <w:t xml:space="preserve">The report’s modal-shift ambition/implementation gaps (Combined Transport Directive, Rail Freight Corridors, TEN-T) should be read together with TEN-T climate-proofing requirements.</w:t>
            </w:r>
          </w:p>
        </w:tc>
      </w:tr>
      <w:tr>
        <w:trPr>
          <w:cantSplit/>
        </w:trPr>
        <w:tc>
          <w:tcPr>
            <w:tcW w:w="2100" w:type="dxa"/>
            <w:vAlign w:val="top"/>
          </w:tcPr>
          <w:p>
            <w:pPr>
              <w:pStyle w:val="Tabletext"/>
            </w:pPr>
            <w:r>
              <w:rPr>
                <w:b/>
                <w:color w:val="F59E2D"/>
              </w:rPr>
              <w:t xml:space="preserve">Literature</w:t>
            </w:r>
          </w:p>
        </w:tc>
        <w:tc>
          <w:tcPr>
            <w:tcW w:w="6970" w:type="dxa"/>
            <w:vAlign w:val="top"/>
          </w:tcPr>
          <w:p>
            <w:pPr>
              <w:pStyle w:val="ListParagraph"/>
              <w:numPr>
                <w:ilvl w:val="0"/>
                <w:numId w:val="3"/>
              </w:numPr>
            </w:pPr>
            <w:r>
              <w:rPr>
                <w:sz w:val="16"/>
                <w:szCs w:val="16"/>
              </w:rPr>
              <w:t xml:space="preserve">Palin, E.J., Stipanovic Oslakovic, I., Gavin, K. &amp; Quinn, A. (2021) "Implications of climate change for railway infrastructure", WIREs Climate Change 12(5):e728.  https://doi.org/10.1002/wcc.728</w:t>
            </w:r>
          </w:p>
          <w:p>
            <w:pPr>
              <w:pStyle w:val="ListParagraph"/>
              <w:numPr>
                <w:ilvl w:val="0"/>
                <w:numId w:val="3"/>
              </w:numPr>
            </w:pPr>
            <w:r>
              <w:rPr>
                <w:sz w:val="16"/>
                <w:szCs w:val="16"/>
              </w:rPr>
              <w:t xml:space="preserve">EEA (2024) "European Climate Risk Assessment" (EUCRA), EEA Report 01/2024.  https://www.eea.europa.eu/publications/european-climate-risk-assessment</w:t>
            </w:r>
          </w:p>
        </w:tc>
      </w:tr>
    </w:tbl>
    <w:p>
      <w:pPr>
        <w:pStyle w:val="SourceNotes"/>
      </w:pPr>
      <w:r>
        <w:t xml:space="preserve"/>
      </w:r>
    </w:p>
    <w:p>
      <w:pPr>
        <w:pStyle w:val="Heading2"/>
      </w:pPr>
      <w:r>
        <w:t xml:space="preserve">Rail</w:t>
      </w:r>
    </w:p>
    <w:p>
      <w:pPr>
        <w:pStyle w:val="Caption"/>
      </w:pPr>
      <w:r>
        <w:t xml:space="preserve">Table 15	The low-carbon rail backbone is itself heat- and flood-vulnerable</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The low-carbon rail backbone is itself heat- and flood-vulnerable</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Electrified rail as the low-carbon spine of passenger and freight transport.</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Track buckling and speed restrictions in heatwaves; line flooding, scour and landslides.</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Rail is among the lowest-carbon modes, yet steel track buckles and overhead lines sag in extreme heat (forcing speed restrictions), and lines flood or wash out in extreme rain. Rising heatwave frequency in Europe therefore threatens the reliability of the very asset the mitigation strategy leans on — protecting it is a precondition, not an optional add-on.</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Rail electrification funding should be paired with heat-/flood-proofing (rail stress management, drainage) so adaptation protects the mitigation investment.</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Dobney, K., Baker, C.J., Quinn, A.D. &amp; Chapman, L. (2009) "Quantifying the effects of high summer temperatures due to climate change on buckling and rail related delays in south-east United Kingdom", Meteorological Applications 16(2):245–251.  https://doi.org/10.1002/met.114</w:t>
            </w:r>
          </w:p>
          <w:p>
            <w:pPr>
              <w:pStyle w:val="ListParagraph"/>
              <w:numPr>
                <w:ilvl w:val="0"/>
                <w:numId w:val="3"/>
              </w:numPr>
            </w:pPr>
            <w:r>
              <w:rPr>
                <w:sz w:val="16"/>
                <w:szCs w:val="16"/>
              </w:rPr>
              <w:t xml:space="preserve">Palin, E.J., Stipanovic Oslakovic, I., Gavin, K. &amp; Quinn, A. (2021) "Implications of climate change for railway infrastructure", WIREs Climate Change 12(5):e728.  https://doi.org/10.1002/wcc.728</w:t>
            </w:r>
          </w:p>
          <w:p>
            <w:pPr>
              <w:pStyle w:val="ListParagraph"/>
              <w:numPr>
                <w:ilvl w:val="0"/>
                <w:numId w:val="3"/>
              </w:numPr>
            </w:pPr>
            <w:r>
              <w:rPr>
                <w:sz w:val="16"/>
                <w:szCs w:val="16"/>
              </w:rPr>
              <w:t xml:space="preserve">EEA (2024) "European Climate Risk Assessment" (EUCRA), EEA Report 01/2024.  https://www.eea.europa.eu/publications/european-climate-risk-assessment</w:t>
            </w:r>
          </w:p>
        </w:tc>
      </w:tr>
    </w:tbl>
    <w:p>
      <w:pPr>
        <w:pStyle w:val="SourceNotes"/>
      </w:pPr>
      <w:r>
        <w:t xml:space="preserve"/>
      </w:r>
    </w:p>
    <w:p>
      <w:pPr>
        <w:pStyle w:val="Heading2"/>
      </w:pPr>
      <w:r>
        <w:t xml:space="preserve">Aviation</w:t>
      </w:r>
    </w:p>
    <w:p>
      <w:pPr>
        <w:pStyle w:val="Caption"/>
      </w:pPr>
      <w:r>
        <w:t xml:space="preserve">Table 16	Biomass-based SAF competes with land, water and food resilience</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Biomass-based SAF competes with land, water and food resilience</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Sustainable aviation fuels (SAF) mandated under ReFuelEU Aviation.</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Land/water competition and food-system resilience under climate stress.</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ReFuelEU Aviation (Art. 4(5)) excludes food- and feed-crop biofuels from the SAF mandate, but the eligible biomass pathways (RED Annex IX feedstocks, incl. certain intermediate crops added by Delegated Directive 2024/1405) still draw on a finite biomass, land and water base — the biofuel indirect-effects concern the report raises — so scaling them can erode food- and ecosystem resilience in a drying climate. The trade-off is smallest for genuine wastes/residues; synthetic e-SAF instead shifts the pressure onto renewable electricity and water.</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SAF sub-targets should steer hard toward genuine residues and e-fuels; the report’s biofuel ambition/implementation gaps apply directly here.</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IPCC (2022) AR6 WGIII, "Mitigation of Climate Change" — Ch. 10 (Transport) &amp; Ch. 11 (Industry).  https://www.ipcc.ch/report/ar6/wg3/</w:t>
            </w:r>
          </w:p>
          <w:p>
            <w:pPr>
              <w:pStyle w:val="ListParagraph"/>
              <w:numPr>
                <w:ilvl w:val="0"/>
                <w:numId w:val="3"/>
              </w:numPr>
            </w:pPr>
            <w:r>
              <w:rPr>
                <w:sz w:val="16"/>
                <w:szCs w:val="16"/>
              </w:rPr>
              <w:t xml:space="preserve">Staples, M.D. et al. (2018) "Aviation CO₂ emissions reductions from the use of alternative jet fuels", Energy Policy 114:342–354.  https://doi.org/10.1016/j.enpol.2017.12.007</w:t>
            </w:r>
          </w:p>
        </w:tc>
      </w:tr>
    </w:tbl>
    <w:p>
      <w:pPr>
        <w:pStyle w:val="SourceNotes"/>
      </w:pPr>
      <w:r>
        <w:t xml:space="preserve"/>
      </w:r>
    </w:p>
    <w:p>
      <w:pPr>
        <w:pStyle w:val="Caption"/>
      </w:pPr>
      <w:r>
        <w:t xml:space="preserve">Table 17	Heat cuts aircraft payload; coastal airports face rising seas</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Heat cuts aircraft payload; coastal airports face rising seas</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Efficiency and demand moderation in aviation.</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Higher temperatures reduce lift/payload; low-lying airports face sea-level rise and surge.</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Higher air temperature lowers air density, so a fully loaded aircraft needs more runway or must shed payload — Coffel et al. find 10–30 % of departures at the daily maximum temperature weight-restricted, shedding 0.5–4 % of payload and fuel on average. The effect is strongly site-specific and bites hardest at hot, high-elevation or short-runway airports (LaGuardia ~50 % of departures, Dubai ~55 %); the same study names London Heathrow and Paris Charles de Gaulle among the airports MINIMALLY affected, so the European exposure runs mainly through coastal siting rather than heat. On that, EUCRA is explicit: airports and harbours in low-elevation coastal areas are at risk from sea-level rise. Efficiency losses act against the sector's mitigation effort at exactly the times demand peaks.</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Airport adaptation planning belongs alongside aviation decarbonisation and the report’s call to close the extra-EU ETS exemption.</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Coffel, E. &amp; Horton, R. (2015) "Climate Change and the Impact of Extreme Temperatures on Aviation", Weather, Climate, and Society 7(1):94–102.  https://doi.org/10.1175/WCAS-D-14-00026.1</w:t>
            </w:r>
          </w:p>
          <w:p>
            <w:pPr>
              <w:pStyle w:val="ListParagraph"/>
              <w:numPr>
                <w:ilvl w:val="0"/>
                <w:numId w:val="3"/>
              </w:numPr>
            </w:pPr>
            <w:r>
              <w:rPr>
                <w:sz w:val="16"/>
                <w:szCs w:val="16"/>
              </w:rPr>
              <w:t xml:space="preserve">Coffel, E.D., Thompson, T.R. &amp; Horton, R.M. (2017) "The impacts of rising temperatures on aircraft takeoff performance", Climatic Change 144:381–388.  https://doi.org/10.1007/s10584-017-2018-9</w:t>
            </w:r>
          </w:p>
          <w:p>
            <w:pPr>
              <w:pStyle w:val="ListParagraph"/>
              <w:numPr>
                <w:ilvl w:val="0"/>
                <w:numId w:val="3"/>
              </w:numPr>
            </w:pPr>
            <w:r>
              <w:rPr>
                <w:sz w:val="16"/>
                <w:szCs w:val="16"/>
              </w:rPr>
              <w:t xml:space="preserve">EEA (2024) "European Climate Risk Assessment" (EUCRA), EEA Report 01/2024.  https://www.eea.europa.eu/publications/european-climate-risk-assessment</w:t>
            </w:r>
          </w:p>
        </w:tc>
      </w:tr>
    </w:tbl>
    <w:p>
      <w:pPr>
        <w:pStyle w:val="SourceNotes"/>
      </w:pPr>
      <w:r>
        <w:t xml:space="preserve"/>
      </w:r>
    </w:p>
    <w:p>
      <w:pPr>
        <w:pStyle w:val="Heading2"/>
      </w:pPr>
      <w:r>
        <w:t xml:space="preserve">Maritime &amp; inland waterways</w:t>
      </w:r>
    </w:p>
    <w:p>
      <w:pPr>
        <w:pStyle w:val="Caption"/>
      </w:pPr>
      <w:r>
        <w:t xml:space="preserve">Table 18	Green-fuel bunkering is being built at the most sea-exposed nodes</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Green-fuel bunkering is being built at the most sea-exposed nodes</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Alternative marine fuels (e-ammonia, e-methanol) and shore-side electricity at ports.</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Ports’ acute exposure to sea-level rise, storm surge and extreme waves.</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The fuel-bunkering, shore-power and hydrogen/ammonia infrastructure needed to decarbonise shipping is concentrated in ports — precisely the assets most exposed to sea-level rise and storm surge. New low-carbon port infrastructure that is not designed for those hazards risks being stranded or damaged, undercutting the mitigation investment.</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FuelEU Maritime / AFIR port-infrastructure roll-out should be conditioned on climate-proofing of the port itself.</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Izaguirre, C., Losada, I.J., Camus, P., Vigh, J.L. &amp; Stenek, V. (2021) "Climate change risk to global port operations", Nature Climate Change 11:14–20.  https://doi.org/10.1038/s41558-020-00937-z</w:t>
            </w:r>
          </w:p>
          <w:p>
            <w:pPr>
              <w:pStyle w:val="ListParagraph"/>
              <w:numPr>
                <w:ilvl w:val="0"/>
                <w:numId w:val="3"/>
              </w:numPr>
            </w:pPr>
            <w:r>
              <w:rPr>
                <w:sz w:val="16"/>
                <w:szCs w:val="16"/>
              </w:rPr>
              <w:t xml:space="preserve">EEA (2024) "European Climate Risk Assessment" (EUCRA), EEA Report 01/2024.  https://www.eea.europa.eu/publications/european-climate-risk-assessment</w:t>
            </w:r>
          </w:p>
          <w:p>
            <w:pPr>
              <w:pStyle w:val="ListParagraph"/>
              <w:numPr>
                <w:ilvl w:val="0"/>
                <w:numId w:val="3"/>
              </w:numPr>
            </w:pPr>
            <w:r>
              <w:rPr>
                <w:sz w:val="16"/>
                <w:szCs w:val="16"/>
              </w:rPr>
              <w:t xml:space="preserve">IPCC (2022) AR6 WGII, "Impacts, Adaptation and Vulnerability" — Ch. 13 (Europe) &amp; Ch. 18 (Climate Resilient Development Pathways).  https://www.ipcc.ch/report/ar6/wg2/</w:t>
            </w:r>
          </w:p>
        </w:tc>
      </w:tr>
    </w:tbl>
    <w:p>
      <w:pPr>
        <w:pStyle w:val="SourceNotes"/>
      </w:pPr>
      <w:r>
        <w:t xml:space="preserve"/>
      </w:r>
    </w:p>
    <w:p>
      <w:pPr>
        <w:pStyle w:val="Caption"/>
      </w:pPr>
      <w:r>
        <w:t xml:space="preserve">Table 19	Droughts strand the low-carbon inland-waterway option</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Droughts strand the low-carbon inland-waterway option</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Shifting freight to inland waterways (a low-carbon mode).</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Falling and more variable river levels in droughts (e.g. Rhine 2018, 2022).</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Inland shipping is low-carbon per tonne-km but directly hostage to river hydrology: the 2018 and 2022 Rhine low-water episodes forced barges to sail part-loaded (at a 78 cm gauge at Kaub, roughly four times as many vessels are needed as at 250 cm). Crucially, the loss is NOT absorbed by other modes — Ademmer et al. find no evidence of a substantial shift to road or rail, so the disruption propagates into industrial output: about 0.034 % lower German industrial production per low-water day, ~1 % in a month with 30 such days, peaking at −1.5 % (≈ −0.4 % of GDP) in November 2018. Climate change degrades the reliability of the very mode the mitigation strategy wants to grow, and the alternatives do not take up the slack. (The 2018/2022 episodes are documented by EUCRA; Ademmer et al.’s own sample ends in March 2019.)</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Modal-shift-to-water targets need a hydrological-risk hedge (fleet design for low draught, redundancy with rail) or they will underperform in dry years.</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Ademmer, M., Jannsen, N. &amp; Meuchelböck, S. (2023) "Extreme Weather Events and Economic Activity: The Case of Low Water Levels on the Rhine River", German Economic Review 24(2):121–144.  https://doi.org/10.1515/ger-2022-0077</w:t>
            </w:r>
          </w:p>
          <w:p>
            <w:pPr>
              <w:pStyle w:val="ListParagraph"/>
              <w:numPr>
                <w:ilvl w:val="0"/>
                <w:numId w:val="3"/>
              </w:numPr>
            </w:pPr>
            <w:r>
              <w:rPr>
                <w:sz w:val="16"/>
                <w:szCs w:val="16"/>
              </w:rPr>
              <w:t xml:space="preserve">EEA (2024) "European Climate Risk Assessment" (EUCRA), EEA Report 01/2024.  https://www.eea.europa.eu/publications/european-climate-risk-assessment</w:t>
            </w:r>
          </w:p>
        </w:tc>
      </w:tr>
    </w:tbl>
    <w:p>
      <w:pPr>
        <w:pStyle w:val="SourceNotes"/>
      </w:pPr>
      <w:r>
        <w:t xml:space="preserve"/>
      </w:r>
    </w:p>
    <w:p>
      <w:pPr>
        <w:pStyle w:val="Heading2"/>
      </w:pPr>
      <w:r>
        <w:t xml:space="preserve">Cross-cutting — demand &amp; modal shift</w:t>
      </w:r>
    </w:p>
    <w:p>
      <w:pPr>
        <w:pStyle w:val="Caption"/>
      </w:pPr>
      <w:r>
        <w:t xml:space="preserve">Table 20	Avoiding travel demand reduces both emissions and exposure</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Synergy</w:t>
            </w:r>
          </w:p>
        </w:tc>
        <w:tc>
          <w:tcPr>
            <w:tcW w:w="6970" w:type="dxa"/>
            <w:vAlign w:val="top"/>
          </w:tcPr>
          <w:p>
            <w:pPr>
              <w:pStyle w:val="Tableheader"/>
            </w:pPr>
            <w:r>
              <w:rPr>
                <w:b/>
              </w:rPr>
              <w:t xml:space="preserve">Avoiding travel demand reduces both emissions and exposure</w:t>
            </w:r>
          </w:p>
        </w:tc>
      </w:tr>
      <w:tr>
        <w:trPr>
          <w:cantSplit/>
        </w:trPr>
        <w:tc>
          <w:tcPr>
            <w:tcW w:w="2100" w:type="dxa"/>
            <w:vAlign w:val="top"/>
          </w:tcPr>
          <w:p>
            <w:pPr>
              <w:pStyle w:val="Tabletext"/>
            </w:pPr>
            <w:r>
              <w:rPr>
                <w:b/>
                <w:color w:val="4D7E83"/>
              </w:rPr>
              <w:t xml:space="preserve">Mitigation lever</w:t>
            </w:r>
          </w:p>
        </w:tc>
        <w:tc>
          <w:tcPr>
            <w:tcW w:w="6970" w:type="dxa"/>
            <w:vAlign w:val="top"/>
          </w:tcPr>
          <w:p>
            <w:pPr>
              <w:pStyle w:val="Tabletext"/>
            </w:pPr>
            <w:r>
              <w:t xml:space="preserve">Transport-demand moderation, teleworking and compact settlement patterns.</w:t>
            </w:r>
          </w:p>
        </w:tc>
      </w:tr>
      <w:tr>
        <w:trPr>
          <w:cantSplit/>
        </w:trPr>
        <w:tc>
          <w:tcPr>
            <w:tcW w:w="2100" w:type="dxa"/>
            <w:vAlign w:val="top"/>
          </w:tcPr>
          <w:p>
            <w:pPr>
              <w:pStyle w:val="Tabletext"/>
            </w:pPr>
            <w:r>
              <w:rPr>
                <w:b/>
                <w:color w:val="4D7E83"/>
              </w:rPr>
              <w:t xml:space="preserve">Adaptation dimension</w:t>
            </w:r>
          </w:p>
        </w:tc>
        <w:tc>
          <w:tcPr>
            <w:tcW w:w="6970" w:type="dxa"/>
            <w:vAlign w:val="top"/>
          </w:tcPr>
          <w:p>
            <w:pPr>
              <w:pStyle w:val="Tabletext"/>
            </w:pPr>
            <w:r>
              <w:t xml:space="preserve">Less exposure of people and goods to disrupted, climate-stressed networks.</w:t>
            </w:r>
          </w:p>
        </w:tc>
      </w:tr>
      <w:tr>
        <w:trPr>
          <w:cantSplit/>
        </w:trPr>
        <w:tc>
          <w:tcPr>
            <w:tcW w:w="2100" w:type="dxa"/>
            <w:vAlign w:val="top"/>
          </w:tcPr>
          <w:p>
            <w:pPr>
              <w:pStyle w:val="Tabletext"/>
            </w:pPr>
            <w:r>
              <w:rPr>
                <w:b/>
                <w:color w:val="4D7E83"/>
              </w:rPr>
              <w:t xml:space="preserve">Mechanism</w:t>
            </w:r>
          </w:p>
        </w:tc>
        <w:tc>
          <w:tcPr>
            <w:tcW w:w="6970" w:type="dxa"/>
            <w:vAlign w:val="top"/>
          </w:tcPr>
          <w:p>
            <w:pPr>
              <w:pStyle w:val="Tabletext"/>
            </w:pPr>
            <w:r>
              <w:t xml:space="preserve">Reducing the need to travel cuts emissions and simultaneously reduces the population and freight exposed to network disruptions (heat, floods) — the least infrastructure is also the least vulnerable infrastructure. This is the "avoid" tier of avoid–shift–improve doing double duty.</w:t>
            </w:r>
          </w:p>
        </w:tc>
      </w:tr>
      <w:tr>
        <w:trPr>
          <w:cantSplit/>
        </w:trPr>
        <w:tc>
          <w:tcPr>
            <w:tcW w:w="2100" w:type="dxa"/>
            <w:vAlign w:val="top"/>
          </w:tcPr>
          <w:p>
            <w:pPr>
              <w:pStyle w:val="Tabletext"/>
            </w:pPr>
            <w:r>
              <w:rPr>
                <w:b/>
                <w:color w:val="4D7E83"/>
              </w:rPr>
              <w:t xml:space="preserve">What it implies for policy</w:t>
            </w:r>
          </w:p>
        </w:tc>
        <w:tc>
          <w:tcPr>
            <w:tcW w:w="6970" w:type="dxa"/>
            <w:vAlign w:val="top"/>
          </w:tcPr>
          <w:p>
            <w:pPr>
              <w:pStyle w:val="Tabletext"/>
            </w:pPr>
            <w:r>
              <w:t xml:space="preserve">The report’s finding that demand moderation is absent from EU mobility strategy is thus both a mitigation and a resilience gap.</w:t>
            </w:r>
          </w:p>
        </w:tc>
      </w:tr>
      <w:tr>
        <w:trPr>
          <w:cantSplit/>
        </w:trPr>
        <w:tc>
          <w:tcPr>
            <w:tcW w:w="2100" w:type="dxa"/>
            <w:vAlign w:val="top"/>
          </w:tcPr>
          <w:p>
            <w:pPr>
              <w:pStyle w:val="Tabletext"/>
            </w:pPr>
            <w:r>
              <w:rPr>
                <w:b/>
                <w:color w:val="4D7E83"/>
              </w:rPr>
              <w:t xml:space="preserve">Literature</w:t>
            </w:r>
          </w:p>
        </w:tc>
        <w:tc>
          <w:tcPr>
            <w:tcW w:w="6970" w:type="dxa"/>
            <w:vAlign w:val="top"/>
          </w:tcPr>
          <w:p>
            <w:pPr>
              <w:pStyle w:val="ListParagraph"/>
              <w:numPr>
                <w:ilvl w:val="0"/>
                <w:numId w:val="3"/>
              </w:numPr>
            </w:pPr>
            <w:r>
              <w:rPr>
                <w:sz w:val="16"/>
                <w:szCs w:val="16"/>
              </w:rPr>
              <w:t xml:space="preserve">IPCC (2022) AR6 WGIII, "Mitigation of Climate Change" — Ch. 10 (Transport) &amp; Ch. 11 (Industry).  https://www.ipcc.ch/report/ar6/wg3/</w:t>
            </w:r>
          </w:p>
          <w:p>
            <w:pPr>
              <w:pStyle w:val="ListParagraph"/>
              <w:numPr>
                <w:ilvl w:val="0"/>
                <w:numId w:val="3"/>
              </w:numPr>
            </w:pPr>
            <w:r>
              <w:rPr>
                <w:sz w:val="16"/>
                <w:szCs w:val="16"/>
              </w:rPr>
              <w:t xml:space="preserve">Sharifi, A. (2021) "Co-benefits and synergies between urban climate change mitigation and adaptation measures: A literature review", Science of the Total Environment 750:141642.  https://doi.org/10.1016/j.scitotenv.2020.141642</w:t>
            </w:r>
          </w:p>
        </w:tc>
      </w:tr>
    </w:tbl>
    <w:p>
      <w:pPr>
        <w:pStyle w:val="SourceNotes"/>
      </w:pPr>
      <w:r>
        <w:t xml:space="preserve"/>
      </w:r>
    </w:p>
    <w:p>
      <w:pPr>
        <w:pStyle w:val="Caption"/>
      </w:pPr>
      <w:r>
        <w:t xml:space="preserve">Table 21	Climate-proofing transport infrastructure has an embodied-carbon cost</w:t>
      </w:r>
    </w:p>
    <w:tbl>
      <w:tblPr>
        <w:tblStyle w:val="Text-heavytable"/>
        <w:tblW w:w="9070" w:type="dxa"/>
        <w:tblLook w:val="0420" w:firstRow="1" w:lastRow="0" w:firstColumn="0" w:lastColumn="0" w:noHBand="0" w:noVBand="1"/>
      </w:tblPr>
      <w:tblGrid>
        <w:gridCol w:w="2100"/>
        <w:gridCol w:w="6970"/>
      </w:tblGrid>
      <w:tr>
        <w:trPr>
          <w:tblHeader/>
          <w:cantSplit/>
        </w:trPr>
        <w:tc>
          <w:tcPr>
            <w:tcW w:w="2100" w:type="dxa"/>
            <w:vAlign w:val="top"/>
          </w:tcPr>
          <w:p>
            <w:pPr>
              <w:pStyle w:val="Tableheader"/>
            </w:pPr>
            <w:r>
              <w:rPr>
                <w:b/>
              </w:rPr>
              <w:t xml:space="preserve">Trade-off</w:t>
            </w:r>
          </w:p>
        </w:tc>
        <w:tc>
          <w:tcPr>
            <w:tcW w:w="6970" w:type="dxa"/>
            <w:vAlign w:val="top"/>
          </w:tcPr>
          <w:p>
            <w:pPr>
              <w:pStyle w:val="Tableheader"/>
            </w:pPr>
            <w:r>
              <w:rPr>
                <w:b/>
              </w:rPr>
              <w:t xml:space="preserve">Climate-proofing transport infrastructure has an embodied-carbon cost</w:t>
            </w:r>
          </w:p>
        </w:tc>
      </w:tr>
      <w:tr>
        <w:trPr>
          <w:cantSplit/>
        </w:trPr>
        <w:tc>
          <w:tcPr>
            <w:tcW w:w="2100" w:type="dxa"/>
            <w:vAlign w:val="top"/>
          </w:tcPr>
          <w:p>
            <w:pPr>
              <w:pStyle w:val="Tabletext"/>
            </w:pPr>
            <w:r>
              <w:rPr>
                <w:b/>
                <w:color w:val="B04545"/>
              </w:rPr>
              <w:t xml:space="preserve">Mitigation lever</w:t>
            </w:r>
          </w:p>
        </w:tc>
        <w:tc>
          <w:tcPr>
            <w:tcW w:w="6970" w:type="dxa"/>
            <w:vAlign w:val="top"/>
          </w:tcPr>
          <w:p>
            <w:pPr>
              <w:pStyle w:val="Tabletext"/>
            </w:pPr>
            <w:r>
              <w:t xml:space="preserve">Keeping transport-infrastructure embodied emissions down.</w:t>
            </w:r>
          </w:p>
        </w:tc>
      </w:tr>
      <w:tr>
        <w:trPr>
          <w:cantSplit/>
        </w:trPr>
        <w:tc>
          <w:tcPr>
            <w:tcW w:w="2100" w:type="dxa"/>
            <w:vAlign w:val="top"/>
          </w:tcPr>
          <w:p>
            <w:pPr>
              <w:pStyle w:val="Tabletext"/>
            </w:pPr>
            <w:r>
              <w:rPr>
                <w:b/>
                <w:color w:val="B04545"/>
              </w:rPr>
              <w:t xml:space="preserve">Adaptation dimension</w:t>
            </w:r>
          </w:p>
        </w:tc>
        <w:tc>
          <w:tcPr>
            <w:tcW w:w="6970" w:type="dxa"/>
            <w:vAlign w:val="top"/>
          </w:tcPr>
          <w:p>
            <w:pPr>
              <w:pStyle w:val="Tabletext"/>
            </w:pPr>
            <w:r>
              <w:t xml:space="preserve">Hardening roads, bridges and drainage against heat and extreme rainfall.</w:t>
            </w:r>
          </w:p>
        </w:tc>
      </w:tr>
      <w:tr>
        <w:trPr>
          <w:cantSplit/>
        </w:trPr>
        <w:tc>
          <w:tcPr>
            <w:tcW w:w="2100" w:type="dxa"/>
            <w:vAlign w:val="top"/>
          </w:tcPr>
          <w:p>
            <w:pPr>
              <w:pStyle w:val="Tabletext"/>
            </w:pPr>
            <w:r>
              <w:rPr>
                <w:b/>
                <w:color w:val="B04545"/>
              </w:rPr>
              <w:t xml:space="preserve">Mechanism</w:t>
            </w:r>
          </w:p>
        </w:tc>
        <w:tc>
          <w:tcPr>
            <w:tcW w:w="6970" w:type="dxa"/>
            <w:vAlign w:val="top"/>
          </w:tcPr>
          <w:p>
            <w:pPr>
              <w:pStyle w:val="Tabletext"/>
            </w:pPr>
            <w:r>
              <w:t xml:space="preserve">Adapting transport assets — heavier drainage, reinforced bridges, raised roads, heat-resistant pavements — is material- and cement-intensive, so the adaptation programme pulls against the embodied-carbon side of the mitigation ledger, echoing the cement/adaptation-demand trade-off in the industry chapter.</w:t>
            </w:r>
          </w:p>
        </w:tc>
      </w:tr>
      <w:tr>
        <w:trPr>
          <w:cantSplit/>
        </w:trPr>
        <w:tc>
          <w:tcPr>
            <w:tcW w:w="2100" w:type="dxa"/>
            <w:vAlign w:val="top"/>
          </w:tcPr>
          <w:p>
            <w:pPr>
              <w:pStyle w:val="Tabletext"/>
            </w:pPr>
            <w:r>
              <w:rPr>
                <w:b/>
                <w:color w:val="B04545"/>
              </w:rPr>
              <w:t xml:space="preserve">What it implies for policy</w:t>
            </w:r>
          </w:p>
        </w:tc>
        <w:tc>
          <w:tcPr>
            <w:tcW w:w="6970" w:type="dxa"/>
            <w:vAlign w:val="top"/>
          </w:tcPr>
          <w:p>
            <w:pPr>
              <w:pStyle w:val="Tabletext"/>
            </w:pPr>
            <w:r>
              <w:t xml:space="preserve">Resilience upgrades should specify low-carbon and nature-based solutions (e.g. sustainable drainage) to blunt the embodied-carbon penalty.</w:t>
            </w:r>
          </w:p>
        </w:tc>
      </w:tr>
      <w:tr>
        <w:trPr>
          <w:cantSplit/>
        </w:trPr>
        <w:tc>
          <w:tcPr>
            <w:tcW w:w="2100" w:type="dxa"/>
            <w:vAlign w:val="top"/>
          </w:tcPr>
          <w:p>
            <w:pPr>
              <w:pStyle w:val="Tabletext"/>
            </w:pPr>
            <w:r>
              <w:rPr>
                <w:b/>
                <w:color w:val="B04545"/>
              </w:rPr>
              <w:t xml:space="preserve">Literature</w:t>
            </w:r>
          </w:p>
        </w:tc>
        <w:tc>
          <w:tcPr>
            <w:tcW w:w="6970" w:type="dxa"/>
            <w:vAlign w:val="top"/>
          </w:tcPr>
          <w:p>
            <w:pPr>
              <w:pStyle w:val="ListParagraph"/>
              <w:numPr>
                <w:ilvl w:val="0"/>
                <w:numId w:val="3"/>
              </w:numPr>
            </w:pPr>
            <w:r>
              <w:rPr>
                <w:sz w:val="16"/>
                <w:szCs w:val="16"/>
              </w:rPr>
              <w:t xml:space="preserve">Sharifi, A. (2020) "Trade-offs and conflicts between urban climate change mitigation and adaptation measures: A literature review", Journal of Cleaner Production 276:122813.  https://doi.org/10.1016/j.jclepro.2020.122813</w:t>
            </w:r>
          </w:p>
          <w:p>
            <w:pPr>
              <w:pStyle w:val="ListParagraph"/>
              <w:numPr>
                <w:ilvl w:val="0"/>
                <w:numId w:val="3"/>
              </w:numPr>
            </w:pPr>
            <w:r>
              <w:rPr>
                <w:sz w:val="16"/>
                <w:szCs w:val="16"/>
              </w:rPr>
              <w:t xml:space="preserve">IPCC (2022) AR6 WGII, "Impacts, Adaptation and Vulnerability" — Ch. 13 (Europe) &amp; Ch. 18 (Climate Resilient Development Pathways).  https://www.ipcc.ch/report/ar6/wg2/</w:t>
            </w:r>
          </w:p>
        </w:tc>
      </w:tr>
    </w:tbl>
    <w:p>
      <w:pPr>
        <w:pStyle w:val="SourceNotes"/>
      </w:pPr>
      <w:r>
        <w:t xml:space="preserve"/>
      </w:r>
    </w:p>
    <w:p>
      <w:pPr>
        <w:pStyle w:val="Heading1"/>
      </w:pPr>
      <w:r>
        <w:t xml:space="preserve">Taking this forward</w:t>
      </w:r>
    </w:p>
    <w:p>
      <w:pPr>
        <w:pStyle w:val="Lead-intext"/>
      </w:pPr>
      <w:r>
        <w:t xml:space="preserve">Three things this note is ready to be used for in the next report cycle.</w:t>
      </w:r>
    </w:p>
    <w:p>
      <w:pPr>
        <w:pStyle w:val="Boldsentence"/>
      </w:pPr>
      <w:r>
        <w:t xml:space="preserve">Check a policy proposal against the trade-offs</w:t>
      </w:r>
    </w:p>
    <w:p>
      <w:r>
        <w:t xml:space="preserve">The trade-off entries are the ones with drafting consequences: each names a design choice that decides whether a mitigation instrument raises or lowers climate vulnerability. Where a proposal touches one of them — hydrogen siting under water stress, biomass supply under drought, thermal and hydrological limits on rail and inland waterways — the entry's “what it implies for policy” row is the test to apply.</w:t>
      </w:r>
    </w:p>
    <w:p>
      <w:pPr>
        <w:pStyle w:val="Boldsentence"/>
      </w:pPr>
      <w:r>
        <w:t xml:space="preserve">Feed the conditional entries into the evidence plan</w:t>
      </w:r>
    </w:p>
    <w:p>
      <w:r>
        <w:t xml:space="preserve">A conditional tag means the sign of the interaction depends on design, siting or resource context, and that the literature does not settle it. Those are the entries worth commissioning or collecting evidence on before the chapter drafting starts.</w:t>
      </w:r>
    </w:p>
    <w:p>
      <w:pPr>
        <w:pStyle w:val="Boldsentence"/>
      </w:pPr>
      <w:r>
        <w:t xml:space="preserve">Carry the subsector structure across</w:t>
      </w:r>
    </w:p>
    <w:p>
      <w:r>
        <w:t xml:space="preserve">Because the subsectors mirror the report's own, an entry can be moved into the corresponding chapter section without re-cutting the analysis — and it lines up with the policy-gap note for transport and industry, which uses the same subsector taxonomy.</w:t>
      </w:r>
    </w:p>
    <w:p>
      <w:pPr>
        <w:pStyle w:val="Heading1"/>
      </w:pPr>
      <w:r>
        <w:t xml:space="preserve">Sources and provenance</w:t>
      </w:r>
    </w:p>
    <w:p>
      <w:pPr>
        <w:pStyle w:val="Lead-intext"/>
      </w:pPr>
      <w:r>
        <w:t xml:space="preserve">What each part of this note rests on, and what still needs a human sign-off.</w:t>
      </w:r>
    </w:p>
    <w:p>
      <w:r>
        <w:rPr>
          <w:b/>
        </w:rPr>
        <w:t xml:space="preserve">Literature. </w:t>
      </w:r>
      <w:r>
        <w:t xml:space="preserve">Every entry cites the primary work behind the mechanism it describes. The recurring sources are IPCC AR6 WGII (Ch. 13 Europe, Ch. 18) and WGIII (Ch. 10 Transport, Ch. 11 Industry), the EEA European Climate Risk Assessment (EUCRA, 2024), and the peer-reviewed studies listed per entry.</w:t>
      </w:r>
    </w:p>
    <w:p>
      <w:r>
        <w:rPr>
          <w:b/>
        </w:rPr>
        <w:t xml:space="preserve">Citation check. </w:t>
      </w:r>
      <w:r>
        <w:t xml:space="preserve">On 10 July 2026 every citation was verified against Crossref and publisher records — titles, authors, journals, volumes, DOIs, and the claim attributed to each source. That pass corrected a wrong DOI, a dead publisher link, an incomplete citation and a publication date.</w:t>
      </w:r>
    </w:p>
    <w:p>
      <w:r>
        <w:rPr>
          <w:b/>
        </w:rPr>
        <w:t xml:space="preserve">Pending verification. </w:t>
      </w:r>
      <w:r>
        <w:t xml:space="preserve">The framing of each interaction and its assignment to a subsector are working judgements compiled for this prep cycle. They need the sector lead's sign-off before any of this is used in a Board product.</w:t>
      </w:r>
    </w:p>
    <w:p>
      <w:r>
        <w:rPr>
          <w:b/>
        </w:rPr>
        <w:t xml:space="preserve">Live version. </w:t>
      </w:r>
      <w:r>
        <w:t xml:space="preserve">This note is the offline copy of the Method Hub module Summer Prep › Policy Gap 2.0 Report › Synergies &amp; Trade-offs, which is generated from src/data/summer-prep-synergies.ts. If the two differ, the Hub is the current one.</w:t>
      </w:r>
    </w:p>
    <w:p>
      <w:pPr>
        <w:pStyle w:val="SourceNotes"/>
      </w:pPr>
      <w:r>
        <w:rPr>
          <w:b/>
        </w:rPr>
        <w:t xml:space="preserve">Report. </w:t>
      </w:r>
      <w:r>
        <w:t xml:space="preserve">ESABCC (2024) “Towards EU climate neutrality: Progress, policy gaps and opportunities”, January 2024. https://climate-advisory-board.europa.eu/reports-and-publications/towards-eu-climate-neutrality-progress-policy-gaps-and-opportunities</w:t>
      </w:r>
    </w:p>
    <w:sectPr w:rsidR="006A2CB8" w:rsidRPr="006A2CB8" w:rsidSect="00C67C59">
      <w:headerReference w:type="even" r:id="rId15"/>
      <w:headerReference w:type="default" r:id="rId16"/>
      <w:headerReference w:type="first" r:id="rId17"/>
      <w:type w:val="continuous"/>
      <w:pgSz w:w="11906" w:h="16838" w:code="9"/>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mes Clarke" w:date="2026-07-08T14:53:00Z" w:initials="JC">
    <w:p w14:paraId="26FEA1D2" w14:textId="77777777" w:rsidR="00611D22" w:rsidRDefault="007D078B" w:rsidP="00611D22">
      <w:pPr>
        <w:pStyle w:val="CommentText"/>
      </w:pPr>
      <w:r>
        <w:rPr>
          <w:rStyle w:val="CommentReference"/>
        </w:rPr>
        <w:annotationRef/>
      </w:r>
      <w:r w:rsidR="00611D22">
        <w:t xml:space="preserve">Question. Do we want to have chapter break pages (like in the last two reports)? Do we want the summary on the chapter break page or in a summary box? </w:t>
      </w:r>
    </w:p>
  </w:comment>
  <w:comment w:id="3" w:author="James Clarke" w:date="2026-07-08T10:17:00Z" w:initials="JC">
    <w:p w14:paraId="1192BCC6" w14:textId="77777777" w:rsidR="00611D22" w:rsidRDefault="007D7ACA" w:rsidP="00611D22">
      <w:pPr>
        <w:pStyle w:val="CommentText"/>
      </w:pPr>
      <w:r w:rsidRPr="00D04EAD">
        <w:rPr>
          <w:rStyle w:val="CommentReference"/>
        </w:rPr>
        <w:annotationRef/>
      </w:r>
      <w:r w:rsidR="00611D22">
        <w:t xml:space="preserve">Things to address: </w:t>
      </w:r>
    </w:p>
    <w:p w14:paraId="4560B658" w14:textId="77777777" w:rsidR="00611D22" w:rsidRDefault="00611D22" w:rsidP="00611D22">
      <w:pPr>
        <w:pStyle w:val="CommentText"/>
        <w:ind w:left="300"/>
      </w:pPr>
      <w:r>
        <w:t xml:space="preserve">1. Check accessibility against word in-built function and </w:t>
      </w:r>
      <w:hyperlink r:id="rId1" w:history="1">
        <w:r w:rsidRPr="00E1206B">
          <w:rPr>
            <w:rStyle w:val="Hyperlink"/>
          </w:rPr>
          <w:t>EC recommended guide</w:t>
        </w:r>
      </w:hyperlink>
      <w:r>
        <w:t xml:space="preserve">. </w:t>
      </w:r>
    </w:p>
    <w:p w14:paraId="2A403393" w14:textId="77777777" w:rsidR="00611D22" w:rsidRDefault="00611D22" w:rsidP="00611D22">
      <w:pPr>
        <w:pStyle w:val="CommentText"/>
        <w:ind w:left="300"/>
      </w:pPr>
    </w:p>
    <w:p w14:paraId="7C074D90" w14:textId="77777777" w:rsidR="00611D22" w:rsidRDefault="00611D22" w:rsidP="00611D22">
      <w:pPr>
        <w:pStyle w:val="CommentText"/>
        <w:ind w:left="300"/>
      </w:pPr>
      <w:r>
        <w:t xml:space="preserve">2. Still an issue with the numbered lists and multi-level list that’s used. </w:t>
      </w:r>
    </w:p>
    <w:p w14:paraId="3F37923C" w14:textId="77777777" w:rsidR="00611D22" w:rsidRDefault="00611D22" w:rsidP="00611D22">
      <w:pPr>
        <w:pStyle w:val="CommentText"/>
        <w:ind w:left="300"/>
      </w:pPr>
    </w:p>
    <w:p w14:paraId="51F1EAA0" w14:textId="77777777" w:rsidR="00611D22" w:rsidRDefault="00611D22" w:rsidP="00611D22">
      <w:pPr>
        <w:pStyle w:val="CommentText"/>
        <w:ind w:left="300"/>
      </w:pPr>
      <w:r>
        <w:t xml:space="preserve">3. Font of the headers to be discussed still. </w:t>
      </w:r>
    </w:p>
    <w:p w14:paraId="48C2EC5E" w14:textId="77777777" w:rsidR="00611D22" w:rsidRDefault="00611D22" w:rsidP="00611D22">
      <w:pPr>
        <w:pStyle w:val="CommentText"/>
        <w:ind w:left="300"/>
      </w:pPr>
    </w:p>
    <w:p w14:paraId="78F2AFBB" w14:textId="77777777" w:rsidR="00611D22" w:rsidRDefault="00611D22" w:rsidP="00611D22">
      <w:pPr>
        <w:pStyle w:val="CommentText"/>
        <w:ind w:left="300"/>
      </w:pPr>
      <w:r>
        <w:t xml:space="preserve">4. Summary boxes and styles/chapter breaks </w:t>
      </w:r>
    </w:p>
  </w:comment>
  <w:comment w:id="5" w:author="James Clarke" w:date="2026-07-09T14:06:00Z" w:initials="JC">
    <w:p w14:paraId="114C941E" w14:textId="77777777" w:rsidR="006A2CB8" w:rsidRDefault="006A2CB8" w:rsidP="006A2CB8">
      <w:pPr>
        <w:pStyle w:val="CommentText"/>
      </w:pPr>
      <w:r>
        <w:rPr>
          <w:rStyle w:val="CommentReference"/>
        </w:rPr>
        <w:annotationRef/>
      </w:r>
      <w:r>
        <w:t>I’ve tried to set the standard numbered list to do this, but either it reverts back to the default setting (2</w:t>
      </w:r>
      <w:r>
        <w:rPr>
          <w:vertAlign w:val="superscript"/>
        </w:rPr>
        <w:t>nd</w:t>
      </w:r>
      <w:r>
        <w:t xml:space="preserve"> level is a lower-case letter) or it thinks every list continues from the previous one rather than starting from 0. </w:t>
      </w:r>
    </w:p>
    <w:p w14:paraId="41DB0E0D" w14:textId="77777777" w:rsidR="006A2CB8" w:rsidRDefault="006A2CB8" w:rsidP="006A2CB8">
      <w:pPr>
        <w:pStyle w:val="CommentText"/>
      </w:pPr>
    </w:p>
    <w:p w14:paraId="0BB6E9AF" w14:textId="77777777" w:rsidR="006A2CB8" w:rsidRDefault="006A2CB8" w:rsidP="006A2CB8">
      <w:pPr>
        <w:pStyle w:val="CommentText"/>
      </w:pPr>
      <w:r>
        <w:t>Think this is the best way forward, using a pre-defined multi-level list</w:t>
      </w:r>
    </w:p>
  </w:comment>
  <w:comment w:id="6" w:author="James Clarke" w:date="2026-07-09T14:20:00Z" w:initials="JC">
    <w:p w14:paraId="032F93B4" w14:textId="77777777" w:rsidR="00DB0959" w:rsidRDefault="00DB0959" w:rsidP="00DB0959">
      <w:pPr>
        <w:pStyle w:val="CommentText"/>
      </w:pPr>
      <w:r>
        <w:rPr>
          <w:rStyle w:val="CommentReference"/>
        </w:rPr>
        <w:annotationRef/>
      </w:r>
      <w:r>
        <w:t xml:space="preserve">If anyone can solve this let me know. I’ve tried several times but can’t get it to work properly. </w:t>
      </w:r>
    </w:p>
  </w:comment>
  <w:comment w:id="8" w:author="James Clarke" w:date="2026-07-08T14:41:00Z" w:initials="JC">
    <w:p w14:paraId="53420B8C" w14:textId="77777777" w:rsidR="00EA443E" w:rsidRDefault="00EA443E" w:rsidP="00EA443E">
      <w:pPr>
        <w:pStyle w:val="CommentText"/>
      </w:pPr>
      <w:r>
        <w:rPr>
          <w:rStyle w:val="CommentReference"/>
        </w:rPr>
        <w:annotationRef/>
      </w:r>
      <w:r>
        <w:t>Question: should we bold ‘Notes’ and ‘Source’? We did in the last reports but easiest way to do this is then to bold the words manually each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FEA1D2" w15:done="0"/>
  <w15:commentEx w15:paraId="78F2AFBB" w15:done="0"/>
  <w15:commentEx w15:paraId="0BB6E9AF" w15:done="0"/>
  <w15:commentEx w15:paraId="032F93B4" w15:done="0"/>
  <w15:commentEx w15:paraId="53420B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F99880" w16cex:dateUtc="2026-07-08T12:53:00Z"/>
  <w16cex:commentExtensible w16cex:durableId="2341B870" w16cex:dateUtc="2026-07-08T08:17:00Z"/>
  <w16cex:commentExtensible w16cex:durableId="4A4FFA3F" w16cex:dateUtc="2026-07-09T12:06:00Z"/>
  <w16cex:commentExtensible w16cex:durableId="6174EC66" w16cex:dateUtc="2026-07-09T12:20:00Z"/>
  <w16cex:commentExtensible w16cex:durableId="19FEDDE2" w16cex:dateUtc="2026-07-08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FEA1D2" w16cid:durableId="06F99880"/>
  <w16cid:commentId w16cid:paraId="78F2AFBB" w16cid:durableId="2341B870"/>
  <w16cid:commentId w16cid:paraId="0BB6E9AF" w16cid:durableId="4A4FFA3F"/>
  <w16cid:commentId w16cid:paraId="032F93B4" w16cid:durableId="6174EC66"/>
  <w16cid:commentId w16cid:paraId="53420B8C" w16cid:durableId="19FEDD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1B92D" w14:textId="77777777" w:rsidR="00897C30" w:rsidRPr="00D04EAD" w:rsidRDefault="00897C30" w:rsidP="009C2E1A">
      <w:r w:rsidRPr="00D04EAD">
        <w:separator/>
      </w:r>
    </w:p>
    <w:p w14:paraId="717990F1" w14:textId="77777777" w:rsidR="00897C30" w:rsidRPr="00D04EAD" w:rsidRDefault="00897C30" w:rsidP="00FF5C41"/>
  </w:endnote>
  <w:endnote w:type="continuationSeparator" w:id="0">
    <w:p w14:paraId="0C9E9303" w14:textId="77777777" w:rsidR="00897C30" w:rsidRPr="00D04EAD" w:rsidRDefault="00897C30" w:rsidP="009C2E1A">
      <w:r w:rsidRPr="00D04EAD">
        <w:continuationSeparator/>
      </w:r>
    </w:p>
    <w:p w14:paraId="3A7A8699" w14:textId="77777777" w:rsidR="00897C30" w:rsidRPr="00D04EAD" w:rsidRDefault="00897C30" w:rsidP="00FF5C41"/>
  </w:endnote>
  <w:endnote w:type="continuationNotice" w:id="1">
    <w:p w14:paraId="1F2C48E4" w14:textId="77777777" w:rsidR="00897C30" w:rsidRPr="00D04EAD" w:rsidRDefault="00897C30" w:rsidP="009C2E1A"/>
    <w:p w14:paraId="00F52494" w14:textId="77777777" w:rsidR="00897C30" w:rsidRPr="00D04EAD" w:rsidRDefault="00897C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Semilight">
    <w:panose1 w:val="020B04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468EB" w14:textId="77777777" w:rsidR="00897C30" w:rsidRPr="00D04EAD" w:rsidRDefault="00897C30" w:rsidP="00FF5C41">
      <w:r w:rsidRPr="00D04EAD">
        <w:separator/>
      </w:r>
    </w:p>
  </w:footnote>
  <w:footnote w:type="continuationSeparator" w:id="0">
    <w:p w14:paraId="7D98FA4B" w14:textId="77777777" w:rsidR="00897C30" w:rsidRPr="00D04EAD" w:rsidRDefault="00897C30" w:rsidP="00FF5C41">
      <w:r w:rsidRPr="00D04EAD">
        <w:continuationSeparator/>
      </w:r>
    </w:p>
  </w:footnote>
  <w:footnote w:type="continuationNotice" w:id="1">
    <w:p w14:paraId="1EB14BA6" w14:textId="77777777" w:rsidR="00897C30" w:rsidRPr="00D04EAD" w:rsidRDefault="00897C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6729" w14:textId="77777777" w:rsidR="00052EDE" w:rsidRPr="00D04EAD" w:rsidRDefault="00052E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1624F" w14:textId="77777777" w:rsidR="00187E53" w:rsidRPr="00D04EAD" w:rsidRDefault="00187E5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9166" w14:textId="77777777" w:rsidR="00052EDE" w:rsidRPr="00D04EAD" w:rsidRDefault="00052E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7EE8"/>
    <w:multiLevelType w:val="hybridMultilevel"/>
    <w:tmpl w:val="D610B0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D86F3D"/>
    <w:multiLevelType w:val="multilevel"/>
    <w:tmpl w:val="F1D29C40"/>
    <w:lvl w:ilvl="0">
      <w:start w:val="1"/>
      <w:numFmt w:val="decimal"/>
      <w:lvlText w:val="%1."/>
      <w:lvlJc w:val="left"/>
      <w:pPr>
        <w:ind w:left="780" w:hanging="360"/>
      </w:pPr>
      <w:rPr>
        <w:rFonts w:hint="default"/>
      </w:rPr>
    </w:lvl>
    <w:lvl w:ilvl="1">
      <w:start w:val="1"/>
      <w:numFmt w:val="lowerRoman"/>
      <w:lvlText w:val="%2)"/>
      <w:lvlJc w:val="left"/>
      <w:pPr>
        <w:ind w:left="1500" w:hanging="360"/>
      </w:pPr>
      <w:rPr>
        <w:rFonts w:hint="default"/>
      </w:rPr>
    </w:lvl>
    <w:lvl w:ilvl="2">
      <w:start w:val="1"/>
      <w:numFmt w:val="bullet"/>
      <w:lvlText w:val="o"/>
      <w:lvlJc w:val="left"/>
      <w:pPr>
        <w:ind w:left="2220" w:hanging="180"/>
      </w:pPr>
      <w:rPr>
        <w:rFonts w:ascii="Courier New" w:hAnsi="Courier New" w:hint="default"/>
      </w:rPr>
    </w:lvl>
    <w:lvl w:ilvl="3">
      <w:start w:val="1"/>
      <w:numFmt w:val="decimal"/>
      <w:lvlText w:val="%4."/>
      <w:lvlJc w:val="left"/>
      <w:pPr>
        <w:ind w:left="2940" w:hanging="360"/>
      </w:pPr>
      <w:rPr>
        <w:rFonts w:hint="default"/>
      </w:rPr>
    </w:lvl>
    <w:lvl w:ilvl="4">
      <w:start w:val="1"/>
      <w:numFmt w:val="lowerLetter"/>
      <w:lvlText w:val="%5."/>
      <w:lvlJc w:val="left"/>
      <w:pPr>
        <w:ind w:left="3660" w:hanging="360"/>
      </w:pPr>
      <w:rPr>
        <w:rFonts w:hint="default"/>
      </w:rPr>
    </w:lvl>
    <w:lvl w:ilvl="5">
      <w:start w:val="1"/>
      <w:numFmt w:val="lowerRoman"/>
      <w:lvlText w:val="%6."/>
      <w:lvlJc w:val="right"/>
      <w:pPr>
        <w:ind w:left="4380" w:hanging="180"/>
      </w:pPr>
      <w:rPr>
        <w:rFonts w:hint="default"/>
      </w:rPr>
    </w:lvl>
    <w:lvl w:ilvl="6">
      <w:start w:val="1"/>
      <w:numFmt w:val="decimal"/>
      <w:lvlText w:val="%7."/>
      <w:lvlJc w:val="left"/>
      <w:pPr>
        <w:ind w:left="5100" w:hanging="360"/>
      </w:pPr>
      <w:rPr>
        <w:rFonts w:hint="default"/>
      </w:rPr>
    </w:lvl>
    <w:lvl w:ilvl="7">
      <w:start w:val="1"/>
      <w:numFmt w:val="lowerLetter"/>
      <w:lvlText w:val="%8."/>
      <w:lvlJc w:val="left"/>
      <w:pPr>
        <w:ind w:left="5820" w:hanging="360"/>
      </w:pPr>
      <w:rPr>
        <w:rFonts w:hint="default"/>
      </w:rPr>
    </w:lvl>
    <w:lvl w:ilvl="8">
      <w:start w:val="1"/>
      <w:numFmt w:val="lowerRoman"/>
      <w:lvlText w:val="%9."/>
      <w:lvlJc w:val="right"/>
      <w:pPr>
        <w:ind w:left="6540" w:hanging="180"/>
      </w:pPr>
      <w:rPr>
        <w:rFonts w:hint="default"/>
      </w:rPr>
    </w:lvl>
  </w:abstractNum>
  <w:abstractNum w:abstractNumId="2" w15:restartNumberingAfterBreak="0">
    <w:nsid w:val="19563E83"/>
    <w:multiLevelType w:val="multilevel"/>
    <w:tmpl w:val="F1D29C40"/>
    <w:lvl w:ilvl="0">
      <w:start w:val="1"/>
      <w:numFmt w:val="decimal"/>
      <w:lvlText w:val="%1."/>
      <w:lvlJc w:val="left"/>
      <w:pPr>
        <w:ind w:left="780" w:hanging="360"/>
      </w:pPr>
      <w:rPr>
        <w:rFonts w:hint="default"/>
      </w:rPr>
    </w:lvl>
    <w:lvl w:ilvl="1">
      <w:start w:val="1"/>
      <w:numFmt w:val="lowerRoman"/>
      <w:lvlText w:val="%2)"/>
      <w:lvlJc w:val="left"/>
      <w:pPr>
        <w:ind w:left="1500" w:hanging="360"/>
      </w:pPr>
      <w:rPr>
        <w:rFonts w:hint="default"/>
      </w:rPr>
    </w:lvl>
    <w:lvl w:ilvl="2">
      <w:start w:val="1"/>
      <w:numFmt w:val="bullet"/>
      <w:lvlText w:val="o"/>
      <w:lvlJc w:val="left"/>
      <w:pPr>
        <w:ind w:left="2220" w:hanging="180"/>
      </w:pPr>
      <w:rPr>
        <w:rFonts w:ascii="Courier New" w:hAnsi="Courier New" w:hint="default"/>
      </w:rPr>
    </w:lvl>
    <w:lvl w:ilvl="3">
      <w:start w:val="1"/>
      <w:numFmt w:val="decimal"/>
      <w:lvlText w:val="%4."/>
      <w:lvlJc w:val="left"/>
      <w:pPr>
        <w:ind w:left="2940" w:hanging="360"/>
      </w:pPr>
      <w:rPr>
        <w:rFonts w:hint="default"/>
      </w:rPr>
    </w:lvl>
    <w:lvl w:ilvl="4">
      <w:start w:val="1"/>
      <w:numFmt w:val="lowerLetter"/>
      <w:lvlText w:val="%5."/>
      <w:lvlJc w:val="left"/>
      <w:pPr>
        <w:ind w:left="3660" w:hanging="360"/>
      </w:pPr>
      <w:rPr>
        <w:rFonts w:hint="default"/>
      </w:rPr>
    </w:lvl>
    <w:lvl w:ilvl="5">
      <w:start w:val="1"/>
      <w:numFmt w:val="lowerRoman"/>
      <w:lvlText w:val="%6."/>
      <w:lvlJc w:val="right"/>
      <w:pPr>
        <w:ind w:left="4380" w:hanging="180"/>
      </w:pPr>
      <w:rPr>
        <w:rFonts w:hint="default"/>
      </w:rPr>
    </w:lvl>
    <w:lvl w:ilvl="6">
      <w:start w:val="1"/>
      <w:numFmt w:val="decimal"/>
      <w:lvlText w:val="%7."/>
      <w:lvlJc w:val="left"/>
      <w:pPr>
        <w:ind w:left="5100" w:hanging="360"/>
      </w:pPr>
      <w:rPr>
        <w:rFonts w:hint="default"/>
      </w:rPr>
    </w:lvl>
    <w:lvl w:ilvl="7">
      <w:start w:val="1"/>
      <w:numFmt w:val="lowerLetter"/>
      <w:lvlText w:val="%8."/>
      <w:lvlJc w:val="left"/>
      <w:pPr>
        <w:ind w:left="5820" w:hanging="360"/>
      </w:pPr>
      <w:rPr>
        <w:rFonts w:hint="default"/>
      </w:rPr>
    </w:lvl>
    <w:lvl w:ilvl="8">
      <w:start w:val="1"/>
      <w:numFmt w:val="lowerRoman"/>
      <w:lvlText w:val="%9."/>
      <w:lvlJc w:val="right"/>
      <w:pPr>
        <w:ind w:left="6540" w:hanging="180"/>
      </w:pPr>
      <w:rPr>
        <w:rFonts w:hint="default"/>
      </w:rPr>
    </w:lvl>
  </w:abstractNum>
  <w:abstractNum w:abstractNumId="3" w15:restartNumberingAfterBreak="0">
    <w:nsid w:val="21D930ED"/>
    <w:multiLevelType w:val="multilevel"/>
    <w:tmpl w:val="F87AEB0C"/>
    <w:lvl w:ilvl="0">
      <w:start w:val="1"/>
      <w:numFmt w:val="decimal"/>
      <w:lvlText w:val="%1."/>
      <w:lvlJc w:val="left"/>
      <w:pPr>
        <w:ind w:left="765" w:hanging="340"/>
      </w:pPr>
      <w:rPr>
        <w:rFonts w:hint="default"/>
      </w:rPr>
    </w:lvl>
    <w:lvl w:ilvl="1">
      <w:start w:val="1"/>
      <w:numFmt w:val="lowerRoman"/>
      <w:lvlText w:val="%2)"/>
      <w:lvlJc w:val="left"/>
      <w:pPr>
        <w:ind w:left="1474" w:hanging="340"/>
      </w:pPr>
      <w:rPr>
        <w:rFonts w:hint="default"/>
      </w:rPr>
    </w:lvl>
    <w:lvl w:ilvl="2">
      <w:start w:val="1"/>
      <w:numFmt w:val="bullet"/>
      <w:lvlText w:val="o"/>
      <w:lvlJc w:val="left"/>
      <w:pPr>
        <w:ind w:left="2183" w:hanging="340"/>
      </w:pPr>
      <w:rPr>
        <w:rFonts w:ascii="Courier New" w:hAnsi="Courier New" w:hint="default"/>
      </w:rPr>
    </w:lvl>
    <w:lvl w:ilvl="3">
      <w:start w:val="1"/>
      <w:numFmt w:val="decimal"/>
      <w:lvlText w:val="%4."/>
      <w:lvlJc w:val="left"/>
      <w:pPr>
        <w:ind w:left="2892" w:hanging="340"/>
      </w:pPr>
      <w:rPr>
        <w:rFonts w:hint="default"/>
      </w:rPr>
    </w:lvl>
    <w:lvl w:ilvl="4">
      <w:start w:val="1"/>
      <w:numFmt w:val="lowerLetter"/>
      <w:lvlText w:val="%5."/>
      <w:lvlJc w:val="left"/>
      <w:pPr>
        <w:ind w:left="3660" w:hanging="360"/>
      </w:pPr>
      <w:rPr>
        <w:rFonts w:hint="default"/>
      </w:rPr>
    </w:lvl>
    <w:lvl w:ilvl="5">
      <w:start w:val="1"/>
      <w:numFmt w:val="lowerRoman"/>
      <w:lvlText w:val="%6."/>
      <w:lvlJc w:val="right"/>
      <w:pPr>
        <w:ind w:left="4380" w:hanging="180"/>
      </w:pPr>
      <w:rPr>
        <w:rFonts w:hint="default"/>
      </w:rPr>
    </w:lvl>
    <w:lvl w:ilvl="6">
      <w:start w:val="1"/>
      <w:numFmt w:val="decimal"/>
      <w:lvlText w:val="%7."/>
      <w:lvlJc w:val="left"/>
      <w:pPr>
        <w:ind w:left="5100" w:hanging="360"/>
      </w:pPr>
      <w:rPr>
        <w:rFonts w:hint="default"/>
      </w:rPr>
    </w:lvl>
    <w:lvl w:ilvl="7">
      <w:start w:val="1"/>
      <w:numFmt w:val="lowerLetter"/>
      <w:lvlText w:val="%8."/>
      <w:lvlJc w:val="left"/>
      <w:pPr>
        <w:ind w:left="5820" w:hanging="360"/>
      </w:pPr>
      <w:rPr>
        <w:rFonts w:hint="default"/>
      </w:rPr>
    </w:lvl>
    <w:lvl w:ilvl="8">
      <w:start w:val="1"/>
      <w:numFmt w:val="lowerRoman"/>
      <w:lvlText w:val="%9."/>
      <w:lvlJc w:val="right"/>
      <w:pPr>
        <w:ind w:left="6540" w:hanging="180"/>
      </w:pPr>
      <w:rPr>
        <w:rFonts w:hint="default"/>
      </w:rPr>
    </w:lvl>
  </w:abstractNum>
  <w:abstractNum w:abstractNumId="4" w15:restartNumberingAfterBreak="0">
    <w:nsid w:val="40BB117F"/>
    <w:multiLevelType w:val="multilevel"/>
    <w:tmpl w:val="31DE9F52"/>
    <w:lvl w:ilvl="0">
      <w:start w:val="1"/>
      <w:numFmt w:val="decimal"/>
      <w:pStyle w:val="Heading1"/>
      <w:lvlText w:val="%1."/>
      <w:lvlJc w:val="left"/>
      <w:pPr>
        <w:ind w:left="432" w:hanging="432"/>
      </w:pPr>
      <w:rPr>
        <w:rFonts w:hint="default"/>
        <w:i w:val="0"/>
        <w:iCs w:val="0"/>
        <w:sz w:val="32"/>
        <w:szCs w:val="32"/>
      </w:rPr>
    </w:lvl>
    <w:lvl w:ilvl="1">
      <w:start w:val="1"/>
      <w:numFmt w:val="decimal"/>
      <w:pStyle w:val="Heading2"/>
      <w:lvlText w:val="%1.%2."/>
      <w:lvlJc w:val="left"/>
      <w:pPr>
        <w:ind w:left="718" w:hanging="576"/>
      </w:pPr>
      <w:rPr>
        <w:rFonts w:hint="default"/>
        <w:color w:val="4D7E83" w:themeColor="text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BAC57F3"/>
    <w:multiLevelType w:val="hybridMultilevel"/>
    <w:tmpl w:val="9642C8C4"/>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7475F5"/>
    <w:multiLevelType w:val="hybridMultilevel"/>
    <w:tmpl w:val="0818CD44"/>
    <w:lvl w:ilvl="0" w:tplc="2000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C12256"/>
    <w:multiLevelType w:val="multilevel"/>
    <w:tmpl w:val="F1D29C40"/>
    <w:lvl w:ilvl="0">
      <w:start w:val="1"/>
      <w:numFmt w:val="decimal"/>
      <w:lvlText w:val="%1."/>
      <w:lvlJc w:val="left"/>
      <w:pPr>
        <w:ind w:left="780" w:hanging="360"/>
      </w:pPr>
      <w:rPr>
        <w:rFonts w:hint="default"/>
      </w:rPr>
    </w:lvl>
    <w:lvl w:ilvl="1">
      <w:start w:val="1"/>
      <w:numFmt w:val="lowerRoman"/>
      <w:lvlText w:val="%2)"/>
      <w:lvlJc w:val="left"/>
      <w:pPr>
        <w:ind w:left="1500" w:hanging="360"/>
      </w:pPr>
      <w:rPr>
        <w:rFonts w:hint="default"/>
      </w:rPr>
    </w:lvl>
    <w:lvl w:ilvl="2">
      <w:start w:val="1"/>
      <w:numFmt w:val="bullet"/>
      <w:lvlText w:val="o"/>
      <w:lvlJc w:val="left"/>
      <w:pPr>
        <w:ind w:left="2220" w:hanging="180"/>
      </w:pPr>
      <w:rPr>
        <w:rFonts w:ascii="Courier New" w:hAnsi="Courier New" w:hint="default"/>
      </w:rPr>
    </w:lvl>
    <w:lvl w:ilvl="3">
      <w:start w:val="1"/>
      <w:numFmt w:val="decimal"/>
      <w:lvlText w:val="%4."/>
      <w:lvlJc w:val="left"/>
      <w:pPr>
        <w:ind w:left="2940" w:hanging="360"/>
      </w:pPr>
      <w:rPr>
        <w:rFonts w:hint="default"/>
      </w:rPr>
    </w:lvl>
    <w:lvl w:ilvl="4">
      <w:start w:val="1"/>
      <w:numFmt w:val="lowerLetter"/>
      <w:lvlText w:val="%5."/>
      <w:lvlJc w:val="left"/>
      <w:pPr>
        <w:ind w:left="3660" w:hanging="360"/>
      </w:pPr>
      <w:rPr>
        <w:rFonts w:hint="default"/>
      </w:rPr>
    </w:lvl>
    <w:lvl w:ilvl="5">
      <w:start w:val="1"/>
      <w:numFmt w:val="lowerRoman"/>
      <w:lvlText w:val="%6."/>
      <w:lvlJc w:val="right"/>
      <w:pPr>
        <w:ind w:left="4380" w:hanging="180"/>
      </w:pPr>
      <w:rPr>
        <w:rFonts w:hint="default"/>
      </w:rPr>
    </w:lvl>
    <w:lvl w:ilvl="6">
      <w:start w:val="1"/>
      <w:numFmt w:val="decimal"/>
      <w:lvlText w:val="%7."/>
      <w:lvlJc w:val="left"/>
      <w:pPr>
        <w:ind w:left="5100" w:hanging="360"/>
      </w:pPr>
      <w:rPr>
        <w:rFonts w:hint="default"/>
      </w:rPr>
    </w:lvl>
    <w:lvl w:ilvl="7">
      <w:start w:val="1"/>
      <w:numFmt w:val="lowerLetter"/>
      <w:lvlText w:val="%8."/>
      <w:lvlJc w:val="left"/>
      <w:pPr>
        <w:ind w:left="5820" w:hanging="360"/>
      </w:pPr>
      <w:rPr>
        <w:rFonts w:hint="default"/>
      </w:rPr>
    </w:lvl>
    <w:lvl w:ilvl="8">
      <w:start w:val="1"/>
      <w:numFmt w:val="lowerRoman"/>
      <w:lvlText w:val="%9."/>
      <w:lvlJc w:val="right"/>
      <w:pPr>
        <w:ind w:left="6540" w:hanging="180"/>
      </w:pPr>
      <w:rPr>
        <w:rFonts w:hint="default"/>
      </w:rPr>
    </w:lvl>
  </w:abstractNum>
  <w:abstractNum w:abstractNumId="8" w15:restartNumberingAfterBreak="0">
    <w:nsid w:val="5B9C2DB8"/>
    <w:multiLevelType w:val="hybridMultilevel"/>
    <w:tmpl w:val="08E22ACC"/>
    <w:lvl w:ilvl="0" w:tplc="3D58C8B8">
      <w:start w:val="1"/>
      <w:numFmt w:val="bullet"/>
      <w:pStyle w:val="Boxbullets"/>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C380B7D"/>
    <w:multiLevelType w:val="multilevel"/>
    <w:tmpl w:val="6874AE7A"/>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bullet"/>
      <w:lvlText w:val="o"/>
      <w:lvlJc w:val="left"/>
      <w:pPr>
        <w:ind w:left="2160" w:hanging="180"/>
      </w:pPr>
      <w:rPr>
        <w:rFonts w:ascii="Courier New" w:hAnsi="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1490610"/>
    <w:multiLevelType w:val="hybridMultilevel"/>
    <w:tmpl w:val="DDB62396"/>
    <w:lvl w:ilvl="0" w:tplc="0809000F">
      <w:start w:val="1"/>
      <w:numFmt w:val="decimal"/>
      <w:lvlText w:val="%1."/>
      <w:lvlJc w:val="left"/>
      <w:pPr>
        <w:ind w:left="720" w:hanging="360"/>
      </w:pPr>
    </w:lvl>
    <w:lvl w:ilvl="1" w:tplc="21FC37FE">
      <w:start w:val="1"/>
      <w:numFmt w:val="lowerRoman"/>
      <w:lvlText w:val="%2."/>
      <w:lvlJc w:val="left"/>
      <w:pPr>
        <w:ind w:left="1440" w:hanging="360"/>
      </w:pPr>
      <w:rPr>
        <w:rFonts w:hint="default"/>
      </w:rPr>
    </w:lvl>
    <w:lvl w:ilvl="2" w:tplc="825EBD20">
      <w:start w:val="1"/>
      <w:numFmt w:val="lowerLetter"/>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1C43D7"/>
    <w:multiLevelType w:val="hybridMultilevel"/>
    <w:tmpl w:val="8960D2DC"/>
    <w:lvl w:ilvl="0" w:tplc="BF7EC51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3E4B3B"/>
    <w:multiLevelType w:val="hybridMultilevel"/>
    <w:tmpl w:val="9768EDC6"/>
    <w:lvl w:ilvl="0" w:tplc="BF7EC51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4643084">
    <w:abstractNumId w:val="4"/>
  </w:num>
  <w:num w:numId="2" w16cid:durableId="174393065">
    <w:abstractNumId w:val="8"/>
  </w:num>
  <w:num w:numId="3" w16cid:durableId="358245219">
    <w:abstractNumId w:val="0"/>
  </w:num>
  <w:num w:numId="4" w16cid:durableId="336544272">
    <w:abstractNumId w:val="3"/>
  </w:num>
  <w:num w:numId="5" w16cid:durableId="189539272">
    <w:abstractNumId w:val="9"/>
  </w:num>
  <w:num w:numId="6" w16cid:durableId="610088751">
    <w:abstractNumId w:val="5"/>
  </w:num>
  <w:num w:numId="7" w16cid:durableId="1531381555">
    <w:abstractNumId w:val="6"/>
  </w:num>
  <w:num w:numId="8" w16cid:durableId="2110075949">
    <w:abstractNumId w:val="11"/>
  </w:num>
  <w:num w:numId="9" w16cid:durableId="339088121">
    <w:abstractNumId w:val="12"/>
  </w:num>
  <w:num w:numId="10" w16cid:durableId="2140955244">
    <w:abstractNumId w:val="2"/>
  </w:num>
  <w:num w:numId="11" w16cid:durableId="1011027579">
    <w:abstractNumId w:val="9"/>
    <w:lvlOverride w:ilvl="0">
      <w:lvl w:ilvl="0">
        <w:start w:val="1"/>
        <w:numFmt w:val="decimal"/>
        <w:lvlText w:val="%1."/>
        <w:lvlJc w:val="left"/>
        <w:pPr>
          <w:ind w:left="720" w:hanging="360"/>
        </w:pPr>
        <w:rPr>
          <w:rFonts w:hint="default"/>
        </w:rPr>
      </w:lvl>
    </w:lvlOverride>
    <w:lvlOverride w:ilvl="1">
      <w:lvl w:ilvl="1">
        <w:start w:val="1"/>
        <w:numFmt w:val="lowerRoman"/>
        <w:lvlText w:val="%2)"/>
        <w:lvlJc w:val="left"/>
        <w:pPr>
          <w:ind w:left="1440" w:hanging="360"/>
        </w:pPr>
        <w:rPr>
          <w:rFonts w:hint="default"/>
        </w:rPr>
      </w:lvl>
    </w:lvlOverride>
    <w:lvlOverride w:ilvl="2">
      <w:lvl w:ilvl="2">
        <w:start w:val="1"/>
        <w:numFmt w:val="bullet"/>
        <w:lvlText w:val="o"/>
        <w:lvlJc w:val="left"/>
        <w:pPr>
          <w:ind w:left="2160" w:hanging="180"/>
        </w:pPr>
        <w:rPr>
          <w:rFonts w:ascii="Courier New" w:hAnsi="Courier New"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126390505">
    <w:abstractNumId w:val="10"/>
  </w:num>
  <w:num w:numId="13" w16cid:durableId="686441806">
    <w:abstractNumId w:val="1"/>
  </w:num>
  <w:num w:numId="14" w16cid:durableId="1672559485">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Clarke">
    <w15:presenceInfo w15:providerId="AD" w15:userId="S::James.Clarke@eea.europa.eu::93e94247-f84a-488a-a732-b01658281f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272"/>
    <w:rsid w:val="0000001A"/>
    <w:rsid w:val="00000027"/>
    <w:rsid w:val="00000062"/>
    <w:rsid w:val="00000065"/>
    <w:rsid w:val="000000C3"/>
    <w:rsid w:val="000000FC"/>
    <w:rsid w:val="0000019F"/>
    <w:rsid w:val="000001B1"/>
    <w:rsid w:val="000001D9"/>
    <w:rsid w:val="0000024B"/>
    <w:rsid w:val="0000024C"/>
    <w:rsid w:val="00000283"/>
    <w:rsid w:val="00000298"/>
    <w:rsid w:val="00000308"/>
    <w:rsid w:val="000003BD"/>
    <w:rsid w:val="00000422"/>
    <w:rsid w:val="0000042E"/>
    <w:rsid w:val="000004B7"/>
    <w:rsid w:val="000004B9"/>
    <w:rsid w:val="00000595"/>
    <w:rsid w:val="0000059E"/>
    <w:rsid w:val="000005D1"/>
    <w:rsid w:val="000005F6"/>
    <w:rsid w:val="00000609"/>
    <w:rsid w:val="00000621"/>
    <w:rsid w:val="0000062A"/>
    <w:rsid w:val="00000689"/>
    <w:rsid w:val="000006A3"/>
    <w:rsid w:val="00000782"/>
    <w:rsid w:val="000007DE"/>
    <w:rsid w:val="000007E6"/>
    <w:rsid w:val="00000848"/>
    <w:rsid w:val="0000089C"/>
    <w:rsid w:val="000008A0"/>
    <w:rsid w:val="000008B5"/>
    <w:rsid w:val="000008D4"/>
    <w:rsid w:val="000008F0"/>
    <w:rsid w:val="0000090E"/>
    <w:rsid w:val="00000936"/>
    <w:rsid w:val="000009E1"/>
    <w:rsid w:val="00000A03"/>
    <w:rsid w:val="00000A21"/>
    <w:rsid w:val="00000A57"/>
    <w:rsid w:val="00000A81"/>
    <w:rsid w:val="00000ACA"/>
    <w:rsid w:val="00000AD8"/>
    <w:rsid w:val="00000B23"/>
    <w:rsid w:val="00000B43"/>
    <w:rsid w:val="00000B5E"/>
    <w:rsid w:val="00000C12"/>
    <w:rsid w:val="00000C16"/>
    <w:rsid w:val="00000C30"/>
    <w:rsid w:val="00000C3A"/>
    <w:rsid w:val="00000C5C"/>
    <w:rsid w:val="00000C71"/>
    <w:rsid w:val="00000C78"/>
    <w:rsid w:val="00000C89"/>
    <w:rsid w:val="00000C93"/>
    <w:rsid w:val="00000CF6"/>
    <w:rsid w:val="00000D39"/>
    <w:rsid w:val="00000D6C"/>
    <w:rsid w:val="00000D6F"/>
    <w:rsid w:val="00000E4D"/>
    <w:rsid w:val="00000E85"/>
    <w:rsid w:val="00000EA6"/>
    <w:rsid w:val="00000EAD"/>
    <w:rsid w:val="00000EBF"/>
    <w:rsid w:val="00000F04"/>
    <w:rsid w:val="00000F29"/>
    <w:rsid w:val="00000F58"/>
    <w:rsid w:val="00000F99"/>
    <w:rsid w:val="00000FE7"/>
    <w:rsid w:val="0000106B"/>
    <w:rsid w:val="000010C2"/>
    <w:rsid w:val="000010E0"/>
    <w:rsid w:val="00001128"/>
    <w:rsid w:val="0000112F"/>
    <w:rsid w:val="00001132"/>
    <w:rsid w:val="00001172"/>
    <w:rsid w:val="0000118B"/>
    <w:rsid w:val="00001192"/>
    <w:rsid w:val="00001197"/>
    <w:rsid w:val="000011AB"/>
    <w:rsid w:val="000011AD"/>
    <w:rsid w:val="000011DC"/>
    <w:rsid w:val="000011DD"/>
    <w:rsid w:val="000011E9"/>
    <w:rsid w:val="00001261"/>
    <w:rsid w:val="0000127E"/>
    <w:rsid w:val="0000127F"/>
    <w:rsid w:val="0000129D"/>
    <w:rsid w:val="000012C3"/>
    <w:rsid w:val="000012EE"/>
    <w:rsid w:val="00001349"/>
    <w:rsid w:val="00001402"/>
    <w:rsid w:val="00001403"/>
    <w:rsid w:val="00001422"/>
    <w:rsid w:val="0000142A"/>
    <w:rsid w:val="000014C7"/>
    <w:rsid w:val="000014E6"/>
    <w:rsid w:val="000014E7"/>
    <w:rsid w:val="000014F4"/>
    <w:rsid w:val="00001503"/>
    <w:rsid w:val="00001531"/>
    <w:rsid w:val="0000157E"/>
    <w:rsid w:val="000015C0"/>
    <w:rsid w:val="00001647"/>
    <w:rsid w:val="0000164A"/>
    <w:rsid w:val="00001690"/>
    <w:rsid w:val="000016A0"/>
    <w:rsid w:val="000016E3"/>
    <w:rsid w:val="000016FF"/>
    <w:rsid w:val="00001726"/>
    <w:rsid w:val="00001751"/>
    <w:rsid w:val="00001768"/>
    <w:rsid w:val="00001792"/>
    <w:rsid w:val="000017BC"/>
    <w:rsid w:val="000017FA"/>
    <w:rsid w:val="00001829"/>
    <w:rsid w:val="00001832"/>
    <w:rsid w:val="00001837"/>
    <w:rsid w:val="0000183E"/>
    <w:rsid w:val="00001841"/>
    <w:rsid w:val="0000186E"/>
    <w:rsid w:val="0000187F"/>
    <w:rsid w:val="00001888"/>
    <w:rsid w:val="000018D7"/>
    <w:rsid w:val="000018F3"/>
    <w:rsid w:val="000018F6"/>
    <w:rsid w:val="00001909"/>
    <w:rsid w:val="00001923"/>
    <w:rsid w:val="00001931"/>
    <w:rsid w:val="00001937"/>
    <w:rsid w:val="00001950"/>
    <w:rsid w:val="00001982"/>
    <w:rsid w:val="00001991"/>
    <w:rsid w:val="000019EA"/>
    <w:rsid w:val="00001A91"/>
    <w:rsid w:val="00001AA4"/>
    <w:rsid w:val="00001AFD"/>
    <w:rsid w:val="00001B1E"/>
    <w:rsid w:val="00001B37"/>
    <w:rsid w:val="00001B3A"/>
    <w:rsid w:val="00001B61"/>
    <w:rsid w:val="00001B70"/>
    <w:rsid w:val="00001BBF"/>
    <w:rsid w:val="00001BE8"/>
    <w:rsid w:val="00001C85"/>
    <w:rsid w:val="00001C9B"/>
    <w:rsid w:val="00001CB5"/>
    <w:rsid w:val="00001D00"/>
    <w:rsid w:val="00001D0E"/>
    <w:rsid w:val="00001D14"/>
    <w:rsid w:val="00001D40"/>
    <w:rsid w:val="00001D55"/>
    <w:rsid w:val="00001D88"/>
    <w:rsid w:val="00001D8A"/>
    <w:rsid w:val="00001DD7"/>
    <w:rsid w:val="00001DDB"/>
    <w:rsid w:val="00001DE2"/>
    <w:rsid w:val="00001E58"/>
    <w:rsid w:val="00001E8E"/>
    <w:rsid w:val="00001F73"/>
    <w:rsid w:val="00001F89"/>
    <w:rsid w:val="00001FA0"/>
    <w:rsid w:val="00001FFF"/>
    <w:rsid w:val="00002001"/>
    <w:rsid w:val="00002034"/>
    <w:rsid w:val="00002074"/>
    <w:rsid w:val="00002078"/>
    <w:rsid w:val="0000207D"/>
    <w:rsid w:val="000020A0"/>
    <w:rsid w:val="000020F1"/>
    <w:rsid w:val="00002106"/>
    <w:rsid w:val="0000212A"/>
    <w:rsid w:val="0000212C"/>
    <w:rsid w:val="0000218C"/>
    <w:rsid w:val="000021DD"/>
    <w:rsid w:val="000021F0"/>
    <w:rsid w:val="00002218"/>
    <w:rsid w:val="00002226"/>
    <w:rsid w:val="00002251"/>
    <w:rsid w:val="00002255"/>
    <w:rsid w:val="000022DC"/>
    <w:rsid w:val="000022E1"/>
    <w:rsid w:val="000022E7"/>
    <w:rsid w:val="00002398"/>
    <w:rsid w:val="00002436"/>
    <w:rsid w:val="00002437"/>
    <w:rsid w:val="00002464"/>
    <w:rsid w:val="00002470"/>
    <w:rsid w:val="000024DD"/>
    <w:rsid w:val="00002584"/>
    <w:rsid w:val="000025FC"/>
    <w:rsid w:val="00002622"/>
    <w:rsid w:val="00002678"/>
    <w:rsid w:val="000026B4"/>
    <w:rsid w:val="000026B8"/>
    <w:rsid w:val="000026BD"/>
    <w:rsid w:val="000026BE"/>
    <w:rsid w:val="000026DD"/>
    <w:rsid w:val="00002726"/>
    <w:rsid w:val="000027AD"/>
    <w:rsid w:val="00002800"/>
    <w:rsid w:val="00002804"/>
    <w:rsid w:val="0000288F"/>
    <w:rsid w:val="000028A6"/>
    <w:rsid w:val="000028E3"/>
    <w:rsid w:val="0000290E"/>
    <w:rsid w:val="0000293F"/>
    <w:rsid w:val="00002946"/>
    <w:rsid w:val="00002A2C"/>
    <w:rsid w:val="00002A79"/>
    <w:rsid w:val="00002B32"/>
    <w:rsid w:val="00002B71"/>
    <w:rsid w:val="00002B93"/>
    <w:rsid w:val="00002BA3"/>
    <w:rsid w:val="00002BAF"/>
    <w:rsid w:val="00002BCE"/>
    <w:rsid w:val="00002BD4"/>
    <w:rsid w:val="00002C21"/>
    <w:rsid w:val="00002C28"/>
    <w:rsid w:val="00002C2C"/>
    <w:rsid w:val="00002C35"/>
    <w:rsid w:val="00002CD6"/>
    <w:rsid w:val="00002D40"/>
    <w:rsid w:val="00002D4D"/>
    <w:rsid w:val="00002D52"/>
    <w:rsid w:val="00002DA6"/>
    <w:rsid w:val="00002DA7"/>
    <w:rsid w:val="00002DC9"/>
    <w:rsid w:val="00002DFD"/>
    <w:rsid w:val="00002E14"/>
    <w:rsid w:val="00002E9D"/>
    <w:rsid w:val="00002EB8"/>
    <w:rsid w:val="00002F15"/>
    <w:rsid w:val="00002F1D"/>
    <w:rsid w:val="00002F52"/>
    <w:rsid w:val="00002FE6"/>
    <w:rsid w:val="00003027"/>
    <w:rsid w:val="00003037"/>
    <w:rsid w:val="00003085"/>
    <w:rsid w:val="00003129"/>
    <w:rsid w:val="0000312E"/>
    <w:rsid w:val="0000318B"/>
    <w:rsid w:val="00003228"/>
    <w:rsid w:val="0000323E"/>
    <w:rsid w:val="00003264"/>
    <w:rsid w:val="00003273"/>
    <w:rsid w:val="00003289"/>
    <w:rsid w:val="000032AD"/>
    <w:rsid w:val="000032CE"/>
    <w:rsid w:val="0000338D"/>
    <w:rsid w:val="00003399"/>
    <w:rsid w:val="000033A3"/>
    <w:rsid w:val="0000344E"/>
    <w:rsid w:val="000034A3"/>
    <w:rsid w:val="000034DD"/>
    <w:rsid w:val="0000357B"/>
    <w:rsid w:val="000035EE"/>
    <w:rsid w:val="000036BA"/>
    <w:rsid w:val="000036E4"/>
    <w:rsid w:val="00003732"/>
    <w:rsid w:val="0000374D"/>
    <w:rsid w:val="00003751"/>
    <w:rsid w:val="00003790"/>
    <w:rsid w:val="0000379F"/>
    <w:rsid w:val="000037C3"/>
    <w:rsid w:val="00003818"/>
    <w:rsid w:val="00003858"/>
    <w:rsid w:val="00003868"/>
    <w:rsid w:val="000038DE"/>
    <w:rsid w:val="000038EA"/>
    <w:rsid w:val="000038FA"/>
    <w:rsid w:val="0000390D"/>
    <w:rsid w:val="00003948"/>
    <w:rsid w:val="000039DB"/>
    <w:rsid w:val="00003A03"/>
    <w:rsid w:val="00003A39"/>
    <w:rsid w:val="00003A3A"/>
    <w:rsid w:val="00003A52"/>
    <w:rsid w:val="00003A9F"/>
    <w:rsid w:val="00003AE1"/>
    <w:rsid w:val="00003AF6"/>
    <w:rsid w:val="00003B4C"/>
    <w:rsid w:val="00003B5F"/>
    <w:rsid w:val="00003B92"/>
    <w:rsid w:val="00003BA1"/>
    <w:rsid w:val="00003BC7"/>
    <w:rsid w:val="00003BCA"/>
    <w:rsid w:val="00003BCD"/>
    <w:rsid w:val="00003C5B"/>
    <w:rsid w:val="00003C9D"/>
    <w:rsid w:val="00003CA9"/>
    <w:rsid w:val="00003CBC"/>
    <w:rsid w:val="00003CBD"/>
    <w:rsid w:val="00003CFA"/>
    <w:rsid w:val="00003D4C"/>
    <w:rsid w:val="00003D60"/>
    <w:rsid w:val="00003D97"/>
    <w:rsid w:val="00003DA5"/>
    <w:rsid w:val="00003DAE"/>
    <w:rsid w:val="00003DC5"/>
    <w:rsid w:val="00003E20"/>
    <w:rsid w:val="00003E51"/>
    <w:rsid w:val="00003EA5"/>
    <w:rsid w:val="00003EBE"/>
    <w:rsid w:val="00003FF1"/>
    <w:rsid w:val="00004024"/>
    <w:rsid w:val="00004028"/>
    <w:rsid w:val="00004029"/>
    <w:rsid w:val="000040D0"/>
    <w:rsid w:val="00004195"/>
    <w:rsid w:val="000041CF"/>
    <w:rsid w:val="000041D6"/>
    <w:rsid w:val="000041E7"/>
    <w:rsid w:val="00004202"/>
    <w:rsid w:val="00004224"/>
    <w:rsid w:val="00004253"/>
    <w:rsid w:val="000042B7"/>
    <w:rsid w:val="000042FA"/>
    <w:rsid w:val="00004317"/>
    <w:rsid w:val="0000432B"/>
    <w:rsid w:val="0000434B"/>
    <w:rsid w:val="0000434F"/>
    <w:rsid w:val="0000438D"/>
    <w:rsid w:val="0000439A"/>
    <w:rsid w:val="000043A0"/>
    <w:rsid w:val="000043A4"/>
    <w:rsid w:val="000043C6"/>
    <w:rsid w:val="000043C9"/>
    <w:rsid w:val="000043ED"/>
    <w:rsid w:val="000043F5"/>
    <w:rsid w:val="0000442F"/>
    <w:rsid w:val="00004468"/>
    <w:rsid w:val="0000449C"/>
    <w:rsid w:val="000044C3"/>
    <w:rsid w:val="000044EB"/>
    <w:rsid w:val="000044F0"/>
    <w:rsid w:val="00004525"/>
    <w:rsid w:val="00004540"/>
    <w:rsid w:val="00004596"/>
    <w:rsid w:val="000045F4"/>
    <w:rsid w:val="000045F5"/>
    <w:rsid w:val="00004639"/>
    <w:rsid w:val="00004646"/>
    <w:rsid w:val="000046CA"/>
    <w:rsid w:val="000046D8"/>
    <w:rsid w:val="000046E9"/>
    <w:rsid w:val="0000475A"/>
    <w:rsid w:val="00004786"/>
    <w:rsid w:val="000047E6"/>
    <w:rsid w:val="00004802"/>
    <w:rsid w:val="00004898"/>
    <w:rsid w:val="00004A0D"/>
    <w:rsid w:val="00004A12"/>
    <w:rsid w:val="00004A13"/>
    <w:rsid w:val="00004A28"/>
    <w:rsid w:val="00004A4E"/>
    <w:rsid w:val="00004A59"/>
    <w:rsid w:val="00004A5B"/>
    <w:rsid w:val="00004AB6"/>
    <w:rsid w:val="00004AD8"/>
    <w:rsid w:val="00004AEC"/>
    <w:rsid w:val="00004B13"/>
    <w:rsid w:val="00004B2D"/>
    <w:rsid w:val="00004B79"/>
    <w:rsid w:val="00004BA9"/>
    <w:rsid w:val="00004BB0"/>
    <w:rsid w:val="00004BC7"/>
    <w:rsid w:val="00004C08"/>
    <w:rsid w:val="00004C77"/>
    <w:rsid w:val="00004CF0"/>
    <w:rsid w:val="00004D04"/>
    <w:rsid w:val="00004D50"/>
    <w:rsid w:val="00004D9E"/>
    <w:rsid w:val="00004DB6"/>
    <w:rsid w:val="00004DBC"/>
    <w:rsid w:val="00004E38"/>
    <w:rsid w:val="00004E4A"/>
    <w:rsid w:val="00004E51"/>
    <w:rsid w:val="00004EB5"/>
    <w:rsid w:val="00004ECB"/>
    <w:rsid w:val="00004ECC"/>
    <w:rsid w:val="00004EF3"/>
    <w:rsid w:val="00004EFD"/>
    <w:rsid w:val="00004F00"/>
    <w:rsid w:val="00004F04"/>
    <w:rsid w:val="00004F46"/>
    <w:rsid w:val="00004FBB"/>
    <w:rsid w:val="00004FDA"/>
    <w:rsid w:val="00004FFF"/>
    <w:rsid w:val="0000501B"/>
    <w:rsid w:val="00005020"/>
    <w:rsid w:val="0000506F"/>
    <w:rsid w:val="000050A8"/>
    <w:rsid w:val="000050D1"/>
    <w:rsid w:val="000050D2"/>
    <w:rsid w:val="00005105"/>
    <w:rsid w:val="00005125"/>
    <w:rsid w:val="00005139"/>
    <w:rsid w:val="000051A7"/>
    <w:rsid w:val="00005295"/>
    <w:rsid w:val="000052A7"/>
    <w:rsid w:val="000052C4"/>
    <w:rsid w:val="000052EC"/>
    <w:rsid w:val="000053F7"/>
    <w:rsid w:val="00005403"/>
    <w:rsid w:val="00005421"/>
    <w:rsid w:val="00005423"/>
    <w:rsid w:val="0000542F"/>
    <w:rsid w:val="00005433"/>
    <w:rsid w:val="00005446"/>
    <w:rsid w:val="0000545B"/>
    <w:rsid w:val="0000548D"/>
    <w:rsid w:val="00005604"/>
    <w:rsid w:val="0000563D"/>
    <w:rsid w:val="00005644"/>
    <w:rsid w:val="000056F1"/>
    <w:rsid w:val="000056F6"/>
    <w:rsid w:val="0000570C"/>
    <w:rsid w:val="00005714"/>
    <w:rsid w:val="00005732"/>
    <w:rsid w:val="00005736"/>
    <w:rsid w:val="00005742"/>
    <w:rsid w:val="00005757"/>
    <w:rsid w:val="00005788"/>
    <w:rsid w:val="000057BB"/>
    <w:rsid w:val="000057BD"/>
    <w:rsid w:val="00005828"/>
    <w:rsid w:val="0000582E"/>
    <w:rsid w:val="0000584B"/>
    <w:rsid w:val="00005852"/>
    <w:rsid w:val="00005885"/>
    <w:rsid w:val="00005891"/>
    <w:rsid w:val="00005895"/>
    <w:rsid w:val="000058CF"/>
    <w:rsid w:val="0000592F"/>
    <w:rsid w:val="00005954"/>
    <w:rsid w:val="00005956"/>
    <w:rsid w:val="00005965"/>
    <w:rsid w:val="00005990"/>
    <w:rsid w:val="000059B4"/>
    <w:rsid w:val="000059DB"/>
    <w:rsid w:val="000059EF"/>
    <w:rsid w:val="00005A0D"/>
    <w:rsid w:val="00005A95"/>
    <w:rsid w:val="00005A9A"/>
    <w:rsid w:val="00005AEA"/>
    <w:rsid w:val="00005AF3"/>
    <w:rsid w:val="00005B21"/>
    <w:rsid w:val="00005B2B"/>
    <w:rsid w:val="00005B4E"/>
    <w:rsid w:val="00005B82"/>
    <w:rsid w:val="00005B8B"/>
    <w:rsid w:val="00005BAF"/>
    <w:rsid w:val="00005C7D"/>
    <w:rsid w:val="00005C7E"/>
    <w:rsid w:val="00005C83"/>
    <w:rsid w:val="00005CCF"/>
    <w:rsid w:val="00005CFD"/>
    <w:rsid w:val="00005D19"/>
    <w:rsid w:val="00005DE8"/>
    <w:rsid w:val="00005E87"/>
    <w:rsid w:val="00005F18"/>
    <w:rsid w:val="00005F1A"/>
    <w:rsid w:val="00005F3B"/>
    <w:rsid w:val="00005F7C"/>
    <w:rsid w:val="00005F7F"/>
    <w:rsid w:val="00005F9B"/>
    <w:rsid w:val="00005FA2"/>
    <w:rsid w:val="00005FB7"/>
    <w:rsid w:val="00005FB8"/>
    <w:rsid w:val="00005FCE"/>
    <w:rsid w:val="00005FED"/>
    <w:rsid w:val="00006001"/>
    <w:rsid w:val="0000601B"/>
    <w:rsid w:val="00006053"/>
    <w:rsid w:val="00006062"/>
    <w:rsid w:val="0000606E"/>
    <w:rsid w:val="00006089"/>
    <w:rsid w:val="00006110"/>
    <w:rsid w:val="00006117"/>
    <w:rsid w:val="0000611A"/>
    <w:rsid w:val="0000612D"/>
    <w:rsid w:val="00006142"/>
    <w:rsid w:val="00006199"/>
    <w:rsid w:val="0000619A"/>
    <w:rsid w:val="00006200"/>
    <w:rsid w:val="0000620A"/>
    <w:rsid w:val="0000621D"/>
    <w:rsid w:val="000062B8"/>
    <w:rsid w:val="00006316"/>
    <w:rsid w:val="00006328"/>
    <w:rsid w:val="0000632A"/>
    <w:rsid w:val="000063A3"/>
    <w:rsid w:val="00006401"/>
    <w:rsid w:val="00006408"/>
    <w:rsid w:val="00006435"/>
    <w:rsid w:val="0000649F"/>
    <w:rsid w:val="000064A1"/>
    <w:rsid w:val="000064BC"/>
    <w:rsid w:val="000064CE"/>
    <w:rsid w:val="000064EC"/>
    <w:rsid w:val="00006511"/>
    <w:rsid w:val="0000652E"/>
    <w:rsid w:val="0000653C"/>
    <w:rsid w:val="0000653F"/>
    <w:rsid w:val="00006548"/>
    <w:rsid w:val="00006552"/>
    <w:rsid w:val="0000657B"/>
    <w:rsid w:val="00006586"/>
    <w:rsid w:val="000065A0"/>
    <w:rsid w:val="000065C1"/>
    <w:rsid w:val="000065C7"/>
    <w:rsid w:val="000065D0"/>
    <w:rsid w:val="00006605"/>
    <w:rsid w:val="00006661"/>
    <w:rsid w:val="000066D0"/>
    <w:rsid w:val="000066D2"/>
    <w:rsid w:val="000066E2"/>
    <w:rsid w:val="000066EC"/>
    <w:rsid w:val="00006700"/>
    <w:rsid w:val="00006728"/>
    <w:rsid w:val="0000673E"/>
    <w:rsid w:val="00006741"/>
    <w:rsid w:val="00006748"/>
    <w:rsid w:val="0000674F"/>
    <w:rsid w:val="00006757"/>
    <w:rsid w:val="00006781"/>
    <w:rsid w:val="0000679C"/>
    <w:rsid w:val="000067B2"/>
    <w:rsid w:val="00006872"/>
    <w:rsid w:val="0000687C"/>
    <w:rsid w:val="0000688B"/>
    <w:rsid w:val="000068A7"/>
    <w:rsid w:val="000068BB"/>
    <w:rsid w:val="0000693F"/>
    <w:rsid w:val="0000694F"/>
    <w:rsid w:val="00006981"/>
    <w:rsid w:val="000069B6"/>
    <w:rsid w:val="00006A7D"/>
    <w:rsid w:val="00006A8F"/>
    <w:rsid w:val="00006ACB"/>
    <w:rsid w:val="00006AEA"/>
    <w:rsid w:val="00006B38"/>
    <w:rsid w:val="00006BC9"/>
    <w:rsid w:val="00006C81"/>
    <w:rsid w:val="00006CB0"/>
    <w:rsid w:val="00006CD9"/>
    <w:rsid w:val="00006D4E"/>
    <w:rsid w:val="00006D76"/>
    <w:rsid w:val="00006D8D"/>
    <w:rsid w:val="00006D9B"/>
    <w:rsid w:val="00006DB2"/>
    <w:rsid w:val="00006DBD"/>
    <w:rsid w:val="00006DD6"/>
    <w:rsid w:val="00006E86"/>
    <w:rsid w:val="00006E8D"/>
    <w:rsid w:val="00006EC2"/>
    <w:rsid w:val="00006F00"/>
    <w:rsid w:val="00006F03"/>
    <w:rsid w:val="00006F2E"/>
    <w:rsid w:val="00006F41"/>
    <w:rsid w:val="00006F50"/>
    <w:rsid w:val="00006F79"/>
    <w:rsid w:val="00006FAF"/>
    <w:rsid w:val="00006FE5"/>
    <w:rsid w:val="0000714E"/>
    <w:rsid w:val="0000719E"/>
    <w:rsid w:val="000071AC"/>
    <w:rsid w:val="000071E1"/>
    <w:rsid w:val="00007225"/>
    <w:rsid w:val="00007245"/>
    <w:rsid w:val="00007248"/>
    <w:rsid w:val="0000727A"/>
    <w:rsid w:val="0000728D"/>
    <w:rsid w:val="000072BD"/>
    <w:rsid w:val="000072C8"/>
    <w:rsid w:val="000072F8"/>
    <w:rsid w:val="00007332"/>
    <w:rsid w:val="00007337"/>
    <w:rsid w:val="0000733F"/>
    <w:rsid w:val="0000738F"/>
    <w:rsid w:val="000073DB"/>
    <w:rsid w:val="00007475"/>
    <w:rsid w:val="00007487"/>
    <w:rsid w:val="00007527"/>
    <w:rsid w:val="0000755C"/>
    <w:rsid w:val="00007561"/>
    <w:rsid w:val="00007587"/>
    <w:rsid w:val="000075B8"/>
    <w:rsid w:val="000075C9"/>
    <w:rsid w:val="00007628"/>
    <w:rsid w:val="00007650"/>
    <w:rsid w:val="00007666"/>
    <w:rsid w:val="000076D8"/>
    <w:rsid w:val="000076D9"/>
    <w:rsid w:val="000076F2"/>
    <w:rsid w:val="0000770C"/>
    <w:rsid w:val="00007725"/>
    <w:rsid w:val="0000772B"/>
    <w:rsid w:val="00007744"/>
    <w:rsid w:val="00007765"/>
    <w:rsid w:val="0000776D"/>
    <w:rsid w:val="0000777B"/>
    <w:rsid w:val="00007785"/>
    <w:rsid w:val="000077A2"/>
    <w:rsid w:val="000077C5"/>
    <w:rsid w:val="000077DB"/>
    <w:rsid w:val="00007802"/>
    <w:rsid w:val="0000784C"/>
    <w:rsid w:val="00007871"/>
    <w:rsid w:val="00007886"/>
    <w:rsid w:val="00007896"/>
    <w:rsid w:val="000078AF"/>
    <w:rsid w:val="000078B9"/>
    <w:rsid w:val="000078E7"/>
    <w:rsid w:val="000078E9"/>
    <w:rsid w:val="0000790E"/>
    <w:rsid w:val="0000791E"/>
    <w:rsid w:val="0000793A"/>
    <w:rsid w:val="0000794F"/>
    <w:rsid w:val="000079B1"/>
    <w:rsid w:val="00007A29"/>
    <w:rsid w:val="00007A3F"/>
    <w:rsid w:val="00007A6D"/>
    <w:rsid w:val="00007A7F"/>
    <w:rsid w:val="00007AED"/>
    <w:rsid w:val="00007B33"/>
    <w:rsid w:val="00007B57"/>
    <w:rsid w:val="00007B8D"/>
    <w:rsid w:val="00007B90"/>
    <w:rsid w:val="00007BA6"/>
    <w:rsid w:val="00007CFD"/>
    <w:rsid w:val="00007D18"/>
    <w:rsid w:val="00007E03"/>
    <w:rsid w:val="00007E0A"/>
    <w:rsid w:val="00007E5E"/>
    <w:rsid w:val="00007E81"/>
    <w:rsid w:val="00007EA5"/>
    <w:rsid w:val="00007EBE"/>
    <w:rsid w:val="00007EC3"/>
    <w:rsid w:val="00007ED9"/>
    <w:rsid w:val="00007EFE"/>
    <w:rsid w:val="00007F47"/>
    <w:rsid w:val="00010045"/>
    <w:rsid w:val="00010046"/>
    <w:rsid w:val="0001004A"/>
    <w:rsid w:val="0001004B"/>
    <w:rsid w:val="00010059"/>
    <w:rsid w:val="000100AD"/>
    <w:rsid w:val="000100CB"/>
    <w:rsid w:val="000100E9"/>
    <w:rsid w:val="00010182"/>
    <w:rsid w:val="00010295"/>
    <w:rsid w:val="0001029B"/>
    <w:rsid w:val="000102EE"/>
    <w:rsid w:val="00010312"/>
    <w:rsid w:val="00010332"/>
    <w:rsid w:val="0001033C"/>
    <w:rsid w:val="00010361"/>
    <w:rsid w:val="000103B9"/>
    <w:rsid w:val="000103E2"/>
    <w:rsid w:val="00010453"/>
    <w:rsid w:val="0001045F"/>
    <w:rsid w:val="000104A7"/>
    <w:rsid w:val="000104B3"/>
    <w:rsid w:val="00010502"/>
    <w:rsid w:val="0001054B"/>
    <w:rsid w:val="000105A3"/>
    <w:rsid w:val="000105EE"/>
    <w:rsid w:val="00010605"/>
    <w:rsid w:val="00010607"/>
    <w:rsid w:val="0001061E"/>
    <w:rsid w:val="00010639"/>
    <w:rsid w:val="00010661"/>
    <w:rsid w:val="00010699"/>
    <w:rsid w:val="000106D7"/>
    <w:rsid w:val="0001070C"/>
    <w:rsid w:val="0001072F"/>
    <w:rsid w:val="00010744"/>
    <w:rsid w:val="0001074F"/>
    <w:rsid w:val="0001075F"/>
    <w:rsid w:val="000107D9"/>
    <w:rsid w:val="000107DF"/>
    <w:rsid w:val="0001081B"/>
    <w:rsid w:val="00010821"/>
    <w:rsid w:val="000108E2"/>
    <w:rsid w:val="000108E6"/>
    <w:rsid w:val="000108FF"/>
    <w:rsid w:val="0001093E"/>
    <w:rsid w:val="00010945"/>
    <w:rsid w:val="00010957"/>
    <w:rsid w:val="00010985"/>
    <w:rsid w:val="00010A07"/>
    <w:rsid w:val="00010A18"/>
    <w:rsid w:val="00010A72"/>
    <w:rsid w:val="00010AD9"/>
    <w:rsid w:val="00010B08"/>
    <w:rsid w:val="00010B25"/>
    <w:rsid w:val="00010BDB"/>
    <w:rsid w:val="00010C45"/>
    <w:rsid w:val="00010C65"/>
    <w:rsid w:val="00010C92"/>
    <w:rsid w:val="00010CBE"/>
    <w:rsid w:val="00010CC5"/>
    <w:rsid w:val="00010D75"/>
    <w:rsid w:val="00010DDE"/>
    <w:rsid w:val="00010E19"/>
    <w:rsid w:val="00010E44"/>
    <w:rsid w:val="00010E48"/>
    <w:rsid w:val="00010E6B"/>
    <w:rsid w:val="00010E7B"/>
    <w:rsid w:val="00010E9A"/>
    <w:rsid w:val="00010EC3"/>
    <w:rsid w:val="00010EF6"/>
    <w:rsid w:val="00010F5F"/>
    <w:rsid w:val="00010F60"/>
    <w:rsid w:val="00010F95"/>
    <w:rsid w:val="00010FC5"/>
    <w:rsid w:val="00010FF4"/>
    <w:rsid w:val="0001102D"/>
    <w:rsid w:val="00011036"/>
    <w:rsid w:val="00011081"/>
    <w:rsid w:val="000110E6"/>
    <w:rsid w:val="0001112F"/>
    <w:rsid w:val="00011144"/>
    <w:rsid w:val="0001119D"/>
    <w:rsid w:val="000111E5"/>
    <w:rsid w:val="00011214"/>
    <w:rsid w:val="0001123E"/>
    <w:rsid w:val="00011260"/>
    <w:rsid w:val="00011265"/>
    <w:rsid w:val="000112B6"/>
    <w:rsid w:val="00011320"/>
    <w:rsid w:val="00011391"/>
    <w:rsid w:val="00011399"/>
    <w:rsid w:val="000113C2"/>
    <w:rsid w:val="000113D4"/>
    <w:rsid w:val="000113E2"/>
    <w:rsid w:val="0001140A"/>
    <w:rsid w:val="00011418"/>
    <w:rsid w:val="00011429"/>
    <w:rsid w:val="0001142D"/>
    <w:rsid w:val="00011430"/>
    <w:rsid w:val="0001148E"/>
    <w:rsid w:val="00011498"/>
    <w:rsid w:val="000114C8"/>
    <w:rsid w:val="000114FD"/>
    <w:rsid w:val="00011513"/>
    <w:rsid w:val="000115FD"/>
    <w:rsid w:val="00011626"/>
    <w:rsid w:val="00011628"/>
    <w:rsid w:val="00011686"/>
    <w:rsid w:val="00011705"/>
    <w:rsid w:val="00011706"/>
    <w:rsid w:val="00011742"/>
    <w:rsid w:val="00011754"/>
    <w:rsid w:val="0001179B"/>
    <w:rsid w:val="000117D2"/>
    <w:rsid w:val="000117FD"/>
    <w:rsid w:val="0001184E"/>
    <w:rsid w:val="0001190A"/>
    <w:rsid w:val="0001192A"/>
    <w:rsid w:val="0001193B"/>
    <w:rsid w:val="000119EC"/>
    <w:rsid w:val="00011A4A"/>
    <w:rsid w:val="00011A5A"/>
    <w:rsid w:val="00011A91"/>
    <w:rsid w:val="00011AC9"/>
    <w:rsid w:val="00011B10"/>
    <w:rsid w:val="00011B90"/>
    <w:rsid w:val="00011BE2"/>
    <w:rsid w:val="00011BF7"/>
    <w:rsid w:val="00011BFD"/>
    <w:rsid w:val="00011C5E"/>
    <w:rsid w:val="00011CAF"/>
    <w:rsid w:val="00011D63"/>
    <w:rsid w:val="00011DA1"/>
    <w:rsid w:val="00011DEE"/>
    <w:rsid w:val="00011E1A"/>
    <w:rsid w:val="00011E3D"/>
    <w:rsid w:val="00011EC7"/>
    <w:rsid w:val="00011EED"/>
    <w:rsid w:val="00011F33"/>
    <w:rsid w:val="00011F3E"/>
    <w:rsid w:val="00011F5E"/>
    <w:rsid w:val="0001205C"/>
    <w:rsid w:val="00012087"/>
    <w:rsid w:val="0001208E"/>
    <w:rsid w:val="0001208F"/>
    <w:rsid w:val="000120A3"/>
    <w:rsid w:val="00012159"/>
    <w:rsid w:val="0001217F"/>
    <w:rsid w:val="00012181"/>
    <w:rsid w:val="000121A1"/>
    <w:rsid w:val="000121A4"/>
    <w:rsid w:val="00012206"/>
    <w:rsid w:val="000122E1"/>
    <w:rsid w:val="00012327"/>
    <w:rsid w:val="0001238E"/>
    <w:rsid w:val="000123A4"/>
    <w:rsid w:val="00012401"/>
    <w:rsid w:val="00012416"/>
    <w:rsid w:val="0001242D"/>
    <w:rsid w:val="0001245D"/>
    <w:rsid w:val="00012489"/>
    <w:rsid w:val="000124B6"/>
    <w:rsid w:val="000124CE"/>
    <w:rsid w:val="00012506"/>
    <w:rsid w:val="00012523"/>
    <w:rsid w:val="00012552"/>
    <w:rsid w:val="0001256F"/>
    <w:rsid w:val="00012570"/>
    <w:rsid w:val="00012598"/>
    <w:rsid w:val="000125A9"/>
    <w:rsid w:val="000125C4"/>
    <w:rsid w:val="000125D1"/>
    <w:rsid w:val="0001262A"/>
    <w:rsid w:val="00012676"/>
    <w:rsid w:val="00012684"/>
    <w:rsid w:val="00012708"/>
    <w:rsid w:val="0001271C"/>
    <w:rsid w:val="00012807"/>
    <w:rsid w:val="00012862"/>
    <w:rsid w:val="0001287B"/>
    <w:rsid w:val="0001288D"/>
    <w:rsid w:val="000128D0"/>
    <w:rsid w:val="000128DF"/>
    <w:rsid w:val="00012903"/>
    <w:rsid w:val="0001290A"/>
    <w:rsid w:val="0001290C"/>
    <w:rsid w:val="00012951"/>
    <w:rsid w:val="00012978"/>
    <w:rsid w:val="0001299D"/>
    <w:rsid w:val="000129A6"/>
    <w:rsid w:val="000129B4"/>
    <w:rsid w:val="00012A2A"/>
    <w:rsid w:val="00012A42"/>
    <w:rsid w:val="00012A74"/>
    <w:rsid w:val="00012B0E"/>
    <w:rsid w:val="00012B17"/>
    <w:rsid w:val="00012B1C"/>
    <w:rsid w:val="00012B3C"/>
    <w:rsid w:val="00012B9A"/>
    <w:rsid w:val="00012BE0"/>
    <w:rsid w:val="00012C04"/>
    <w:rsid w:val="00012C1D"/>
    <w:rsid w:val="00012C2B"/>
    <w:rsid w:val="00012C62"/>
    <w:rsid w:val="00012C9E"/>
    <w:rsid w:val="00012CAA"/>
    <w:rsid w:val="00012CCE"/>
    <w:rsid w:val="00012CDC"/>
    <w:rsid w:val="00012CE3"/>
    <w:rsid w:val="00012D5B"/>
    <w:rsid w:val="00012D71"/>
    <w:rsid w:val="00012E08"/>
    <w:rsid w:val="00012E59"/>
    <w:rsid w:val="00012E5D"/>
    <w:rsid w:val="00012E5E"/>
    <w:rsid w:val="00012F25"/>
    <w:rsid w:val="00012F32"/>
    <w:rsid w:val="00012F8A"/>
    <w:rsid w:val="00012FAE"/>
    <w:rsid w:val="0001302B"/>
    <w:rsid w:val="000130DC"/>
    <w:rsid w:val="000130F5"/>
    <w:rsid w:val="00013149"/>
    <w:rsid w:val="000131A1"/>
    <w:rsid w:val="000131CB"/>
    <w:rsid w:val="000131E8"/>
    <w:rsid w:val="00013232"/>
    <w:rsid w:val="00013237"/>
    <w:rsid w:val="0001328D"/>
    <w:rsid w:val="000132F9"/>
    <w:rsid w:val="0001330E"/>
    <w:rsid w:val="00013361"/>
    <w:rsid w:val="000133C9"/>
    <w:rsid w:val="000133D0"/>
    <w:rsid w:val="000133F5"/>
    <w:rsid w:val="00013466"/>
    <w:rsid w:val="000134DA"/>
    <w:rsid w:val="000134EA"/>
    <w:rsid w:val="000134F1"/>
    <w:rsid w:val="00013557"/>
    <w:rsid w:val="00013560"/>
    <w:rsid w:val="0001357B"/>
    <w:rsid w:val="0001357C"/>
    <w:rsid w:val="0001359A"/>
    <w:rsid w:val="000135E8"/>
    <w:rsid w:val="00013609"/>
    <w:rsid w:val="0001360A"/>
    <w:rsid w:val="00013692"/>
    <w:rsid w:val="000136A3"/>
    <w:rsid w:val="00013706"/>
    <w:rsid w:val="00013707"/>
    <w:rsid w:val="00013733"/>
    <w:rsid w:val="00013736"/>
    <w:rsid w:val="00013768"/>
    <w:rsid w:val="00013771"/>
    <w:rsid w:val="0001378C"/>
    <w:rsid w:val="000137AF"/>
    <w:rsid w:val="000137E2"/>
    <w:rsid w:val="000137E3"/>
    <w:rsid w:val="0001386C"/>
    <w:rsid w:val="0001386E"/>
    <w:rsid w:val="0001388C"/>
    <w:rsid w:val="00013890"/>
    <w:rsid w:val="00013892"/>
    <w:rsid w:val="00013908"/>
    <w:rsid w:val="0001392E"/>
    <w:rsid w:val="0001396B"/>
    <w:rsid w:val="0001397A"/>
    <w:rsid w:val="00013983"/>
    <w:rsid w:val="00013998"/>
    <w:rsid w:val="00013A1D"/>
    <w:rsid w:val="00013A28"/>
    <w:rsid w:val="00013A8F"/>
    <w:rsid w:val="00013AA6"/>
    <w:rsid w:val="00013BF2"/>
    <w:rsid w:val="00013C24"/>
    <w:rsid w:val="00013C47"/>
    <w:rsid w:val="00013C60"/>
    <w:rsid w:val="00013CB3"/>
    <w:rsid w:val="00013D46"/>
    <w:rsid w:val="00013D69"/>
    <w:rsid w:val="00013D7A"/>
    <w:rsid w:val="00013D95"/>
    <w:rsid w:val="00013E25"/>
    <w:rsid w:val="00013ED3"/>
    <w:rsid w:val="00013FA6"/>
    <w:rsid w:val="00013FEC"/>
    <w:rsid w:val="00014013"/>
    <w:rsid w:val="000140A9"/>
    <w:rsid w:val="000140B6"/>
    <w:rsid w:val="000140CA"/>
    <w:rsid w:val="000140CD"/>
    <w:rsid w:val="0001410A"/>
    <w:rsid w:val="0001410D"/>
    <w:rsid w:val="0001417D"/>
    <w:rsid w:val="000141DD"/>
    <w:rsid w:val="00014253"/>
    <w:rsid w:val="0001426A"/>
    <w:rsid w:val="00014278"/>
    <w:rsid w:val="0001427B"/>
    <w:rsid w:val="000142E6"/>
    <w:rsid w:val="0001430F"/>
    <w:rsid w:val="0001433F"/>
    <w:rsid w:val="000143B7"/>
    <w:rsid w:val="00014405"/>
    <w:rsid w:val="000144C6"/>
    <w:rsid w:val="000144CF"/>
    <w:rsid w:val="0001453B"/>
    <w:rsid w:val="0001457B"/>
    <w:rsid w:val="00014592"/>
    <w:rsid w:val="00014596"/>
    <w:rsid w:val="000145B4"/>
    <w:rsid w:val="000145DC"/>
    <w:rsid w:val="00014601"/>
    <w:rsid w:val="0001461A"/>
    <w:rsid w:val="00014853"/>
    <w:rsid w:val="00014855"/>
    <w:rsid w:val="00014859"/>
    <w:rsid w:val="0001488E"/>
    <w:rsid w:val="0001489F"/>
    <w:rsid w:val="000148CD"/>
    <w:rsid w:val="000148E8"/>
    <w:rsid w:val="000148FC"/>
    <w:rsid w:val="000148FD"/>
    <w:rsid w:val="0001491C"/>
    <w:rsid w:val="00014924"/>
    <w:rsid w:val="0001493F"/>
    <w:rsid w:val="00014972"/>
    <w:rsid w:val="0001499F"/>
    <w:rsid w:val="000149A7"/>
    <w:rsid w:val="000149D8"/>
    <w:rsid w:val="000149E1"/>
    <w:rsid w:val="00014A14"/>
    <w:rsid w:val="00014A6D"/>
    <w:rsid w:val="00014AB0"/>
    <w:rsid w:val="00014AE9"/>
    <w:rsid w:val="00014B38"/>
    <w:rsid w:val="00014B39"/>
    <w:rsid w:val="00014B87"/>
    <w:rsid w:val="00014BBC"/>
    <w:rsid w:val="00014BC0"/>
    <w:rsid w:val="00014BDF"/>
    <w:rsid w:val="00014C09"/>
    <w:rsid w:val="00014C66"/>
    <w:rsid w:val="00014C93"/>
    <w:rsid w:val="00014CE9"/>
    <w:rsid w:val="00014D02"/>
    <w:rsid w:val="00014D2C"/>
    <w:rsid w:val="00014D5A"/>
    <w:rsid w:val="00014DC9"/>
    <w:rsid w:val="00014E25"/>
    <w:rsid w:val="00014EBF"/>
    <w:rsid w:val="00014EE8"/>
    <w:rsid w:val="00014EE9"/>
    <w:rsid w:val="00014EFB"/>
    <w:rsid w:val="00014F17"/>
    <w:rsid w:val="00014F2D"/>
    <w:rsid w:val="00014FA1"/>
    <w:rsid w:val="00014FA3"/>
    <w:rsid w:val="00015007"/>
    <w:rsid w:val="00015077"/>
    <w:rsid w:val="00015094"/>
    <w:rsid w:val="000150D2"/>
    <w:rsid w:val="000150EB"/>
    <w:rsid w:val="00015138"/>
    <w:rsid w:val="00015152"/>
    <w:rsid w:val="00015182"/>
    <w:rsid w:val="000151CF"/>
    <w:rsid w:val="000151E4"/>
    <w:rsid w:val="000151F5"/>
    <w:rsid w:val="000151FB"/>
    <w:rsid w:val="00015215"/>
    <w:rsid w:val="0001529B"/>
    <w:rsid w:val="0001532A"/>
    <w:rsid w:val="0001532C"/>
    <w:rsid w:val="0001533C"/>
    <w:rsid w:val="00015365"/>
    <w:rsid w:val="000153A2"/>
    <w:rsid w:val="00015458"/>
    <w:rsid w:val="0001547D"/>
    <w:rsid w:val="000154AD"/>
    <w:rsid w:val="000154F3"/>
    <w:rsid w:val="00015510"/>
    <w:rsid w:val="00015517"/>
    <w:rsid w:val="000155CA"/>
    <w:rsid w:val="000155E8"/>
    <w:rsid w:val="0001561B"/>
    <w:rsid w:val="00015621"/>
    <w:rsid w:val="00015625"/>
    <w:rsid w:val="0001566C"/>
    <w:rsid w:val="000156BA"/>
    <w:rsid w:val="000156DD"/>
    <w:rsid w:val="000156E3"/>
    <w:rsid w:val="000156E7"/>
    <w:rsid w:val="000156FC"/>
    <w:rsid w:val="00015722"/>
    <w:rsid w:val="00015732"/>
    <w:rsid w:val="00015734"/>
    <w:rsid w:val="00015787"/>
    <w:rsid w:val="0001579E"/>
    <w:rsid w:val="000157F9"/>
    <w:rsid w:val="00015842"/>
    <w:rsid w:val="00015861"/>
    <w:rsid w:val="00015879"/>
    <w:rsid w:val="000158A2"/>
    <w:rsid w:val="000158A3"/>
    <w:rsid w:val="000158BE"/>
    <w:rsid w:val="000158FD"/>
    <w:rsid w:val="000158FE"/>
    <w:rsid w:val="00015916"/>
    <w:rsid w:val="00015948"/>
    <w:rsid w:val="0001594D"/>
    <w:rsid w:val="00015974"/>
    <w:rsid w:val="00015985"/>
    <w:rsid w:val="000159B5"/>
    <w:rsid w:val="000159BD"/>
    <w:rsid w:val="000159C5"/>
    <w:rsid w:val="00015A87"/>
    <w:rsid w:val="00015ACD"/>
    <w:rsid w:val="00015AF0"/>
    <w:rsid w:val="00015AF7"/>
    <w:rsid w:val="00015B3A"/>
    <w:rsid w:val="00015BBF"/>
    <w:rsid w:val="00015BE9"/>
    <w:rsid w:val="00015C3B"/>
    <w:rsid w:val="00015C53"/>
    <w:rsid w:val="00015C88"/>
    <w:rsid w:val="00015C96"/>
    <w:rsid w:val="00015CDA"/>
    <w:rsid w:val="00015CDC"/>
    <w:rsid w:val="00015CED"/>
    <w:rsid w:val="00015D00"/>
    <w:rsid w:val="00015D39"/>
    <w:rsid w:val="00015D3E"/>
    <w:rsid w:val="00015D4E"/>
    <w:rsid w:val="00015D53"/>
    <w:rsid w:val="00015E03"/>
    <w:rsid w:val="00015E7B"/>
    <w:rsid w:val="00015EF4"/>
    <w:rsid w:val="00015F0D"/>
    <w:rsid w:val="00015F82"/>
    <w:rsid w:val="00015F83"/>
    <w:rsid w:val="00015FAF"/>
    <w:rsid w:val="00015FB7"/>
    <w:rsid w:val="00016026"/>
    <w:rsid w:val="00016057"/>
    <w:rsid w:val="0001609A"/>
    <w:rsid w:val="000160C8"/>
    <w:rsid w:val="000160D9"/>
    <w:rsid w:val="000160E0"/>
    <w:rsid w:val="0001610A"/>
    <w:rsid w:val="00016172"/>
    <w:rsid w:val="000161C5"/>
    <w:rsid w:val="0001622E"/>
    <w:rsid w:val="000162D6"/>
    <w:rsid w:val="000162EE"/>
    <w:rsid w:val="00016301"/>
    <w:rsid w:val="0001631B"/>
    <w:rsid w:val="00016387"/>
    <w:rsid w:val="000163AC"/>
    <w:rsid w:val="000163F9"/>
    <w:rsid w:val="00016437"/>
    <w:rsid w:val="00016491"/>
    <w:rsid w:val="000164DB"/>
    <w:rsid w:val="00016507"/>
    <w:rsid w:val="0001651F"/>
    <w:rsid w:val="00016578"/>
    <w:rsid w:val="000165A4"/>
    <w:rsid w:val="00016664"/>
    <w:rsid w:val="000166F5"/>
    <w:rsid w:val="0001675C"/>
    <w:rsid w:val="00016789"/>
    <w:rsid w:val="000167A0"/>
    <w:rsid w:val="000167DC"/>
    <w:rsid w:val="0001681A"/>
    <w:rsid w:val="00016871"/>
    <w:rsid w:val="0001687F"/>
    <w:rsid w:val="000168A3"/>
    <w:rsid w:val="000168A5"/>
    <w:rsid w:val="000168C4"/>
    <w:rsid w:val="000168E9"/>
    <w:rsid w:val="00016936"/>
    <w:rsid w:val="00016996"/>
    <w:rsid w:val="000169D3"/>
    <w:rsid w:val="000169F1"/>
    <w:rsid w:val="000169F6"/>
    <w:rsid w:val="000169F9"/>
    <w:rsid w:val="000169FF"/>
    <w:rsid w:val="00016A22"/>
    <w:rsid w:val="00016A24"/>
    <w:rsid w:val="00016A35"/>
    <w:rsid w:val="00016A4B"/>
    <w:rsid w:val="00016ACB"/>
    <w:rsid w:val="00016AF4"/>
    <w:rsid w:val="00016BE3"/>
    <w:rsid w:val="00016BE7"/>
    <w:rsid w:val="00016BED"/>
    <w:rsid w:val="00016BFC"/>
    <w:rsid w:val="00016CBA"/>
    <w:rsid w:val="00016CDE"/>
    <w:rsid w:val="00016CE7"/>
    <w:rsid w:val="00016DDE"/>
    <w:rsid w:val="00016DFE"/>
    <w:rsid w:val="00016DFF"/>
    <w:rsid w:val="00016F22"/>
    <w:rsid w:val="00016F46"/>
    <w:rsid w:val="00016F52"/>
    <w:rsid w:val="00016F57"/>
    <w:rsid w:val="00016FA8"/>
    <w:rsid w:val="00016FC1"/>
    <w:rsid w:val="00016FCC"/>
    <w:rsid w:val="00016FE1"/>
    <w:rsid w:val="0001706D"/>
    <w:rsid w:val="000170D6"/>
    <w:rsid w:val="000170EE"/>
    <w:rsid w:val="0001710C"/>
    <w:rsid w:val="00017174"/>
    <w:rsid w:val="0001717D"/>
    <w:rsid w:val="0001718A"/>
    <w:rsid w:val="00017198"/>
    <w:rsid w:val="000172B7"/>
    <w:rsid w:val="0001731B"/>
    <w:rsid w:val="00017323"/>
    <w:rsid w:val="0001738E"/>
    <w:rsid w:val="000173CA"/>
    <w:rsid w:val="00017407"/>
    <w:rsid w:val="0001741E"/>
    <w:rsid w:val="00017441"/>
    <w:rsid w:val="00017493"/>
    <w:rsid w:val="00017499"/>
    <w:rsid w:val="000174A2"/>
    <w:rsid w:val="000174AB"/>
    <w:rsid w:val="000174D8"/>
    <w:rsid w:val="00017506"/>
    <w:rsid w:val="0001751F"/>
    <w:rsid w:val="0001753F"/>
    <w:rsid w:val="00017567"/>
    <w:rsid w:val="00017605"/>
    <w:rsid w:val="00017649"/>
    <w:rsid w:val="000176D0"/>
    <w:rsid w:val="000176D8"/>
    <w:rsid w:val="000176F8"/>
    <w:rsid w:val="00017717"/>
    <w:rsid w:val="00017736"/>
    <w:rsid w:val="00017746"/>
    <w:rsid w:val="00017763"/>
    <w:rsid w:val="0001778B"/>
    <w:rsid w:val="000177B9"/>
    <w:rsid w:val="0001784B"/>
    <w:rsid w:val="00017859"/>
    <w:rsid w:val="00017870"/>
    <w:rsid w:val="00017895"/>
    <w:rsid w:val="0001795F"/>
    <w:rsid w:val="00017962"/>
    <w:rsid w:val="00017973"/>
    <w:rsid w:val="000179B3"/>
    <w:rsid w:val="000179D6"/>
    <w:rsid w:val="00017A49"/>
    <w:rsid w:val="00017A7A"/>
    <w:rsid w:val="00017A81"/>
    <w:rsid w:val="00017A86"/>
    <w:rsid w:val="00017AFC"/>
    <w:rsid w:val="00017B75"/>
    <w:rsid w:val="00017BB4"/>
    <w:rsid w:val="00017BFD"/>
    <w:rsid w:val="00017C0B"/>
    <w:rsid w:val="00017C2E"/>
    <w:rsid w:val="00017C6D"/>
    <w:rsid w:val="00017C7E"/>
    <w:rsid w:val="00017C89"/>
    <w:rsid w:val="00017CA5"/>
    <w:rsid w:val="00017CF6"/>
    <w:rsid w:val="00017D4C"/>
    <w:rsid w:val="00017D5A"/>
    <w:rsid w:val="00017D88"/>
    <w:rsid w:val="00017DA8"/>
    <w:rsid w:val="00017DB3"/>
    <w:rsid w:val="00017E17"/>
    <w:rsid w:val="00017E4F"/>
    <w:rsid w:val="00017E5B"/>
    <w:rsid w:val="00017E9C"/>
    <w:rsid w:val="00017ED8"/>
    <w:rsid w:val="00017EE2"/>
    <w:rsid w:val="00017EE9"/>
    <w:rsid w:val="00017F00"/>
    <w:rsid w:val="00017F06"/>
    <w:rsid w:val="00017F21"/>
    <w:rsid w:val="00017F31"/>
    <w:rsid w:val="0002003A"/>
    <w:rsid w:val="0002008D"/>
    <w:rsid w:val="000200CB"/>
    <w:rsid w:val="00020127"/>
    <w:rsid w:val="00020135"/>
    <w:rsid w:val="000201D2"/>
    <w:rsid w:val="000201DD"/>
    <w:rsid w:val="000201E1"/>
    <w:rsid w:val="0002020B"/>
    <w:rsid w:val="00020272"/>
    <w:rsid w:val="00020287"/>
    <w:rsid w:val="00020296"/>
    <w:rsid w:val="000202B1"/>
    <w:rsid w:val="000202DF"/>
    <w:rsid w:val="00020301"/>
    <w:rsid w:val="00020347"/>
    <w:rsid w:val="000203A5"/>
    <w:rsid w:val="000203AB"/>
    <w:rsid w:val="000203B0"/>
    <w:rsid w:val="000203B1"/>
    <w:rsid w:val="000203DC"/>
    <w:rsid w:val="00020425"/>
    <w:rsid w:val="0002042A"/>
    <w:rsid w:val="0002052D"/>
    <w:rsid w:val="00020541"/>
    <w:rsid w:val="00020565"/>
    <w:rsid w:val="00020577"/>
    <w:rsid w:val="00020607"/>
    <w:rsid w:val="00020645"/>
    <w:rsid w:val="0002064A"/>
    <w:rsid w:val="00020682"/>
    <w:rsid w:val="00020705"/>
    <w:rsid w:val="0002070B"/>
    <w:rsid w:val="00020727"/>
    <w:rsid w:val="00020758"/>
    <w:rsid w:val="00020814"/>
    <w:rsid w:val="00020821"/>
    <w:rsid w:val="0002084C"/>
    <w:rsid w:val="00020853"/>
    <w:rsid w:val="00020858"/>
    <w:rsid w:val="00020860"/>
    <w:rsid w:val="000208D4"/>
    <w:rsid w:val="00020930"/>
    <w:rsid w:val="0002093C"/>
    <w:rsid w:val="00020956"/>
    <w:rsid w:val="00020960"/>
    <w:rsid w:val="0002098D"/>
    <w:rsid w:val="000209B6"/>
    <w:rsid w:val="000209BD"/>
    <w:rsid w:val="000209DE"/>
    <w:rsid w:val="000209FA"/>
    <w:rsid w:val="000209FB"/>
    <w:rsid w:val="00020A19"/>
    <w:rsid w:val="00020A2B"/>
    <w:rsid w:val="00020A3E"/>
    <w:rsid w:val="00020A89"/>
    <w:rsid w:val="00020B4A"/>
    <w:rsid w:val="00020B4D"/>
    <w:rsid w:val="00020B74"/>
    <w:rsid w:val="00020B95"/>
    <w:rsid w:val="00020BF9"/>
    <w:rsid w:val="00020C15"/>
    <w:rsid w:val="00020C76"/>
    <w:rsid w:val="00020C9D"/>
    <w:rsid w:val="00020CBA"/>
    <w:rsid w:val="00020DBC"/>
    <w:rsid w:val="00020E43"/>
    <w:rsid w:val="00020E6A"/>
    <w:rsid w:val="00020E6C"/>
    <w:rsid w:val="00020F36"/>
    <w:rsid w:val="00020FC6"/>
    <w:rsid w:val="000210A0"/>
    <w:rsid w:val="000210CB"/>
    <w:rsid w:val="000210E1"/>
    <w:rsid w:val="0002117C"/>
    <w:rsid w:val="0002117F"/>
    <w:rsid w:val="00021181"/>
    <w:rsid w:val="0002121B"/>
    <w:rsid w:val="00021234"/>
    <w:rsid w:val="00021247"/>
    <w:rsid w:val="00021252"/>
    <w:rsid w:val="00021292"/>
    <w:rsid w:val="000212CC"/>
    <w:rsid w:val="000212F7"/>
    <w:rsid w:val="0002135B"/>
    <w:rsid w:val="000213BA"/>
    <w:rsid w:val="00021424"/>
    <w:rsid w:val="0002143E"/>
    <w:rsid w:val="00021473"/>
    <w:rsid w:val="00021476"/>
    <w:rsid w:val="000214AB"/>
    <w:rsid w:val="0002154E"/>
    <w:rsid w:val="00021560"/>
    <w:rsid w:val="000215B7"/>
    <w:rsid w:val="000215D1"/>
    <w:rsid w:val="00021655"/>
    <w:rsid w:val="00021683"/>
    <w:rsid w:val="0002168D"/>
    <w:rsid w:val="000216A9"/>
    <w:rsid w:val="00021700"/>
    <w:rsid w:val="00021777"/>
    <w:rsid w:val="000217F5"/>
    <w:rsid w:val="0002181E"/>
    <w:rsid w:val="00021896"/>
    <w:rsid w:val="000218CF"/>
    <w:rsid w:val="000218DD"/>
    <w:rsid w:val="0002191E"/>
    <w:rsid w:val="00021937"/>
    <w:rsid w:val="0002196D"/>
    <w:rsid w:val="00021986"/>
    <w:rsid w:val="00021998"/>
    <w:rsid w:val="000219A6"/>
    <w:rsid w:val="000219FD"/>
    <w:rsid w:val="00021A07"/>
    <w:rsid w:val="00021A2D"/>
    <w:rsid w:val="00021A3B"/>
    <w:rsid w:val="00021AB1"/>
    <w:rsid w:val="00021B05"/>
    <w:rsid w:val="00021B22"/>
    <w:rsid w:val="00021B36"/>
    <w:rsid w:val="00021B63"/>
    <w:rsid w:val="00021BDB"/>
    <w:rsid w:val="00021BF7"/>
    <w:rsid w:val="00021C2A"/>
    <w:rsid w:val="00021C43"/>
    <w:rsid w:val="00021C57"/>
    <w:rsid w:val="00021CAC"/>
    <w:rsid w:val="00021CAD"/>
    <w:rsid w:val="00021D08"/>
    <w:rsid w:val="00021D45"/>
    <w:rsid w:val="00021D62"/>
    <w:rsid w:val="00021E00"/>
    <w:rsid w:val="00021E17"/>
    <w:rsid w:val="00021E99"/>
    <w:rsid w:val="00021ECE"/>
    <w:rsid w:val="00021ED3"/>
    <w:rsid w:val="00021F0C"/>
    <w:rsid w:val="00021F1B"/>
    <w:rsid w:val="00021F45"/>
    <w:rsid w:val="00021F77"/>
    <w:rsid w:val="00021F7D"/>
    <w:rsid w:val="00021FC1"/>
    <w:rsid w:val="00021FEB"/>
    <w:rsid w:val="00022063"/>
    <w:rsid w:val="00022093"/>
    <w:rsid w:val="000220D8"/>
    <w:rsid w:val="0002211B"/>
    <w:rsid w:val="00022122"/>
    <w:rsid w:val="0002213D"/>
    <w:rsid w:val="0002217D"/>
    <w:rsid w:val="00022181"/>
    <w:rsid w:val="0002218B"/>
    <w:rsid w:val="0002218C"/>
    <w:rsid w:val="000221EE"/>
    <w:rsid w:val="000221F2"/>
    <w:rsid w:val="000221FD"/>
    <w:rsid w:val="0002224D"/>
    <w:rsid w:val="00022284"/>
    <w:rsid w:val="000222E6"/>
    <w:rsid w:val="000222EF"/>
    <w:rsid w:val="000223DA"/>
    <w:rsid w:val="0002240B"/>
    <w:rsid w:val="0002244F"/>
    <w:rsid w:val="00022471"/>
    <w:rsid w:val="00022478"/>
    <w:rsid w:val="0002247E"/>
    <w:rsid w:val="0002249A"/>
    <w:rsid w:val="000224D7"/>
    <w:rsid w:val="000224FA"/>
    <w:rsid w:val="00022545"/>
    <w:rsid w:val="0002256E"/>
    <w:rsid w:val="000225A6"/>
    <w:rsid w:val="000225B8"/>
    <w:rsid w:val="000225BA"/>
    <w:rsid w:val="000225D1"/>
    <w:rsid w:val="000225F4"/>
    <w:rsid w:val="00022643"/>
    <w:rsid w:val="00022655"/>
    <w:rsid w:val="00022694"/>
    <w:rsid w:val="000226A5"/>
    <w:rsid w:val="000226AA"/>
    <w:rsid w:val="000226E4"/>
    <w:rsid w:val="000226EB"/>
    <w:rsid w:val="00022718"/>
    <w:rsid w:val="00022720"/>
    <w:rsid w:val="00022749"/>
    <w:rsid w:val="00022757"/>
    <w:rsid w:val="00022769"/>
    <w:rsid w:val="00022799"/>
    <w:rsid w:val="000227DB"/>
    <w:rsid w:val="00022804"/>
    <w:rsid w:val="00022809"/>
    <w:rsid w:val="0002280C"/>
    <w:rsid w:val="00022838"/>
    <w:rsid w:val="00022840"/>
    <w:rsid w:val="00022873"/>
    <w:rsid w:val="00022892"/>
    <w:rsid w:val="000228B7"/>
    <w:rsid w:val="00022917"/>
    <w:rsid w:val="0002292D"/>
    <w:rsid w:val="00022940"/>
    <w:rsid w:val="00022985"/>
    <w:rsid w:val="000229EE"/>
    <w:rsid w:val="000229FB"/>
    <w:rsid w:val="00022A77"/>
    <w:rsid w:val="00022AC1"/>
    <w:rsid w:val="00022B3B"/>
    <w:rsid w:val="00022B3E"/>
    <w:rsid w:val="00022BA5"/>
    <w:rsid w:val="00022BE0"/>
    <w:rsid w:val="00022C54"/>
    <w:rsid w:val="00022CE2"/>
    <w:rsid w:val="00022D0B"/>
    <w:rsid w:val="00022D42"/>
    <w:rsid w:val="00022D63"/>
    <w:rsid w:val="00022DC3"/>
    <w:rsid w:val="00022DC7"/>
    <w:rsid w:val="00022DE7"/>
    <w:rsid w:val="00022E33"/>
    <w:rsid w:val="00022E58"/>
    <w:rsid w:val="00022E97"/>
    <w:rsid w:val="00022EF4"/>
    <w:rsid w:val="00022EFE"/>
    <w:rsid w:val="00022F05"/>
    <w:rsid w:val="00022F2E"/>
    <w:rsid w:val="00022F5B"/>
    <w:rsid w:val="00022F8E"/>
    <w:rsid w:val="00023005"/>
    <w:rsid w:val="00023007"/>
    <w:rsid w:val="00023068"/>
    <w:rsid w:val="00023079"/>
    <w:rsid w:val="000230C9"/>
    <w:rsid w:val="000230E5"/>
    <w:rsid w:val="0002313F"/>
    <w:rsid w:val="000231B6"/>
    <w:rsid w:val="000231C8"/>
    <w:rsid w:val="000231E5"/>
    <w:rsid w:val="00023275"/>
    <w:rsid w:val="000232D1"/>
    <w:rsid w:val="000232DD"/>
    <w:rsid w:val="000232EA"/>
    <w:rsid w:val="00023309"/>
    <w:rsid w:val="0002331C"/>
    <w:rsid w:val="0002334D"/>
    <w:rsid w:val="0002336D"/>
    <w:rsid w:val="0002336F"/>
    <w:rsid w:val="0002339E"/>
    <w:rsid w:val="000233D4"/>
    <w:rsid w:val="00023493"/>
    <w:rsid w:val="000234A4"/>
    <w:rsid w:val="00023504"/>
    <w:rsid w:val="00023526"/>
    <w:rsid w:val="0002353C"/>
    <w:rsid w:val="00023611"/>
    <w:rsid w:val="00023614"/>
    <w:rsid w:val="0002362B"/>
    <w:rsid w:val="0002369A"/>
    <w:rsid w:val="00023742"/>
    <w:rsid w:val="00023794"/>
    <w:rsid w:val="000237AC"/>
    <w:rsid w:val="000237D4"/>
    <w:rsid w:val="000238D3"/>
    <w:rsid w:val="000238FA"/>
    <w:rsid w:val="00023927"/>
    <w:rsid w:val="00023929"/>
    <w:rsid w:val="000239AA"/>
    <w:rsid w:val="000239B1"/>
    <w:rsid w:val="00023A77"/>
    <w:rsid w:val="00023A86"/>
    <w:rsid w:val="00023AA7"/>
    <w:rsid w:val="00023AA8"/>
    <w:rsid w:val="00023AB2"/>
    <w:rsid w:val="00023ADC"/>
    <w:rsid w:val="00023B73"/>
    <w:rsid w:val="00023BA7"/>
    <w:rsid w:val="00023BCE"/>
    <w:rsid w:val="00023BE8"/>
    <w:rsid w:val="00023C1F"/>
    <w:rsid w:val="00023C51"/>
    <w:rsid w:val="00023C71"/>
    <w:rsid w:val="00023C9E"/>
    <w:rsid w:val="00023D26"/>
    <w:rsid w:val="00023D2C"/>
    <w:rsid w:val="00023D42"/>
    <w:rsid w:val="00023DEB"/>
    <w:rsid w:val="00023DF4"/>
    <w:rsid w:val="00023E0C"/>
    <w:rsid w:val="00023E70"/>
    <w:rsid w:val="00023EDD"/>
    <w:rsid w:val="00023EF7"/>
    <w:rsid w:val="00023F4A"/>
    <w:rsid w:val="00023F69"/>
    <w:rsid w:val="00023FE7"/>
    <w:rsid w:val="00024091"/>
    <w:rsid w:val="000240AC"/>
    <w:rsid w:val="000240BF"/>
    <w:rsid w:val="000240EE"/>
    <w:rsid w:val="0002410B"/>
    <w:rsid w:val="000241E1"/>
    <w:rsid w:val="000241E6"/>
    <w:rsid w:val="000241FC"/>
    <w:rsid w:val="0002422F"/>
    <w:rsid w:val="0002423B"/>
    <w:rsid w:val="0002428C"/>
    <w:rsid w:val="00024292"/>
    <w:rsid w:val="000242EE"/>
    <w:rsid w:val="000242F5"/>
    <w:rsid w:val="00024387"/>
    <w:rsid w:val="000243D8"/>
    <w:rsid w:val="00024403"/>
    <w:rsid w:val="00024452"/>
    <w:rsid w:val="000244CF"/>
    <w:rsid w:val="000244D6"/>
    <w:rsid w:val="0002452A"/>
    <w:rsid w:val="0002456E"/>
    <w:rsid w:val="0002457A"/>
    <w:rsid w:val="000245A9"/>
    <w:rsid w:val="000245CC"/>
    <w:rsid w:val="000245F8"/>
    <w:rsid w:val="00024602"/>
    <w:rsid w:val="00024613"/>
    <w:rsid w:val="0002463B"/>
    <w:rsid w:val="00024684"/>
    <w:rsid w:val="000246B8"/>
    <w:rsid w:val="000246F1"/>
    <w:rsid w:val="00024759"/>
    <w:rsid w:val="0002478C"/>
    <w:rsid w:val="000247CF"/>
    <w:rsid w:val="000247DB"/>
    <w:rsid w:val="0002482A"/>
    <w:rsid w:val="0002484E"/>
    <w:rsid w:val="0002487A"/>
    <w:rsid w:val="00024992"/>
    <w:rsid w:val="000249A5"/>
    <w:rsid w:val="000249B6"/>
    <w:rsid w:val="00024A29"/>
    <w:rsid w:val="00024A73"/>
    <w:rsid w:val="00024A81"/>
    <w:rsid w:val="00024A95"/>
    <w:rsid w:val="00024A9C"/>
    <w:rsid w:val="00024AAB"/>
    <w:rsid w:val="00024AD0"/>
    <w:rsid w:val="00024AFF"/>
    <w:rsid w:val="00024B0E"/>
    <w:rsid w:val="00024B64"/>
    <w:rsid w:val="00024B8D"/>
    <w:rsid w:val="00024B8F"/>
    <w:rsid w:val="00024B9C"/>
    <w:rsid w:val="00024BA9"/>
    <w:rsid w:val="00024BFF"/>
    <w:rsid w:val="00024C07"/>
    <w:rsid w:val="00024C39"/>
    <w:rsid w:val="00024C63"/>
    <w:rsid w:val="00024C6A"/>
    <w:rsid w:val="00024C72"/>
    <w:rsid w:val="00024CA4"/>
    <w:rsid w:val="00024CC9"/>
    <w:rsid w:val="00024CE9"/>
    <w:rsid w:val="00024D39"/>
    <w:rsid w:val="00024DEB"/>
    <w:rsid w:val="00024E0C"/>
    <w:rsid w:val="00024E52"/>
    <w:rsid w:val="00024E5E"/>
    <w:rsid w:val="00024E75"/>
    <w:rsid w:val="00024E7A"/>
    <w:rsid w:val="00024F12"/>
    <w:rsid w:val="00024F3C"/>
    <w:rsid w:val="00024F56"/>
    <w:rsid w:val="00024F8C"/>
    <w:rsid w:val="00024F93"/>
    <w:rsid w:val="00024FD5"/>
    <w:rsid w:val="00025018"/>
    <w:rsid w:val="00025042"/>
    <w:rsid w:val="000250F5"/>
    <w:rsid w:val="00025126"/>
    <w:rsid w:val="00025168"/>
    <w:rsid w:val="000251AF"/>
    <w:rsid w:val="000251D4"/>
    <w:rsid w:val="00025226"/>
    <w:rsid w:val="0002524A"/>
    <w:rsid w:val="00025262"/>
    <w:rsid w:val="00025291"/>
    <w:rsid w:val="0002529E"/>
    <w:rsid w:val="000252B9"/>
    <w:rsid w:val="00025335"/>
    <w:rsid w:val="000253A1"/>
    <w:rsid w:val="000253F9"/>
    <w:rsid w:val="00025474"/>
    <w:rsid w:val="00025498"/>
    <w:rsid w:val="000254A1"/>
    <w:rsid w:val="000254AE"/>
    <w:rsid w:val="000254FA"/>
    <w:rsid w:val="00025515"/>
    <w:rsid w:val="0002555A"/>
    <w:rsid w:val="00025579"/>
    <w:rsid w:val="00025583"/>
    <w:rsid w:val="000255A4"/>
    <w:rsid w:val="000255E5"/>
    <w:rsid w:val="0002562D"/>
    <w:rsid w:val="0002565A"/>
    <w:rsid w:val="00025716"/>
    <w:rsid w:val="0002579B"/>
    <w:rsid w:val="000257A5"/>
    <w:rsid w:val="000257A8"/>
    <w:rsid w:val="000257FB"/>
    <w:rsid w:val="00025809"/>
    <w:rsid w:val="00025822"/>
    <w:rsid w:val="00025826"/>
    <w:rsid w:val="00025829"/>
    <w:rsid w:val="00025845"/>
    <w:rsid w:val="00025981"/>
    <w:rsid w:val="000259BA"/>
    <w:rsid w:val="00025A07"/>
    <w:rsid w:val="00025A91"/>
    <w:rsid w:val="00025AEE"/>
    <w:rsid w:val="00025B6E"/>
    <w:rsid w:val="00025B79"/>
    <w:rsid w:val="00025C25"/>
    <w:rsid w:val="00025C28"/>
    <w:rsid w:val="00025C50"/>
    <w:rsid w:val="00025C51"/>
    <w:rsid w:val="00025C74"/>
    <w:rsid w:val="00025CFF"/>
    <w:rsid w:val="00025D0A"/>
    <w:rsid w:val="00025D2A"/>
    <w:rsid w:val="00025D58"/>
    <w:rsid w:val="00025D73"/>
    <w:rsid w:val="00025D91"/>
    <w:rsid w:val="00025DC9"/>
    <w:rsid w:val="00025DD8"/>
    <w:rsid w:val="00025DDA"/>
    <w:rsid w:val="00025E21"/>
    <w:rsid w:val="00025E2B"/>
    <w:rsid w:val="00025E39"/>
    <w:rsid w:val="00025EB2"/>
    <w:rsid w:val="00025F5B"/>
    <w:rsid w:val="00025F8A"/>
    <w:rsid w:val="00026066"/>
    <w:rsid w:val="00026099"/>
    <w:rsid w:val="0002609C"/>
    <w:rsid w:val="000260D6"/>
    <w:rsid w:val="000260FB"/>
    <w:rsid w:val="00026115"/>
    <w:rsid w:val="00026137"/>
    <w:rsid w:val="00026190"/>
    <w:rsid w:val="000261BE"/>
    <w:rsid w:val="000261F7"/>
    <w:rsid w:val="00026253"/>
    <w:rsid w:val="00026280"/>
    <w:rsid w:val="000262D8"/>
    <w:rsid w:val="000262F2"/>
    <w:rsid w:val="00026303"/>
    <w:rsid w:val="00026373"/>
    <w:rsid w:val="00026525"/>
    <w:rsid w:val="00026535"/>
    <w:rsid w:val="0002655B"/>
    <w:rsid w:val="000265A4"/>
    <w:rsid w:val="000265D7"/>
    <w:rsid w:val="000265DE"/>
    <w:rsid w:val="000265F5"/>
    <w:rsid w:val="00026605"/>
    <w:rsid w:val="00026641"/>
    <w:rsid w:val="0002666C"/>
    <w:rsid w:val="0002667F"/>
    <w:rsid w:val="000266A5"/>
    <w:rsid w:val="000266C9"/>
    <w:rsid w:val="000266F7"/>
    <w:rsid w:val="00026719"/>
    <w:rsid w:val="0002673D"/>
    <w:rsid w:val="00026750"/>
    <w:rsid w:val="00026777"/>
    <w:rsid w:val="000267E0"/>
    <w:rsid w:val="000267F2"/>
    <w:rsid w:val="000267F7"/>
    <w:rsid w:val="0002682F"/>
    <w:rsid w:val="00026899"/>
    <w:rsid w:val="000268D5"/>
    <w:rsid w:val="00026931"/>
    <w:rsid w:val="0002695A"/>
    <w:rsid w:val="0002695E"/>
    <w:rsid w:val="00026963"/>
    <w:rsid w:val="000269A2"/>
    <w:rsid w:val="00026A14"/>
    <w:rsid w:val="00026A2B"/>
    <w:rsid w:val="00026A3B"/>
    <w:rsid w:val="00026A66"/>
    <w:rsid w:val="00026A71"/>
    <w:rsid w:val="00026A72"/>
    <w:rsid w:val="00026AC1"/>
    <w:rsid w:val="00026B59"/>
    <w:rsid w:val="00026B69"/>
    <w:rsid w:val="00026C82"/>
    <w:rsid w:val="00026C9D"/>
    <w:rsid w:val="00026CAE"/>
    <w:rsid w:val="00026D9A"/>
    <w:rsid w:val="00026DAB"/>
    <w:rsid w:val="00026E61"/>
    <w:rsid w:val="00026E86"/>
    <w:rsid w:val="00026EB6"/>
    <w:rsid w:val="00026EC2"/>
    <w:rsid w:val="00026F43"/>
    <w:rsid w:val="00026F82"/>
    <w:rsid w:val="00027029"/>
    <w:rsid w:val="0002702C"/>
    <w:rsid w:val="0002708F"/>
    <w:rsid w:val="000270CB"/>
    <w:rsid w:val="000270D1"/>
    <w:rsid w:val="0002711D"/>
    <w:rsid w:val="00027224"/>
    <w:rsid w:val="00027248"/>
    <w:rsid w:val="00027262"/>
    <w:rsid w:val="0002728B"/>
    <w:rsid w:val="0002730E"/>
    <w:rsid w:val="00027327"/>
    <w:rsid w:val="000273C9"/>
    <w:rsid w:val="0002749C"/>
    <w:rsid w:val="000274FD"/>
    <w:rsid w:val="00027512"/>
    <w:rsid w:val="00027518"/>
    <w:rsid w:val="00027562"/>
    <w:rsid w:val="00027585"/>
    <w:rsid w:val="00027586"/>
    <w:rsid w:val="000275B0"/>
    <w:rsid w:val="000275B2"/>
    <w:rsid w:val="00027620"/>
    <w:rsid w:val="0002763A"/>
    <w:rsid w:val="00027646"/>
    <w:rsid w:val="00027657"/>
    <w:rsid w:val="00027658"/>
    <w:rsid w:val="00027665"/>
    <w:rsid w:val="0002769D"/>
    <w:rsid w:val="000276DD"/>
    <w:rsid w:val="000276E0"/>
    <w:rsid w:val="00027735"/>
    <w:rsid w:val="0002779D"/>
    <w:rsid w:val="000277D8"/>
    <w:rsid w:val="000278A4"/>
    <w:rsid w:val="00027945"/>
    <w:rsid w:val="00027989"/>
    <w:rsid w:val="000279AD"/>
    <w:rsid w:val="000279BB"/>
    <w:rsid w:val="000279D2"/>
    <w:rsid w:val="00027A20"/>
    <w:rsid w:val="00027A5A"/>
    <w:rsid w:val="00027A6A"/>
    <w:rsid w:val="00027B3B"/>
    <w:rsid w:val="00027B44"/>
    <w:rsid w:val="00027B53"/>
    <w:rsid w:val="00027BE3"/>
    <w:rsid w:val="00027BEF"/>
    <w:rsid w:val="00027C05"/>
    <w:rsid w:val="00027C09"/>
    <w:rsid w:val="00027C22"/>
    <w:rsid w:val="00027C2C"/>
    <w:rsid w:val="00027C79"/>
    <w:rsid w:val="00027D15"/>
    <w:rsid w:val="00027D26"/>
    <w:rsid w:val="00027D61"/>
    <w:rsid w:val="00027D7E"/>
    <w:rsid w:val="00027D89"/>
    <w:rsid w:val="00027D93"/>
    <w:rsid w:val="00027DAE"/>
    <w:rsid w:val="00027DF4"/>
    <w:rsid w:val="00027E20"/>
    <w:rsid w:val="00027E5C"/>
    <w:rsid w:val="00027E71"/>
    <w:rsid w:val="00027EC6"/>
    <w:rsid w:val="00027F17"/>
    <w:rsid w:val="00027F26"/>
    <w:rsid w:val="00027F59"/>
    <w:rsid w:val="00027F78"/>
    <w:rsid w:val="00027FB6"/>
    <w:rsid w:val="00030007"/>
    <w:rsid w:val="00030024"/>
    <w:rsid w:val="0003006E"/>
    <w:rsid w:val="000300D1"/>
    <w:rsid w:val="00030105"/>
    <w:rsid w:val="0003012F"/>
    <w:rsid w:val="000301E2"/>
    <w:rsid w:val="0003022D"/>
    <w:rsid w:val="0003023B"/>
    <w:rsid w:val="000302A5"/>
    <w:rsid w:val="000302D9"/>
    <w:rsid w:val="00030308"/>
    <w:rsid w:val="00030360"/>
    <w:rsid w:val="000303CD"/>
    <w:rsid w:val="00030413"/>
    <w:rsid w:val="0003041E"/>
    <w:rsid w:val="00030421"/>
    <w:rsid w:val="0003042B"/>
    <w:rsid w:val="0003045D"/>
    <w:rsid w:val="00030462"/>
    <w:rsid w:val="00030496"/>
    <w:rsid w:val="000304B8"/>
    <w:rsid w:val="000304E2"/>
    <w:rsid w:val="00030529"/>
    <w:rsid w:val="00030538"/>
    <w:rsid w:val="00030565"/>
    <w:rsid w:val="00030589"/>
    <w:rsid w:val="000305DB"/>
    <w:rsid w:val="000305ED"/>
    <w:rsid w:val="000305F5"/>
    <w:rsid w:val="00030601"/>
    <w:rsid w:val="00030607"/>
    <w:rsid w:val="00030673"/>
    <w:rsid w:val="00030676"/>
    <w:rsid w:val="00030688"/>
    <w:rsid w:val="000306F7"/>
    <w:rsid w:val="00030744"/>
    <w:rsid w:val="0003074D"/>
    <w:rsid w:val="00030772"/>
    <w:rsid w:val="000307D0"/>
    <w:rsid w:val="000307D6"/>
    <w:rsid w:val="0003081F"/>
    <w:rsid w:val="0003084A"/>
    <w:rsid w:val="00030859"/>
    <w:rsid w:val="0003085B"/>
    <w:rsid w:val="0003092B"/>
    <w:rsid w:val="00030932"/>
    <w:rsid w:val="0003093E"/>
    <w:rsid w:val="00030957"/>
    <w:rsid w:val="00030A59"/>
    <w:rsid w:val="00030A5B"/>
    <w:rsid w:val="00030A71"/>
    <w:rsid w:val="00030AED"/>
    <w:rsid w:val="00030B16"/>
    <w:rsid w:val="00030B7D"/>
    <w:rsid w:val="00030BCE"/>
    <w:rsid w:val="00030BD8"/>
    <w:rsid w:val="00030BFD"/>
    <w:rsid w:val="00030C03"/>
    <w:rsid w:val="00030C3E"/>
    <w:rsid w:val="00030C5B"/>
    <w:rsid w:val="00030C62"/>
    <w:rsid w:val="00030C6B"/>
    <w:rsid w:val="00030C87"/>
    <w:rsid w:val="00030CB1"/>
    <w:rsid w:val="00030CC0"/>
    <w:rsid w:val="00030DAE"/>
    <w:rsid w:val="00030DE2"/>
    <w:rsid w:val="00030E2F"/>
    <w:rsid w:val="00030E30"/>
    <w:rsid w:val="00030E91"/>
    <w:rsid w:val="00030ED4"/>
    <w:rsid w:val="00030F2A"/>
    <w:rsid w:val="00030F2C"/>
    <w:rsid w:val="00030F50"/>
    <w:rsid w:val="00030F5A"/>
    <w:rsid w:val="00030F64"/>
    <w:rsid w:val="00030F97"/>
    <w:rsid w:val="00030FB5"/>
    <w:rsid w:val="00030FC7"/>
    <w:rsid w:val="00031006"/>
    <w:rsid w:val="00031010"/>
    <w:rsid w:val="00031012"/>
    <w:rsid w:val="0003101E"/>
    <w:rsid w:val="00031069"/>
    <w:rsid w:val="00031092"/>
    <w:rsid w:val="00031099"/>
    <w:rsid w:val="000310A0"/>
    <w:rsid w:val="000310AB"/>
    <w:rsid w:val="000310F0"/>
    <w:rsid w:val="000310F9"/>
    <w:rsid w:val="000310FA"/>
    <w:rsid w:val="00031124"/>
    <w:rsid w:val="00031131"/>
    <w:rsid w:val="00031203"/>
    <w:rsid w:val="0003120E"/>
    <w:rsid w:val="00031219"/>
    <w:rsid w:val="00031227"/>
    <w:rsid w:val="000312B3"/>
    <w:rsid w:val="000312D7"/>
    <w:rsid w:val="0003131A"/>
    <w:rsid w:val="0003133E"/>
    <w:rsid w:val="00031359"/>
    <w:rsid w:val="0003138C"/>
    <w:rsid w:val="00031451"/>
    <w:rsid w:val="00031457"/>
    <w:rsid w:val="0003146B"/>
    <w:rsid w:val="000314BB"/>
    <w:rsid w:val="00031511"/>
    <w:rsid w:val="00031540"/>
    <w:rsid w:val="000315C1"/>
    <w:rsid w:val="000315F6"/>
    <w:rsid w:val="00031616"/>
    <w:rsid w:val="00031672"/>
    <w:rsid w:val="00031679"/>
    <w:rsid w:val="000316C7"/>
    <w:rsid w:val="000316DD"/>
    <w:rsid w:val="000316EF"/>
    <w:rsid w:val="0003171D"/>
    <w:rsid w:val="00031735"/>
    <w:rsid w:val="00031750"/>
    <w:rsid w:val="00031751"/>
    <w:rsid w:val="0003179C"/>
    <w:rsid w:val="000317BB"/>
    <w:rsid w:val="000317CC"/>
    <w:rsid w:val="000317E3"/>
    <w:rsid w:val="0003182C"/>
    <w:rsid w:val="00031851"/>
    <w:rsid w:val="000318BF"/>
    <w:rsid w:val="000318D3"/>
    <w:rsid w:val="000318F3"/>
    <w:rsid w:val="00031904"/>
    <w:rsid w:val="00031931"/>
    <w:rsid w:val="00031956"/>
    <w:rsid w:val="00031998"/>
    <w:rsid w:val="00031A35"/>
    <w:rsid w:val="00031AF3"/>
    <w:rsid w:val="00031B22"/>
    <w:rsid w:val="00031B4A"/>
    <w:rsid w:val="00031B75"/>
    <w:rsid w:val="00031B78"/>
    <w:rsid w:val="00031B91"/>
    <w:rsid w:val="00031BE9"/>
    <w:rsid w:val="00031C31"/>
    <w:rsid w:val="00031C32"/>
    <w:rsid w:val="00031C7A"/>
    <w:rsid w:val="00031C7C"/>
    <w:rsid w:val="00031C85"/>
    <w:rsid w:val="00031CAE"/>
    <w:rsid w:val="00031CB6"/>
    <w:rsid w:val="00031CF7"/>
    <w:rsid w:val="00031D00"/>
    <w:rsid w:val="00031D28"/>
    <w:rsid w:val="00031D5E"/>
    <w:rsid w:val="00031D62"/>
    <w:rsid w:val="00031DD0"/>
    <w:rsid w:val="00031E39"/>
    <w:rsid w:val="00031E3D"/>
    <w:rsid w:val="00031E84"/>
    <w:rsid w:val="00031EB9"/>
    <w:rsid w:val="00031EF0"/>
    <w:rsid w:val="00031F58"/>
    <w:rsid w:val="00031F98"/>
    <w:rsid w:val="000320D1"/>
    <w:rsid w:val="000320E1"/>
    <w:rsid w:val="000320FF"/>
    <w:rsid w:val="00032114"/>
    <w:rsid w:val="0003212D"/>
    <w:rsid w:val="00032139"/>
    <w:rsid w:val="0003214E"/>
    <w:rsid w:val="000321E0"/>
    <w:rsid w:val="000321EF"/>
    <w:rsid w:val="000321F8"/>
    <w:rsid w:val="00032200"/>
    <w:rsid w:val="0003220C"/>
    <w:rsid w:val="00032213"/>
    <w:rsid w:val="00032245"/>
    <w:rsid w:val="00032255"/>
    <w:rsid w:val="00032282"/>
    <w:rsid w:val="000322E3"/>
    <w:rsid w:val="00032320"/>
    <w:rsid w:val="00032328"/>
    <w:rsid w:val="00032333"/>
    <w:rsid w:val="0003233C"/>
    <w:rsid w:val="0003234E"/>
    <w:rsid w:val="000323AB"/>
    <w:rsid w:val="000323AD"/>
    <w:rsid w:val="000323DF"/>
    <w:rsid w:val="000323E4"/>
    <w:rsid w:val="00032496"/>
    <w:rsid w:val="000324FC"/>
    <w:rsid w:val="00032510"/>
    <w:rsid w:val="0003251A"/>
    <w:rsid w:val="0003253D"/>
    <w:rsid w:val="000325CC"/>
    <w:rsid w:val="0003261A"/>
    <w:rsid w:val="00032634"/>
    <w:rsid w:val="0003269D"/>
    <w:rsid w:val="000326ED"/>
    <w:rsid w:val="000326FC"/>
    <w:rsid w:val="00032703"/>
    <w:rsid w:val="00032735"/>
    <w:rsid w:val="00032742"/>
    <w:rsid w:val="0003276D"/>
    <w:rsid w:val="00032789"/>
    <w:rsid w:val="000327EC"/>
    <w:rsid w:val="000327FC"/>
    <w:rsid w:val="00032825"/>
    <w:rsid w:val="0003287F"/>
    <w:rsid w:val="000328B3"/>
    <w:rsid w:val="000328B8"/>
    <w:rsid w:val="000328CC"/>
    <w:rsid w:val="000329EC"/>
    <w:rsid w:val="000329F9"/>
    <w:rsid w:val="00032A39"/>
    <w:rsid w:val="00032A5D"/>
    <w:rsid w:val="00032AEC"/>
    <w:rsid w:val="00032B2E"/>
    <w:rsid w:val="00032B8F"/>
    <w:rsid w:val="00032BAE"/>
    <w:rsid w:val="00032BBA"/>
    <w:rsid w:val="00032BC2"/>
    <w:rsid w:val="00032BF1"/>
    <w:rsid w:val="00032BFC"/>
    <w:rsid w:val="00032C1A"/>
    <w:rsid w:val="00032C46"/>
    <w:rsid w:val="00032C75"/>
    <w:rsid w:val="00032CA5"/>
    <w:rsid w:val="00032CA8"/>
    <w:rsid w:val="00032CDE"/>
    <w:rsid w:val="00032D31"/>
    <w:rsid w:val="00032D5C"/>
    <w:rsid w:val="00032D63"/>
    <w:rsid w:val="00032D8F"/>
    <w:rsid w:val="00032DBB"/>
    <w:rsid w:val="00032DBC"/>
    <w:rsid w:val="00032DF7"/>
    <w:rsid w:val="00032E3C"/>
    <w:rsid w:val="00032EA8"/>
    <w:rsid w:val="00032EE0"/>
    <w:rsid w:val="00032F12"/>
    <w:rsid w:val="00032F33"/>
    <w:rsid w:val="00032F3C"/>
    <w:rsid w:val="00032F53"/>
    <w:rsid w:val="00032F67"/>
    <w:rsid w:val="00032FBD"/>
    <w:rsid w:val="00032FCD"/>
    <w:rsid w:val="00032FDB"/>
    <w:rsid w:val="0003302A"/>
    <w:rsid w:val="00033060"/>
    <w:rsid w:val="00033066"/>
    <w:rsid w:val="00033081"/>
    <w:rsid w:val="00033095"/>
    <w:rsid w:val="0003309E"/>
    <w:rsid w:val="000330D8"/>
    <w:rsid w:val="00033110"/>
    <w:rsid w:val="00033148"/>
    <w:rsid w:val="00033179"/>
    <w:rsid w:val="00033192"/>
    <w:rsid w:val="0003319B"/>
    <w:rsid w:val="000331A0"/>
    <w:rsid w:val="00033206"/>
    <w:rsid w:val="00033218"/>
    <w:rsid w:val="0003328E"/>
    <w:rsid w:val="000332CA"/>
    <w:rsid w:val="00033306"/>
    <w:rsid w:val="00033315"/>
    <w:rsid w:val="0003331F"/>
    <w:rsid w:val="00033374"/>
    <w:rsid w:val="0003337A"/>
    <w:rsid w:val="00033382"/>
    <w:rsid w:val="000333B8"/>
    <w:rsid w:val="000333DE"/>
    <w:rsid w:val="000333ED"/>
    <w:rsid w:val="00033420"/>
    <w:rsid w:val="00033445"/>
    <w:rsid w:val="00033448"/>
    <w:rsid w:val="00033476"/>
    <w:rsid w:val="00033491"/>
    <w:rsid w:val="00033494"/>
    <w:rsid w:val="00033509"/>
    <w:rsid w:val="00033514"/>
    <w:rsid w:val="00033536"/>
    <w:rsid w:val="00033574"/>
    <w:rsid w:val="00033586"/>
    <w:rsid w:val="00033599"/>
    <w:rsid w:val="000335A7"/>
    <w:rsid w:val="0003369D"/>
    <w:rsid w:val="000336D7"/>
    <w:rsid w:val="000336E7"/>
    <w:rsid w:val="0003370B"/>
    <w:rsid w:val="00033745"/>
    <w:rsid w:val="00033761"/>
    <w:rsid w:val="0003376C"/>
    <w:rsid w:val="0003376E"/>
    <w:rsid w:val="000337E1"/>
    <w:rsid w:val="000337EF"/>
    <w:rsid w:val="00033871"/>
    <w:rsid w:val="00033909"/>
    <w:rsid w:val="0003393A"/>
    <w:rsid w:val="00033986"/>
    <w:rsid w:val="000339D3"/>
    <w:rsid w:val="000339E7"/>
    <w:rsid w:val="000339F9"/>
    <w:rsid w:val="00033A0F"/>
    <w:rsid w:val="00033A8A"/>
    <w:rsid w:val="00033AC4"/>
    <w:rsid w:val="00033B4B"/>
    <w:rsid w:val="00033B94"/>
    <w:rsid w:val="00033B97"/>
    <w:rsid w:val="00033BB0"/>
    <w:rsid w:val="00033BDB"/>
    <w:rsid w:val="00033BE2"/>
    <w:rsid w:val="00033C36"/>
    <w:rsid w:val="00033CAC"/>
    <w:rsid w:val="00033CD7"/>
    <w:rsid w:val="00033CFB"/>
    <w:rsid w:val="00033D55"/>
    <w:rsid w:val="00033D6D"/>
    <w:rsid w:val="00033DDF"/>
    <w:rsid w:val="00033DEE"/>
    <w:rsid w:val="00033E03"/>
    <w:rsid w:val="00033E17"/>
    <w:rsid w:val="00033E27"/>
    <w:rsid w:val="00033E2C"/>
    <w:rsid w:val="00033E79"/>
    <w:rsid w:val="00033E87"/>
    <w:rsid w:val="00033E94"/>
    <w:rsid w:val="00033EA6"/>
    <w:rsid w:val="00033EC3"/>
    <w:rsid w:val="00033EE1"/>
    <w:rsid w:val="00033F45"/>
    <w:rsid w:val="00033F8D"/>
    <w:rsid w:val="00033FA8"/>
    <w:rsid w:val="00033FC5"/>
    <w:rsid w:val="00033FDB"/>
    <w:rsid w:val="00033FE8"/>
    <w:rsid w:val="00033FEC"/>
    <w:rsid w:val="0003402B"/>
    <w:rsid w:val="00034037"/>
    <w:rsid w:val="00034055"/>
    <w:rsid w:val="0003406C"/>
    <w:rsid w:val="00034078"/>
    <w:rsid w:val="0003407C"/>
    <w:rsid w:val="00034080"/>
    <w:rsid w:val="0003408A"/>
    <w:rsid w:val="00034095"/>
    <w:rsid w:val="00034111"/>
    <w:rsid w:val="0003412A"/>
    <w:rsid w:val="00034146"/>
    <w:rsid w:val="0003418F"/>
    <w:rsid w:val="00034216"/>
    <w:rsid w:val="000342CD"/>
    <w:rsid w:val="000342D9"/>
    <w:rsid w:val="000342E0"/>
    <w:rsid w:val="00034379"/>
    <w:rsid w:val="000343F4"/>
    <w:rsid w:val="000344A0"/>
    <w:rsid w:val="000344B7"/>
    <w:rsid w:val="000344C5"/>
    <w:rsid w:val="000344D8"/>
    <w:rsid w:val="000344FB"/>
    <w:rsid w:val="00034558"/>
    <w:rsid w:val="0003456D"/>
    <w:rsid w:val="000345A9"/>
    <w:rsid w:val="000345B4"/>
    <w:rsid w:val="000345BD"/>
    <w:rsid w:val="000345E0"/>
    <w:rsid w:val="000345F8"/>
    <w:rsid w:val="00034618"/>
    <w:rsid w:val="00034679"/>
    <w:rsid w:val="000346A9"/>
    <w:rsid w:val="000346D6"/>
    <w:rsid w:val="000346E1"/>
    <w:rsid w:val="00034727"/>
    <w:rsid w:val="00034781"/>
    <w:rsid w:val="000347F4"/>
    <w:rsid w:val="00034862"/>
    <w:rsid w:val="0003487B"/>
    <w:rsid w:val="000348D5"/>
    <w:rsid w:val="000348F6"/>
    <w:rsid w:val="00034903"/>
    <w:rsid w:val="00034908"/>
    <w:rsid w:val="000349E8"/>
    <w:rsid w:val="00034A13"/>
    <w:rsid w:val="00034AFE"/>
    <w:rsid w:val="00034B5D"/>
    <w:rsid w:val="00034B7C"/>
    <w:rsid w:val="00034BD1"/>
    <w:rsid w:val="00034BDE"/>
    <w:rsid w:val="00034C19"/>
    <w:rsid w:val="00034C5A"/>
    <w:rsid w:val="00034CB8"/>
    <w:rsid w:val="00034CD8"/>
    <w:rsid w:val="00034D35"/>
    <w:rsid w:val="00034D92"/>
    <w:rsid w:val="00034DD5"/>
    <w:rsid w:val="00034E0D"/>
    <w:rsid w:val="00034E19"/>
    <w:rsid w:val="00034E6C"/>
    <w:rsid w:val="00034F59"/>
    <w:rsid w:val="00034FD0"/>
    <w:rsid w:val="0003501F"/>
    <w:rsid w:val="0003502E"/>
    <w:rsid w:val="00035031"/>
    <w:rsid w:val="00035032"/>
    <w:rsid w:val="0003508A"/>
    <w:rsid w:val="000350AC"/>
    <w:rsid w:val="000350D1"/>
    <w:rsid w:val="000350DD"/>
    <w:rsid w:val="000350EC"/>
    <w:rsid w:val="00035195"/>
    <w:rsid w:val="000351C4"/>
    <w:rsid w:val="0003520E"/>
    <w:rsid w:val="0003521E"/>
    <w:rsid w:val="00035253"/>
    <w:rsid w:val="00035254"/>
    <w:rsid w:val="00035279"/>
    <w:rsid w:val="000352B5"/>
    <w:rsid w:val="000352D2"/>
    <w:rsid w:val="0003532F"/>
    <w:rsid w:val="0003536E"/>
    <w:rsid w:val="00035382"/>
    <w:rsid w:val="00035384"/>
    <w:rsid w:val="0003538D"/>
    <w:rsid w:val="000353D2"/>
    <w:rsid w:val="000353D5"/>
    <w:rsid w:val="0003540E"/>
    <w:rsid w:val="00035445"/>
    <w:rsid w:val="00035575"/>
    <w:rsid w:val="00035579"/>
    <w:rsid w:val="00035653"/>
    <w:rsid w:val="000356AD"/>
    <w:rsid w:val="000356F3"/>
    <w:rsid w:val="00035707"/>
    <w:rsid w:val="0003575F"/>
    <w:rsid w:val="00035780"/>
    <w:rsid w:val="00035854"/>
    <w:rsid w:val="0003585D"/>
    <w:rsid w:val="00035891"/>
    <w:rsid w:val="000358CF"/>
    <w:rsid w:val="000358F9"/>
    <w:rsid w:val="0003592E"/>
    <w:rsid w:val="000359DA"/>
    <w:rsid w:val="00035AD7"/>
    <w:rsid w:val="00035AE4"/>
    <w:rsid w:val="00035AEE"/>
    <w:rsid w:val="00035B3F"/>
    <w:rsid w:val="00035B4C"/>
    <w:rsid w:val="00035BA6"/>
    <w:rsid w:val="00035BAE"/>
    <w:rsid w:val="00035BF8"/>
    <w:rsid w:val="00035C67"/>
    <w:rsid w:val="00035C70"/>
    <w:rsid w:val="00035C7C"/>
    <w:rsid w:val="00035CB4"/>
    <w:rsid w:val="00035CCC"/>
    <w:rsid w:val="00035D3E"/>
    <w:rsid w:val="00035D5D"/>
    <w:rsid w:val="00035DA0"/>
    <w:rsid w:val="00035DA2"/>
    <w:rsid w:val="00035DA3"/>
    <w:rsid w:val="00035DAA"/>
    <w:rsid w:val="00035DC7"/>
    <w:rsid w:val="00035E10"/>
    <w:rsid w:val="00035E4B"/>
    <w:rsid w:val="00035E74"/>
    <w:rsid w:val="00035EA9"/>
    <w:rsid w:val="00035EAA"/>
    <w:rsid w:val="00035EC4"/>
    <w:rsid w:val="00035FBC"/>
    <w:rsid w:val="00035FC4"/>
    <w:rsid w:val="00035FD6"/>
    <w:rsid w:val="00035FF2"/>
    <w:rsid w:val="0003602B"/>
    <w:rsid w:val="00036048"/>
    <w:rsid w:val="0003604D"/>
    <w:rsid w:val="00036058"/>
    <w:rsid w:val="00036059"/>
    <w:rsid w:val="0003605C"/>
    <w:rsid w:val="00036070"/>
    <w:rsid w:val="000360D4"/>
    <w:rsid w:val="000360F1"/>
    <w:rsid w:val="00036145"/>
    <w:rsid w:val="00036188"/>
    <w:rsid w:val="000361C2"/>
    <w:rsid w:val="000361C3"/>
    <w:rsid w:val="000361DC"/>
    <w:rsid w:val="000362AB"/>
    <w:rsid w:val="00036300"/>
    <w:rsid w:val="00036372"/>
    <w:rsid w:val="00036376"/>
    <w:rsid w:val="0003640A"/>
    <w:rsid w:val="0003640E"/>
    <w:rsid w:val="0003645B"/>
    <w:rsid w:val="000364A7"/>
    <w:rsid w:val="000364D3"/>
    <w:rsid w:val="000364E5"/>
    <w:rsid w:val="000364ED"/>
    <w:rsid w:val="000364F1"/>
    <w:rsid w:val="00036569"/>
    <w:rsid w:val="0003657B"/>
    <w:rsid w:val="00036589"/>
    <w:rsid w:val="000365B3"/>
    <w:rsid w:val="000365F5"/>
    <w:rsid w:val="00036609"/>
    <w:rsid w:val="0003663C"/>
    <w:rsid w:val="00036644"/>
    <w:rsid w:val="0003666D"/>
    <w:rsid w:val="0003667B"/>
    <w:rsid w:val="000366F8"/>
    <w:rsid w:val="0003672B"/>
    <w:rsid w:val="0003674F"/>
    <w:rsid w:val="00036786"/>
    <w:rsid w:val="000367BC"/>
    <w:rsid w:val="000367D8"/>
    <w:rsid w:val="00036810"/>
    <w:rsid w:val="00036859"/>
    <w:rsid w:val="0003687A"/>
    <w:rsid w:val="0003687B"/>
    <w:rsid w:val="00036880"/>
    <w:rsid w:val="000368D7"/>
    <w:rsid w:val="000368F9"/>
    <w:rsid w:val="000368FC"/>
    <w:rsid w:val="00036A2E"/>
    <w:rsid w:val="00036A5C"/>
    <w:rsid w:val="00036AA7"/>
    <w:rsid w:val="00036AB2"/>
    <w:rsid w:val="00036AEB"/>
    <w:rsid w:val="00036B31"/>
    <w:rsid w:val="00036B44"/>
    <w:rsid w:val="00036B9B"/>
    <w:rsid w:val="00036BB6"/>
    <w:rsid w:val="00036CC1"/>
    <w:rsid w:val="00036CFE"/>
    <w:rsid w:val="00036D10"/>
    <w:rsid w:val="00036D1E"/>
    <w:rsid w:val="00036D4A"/>
    <w:rsid w:val="00036D79"/>
    <w:rsid w:val="00036D8B"/>
    <w:rsid w:val="00036DB3"/>
    <w:rsid w:val="00036E16"/>
    <w:rsid w:val="00036E46"/>
    <w:rsid w:val="00036E55"/>
    <w:rsid w:val="00036E86"/>
    <w:rsid w:val="00036E91"/>
    <w:rsid w:val="00036E95"/>
    <w:rsid w:val="00036E9A"/>
    <w:rsid w:val="00036F34"/>
    <w:rsid w:val="00036F73"/>
    <w:rsid w:val="00036F94"/>
    <w:rsid w:val="00036FBF"/>
    <w:rsid w:val="00036FEE"/>
    <w:rsid w:val="00036FF9"/>
    <w:rsid w:val="0003706B"/>
    <w:rsid w:val="0003709C"/>
    <w:rsid w:val="000370AA"/>
    <w:rsid w:val="00037193"/>
    <w:rsid w:val="000371E6"/>
    <w:rsid w:val="00037222"/>
    <w:rsid w:val="00037235"/>
    <w:rsid w:val="00037242"/>
    <w:rsid w:val="00037253"/>
    <w:rsid w:val="00037256"/>
    <w:rsid w:val="000372F1"/>
    <w:rsid w:val="00037316"/>
    <w:rsid w:val="00037322"/>
    <w:rsid w:val="0003733F"/>
    <w:rsid w:val="000373D8"/>
    <w:rsid w:val="00037454"/>
    <w:rsid w:val="0003745D"/>
    <w:rsid w:val="00037472"/>
    <w:rsid w:val="00037491"/>
    <w:rsid w:val="000374DB"/>
    <w:rsid w:val="00037513"/>
    <w:rsid w:val="0003757A"/>
    <w:rsid w:val="0003757C"/>
    <w:rsid w:val="0003759E"/>
    <w:rsid w:val="000375C5"/>
    <w:rsid w:val="000375E2"/>
    <w:rsid w:val="00037603"/>
    <w:rsid w:val="00037618"/>
    <w:rsid w:val="00037653"/>
    <w:rsid w:val="00037699"/>
    <w:rsid w:val="0003769A"/>
    <w:rsid w:val="000376A3"/>
    <w:rsid w:val="000376AC"/>
    <w:rsid w:val="000376D9"/>
    <w:rsid w:val="0003781E"/>
    <w:rsid w:val="0003784A"/>
    <w:rsid w:val="00037863"/>
    <w:rsid w:val="00037869"/>
    <w:rsid w:val="000378E7"/>
    <w:rsid w:val="000378ED"/>
    <w:rsid w:val="000378F3"/>
    <w:rsid w:val="000378FE"/>
    <w:rsid w:val="000378FF"/>
    <w:rsid w:val="00037919"/>
    <w:rsid w:val="00037943"/>
    <w:rsid w:val="0003795F"/>
    <w:rsid w:val="000379B8"/>
    <w:rsid w:val="00037A2A"/>
    <w:rsid w:val="00037A5B"/>
    <w:rsid w:val="00037B9D"/>
    <w:rsid w:val="00037BDA"/>
    <w:rsid w:val="00037C0E"/>
    <w:rsid w:val="00037C25"/>
    <w:rsid w:val="00037C34"/>
    <w:rsid w:val="00037C58"/>
    <w:rsid w:val="00037C70"/>
    <w:rsid w:val="00037C7A"/>
    <w:rsid w:val="00037CD9"/>
    <w:rsid w:val="00037D26"/>
    <w:rsid w:val="00037D3A"/>
    <w:rsid w:val="00037D49"/>
    <w:rsid w:val="00037D4B"/>
    <w:rsid w:val="00037D74"/>
    <w:rsid w:val="00037DCF"/>
    <w:rsid w:val="00037DF4"/>
    <w:rsid w:val="00037E01"/>
    <w:rsid w:val="00037E36"/>
    <w:rsid w:val="00037E4B"/>
    <w:rsid w:val="00037EE3"/>
    <w:rsid w:val="00037EEC"/>
    <w:rsid w:val="00037F01"/>
    <w:rsid w:val="00037F1D"/>
    <w:rsid w:val="00037F61"/>
    <w:rsid w:val="00037F74"/>
    <w:rsid w:val="00037FE7"/>
    <w:rsid w:val="00040026"/>
    <w:rsid w:val="0004005B"/>
    <w:rsid w:val="000400D6"/>
    <w:rsid w:val="0004013E"/>
    <w:rsid w:val="00040158"/>
    <w:rsid w:val="0004015E"/>
    <w:rsid w:val="00040196"/>
    <w:rsid w:val="000401AD"/>
    <w:rsid w:val="000401E5"/>
    <w:rsid w:val="000401FE"/>
    <w:rsid w:val="00040217"/>
    <w:rsid w:val="0004022B"/>
    <w:rsid w:val="00040284"/>
    <w:rsid w:val="00040300"/>
    <w:rsid w:val="00040317"/>
    <w:rsid w:val="0004031A"/>
    <w:rsid w:val="0004035D"/>
    <w:rsid w:val="0004038E"/>
    <w:rsid w:val="000403A6"/>
    <w:rsid w:val="0004045C"/>
    <w:rsid w:val="00040478"/>
    <w:rsid w:val="000404BD"/>
    <w:rsid w:val="000404DE"/>
    <w:rsid w:val="000404E1"/>
    <w:rsid w:val="000404E2"/>
    <w:rsid w:val="000404FF"/>
    <w:rsid w:val="00040517"/>
    <w:rsid w:val="0004051B"/>
    <w:rsid w:val="000405BC"/>
    <w:rsid w:val="000405EE"/>
    <w:rsid w:val="00040684"/>
    <w:rsid w:val="00040699"/>
    <w:rsid w:val="000406E1"/>
    <w:rsid w:val="00040745"/>
    <w:rsid w:val="00040766"/>
    <w:rsid w:val="000407B1"/>
    <w:rsid w:val="00040802"/>
    <w:rsid w:val="00040886"/>
    <w:rsid w:val="000408B4"/>
    <w:rsid w:val="000408BF"/>
    <w:rsid w:val="000408C5"/>
    <w:rsid w:val="000408C6"/>
    <w:rsid w:val="000408E3"/>
    <w:rsid w:val="00040951"/>
    <w:rsid w:val="00040952"/>
    <w:rsid w:val="0004096E"/>
    <w:rsid w:val="00040974"/>
    <w:rsid w:val="000409B2"/>
    <w:rsid w:val="000409EB"/>
    <w:rsid w:val="00040A87"/>
    <w:rsid w:val="00040A91"/>
    <w:rsid w:val="00040AB8"/>
    <w:rsid w:val="00040ADA"/>
    <w:rsid w:val="00040AFF"/>
    <w:rsid w:val="00040B07"/>
    <w:rsid w:val="00040B28"/>
    <w:rsid w:val="00040B67"/>
    <w:rsid w:val="00040B7D"/>
    <w:rsid w:val="00040B8E"/>
    <w:rsid w:val="00040B8F"/>
    <w:rsid w:val="00040BF9"/>
    <w:rsid w:val="00040C1C"/>
    <w:rsid w:val="00040C29"/>
    <w:rsid w:val="00040C91"/>
    <w:rsid w:val="00040CBA"/>
    <w:rsid w:val="00040CBE"/>
    <w:rsid w:val="00040CEA"/>
    <w:rsid w:val="00040E14"/>
    <w:rsid w:val="00040E24"/>
    <w:rsid w:val="00040F09"/>
    <w:rsid w:val="00040F34"/>
    <w:rsid w:val="00040F44"/>
    <w:rsid w:val="00040F5E"/>
    <w:rsid w:val="00040F68"/>
    <w:rsid w:val="00040F8D"/>
    <w:rsid w:val="000410C9"/>
    <w:rsid w:val="000410D2"/>
    <w:rsid w:val="000410F3"/>
    <w:rsid w:val="000410F7"/>
    <w:rsid w:val="000410FF"/>
    <w:rsid w:val="00041109"/>
    <w:rsid w:val="0004110F"/>
    <w:rsid w:val="0004111A"/>
    <w:rsid w:val="0004115D"/>
    <w:rsid w:val="000411D1"/>
    <w:rsid w:val="000411D2"/>
    <w:rsid w:val="000411F6"/>
    <w:rsid w:val="00041200"/>
    <w:rsid w:val="00041232"/>
    <w:rsid w:val="0004123A"/>
    <w:rsid w:val="00041266"/>
    <w:rsid w:val="0004127B"/>
    <w:rsid w:val="00041280"/>
    <w:rsid w:val="000412E1"/>
    <w:rsid w:val="00041327"/>
    <w:rsid w:val="0004132A"/>
    <w:rsid w:val="0004136F"/>
    <w:rsid w:val="00041387"/>
    <w:rsid w:val="0004138E"/>
    <w:rsid w:val="000413A5"/>
    <w:rsid w:val="000413BF"/>
    <w:rsid w:val="000413D2"/>
    <w:rsid w:val="00041480"/>
    <w:rsid w:val="000414C8"/>
    <w:rsid w:val="000414E7"/>
    <w:rsid w:val="000415BF"/>
    <w:rsid w:val="000415DB"/>
    <w:rsid w:val="000415E3"/>
    <w:rsid w:val="00041616"/>
    <w:rsid w:val="00041619"/>
    <w:rsid w:val="000416A6"/>
    <w:rsid w:val="000416F3"/>
    <w:rsid w:val="00041703"/>
    <w:rsid w:val="00041726"/>
    <w:rsid w:val="00041751"/>
    <w:rsid w:val="00041755"/>
    <w:rsid w:val="00041763"/>
    <w:rsid w:val="00041782"/>
    <w:rsid w:val="0004179B"/>
    <w:rsid w:val="000417B5"/>
    <w:rsid w:val="000418B0"/>
    <w:rsid w:val="000418B9"/>
    <w:rsid w:val="000418FC"/>
    <w:rsid w:val="0004190F"/>
    <w:rsid w:val="00041959"/>
    <w:rsid w:val="000419B8"/>
    <w:rsid w:val="000419BD"/>
    <w:rsid w:val="00041A34"/>
    <w:rsid w:val="00041A85"/>
    <w:rsid w:val="00041AB2"/>
    <w:rsid w:val="00041AB8"/>
    <w:rsid w:val="00041B16"/>
    <w:rsid w:val="00041B17"/>
    <w:rsid w:val="00041BA2"/>
    <w:rsid w:val="00041BAA"/>
    <w:rsid w:val="00041BDF"/>
    <w:rsid w:val="00041C0E"/>
    <w:rsid w:val="00041C34"/>
    <w:rsid w:val="00041C3F"/>
    <w:rsid w:val="00041C48"/>
    <w:rsid w:val="00041C62"/>
    <w:rsid w:val="00041C71"/>
    <w:rsid w:val="00041CA9"/>
    <w:rsid w:val="00041D30"/>
    <w:rsid w:val="00041DBA"/>
    <w:rsid w:val="00041DD3"/>
    <w:rsid w:val="00041E0A"/>
    <w:rsid w:val="00041EE4"/>
    <w:rsid w:val="00041EF8"/>
    <w:rsid w:val="00041F70"/>
    <w:rsid w:val="00041FC1"/>
    <w:rsid w:val="00041FFC"/>
    <w:rsid w:val="00042010"/>
    <w:rsid w:val="00042016"/>
    <w:rsid w:val="00042034"/>
    <w:rsid w:val="0004203A"/>
    <w:rsid w:val="0004206D"/>
    <w:rsid w:val="00042087"/>
    <w:rsid w:val="000420B0"/>
    <w:rsid w:val="000420B8"/>
    <w:rsid w:val="000420FF"/>
    <w:rsid w:val="00042109"/>
    <w:rsid w:val="00042119"/>
    <w:rsid w:val="0004211D"/>
    <w:rsid w:val="00042129"/>
    <w:rsid w:val="0004213A"/>
    <w:rsid w:val="0004213E"/>
    <w:rsid w:val="0004213F"/>
    <w:rsid w:val="00042149"/>
    <w:rsid w:val="0004224E"/>
    <w:rsid w:val="00042267"/>
    <w:rsid w:val="0004227C"/>
    <w:rsid w:val="000422D0"/>
    <w:rsid w:val="000422F2"/>
    <w:rsid w:val="00042314"/>
    <w:rsid w:val="00042329"/>
    <w:rsid w:val="000423A6"/>
    <w:rsid w:val="000423EC"/>
    <w:rsid w:val="000423F1"/>
    <w:rsid w:val="000423FB"/>
    <w:rsid w:val="000423FC"/>
    <w:rsid w:val="0004241D"/>
    <w:rsid w:val="00042424"/>
    <w:rsid w:val="00042452"/>
    <w:rsid w:val="0004247A"/>
    <w:rsid w:val="00042487"/>
    <w:rsid w:val="00042491"/>
    <w:rsid w:val="0004249A"/>
    <w:rsid w:val="000424D4"/>
    <w:rsid w:val="000424F1"/>
    <w:rsid w:val="0004252D"/>
    <w:rsid w:val="00042553"/>
    <w:rsid w:val="000425B8"/>
    <w:rsid w:val="00042636"/>
    <w:rsid w:val="00042645"/>
    <w:rsid w:val="000426A7"/>
    <w:rsid w:val="00042703"/>
    <w:rsid w:val="0004270E"/>
    <w:rsid w:val="00042744"/>
    <w:rsid w:val="00042762"/>
    <w:rsid w:val="000427BB"/>
    <w:rsid w:val="000427D7"/>
    <w:rsid w:val="00042854"/>
    <w:rsid w:val="0004287E"/>
    <w:rsid w:val="000428BA"/>
    <w:rsid w:val="000428E8"/>
    <w:rsid w:val="0004293B"/>
    <w:rsid w:val="0004293F"/>
    <w:rsid w:val="000429B8"/>
    <w:rsid w:val="000429E5"/>
    <w:rsid w:val="000429E8"/>
    <w:rsid w:val="00042A06"/>
    <w:rsid w:val="00042A25"/>
    <w:rsid w:val="00042A58"/>
    <w:rsid w:val="00042AC1"/>
    <w:rsid w:val="00042B40"/>
    <w:rsid w:val="00042BDB"/>
    <w:rsid w:val="00042BDC"/>
    <w:rsid w:val="00042BED"/>
    <w:rsid w:val="00042BFE"/>
    <w:rsid w:val="00042C35"/>
    <w:rsid w:val="00042C4F"/>
    <w:rsid w:val="00042C86"/>
    <w:rsid w:val="00042D14"/>
    <w:rsid w:val="00042D47"/>
    <w:rsid w:val="00042E01"/>
    <w:rsid w:val="00042E41"/>
    <w:rsid w:val="00042ED3"/>
    <w:rsid w:val="00042EEC"/>
    <w:rsid w:val="00042EFD"/>
    <w:rsid w:val="0004301B"/>
    <w:rsid w:val="0004301C"/>
    <w:rsid w:val="0004302F"/>
    <w:rsid w:val="00043082"/>
    <w:rsid w:val="0004309D"/>
    <w:rsid w:val="00043105"/>
    <w:rsid w:val="0004314B"/>
    <w:rsid w:val="00043158"/>
    <w:rsid w:val="0004315B"/>
    <w:rsid w:val="000431A1"/>
    <w:rsid w:val="000431F9"/>
    <w:rsid w:val="0004320E"/>
    <w:rsid w:val="00043213"/>
    <w:rsid w:val="00043280"/>
    <w:rsid w:val="00043285"/>
    <w:rsid w:val="000432C5"/>
    <w:rsid w:val="000432D3"/>
    <w:rsid w:val="00043371"/>
    <w:rsid w:val="0004339F"/>
    <w:rsid w:val="000433E4"/>
    <w:rsid w:val="000433F5"/>
    <w:rsid w:val="00043418"/>
    <w:rsid w:val="0004349F"/>
    <w:rsid w:val="000434AD"/>
    <w:rsid w:val="000434E3"/>
    <w:rsid w:val="0004355E"/>
    <w:rsid w:val="0004359B"/>
    <w:rsid w:val="000435B0"/>
    <w:rsid w:val="000435BE"/>
    <w:rsid w:val="000435CD"/>
    <w:rsid w:val="00043604"/>
    <w:rsid w:val="0004364F"/>
    <w:rsid w:val="0004369C"/>
    <w:rsid w:val="000436E9"/>
    <w:rsid w:val="0004370C"/>
    <w:rsid w:val="0004377A"/>
    <w:rsid w:val="00043780"/>
    <w:rsid w:val="000437D8"/>
    <w:rsid w:val="000437E6"/>
    <w:rsid w:val="0004383C"/>
    <w:rsid w:val="0004384C"/>
    <w:rsid w:val="0004387A"/>
    <w:rsid w:val="0004387C"/>
    <w:rsid w:val="0004387D"/>
    <w:rsid w:val="000438AA"/>
    <w:rsid w:val="000438AC"/>
    <w:rsid w:val="000438F5"/>
    <w:rsid w:val="00043935"/>
    <w:rsid w:val="00043954"/>
    <w:rsid w:val="000439BC"/>
    <w:rsid w:val="000439C0"/>
    <w:rsid w:val="00043A15"/>
    <w:rsid w:val="00043A34"/>
    <w:rsid w:val="00043A42"/>
    <w:rsid w:val="00043AA5"/>
    <w:rsid w:val="00043AAF"/>
    <w:rsid w:val="00043ACC"/>
    <w:rsid w:val="00043B17"/>
    <w:rsid w:val="00043B34"/>
    <w:rsid w:val="00043B35"/>
    <w:rsid w:val="00043C3B"/>
    <w:rsid w:val="00043C52"/>
    <w:rsid w:val="00043C54"/>
    <w:rsid w:val="00043C7B"/>
    <w:rsid w:val="00043C8C"/>
    <w:rsid w:val="00043CC8"/>
    <w:rsid w:val="00043D23"/>
    <w:rsid w:val="00043D88"/>
    <w:rsid w:val="00043D8F"/>
    <w:rsid w:val="00043DC1"/>
    <w:rsid w:val="00043DDB"/>
    <w:rsid w:val="00043E70"/>
    <w:rsid w:val="00043E9D"/>
    <w:rsid w:val="00043EC8"/>
    <w:rsid w:val="00043EF3"/>
    <w:rsid w:val="00043F09"/>
    <w:rsid w:val="00043F41"/>
    <w:rsid w:val="00043FEC"/>
    <w:rsid w:val="00044026"/>
    <w:rsid w:val="0004402E"/>
    <w:rsid w:val="00044048"/>
    <w:rsid w:val="00044054"/>
    <w:rsid w:val="00044089"/>
    <w:rsid w:val="000440A2"/>
    <w:rsid w:val="000440D8"/>
    <w:rsid w:val="000440DC"/>
    <w:rsid w:val="000441A3"/>
    <w:rsid w:val="000441BB"/>
    <w:rsid w:val="000441D2"/>
    <w:rsid w:val="00044201"/>
    <w:rsid w:val="00044207"/>
    <w:rsid w:val="000442AA"/>
    <w:rsid w:val="000442FD"/>
    <w:rsid w:val="00044301"/>
    <w:rsid w:val="00044358"/>
    <w:rsid w:val="00044359"/>
    <w:rsid w:val="000443B9"/>
    <w:rsid w:val="0004440D"/>
    <w:rsid w:val="00044411"/>
    <w:rsid w:val="0004442A"/>
    <w:rsid w:val="00044457"/>
    <w:rsid w:val="0004445E"/>
    <w:rsid w:val="00044487"/>
    <w:rsid w:val="000444AA"/>
    <w:rsid w:val="000444B7"/>
    <w:rsid w:val="00044536"/>
    <w:rsid w:val="0004456C"/>
    <w:rsid w:val="00044582"/>
    <w:rsid w:val="000445AA"/>
    <w:rsid w:val="000445E3"/>
    <w:rsid w:val="000445E6"/>
    <w:rsid w:val="000446FE"/>
    <w:rsid w:val="00044797"/>
    <w:rsid w:val="000448CC"/>
    <w:rsid w:val="000448D8"/>
    <w:rsid w:val="0004492A"/>
    <w:rsid w:val="00044967"/>
    <w:rsid w:val="0004497E"/>
    <w:rsid w:val="000449A4"/>
    <w:rsid w:val="00044A1A"/>
    <w:rsid w:val="00044A20"/>
    <w:rsid w:val="00044A4F"/>
    <w:rsid w:val="00044A58"/>
    <w:rsid w:val="00044A87"/>
    <w:rsid w:val="00044AAC"/>
    <w:rsid w:val="00044B24"/>
    <w:rsid w:val="00044B3C"/>
    <w:rsid w:val="00044B97"/>
    <w:rsid w:val="00044C02"/>
    <w:rsid w:val="00044C4E"/>
    <w:rsid w:val="00044C62"/>
    <w:rsid w:val="00044C69"/>
    <w:rsid w:val="00044CA4"/>
    <w:rsid w:val="00044D00"/>
    <w:rsid w:val="00044D01"/>
    <w:rsid w:val="00044D28"/>
    <w:rsid w:val="00044DD1"/>
    <w:rsid w:val="00044E15"/>
    <w:rsid w:val="00044E2D"/>
    <w:rsid w:val="00044E8D"/>
    <w:rsid w:val="00044EBB"/>
    <w:rsid w:val="00044ED1"/>
    <w:rsid w:val="00044F17"/>
    <w:rsid w:val="00044F43"/>
    <w:rsid w:val="00044F44"/>
    <w:rsid w:val="00044F49"/>
    <w:rsid w:val="00044F4A"/>
    <w:rsid w:val="00044F58"/>
    <w:rsid w:val="00044F81"/>
    <w:rsid w:val="00044F87"/>
    <w:rsid w:val="00044FE8"/>
    <w:rsid w:val="00044FF2"/>
    <w:rsid w:val="00045045"/>
    <w:rsid w:val="0004504D"/>
    <w:rsid w:val="00045084"/>
    <w:rsid w:val="00045092"/>
    <w:rsid w:val="00045096"/>
    <w:rsid w:val="000450B1"/>
    <w:rsid w:val="00045131"/>
    <w:rsid w:val="00045141"/>
    <w:rsid w:val="00045142"/>
    <w:rsid w:val="000451C2"/>
    <w:rsid w:val="000451C7"/>
    <w:rsid w:val="000451D1"/>
    <w:rsid w:val="000451D5"/>
    <w:rsid w:val="00045202"/>
    <w:rsid w:val="0004523F"/>
    <w:rsid w:val="00045248"/>
    <w:rsid w:val="000452D6"/>
    <w:rsid w:val="00045327"/>
    <w:rsid w:val="00045347"/>
    <w:rsid w:val="0004538F"/>
    <w:rsid w:val="00045411"/>
    <w:rsid w:val="0004543B"/>
    <w:rsid w:val="0004544A"/>
    <w:rsid w:val="0004545B"/>
    <w:rsid w:val="0004549F"/>
    <w:rsid w:val="000454D0"/>
    <w:rsid w:val="000454FB"/>
    <w:rsid w:val="0004555C"/>
    <w:rsid w:val="000455C3"/>
    <w:rsid w:val="000455F1"/>
    <w:rsid w:val="00045706"/>
    <w:rsid w:val="00045731"/>
    <w:rsid w:val="00045757"/>
    <w:rsid w:val="000457B4"/>
    <w:rsid w:val="000457BE"/>
    <w:rsid w:val="000457D8"/>
    <w:rsid w:val="000457EC"/>
    <w:rsid w:val="00045896"/>
    <w:rsid w:val="000458AF"/>
    <w:rsid w:val="00045923"/>
    <w:rsid w:val="000459A2"/>
    <w:rsid w:val="000459A4"/>
    <w:rsid w:val="000459B7"/>
    <w:rsid w:val="000459BD"/>
    <w:rsid w:val="00045A85"/>
    <w:rsid w:val="00045AE6"/>
    <w:rsid w:val="00045B45"/>
    <w:rsid w:val="00045B4C"/>
    <w:rsid w:val="00045B9E"/>
    <w:rsid w:val="00045C4F"/>
    <w:rsid w:val="00045C8E"/>
    <w:rsid w:val="00045CF1"/>
    <w:rsid w:val="00045DBB"/>
    <w:rsid w:val="00045DE2"/>
    <w:rsid w:val="00045DE7"/>
    <w:rsid w:val="00045DFA"/>
    <w:rsid w:val="00045E52"/>
    <w:rsid w:val="00045E75"/>
    <w:rsid w:val="00045EA8"/>
    <w:rsid w:val="00045EBA"/>
    <w:rsid w:val="00045EC7"/>
    <w:rsid w:val="00045F33"/>
    <w:rsid w:val="00045F35"/>
    <w:rsid w:val="00045F92"/>
    <w:rsid w:val="00045FB6"/>
    <w:rsid w:val="00045FE2"/>
    <w:rsid w:val="00046053"/>
    <w:rsid w:val="0004605A"/>
    <w:rsid w:val="00046081"/>
    <w:rsid w:val="00046082"/>
    <w:rsid w:val="00046090"/>
    <w:rsid w:val="000460A6"/>
    <w:rsid w:val="000460EF"/>
    <w:rsid w:val="000460F5"/>
    <w:rsid w:val="0004610A"/>
    <w:rsid w:val="00046153"/>
    <w:rsid w:val="00046182"/>
    <w:rsid w:val="00046192"/>
    <w:rsid w:val="000461FD"/>
    <w:rsid w:val="00046223"/>
    <w:rsid w:val="00046231"/>
    <w:rsid w:val="00046232"/>
    <w:rsid w:val="00046233"/>
    <w:rsid w:val="0004623D"/>
    <w:rsid w:val="0004625B"/>
    <w:rsid w:val="00046286"/>
    <w:rsid w:val="00046294"/>
    <w:rsid w:val="000462C3"/>
    <w:rsid w:val="000462C6"/>
    <w:rsid w:val="000462DA"/>
    <w:rsid w:val="000462E0"/>
    <w:rsid w:val="000462EE"/>
    <w:rsid w:val="00046328"/>
    <w:rsid w:val="0004632E"/>
    <w:rsid w:val="0004634B"/>
    <w:rsid w:val="0004637C"/>
    <w:rsid w:val="00046434"/>
    <w:rsid w:val="00046478"/>
    <w:rsid w:val="000464B9"/>
    <w:rsid w:val="000464E5"/>
    <w:rsid w:val="00046505"/>
    <w:rsid w:val="0004652E"/>
    <w:rsid w:val="0004654C"/>
    <w:rsid w:val="00046583"/>
    <w:rsid w:val="0004658F"/>
    <w:rsid w:val="00046591"/>
    <w:rsid w:val="0004659E"/>
    <w:rsid w:val="000465A7"/>
    <w:rsid w:val="000465B2"/>
    <w:rsid w:val="000465B4"/>
    <w:rsid w:val="00046622"/>
    <w:rsid w:val="0004668B"/>
    <w:rsid w:val="000466C5"/>
    <w:rsid w:val="00046738"/>
    <w:rsid w:val="0004673B"/>
    <w:rsid w:val="0004676C"/>
    <w:rsid w:val="0004677E"/>
    <w:rsid w:val="000467CA"/>
    <w:rsid w:val="000467ED"/>
    <w:rsid w:val="000467F4"/>
    <w:rsid w:val="00046827"/>
    <w:rsid w:val="00046842"/>
    <w:rsid w:val="00046884"/>
    <w:rsid w:val="0004688A"/>
    <w:rsid w:val="000468C0"/>
    <w:rsid w:val="000468FF"/>
    <w:rsid w:val="00046982"/>
    <w:rsid w:val="000469A4"/>
    <w:rsid w:val="000469CA"/>
    <w:rsid w:val="000469DA"/>
    <w:rsid w:val="000469E8"/>
    <w:rsid w:val="00046A27"/>
    <w:rsid w:val="00046A29"/>
    <w:rsid w:val="00046A2C"/>
    <w:rsid w:val="00046A37"/>
    <w:rsid w:val="00046A3D"/>
    <w:rsid w:val="00046A3E"/>
    <w:rsid w:val="00046A44"/>
    <w:rsid w:val="00046A6E"/>
    <w:rsid w:val="00046AA9"/>
    <w:rsid w:val="00046B4F"/>
    <w:rsid w:val="00046B52"/>
    <w:rsid w:val="00046B59"/>
    <w:rsid w:val="00046B61"/>
    <w:rsid w:val="00046BB6"/>
    <w:rsid w:val="00046C23"/>
    <w:rsid w:val="00046C6B"/>
    <w:rsid w:val="00046C8D"/>
    <w:rsid w:val="00046CE2"/>
    <w:rsid w:val="00046CF9"/>
    <w:rsid w:val="00046D2A"/>
    <w:rsid w:val="00046D31"/>
    <w:rsid w:val="00046D86"/>
    <w:rsid w:val="00046DA6"/>
    <w:rsid w:val="00046DC4"/>
    <w:rsid w:val="00046E0A"/>
    <w:rsid w:val="00046E3D"/>
    <w:rsid w:val="00046EB9"/>
    <w:rsid w:val="00046EF5"/>
    <w:rsid w:val="00046F32"/>
    <w:rsid w:val="00046F42"/>
    <w:rsid w:val="00046F5E"/>
    <w:rsid w:val="00046FD3"/>
    <w:rsid w:val="00046FFF"/>
    <w:rsid w:val="00047000"/>
    <w:rsid w:val="0004703F"/>
    <w:rsid w:val="000470AE"/>
    <w:rsid w:val="000470B1"/>
    <w:rsid w:val="000470B4"/>
    <w:rsid w:val="000470DC"/>
    <w:rsid w:val="00047123"/>
    <w:rsid w:val="0004714C"/>
    <w:rsid w:val="0004717B"/>
    <w:rsid w:val="0004717C"/>
    <w:rsid w:val="000471BA"/>
    <w:rsid w:val="000471BC"/>
    <w:rsid w:val="000471C5"/>
    <w:rsid w:val="000471D2"/>
    <w:rsid w:val="0004729F"/>
    <w:rsid w:val="000472EF"/>
    <w:rsid w:val="00047303"/>
    <w:rsid w:val="000473DC"/>
    <w:rsid w:val="00047421"/>
    <w:rsid w:val="0004745C"/>
    <w:rsid w:val="0004748B"/>
    <w:rsid w:val="000474D7"/>
    <w:rsid w:val="00047513"/>
    <w:rsid w:val="00047621"/>
    <w:rsid w:val="00047625"/>
    <w:rsid w:val="00047679"/>
    <w:rsid w:val="0004769D"/>
    <w:rsid w:val="000476BB"/>
    <w:rsid w:val="000476C8"/>
    <w:rsid w:val="000476D1"/>
    <w:rsid w:val="0004773B"/>
    <w:rsid w:val="000477C8"/>
    <w:rsid w:val="000477ED"/>
    <w:rsid w:val="0004785C"/>
    <w:rsid w:val="00047866"/>
    <w:rsid w:val="000478C9"/>
    <w:rsid w:val="00047928"/>
    <w:rsid w:val="00047A17"/>
    <w:rsid w:val="00047A1D"/>
    <w:rsid w:val="00047A64"/>
    <w:rsid w:val="00047AB3"/>
    <w:rsid w:val="00047B0F"/>
    <w:rsid w:val="00047B41"/>
    <w:rsid w:val="00047B64"/>
    <w:rsid w:val="00047BBB"/>
    <w:rsid w:val="00047C04"/>
    <w:rsid w:val="00047C08"/>
    <w:rsid w:val="00047C2E"/>
    <w:rsid w:val="00047CE4"/>
    <w:rsid w:val="00047CF2"/>
    <w:rsid w:val="00047D33"/>
    <w:rsid w:val="00047D3A"/>
    <w:rsid w:val="00047D77"/>
    <w:rsid w:val="00047DD4"/>
    <w:rsid w:val="00047E23"/>
    <w:rsid w:val="00047E51"/>
    <w:rsid w:val="00047E8D"/>
    <w:rsid w:val="00047E97"/>
    <w:rsid w:val="00047E99"/>
    <w:rsid w:val="00047EA4"/>
    <w:rsid w:val="00047EF7"/>
    <w:rsid w:val="00047EFF"/>
    <w:rsid w:val="00047F2A"/>
    <w:rsid w:val="00047F7B"/>
    <w:rsid w:val="00047F97"/>
    <w:rsid w:val="00050030"/>
    <w:rsid w:val="00050063"/>
    <w:rsid w:val="000500C9"/>
    <w:rsid w:val="000500CE"/>
    <w:rsid w:val="0005011B"/>
    <w:rsid w:val="000501CC"/>
    <w:rsid w:val="000501FC"/>
    <w:rsid w:val="00050245"/>
    <w:rsid w:val="0005024C"/>
    <w:rsid w:val="000502AF"/>
    <w:rsid w:val="000502F2"/>
    <w:rsid w:val="000502FF"/>
    <w:rsid w:val="00050339"/>
    <w:rsid w:val="00050345"/>
    <w:rsid w:val="00050420"/>
    <w:rsid w:val="0005044D"/>
    <w:rsid w:val="00050468"/>
    <w:rsid w:val="00050474"/>
    <w:rsid w:val="000504F9"/>
    <w:rsid w:val="00050501"/>
    <w:rsid w:val="00050560"/>
    <w:rsid w:val="000505AE"/>
    <w:rsid w:val="000505B8"/>
    <w:rsid w:val="000505BA"/>
    <w:rsid w:val="000505D3"/>
    <w:rsid w:val="000505D7"/>
    <w:rsid w:val="0005060D"/>
    <w:rsid w:val="00050611"/>
    <w:rsid w:val="00050669"/>
    <w:rsid w:val="0005067D"/>
    <w:rsid w:val="00050684"/>
    <w:rsid w:val="00050688"/>
    <w:rsid w:val="0005069A"/>
    <w:rsid w:val="000506A5"/>
    <w:rsid w:val="000506AE"/>
    <w:rsid w:val="000506B0"/>
    <w:rsid w:val="000506B6"/>
    <w:rsid w:val="00050706"/>
    <w:rsid w:val="0005071E"/>
    <w:rsid w:val="00050759"/>
    <w:rsid w:val="000507B9"/>
    <w:rsid w:val="000507C3"/>
    <w:rsid w:val="0005080C"/>
    <w:rsid w:val="0005087C"/>
    <w:rsid w:val="000508A2"/>
    <w:rsid w:val="000508C8"/>
    <w:rsid w:val="000508E6"/>
    <w:rsid w:val="000509B4"/>
    <w:rsid w:val="00050A0A"/>
    <w:rsid w:val="00050A12"/>
    <w:rsid w:val="00050A32"/>
    <w:rsid w:val="00050A7E"/>
    <w:rsid w:val="00050ACA"/>
    <w:rsid w:val="00050AD8"/>
    <w:rsid w:val="00050B93"/>
    <w:rsid w:val="00050B99"/>
    <w:rsid w:val="00050BA2"/>
    <w:rsid w:val="00050C55"/>
    <w:rsid w:val="00050C94"/>
    <w:rsid w:val="00050D06"/>
    <w:rsid w:val="00050D27"/>
    <w:rsid w:val="00050D7B"/>
    <w:rsid w:val="00050DA3"/>
    <w:rsid w:val="00050E70"/>
    <w:rsid w:val="00050F1B"/>
    <w:rsid w:val="00050F9A"/>
    <w:rsid w:val="00050F9F"/>
    <w:rsid w:val="00050FB3"/>
    <w:rsid w:val="0005101D"/>
    <w:rsid w:val="0005107D"/>
    <w:rsid w:val="000510BC"/>
    <w:rsid w:val="000510CD"/>
    <w:rsid w:val="00051148"/>
    <w:rsid w:val="00051151"/>
    <w:rsid w:val="0005118D"/>
    <w:rsid w:val="00051201"/>
    <w:rsid w:val="00051243"/>
    <w:rsid w:val="00051251"/>
    <w:rsid w:val="00051258"/>
    <w:rsid w:val="00051259"/>
    <w:rsid w:val="0005126A"/>
    <w:rsid w:val="0005126E"/>
    <w:rsid w:val="0005129A"/>
    <w:rsid w:val="000512AA"/>
    <w:rsid w:val="000512B1"/>
    <w:rsid w:val="0005133E"/>
    <w:rsid w:val="0005137F"/>
    <w:rsid w:val="000513B8"/>
    <w:rsid w:val="000513BD"/>
    <w:rsid w:val="000513CE"/>
    <w:rsid w:val="00051438"/>
    <w:rsid w:val="0005145D"/>
    <w:rsid w:val="0005156B"/>
    <w:rsid w:val="000515A6"/>
    <w:rsid w:val="000515E5"/>
    <w:rsid w:val="00051614"/>
    <w:rsid w:val="0005165D"/>
    <w:rsid w:val="00051740"/>
    <w:rsid w:val="00051799"/>
    <w:rsid w:val="000517CE"/>
    <w:rsid w:val="000517D8"/>
    <w:rsid w:val="000517FC"/>
    <w:rsid w:val="00051814"/>
    <w:rsid w:val="0005181B"/>
    <w:rsid w:val="0005182F"/>
    <w:rsid w:val="00051854"/>
    <w:rsid w:val="00051883"/>
    <w:rsid w:val="00051902"/>
    <w:rsid w:val="00051906"/>
    <w:rsid w:val="000519C9"/>
    <w:rsid w:val="00051A03"/>
    <w:rsid w:val="00051A1E"/>
    <w:rsid w:val="00051A47"/>
    <w:rsid w:val="00051A92"/>
    <w:rsid w:val="00051AC5"/>
    <w:rsid w:val="00051ADF"/>
    <w:rsid w:val="00051AF1"/>
    <w:rsid w:val="00051B3E"/>
    <w:rsid w:val="00051B4B"/>
    <w:rsid w:val="00051BC7"/>
    <w:rsid w:val="00051BD6"/>
    <w:rsid w:val="00051BFF"/>
    <w:rsid w:val="00051C3C"/>
    <w:rsid w:val="00051C42"/>
    <w:rsid w:val="00051C78"/>
    <w:rsid w:val="00051C8E"/>
    <w:rsid w:val="00051CBB"/>
    <w:rsid w:val="00051CBE"/>
    <w:rsid w:val="00051CC1"/>
    <w:rsid w:val="00051D05"/>
    <w:rsid w:val="00051D1F"/>
    <w:rsid w:val="00051D58"/>
    <w:rsid w:val="00051D70"/>
    <w:rsid w:val="00051DCB"/>
    <w:rsid w:val="00051DD4"/>
    <w:rsid w:val="00051DD6"/>
    <w:rsid w:val="00051DF3"/>
    <w:rsid w:val="00051E45"/>
    <w:rsid w:val="00051E67"/>
    <w:rsid w:val="00051F35"/>
    <w:rsid w:val="00051F83"/>
    <w:rsid w:val="00051FC0"/>
    <w:rsid w:val="00051FC8"/>
    <w:rsid w:val="00051FCB"/>
    <w:rsid w:val="00052059"/>
    <w:rsid w:val="0005207E"/>
    <w:rsid w:val="00052118"/>
    <w:rsid w:val="00052125"/>
    <w:rsid w:val="0005212C"/>
    <w:rsid w:val="000521A3"/>
    <w:rsid w:val="00052226"/>
    <w:rsid w:val="0005227E"/>
    <w:rsid w:val="000522A9"/>
    <w:rsid w:val="00052313"/>
    <w:rsid w:val="00052321"/>
    <w:rsid w:val="00052346"/>
    <w:rsid w:val="00052352"/>
    <w:rsid w:val="000523D5"/>
    <w:rsid w:val="0005248E"/>
    <w:rsid w:val="000524AF"/>
    <w:rsid w:val="000524B3"/>
    <w:rsid w:val="00052565"/>
    <w:rsid w:val="0005259F"/>
    <w:rsid w:val="0005261F"/>
    <w:rsid w:val="0005262D"/>
    <w:rsid w:val="0005266E"/>
    <w:rsid w:val="000526D1"/>
    <w:rsid w:val="000526DE"/>
    <w:rsid w:val="000526F6"/>
    <w:rsid w:val="00052716"/>
    <w:rsid w:val="000527BE"/>
    <w:rsid w:val="0005281B"/>
    <w:rsid w:val="0005282D"/>
    <w:rsid w:val="00052867"/>
    <w:rsid w:val="00052895"/>
    <w:rsid w:val="000528F2"/>
    <w:rsid w:val="0005290A"/>
    <w:rsid w:val="00052916"/>
    <w:rsid w:val="0005292D"/>
    <w:rsid w:val="00052935"/>
    <w:rsid w:val="0005293B"/>
    <w:rsid w:val="00052943"/>
    <w:rsid w:val="000529AA"/>
    <w:rsid w:val="000529E7"/>
    <w:rsid w:val="000529F4"/>
    <w:rsid w:val="00052A17"/>
    <w:rsid w:val="00052A59"/>
    <w:rsid w:val="00052A9E"/>
    <w:rsid w:val="00052AB9"/>
    <w:rsid w:val="00052ABE"/>
    <w:rsid w:val="00052ABF"/>
    <w:rsid w:val="00052AF0"/>
    <w:rsid w:val="00052B23"/>
    <w:rsid w:val="00052B34"/>
    <w:rsid w:val="00052B4E"/>
    <w:rsid w:val="00052B6B"/>
    <w:rsid w:val="00052BA2"/>
    <w:rsid w:val="00052BC5"/>
    <w:rsid w:val="00052BED"/>
    <w:rsid w:val="00052C19"/>
    <w:rsid w:val="00052C1D"/>
    <w:rsid w:val="00052C2D"/>
    <w:rsid w:val="00052C62"/>
    <w:rsid w:val="00052C6B"/>
    <w:rsid w:val="00052CD5"/>
    <w:rsid w:val="00052D07"/>
    <w:rsid w:val="00052D32"/>
    <w:rsid w:val="00052D64"/>
    <w:rsid w:val="00052D9B"/>
    <w:rsid w:val="00052DB9"/>
    <w:rsid w:val="00052DF3"/>
    <w:rsid w:val="00052E0D"/>
    <w:rsid w:val="00052E11"/>
    <w:rsid w:val="00052E67"/>
    <w:rsid w:val="00052ED8"/>
    <w:rsid w:val="00052EDB"/>
    <w:rsid w:val="00052EDE"/>
    <w:rsid w:val="00052F50"/>
    <w:rsid w:val="00052F57"/>
    <w:rsid w:val="00052F5A"/>
    <w:rsid w:val="00052F8D"/>
    <w:rsid w:val="0005305C"/>
    <w:rsid w:val="000530B5"/>
    <w:rsid w:val="0005311E"/>
    <w:rsid w:val="00053200"/>
    <w:rsid w:val="00053210"/>
    <w:rsid w:val="00053214"/>
    <w:rsid w:val="00053218"/>
    <w:rsid w:val="0005321E"/>
    <w:rsid w:val="00053222"/>
    <w:rsid w:val="0005322E"/>
    <w:rsid w:val="000532B7"/>
    <w:rsid w:val="000532DD"/>
    <w:rsid w:val="00053325"/>
    <w:rsid w:val="00053344"/>
    <w:rsid w:val="000533A6"/>
    <w:rsid w:val="000533B0"/>
    <w:rsid w:val="000533CC"/>
    <w:rsid w:val="000533D5"/>
    <w:rsid w:val="0005343A"/>
    <w:rsid w:val="00053444"/>
    <w:rsid w:val="0005348D"/>
    <w:rsid w:val="000534CC"/>
    <w:rsid w:val="000534D5"/>
    <w:rsid w:val="0005353F"/>
    <w:rsid w:val="00053540"/>
    <w:rsid w:val="0005355A"/>
    <w:rsid w:val="0005359F"/>
    <w:rsid w:val="000535AB"/>
    <w:rsid w:val="0005364D"/>
    <w:rsid w:val="0005366D"/>
    <w:rsid w:val="00053681"/>
    <w:rsid w:val="000536F5"/>
    <w:rsid w:val="000536FC"/>
    <w:rsid w:val="00053737"/>
    <w:rsid w:val="00053796"/>
    <w:rsid w:val="000537BB"/>
    <w:rsid w:val="00053816"/>
    <w:rsid w:val="0005385C"/>
    <w:rsid w:val="0005388C"/>
    <w:rsid w:val="0005394F"/>
    <w:rsid w:val="00053964"/>
    <w:rsid w:val="000539E9"/>
    <w:rsid w:val="00053A17"/>
    <w:rsid w:val="00053A48"/>
    <w:rsid w:val="00053A4D"/>
    <w:rsid w:val="00053A95"/>
    <w:rsid w:val="00053AB3"/>
    <w:rsid w:val="00053AF3"/>
    <w:rsid w:val="00053B06"/>
    <w:rsid w:val="00053B26"/>
    <w:rsid w:val="00053B33"/>
    <w:rsid w:val="00053B4A"/>
    <w:rsid w:val="00053B58"/>
    <w:rsid w:val="00053B6C"/>
    <w:rsid w:val="00053B72"/>
    <w:rsid w:val="00053B8E"/>
    <w:rsid w:val="00053BB7"/>
    <w:rsid w:val="00053BF2"/>
    <w:rsid w:val="00053C18"/>
    <w:rsid w:val="00053C69"/>
    <w:rsid w:val="00053C83"/>
    <w:rsid w:val="00053CC3"/>
    <w:rsid w:val="00053CEC"/>
    <w:rsid w:val="00053D10"/>
    <w:rsid w:val="00053D11"/>
    <w:rsid w:val="00053D93"/>
    <w:rsid w:val="00053DBB"/>
    <w:rsid w:val="00053E3D"/>
    <w:rsid w:val="00053E6E"/>
    <w:rsid w:val="00053E9A"/>
    <w:rsid w:val="00053EAC"/>
    <w:rsid w:val="00053EC9"/>
    <w:rsid w:val="00053F4F"/>
    <w:rsid w:val="00053F79"/>
    <w:rsid w:val="00053FC1"/>
    <w:rsid w:val="00054055"/>
    <w:rsid w:val="00054076"/>
    <w:rsid w:val="0005409D"/>
    <w:rsid w:val="000540B8"/>
    <w:rsid w:val="000540FC"/>
    <w:rsid w:val="00054137"/>
    <w:rsid w:val="00054145"/>
    <w:rsid w:val="00054149"/>
    <w:rsid w:val="0005414E"/>
    <w:rsid w:val="0005416F"/>
    <w:rsid w:val="00054177"/>
    <w:rsid w:val="00054193"/>
    <w:rsid w:val="00054199"/>
    <w:rsid w:val="000541FE"/>
    <w:rsid w:val="000542E9"/>
    <w:rsid w:val="000542FF"/>
    <w:rsid w:val="00054323"/>
    <w:rsid w:val="0005433F"/>
    <w:rsid w:val="00054376"/>
    <w:rsid w:val="00054425"/>
    <w:rsid w:val="0005444B"/>
    <w:rsid w:val="000544AD"/>
    <w:rsid w:val="000544C0"/>
    <w:rsid w:val="000544D7"/>
    <w:rsid w:val="000544E0"/>
    <w:rsid w:val="000544E3"/>
    <w:rsid w:val="00054504"/>
    <w:rsid w:val="000545A8"/>
    <w:rsid w:val="00054806"/>
    <w:rsid w:val="000548BB"/>
    <w:rsid w:val="00054923"/>
    <w:rsid w:val="00054928"/>
    <w:rsid w:val="0005494A"/>
    <w:rsid w:val="00054980"/>
    <w:rsid w:val="000549A0"/>
    <w:rsid w:val="000549CE"/>
    <w:rsid w:val="00054A1D"/>
    <w:rsid w:val="00054A80"/>
    <w:rsid w:val="00054A8C"/>
    <w:rsid w:val="00054ABD"/>
    <w:rsid w:val="00054ADD"/>
    <w:rsid w:val="00054B76"/>
    <w:rsid w:val="00054B8C"/>
    <w:rsid w:val="00054BBC"/>
    <w:rsid w:val="00054BE7"/>
    <w:rsid w:val="00054CD8"/>
    <w:rsid w:val="00054D0E"/>
    <w:rsid w:val="00054D18"/>
    <w:rsid w:val="00054D43"/>
    <w:rsid w:val="00054D7D"/>
    <w:rsid w:val="00054E11"/>
    <w:rsid w:val="00054E13"/>
    <w:rsid w:val="00054E2E"/>
    <w:rsid w:val="00054E83"/>
    <w:rsid w:val="00054ED6"/>
    <w:rsid w:val="00054F7B"/>
    <w:rsid w:val="00054F9E"/>
    <w:rsid w:val="0005503F"/>
    <w:rsid w:val="0005504E"/>
    <w:rsid w:val="000550AE"/>
    <w:rsid w:val="0005514E"/>
    <w:rsid w:val="00055156"/>
    <w:rsid w:val="0005518B"/>
    <w:rsid w:val="000551D0"/>
    <w:rsid w:val="00055273"/>
    <w:rsid w:val="0005527F"/>
    <w:rsid w:val="000552F7"/>
    <w:rsid w:val="00055348"/>
    <w:rsid w:val="0005534F"/>
    <w:rsid w:val="000553C1"/>
    <w:rsid w:val="000553D8"/>
    <w:rsid w:val="00055410"/>
    <w:rsid w:val="0005541B"/>
    <w:rsid w:val="0005546C"/>
    <w:rsid w:val="000554A0"/>
    <w:rsid w:val="00055505"/>
    <w:rsid w:val="0005551B"/>
    <w:rsid w:val="00055537"/>
    <w:rsid w:val="00055596"/>
    <w:rsid w:val="00055654"/>
    <w:rsid w:val="0005568F"/>
    <w:rsid w:val="000556DA"/>
    <w:rsid w:val="000556DE"/>
    <w:rsid w:val="000556EE"/>
    <w:rsid w:val="00055711"/>
    <w:rsid w:val="00055736"/>
    <w:rsid w:val="0005577C"/>
    <w:rsid w:val="0005580C"/>
    <w:rsid w:val="0005582C"/>
    <w:rsid w:val="00055845"/>
    <w:rsid w:val="000558BD"/>
    <w:rsid w:val="0005593A"/>
    <w:rsid w:val="00055983"/>
    <w:rsid w:val="0005598F"/>
    <w:rsid w:val="000559C5"/>
    <w:rsid w:val="000559D2"/>
    <w:rsid w:val="000559D9"/>
    <w:rsid w:val="000559DF"/>
    <w:rsid w:val="000559FC"/>
    <w:rsid w:val="00055A58"/>
    <w:rsid w:val="00055A5C"/>
    <w:rsid w:val="00055A63"/>
    <w:rsid w:val="00055A82"/>
    <w:rsid w:val="00055A8E"/>
    <w:rsid w:val="00055AB2"/>
    <w:rsid w:val="00055B41"/>
    <w:rsid w:val="00055B6A"/>
    <w:rsid w:val="00055B81"/>
    <w:rsid w:val="00055BAF"/>
    <w:rsid w:val="00055BC2"/>
    <w:rsid w:val="00055BDB"/>
    <w:rsid w:val="00055BEF"/>
    <w:rsid w:val="00055C23"/>
    <w:rsid w:val="00055C6B"/>
    <w:rsid w:val="00055C7F"/>
    <w:rsid w:val="00055CB3"/>
    <w:rsid w:val="00055CF6"/>
    <w:rsid w:val="00055D03"/>
    <w:rsid w:val="00055D0C"/>
    <w:rsid w:val="00055D0D"/>
    <w:rsid w:val="00055D69"/>
    <w:rsid w:val="00055D91"/>
    <w:rsid w:val="00055D92"/>
    <w:rsid w:val="00055DDC"/>
    <w:rsid w:val="00055DEC"/>
    <w:rsid w:val="00055E3D"/>
    <w:rsid w:val="00055E55"/>
    <w:rsid w:val="00055E90"/>
    <w:rsid w:val="00055EB2"/>
    <w:rsid w:val="00055EC9"/>
    <w:rsid w:val="00055ECA"/>
    <w:rsid w:val="00055ED9"/>
    <w:rsid w:val="00055EF5"/>
    <w:rsid w:val="00055F02"/>
    <w:rsid w:val="00055F42"/>
    <w:rsid w:val="00055F80"/>
    <w:rsid w:val="00055F83"/>
    <w:rsid w:val="00055F87"/>
    <w:rsid w:val="00056008"/>
    <w:rsid w:val="00056015"/>
    <w:rsid w:val="0005602D"/>
    <w:rsid w:val="0005608F"/>
    <w:rsid w:val="00056123"/>
    <w:rsid w:val="0005618B"/>
    <w:rsid w:val="000561A3"/>
    <w:rsid w:val="000561A8"/>
    <w:rsid w:val="000561BE"/>
    <w:rsid w:val="000561DA"/>
    <w:rsid w:val="00056268"/>
    <w:rsid w:val="00056275"/>
    <w:rsid w:val="000562C6"/>
    <w:rsid w:val="00056317"/>
    <w:rsid w:val="00056331"/>
    <w:rsid w:val="00056332"/>
    <w:rsid w:val="00056384"/>
    <w:rsid w:val="000563A9"/>
    <w:rsid w:val="000563C2"/>
    <w:rsid w:val="000563D1"/>
    <w:rsid w:val="00056424"/>
    <w:rsid w:val="0005642D"/>
    <w:rsid w:val="00056453"/>
    <w:rsid w:val="00056484"/>
    <w:rsid w:val="000564B4"/>
    <w:rsid w:val="000564D0"/>
    <w:rsid w:val="0005650B"/>
    <w:rsid w:val="0005651A"/>
    <w:rsid w:val="00056522"/>
    <w:rsid w:val="00056531"/>
    <w:rsid w:val="00056584"/>
    <w:rsid w:val="00056594"/>
    <w:rsid w:val="000565BB"/>
    <w:rsid w:val="000565EB"/>
    <w:rsid w:val="00056658"/>
    <w:rsid w:val="0005665C"/>
    <w:rsid w:val="0005665F"/>
    <w:rsid w:val="000566D2"/>
    <w:rsid w:val="00056730"/>
    <w:rsid w:val="00056744"/>
    <w:rsid w:val="00056747"/>
    <w:rsid w:val="000567DA"/>
    <w:rsid w:val="000567E5"/>
    <w:rsid w:val="00056841"/>
    <w:rsid w:val="0005685E"/>
    <w:rsid w:val="00056882"/>
    <w:rsid w:val="000568BD"/>
    <w:rsid w:val="000568D6"/>
    <w:rsid w:val="000568E5"/>
    <w:rsid w:val="00056920"/>
    <w:rsid w:val="00056970"/>
    <w:rsid w:val="00056991"/>
    <w:rsid w:val="0005699F"/>
    <w:rsid w:val="000569DD"/>
    <w:rsid w:val="000569DF"/>
    <w:rsid w:val="00056A69"/>
    <w:rsid w:val="00056A85"/>
    <w:rsid w:val="00056AA3"/>
    <w:rsid w:val="00056AAE"/>
    <w:rsid w:val="00056ABE"/>
    <w:rsid w:val="00056B13"/>
    <w:rsid w:val="00056BAF"/>
    <w:rsid w:val="00056BBB"/>
    <w:rsid w:val="00056C05"/>
    <w:rsid w:val="00056C2D"/>
    <w:rsid w:val="00056C41"/>
    <w:rsid w:val="00056C7B"/>
    <w:rsid w:val="00056CA4"/>
    <w:rsid w:val="00056CB3"/>
    <w:rsid w:val="00056CCD"/>
    <w:rsid w:val="00056CF3"/>
    <w:rsid w:val="00056D52"/>
    <w:rsid w:val="00056D7E"/>
    <w:rsid w:val="00056D80"/>
    <w:rsid w:val="00056D87"/>
    <w:rsid w:val="00056DF1"/>
    <w:rsid w:val="00056E11"/>
    <w:rsid w:val="00056E50"/>
    <w:rsid w:val="00056E59"/>
    <w:rsid w:val="00056E8F"/>
    <w:rsid w:val="00056EA2"/>
    <w:rsid w:val="00056ED0"/>
    <w:rsid w:val="00056F79"/>
    <w:rsid w:val="00056FB9"/>
    <w:rsid w:val="00056FC3"/>
    <w:rsid w:val="00056FE1"/>
    <w:rsid w:val="00056FEF"/>
    <w:rsid w:val="00057002"/>
    <w:rsid w:val="00057008"/>
    <w:rsid w:val="00057055"/>
    <w:rsid w:val="0005707F"/>
    <w:rsid w:val="0005709F"/>
    <w:rsid w:val="000570F5"/>
    <w:rsid w:val="00057162"/>
    <w:rsid w:val="0005716B"/>
    <w:rsid w:val="0005716F"/>
    <w:rsid w:val="0005723C"/>
    <w:rsid w:val="000572B8"/>
    <w:rsid w:val="0005733B"/>
    <w:rsid w:val="00057375"/>
    <w:rsid w:val="00057389"/>
    <w:rsid w:val="00057394"/>
    <w:rsid w:val="000573C3"/>
    <w:rsid w:val="00057403"/>
    <w:rsid w:val="0005742C"/>
    <w:rsid w:val="00057450"/>
    <w:rsid w:val="00057466"/>
    <w:rsid w:val="00057492"/>
    <w:rsid w:val="000574F7"/>
    <w:rsid w:val="00057517"/>
    <w:rsid w:val="00057525"/>
    <w:rsid w:val="0005757E"/>
    <w:rsid w:val="0005758E"/>
    <w:rsid w:val="0005761E"/>
    <w:rsid w:val="00057672"/>
    <w:rsid w:val="00057674"/>
    <w:rsid w:val="00057698"/>
    <w:rsid w:val="000576C6"/>
    <w:rsid w:val="000576F3"/>
    <w:rsid w:val="00057760"/>
    <w:rsid w:val="00057761"/>
    <w:rsid w:val="00057787"/>
    <w:rsid w:val="0005779A"/>
    <w:rsid w:val="000578DB"/>
    <w:rsid w:val="000578F1"/>
    <w:rsid w:val="00057915"/>
    <w:rsid w:val="0005794B"/>
    <w:rsid w:val="0005796F"/>
    <w:rsid w:val="00057975"/>
    <w:rsid w:val="0005798F"/>
    <w:rsid w:val="000579A1"/>
    <w:rsid w:val="000579B3"/>
    <w:rsid w:val="000579BE"/>
    <w:rsid w:val="000579DF"/>
    <w:rsid w:val="000579EE"/>
    <w:rsid w:val="00057A02"/>
    <w:rsid w:val="00057A4F"/>
    <w:rsid w:val="00057A8A"/>
    <w:rsid w:val="00057A92"/>
    <w:rsid w:val="00057AC7"/>
    <w:rsid w:val="00057AE6"/>
    <w:rsid w:val="00057AF8"/>
    <w:rsid w:val="00057AFB"/>
    <w:rsid w:val="00057B72"/>
    <w:rsid w:val="00057BAE"/>
    <w:rsid w:val="00057BED"/>
    <w:rsid w:val="00057C35"/>
    <w:rsid w:val="00057C6E"/>
    <w:rsid w:val="00057C79"/>
    <w:rsid w:val="00057C8F"/>
    <w:rsid w:val="00057C96"/>
    <w:rsid w:val="00057CA4"/>
    <w:rsid w:val="00057CB2"/>
    <w:rsid w:val="00057CB9"/>
    <w:rsid w:val="00057CE0"/>
    <w:rsid w:val="00057CE8"/>
    <w:rsid w:val="00057D06"/>
    <w:rsid w:val="00057D08"/>
    <w:rsid w:val="00057D42"/>
    <w:rsid w:val="00057D7A"/>
    <w:rsid w:val="00057DC0"/>
    <w:rsid w:val="00057DC6"/>
    <w:rsid w:val="00057E07"/>
    <w:rsid w:val="00057E17"/>
    <w:rsid w:val="00057E2F"/>
    <w:rsid w:val="00057E95"/>
    <w:rsid w:val="00057EBE"/>
    <w:rsid w:val="00057F00"/>
    <w:rsid w:val="00057F28"/>
    <w:rsid w:val="00057F39"/>
    <w:rsid w:val="00057F86"/>
    <w:rsid w:val="00057F9C"/>
    <w:rsid w:val="00060000"/>
    <w:rsid w:val="0006004C"/>
    <w:rsid w:val="0006004E"/>
    <w:rsid w:val="00060068"/>
    <w:rsid w:val="00060079"/>
    <w:rsid w:val="000600A7"/>
    <w:rsid w:val="000600F1"/>
    <w:rsid w:val="00060168"/>
    <w:rsid w:val="000601A0"/>
    <w:rsid w:val="000601B2"/>
    <w:rsid w:val="000601BC"/>
    <w:rsid w:val="00060252"/>
    <w:rsid w:val="00060267"/>
    <w:rsid w:val="00060281"/>
    <w:rsid w:val="00060287"/>
    <w:rsid w:val="000602C1"/>
    <w:rsid w:val="00060304"/>
    <w:rsid w:val="0006033B"/>
    <w:rsid w:val="000603B9"/>
    <w:rsid w:val="0006041C"/>
    <w:rsid w:val="00060471"/>
    <w:rsid w:val="0006048C"/>
    <w:rsid w:val="0006048F"/>
    <w:rsid w:val="000604D8"/>
    <w:rsid w:val="000604DE"/>
    <w:rsid w:val="00060509"/>
    <w:rsid w:val="0006063D"/>
    <w:rsid w:val="00060675"/>
    <w:rsid w:val="0006067C"/>
    <w:rsid w:val="00060685"/>
    <w:rsid w:val="00060686"/>
    <w:rsid w:val="000606AD"/>
    <w:rsid w:val="000606DE"/>
    <w:rsid w:val="000606E5"/>
    <w:rsid w:val="00060705"/>
    <w:rsid w:val="00060730"/>
    <w:rsid w:val="0006074C"/>
    <w:rsid w:val="0006077B"/>
    <w:rsid w:val="000607A4"/>
    <w:rsid w:val="000608CC"/>
    <w:rsid w:val="0006093B"/>
    <w:rsid w:val="00060941"/>
    <w:rsid w:val="0006094E"/>
    <w:rsid w:val="0006095D"/>
    <w:rsid w:val="00060964"/>
    <w:rsid w:val="000609C3"/>
    <w:rsid w:val="000609CC"/>
    <w:rsid w:val="00060A67"/>
    <w:rsid w:val="00060AB2"/>
    <w:rsid w:val="00060B60"/>
    <w:rsid w:val="00060B8A"/>
    <w:rsid w:val="00060B8C"/>
    <w:rsid w:val="00060B9A"/>
    <w:rsid w:val="00060C4E"/>
    <w:rsid w:val="00060C80"/>
    <w:rsid w:val="00060D51"/>
    <w:rsid w:val="00060D66"/>
    <w:rsid w:val="00060DF7"/>
    <w:rsid w:val="00060E2C"/>
    <w:rsid w:val="00060E2D"/>
    <w:rsid w:val="00060E55"/>
    <w:rsid w:val="00060F90"/>
    <w:rsid w:val="00060F92"/>
    <w:rsid w:val="00060FAE"/>
    <w:rsid w:val="00060FD4"/>
    <w:rsid w:val="00060FFD"/>
    <w:rsid w:val="00061062"/>
    <w:rsid w:val="00061073"/>
    <w:rsid w:val="000610DC"/>
    <w:rsid w:val="00061149"/>
    <w:rsid w:val="00061163"/>
    <w:rsid w:val="00061177"/>
    <w:rsid w:val="00061195"/>
    <w:rsid w:val="000611C7"/>
    <w:rsid w:val="00061216"/>
    <w:rsid w:val="0006127F"/>
    <w:rsid w:val="000612AD"/>
    <w:rsid w:val="00061318"/>
    <w:rsid w:val="0006139B"/>
    <w:rsid w:val="00061401"/>
    <w:rsid w:val="0006142D"/>
    <w:rsid w:val="00061441"/>
    <w:rsid w:val="000614B1"/>
    <w:rsid w:val="000614D3"/>
    <w:rsid w:val="000614E5"/>
    <w:rsid w:val="000614E7"/>
    <w:rsid w:val="00061507"/>
    <w:rsid w:val="00061510"/>
    <w:rsid w:val="00061518"/>
    <w:rsid w:val="00061558"/>
    <w:rsid w:val="00061596"/>
    <w:rsid w:val="000615B1"/>
    <w:rsid w:val="000615C5"/>
    <w:rsid w:val="00061630"/>
    <w:rsid w:val="00061644"/>
    <w:rsid w:val="000616B6"/>
    <w:rsid w:val="000616B8"/>
    <w:rsid w:val="00061720"/>
    <w:rsid w:val="00061725"/>
    <w:rsid w:val="00061733"/>
    <w:rsid w:val="0006173A"/>
    <w:rsid w:val="00061758"/>
    <w:rsid w:val="000617B9"/>
    <w:rsid w:val="000617CA"/>
    <w:rsid w:val="000617E3"/>
    <w:rsid w:val="0006181C"/>
    <w:rsid w:val="00061827"/>
    <w:rsid w:val="00061852"/>
    <w:rsid w:val="000618B5"/>
    <w:rsid w:val="000618F9"/>
    <w:rsid w:val="00061903"/>
    <w:rsid w:val="0006191D"/>
    <w:rsid w:val="00061928"/>
    <w:rsid w:val="00061944"/>
    <w:rsid w:val="0006194E"/>
    <w:rsid w:val="0006198D"/>
    <w:rsid w:val="00061999"/>
    <w:rsid w:val="000619B3"/>
    <w:rsid w:val="000619D7"/>
    <w:rsid w:val="00061A10"/>
    <w:rsid w:val="00061A83"/>
    <w:rsid w:val="00061AB0"/>
    <w:rsid w:val="00061B15"/>
    <w:rsid w:val="00061B59"/>
    <w:rsid w:val="00061B60"/>
    <w:rsid w:val="00061B71"/>
    <w:rsid w:val="00061BF8"/>
    <w:rsid w:val="00061C59"/>
    <w:rsid w:val="00061C70"/>
    <w:rsid w:val="00061C90"/>
    <w:rsid w:val="00061CC0"/>
    <w:rsid w:val="00061CDF"/>
    <w:rsid w:val="00061D2F"/>
    <w:rsid w:val="00061D4F"/>
    <w:rsid w:val="00061D71"/>
    <w:rsid w:val="00061D91"/>
    <w:rsid w:val="00061DF7"/>
    <w:rsid w:val="00061E0A"/>
    <w:rsid w:val="00061E2E"/>
    <w:rsid w:val="00061E40"/>
    <w:rsid w:val="00061E66"/>
    <w:rsid w:val="00061E9F"/>
    <w:rsid w:val="00061F42"/>
    <w:rsid w:val="00061F65"/>
    <w:rsid w:val="00061F66"/>
    <w:rsid w:val="00061F76"/>
    <w:rsid w:val="00061F93"/>
    <w:rsid w:val="00061FCE"/>
    <w:rsid w:val="00061FFF"/>
    <w:rsid w:val="00062039"/>
    <w:rsid w:val="00062057"/>
    <w:rsid w:val="00062068"/>
    <w:rsid w:val="0006207E"/>
    <w:rsid w:val="0006209A"/>
    <w:rsid w:val="000620B7"/>
    <w:rsid w:val="000620B9"/>
    <w:rsid w:val="000620E9"/>
    <w:rsid w:val="0006212E"/>
    <w:rsid w:val="00062180"/>
    <w:rsid w:val="000621B4"/>
    <w:rsid w:val="000621BA"/>
    <w:rsid w:val="000621C7"/>
    <w:rsid w:val="000621D9"/>
    <w:rsid w:val="000621F3"/>
    <w:rsid w:val="00062204"/>
    <w:rsid w:val="0006233E"/>
    <w:rsid w:val="000623D2"/>
    <w:rsid w:val="000623D7"/>
    <w:rsid w:val="0006241E"/>
    <w:rsid w:val="00062433"/>
    <w:rsid w:val="00062468"/>
    <w:rsid w:val="000624E4"/>
    <w:rsid w:val="000624F1"/>
    <w:rsid w:val="00062501"/>
    <w:rsid w:val="00062523"/>
    <w:rsid w:val="00062525"/>
    <w:rsid w:val="00062537"/>
    <w:rsid w:val="00062560"/>
    <w:rsid w:val="0006259A"/>
    <w:rsid w:val="000625ED"/>
    <w:rsid w:val="0006262D"/>
    <w:rsid w:val="00062677"/>
    <w:rsid w:val="000626A1"/>
    <w:rsid w:val="000626BB"/>
    <w:rsid w:val="000626C8"/>
    <w:rsid w:val="000626ED"/>
    <w:rsid w:val="00062707"/>
    <w:rsid w:val="00062731"/>
    <w:rsid w:val="00062747"/>
    <w:rsid w:val="000627E1"/>
    <w:rsid w:val="000627FC"/>
    <w:rsid w:val="000627FD"/>
    <w:rsid w:val="00062800"/>
    <w:rsid w:val="00062806"/>
    <w:rsid w:val="0006280D"/>
    <w:rsid w:val="0006281C"/>
    <w:rsid w:val="0006283A"/>
    <w:rsid w:val="0006284A"/>
    <w:rsid w:val="000628F6"/>
    <w:rsid w:val="000629CC"/>
    <w:rsid w:val="000629F4"/>
    <w:rsid w:val="00062A09"/>
    <w:rsid w:val="00062A0B"/>
    <w:rsid w:val="00062A24"/>
    <w:rsid w:val="00062A2A"/>
    <w:rsid w:val="00062A45"/>
    <w:rsid w:val="00062A62"/>
    <w:rsid w:val="00062A71"/>
    <w:rsid w:val="00062A82"/>
    <w:rsid w:val="00062A91"/>
    <w:rsid w:val="00062AD1"/>
    <w:rsid w:val="00062B9D"/>
    <w:rsid w:val="00062BBA"/>
    <w:rsid w:val="00062BF0"/>
    <w:rsid w:val="00062C94"/>
    <w:rsid w:val="00062D1C"/>
    <w:rsid w:val="00062D28"/>
    <w:rsid w:val="00062D48"/>
    <w:rsid w:val="00062D5F"/>
    <w:rsid w:val="00062DE7"/>
    <w:rsid w:val="00062E3B"/>
    <w:rsid w:val="00062E5F"/>
    <w:rsid w:val="00062EA8"/>
    <w:rsid w:val="00062EF8"/>
    <w:rsid w:val="00062F09"/>
    <w:rsid w:val="00062F25"/>
    <w:rsid w:val="00062F44"/>
    <w:rsid w:val="00062F89"/>
    <w:rsid w:val="00062FC9"/>
    <w:rsid w:val="00062FEE"/>
    <w:rsid w:val="000630B4"/>
    <w:rsid w:val="000630FE"/>
    <w:rsid w:val="000631C2"/>
    <w:rsid w:val="00063202"/>
    <w:rsid w:val="0006321B"/>
    <w:rsid w:val="0006325F"/>
    <w:rsid w:val="000632C1"/>
    <w:rsid w:val="000632D7"/>
    <w:rsid w:val="0006331D"/>
    <w:rsid w:val="00063321"/>
    <w:rsid w:val="0006338F"/>
    <w:rsid w:val="000633FB"/>
    <w:rsid w:val="00063463"/>
    <w:rsid w:val="000634D4"/>
    <w:rsid w:val="0006350F"/>
    <w:rsid w:val="00063547"/>
    <w:rsid w:val="00063559"/>
    <w:rsid w:val="00063570"/>
    <w:rsid w:val="000635B3"/>
    <w:rsid w:val="000635BB"/>
    <w:rsid w:val="000635C7"/>
    <w:rsid w:val="00063659"/>
    <w:rsid w:val="00063685"/>
    <w:rsid w:val="00063687"/>
    <w:rsid w:val="00063742"/>
    <w:rsid w:val="0006376F"/>
    <w:rsid w:val="000637B7"/>
    <w:rsid w:val="000637FC"/>
    <w:rsid w:val="0006381D"/>
    <w:rsid w:val="0006381F"/>
    <w:rsid w:val="0006389B"/>
    <w:rsid w:val="000638EC"/>
    <w:rsid w:val="00063934"/>
    <w:rsid w:val="00063A2D"/>
    <w:rsid w:val="00063AA3"/>
    <w:rsid w:val="00063AE6"/>
    <w:rsid w:val="00063B63"/>
    <w:rsid w:val="00063B73"/>
    <w:rsid w:val="00063B7E"/>
    <w:rsid w:val="00063C0D"/>
    <w:rsid w:val="00063C44"/>
    <w:rsid w:val="00063C58"/>
    <w:rsid w:val="00063CAC"/>
    <w:rsid w:val="00063CE0"/>
    <w:rsid w:val="00063D81"/>
    <w:rsid w:val="00063DB0"/>
    <w:rsid w:val="00063DBE"/>
    <w:rsid w:val="00063DFB"/>
    <w:rsid w:val="00063E4D"/>
    <w:rsid w:val="00063EA0"/>
    <w:rsid w:val="00063EB4"/>
    <w:rsid w:val="00063EBD"/>
    <w:rsid w:val="00063EDE"/>
    <w:rsid w:val="00063F42"/>
    <w:rsid w:val="00063F59"/>
    <w:rsid w:val="00063F78"/>
    <w:rsid w:val="00063FB3"/>
    <w:rsid w:val="00063FC5"/>
    <w:rsid w:val="00064049"/>
    <w:rsid w:val="00064082"/>
    <w:rsid w:val="000640CB"/>
    <w:rsid w:val="0006415A"/>
    <w:rsid w:val="00064192"/>
    <w:rsid w:val="000641A3"/>
    <w:rsid w:val="000641C3"/>
    <w:rsid w:val="000641D8"/>
    <w:rsid w:val="000641FF"/>
    <w:rsid w:val="00064209"/>
    <w:rsid w:val="00064212"/>
    <w:rsid w:val="00064257"/>
    <w:rsid w:val="000642A6"/>
    <w:rsid w:val="00064326"/>
    <w:rsid w:val="0006438C"/>
    <w:rsid w:val="0006439E"/>
    <w:rsid w:val="0006441C"/>
    <w:rsid w:val="00064442"/>
    <w:rsid w:val="0006446D"/>
    <w:rsid w:val="00064528"/>
    <w:rsid w:val="00064555"/>
    <w:rsid w:val="00064556"/>
    <w:rsid w:val="00064574"/>
    <w:rsid w:val="00064592"/>
    <w:rsid w:val="00064657"/>
    <w:rsid w:val="00064697"/>
    <w:rsid w:val="000646B6"/>
    <w:rsid w:val="000646BA"/>
    <w:rsid w:val="00064729"/>
    <w:rsid w:val="00064741"/>
    <w:rsid w:val="000647A1"/>
    <w:rsid w:val="000648AA"/>
    <w:rsid w:val="000648AB"/>
    <w:rsid w:val="000648F4"/>
    <w:rsid w:val="000648F7"/>
    <w:rsid w:val="00064A6D"/>
    <w:rsid w:val="00064A74"/>
    <w:rsid w:val="00064A85"/>
    <w:rsid w:val="00064AAC"/>
    <w:rsid w:val="00064ABB"/>
    <w:rsid w:val="00064AF3"/>
    <w:rsid w:val="00064B63"/>
    <w:rsid w:val="00064B8C"/>
    <w:rsid w:val="00064BB5"/>
    <w:rsid w:val="00064BCF"/>
    <w:rsid w:val="00064BE9"/>
    <w:rsid w:val="00064C11"/>
    <w:rsid w:val="00064C24"/>
    <w:rsid w:val="00064C3B"/>
    <w:rsid w:val="00064C67"/>
    <w:rsid w:val="00064C9D"/>
    <w:rsid w:val="00064D06"/>
    <w:rsid w:val="00064D53"/>
    <w:rsid w:val="00064D55"/>
    <w:rsid w:val="00064D89"/>
    <w:rsid w:val="00064D98"/>
    <w:rsid w:val="00064DC3"/>
    <w:rsid w:val="00064DD1"/>
    <w:rsid w:val="00064DF7"/>
    <w:rsid w:val="00064DFD"/>
    <w:rsid w:val="00064E41"/>
    <w:rsid w:val="00064E64"/>
    <w:rsid w:val="00064F2F"/>
    <w:rsid w:val="00064F6B"/>
    <w:rsid w:val="00064F8D"/>
    <w:rsid w:val="0006508D"/>
    <w:rsid w:val="000650E1"/>
    <w:rsid w:val="000650F4"/>
    <w:rsid w:val="000650F9"/>
    <w:rsid w:val="00065104"/>
    <w:rsid w:val="0006514B"/>
    <w:rsid w:val="0006523B"/>
    <w:rsid w:val="00065259"/>
    <w:rsid w:val="00065273"/>
    <w:rsid w:val="00065297"/>
    <w:rsid w:val="000652BC"/>
    <w:rsid w:val="000652DD"/>
    <w:rsid w:val="000652E7"/>
    <w:rsid w:val="00065311"/>
    <w:rsid w:val="0006534F"/>
    <w:rsid w:val="00065357"/>
    <w:rsid w:val="00065366"/>
    <w:rsid w:val="0006538B"/>
    <w:rsid w:val="000653C6"/>
    <w:rsid w:val="0006545F"/>
    <w:rsid w:val="00065465"/>
    <w:rsid w:val="00065479"/>
    <w:rsid w:val="000654F0"/>
    <w:rsid w:val="0006552F"/>
    <w:rsid w:val="0006559E"/>
    <w:rsid w:val="000655B2"/>
    <w:rsid w:val="000655BB"/>
    <w:rsid w:val="00065614"/>
    <w:rsid w:val="0006561B"/>
    <w:rsid w:val="000656A2"/>
    <w:rsid w:val="000656B4"/>
    <w:rsid w:val="000656E8"/>
    <w:rsid w:val="0006577D"/>
    <w:rsid w:val="000657E3"/>
    <w:rsid w:val="00065817"/>
    <w:rsid w:val="00065890"/>
    <w:rsid w:val="00065894"/>
    <w:rsid w:val="00065918"/>
    <w:rsid w:val="0006592F"/>
    <w:rsid w:val="00065993"/>
    <w:rsid w:val="000659C8"/>
    <w:rsid w:val="000659D3"/>
    <w:rsid w:val="000659E5"/>
    <w:rsid w:val="000659F7"/>
    <w:rsid w:val="00065A06"/>
    <w:rsid w:val="00065A37"/>
    <w:rsid w:val="00065A5C"/>
    <w:rsid w:val="00065AF1"/>
    <w:rsid w:val="00065B22"/>
    <w:rsid w:val="00065BA2"/>
    <w:rsid w:val="00065BC3"/>
    <w:rsid w:val="00065BCB"/>
    <w:rsid w:val="00065BDA"/>
    <w:rsid w:val="00065C1E"/>
    <w:rsid w:val="00065C61"/>
    <w:rsid w:val="00065CC9"/>
    <w:rsid w:val="00065CF8"/>
    <w:rsid w:val="00065CFA"/>
    <w:rsid w:val="00065D16"/>
    <w:rsid w:val="00065D33"/>
    <w:rsid w:val="00065D56"/>
    <w:rsid w:val="00065D84"/>
    <w:rsid w:val="00065E27"/>
    <w:rsid w:val="00065E97"/>
    <w:rsid w:val="00065EA4"/>
    <w:rsid w:val="00065EEB"/>
    <w:rsid w:val="00065F15"/>
    <w:rsid w:val="00065F51"/>
    <w:rsid w:val="00065F8E"/>
    <w:rsid w:val="00065F9C"/>
    <w:rsid w:val="00065F9F"/>
    <w:rsid w:val="00065FB7"/>
    <w:rsid w:val="00065FFC"/>
    <w:rsid w:val="00066032"/>
    <w:rsid w:val="000660BC"/>
    <w:rsid w:val="000660D0"/>
    <w:rsid w:val="000660EA"/>
    <w:rsid w:val="0006616E"/>
    <w:rsid w:val="0006617E"/>
    <w:rsid w:val="000661A7"/>
    <w:rsid w:val="000661C9"/>
    <w:rsid w:val="000661DE"/>
    <w:rsid w:val="00066268"/>
    <w:rsid w:val="000662B3"/>
    <w:rsid w:val="000662C5"/>
    <w:rsid w:val="000662FA"/>
    <w:rsid w:val="00066323"/>
    <w:rsid w:val="0006637B"/>
    <w:rsid w:val="0006640C"/>
    <w:rsid w:val="00066412"/>
    <w:rsid w:val="00066423"/>
    <w:rsid w:val="00066429"/>
    <w:rsid w:val="0006649C"/>
    <w:rsid w:val="000664A8"/>
    <w:rsid w:val="00066511"/>
    <w:rsid w:val="0006653B"/>
    <w:rsid w:val="00066603"/>
    <w:rsid w:val="0006662C"/>
    <w:rsid w:val="00066660"/>
    <w:rsid w:val="00066698"/>
    <w:rsid w:val="000666B4"/>
    <w:rsid w:val="000666C3"/>
    <w:rsid w:val="0006670F"/>
    <w:rsid w:val="00066721"/>
    <w:rsid w:val="00066732"/>
    <w:rsid w:val="0006675F"/>
    <w:rsid w:val="00066817"/>
    <w:rsid w:val="00066842"/>
    <w:rsid w:val="00066863"/>
    <w:rsid w:val="0006686E"/>
    <w:rsid w:val="00066895"/>
    <w:rsid w:val="000668C3"/>
    <w:rsid w:val="000668CA"/>
    <w:rsid w:val="000668F3"/>
    <w:rsid w:val="00066942"/>
    <w:rsid w:val="00066979"/>
    <w:rsid w:val="00066A5D"/>
    <w:rsid w:val="00066A63"/>
    <w:rsid w:val="00066A6D"/>
    <w:rsid w:val="00066A9E"/>
    <w:rsid w:val="00066AD4"/>
    <w:rsid w:val="00066B0D"/>
    <w:rsid w:val="00066B74"/>
    <w:rsid w:val="00066BD3"/>
    <w:rsid w:val="00066BF9"/>
    <w:rsid w:val="00066C47"/>
    <w:rsid w:val="00066C6F"/>
    <w:rsid w:val="00066C8E"/>
    <w:rsid w:val="00066C94"/>
    <w:rsid w:val="00066CC4"/>
    <w:rsid w:val="00066D08"/>
    <w:rsid w:val="00066D38"/>
    <w:rsid w:val="00066D4B"/>
    <w:rsid w:val="00066D6A"/>
    <w:rsid w:val="00066D82"/>
    <w:rsid w:val="00066DDF"/>
    <w:rsid w:val="00066DE2"/>
    <w:rsid w:val="00066DF4"/>
    <w:rsid w:val="00066E0A"/>
    <w:rsid w:val="00066E7E"/>
    <w:rsid w:val="00066E92"/>
    <w:rsid w:val="00066E9F"/>
    <w:rsid w:val="00066EA3"/>
    <w:rsid w:val="00066EC8"/>
    <w:rsid w:val="00066F0C"/>
    <w:rsid w:val="00066F6F"/>
    <w:rsid w:val="00066F9C"/>
    <w:rsid w:val="00066F9F"/>
    <w:rsid w:val="00066FAD"/>
    <w:rsid w:val="00066FB5"/>
    <w:rsid w:val="00067029"/>
    <w:rsid w:val="00067030"/>
    <w:rsid w:val="00067079"/>
    <w:rsid w:val="000670A3"/>
    <w:rsid w:val="000670AF"/>
    <w:rsid w:val="000670E7"/>
    <w:rsid w:val="000670ED"/>
    <w:rsid w:val="00067108"/>
    <w:rsid w:val="0006712C"/>
    <w:rsid w:val="0006714A"/>
    <w:rsid w:val="0006715F"/>
    <w:rsid w:val="0006718B"/>
    <w:rsid w:val="000671B6"/>
    <w:rsid w:val="0006723D"/>
    <w:rsid w:val="000672AB"/>
    <w:rsid w:val="000672B8"/>
    <w:rsid w:val="0006730B"/>
    <w:rsid w:val="0006733E"/>
    <w:rsid w:val="00067382"/>
    <w:rsid w:val="00067387"/>
    <w:rsid w:val="000673C0"/>
    <w:rsid w:val="00067409"/>
    <w:rsid w:val="00067464"/>
    <w:rsid w:val="00067477"/>
    <w:rsid w:val="00067487"/>
    <w:rsid w:val="0006748B"/>
    <w:rsid w:val="000674A5"/>
    <w:rsid w:val="000674E0"/>
    <w:rsid w:val="000674ED"/>
    <w:rsid w:val="000674F1"/>
    <w:rsid w:val="00067513"/>
    <w:rsid w:val="00067545"/>
    <w:rsid w:val="00067553"/>
    <w:rsid w:val="000675A6"/>
    <w:rsid w:val="00067646"/>
    <w:rsid w:val="000676A2"/>
    <w:rsid w:val="000676D5"/>
    <w:rsid w:val="000676F4"/>
    <w:rsid w:val="00067705"/>
    <w:rsid w:val="0006776C"/>
    <w:rsid w:val="000677C0"/>
    <w:rsid w:val="00067819"/>
    <w:rsid w:val="00067844"/>
    <w:rsid w:val="00067852"/>
    <w:rsid w:val="00067859"/>
    <w:rsid w:val="00067870"/>
    <w:rsid w:val="000678AF"/>
    <w:rsid w:val="000678F1"/>
    <w:rsid w:val="00067901"/>
    <w:rsid w:val="00067931"/>
    <w:rsid w:val="0006793A"/>
    <w:rsid w:val="0006793E"/>
    <w:rsid w:val="00067940"/>
    <w:rsid w:val="0006794C"/>
    <w:rsid w:val="00067953"/>
    <w:rsid w:val="00067989"/>
    <w:rsid w:val="000679E6"/>
    <w:rsid w:val="00067A1D"/>
    <w:rsid w:val="00067ABE"/>
    <w:rsid w:val="00067B10"/>
    <w:rsid w:val="00067B39"/>
    <w:rsid w:val="00067B71"/>
    <w:rsid w:val="00067B8D"/>
    <w:rsid w:val="00067C05"/>
    <w:rsid w:val="00067C0F"/>
    <w:rsid w:val="00067C22"/>
    <w:rsid w:val="00067C3C"/>
    <w:rsid w:val="00067C53"/>
    <w:rsid w:val="00067C75"/>
    <w:rsid w:val="00067D4F"/>
    <w:rsid w:val="00067E22"/>
    <w:rsid w:val="00067E5B"/>
    <w:rsid w:val="00067EFC"/>
    <w:rsid w:val="00067F0C"/>
    <w:rsid w:val="00067F7C"/>
    <w:rsid w:val="00067FA4"/>
    <w:rsid w:val="00067FAF"/>
    <w:rsid w:val="00067FB9"/>
    <w:rsid w:val="00067FCA"/>
    <w:rsid w:val="00067FF1"/>
    <w:rsid w:val="00070002"/>
    <w:rsid w:val="0007002C"/>
    <w:rsid w:val="0007005B"/>
    <w:rsid w:val="00070061"/>
    <w:rsid w:val="000700AB"/>
    <w:rsid w:val="000700BA"/>
    <w:rsid w:val="000700DE"/>
    <w:rsid w:val="00070151"/>
    <w:rsid w:val="00070156"/>
    <w:rsid w:val="0007015E"/>
    <w:rsid w:val="00070184"/>
    <w:rsid w:val="000701AE"/>
    <w:rsid w:val="000701B6"/>
    <w:rsid w:val="000701BB"/>
    <w:rsid w:val="00070232"/>
    <w:rsid w:val="000702B1"/>
    <w:rsid w:val="000702CF"/>
    <w:rsid w:val="000702E7"/>
    <w:rsid w:val="000702EE"/>
    <w:rsid w:val="00070303"/>
    <w:rsid w:val="00070327"/>
    <w:rsid w:val="00070385"/>
    <w:rsid w:val="000703C0"/>
    <w:rsid w:val="00070416"/>
    <w:rsid w:val="00070436"/>
    <w:rsid w:val="000704BC"/>
    <w:rsid w:val="000704CC"/>
    <w:rsid w:val="000705E7"/>
    <w:rsid w:val="00070638"/>
    <w:rsid w:val="000706A8"/>
    <w:rsid w:val="000706B1"/>
    <w:rsid w:val="000706B5"/>
    <w:rsid w:val="0007070F"/>
    <w:rsid w:val="00070782"/>
    <w:rsid w:val="000707B6"/>
    <w:rsid w:val="000707BC"/>
    <w:rsid w:val="000707E8"/>
    <w:rsid w:val="00070812"/>
    <w:rsid w:val="00070841"/>
    <w:rsid w:val="0007087A"/>
    <w:rsid w:val="000708A0"/>
    <w:rsid w:val="000708B3"/>
    <w:rsid w:val="000708E7"/>
    <w:rsid w:val="000708E9"/>
    <w:rsid w:val="000708EC"/>
    <w:rsid w:val="0007095A"/>
    <w:rsid w:val="00070970"/>
    <w:rsid w:val="00070979"/>
    <w:rsid w:val="000709AF"/>
    <w:rsid w:val="000709CF"/>
    <w:rsid w:val="00070A4E"/>
    <w:rsid w:val="00070A5A"/>
    <w:rsid w:val="00070AE0"/>
    <w:rsid w:val="00070B34"/>
    <w:rsid w:val="00070B3F"/>
    <w:rsid w:val="00070B78"/>
    <w:rsid w:val="00070B8F"/>
    <w:rsid w:val="00070B90"/>
    <w:rsid w:val="00070B9F"/>
    <w:rsid w:val="00070BCD"/>
    <w:rsid w:val="00070BE2"/>
    <w:rsid w:val="00070BFE"/>
    <w:rsid w:val="00070C1C"/>
    <w:rsid w:val="00070C3C"/>
    <w:rsid w:val="00070C6D"/>
    <w:rsid w:val="00070CC4"/>
    <w:rsid w:val="00070CC9"/>
    <w:rsid w:val="00070CF1"/>
    <w:rsid w:val="00070D15"/>
    <w:rsid w:val="00070D5D"/>
    <w:rsid w:val="00070DAF"/>
    <w:rsid w:val="00070DBD"/>
    <w:rsid w:val="00070DEB"/>
    <w:rsid w:val="00070EBD"/>
    <w:rsid w:val="00070ECB"/>
    <w:rsid w:val="00070ED9"/>
    <w:rsid w:val="00070EDF"/>
    <w:rsid w:val="00070F06"/>
    <w:rsid w:val="00070F10"/>
    <w:rsid w:val="00070F53"/>
    <w:rsid w:val="00070F9A"/>
    <w:rsid w:val="00070FB0"/>
    <w:rsid w:val="00071011"/>
    <w:rsid w:val="00071029"/>
    <w:rsid w:val="0007102B"/>
    <w:rsid w:val="00071076"/>
    <w:rsid w:val="000710EF"/>
    <w:rsid w:val="000710F4"/>
    <w:rsid w:val="00071113"/>
    <w:rsid w:val="0007113B"/>
    <w:rsid w:val="00071167"/>
    <w:rsid w:val="0007116D"/>
    <w:rsid w:val="000711ED"/>
    <w:rsid w:val="00071272"/>
    <w:rsid w:val="0007133A"/>
    <w:rsid w:val="00071342"/>
    <w:rsid w:val="00071351"/>
    <w:rsid w:val="0007136B"/>
    <w:rsid w:val="00071395"/>
    <w:rsid w:val="0007139A"/>
    <w:rsid w:val="000713B9"/>
    <w:rsid w:val="000713CD"/>
    <w:rsid w:val="0007145F"/>
    <w:rsid w:val="000714CD"/>
    <w:rsid w:val="000714D2"/>
    <w:rsid w:val="000714D7"/>
    <w:rsid w:val="000714ED"/>
    <w:rsid w:val="000714F5"/>
    <w:rsid w:val="0007157D"/>
    <w:rsid w:val="000715AB"/>
    <w:rsid w:val="000715B6"/>
    <w:rsid w:val="0007163B"/>
    <w:rsid w:val="0007164F"/>
    <w:rsid w:val="00071700"/>
    <w:rsid w:val="0007170A"/>
    <w:rsid w:val="00071751"/>
    <w:rsid w:val="00071787"/>
    <w:rsid w:val="000717C2"/>
    <w:rsid w:val="000717FD"/>
    <w:rsid w:val="00071899"/>
    <w:rsid w:val="0007189F"/>
    <w:rsid w:val="00071924"/>
    <w:rsid w:val="0007193E"/>
    <w:rsid w:val="000719EE"/>
    <w:rsid w:val="000719F7"/>
    <w:rsid w:val="00071A09"/>
    <w:rsid w:val="00071A1A"/>
    <w:rsid w:val="00071A51"/>
    <w:rsid w:val="00071A7F"/>
    <w:rsid w:val="00071AC4"/>
    <w:rsid w:val="00071AC5"/>
    <w:rsid w:val="00071ACB"/>
    <w:rsid w:val="00071B13"/>
    <w:rsid w:val="00071B26"/>
    <w:rsid w:val="00071BB2"/>
    <w:rsid w:val="00071BB7"/>
    <w:rsid w:val="00071BB9"/>
    <w:rsid w:val="00071BBA"/>
    <w:rsid w:val="00071BE7"/>
    <w:rsid w:val="00071BEB"/>
    <w:rsid w:val="00071BF1"/>
    <w:rsid w:val="00071C07"/>
    <w:rsid w:val="00071C5F"/>
    <w:rsid w:val="00071CBE"/>
    <w:rsid w:val="00071CCD"/>
    <w:rsid w:val="00071D02"/>
    <w:rsid w:val="00071D0A"/>
    <w:rsid w:val="00071D20"/>
    <w:rsid w:val="00071D4D"/>
    <w:rsid w:val="00071D8E"/>
    <w:rsid w:val="00071E3B"/>
    <w:rsid w:val="00071E63"/>
    <w:rsid w:val="00071E81"/>
    <w:rsid w:val="00071EB8"/>
    <w:rsid w:val="00071F76"/>
    <w:rsid w:val="00071F7B"/>
    <w:rsid w:val="00071FD1"/>
    <w:rsid w:val="00071FDD"/>
    <w:rsid w:val="00071FEB"/>
    <w:rsid w:val="00072015"/>
    <w:rsid w:val="00072028"/>
    <w:rsid w:val="00072086"/>
    <w:rsid w:val="0007209C"/>
    <w:rsid w:val="000720AA"/>
    <w:rsid w:val="000720CD"/>
    <w:rsid w:val="00072104"/>
    <w:rsid w:val="00072137"/>
    <w:rsid w:val="000721DB"/>
    <w:rsid w:val="000721E5"/>
    <w:rsid w:val="000721EE"/>
    <w:rsid w:val="0007224F"/>
    <w:rsid w:val="0007225E"/>
    <w:rsid w:val="0007226E"/>
    <w:rsid w:val="00072279"/>
    <w:rsid w:val="0007228D"/>
    <w:rsid w:val="000722C7"/>
    <w:rsid w:val="00072309"/>
    <w:rsid w:val="00072337"/>
    <w:rsid w:val="00072413"/>
    <w:rsid w:val="0007245E"/>
    <w:rsid w:val="0007247C"/>
    <w:rsid w:val="000724E0"/>
    <w:rsid w:val="00072506"/>
    <w:rsid w:val="0007250F"/>
    <w:rsid w:val="0007255E"/>
    <w:rsid w:val="0007256D"/>
    <w:rsid w:val="00072596"/>
    <w:rsid w:val="000725A3"/>
    <w:rsid w:val="0007266A"/>
    <w:rsid w:val="000726D3"/>
    <w:rsid w:val="0007270D"/>
    <w:rsid w:val="00072714"/>
    <w:rsid w:val="00072750"/>
    <w:rsid w:val="00072757"/>
    <w:rsid w:val="00072759"/>
    <w:rsid w:val="00072778"/>
    <w:rsid w:val="00072780"/>
    <w:rsid w:val="000727B5"/>
    <w:rsid w:val="000727BF"/>
    <w:rsid w:val="0007281B"/>
    <w:rsid w:val="00072828"/>
    <w:rsid w:val="00072830"/>
    <w:rsid w:val="0007285E"/>
    <w:rsid w:val="0007294F"/>
    <w:rsid w:val="0007296E"/>
    <w:rsid w:val="0007298C"/>
    <w:rsid w:val="000729F5"/>
    <w:rsid w:val="00072A96"/>
    <w:rsid w:val="00072AA6"/>
    <w:rsid w:val="00072AD8"/>
    <w:rsid w:val="00072B30"/>
    <w:rsid w:val="00072B39"/>
    <w:rsid w:val="00072C22"/>
    <w:rsid w:val="00072C23"/>
    <w:rsid w:val="00072CAF"/>
    <w:rsid w:val="00072CE5"/>
    <w:rsid w:val="00072D1C"/>
    <w:rsid w:val="00072D3E"/>
    <w:rsid w:val="00072D4F"/>
    <w:rsid w:val="00072DA7"/>
    <w:rsid w:val="00072DA9"/>
    <w:rsid w:val="00072DCC"/>
    <w:rsid w:val="00072DD6"/>
    <w:rsid w:val="00072DF4"/>
    <w:rsid w:val="00072E45"/>
    <w:rsid w:val="00072E64"/>
    <w:rsid w:val="00072E6C"/>
    <w:rsid w:val="00072E9B"/>
    <w:rsid w:val="00072EC4"/>
    <w:rsid w:val="00072ED0"/>
    <w:rsid w:val="00072EEF"/>
    <w:rsid w:val="00072EFC"/>
    <w:rsid w:val="00072F08"/>
    <w:rsid w:val="00072F0B"/>
    <w:rsid w:val="00072F24"/>
    <w:rsid w:val="00072F56"/>
    <w:rsid w:val="00072F58"/>
    <w:rsid w:val="00072FB3"/>
    <w:rsid w:val="00072FB8"/>
    <w:rsid w:val="00072FEA"/>
    <w:rsid w:val="00072FEB"/>
    <w:rsid w:val="00072FFF"/>
    <w:rsid w:val="00073042"/>
    <w:rsid w:val="00073059"/>
    <w:rsid w:val="00073098"/>
    <w:rsid w:val="000730CE"/>
    <w:rsid w:val="000730E5"/>
    <w:rsid w:val="00073140"/>
    <w:rsid w:val="0007315B"/>
    <w:rsid w:val="00073190"/>
    <w:rsid w:val="00073268"/>
    <w:rsid w:val="00073286"/>
    <w:rsid w:val="00073296"/>
    <w:rsid w:val="000732CC"/>
    <w:rsid w:val="000732E0"/>
    <w:rsid w:val="000732E4"/>
    <w:rsid w:val="000732F8"/>
    <w:rsid w:val="0007330E"/>
    <w:rsid w:val="00073324"/>
    <w:rsid w:val="0007332C"/>
    <w:rsid w:val="000733B9"/>
    <w:rsid w:val="000733F4"/>
    <w:rsid w:val="0007345E"/>
    <w:rsid w:val="00073477"/>
    <w:rsid w:val="0007349A"/>
    <w:rsid w:val="000734AC"/>
    <w:rsid w:val="000734EB"/>
    <w:rsid w:val="000734EC"/>
    <w:rsid w:val="00073552"/>
    <w:rsid w:val="000735CE"/>
    <w:rsid w:val="000735F6"/>
    <w:rsid w:val="0007364D"/>
    <w:rsid w:val="00073653"/>
    <w:rsid w:val="0007366D"/>
    <w:rsid w:val="00073675"/>
    <w:rsid w:val="00073679"/>
    <w:rsid w:val="00073698"/>
    <w:rsid w:val="000736EA"/>
    <w:rsid w:val="00073704"/>
    <w:rsid w:val="00073750"/>
    <w:rsid w:val="00073766"/>
    <w:rsid w:val="00073784"/>
    <w:rsid w:val="000737C2"/>
    <w:rsid w:val="000737E5"/>
    <w:rsid w:val="00073805"/>
    <w:rsid w:val="0007382A"/>
    <w:rsid w:val="000738A2"/>
    <w:rsid w:val="000738A6"/>
    <w:rsid w:val="000738FA"/>
    <w:rsid w:val="0007390F"/>
    <w:rsid w:val="00073970"/>
    <w:rsid w:val="000739A1"/>
    <w:rsid w:val="000739EE"/>
    <w:rsid w:val="00073A33"/>
    <w:rsid w:val="00073AC2"/>
    <w:rsid w:val="00073B1A"/>
    <w:rsid w:val="00073BB2"/>
    <w:rsid w:val="00073BC4"/>
    <w:rsid w:val="00073BE4"/>
    <w:rsid w:val="00073C29"/>
    <w:rsid w:val="00073C9F"/>
    <w:rsid w:val="00073CE1"/>
    <w:rsid w:val="00073D37"/>
    <w:rsid w:val="00073D67"/>
    <w:rsid w:val="00073DBA"/>
    <w:rsid w:val="00073DD5"/>
    <w:rsid w:val="00073EB7"/>
    <w:rsid w:val="00073EC1"/>
    <w:rsid w:val="00073ED8"/>
    <w:rsid w:val="00073EF5"/>
    <w:rsid w:val="00073F00"/>
    <w:rsid w:val="00073F5D"/>
    <w:rsid w:val="00073F67"/>
    <w:rsid w:val="00073F89"/>
    <w:rsid w:val="00073FBE"/>
    <w:rsid w:val="00073FE0"/>
    <w:rsid w:val="00074004"/>
    <w:rsid w:val="00074041"/>
    <w:rsid w:val="00074051"/>
    <w:rsid w:val="00074086"/>
    <w:rsid w:val="000740C6"/>
    <w:rsid w:val="000740CA"/>
    <w:rsid w:val="000740F3"/>
    <w:rsid w:val="00074145"/>
    <w:rsid w:val="00074194"/>
    <w:rsid w:val="000741EC"/>
    <w:rsid w:val="000741FB"/>
    <w:rsid w:val="00074245"/>
    <w:rsid w:val="0007426D"/>
    <w:rsid w:val="00074287"/>
    <w:rsid w:val="0007428C"/>
    <w:rsid w:val="000742C7"/>
    <w:rsid w:val="000742E4"/>
    <w:rsid w:val="000742F1"/>
    <w:rsid w:val="000742F9"/>
    <w:rsid w:val="00074318"/>
    <w:rsid w:val="0007435A"/>
    <w:rsid w:val="000743BC"/>
    <w:rsid w:val="000743F6"/>
    <w:rsid w:val="00074441"/>
    <w:rsid w:val="000744C3"/>
    <w:rsid w:val="00074522"/>
    <w:rsid w:val="00074525"/>
    <w:rsid w:val="00074529"/>
    <w:rsid w:val="00074538"/>
    <w:rsid w:val="00074545"/>
    <w:rsid w:val="0007455E"/>
    <w:rsid w:val="00074561"/>
    <w:rsid w:val="00074587"/>
    <w:rsid w:val="00074599"/>
    <w:rsid w:val="0007462D"/>
    <w:rsid w:val="0007469C"/>
    <w:rsid w:val="000746A9"/>
    <w:rsid w:val="00074711"/>
    <w:rsid w:val="00074734"/>
    <w:rsid w:val="00074739"/>
    <w:rsid w:val="0007473B"/>
    <w:rsid w:val="0007473C"/>
    <w:rsid w:val="00074748"/>
    <w:rsid w:val="00074769"/>
    <w:rsid w:val="0007476D"/>
    <w:rsid w:val="0007477E"/>
    <w:rsid w:val="000747B9"/>
    <w:rsid w:val="000747C9"/>
    <w:rsid w:val="000747D2"/>
    <w:rsid w:val="000747DF"/>
    <w:rsid w:val="000747FC"/>
    <w:rsid w:val="00074866"/>
    <w:rsid w:val="0007488A"/>
    <w:rsid w:val="000748D3"/>
    <w:rsid w:val="000748DC"/>
    <w:rsid w:val="000748E6"/>
    <w:rsid w:val="000748EF"/>
    <w:rsid w:val="000749A2"/>
    <w:rsid w:val="000749B9"/>
    <w:rsid w:val="000749C1"/>
    <w:rsid w:val="00074A20"/>
    <w:rsid w:val="00074A55"/>
    <w:rsid w:val="00074A86"/>
    <w:rsid w:val="00074A9B"/>
    <w:rsid w:val="00074AF4"/>
    <w:rsid w:val="00074B0E"/>
    <w:rsid w:val="00074B9F"/>
    <w:rsid w:val="00074BC0"/>
    <w:rsid w:val="00074C6C"/>
    <w:rsid w:val="00074CA4"/>
    <w:rsid w:val="00074CB2"/>
    <w:rsid w:val="00074CB7"/>
    <w:rsid w:val="00074D19"/>
    <w:rsid w:val="00074D36"/>
    <w:rsid w:val="00074D44"/>
    <w:rsid w:val="00074D62"/>
    <w:rsid w:val="00074D9F"/>
    <w:rsid w:val="00074DA3"/>
    <w:rsid w:val="00074DA4"/>
    <w:rsid w:val="00074DB4"/>
    <w:rsid w:val="00074DD2"/>
    <w:rsid w:val="00074E30"/>
    <w:rsid w:val="00074E3C"/>
    <w:rsid w:val="00074E8B"/>
    <w:rsid w:val="00074EBC"/>
    <w:rsid w:val="00074EC3"/>
    <w:rsid w:val="00074F13"/>
    <w:rsid w:val="00074F8D"/>
    <w:rsid w:val="00074FEF"/>
    <w:rsid w:val="00074FF8"/>
    <w:rsid w:val="00075006"/>
    <w:rsid w:val="00075011"/>
    <w:rsid w:val="00075065"/>
    <w:rsid w:val="000750DC"/>
    <w:rsid w:val="00075160"/>
    <w:rsid w:val="0007518B"/>
    <w:rsid w:val="00075193"/>
    <w:rsid w:val="0007519B"/>
    <w:rsid w:val="000751AE"/>
    <w:rsid w:val="000752E1"/>
    <w:rsid w:val="000752EF"/>
    <w:rsid w:val="00075306"/>
    <w:rsid w:val="00075383"/>
    <w:rsid w:val="000753F5"/>
    <w:rsid w:val="00075445"/>
    <w:rsid w:val="00075451"/>
    <w:rsid w:val="00075457"/>
    <w:rsid w:val="0007548F"/>
    <w:rsid w:val="00075498"/>
    <w:rsid w:val="000754DB"/>
    <w:rsid w:val="000754E5"/>
    <w:rsid w:val="0007551C"/>
    <w:rsid w:val="0007555B"/>
    <w:rsid w:val="000755A2"/>
    <w:rsid w:val="000755BF"/>
    <w:rsid w:val="000755EC"/>
    <w:rsid w:val="00075676"/>
    <w:rsid w:val="000756B5"/>
    <w:rsid w:val="000756C7"/>
    <w:rsid w:val="000756DC"/>
    <w:rsid w:val="00075701"/>
    <w:rsid w:val="00075728"/>
    <w:rsid w:val="00075733"/>
    <w:rsid w:val="00075745"/>
    <w:rsid w:val="00075795"/>
    <w:rsid w:val="000757CA"/>
    <w:rsid w:val="000757CE"/>
    <w:rsid w:val="00075800"/>
    <w:rsid w:val="00075842"/>
    <w:rsid w:val="00075858"/>
    <w:rsid w:val="0007594A"/>
    <w:rsid w:val="00075977"/>
    <w:rsid w:val="000759E3"/>
    <w:rsid w:val="00075A06"/>
    <w:rsid w:val="00075A15"/>
    <w:rsid w:val="00075A1C"/>
    <w:rsid w:val="00075A79"/>
    <w:rsid w:val="00075A7A"/>
    <w:rsid w:val="00075A9D"/>
    <w:rsid w:val="00075AA4"/>
    <w:rsid w:val="00075B0F"/>
    <w:rsid w:val="00075B28"/>
    <w:rsid w:val="00075C21"/>
    <w:rsid w:val="00075CAD"/>
    <w:rsid w:val="00075CCD"/>
    <w:rsid w:val="00075CDD"/>
    <w:rsid w:val="00075D09"/>
    <w:rsid w:val="00075D1B"/>
    <w:rsid w:val="00075D76"/>
    <w:rsid w:val="00075D89"/>
    <w:rsid w:val="00075DBD"/>
    <w:rsid w:val="00075DDF"/>
    <w:rsid w:val="00075DF6"/>
    <w:rsid w:val="00075E14"/>
    <w:rsid w:val="00075E1B"/>
    <w:rsid w:val="00075E39"/>
    <w:rsid w:val="00075E85"/>
    <w:rsid w:val="00075EA2"/>
    <w:rsid w:val="00075EAC"/>
    <w:rsid w:val="00075F02"/>
    <w:rsid w:val="00075F1B"/>
    <w:rsid w:val="00075F2B"/>
    <w:rsid w:val="00075F2F"/>
    <w:rsid w:val="00075F3A"/>
    <w:rsid w:val="00075F3D"/>
    <w:rsid w:val="00075F6F"/>
    <w:rsid w:val="00075F90"/>
    <w:rsid w:val="00075FB2"/>
    <w:rsid w:val="00075FC8"/>
    <w:rsid w:val="00075FEC"/>
    <w:rsid w:val="0007606B"/>
    <w:rsid w:val="0007606C"/>
    <w:rsid w:val="00076081"/>
    <w:rsid w:val="00076094"/>
    <w:rsid w:val="000760E8"/>
    <w:rsid w:val="000760F9"/>
    <w:rsid w:val="0007615F"/>
    <w:rsid w:val="00076171"/>
    <w:rsid w:val="000761B7"/>
    <w:rsid w:val="000761E0"/>
    <w:rsid w:val="000761F3"/>
    <w:rsid w:val="000761F7"/>
    <w:rsid w:val="00076207"/>
    <w:rsid w:val="0007627B"/>
    <w:rsid w:val="00076297"/>
    <w:rsid w:val="000762D8"/>
    <w:rsid w:val="000762F5"/>
    <w:rsid w:val="0007633B"/>
    <w:rsid w:val="000763A2"/>
    <w:rsid w:val="000763C0"/>
    <w:rsid w:val="000763C5"/>
    <w:rsid w:val="000763D4"/>
    <w:rsid w:val="000763F0"/>
    <w:rsid w:val="000763F4"/>
    <w:rsid w:val="00076431"/>
    <w:rsid w:val="0007646D"/>
    <w:rsid w:val="0007649E"/>
    <w:rsid w:val="000764AB"/>
    <w:rsid w:val="000764D2"/>
    <w:rsid w:val="000765C0"/>
    <w:rsid w:val="00076619"/>
    <w:rsid w:val="000766A6"/>
    <w:rsid w:val="00076706"/>
    <w:rsid w:val="00076718"/>
    <w:rsid w:val="00076744"/>
    <w:rsid w:val="00076780"/>
    <w:rsid w:val="000767B4"/>
    <w:rsid w:val="000767D0"/>
    <w:rsid w:val="000767D6"/>
    <w:rsid w:val="00076814"/>
    <w:rsid w:val="0007683A"/>
    <w:rsid w:val="0007683E"/>
    <w:rsid w:val="000768FD"/>
    <w:rsid w:val="00076917"/>
    <w:rsid w:val="00076922"/>
    <w:rsid w:val="0007692E"/>
    <w:rsid w:val="0007697B"/>
    <w:rsid w:val="00076985"/>
    <w:rsid w:val="000769AC"/>
    <w:rsid w:val="000769B6"/>
    <w:rsid w:val="000769DB"/>
    <w:rsid w:val="000769DF"/>
    <w:rsid w:val="000769FB"/>
    <w:rsid w:val="00076A34"/>
    <w:rsid w:val="00076A84"/>
    <w:rsid w:val="00076AC5"/>
    <w:rsid w:val="00076BD7"/>
    <w:rsid w:val="00076C38"/>
    <w:rsid w:val="00076C72"/>
    <w:rsid w:val="00076CAC"/>
    <w:rsid w:val="00076CFD"/>
    <w:rsid w:val="00076D6E"/>
    <w:rsid w:val="00076D71"/>
    <w:rsid w:val="00076DDA"/>
    <w:rsid w:val="00076DFC"/>
    <w:rsid w:val="00076E59"/>
    <w:rsid w:val="00076E62"/>
    <w:rsid w:val="00076E99"/>
    <w:rsid w:val="00076EC8"/>
    <w:rsid w:val="00076F0A"/>
    <w:rsid w:val="00076F9B"/>
    <w:rsid w:val="00076FE3"/>
    <w:rsid w:val="00076FE6"/>
    <w:rsid w:val="0007701A"/>
    <w:rsid w:val="00077031"/>
    <w:rsid w:val="0007709E"/>
    <w:rsid w:val="000770C4"/>
    <w:rsid w:val="000770D2"/>
    <w:rsid w:val="000770F1"/>
    <w:rsid w:val="00077121"/>
    <w:rsid w:val="0007712F"/>
    <w:rsid w:val="00077183"/>
    <w:rsid w:val="0007718F"/>
    <w:rsid w:val="000771B0"/>
    <w:rsid w:val="000771DB"/>
    <w:rsid w:val="000771E3"/>
    <w:rsid w:val="0007727C"/>
    <w:rsid w:val="00077312"/>
    <w:rsid w:val="00077354"/>
    <w:rsid w:val="00077366"/>
    <w:rsid w:val="00077375"/>
    <w:rsid w:val="000773A7"/>
    <w:rsid w:val="0007740C"/>
    <w:rsid w:val="00077434"/>
    <w:rsid w:val="0007743E"/>
    <w:rsid w:val="00077457"/>
    <w:rsid w:val="00077462"/>
    <w:rsid w:val="00077472"/>
    <w:rsid w:val="000774AA"/>
    <w:rsid w:val="0007751B"/>
    <w:rsid w:val="00077556"/>
    <w:rsid w:val="0007757F"/>
    <w:rsid w:val="000775C9"/>
    <w:rsid w:val="00077618"/>
    <w:rsid w:val="00077638"/>
    <w:rsid w:val="0007763E"/>
    <w:rsid w:val="00077692"/>
    <w:rsid w:val="000776A2"/>
    <w:rsid w:val="000776B8"/>
    <w:rsid w:val="000776BE"/>
    <w:rsid w:val="00077719"/>
    <w:rsid w:val="00077756"/>
    <w:rsid w:val="000777D7"/>
    <w:rsid w:val="000777DB"/>
    <w:rsid w:val="00077805"/>
    <w:rsid w:val="00077876"/>
    <w:rsid w:val="0007787B"/>
    <w:rsid w:val="0007788B"/>
    <w:rsid w:val="000778D9"/>
    <w:rsid w:val="0007792A"/>
    <w:rsid w:val="00077997"/>
    <w:rsid w:val="000779C2"/>
    <w:rsid w:val="000779C9"/>
    <w:rsid w:val="00077A23"/>
    <w:rsid w:val="00077A5F"/>
    <w:rsid w:val="00077AF8"/>
    <w:rsid w:val="00077B4A"/>
    <w:rsid w:val="00077B89"/>
    <w:rsid w:val="00077BB3"/>
    <w:rsid w:val="00077C3F"/>
    <w:rsid w:val="00077C63"/>
    <w:rsid w:val="00077C81"/>
    <w:rsid w:val="00077CD9"/>
    <w:rsid w:val="00077D59"/>
    <w:rsid w:val="00077D71"/>
    <w:rsid w:val="00077DB7"/>
    <w:rsid w:val="00077E7E"/>
    <w:rsid w:val="00077E98"/>
    <w:rsid w:val="00077EFC"/>
    <w:rsid w:val="00077F3A"/>
    <w:rsid w:val="00077F6D"/>
    <w:rsid w:val="00077FC2"/>
    <w:rsid w:val="00077FD7"/>
    <w:rsid w:val="00080014"/>
    <w:rsid w:val="000800AD"/>
    <w:rsid w:val="000800CC"/>
    <w:rsid w:val="000800E7"/>
    <w:rsid w:val="0008010F"/>
    <w:rsid w:val="00080119"/>
    <w:rsid w:val="0008013E"/>
    <w:rsid w:val="00080166"/>
    <w:rsid w:val="0008017A"/>
    <w:rsid w:val="000801B5"/>
    <w:rsid w:val="000801BE"/>
    <w:rsid w:val="000801CB"/>
    <w:rsid w:val="000801CC"/>
    <w:rsid w:val="000801D9"/>
    <w:rsid w:val="00080204"/>
    <w:rsid w:val="00080253"/>
    <w:rsid w:val="00080255"/>
    <w:rsid w:val="0008026E"/>
    <w:rsid w:val="00080288"/>
    <w:rsid w:val="00080290"/>
    <w:rsid w:val="000802A2"/>
    <w:rsid w:val="000802AE"/>
    <w:rsid w:val="000802CF"/>
    <w:rsid w:val="00080315"/>
    <w:rsid w:val="00080365"/>
    <w:rsid w:val="000803AA"/>
    <w:rsid w:val="000803D7"/>
    <w:rsid w:val="0008042D"/>
    <w:rsid w:val="00080460"/>
    <w:rsid w:val="0008054D"/>
    <w:rsid w:val="00080561"/>
    <w:rsid w:val="00080572"/>
    <w:rsid w:val="000805C0"/>
    <w:rsid w:val="000805F7"/>
    <w:rsid w:val="00080603"/>
    <w:rsid w:val="0008061B"/>
    <w:rsid w:val="00080628"/>
    <w:rsid w:val="00080703"/>
    <w:rsid w:val="00080710"/>
    <w:rsid w:val="00080711"/>
    <w:rsid w:val="0008071B"/>
    <w:rsid w:val="00080732"/>
    <w:rsid w:val="00080744"/>
    <w:rsid w:val="00080748"/>
    <w:rsid w:val="0008077B"/>
    <w:rsid w:val="00080792"/>
    <w:rsid w:val="00080809"/>
    <w:rsid w:val="00080855"/>
    <w:rsid w:val="00080866"/>
    <w:rsid w:val="000808E0"/>
    <w:rsid w:val="000808F7"/>
    <w:rsid w:val="0008091C"/>
    <w:rsid w:val="000809F1"/>
    <w:rsid w:val="00080A29"/>
    <w:rsid w:val="00080A36"/>
    <w:rsid w:val="00080A80"/>
    <w:rsid w:val="00080AA2"/>
    <w:rsid w:val="00080ADD"/>
    <w:rsid w:val="00080AEE"/>
    <w:rsid w:val="00080B1D"/>
    <w:rsid w:val="00080B21"/>
    <w:rsid w:val="00080B53"/>
    <w:rsid w:val="00080B5A"/>
    <w:rsid w:val="00080B7C"/>
    <w:rsid w:val="00080B9D"/>
    <w:rsid w:val="00080BC1"/>
    <w:rsid w:val="00080BCB"/>
    <w:rsid w:val="00080BEC"/>
    <w:rsid w:val="00080C00"/>
    <w:rsid w:val="00080C08"/>
    <w:rsid w:val="00080C37"/>
    <w:rsid w:val="00080C5A"/>
    <w:rsid w:val="00080C87"/>
    <w:rsid w:val="00080CA8"/>
    <w:rsid w:val="00080D03"/>
    <w:rsid w:val="00080D11"/>
    <w:rsid w:val="00080D25"/>
    <w:rsid w:val="00080D61"/>
    <w:rsid w:val="00080D73"/>
    <w:rsid w:val="00080DA1"/>
    <w:rsid w:val="00080E3A"/>
    <w:rsid w:val="00080E7B"/>
    <w:rsid w:val="00080E88"/>
    <w:rsid w:val="00080E8D"/>
    <w:rsid w:val="00080F72"/>
    <w:rsid w:val="00080FA7"/>
    <w:rsid w:val="00080FB8"/>
    <w:rsid w:val="00080FF1"/>
    <w:rsid w:val="00081026"/>
    <w:rsid w:val="00081041"/>
    <w:rsid w:val="000810BA"/>
    <w:rsid w:val="000810C9"/>
    <w:rsid w:val="0008110B"/>
    <w:rsid w:val="00081119"/>
    <w:rsid w:val="0008111F"/>
    <w:rsid w:val="0008117C"/>
    <w:rsid w:val="0008118C"/>
    <w:rsid w:val="0008119F"/>
    <w:rsid w:val="000811EA"/>
    <w:rsid w:val="00081261"/>
    <w:rsid w:val="00081263"/>
    <w:rsid w:val="000812CB"/>
    <w:rsid w:val="00081301"/>
    <w:rsid w:val="0008132E"/>
    <w:rsid w:val="00081359"/>
    <w:rsid w:val="0008135B"/>
    <w:rsid w:val="000813E5"/>
    <w:rsid w:val="000813E9"/>
    <w:rsid w:val="00081405"/>
    <w:rsid w:val="00081423"/>
    <w:rsid w:val="00081433"/>
    <w:rsid w:val="00081453"/>
    <w:rsid w:val="00081531"/>
    <w:rsid w:val="0008153F"/>
    <w:rsid w:val="0008158F"/>
    <w:rsid w:val="00081599"/>
    <w:rsid w:val="00081630"/>
    <w:rsid w:val="00081693"/>
    <w:rsid w:val="000816B6"/>
    <w:rsid w:val="0008171C"/>
    <w:rsid w:val="00081756"/>
    <w:rsid w:val="0008175B"/>
    <w:rsid w:val="00081772"/>
    <w:rsid w:val="000817BF"/>
    <w:rsid w:val="0008182C"/>
    <w:rsid w:val="00081834"/>
    <w:rsid w:val="00081845"/>
    <w:rsid w:val="0008188E"/>
    <w:rsid w:val="00081911"/>
    <w:rsid w:val="00081924"/>
    <w:rsid w:val="0008192E"/>
    <w:rsid w:val="00081977"/>
    <w:rsid w:val="00081983"/>
    <w:rsid w:val="00081995"/>
    <w:rsid w:val="00081A21"/>
    <w:rsid w:val="00081A2D"/>
    <w:rsid w:val="00081A2E"/>
    <w:rsid w:val="00081A3D"/>
    <w:rsid w:val="00081A57"/>
    <w:rsid w:val="00081A68"/>
    <w:rsid w:val="00081A85"/>
    <w:rsid w:val="00081AE2"/>
    <w:rsid w:val="00081AEC"/>
    <w:rsid w:val="00081B5F"/>
    <w:rsid w:val="00081B8A"/>
    <w:rsid w:val="00081BB5"/>
    <w:rsid w:val="00081BF7"/>
    <w:rsid w:val="00081C2B"/>
    <w:rsid w:val="00081C7E"/>
    <w:rsid w:val="00081C97"/>
    <w:rsid w:val="00081CB4"/>
    <w:rsid w:val="00081D39"/>
    <w:rsid w:val="00081D7E"/>
    <w:rsid w:val="00081D9B"/>
    <w:rsid w:val="00081DB2"/>
    <w:rsid w:val="00081DC1"/>
    <w:rsid w:val="00081DC5"/>
    <w:rsid w:val="00081DC8"/>
    <w:rsid w:val="00081DF3"/>
    <w:rsid w:val="00081DF5"/>
    <w:rsid w:val="00081DFF"/>
    <w:rsid w:val="00081E19"/>
    <w:rsid w:val="00081E76"/>
    <w:rsid w:val="00081E98"/>
    <w:rsid w:val="00081F38"/>
    <w:rsid w:val="00081F79"/>
    <w:rsid w:val="00081F84"/>
    <w:rsid w:val="00082002"/>
    <w:rsid w:val="0008201A"/>
    <w:rsid w:val="0008204B"/>
    <w:rsid w:val="0008204D"/>
    <w:rsid w:val="000820C1"/>
    <w:rsid w:val="000820ED"/>
    <w:rsid w:val="000820F3"/>
    <w:rsid w:val="00082132"/>
    <w:rsid w:val="0008216E"/>
    <w:rsid w:val="000821A6"/>
    <w:rsid w:val="000821CE"/>
    <w:rsid w:val="000821E3"/>
    <w:rsid w:val="000821FA"/>
    <w:rsid w:val="0008220B"/>
    <w:rsid w:val="00082229"/>
    <w:rsid w:val="00082267"/>
    <w:rsid w:val="00082274"/>
    <w:rsid w:val="00082294"/>
    <w:rsid w:val="0008229B"/>
    <w:rsid w:val="000822EF"/>
    <w:rsid w:val="000822FC"/>
    <w:rsid w:val="0008233A"/>
    <w:rsid w:val="0008233D"/>
    <w:rsid w:val="000823B4"/>
    <w:rsid w:val="000823C0"/>
    <w:rsid w:val="000823E6"/>
    <w:rsid w:val="000823FD"/>
    <w:rsid w:val="00082423"/>
    <w:rsid w:val="00082428"/>
    <w:rsid w:val="00082466"/>
    <w:rsid w:val="00082469"/>
    <w:rsid w:val="00082471"/>
    <w:rsid w:val="000824BE"/>
    <w:rsid w:val="000824F3"/>
    <w:rsid w:val="000824F5"/>
    <w:rsid w:val="00082526"/>
    <w:rsid w:val="0008253C"/>
    <w:rsid w:val="000825AC"/>
    <w:rsid w:val="00082616"/>
    <w:rsid w:val="00082627"/>
    <w:rsid w:val="00082690"/>
    <w:rsid w:val="000826C0"/>
    <w:rsid w:val="000826CE"/>
    <w:rsid w:val="000826DE"/>
    <w:rsid w:val="0008271B"/>
    <w:rsid w:val="000827F2"/>
    <w:rsid w:val="0008281C"/>
    <w:rsid w:val="00082821"/>
    <w:rsid w:val="00082854"/>
    <w:rsid w:val="000828C6"/>
    <w:rsid w:val="0008293C"/>
    <w:rsid w:val="0008295D"/>
    <w:rsid w:val="00082968"/>
    <w:rsid w:val="00082A09"/>
    <w:rsid w:val="00082A0B"/>
    <w:rsid w:val="00082A67"/>
    <w:rsid w:val="00082A6E"/>
    <w:rsid w:val="00082A9B"/>
    <w:rsid w:val="00082B0B"/>
    <w:rsid w:val="00082B38"/>
    <w:rsid w:val="00082BC1"/>
    <w:rsid w:val="00082C24"/>
    <w:rsid w:val="00082C9B"/>
    <w:rsid w:val="00082CEC"/>
    <w:rsid w:val="00082CFD"/>
    <w:rsid w:val="00082D19"/>
    <w:rsid w:val="00082D79"/>
    <w:rsid w:val="00082D90"/>
    <w:rsid w:val="00082D97"/>
    <w:rsid w:val="00082E18"/>
    <w:rsid w:val="00082E1F"/>
    <w:rsid w:val="00082E5A"/>
    <w:rsid w:val="00082E68"/>
    <w:rsid w:val="00082F99"/>
    <w:rsid w:val="00082FDB"/>
    <w:rsid w:val="00082FF8"/>
    <w:rsid w:val="00083022"/>
    <w:rsid w:val="00083046"/>
    <w:rsid w:val="00083078"/>
    <w:rsid w:val="00083081"/>
    <w:rsid w:val="000830AA"/>
    <w:rsid w:val="000830D9"/>
    <w:rsid w:val="00083101"/>
    <w:rsid w:val="0008312F"/>
    <w:rsid w:val="00083179"/>
    <w:rsid w:val="00083184"/>
    <w:rsid w:val="00083193"/>
    <w:rsid w:val="000831A6"/>
    <w:rsid w:val="000831AC"/>
    <w:rsid w:val="000831AE"/>
    <w:rsid w:val="00083205"/>
    <w:rsid w:val="00083294"/>
    <w:rsid w:val="000832A6"/>
    <w:rsid w:val="000832B7"/>
    <w:rsid w:val="000832FC"/>
    <w:rsid w:val="0008330D"/>
    <w:rsid w:val="00083359"/>
    <w:rsid w:val="000833FD"/>
    <w:rsid w:val="00083405"/>
    <w:rsid w:val="00083413"/>
    <w:rsid w:val="00083429"/>
    <w:rsid w:val="000834F6"/>
    <w:rsid w:val="00083502"/>
    <w:rsid w:val="0008350C"/>
    <w:rsid w:val="00083537"/>
    <w:rsid w:val="00083592"/>
    <w:rsid w:val="000835F9"/>
    <w:rsid w:val="00083641"/>
    <w:rsid w:val="00083645"/>
    <w:rsid w:val="0008366C"/>
    <w:rsid w:val="000836A1"/>
    <w:rsid w:val="000836BF"/>
    <w:rsid w:val="0008374F"/>
    <w:rsid w:val="00083758"/>
    <w:rsid w:val="00083760"/>
    <w:rsid w:val="00083793"/>
    <w:rsid w:val="00083797"/>
    <w:rsid w:val="0008379D"/>
    <w:rsid w:val="0008384D"/>
    <w:rsid w:val="0008386A"/>
    <w:rsid w:val="00083870"/>
    <w:rsid w:val="0008388E"/>
    <w:rsid w:val="00083892"/>
    <w:rsid w:val="000838B6"/>
    <w:rsid w:val="000838D3"/>
    <w:rsid w:val="000838EA"/>
    <w:rsid w:val="000839A9"/>
    <w:rsid w:val="000839B4"/>
    <w:rsid w:val="000839F1"/>
    <w:rsid w:val="000839FD"/>
    <w:rsid w:val="00083A64"/>
    <w:rsid w:val="00083A8C"/>
    <w:rsid w:val="00083AC7"/>
    <w:rsid w:val="00083ACF"/>
    <w:rsid w:val="00083AEB"/>
    <w:rsid w:val="00083B00"/>
    <w:rsid w:val="00083B3E"/>
    <w:rsid w:val="00083B82"/>
    <w:rsid w:val="00083B87"/>
    <w:rsid w:val="00083BD1"/>
    <w:rsid w:val="00083CA4"/>
    <w:rsid w:val="00083CBA"/>
    <w:rsid w:val="00083CD7"/>
    <w:rsid w:val="00083D16"/>
    <w:rsid w:val="00083D2C"/>
    <w:rsid w:val="00083E03"/>
    <w:rsid w:val="00083E96"/>
    <w:rsid w:val="00083EA9"/>
    <w:rsid w:val="00083EB5"/>
    <w:rsid w:val="00083ED2"/>
    <w:rsid w:val="00083F03"/>
    <w:rsid w:val="00083F1A"/>
    <w:rsid w:val="00083F20"/>
    <w:rsid w:val="00083F56"/>
    <w:rsid w:val="00083F7D"/>
    <w:rsid w:val="00084023"/>
    <w:rsid w:val="0008403A"/>
    <w:rsid w:val="00084040"/>
    <w:rsid w:val="00084094"/>
    <w:rsid w:val="000840FD"/>
    <w:rsid w:val="0008417C"/>
    <w:rsid w:val="000841CA"/>
    <w:rsid w:val="000841DB"/>
    <w:rsid w:val="00084240"/>
    <w:rsid w:val="000842DA"/>
    <w:rsid w:val="00084337"/>
    <w:rsid w:val="000843C4"/>
    <w:rsid w:val="000843C5"/>
    <w:rsid w:val="000843EC"/>
    <w:rsid w:val="000843FE"/>
    <w:rsid w:val="0008440D"/>
    <w:rsid w:val="00084440"/>
    <w:rsid w:val="00084468"/>
    <w:rsid w:val="00084470"/>
    <w:rsid w:val="000844A6"/>
    <w:rsid w:val="000844C6"/>
    <w:rsid w:val="000844D0"/>
    <w:rsid w:val="000844E0"/>
    <w:rsid w:val="00084547"/>
    <w:rsid w:val="00084549"/>
    <w:rsid w:val="00084555"/>
    <w:rsid w:val="000845B6"/>
    <w:rsid w:val="00084607"/>
    <w:rsid w:val="00084629"/>
    <w:rsid w:val="00084648"/>
    <w:rsid w:val="00084659"/>
    <w:rsid w:val="000846E8"/>
    <w:rsid w:val="00084722"/>
    <w:rsid w:val="0008472F"/>
    <w:rsid w:val="00084769"/>
    <w:rsid w:val="00084790"/>
    <w:rsid w:val="000847EE"/>
    <w:rsid w:val="00084805"/>
    <w:rsid w:val="00084863"/>
    <w:rsid w:val="00084865"/>
    <w:rsid w:val="00084880"/>
    <w:rsid w:val="000848AC"/>
    <w:rsid w:val="000848B6"/>
    <w:rsid w:val="000848BB"/>
    <w:rsid w:val="000848C6"/>
    <w:rsid w:val="000848D7"/>
    <w:rsid w:val="0008494A"/>
    <w:rsid w:val="00084951"/>
    <w:rsid w:val="00084981"/>
    <w:rsid w:val="00084994"/>
    <w:rsid w:val="000849EF"/>
    <w:rsid w:val="00084A15"/>
    <w:rsid w:val="00084A2C"/>
    <w:rsid w:val="00084A3E"/>
    <w:rsid w:val="00084A53"/>
    <w:rsid w:val="00084B96"/>
    <w:rsid w:val="00084BC2"/>
    <w:rsid w:val="00084C45"/>
    <w:rsid w:val="00084C7F"/>
    <w:rsid w:val="00084CA0"/>
    <w:rsid w:val="00084CAC"/>
    <w:rsid w:val="00084CC4"/>
    <w:rsid w:val="00084E04"/>
    <w:rsid w:val="00084E49"/>
    <w:rsid w:val="00084F2C"/>
    <w:rsid w:val="00084F32"/>
    <w:rsid w:val="00084F41"/>
    <w:rsid w:val="00085019"/>
    <w:rsid w:val="00085045"/>
    <w:rsid w:val="00085094"/>
    <w:rsid w:val="000850D6"/>
    <w:rsid w:val="000850D9"/>
    <w:rsid w:val="0008510B"/>
    <w:rsid w:val="0008515F"/>
    <w:rsid w:val="00085164"/>
    <w:rsid w:val="0008516C"/>
    <w:rsid w:val="0008516E"/>
    <w:rsid w:val="00085174"/>
    <w:rsid w:val="000851AE"/>
    <w:rsid w:val="000851EF"/>
    <w:rsid w:val="00085242"/>
    <w:rsid w:val="00085256"/>
    <w:rsid w:val="0008528C"/>
    <w:rsid w:val="000852D0"/>
    <w:rsid w:val="0008530E"/>
    <w:rsid w:val="0008536E"/>
    <w:rsid w:val="000853E9"/>
    <w:rsid w:val="00085463"/>
    <w:rsid w:val="000854D1"/>
    <w:rsid w:val="000854E0"/>
    <w:rsid w:val="00085502"/>
    <w:rsid w:val="0008550B"/>
    <w:rsid w:val="0008551E"/>
    <w:rsid w:val="0008558F"/>
    <w:rsid w:val="000855D8"/>
    <w:rsid w:val="000855EC"/>
    <w:rsid w:val="0008564E"/>
    <w:rsid w:val="00085652"/>
    <w:rsid w:val="000856EF"/>
    <w:rsid w:val="000856FC"/>
    <w:rsid w:val="00085712"/>
    <w:rsid w:val="00085717"/>
    <w:rsid w:val="00085731"/>
    <w:rsid w:val="00085753"/>
    <w:rsid w:val="000857D4"/>
    <w:rsid w:val="00085804"/>
    <w:rsid w:val="0008587F"/>
    <w:rsid w:val="000858A1"/>
    <w:rsid w:val="000858D9"/>
    <w:rsid w:val="00085930"/>
    <w:rsid w:val="00085990"/>
    <w:rsid w:val="00085A17"/>
    <w:rsid w:val="00085A5D"/>
    <w:rsid w:val="00085A90"/>
    <w:rsid w:val="00085AA9"/>
    <w:rsid w:val="00085AB2"/>
    <w:rsid w:val="00085AE9"/>
    <w:rsid w:val="00085AFA"/>
    <w:rsid w:val="00085B18"/>
    <w:rsid w:val="00085B37"/>
    <w:rsid w:val="00085B5E"/>
    <w:rsid w:val="00085B8D"/>
    <w:rsid w:val="00085BA8"/>
    <w:rsid w:val="00085BE0"/>
    <w:rsid w:val="00085C04"/>
    <w:rsid w:val="00085C0B"/>
    <w:rsid w:val="00085C21"/>
    <w:rsid w:val="00085C65"/>
    <w:rsid w:val="00085C82"/>
    <w:rsid w:val="00085CC8"/>
    <w:rsid w:val="00085D17"/>
    <w:rsid w:val="00085D5C"/>
    <w:rsid w:val="00085D8A"/>
    <w:rsid w:val="00085DB1"/>
    <w:rsid w:val="00085DD6"/>
    <w:rsid w:val="00085DEF"/>
    <w:rsid w:val="00085E4C"/>
    <w:rsid w:val="00085E50"/>
    <w:rsid w:val="00085E55"/>
    <w:rsid w:val="00085E60"/>
    <w:rsid w:val="00085EDA"/>
    <w:rsid w:val="00085F0C"/>
    <w:rsid w:val="00085F28"/>
    <w:rsid w:val="00085F73"/>
    <w:rsid w:val="00085F9B"/>
    <w:rsid w:val="00085FD2"/>
    <w:rsid w:val="00085FD6"/>
    <w:rsid w:val="00085FF7"/>
    <w:rsid w:val="00086018"/>
    <w:rsid w:val="00086031"/>
    <w:rsid w:val="00086040"/>
    <w:rsid w:val="0008607F"/>
    <w:rsid w:val="00086081"/>
    <w:rsid w:val="00086094"/>
    <w:rsid w:val="000860C7"/>
    <w:rsid w:val="000860CB"/>
    <w:rsid w:val="000860D0"/>
    <w:rsid w:val="00086178"/>
    <w:rsid w:val="000861E3"/>
    <w:rsid w:val="000861FE"/>
    <w:rsid w:val="0008622C"/>
    <w:rsid w:val="00086260"/>
    <w:rsid w:val="00086289"/>
    <w:rsid w:val="000862C1"/>
    <w:rsid w:val="000862E6"/>
    <w:rsid w:val="00086369"/>
    <w:rsid w:val="00086388"/>
    <w:rsid w:val="000863E8"/>
    <w:rsid w:val="00086400"/>
    <w:rsid w:val="00086425"/>
    <w:rsid w:val="0008649F"/>
    <w:rsid w:val="000864BC"/>
    <w:rsid w:val="000864E0"/>
    <w:rsid w:val="00086520"/>
    <w:rsid w:val="00086561"/>
    <w:rsid w:val="000865BC"/>
    <w:rsid w:val="000865D4"/>
    <w:rsid w:val="00086682"/>
    <w:rsid w:val="000866EE"/>
    <w:rsid w:val="00086750"/>
    <w:rsid w:val="00086766"/>
    <w:rsid w:val="000867AC"/>
    <w:rsid w:val="000867C5"/>
    <w:rsid w:val="000867E7"/>
    <w:rsid w:val="00086810"/>
    <w:rsid w:val="00086854"/>
    <w:rsid w:val="000868F0"/>
    <w:rsid w:val="00086907"/>
    <w:rsid w:val="00086934"/>
    <w:rsid w:val="00086951"/>
    <w:rsid w:val="0008697B"/>
    <w:rsid w:val="00086A15"/>
    <w:rsid w:val="00086A49"/>
    <w:rsid w:val="00086A96"/>
    <w:rsid w:val="00086AB9"/>
    <w:rsid w:val="00086B31"/>
    <w:rsid w:val="00086B58"/>
    <w:rsid w:val="00086B64"/>
    <w:rsid w:val="00086B65"/>
    <w:rsid w:val="00086B75"/>
    <w:rsid w:val="00086B84"/>
    <w:rsid w:val="00086BCA"/>
    <w:rsid w:val="00086BCC"/>
    <w:rsid w:val="00086BFA"/>
    <w:rsid w:val="00086C03"/>
    <w:rsid w:val="00086C09"/>
    <w:rsid w:val="00086CA2"/>
    <w:rsid w:val="00086CB2"/>
    <w:rsid w:val="00086CC5"/>
    <w:rsid w:val="00086CC8"/>
    <w:rsid w:val="00086CE0"/>
    <w:rsid w:val="00086D2B"/>
    <w:rsid w:val="00086D3B"/>
    <w:rsid w:val="00086D40"/>
    <w:rsid w:val="00086D63"/>
    <w:rsid w:val="00086D7F"/>
    <w:rsid w:val="00086D89"/>
    <w:rsid w:val="00086DAC"/>
    <w:rsid w:val="00086DBC"/>
    <w:rsid w:val="00086DBF"/>
    <w:rsid w:val="00086E8C"/>
    <w:rsid w:val="00086E99"/>
    <w:rsid w:val="00086EDD"/>
    <w:rsid w:val="00086F15"/>
    <w:rsid w:val="00086F6F"/>
    <w:rsid w:val="00086FB4"/>
    <w:rsid w:val="00086FC8"/>
    <w:rsid w:val="00086FCC"/>
    <w:rsid w:val="00087012"/>
    <w:rsid w:val="0008701C"/>
    <w:rsid w:val="0008702C"/>
    <w:rsid w:val="00087035"/>
    <w:rsid w:val="00087076"/>
    <w:rsid w:val="000870AA"/>
    <w:rsid w:val="000870BA"/>
    <w:rsid w:val="000870C1"/>
    <w:rsid w:val="000870DA"/>
    <w:rsid w:val="000870DE"/>
    <w:rsid w:val="000870F7"/>
    <w:rsid w:val="00087108"/>
    <w:rsid w:val="00087143"/>
    <w:rsid w:val="0008717F"/>
    <w:rsid w:val="000871CC"/>
    <w:rsid w:val="000871D1"/>
    <w:rsid w:val="000871EF"/>
    <w:rsid w:val="00087261"/>
    <w:rsid w:val="00087268"/>
    <w:rsid w:val="0008732D"/>
    <w:rsid w:val="00087359"/>
    <w:rsid w:val="000873E4"/>
    <w:rsid w:val="00087462"/>
    <w:rsid w:val="00087488"/>
    <w:rsid w:val="000874D3"/>
    <w:rsid w:val="000874EB"/>
    <w:rsid w:val="000874F8"/>
    <w:rsid w:val="00087517"/>
    <w:rsid w:val="00087586"/>
    <w:rsid w:val="000875A5"/>
    <w:rsid w:val="000875D1"/>
    <w:rsid w:val="000875FC"/>
    <w:rsid w:val="00087600"/>
    <w:rsid w:val="0008763F"/>
    <w:rsid w:val="000876E1"/>
    <w:rsid w:val="000876E4"/>
    <w:rsid w:val="0008779B"/>
    <w:rsid w:val="000877A2"/>
    <w:rsid w:val="000877AF"/>
    <w:rsid w:val="000877B1"/>
    <w:rsid w:val="00087802"/>
    <w:rsid w:val="0008791B"/>
    <w:rsid w:val="0008797D"/>
    <w:rsid w:val="0008797E"/>
    <w:rsid w:val="00087996"/>
    <w:rsid w:val="000879C4"/>
    <w:rsid w:val="000879D1"/>
    <w:rsid w:val="000879E3"/>
    <w:rsid w:val="000879F6"/>
    <w:rsid w:val="00087A0A"/>
    <w:rsid w:val="00087AE5"/>
    <w:rsid w:val="00087AE6"/>
    <w:rsid w:val="00087AFB"/>
    <w:rsid w:val="00087B2A"/>
    <w:rsid w:val="00087B5A"/>
    <w:rsid w:val="00087B64"/>
    <w:rsid w:val="00087B65"/>
    <w:rsid w:val="00087BB5"/>
    <w:rsid w:val="00087BC6"/>
    <w:rsid w:val="00087BC7"/>
    <w:rsid w:val="00087BD4"/>
    <w:rsid w:val="00087BD9"/>
    <w:rsid w:val="00087C10"/>
    <w:rsid w:val="00087C2F"/>
    <w:rsid w:val="00087C72"/>
    <w:rsid w:val="00087CFA"/>
    <w:rsid w:val="00087D0E"/>
    <w:rsid w:val="00087D39"/>
    <w:rsid w:val="00087D76"/>
    <w:rsid w:val="00087EC9"/>
    <w:rsid w:val="00087ECC"/>
    <w:rsid w:val="00087F0A"/>
    <w:rsid w:val="00087F36"/>
    <w:rsid w:val="00087F50"/>
    <w:rsid w:val="00090052"/>
    <w:rsid w:val="0009006F"/>
    <w:rsid w:val="00090098"/>
    <w:rsid w:val="000900DC"/>
    <w:rsid w:val="000900F9"/>
    <w:rsid w:val="00090128"/>
    <w:rsid w:val="00090132"/>
    <w:rsid w:val="000901BB"/>
    <w:rsid w:val="000901F4"/>
    <w:rsid w:val="00090203"/>
    <w:rsid w:val="00090239"/>
    <w:rsid w:val="0009025A"/>
    <w:rsid w:val="000902C4"/>
    <w:rsid w:val="000902F0"/>
    <w:rsid w:val="00090311"/>
    <w:rsid w:val="0009031D"/>
    <w:rsid w:val="00090372"/>
    <w:rsid w:val="00090377"/>
    <w:rsid w:val="00090385"/>
    <w:rsid w:val="00090405"/>
    <w:rsid w:val="00090449"/>
    <w:rsid w:val="00090453"/>
    <w:rsid w:val="0009047C"/>
    <w:rsid w:val="00090490"/>
    <w:rsid w:val="00090495"/>
    <w:rsid w:val="000904E0"/>
    <w:rsid w:val="000904F5"/>
    <w:rsid w:val="0009052F"/>
    <w:rsid w:val="0009055C"/>
    <w:rsid w:val="000905EB"/>
    <w:rsid w:val="000906DB"/>
    <w:rsid w:val="00090748"/>
    <w:rsid w:val="00090796"/>
    <w:rsid w:val="00090822"/>
    <w:rsid w:val="00090836"/>
    <w:rsid w:val="00090877"/>
    <w:rsid w:val="00090880"/>
    <w:rsid w:val="0009088B"/>
    <w:rsid w:val="000908B4"/>
    <w:rsid w:val="000908BE"/>
    <w:rsid w:val="000908CE"/>
    <w:rsid w:val="000908E9"/>
    <w:rsid w:val="0009094F"/>
    <w:rsid w:val="0009096D"/>
    <w:rsid w:val="00090973"/>
    <w:rsid w:val="000909C4"/>
    <w:rsid w:val="000909F6"/>
    <w:rsid w:val="00090A31"/>
    <w:rsid w:val="00090A33"/>
    <w:rsid w:val="00090A5B"/>
    <w:rsid w:val="00090A88"/>
    <w:rsid w:val="00090A92"/>
    <w:rsid w:val="00090A95"/>
    <w:rsid w:val="00090AF7"/>
    <w:rsid w:val="00090B3C"/>
    <w:rsid w:val="00090B62"/>
    <w:rsid w:val="00090BBE"/>
    <w:rsid w:val="00090BED"/>
    <w:rsid w:val="00090C0E"/>
    <w:rsid w:val="00090C1A"/>
    <w:rsid w:val="00090C22"/>
    <w:rsid w:val="00090C6A"/>
    <w:rsid w:val="00090C92"/>
    <w:rsid w:val="00090CA9"/>
    <w:rsid w:val="00090D41"/>
    <w:rsid w:val="00090D50"/>
    <w:rsid w:val="00090DED"/>
    <w:rsid w:val="00090E70"/>
    <w:rsid w:val="00090ECA"/>
    <w:rsid w:val="00090ECD"/>
    <w:rsid w:val="00090EEF"/>
    <w:rsid w:val="00090F88"/>
    <w:rsid w:val="00090FA5"/>
    <w:rsid w:val="00090FC0"/>
    <w:rsid w:val="00090FF7"/>
    <w:rsid w:val="00091009"/>
    <w:rsid w:val="00091024"/>
    <w:rsid w:val="000910B7"/>
    <w:rsid w:val="00091140"/>
    <w:rsid w:val="0009115A"/>
    <w:rsid w:val="00091184"/>
    <w:rsid w:val="00091208"/>
    <w:rsid w:val="00091266"/>
    <w:rsid w:val="000912DC"/>
    <w:rsid w:val="000912EC"/>
    <w:rsid w:val="00091307"/>
    <w:rsid w:val="00091328"/>
    <w:rsid w:val="0009135F"/>
    <w:rsid w:val="00091470"/>
    <w:rsid w:val="00091491"/>
    <w:rsid w:val="00091498"/>
    <w:rsid w:val="000914B8"/>
    <w:rsid w:val="00091637"/>
    <w:rsid w:val="00091689"/>
    <w:rsid w:val="0009168B"/>
    <w:rsid w:val="000916E2"/>
    <w:rsid w:val="000916F3"/>
    <w:rsid w:val="0009171A"/>
    <w:rsid w:val="0009177B"/>
    <w:rsid w:val="000917A0"/>
    <w:rsid w:val="000917A4"/>
    <w:rsid w:val="000917CB"/>
    <w:rsid w:val="000917EC"/>
    <w:rsid w:val="000917EF"/>
    <w:rsid w:val="0009187C"/>
    <w:rsid w:val="000918F6"/>
    <w:rsid w:val="00091921"/>
    <w:rsid w:val="00091941"/>
    <w:rsid w:val="00091970"/>
    <w:rsid w:val="000919BC"/>
    <w:rsid w:val="000919DB"/>
    <w:rsid w:val="000919E0"/>
    <w:rsid w:val="000919FD"/>
    <w:rsid w:val="00091A21"/>
    <w:rsid w:val="00091A58"/>
    <w:rsid w:val="00091AD8"/>
    <w:rsid w:val="00091AFF"/>
    <w:rsid w:val="00091B2F"/>
    <w:rsid w:val="00091B63"/>
    <w:rsid w:val="00091BA1"/>
    <w:rsid w:val="00091BBA"/>
    <w:rsid w:val="00091BE7"/>
    <w:rsid w:val="00091C00"/>
    <w:rsid w:val="00091C14"/>
    <w:rsid w:val="00091C70"/>
    <w:rsid w:val="00091C73"/>
    <w:rsid w:val="00091CA0"/>
    <w:rsid w:val="00091CC5"/>
    <w:rsid w:val="00091CDC"/>
    <w:rsid w:val="00091CDE"/>
    <w:rsid w:val="00091D7D"/>
    <w:rsid w:val="00091D8E"/>
    <w:rsid w:val="00091D98"/>
    <w:rsid w:val="00091DEC"/>
    <w:rsid w:val="00091E10"/>
    <w:rsid w:val="00091E38"/>
    <w:rsid w:val="00091E73"/>
    <w:rsid w:val="00091EF2"/>
    <w:rsid w:val="00091EFB"/>
    <w:rsid w:val="00091F07"/>
    <w:rsid w:val="00091F0B"/>
    <w:rsid w:val="00091F23"/>
    <w:rsid w:val="00091F34"/>
    <w:rsid w:val="00091F3A"/>
    <w:rsid w:val="00091F4D"/>
    <w:rsid w:val="00091F76"/>
    <w:rsid w:val="00091F78"/>
    <w:rsid w:val="00091F83"/>
    <w:rsid w:val="00091FE5"/>
    <w:rsid w:val="00092000"/>
    <w:rsid w:val="00092008"/>
    <w:rsid w:val="000920DA"/>
    <w:rsid w:val="000920E6"/>
    <w:rsid w:val="00092115"/>
    <w:rsid w:val="00092121"/>
    <w:rsid w:val="00092176"/>
    <w:rsid w:val="00092178"/>
    <w:rsid w:val="0009217C"/>
    <w:rsid w:val="000921B9"/>
    <w:rsid w:val="00092232"/>
    <w:rsid w:val="00092283"/>
    <w:rsid w:val="000922BE"/>
    <w:rsid w:val="000922DF"/>
    <w:rsid w:val="00092306"/>
    <w:rsid w:val="00092330"/>
    <w:rsid w:val="0009236B"/>
    <w:rsid w:val="0009238A"/>
    <w:rsid w:val="000923B5"/>
    <w:rsid w:val="000923EF"/>
    <w:rsid w:val="0009246A"/>
    <w:rsid w:val="00092502"/>
    <w:rsid w:val="00092516"/>
    <w:rsid w:val="0009252B"/>
    <w:rsid w:val="0009252C"/>
    <w:rsid w:val="0009254A"/>
    <w:rsid w:val="000925A6"/>
    <w:rsid w:val="000925B3"/>
    <w:rsid w:val="000925CE"/>
    <w:rsid w:val="000925EB"/>
    <w:rsid w:val="0009260D"/>
    <w:rsid w:val="00092616"/>
    <w:rsid w:val="00092618"/>
    <w:rsid w:val="0009267D"/>
    <w:rsid w:val="000926D9"/>
    <w:rsid w:val="00092700"/>
    <w:rsid w:val="00092758"/>
    <w:rsid w:val="0009275F"/>
    <w:rsid w:val="00092775"/>
    <w:rsid w:val="00092776"/>
    <w:rsid w:val="000927C0"/>
    <w:rsid w:val="000927DF"/>
    <w:rsid w:val="00092816"/>
    <w:rsid w:val="0009282A"/>
    <w:rsid w:val="000928B8"/>
    <w:rsid w:val="000928C9"/>
    <w:rsid w:val="000928F6"/>
    <w:rsid w:val="00092962"/>
    <w:rsid w:val="00092988"/>
    <w:rsid w:val="00092A2A"/>
    <w:rsid w:val="00092A4C"/>
    <w:rsid w:val="00092A58"/>
    <w:rsid w:val="00092A9B"/>
    <w:rsid w:val="00092AC5"/>
    <w:rsid w:val="00092AE0"/>
    <w:rsid w:val="00092C00"/>
    <w:rsid w:val="00092C01"/>
    <w:rsid w:val="00092CA8"/>
    <w:rsid w:val="00092CDE"/>
    <w:rsid w:val="00092D0B"/>
    <w:rsid w:val="00092D25"/>
    <w:rsid w:val="00092D2F"/>
    <w:rsid w:val="00092D3E"/>
    <w:rsid w:val="00092D85"/>
    <w:rsid w:val="00092DC6"/>
    <w:rsid w:val="00092DD5"/>
    <w:rsid w:val="00092DD9"/>
    <w:rsid w:val="00092E3E"/>
    <w:rsid w:val="00092E87"/>
    <w:rsid w:val="00092EB8"/>
    <w:rsid w:val="00092EBB"/>
    <w:rsid w:val="00092F2E"/>
    <w:rsid w:val="00092F6E"/>
    <w:rsid w:val="00092FD6"/>
    <w:rsid w:val="00092FF5"/>
    <w:rsid w:val="0009300A"/>
    <w:rsid w:val="00093075"/>
    <w:rsid w:val="000930F6"/>
    <w:rsid w:val="000931A2"/>
    <w:rsid w:val="000931D2"/>
    <w:rsid w:val="0009324E"/>
    <w:rsid w:val="000932C1"/>
    <w:rsid w:val="000932CE"/>
    <w:rsid w:val="000932DD"/>
    <w:rsid w:val="00093332"/>
    <w:rsid w:val="0009334E"/>
    <w:rsid w:val="00093392"/>
    <w:rsid w:val="00093420"/>
    <w:rsid w:val="00093450"/>
    <w:rsid w:val="00093472"/>
    <w:rsid w:val="0009348D"/>
    <w:rsid w:val="000934EE"/>
    <w:rsid w:val="000934FF"/>
    <w:rsid w:val="00093536"/>
    <w:rsid w:val="00093553"/>
    <w:rsid w:val="0009357B"/>
    <w:rsid w:val="0009359E"/>
    <w:rsid w:val="000935C4"/>
    <w:rsid w:val="00093658"/>
    <w:rsid w:val="00093685"/>
    <w:rsid w:val="000936DE"/>
    <w:rsid w:val="00093705"/>
    <w:rsid w:val="000937C6"/>
    <w:rsid w:val="0009381E"/>
    <w:rsid w:val="00093820"/>
    <w:rsid w:val="000938BC"/>
    <w:rsid w:val="000938C8"/>
    <w:rsid w:val="0009392E"/>
    <w:rsid w:val="00093953"/>
    <w:rsid w:val="000939C6"/>
    <w:rsid w:val="000939D1"/>
    <w:rsid w:val="000939E0"/>
    <w:rsid w:val="00093A40"/>
    <w:rsid w:val="00093A4A"/>
    <w:rsid w:val="00093A7C"/>
    <w:rsid w:val="00093A86"/>
    <w:rsid w:val="00093A94"/>
    <w:rsid w:val="00093ADA"/>
    <w:rsid w:val="00093ADD"/>
    <w:rsid w:val="00093AEE"/>
    <w:rsid w:val="00093B59"/>
    <w:rsid w:val="00093B6D"/>
    <w:rsid w:val="00093B6E"/>
    <w:rsid w:val="00093BB1"/>
    <w:rsid w:val="00093C37"/>
    <w:rsid w:val="00093C5A"/>
    <w:rsid w:val="00093C82"/>
    <w:rsid w:val="00093CEB"/>
    <w:rsid w:val="00093CFA"/>
    <w:rsid w:val="00093D22"/>
    <w:rsid w:val="00093D47"/>
    <w:rsid w:val="00093D8F"/>
    <w:rsid w:val="00093DA4"/>
    <w:rsid w:val="00093DD0"/>
    <w:rsid w:val="00093DEF"/>
    <w:rsid w:val="00093DFD"/>
    <w:rsid w:val="00093E41"/>
    <w:rsid w:val="00093E4A"/>
    <w:rsid w:val="00093E97"/>
    <w:rsid w:val="00093F0F"/>
    <w:rsid w:val="00093F16"/>
    <w:rsid w:val="00093F3F"/>
    <w:rsid w:val="00093F59"/>
    <w:rsid w:val="00093F75"/>
    <w:rsid w:val="00093F86"/>
    <w:rsid w:val="00093F8F"/>
    <w:rsid w:val="00094042"/>
    <w:rsid w:val="0009404E"/>
    <w:rsid w:val="000940B0"/>
    <w:rsid w:val="00094200"/>
    <w:rsid w:val="00094240"/>
    <w:rsid w:val="00094275"/>
    <w:rsid w:val="00094283"/>
    <w:rsid w:val="000942B1"/>
    <w:rsid w:val="00094311"/>
    <w:rsid w:val="00094335"/>
    <w:rsid w:val="0009435A"/>
    <w:rsid w:val="00094369"/>
    <w:rsid w:val="00094424"/>
    <w:rsid w:val="0009443F"/>
    <w:rsid w:val="00094461"/>
    <w:rsid w:val="0009446F"/>
    <w:rsid w:val="00094495"/>
    <w:rsid w:val="000944D3"/>
    <w:rsid w:val="00094529"/>
    <w:rsid w:val="00094578"/>
    <w:rsid w:val="000945A4"/>
    <w:rsid w:val="00094635"/>
    <w:rsid w:val="0009465B"/>
    <w:rsid w:val="00094663"/>
    <w:rsid w:val="0009468A"/>
    <w:rsid w:val="000946CF"/>
    <w:rsid w:val="000946F2"/>
    <w:rsid w:val="000946FF"/>
    <w:rsid w:val="0009470B"/>
    <w:rsid w:val="00094751"/>
    <w:rsid w:val="0009475C"/>
    <w:rsid w:val="00094775"/>
    <w:rsid w:val="000947F3"/>
    <w:rsid w:val="00094806"/>
    <w:rsid w:val="00094829"/>
    <w:rsid w:val="0009482B"/>
    <w:rsid w:val="00094865"/>
    <w:rsid w:val="00094872"/>
    <w:rsid w:val="0009488D"/>
    <w:rsid w:val="000948FC"/>
    <w:rsid w:val="0009493B"/>
    <w:rsid w:val="000949D6"/>
    <w:rsid w:val="00094A07"/>
    <w:rsid w:val="00094A27"/>
    <w:rsid w:val="00094A2E"/>
    <w:rsid w:val="00094A4B"/>
    <w:rsid w:val="00094A84"/>
    <w:rsid w:val="00094ACE"/>
    <w:rsid w:val="00094AD2"/>
    <w:rsid w:val="00094B0D"/>
    <w:rsid w:val="00094B9C"/>
    <w:rsid w:val="00094BB1"/>
    <w:rsid w:val="00094C1B"/>
    <w:rsid w:val="00094C2D"/>
    <w:rsid w:val="00094C5F"/>
    <w:rsid w:val="00094C76"/>
    <w:rsid w:val="00094C89"/>
    <w:rsid w:val="00094CA3"/>
    <w:rsid w:val="00094CB7"/>
    <w:rsid w:val="00094CCD"/>
    <w:rsid w:val="00094D31"/>
    <w:rsid w:val="00094D4B"/>
    <w:rsid w:val="00094D59"/>
    <w:rsid w:val="00094DA5"/>
    <w:rsid w:val="00094DFA"/>
    <w:rsid w:val="00094E79"/>
    <w:rsid w:val="00094E96"/>
    <w:rsid w:val="00094EF4"/>
    <w:rsid w:val="00094F52"/>
    <w:rsid w:val="00094F5F"/>
    <w:rsid w:val="00094F7B"/>
    <w:rsid w:val="00094FA5"/>
    <w:rsid w:val="00094FAE"/>
    <w:rsid w:val="0009509E"/>
    <w:rsid w:val="000950A2"/>
    <w:rsid w:val="000950DE"/>
    <w:rsid w:val="000950E9"/>
    <w:rsid w:val="000950FD"/>
    <w:rsid w:val="00095121"/>
    <w:rsid w:val="00095145"/>
    <w:rsid w:val="0009516E"/>
    <w:rsid w:val="0009518C"/>
    <w:rsid w:val="0009518F"/>
    <w:rsid w:val="00095247"/>
    <w:rsid w:val="0009524B"/>
    <w:rsid w:val="00095272"/>
    <w:rsid w:val="00095284"/>
    <w:rsid w:val="00095379"/>
    <w:rsid w:val="00095381"/>
    <w:rsid w:val="000953BC"/>
    <w:rsid w:val="000954B5"/>
    <w:rsid w:val="000954E2"/>
    <w:rsid w:val="0009550B"/>
    <w:rsid w:val="0009553C"/>
    <w:rsid w:val="000955DD"/>
    <w:rsid w:val="0009560B"/>
    <w:rsid w:val="000956CA"/>
    <w:rsid w:val="00095728"/>
    <w:rsid w:val="0009576A"/>
    <w:rsid w:val="0009578A"/>
    <w:rsid w:val="000957AE"/>
    <w:rsid w:val="000957D2"/>
    <w:rsid w:val="000957D3"/>
    <w:rsid w:val="00095830"/>
    <w:rsid w:val="0009586B"/>
    <w:rsid w:val="00095887"/>
    <w:rsid w:val="000958FE"/>
    <w:rsid w:val="00095936"/>
    <w:rsid w:val="0009597E"/>
    <w:rsid w:val="00095995"/>
    <w:rsid w:val="0009599E"/>
    <w:rsid w:val="000959A8"/>
    <w:rsid w:val="000959C2"/>
    <w:rsid w:val="00095A76"/>
    <w:rsid w:val="00095B21"/>
    <w:rsid w:val="00095B37"/>
    <w:rsid w:val="00095B59"/>
    <w:rsid w:val="00095B67"/>
    <w:rsid w:val="00095BB3"/>
    <w:rsid w:val="00095BBF"/>
    <w:rsid w:val="00095BC6"/>
    <w:rsid w:val="00095CC1"/>
    <w:rsid w:val="00095D2E"/>
    <w:rsid w:val="00095DA9"/>
    <w:rsid w:val="00095DB0"/>
    <w:rsid w:val="00095DC6"/>
    <w:rsid w:val="00095E54"/>
    <w:rsid w:val="00095E9C"/>
    <w:rsid w:val="00095EB5"/>
    <w:rsid w:val="00095F2E"/>
    <w:rsid w:val="00095FA7"/>
    <w:rsid w:val="00095FAB"/>
    <w:rsid w:val="00095FB7"/>
    <w:rsid w:val="00095FBA"/>
    <w:rsid w:val="00095FDF"/>
    <w:rsid w:val="00095FEE"/>
    <w:rsid w:val="00096032"/>
    <w:rsid w:val="00096072"/>
    <w:rsid w:val="0009607C"/>
    <w:rsid w:val="000960C0"/>
    <w:rsid w:val="000960EA"/>
    <w:rsid w:val="00096122"/>
    <w:rsid w:val="00096151"/>
    <w:rsid w:val="00096186"/>
    <w:rsid w:val="0009624F"/>
    <w:rsid w:val="0009626F"/>
    <w:rsid w:val="00096273"/>
    <w:rsid w:val="000962B8"/>
    <w:rsid w:val="000962CF"/>
    <w:rsid w:val="000962FF"/>
    <w:rsid w:val="00096316"/>
    <w:rsid w:val="000963A4"/>
    <w:rsid w:val="000963AD"/>
    <w:rsid w:val="00096492"/>
    <w:rsid w:val="00096494"/>
    <w:rsid w:val="000964D2"/>
    <w:rsid w:val="000964FE"/>
    <w:rsid w:val="00096505"/>
    <w:rsid w:val="00096652"/>
    <w:rsid w:val="00096660"/>
    <w:rsid w:val="00096681"/>
    <w:rsid w:val="00096685"/>
    <w:rsid w:val="000966A4"/>
    <w:rsid w:val="000966B8"/>
    <w:rsid w:val="0009673B"/>
    <w:rsid w:val="0009674F"/>
    <w:rsid w:val="00096787"/>
    <w:rsid w:val="00096789"/>
    <w:rsid w:val="000967AD"/>
    <w:rsid w:val="000967B3"/>
    <w:rsid w:val="000967F1"/>
    <w:rsid w:val="000967FE"/>
    <w:rsid w:val="0009680C"/>
    <w:rsid w:val="00096831"/>
    <w:rsid w:val="0009683B"/>
    <w:rsid w:val="00096875"/>
    <w:rsid w:val="0009689E"/>
    <w:rsid w:val="000968D2"/>
    <w:rsid w:val="00096943"/>
    <w:rsid w:val="000969A1"/>
    <w:rsid w:val="000969AD"/>
    <w:rsid w:val="00096A4B"/>
    <w:rsid w:val="00096A62"/>
    <w:rsid w:val="00096A65"/>
    <w:rsid w:val="00096A80"/>
    <w:rsid w:val="00096ACD"/>
    <w:rsid w:val="00096ADE"/>
    <w:rsid w:val="00096B06"/>
    <w:rsid w:val="00096B0B"/>
    <w:rsid w:val="00096B63"/>
    <w:rsid w:val="00096B84"/>
    <w:rsid w:val="00096B9F"/>
    <w:rsid w:val="00096BF4"/>
    <w:rsid w:val="00096C0D"/>
    <w:rsid w:val="00096C40"/>
    <w:rsid w:val="00096C57"/>
    <w:rsid w:val="00096C8B"/>
    <w:rsid w:val="00096D0F"/>
    <w:rsid w:val="00096D45"/>
    <w:rsid w:val="00096D98"/>
    <w:rsid w:val="00096D9D"/>
    <w:rsid w:val="00096DBA"/>
    <w:rsid w:val="00096DCE"/>
    <w:rsid w:val="00096DD2"/>
    <w:rsid w:val="00096DE7"/>
    <w:rsid w:val="00096E3C"/>
    <w:rsid w:val="00096E72"/>
    <w:rsid w:val="00096E8F"/>
    <w:rsid w:val="00096ECB"/>
    <w:rsid w:val="00096ED8"/>
    <w:rsid w:val="00096F77"/>
    <w:rsid w:val="00096F7E"/>
    <w:rsid w:val="00096FA5"/>
    <w:rsid w:val="00096FC2"/>
    <w:rsid w:val="00096FC9"/>
    <w:rsid w:val="00096FDD"/>
    <w:rsid w:val="0009701D"/>
    <w:rsid w:val="00097061"/>
    <w:rsid w:val="000970B9"/>
    <w:rsid w:val="000970EB"/>
    <w:rsid w:val="000970ED"/>
    <w:rsid w:val="00097115"/>
    <w:rsid w:val="0009712A"/>
    <w:rsid w:val="0009715B"/>
    <w:rsid w:val="00097171"/>
    <w:rsid w:val="00097195"/>
    <w:rsid w:val="000971C8"/>
    <w:rsid w:val="00097211"/>
    <w:rsid w:val="00097212"/>
    <w:rsid w:val="0009724D"/>
    <w:rsid w:val="00097254"/>
    <w:rsid w:val="00097266"/>
    <w:rsid w:val="00097291"/>
    <w:rsid w:val="0009729C"/>
    <w:rsid w:val="000972BB"/>
    <w:rsid w:val="00097304"/>
    <w:rsid w:val="0009730E"/>
    <w:rsid w:val="00097345"/>
    <w:rsid w:val="00097422"/>
    <w:rsid w:val="00097430"/>
    <w:rsid w:val="000974C5"/>
    <w:rsid w:val="000974FA"/>
    <w:rsid w:val="0009756A"/>
    <w:rsid w:val="00097594"/>
    <w:rsid w:val="000975A3"/>
    <w:rsid w:val="0009762E"/>
    <w:rsid w:val="000976DD"/>
    <w:rsid w:val="000976E5"/>
    <w:rsid w:val="00097703"/>
    <w:rsid w:val="00097733"/>
    <w:rsid w:val="00097771"/>
    <w:rsid w:val="0009778A"/>
    <w:rsid w:val="000977D0"/>
    <w:rsid w:val="000977F2"/>
    <w:rsid w:val="000977FB"/>
    <w:rsid w:val="000978DB"/>
    <w:rsid w:val="00097975"/>
    <w:rsid w:val="000979A2"/>
    <w:rsid w:val="000979C6"/>
    <w:rsid w:val="000979DF"/>
    <w:rsid w:val="000979ED"/>
    <w:rsid w:val="00097A2A"/>
    <w:rsid w:val="00097A32"/>
    <w:rsid w:val="00097A8C"/>
    <w:rsid w:val="00097AB1"/>
    <w:rsid w:val="00097B83"/>
    <w:rsid w:val="00097BAE"/>
    <w:rsid w:val="00097BC8"/>
    <w:rsid w:val="00097BD3"/>
    <w:rsid w:val="00097C05"/>
    <w:rsid w:val="00097C11"/>
    <w:rsid w:val="00097C1D"/>
    <w:rsid w:val="00097C30"/>
    <w:rsid w:val="00097C4A"/>
    <w:rsid w:val="00097CCF"/>
    <w:rsid w:val="00097CDC"/>
    <w:rsid w:val="00097D00"/>
    <w:rsid w:val="00097D31"/>
    <w:rsid w:val="00097D78"/>
    <w:rsid w:val="00097D7C"/>
    <w:rsid w:val="00097D84"/>
    <w:rsid w:val="00097D85"/>
    <w:rsid w:val="00097D89"/>
    <w:rsid w:val="00097D99"/>
    <w:rsid w:val="00097DE3"/>
    <w:rsid w:val="00097E1A"/>
    <w:rsid w:val="00097E41"/>
    <w:rsid w:val="00097E4F"/>
    <w:rsid w:val="00097E9A"/>
    <w:rsid w:val="00097F13"/>
    <w:rsid w:val="00097F29"/>
    <w:rsid w:val="00097F3B"/>
    <w:rsid w:val="00097F8A"/>
    <w:rsid w:val="00097FD4"/>
    <w:rsid w:val="00097FFE"/>
    <w:rsid w:val="000A0004"/>
    <w:rsid w:val="000A00DC"/>
    <w:rsid w:val="000A00F5"/>
    <w:rsid w:val="000A010C"/>
    <w:rsid w:val="000A012D"/>
    <w:rsid w:val="000A0198"/>
    <w:rsid w:val="000A01C8"/>
    <w:rsid w:val="000A0258"/>
    <w:rsid w:val="000A02B4"/>
    <w:rsid w:val="000A02EC"/>
    <w:rsid w:val="000A0307"/>
    <w:rsid w:val="000A032E"/>
    <w:rsid w:val="000A036A"/>
    <w:rsid w:val="000A0388"/>
    <w:rsid w:val="000A03AA"/>
    <w:rsid w:val="000A03B8"/>
    <w:rsid w:val="000A03DB"/>
    <w:rsid w:val="000A0457"/>
    <w:rsid w:val="000A0458"/>
    <w:rsid w:val="000A04C6"/>
    <w:rsid w:val="000A04DF"/>
    <w:rsid w:val="000A05B2"/>
    <w:rsid w:val="000A05EE"/>
    <w:rsid w:val="000A063E"/>
    <w:rsid w:val="000A06AC"/>
    <w:rsid w:val="000A070F"/>
    <w:rsid w:val="000A0738"/>
    <w:rsid w:val="000A0759"/>
    <w:rsid w:val="000A0788"/>
    <w:rsid w:val="000A078C"/>
    <w:rsid w:val="000A07A3"/>
    <w:rsid w:val="000A0858"/>
    <w:rsid w:val="000A08AF"/>
    <w:rsid w:val="000A08B7"/>
    <w:rsid w:val="000A08CF"/>
    <w:rsid w:val="000A0910"/>
    <w:rsid w:val="000A09AA"/>
    <w:rsid w:val="000A09C5"/>
    <w:rsid w:val="000A09D2"/>
    <w:rsid w:val="000A0A4C"/>
    <w:rsid w:val="000A0A75"/>
    <w:rsid w:val="000A0ABB"/>
    <w:rsid w:val="000A0AC2"/>
    <w:rsid w:val="000A0B2F"/>
    <w:rsid w:val="000A0BA1"/>
    <w:rsid w:val="000A0BC1"/>
    <w:rsid w:val="000A0C00"/>
    <w:rsid w:val="000A0C48"/>
    <w:rsid w:val="000A0C51"/>
    <w:rsid w:val="000A0C6B"/>
    <w:rsid w:val="000A0C8D"/>
    <w:rsid w:val="000A0CB5"/>
    <w:rsid w:val="000A0CF7"/>
    <w:rsid w:val="000A0D5B"/>
    <w:rsid w:val="000A0D74"/>
    <w:rsid w:val="000A0D76"/>
    <w:rsid w:val="000A0D9C"/>
    <w:rsid w:val="000A0DAF"/>
    <w:rsid w:val="000A0E12"/>
    <w:rsid w:val="000A0E1F"/>
    <w:rsid w:val="000A0E96"/>
    <w:rsid w:val="000A0EB2"/>
    <w:rsid w:val="000A0ED1"/>
    <w:rsid w:val="000A0F11"/>
    <w:rsid w:val="000A0F8A"/>
    <w:rsid w:val="000A0FE2"/>
    <w:rsid w:val="000A0FEC"/>
    <w:rsid w:val="000A101B"/>
    <w:rsid w:val="000A1042"/>
    <w:rsid w:val="000A106E"/>
    <w:rsid w:val="000A107E"/>
    <w:rsid w:val="000A119F"/>
    <w:rsid w:val="000A11A9"/>
    <w:rsid w:val="000A11AE"/>
    <w:rsid w:val="000A1329"/>
    <w:rsid w:val="000A1335"/>
    <w:rsid w:val="000A1378"/>
    <w:rsid w:val="000A137B"/>
    <w:rsid w:val="000A13AF"/>
    <w:rsid w:val="000A13B1"/>
    <w:rsid w:val="000A1461"/>
    <w:rsid w:val="000A1473"/>
    <w:rsid w:val="000A1526"/>
    <w:rsid w:val="000A1629"/>
    <w:rsid w:val="000A1694"/>
    <w:rsid w:val="000A1732"/>
    <w:rsid w:val="000A1787"/>
    <w:rsid w:val="000A178E"/>
    <w:rsid w:val="000A17A4"/>
    <w:rsid w:val="000A17AB"/>
    <w:rsid w:val="000A17B7"/>
    <w:rsid w:val="000A17E5"/>
    <w:rsid w:val="000A17EA"/>
    <w:rsid w:val="000A17F0"/>
    <w:rsid w:val="000A18A7"/>
    <w:rsid w:val="000A195B"/>
    <w:rsid w:val="000A196B"/>
    <w:rsid w:val="000A1989"/>
    <w:rsid w:val="000A198C"/>
    <w:rsid w:val="000A19A8"/>
    <w:rsid w:val="000A19C7"/>
    <w:rsid w:val="000A19E4"/>
    <w:rsid w:val="000A1A0C"/>
    <w:rsid w:val="000A1A18"/>
    <w:rsid w:val="000A1A5F"/>
    <w:rsid w:val="000A1AF0"/>
    <w:rsid w:val="000A1AFF"/>
    <w:rsid w:val="000A1B21"/>
    <w:rsid w:val="000A1B63"/>
    <w:rsid w:val="000A1B64"/>
    <w:rsid w:val="000A1B71"/>
    <w:rsid w:val="000A1C0D"/>
    <w:rsid w:val="000A1D22"/>
    <w:rsid w:val="000A1D74"/>
    <w:rsid w:val="000A1D7D"/>
    <w:rsid w:val="000A1DB0"/>
    <w:rsid w:val="000A1DB1"/>
    <w:rsid w:val="000A1DBB"/>
    <w:rsid w:val="000A1F16"/>
    <w:rsid w:val="000A1F18"/>
    <w:rsid w:val="000A1F47"/>
    <w:rsid w:val="000A1F50"/>
    <w:rsid w:val="000A1F7C"/>
    <w:rsid w:val="000A1FD2"/>
    <w:rsid w:val="000A1FE8"/>
    <w:rsid w:val="000A2073"/>
    <w:rsid w:val="000A2082"/>
    <w:rsid w:val="000A20F3"/>
    <w:rsid w:val="000A20F5"/>
    <w:rsid w:val="000A2113"/>
    <w:rsid w:val="000A212A"/>
    <w:rsid w:val="000A21F1"/>
    <w:rsid w:val="000A21F6"/>
    <w:rsid w:val="000A229F"/>
    <w:rsid w:val="000A22B5"/>
    <w:rsid w:val="000A235A"/>
    <w:rsid w:val="000A23A9"/>
    <w:rsid w:val="000A23E5"/>
    <w:rsid w:val="000A249F"/>
    <w:rsid w:val="000A24C6"/>
    <w:rsid w:val="000A24D4"/>
    <w:rsid w:val="000A2538"/>
    <w:rsid w:val="000A2564"/>
    <w:rsid w:val="000A25AE"/>
    <w:rsid w:val="000A2600"/>
    <w:rsid w:val="000A2664"/>
    <w:rsid w:val="000A276D"/>
    <w:rsid w:val="000A2775"/>
    <w:rsid w:val="000A27D1"/>
    <w:rsid w:val="000A2810"/>
    <w:rsid w:val="000A283A"/>
    <w:rsid w:val="000A28F7"/>
    <w:rsid w:val="000A291F"/>
    <w:rsid w:val="000A2922"/>
    <w:rsid w:val="000A2946"/>
    <w:rsid w:val="000A2973"/>
    <w:rsid w:val="000A297B"/>
    <w:rsid w:val="000A2980"/>
    <w:rsid w:val="000A299C"/>
    <w:rsid w:val="000A29D7"/>
    <w:rsid w:val="000A29E7"/>
    <w:rsid w:val="000A2A04"/>
    <w:rsid w:val="000A2A20"/>
    <w:rsid w:val="000A2A65"/>
    <w:rsid w:val="000A2AB5"/>
    <w:rsid w:val="000A2AC9"/>
    <w:rsid w:val="000A2AD5"/>
    <w:rsid w:val="000A2B72"/>
    <w:rsid w:val="000A2B75"/>
    <w:rsid w:val="000A2B76"/>
    <w:rsid w:val="000A2B93"/>
    <w:rsid w:val="000A2BA4"/>
    <w:rsid w:val="000A2BB8"/>
    <w:rsid w:val="000A2BDA"/>
    <w:rsid w:val="000A2BF0"/>
    <w:rsid w:val="000A2C1B"/>
    <w:rsid w:val="000A2CAE"/>
    <w:rsid w:val="000A2CD4"/>
    <w:rsid w:val="000A2CDB"/>
    <w:rsid w:val="000A2CFC"/>
    <w:rsid w:val="000A2D23"/>
    <w:rsid w:val="000A2D4F"/>
    <w:rsid w:val="000A2D5B"/>
    <w:rsid w:val="000A2D89"/>
    <w:rsid w:val="000A2DBD"/>
    <w:rsid w:val="000A2DCB"/>
    <w:rsid w:val="000A2DCD"/>
    <w:rsid w:val="000A2EC7"/>
    <w:rsid w:val="000A2ED6"/>
    <w:rsid w:val="000A2EEB"/>
    <w:rsid w:val="000A2F89"/>
    <w:rsid w:val="000A2F99"/>
    <w:rsid w:val="000A2FAE"/>
    <w:rsid w:val="000A2FB7"/>
    <w:rsid w:val="000A2FDA"/>
    <w:rsid w:val="000A2FDB"/>
    <w:rsid w:val="000A2FF2"/>
    <w:rsid w:val="000A300B"/>
    <w:rsid w:val="000A3023"/>
    <w:rsid w:val="000A3069"/>
    <w:rsid w:val="000A3172"/>
    <w:rsid w:val="000A31BA"/>
    <w:rsid w:val="000A32EA"/>
    <w:rsid w:val="000A337D"/>
    <w:rsid w:val="000A3381"/>
    <w:rsid w:val="000A33A8"/>
    <w:rsid w:val="000A33BA"/>
    <w:rsid w:val="000A33D2"/>
    <w:rsid w:val="000A33DE"/>
    <w:rsid w:val="000A33EE"/>
    <w:rsid w:val="000A340A"/>
    <w:rsid w:val="000A3460"/>
    <w:rsid w:val="000A346B"/>
    <w:rsid w:val="000A3486"/>
    <w:rsid w:val="000A3498"/>
    <w:rsid w:val="000A34C4"/>
    <w:rsid w:val="000A3513"/>
    <w:rsid w:val="000A354E"/>
    <w:rsid w:val="000A357A"/>
    <w:rsid w:val="000A3597"/>
    <w:rsid w:val="000A359F"/>
    <w:rsid w:val="000A35BF"/>
    <w:rsid w:val="000A35DB"/>
    <w:rsid w:val="000A362F"/>
    <w:rsid w:val="000A3675"/>
    <w:rsid w:val="000A3690"/>
    <w:rsid w:val="000A3711"/>
    <w:rsid w:val="000A3738"/>
    <w:rsid w:val="000A374B"/>
    <w:rsid w:val="000A379D"/>
    <w:rsid w:val="000A37E1"/>
    <w:rsid w:val="000A37EB"/>
    <w:rsid w:val="000A380B"/>
    <w:rsid w:val="000A38B3"/>
    <w:rsid w:val="000A38EA"/>
    <w:rsid w:val="000A38F6"/>
    <w:rsid w:val="000A3A1E"/>
    <w:rsid w:val="000A3A2C"/>
    <w:rsid w:val="000A3A5D"/>
    <w:rsid w:val="000A3B3A"/>
    <w:rsid w:val="000A3B85"/>
    <w:rsid w:val="000A3B9C"/>
    <w:rsid w:val="000A3BB0"/>
    <w:rsid w:val="000A3C5F"/>
    <w:rsid w:val="000A3CA0"/>
    <w:rsid w:val="000A3CEB"/>
    <w:rsid w:val="000A3D1D"/>
    <w:rsid w:val="000A3D1F"/>
    <w:rsid w:val="000A3D28"/>
    <w:rsid w:val="000A3D8C"/>
    <w:rsid w:val="000A3E27"/>
    <w:rsid w:val="000A3E31"/>
    <w:rsid w:val="000A3E57"/>
    <w:rsid w:val="000A3E5E"/>
    <w:rsid w:val="000A3E81"/>
    <w:rsid w:val="000A3EA3"/>
    <w:rsid w:val="000A3EAB"/>
    <w:rsid w:val="000A3ED7"/>
    <w:rsid w:val="000A3ED9"/>
    <w:rsid w:val="000A3FBF"/>
    <w:rsid w:val="000A3FC5"/>
    <w:rsid w:val="000A4003"/>
    <w:rsid w:val="000A40D2"/>
    <w:rsid w:val="000A40DF"/>
    <w:rsid w:val="000A40E9"/>
    <w:rsid w:val="000A40F1"/>
    <w:rsid w:val="000A40F8"/>
    <w:rsid w:val="000A4181"/>
    <w:rsid w:val="000A4197"/>
    <w:rsid w:val="000A41A5"/>
    <w:rsid w:val="000A41BB"/>
    <w:rsid w:val="000A4256"/>
    <w:rsid w:val="000A42A7"/>
    <w:rsid w:val="000A42DD"/>
    <w:rsid w:val="000A42E0"/>
    <w:rsid w:val="000A42EF"/>
    <w:rsid w:val="000A430F"/>
    <w:rsid w:val="000A436F"/>
    <w:rsid w:val="000A43A5"/>
    <w:rsid w:val="000A43C8"/>
    <w:rsid w:val="000A43FF"/>
    <w:rsid w:val="000A4417"/>
    <w:rsid w:val="000A442E"/>
    <w:rsid w:val="000A447F"/>
    <w:rsid w:val="000A44A4"/>
    <w:rsid w:val="000A44A8"/>
    <w:rsid w:val="000A44AD"/>
    <w:rsid w:val="000A44BA"/>
    <w:rsid w:val="000A4511"/>
    <w:rsid w:val="000A4513"/>
    <w:rsid w:val="000A4562"/>
    <w:rsid w:val="000A45BB"/>
    <w:rsid w:val="000A45E0"/>
    <w:rsid w:val="000A45E7"/>
    <w:rsid w:val="000A45EA"/>
    <w:rsid w:val="000A4619"/>
    <w:rsid w:val="000A46A6"/>
    <w:rsid w:val="000A46B5"/>
    <w:rsid w:val="000A46C9"/>
    <w:rsid w:val="000A46D1"/>
    <w:rsid w:val="000A46F6"/>
    <w:rsid w:val="000A4767"/>
    <w:rsid w:val="000A484A"/>
    <w:rsid w:val="000A4868"/>
    <w:rsid w:val="000A486A"/>
    <w:rsid w:val="000A48BC"/>
    <w:rsid w:val="000A48DC"/>
    <w:rsid w:val="000A490C"/>
    <w:rsid w:val="000A4918"/>
    <w:rsid w:val="000A493C"/>
    <w:rsid w:val="000A49D8"/>
    <w:rsid w:val="000A49E9"/>
    <w:rsid w:val="000A49F2"/>
    <w:rsid w:val="000A4AB5"/>
    <w:rsid w:val="000A4AE8"/>
    <w:rsid w:val="000A4AF9"/>
    <w:rsid w:val="000A4B0A"/>
    <w:rsid w:val="000A4B5A"/>
    <w:rsid w:val="000A4BC4"/>
    <w:rsid w:val="000A4BF2"/>
    <w:rsid w:val="000A4C44"/>
    <w:rsid w:val="000A4C5A"/>
    <w:rsid w:val="000A4C6B"/>
    <w:rsid w:val="000A4C8D"/>
    <w:rsid w:val="000A4CB4"/>
    <w:rsid w:val="000A4D0F"/>
    <w:rsid w:val="000A4D20"/>
    <w:rsid w:val="000A4D99"/>
    <w:rsid w:val="000A4DF2"/>
    <w:rsid w:val="000A4E37"/>
    <w:rsid w:val="000A4E63"/>
    <w:rsid w:val="000A4EC2"/>
    <w:rsid w:val="000A4EDE"/>
    <w:rsid w:val="000A4F3F"/>
    <w:rsid w:val="000A4F6A"/>
    <w:rsid w:val="000A4F79"/>
    <w:rsid w:val="000A4F7B"/>
    <w:rsid w:val="000A5046"/>
    <w:rsid w:val="000A5050"/>
    <w:rsid w:val="000A5051"/>
    <w:rsid w:val="000A508F"/>
    <w:rsid w:val="000A5095"/>
    <w:rsid w:val="000A50A6"/>
    <w:rsid w:val="000A50AB"/>
    <w:rsid w:val="000A50D7"/>
    <w:rsid w:val="000A50E0"/>
    <w:rsid w:val="000A50F9"/>
    <w:rsid w:val="000A5110"/>
    <w:rsid w:val="000A5156"/>
    <w:rsid w:val="000A51D6"/>
    <w:rsid w:val="000A51DC"/>
    <w:rsid w:val="000A51E8"/>
    <w:rsid w:val="000A51EF"/>
    <w:rsid w:val="000A5233"/>
    <w:rsid w:val="000A5269"/>
    <w:rsid w:val="000A527D"/>
    <w:rsid w:val="000A5296"/>
    <w:rsid w:val="000A5302"/>
    <w:rsid w:val="000A5368"/>
    <w:rsid w:val="000A5398"/>
    <w:rsid w:val="000A53D8"/>
    <w:rsid w:val="000A5403"/>
    <w:rsid w:val="000A5471"/>
    <w:rsid w:val="000A547A"/>
    <w:rsid w:val="000A547B"/>
    <w:rsid w:val="000A54C5"/>
    <w:rsid w:val="000A54FA"/>
    <w:rsid w:val="000A54FE"/>
    <w:rsid w:val="000A5506"/>
    <w:rsid w:val="000A551D"/>
    <w:rsid w:val="000A553A"/>
    <w:rsid w:val="000A5593"/>
    <w:rsid w:val="000A55E0"/>
    <w:rsid w:val="000A560C"/>
    <w:rsid w:val="000A5613"/>
    <w:rsid w:val="000A5623"/>
    <w:rsid w:val="000A562D"/>
    <w:rsid w:val="000A5630"/>
    <w:rsid w:val="000A5672"/>
    <w:rsid w:val="000A568B"/>
    <w:rsid w:val="000A569B"/>
    <w:rsid w:val="000A571F"/>
    <w:rsid w:val="000A5731"/>
    <w:rsid w:val="000A5795"/>
    <w:rsid w:val="000A57C5"/>
    <w:rsid w:val="000A57DE"/>
    <w:rsid w:val="000A57FA"/>
    <w:rsid w:val="000A57FC"/>
    <w:rsid w:val="000A5801"/>
    <w:rsid w:val="000A5860"/>
    <w:rsid w:val="000A5878"/>
    <w:rsid w:val="000A5882"/>
    <w:rsid w:val="000A5883"/>
    <w:rsid w:val="000A58D1"/>
    <w:rsid w:val="000A5984"/>
    <w:rsid w:val="000A59B5"/>
    <w:rsid w:val="000A59D7"/>
    <w:rsid w:val="000A5A21"/>
    <w:rsid w:val="000A5A3D"/>
    <w:rsid w:val="000A5A71"/>
    <w:rsid w:val="000A5A79"/>
    <w:rsid w:val="000A5A83"/>
    <w:rsid w:val="000A5AE0"/>
    <w:rsid w:val="000A5B11"/>
    <w:rsid w:val="000A5B3A"/>
    <w:rsid w:val="000A5B7D"/>
    <w:rsid w:val="000A5B97"/>
    <w:rsid w:val="000A5BAF"/>
    <w:rsid w:val="000A5BEA"/>
    <w:rsid w:val="000A5C43"/>
    <w:rsid w:val="000A5CA9"/>
    <w:rsid w:val="000A5CC5"/>
    <w:rsid w:val="000A5D26"/>
    <w:rsid w:val="000A5D2D"/>
    <w:rsid w:val="000A5D34"/>
    <w:rsid w:val="000A5D5B"/>
    <w:rsid w:val="000A5D6A"/>
    <w:rsid w:val="000A5DAD"/>
    <w:rsid w:val="000A5DB4"/>
    <w:rsid w:val="000A5E00"/>
    <w:rsid w:val="000A5E13"/>
    <w:rsid w:val="000A5E7B"/>
    <w:rsid w:val="000A5E84"/>
    <w:rsid w:val="000A5EA9"/>
    <w:rsid w:val="000A5EAB"/>
    <w:rsid w:val="000A5EDC"/>
    <w:rsid w:val="000A5EF1"/>
    <w:rsid w:val="000A5F5F"/>
    <w:rsid w:val="000A5F6A"/>
    <w:rsid w:val="000A5FB1"/>
    <w:rsid w:val="000A5FE5"/>
    <w:rsid w:val="000A5FF2"/>
    <w:rsid w:val="000A6028"/>
    <w:rsid w:val="000A6083"/>
    <w:rsid w:val="000A6097"/>
    <w:rsid w:val="000A60B2"/>
    <w:rsid w:val="000A60C2"/>
    <w:rsid w:val="000A60CC"/>
    <w:rsid w:val="000A612A"/>
    <w:rsid w:val="000A613E"/>
    <w:rsid w:val="000A615E"/>
    <w:rsid w:val="000A61FE"/>
    <w:rsid w:val="000A6248"/>
    <w:rsid w:val="000A625B"/>
    <w:rsid w:val="000A625C"/>
    <w:rsid w:val="000A6282"/>
    <w:rsid w:val="000A6288"/>
    <w:rsid w:val="000A62FC"/>
    <w:rsid w:val="000A6306"/>
    <w:rsid w:val="000A638E"/>
    <w:rsid w:val="000A63AC"/>
    <w:rsid w:val="000A63DC"/>
    <w:rsid w:val="000A6464"/>
    <w:rsid w:val="000A64AB"/>
    <w:rsid w:val="000A64B7"/>
    <w:rsid w:val="000A64B9"/>
    <w:rsid w:val="000A64C2"/>
    <w:rsid w:val="000A6510"/>
    <w:rsid w:val="000A6548"/>
    <w:rsid w:val="000A6552"/>
    <w:rsid w:val="000A657B"/>
    <w:rsid w:val="000A65B7"/>
    <w:rsid w:val="000A65F4"/>
    <w:rsid w:val="000A6600"/>
    <w:rsid w:val="000A6604"/>
    <w:rsid w:val="000A661E"/>
    <w:rsid w:val="000A663B"/>
    <w:rsid w:val="000A6653"/>
    <w:rsid w:val="000A665F"/>
    <w:rsid w:val="000A6688"/>
    <w:rsid w:val="000A66A6"/>
    <w:rsid w:val="000A66BD"/>
    <w:rsid w:val="000A6712"/>
    <w:rsid w:val="000A672C"/>
    <w:rsid w:val="000A6730"/>
    <w:rsid w:val="000A6733"/>
    <w:rsid w:val="000A673B"/>
    <w:rsid w:val="000A6772"/>
    <w:rsid w:val="000A6788"/>
    <w:rsid w:val="000A678E"/>
    <w:rsid w:val="000A67E3"/>
    <w:rsid w:val="000A6805"/>
    <w:rsid w:val="000A687C"/>
    <w:rsid w:val="000A688B"/>
    <w:rsid w:val="000A6920"/>
    <w:rsid w:val="000A692C"/>
    <w:rsid w:val="000A6943"/>
    <w:rsid w:val="000A6965"/>
    <w:rsid w:val="000A6A60"/>
    <w:rsid w:val="000A6A6B"/>
    <w:rsid w:val="000A6AD2"/>
    <w:rsid w:val="000A6B13"/>
    <w:rsid w:val="000A6B20"/>
    <w:rsid w:val="000A6B51"/>
    <w:rsid w:val="000A6BC2"/>
    <w:rsid w:val="000A6C41"/>
    <w:rsid w:val="000A6CBC"/>
    <w:rsid w:val="000A6CBE"/>
    <w:rsid w:val="000A6DBF"/>
    <w:rsid w:val="000A6DCE"/>
    <w:rsid w:val="000A6DE7"/>
    <w:rsid w:val="000A6DF2"/>
    <w:rsid w:val="000A6E30"/>
    <w:rsid w:val="000A6E7C"/>
    <w:rsid w:val="000A6E8A"/>
    <w:rsid w:val="000A6E99"/>
    <w:rsid w:val="000A6E9B"/>
    <w:rsid w:val="000A6EA8"/>
    <w:rsid w:val="000A6EF1"/>
    <w:rsid w:val="000A6F12"/>
    <w:rsid w:val="000A6F53"/>
    <w:rsid w:val="000A6F62"/>
    <w:rsid w:val="000A6F91"/>
    <w:rsid w:val="000A6F98"/>
    <w:rsid w:val="000A6FA6"/>
    <w:rsid w:val="000A6FF5"/>
    <w:rsid w:val="000A7007"/>
    <w:rsid w:val="000A702E"/>
    <w:rsid w:val="000A7050"/>
    <w:rsid w:val="000A70D3"/>
    <w:rsid w:val="000A7106"/>
    <w:rsid w:val="000A714D"/>
    <w:rsid w:val="000A716D"/>
    <w:rsid w:val="000A71C7"/>
    <w:rsid w:val="000A71D6"/>
    <w:rsid w:val="000A7225"/>
    <w:rsid w:val="000A7231"/>
    <w:rsid w:val="000A7241"/>
    <w:rsid w:val="000A726E"/>
    <w:rsid w:val="000A726F"/>
    <w:rsid w:val="000A72C7"/>
    <w:rsid w:val="000A730A"/>
    <w:rsid w:val="000A7331"/>
    <w:rsid w:val="000A7354"/>
    <w:rsid w:val="000A7382"/>
    <w:rsid w:val="000A7420"/>
    <w:rsid w:val="000A7477"/>
    <w:rsid w:val="000A7497"/>
    <w:rsid w:val="000A74DA"/>
    <w:rsid w:val="000A74DD"/>
    <w:rsid w:val="000A7516"/>
    <w:rsid w:val="000A755F"/>
    <w:rsid w:val="000A7580"/>
    <w:rsid w:val="000A75B2"/>
    <w:rsid w:val="000A761A"/>
    <w:rsid w:val="000A7656"/>
    <w:rsid w:val="000A7748"/>
    <w:rsid w:val="000A777D"/>
    <w:rsid w:val="000A7789"/>
    <w:rsid w:val="000A77C2"/>
    <w:rsid w:val="000A7815"/>
    <w:rsid w:val="000A784C"/>
    <w:rsid w:val="000A7853"/>
    <w:rsid w:val="000A7872"/>
    <w:rsid w:val="000A7887"/>
    <w:rsid w:val="000A78ED"/>
    <w:rsid w:val="000A7913"/>
    <w:rsid w:val="000A7927"/>
    <w:rsid w:val="000A7929"/>
    <w:rsid w:val="000A792C"/>
    <w:rsid w:val="000A798D"/>
    <w:rsid w:val="000A79CA"/>
    <w:rsid w:val="000A7A95"/>
    <w:rsid w:val="000A7AA0"/>
    <w:rsid w:val="000A7AB1"/>
    <w:rsid w:val="000A7AB7"/>
    <w:rsid w:val="000A7ABF"/>
    <w:rsid w:val="000A7AC2"/>
    <w:rsid w:val="000A7AE6"/>
    <w:rsid w:val="000A7AED"/>
    <w:rsid w:val="000A7B13"/>
    <w:rsid w:val="000A7B24"/>
    <w:rsid w:val="000A7B32"/>
    <w:rsid w:val="000A7B3D"/>
    <w:rsid w:val="000A7B5B"/>
    <w:rsid w:val="000A7BB9"/>
    <w:rsid w:val="000A7BC2"/>
    <w:rsid w:val="000A7C30"/>
    <w:rsid w:val="000A7C3E"/>
    <w:rsid w:val="000A7C66"/>
    <w:rsid w:val="000A7D06"/>
    <w:rsid w:val="000A7D08"/>
    <w:rsid w:val="000A7D0E"/>
    <w:rsid w:val="000A7D1B"/>
    <w:rsid w:val="000A7D2F"/>
    <w:rsid w:val="000A7D43"/>
    <w:rsid w:val="000A7D7E"/>
    <w:rsid w:val="000A7DCB"/>
    <w:rsid w:val="000A7DE6"/>
    <w:rsid w:val="000A7DFB"/>
    <w:rsid w:val="000A7E09"/>
    <w:rsid w:val="000A7E83"/>
    <w:rsid w:val="000A7E87"/>
    <w:rsid w:val="000A7EDF"/>
    <w:rsid w:val="000A7EE7"/>
    <w:rsid w:val="000A7EF3"/>
    <w:rsid w:val="000A7EF7"/>
    <w:rsid w:val="000A7F3F"/>
    <w:rsid w:val="000A7F78"/>
    <w:rsid w:val="000A7FA3"/>
    <w:rsid w:val="000A7FF1"/>
    <w:rsid w:val="000B0002"/>
    <w:rsid w:val="000B0004"/>
    <w:rsid w:val="000B000F"/>
    <w:rsid w:val="000B006B"/>
    <w:rsid w:val="000B00B6"/>
    <w:rsid w:val="000B00C0"/>
    <w:rsid w:val="000B0127"/>
    <w:rsid w:val="000B014D"/>
    <w:rsid w:val="000B01BD"/>
    <w:rsid w:val="000B01C1"/>
    <w:rsid w:val="000B01EA"/>
    <w:rsid w:val="000B0217"/>
    <w:rsid w:val="000B0219"/>
    <w:rsid w:val="000B0237"/>
    <w:rsid w:val="000B0251"/>
    <w:rsid w:val="000B02B5"/>
    <w:rsid w:val="000B02BD"/>
    <w:rsid w:val="000B033C"/>
    <w:rsid w:val="000B037F"/>
    <w:rsid w:val="000B0391"/>
    <w:rsid w:val="000B0423"/>
    <w:rsid w:val="000B0427"/>
    <w:rsid w:val="000B044E"/>
    <w:rsid w:val="000B0488"/>
    <w:rsid w:val="000B04BC"/>
    <w:rsid w:val="000B04CC"/>
    <w:rsid w:val="000B04EF"/>
    <w:rsid w:val="000B04F6"/>
    <w:rsid w:val="000B059B"/>
    <w:rsid w:val="000B05A1"/>
    <w:rsid w:val="000B05E2"/>
    <w:rsid w:val="000B0634"/>
    <w:rsid w:val="000B06C0"/>
    <w:rsid w:val="000B0731"/>
    <w:rsid w:val="000B0822"/>
    <w:rsid w:val="000B0836"/>
    <w:rsid w:val="000B083C"/>
    <w:rsid w:val="000B0868"/>
    <w:rsid w:val="000B08B6"/>
    <w:rsid w:val="000B08CE"/>
    <w:rsid w:val="000B08FB"/>
    <w:rsid w:val="000B097C"/>
    <w:rsid w:val="000B099E"/>
    <w:rsid w:val="000B09DC"/>
    <w:rsid w:val="000B0A0C"/>
    <w:rsid w:val="000B0A1D"/>
    <w:rsid w:val="000B0A24"/>
    <w:rsid w:val="000B0A71"/>
    <w:rsid w:val="000B0A7A"/>
    <w:rsid w:val="000B0AB0"/>
    <w:rsid w:val="000B0B24"/>
    <w:rsid w:val="000B0BF5"/>
    <w:rsid w:val="000B0C3D"/>
    <w:rsid w:val="000B0C83"/>
    <w:rsid w:val="000B0CA7"/>
    <w:rsid w:val="000B0CD9"/>
    <w:rsid w:val="000B0CDB"/>
    <w:rsid w:val="000B0CFD"/>
    <w:rsid w:val="000B0D15"/>
    <w:rsid w:val="000B0D27"/>
    <w:rsid w:val="000B0D71"/>
    <w:rsid w:val="000B0D85"/>
    <w:rsid w:val="000B0D89"/>
    <w:rsid w:val="000B0DAE"/>
    <w:rsid w:val="000B0DB2"/>
    <w:rsid w:val="000B0DC8"/>
    <w:rsid w:val="000B0DC9"/>
    <w:rsid w:val="000B0DD4"/>
    <w:rsid w:val="000B0DD8"/>
    <w:rsid w:val="000B0DEA"/>
    <w:rsid w:val="000B0DF0"/>
    <w:rsid w:val="000B0E02"/>
    <w:rsid w:val="000B0E1F"/>
    <w:rsid w:val="000B0E40"/>
    <w:rsid w:val="000B0E54"/>
    <w:rsid w:val="000B0E87"/>
    <w:rsid w:val="000B0EAA"/>
    <w:rsid w:val="000B0EE0"/>
    <w:rsid w:val="000B0F0D"/>
    <w:rsid w:val="000B0F14"/>
    <w:rsid w:val="000B0F23"/>
    <w:rsid w:val="000B0FB6"/>
    <w:rsid w:val="000B0FFA"/>
    <w:rsid w:val="000B0FFB"/>
    <w:rsid w:val="000B1009"/>
    <w:rsid w:val="000B1012"/>
    <w:rsid w:val="000B1060"/>
    <w:rsid w:val="000B1084"/>
    <w:rsid w:val="000B10BE"/>
    <w:rsid w:val="000B10E8"/>
    <w:rsid w:val="000B1132"/>
    <w:rsid w:val="000B114C"/>
    <w:rsid w:val="000B11A2"/>
    <w:rsid w:val="000B1212"/>
    <w:rsid w:val="000B12EA"/>
    <w:rsid w:val="000B1373"/>
    <w:rsid w:val="000B13C7"/>
    <w:rsid w:val="000B13F0"/>
    <w:rsid w:val="000B14BD"/>
    <w:rsid w:val="000B14BF"/>
    <w:rsid w:val="000B14DB"/>
    <w:rsid w:val="000B157C"/>
    <w:rsid w:val="000B1584"/>
    <w:rsid w:val="000B16B4"/>
    <w:rsid w:val="000B16D6"/>
    <w:rsid w:val="000B178D"/>
    <w:rsid w:val="000B17BA"/>
    <w:rsid w:val="000B17CB"/>
    <w:rsid w:val="000B17DC"/>
    <w:rsid w:val="000B1812"/>
    <w:rsid w:val="000B1871"/>
    <w:rsid w:val="000B188E"/>
    <w:rsid w:val="000B1893"/>
    <w:rsid w:val="000B18D7"/>
    <w:rsid w:val="000B18F4"/>
    <w:rsid w:val="000B1909"/>
    <w:rsid w:val="000B193D"/>
    <w:rsid w:val="000B198D"/>
    <w:rsid w:val="000B19B6"/>
    <w:rsid w:val="000B19B8"/>
    <w:rsid w:val="000B19C7"/>
    <w:rsid w:val="000B1A51"/>
    <w:rsid w:val="000B1A69"/>
    <w:rsid w:val="000B1A6D"/>
    <w:rsid w:val="000B1A91"/>
    <w:rsid w:val="000B1AE1"/>
    <w:rsid w:val="000B1AFA"/>
    <w:rsid w:val="000B1B04"/>
    <w:rsid w:val="000B1B45"/>
    <w:rsid w:val="000B1B8D"/>
    <w:rsid w:val="000B1BA7"/>
    <w:rsid w:val="000B1BC4"/>
    <w:rsid w:val="000B1BF1"/>
    <w:rsid w:val="000B1C49"/>
    <w:rsid w:val="000B1C51"/>
    <w:rsid w:val="000B1D64"/>
    <w:rsid w:val="000B1D97"/>
    <w:rsid w:val="000B1DF0"/>
    <w:rsid w:val="000B1E12"/>
    <w:rsid w:val="000B1EBB"/>
    <w:rsid w:val="000B1EC8"/>
    <w:rsid w:val="000B1ED3"/>
    <w:rsid w:val="000B1EDA"/>
    <w:rsid w:val="000B1FC8"/>
    <w:rsid w:val="000B203D"/>
    <w:rsid w:val="000B2065"/>
    <w:rsid w:val="000B20A4"/>
    <w:rsid w:val="000B20B9"/>
    <w:rsid w:val="000B213E"/>
    <w:rsid w:val="000B2195"/>
    <w:rsid w:val="000B219D"/>
    <w:rsid w:val="000B21CB"/>
    <w:rsid w:val="000B21CE"/>
    <w:rsid w:val="000B21D5"/>
    <w:rsid w:val="000B21F7"/>
    <w:rsid w:val="000B2206"/>
    <w:rsid w:val="000B2226"/>
    <w:rsid w:val="000B2254"/>
    <w:rsid w:val="000B2261"/>
    <w:rsid w:val="000B226F"/>
    <w:rsid w:val="000B22F2"/>
    <w:rsid w:val="000B2310"/>
    <w:rsid w:val="000B232E"/>
    <w:rsid w:val="000B2354"/>
    <w:rsid w:val="000B235D"/>
    <w:rsid w:val="000B237F"/>
    <w:rsid w:val="000B23B2"/>
    <w:rsid w:val="000B23CB"/>
    <w:rsid w:val="000B2427"/>
    <w:rsid w:val="000B2465"/>
    <w:rsid w:val="000B24BD"/>
    <w:rsid w:val="000B24E1"/>
    <w:rsid w:val="000B24E2"/>
    <w:rsid w:val="000B2575"/>
    <w:rsid w:val="000B25A2"/>
    <w:rsid w:val="000B25B3"/>
    <w:rsid w:val="000B25F8"/>
    <w:rsid w:val="000B2612"/>
    <w:rsid w:val="000B261E"/>
    <w:rsid w:val="000B272E"/>
    <w:rsid w:val="000B2735"/>
    <w:rsid w:val="000B2736"/>
    <w:rsid w:val="000B2744"/>
    <w:rsid w:val="000B2799"/>
    <w:rsid w:val="000B27FD"/>
    <w:rsid w:val="000B2800"/>
    <w:rsid w:val="000B2872"/>
    <w:rsid w:val="000B287E"/>
    <w:rsid w:val="000B2884"/>
    <w:rsid w:val="000B2895"/>
    <w:rsid w:val="000B2898"/>
    <w:rsid w:val="000B28BE"/>
    <w:rsid w:val="000B28C3"/>
    <w:rsid w:val="000B28E5"/>
    <w:rsid w:val="000B291F"/>
    <w:rsid w:val="000B2997"/>
    <w:rsid w:val="000B29A5"/>
    <w:rsid w:val="000B29E5"/>
    <w:rsid w:val="000B2A55"/>
    <w:rsid w:val="000B2A77"/>
    <w:rsid w:val="000B2A94"/>
    <w:rsid w:val="000B2ADB"/>
    <w:rsid w:val="000B2B10"/>
    <w:rsid w:val="000B2B3F"/>
    <w:rsid w:val="000B2BAC"/>
    <w:rsid w:val="000B2BE9"/>
    <w:rsid w:val="000B2BFF"/>
    <w:rsid w:val="000B2C44"/>
    <w:rsid w:val="000B2C72"/>
    <w:rsid w:val="000B2C97"/>
    <w:rsid w:val="000B2CAB"/>
    <w:rsid w:val="000B2CBF"/>
    <w:rsid w:val="000B2CC1"/>
    <w:rsid w:val="000B2CEA"/>
    <w:rsid w:val="000B2D92"/>
    <w:rsid w:val="000B2D94"/>
    <w:rsid w:val="000B2D99"/>
    <w:rsid w:val="000B2E4B"/>
    <w:rsid w:val="000B2E4D"/>
    <w:rsid w:val="000B2EC0"/>
    <w:rsid w:val="000B2EC6"/>
    <w:rsid w:val="000B2F32"/>
    <w:rsid w:val="000B2F4B"/>
    <w:rsid w:val="000B2F55"/>
    <w:rsid w:val="000B2F64"/>
    <w:rsid w:val="000B2FC7"/>
    <w:rsid w:val="000B2FE0"/>
    <w:rsid w:val="000B300C"/>
    <w:rsid w:val="000B302B"/>
    <w:rsid w:val="000B30A1"/>
    <w:rsid w:val="000B3156"/>
    <w:rsid w:val="000B3188"/>
    <w:rsid w:val="000B31A4"/>
    <w:rsid w:val="000B31BE"/>
    <w:rsid w:val="000B31E4"/>
    <w:rsid w:val="000B31EA"/>
    <w:rsid w:val="000B31F3"/>
    <w:rsid w:val="000B324C"/>
    <w:rsid w:val="000B324F"/>
    <w:rsid w:val="000B32B9"/>
    <w:rsid w:val="000B32E2"/>
    <w:rsid w:val="000B32F2"/>
    <w:rsid w:val="000B3307"/>
    <w:rsid w:val="000B3336"/>
    <w:rsid w:val="000B3342"/>
    <w:rsid w:val="000B3360"/>
    <w:rsid w:val="000B33B1"/>
    <w:rsid w:val="000B33B8"/>
    <w:rsid w:val="000B33C4"/>
    <w:rsid w:val="000B345C"/>
    <w:rsid w:val="000B34C6"/>
    <w:rsid w:val="000B34F3"/>
    <w:rsid w:val="000B350A"/>
    <w:rsid w:val="000B351B"/>
    <w:rsid w:val="000B3557"/>
    <w:rsid w:val="000B356B"/>
    <w:rsid w:val="000B3574"/>
    <w:rsid w:val="000B357E"/>
    <w:rsid w:val="000B3600"/>
    <w:rsid w:val="000B3662"/>
    <w:rsid w:val="000B3686"/>
    <w:rsid w:val="000B36AC"/>
    <w:rsid w:val="000B36B9"/>
    <w:rsid w:val="000B36E3"/>
    <w:rsid w:val="000B36FC"/>
    <w:rsid w:val="000B3718"/>
    <w:rsid w:val="000B3769"/>
    <w:rsid w:val="000B37AC"/>
    <w:rsid w:val="000B37D2"/>
    <w:rsid w:val="000B37EA"/>
    <w:rsid w:val="000B3803"/>
    <w:rsid w:val="000B3808"/>
    <w:rsid w:val="000B392E"/>
    <w:rsid w:val="000B395A"/>
    <w:rsid w:val="000B3969"/>
    <w:rsid w:val="000B3979"/>
    <w:rsid w:val="000B39CD"/>
    <w:rsid w:val="000B39E5"/>
    <w:rsid w:val="000B39ED"/>
    <w:rsid w:val="000B3A22"/>
    <w:rsid w:val="000B3A60"/>
    <w:rsid w:val="000B3AC4"/>
    <w:rsid w:val="000B3B43"/>
    <w:rsid w:val="000B3BAC"/>
    <w:rsid w:val="000B3BCA"/>
    <w:rsid w:val="000B3C02"/>
    <w:rsid w:val="000B3C21"/>
    <w:rsid w:val="000B3C5C"/>
    <w:rsid w:val="000B3C61"/>
    <w:rsid w:val="000B3CD8"/>
    <w:rsid w:val="000B3D19"/>
    <w:rsid w:val="000B3D23"/>
    <w:rsid w:val="000B3D7B"/>
    <w:rsid w:val="000B3DF5"/>
    <w:rsid w:val="000B3DF6"/>
    <w:rsid w:val="000B3E33"/>
    <w:rsid w:val="000B3E40"/>
    <w:rsid w:val="000B3E50"/>
    <w:rsid w:val="000B3E83"/>
    <w:rsid w:val="000B3EA6"/>
    <w:rsid w:val="000B3F05"/>
    <w:rsid w:val="000B3F57"/>
    <w:rsid w:val="000B3F70"/>
    <w:rsid w:val="000B3F71"/>
    <w:rsid w:val="000B3F7D"/>
    <w:rsid w:val="000B3F8B"/>
    <w:rsid w:val="000B3F96"/>
    <w:rsid w:val="000B3FB8"/>
    <w:rsid w:val="000B3FD9"/>
    <w:rsid w:val="000B3FEF"/>
    <w:rsid w:val="000B402A"/>
    <w:rsid w:val="000B4071"/>
    <w:rsid w:val="000B40AB"/>
    <w:rsid w:val="000B40BE"/>
    <w:rsid w:val="000B4101"/>
    <w:rsid w:val="000B4115"/>
    <w:rsid w:val="000B4118"/>
    <w:rsid w:val="000B4125"/>
    <w:rsid w:val="000B412C"/>
    <w:rsid w:val="000B4139"/>
    <w:rsid w:val="000B415A"/>
    <w:rsid w:val="000B418D"/>
    <w:rsid w:val="000B4196"/>
    <w:rsid w:val="000B41A0"/>
    <w:rsid w:val="000B41E6"/>
    <w:rsid w:val="000B41EA"/>
    <w:rsid w:val="000B41F7"/>
    <w:rsid w:val="000B432F"/>
    <w:rsid w:val="000B4387"/>
    <w:rsid w:val="000B43CF"/>
    <w:rsid w:val="000B43EC"/>
    <w:rsid w:val="000B4435"/>
    <w:rsid w:val="000B44A5"/>
    <w:rsid w:val="000B44C7"/>
    <w:rsid w:val="000B4517"/>
    <w:rsid w:val="000B4540"/>
    <w:rsid w:val="000B45BE"/>
    <w:rsid w:val="000B45DD"/>
    <w:rsid w:val="000B4614"/>
    <w:rsid w:val="000B463D"/>
    <w:rsid w:val="000B46E0"/>
    <w:rsid w:val="000B4709"/>
    <w:rsid w:val="000B470C"/>
    <w:rsid w:val="000B4727"/>
    <w:rsid w:val="000B4773"/>
    <w:rsid w:val="000B4833"/>
    <w:rsid w:val="000B4843"/>
    <w:rsid w:val="000B4853"/>
    <w:rsid w:val="000B4866"/>
    <w:rsid w:val="000B487D"/>
    <w:rsid w:val="000B4887"/>
    <w:rsid w:val="000B48AB"/>
    <w:rsid w:val="000B48CE"/>
    <w:rsid w:val="000B48EF"/>
    <w:rsid w:val="000B48F3"/>
    <w:rsid w:val="000B4937"/>
    <w:rsid w:val="000B4987"/>
    <w:rsid w:val="000B498F"/>
    <w:rsid w:val="000B499C"/>
    <w:rsid w:val="000B4A4C"/>
    <w:rsid w:val="000B4A58"/>
    <w:rsid w:val="000B4A5A"/>
    <w:rsid w:val="000B4A7C"/>
    <w:rsid w:val="000B4A85"/>
    <w:rsid w:val="000B4AB4"/>
    <w:rsid w:val="000B4AE2"/>
    <w:rsid w:val="000B4AF1"/>
    <w:rsid w:val="000B4B20"/>
    <w:rsid w:val="000B4BAA"/>
    <w:rsid w:val="000B4BB4"/>
    <w:rsid w:val="000B4BCA"/>
    <w:rsid w:val="000B4C49"/>
    <w:rsid w:val="000B4C6F"/>
    <w:rsid w:val="000B4CDE"/>
    <w:rsid w:val="000B4CE9"/>
    <w:rsid w:val="000B4D36"/>
    <w:rsid w:val="000B4D3D"/>
    <w:rsid w:val="000B4DA6"/>
    <w:rsid w:val="000B4DE5"/>
    <w:rsid w:val="000B4DF9"/>
    <w:rsid w:val="000B4DFE"/>
    <w:rsid w:val="000B4E12"/>
    <w:rsid w:val="000B4E1C"/>
    <w:rsid w:val="000B4E32"/>
    <w:rsid w:val="000B4E4F"/>
    <w:rsid w:val="000B4E87"/>
    <w:rsid w:val="000B4F0C"/>
    <w:rsid w:val="000B4F62"/>
    <w:rsid w:val="000B4F9A"/>
    <w:rsid w:val="000B4FB2"/>
    <w:rsid w:val="000B4FF0"/>
    <w:rsid w:val="000B503A"/>
    <w:rsid w:val="000B5057"/>
    <w:rsid w:val="000B5087"/>
    <w:rsid w:val="000B5162"/>
    <w:rsid w:val="000B5184"/>
    <w:rsid w:val="000B518D"/>
    <w:rsid w:val="000B5190"/>
    <w:rsid w:val="000B51AF"/>
    <w:rsid w:val="000B51D7"/>
    <w:rsid w:val="000B5208"/>
    <w:rsid w:val="000B5234"/>
    <w:rsid w:val="000B526D"/>
    <w:rsid w:val="000B527C"/>
    <w:rsid w:val="000B529D"/>
    <w:rsid w:val="000B52D6"/>
    <w:rsid w:val="000B52D9"/>
    <w:rsid w:val="000B52E6"/>
    <w:rsid w:val="000B52F6"/>
    <w:rsid w:val="000B53A0"/>
    <w:rsid w:val="000B53C5"/>
    <w:rsid w:val="000B53DD"/>
    <w:rsid w:val="000B542B"/>
    <w:rsid w:val="000B5444"/>
    <w:rsid w:val="000B5468"/>
    <w:rsid w:val="000B5486"/>
    <w:rsid w:val="000B548C"/>
    <w:rsid w:val="000B54A4"/>
    <w:rsid w:val="000B54BB"/>
    <w:rsid w:val="000B54D0"/>
    <w:rsid w:val="000B550E"/>
    <w:rsid w:val="000B5511"/>
    <w:rsid w:val="000B5538"/>
    <w:rsid w:val="000B55D2"/>
    <w:rsid w:val="000B55F2"/>
    <w:rsid w:val="000B562F"/>
    <w:rsid w:val="000B568E"/>
    <w:rsid w:val="000B5693"/>
    <w:rsid w:val="000B56DF"/>
    <w:rsid w:val="000B5715"/>
    <w:rsid w:val="000B580A"/>
    <w:rsid w:val="000B5815"/>
    <w:rsid w:val="000B583F"/>
    <w:rsid w:val="000B585A"/>
    <w:rsid w:val="000B599A"/>
    <w:rsid w:val="000B59D0"/>
    <w:rsid w:val="000B59F3"/>
    <w:rsid w:val="000B5A2C"/>
    <w:rsid w:val="000B5A94"/>
    <w:rsid w:val="000B5B1A"/>
    <w:rsid w:val="000B5B90"/>
    <w:rsid w:val="000B5BF1"/>
    <w:rsid w:val="000B5C20"/>
    <w:rsid w:val="000B5C56"/>
    <w:rsid w:val="000B5C81"/>
    <w:rsid w:val="000B5C97"/>
    <w:rsid w:val="000B5C9F"/>
    <w:rsid w:val="000B5CE2"/>
    <w:rsid w:val="000B5D14"/>
    <w:rsid w:val="000B5D22"/>
    <w:rsid w:val="000B5D67"/>
    <w:rsid w:val="000B5D92"/>
    <w:rsid w:val="000B5DF3"/>
    <w:rsid w:val="000B5E55"/>
    <w:rsid w:val="000B5E70"/>
    <w:rsid w:val="000B5E9D"/>
    <w:rsid w:val="000B5EDA"/>
    <w:rsid w:val="000B5EDB"/>
    <w:rsid w:val="000B5F57"/>
    <w:rsid w:val="000B5FA7"/>
    <w:rsid w:val="000B5FCD"/>
    <w:rsid w:val="000B602B"/>
    <w:rsid w:val="000B606A"/>
    <w:rsid w:val="000B60BD"/>
    <w:rsid w:val="000B6101"/>
    <w:rsid w:val="000B6191"/>
    <w:rsid w:val="000B61F4"/>
    <w:rsid w:val="000B61FC"/>
    <w:rsid w:val="000B6202"/>
    <w:rsid w:val="000B6209"/>
    <w:rsid w:val="000B6220"/>
    <w:rsid w:val="000B626A"/>
    <w:rsid w:val="000B627F"/>
    <w:rsid w:val="000B62FC"/>
    <w:rsid w:val="000B6339"/>
    <w:rsid w:val="000B635D"/>
    <w:rsid w:val="000B6386"/>
    <w:rsid w:val="000B6389"/>
    <w:rsid w:val="000B63A7"/>
    <w:rsid w:val="000B63AA"/>
    <w:rsid w:val="000B63D4"/>
    <w:rsid w:val="000B640A"/>
    <w:rsid w:val="000B6418"/>
    <w:rsid w:val="000B6419"/>
    <w:rsid w:val="000B6434"/>
    <w:rsid w:val="000B64CA"/>
    <w:rsid w:val="000B650B"/>
    <w:rsid w:val="000B6586"/>
    <w:rsid w:val="000B65CA"/>
    <w:rsid w:val="000B65F6"/>
    <w:rsid w:val="000B6603"/>
    <w:rsid w:val="000B6620"/>
    <w:rsid w:val="000B6640"/>
    <w:rsid w:val="000B6668"/>
    <w:rsid w:val="000B6699"/>
    <w:rsid w:val="000B66DB"/>
    <w:rsid w:val="000B66F8"/>
    <w:rsid w:val="000B66FB"/>
    <w:rsid w:val="000B670F"/>
    <w:rsid w:val="000B6769"/>
    <w:rsid w:val="000B6773"/>
    <w:rsid w:val="000B67B5"/>
    <w:rsid w:val="000B67D2"/>
    <w:rsid w:val="000B67E2"/>
    <w:rsid w:val="000B67F0"/>
    <w:rsid w:val="000B6801"/>
    <w:rsid w:val="000B6815"/>
    <w:rsid w:val="000B6818"/>
    <w:rsid w:val="000B6853"/>
    <w:rsid w:val="000B6882"/>
    <w:rsid w:val="000B68FE"/>
    <w:rsid w:val="000B691D"/>
    <w:rsid w:val="000B6926"/>
    <w:rsid w:val="000B696E"/>
    <w:rsid w:val="000B69C2"/>
    <w:rsid w:val="000B69D1"/>
    <w:rsid w:val="000B69F5"/>
    <w:rsid w:val="000B69F7"/>
    <w:rsid w:val="000B69FC"/>
    <w:rsid w:val="000B6A44"/>
    <w:rsid w:val="000B6ABE"/>
    <w:rsid w:val="000B6AEA"/>
    <w:rsid w:val="000B6AF8"/>
    <w:rsid w:val="000B6B5A"/>
    <w:rsid w:val="000B6B6E"/>
    <w:rsid w:val="000B6BBD"/>
    <w:rsid w:val="000B6C36"/>
    <w:rsid w:val="000B6CE7"/>
    <w:rsid w:val="000B6D11"/>
    <w:rsid w:val="000B6D14"/>
    <w:rsid w:val="000B6D22"/>
    <w:rsid w:val="000B6D65"/>
    <w:rsid w:val="000B6D7C"/>
    <w:rsid w:val="000B6D9A"/>
    <w:rsid w:val="000B6DFF"/>
    <w:rsid w:val="000B6E73"/>
    <w:rsid w:val="000B6E92"/>
    <w:rsid w:val="000B6ED0"/>
    <w:rsid w:val="000B6ED1"/>
    <w:rsid w:val="000B6F58"/>
    <w:rsid w:val="000B6F5E"/>
    <w:rsid w:val="000B6F79"/>
    <w:rsid w:val="000B6F92"/>
    <w:rsid w:val="000B6FA1"/>
    <w:rsid w:val="000B6FF6"/>
    <w:rsid w:val="000B70B2"/>
    <w:rsid w:val="000B70B6"/>
    <w:rsid w:val="000B70E9"/>
    <w:rsid w:val="000B7129"/>
    <w:rsid w:val="000B713E"/>
    <w:rsid w:val="000B7187"/>
    <w:rsid w:val="000B719D"/>
    <w:rsid w:val="000B71EF"/>
    <w:rsid w:val="000B71F3"/>
    <w:rsid w:val="000B7219"/>
    <w:rsid w:val="000B7276"/>
    <w:rsid w:val="000B72FB"/>
    <w:rsid w:val="000B7315"/>
    <w:rsid w:val="000B731F"/>
    <w:rsid w:val="000B7350"/>
    <w:rsid w:val="000B7351"/>
    <w:rsid w:val="000B735A"/>
    <w:rsid w:val="000B738A"/>
    <w:rsid w:val="000B73CD"/>
    <w:rsid w:val="000B73E4"/>
    <w:rsid w:val="000B7494"/>
    <w:rsid w:val="000B74A7"/>
    <w:rsid w:val="000B74CA"/>
    <w:rsid w:val="000B74CC"/>
    <w:rsid w:val="000B7564"/>
    <w:rsid w:val="000B7596"/>
    <w:rsid w:val="000B7599"/>
    <w:rsid w:val="000B75BB"/>
    <w:rsid w:val="000B7619"/>
    <w:rsid w:val="000B7644"/>
    <w:rsid w:val="000B7679"/>
    <w:rsid w:val="000B76B4"/>
    <w:rsid w:val="000B76BA"/>
    <w:rsid w:val="000B76E7"/>
    <w:rsid w:val="000B7744"/>
    <w:rsid w:val="000B776A"/>
    <w:rsid w:val="000B7774"/>
    <w:rsid w:val="000B7796"/>
    <w:rsid w:val="000B782E"/>
    <w:rsid w:val="000B7868"/>
    <w:rsid w:val="000B787D"/>
    <w:rsid w:val="000B78AF"/>
    <w:rsid w:val="000B78B7"/>
    <w:rsid w:val="000B7934"/>
    <w:rsid w:val="000B7949"/>
    <w:rsid w:val="000B7961"/>
    <w:rsid w:val="000B7980"/>
    <w:rsid w:val="000B7984"/>
    <w:rsid w:val="000B79CE"/>
    <w:rsid w:val="000B7A3D"/>
    <w:rsid w:val="000B7A86"/>
    <w:rsid w:val="000B7AAE"/>
    <w:rsid w:val="000B7AB7"/>
    <w:rsid w:val="000B7B20"/>
    <w:rsid w:val="000B7B7A"/>
    <w:rsid w:val="000B7B7B"/>
    <w:rsid w:val="000B7C1F"/>
    <w:rsid w:val="000B7C35"/>
    <w:rsid w:val="000B7C38"/>
    <w:rsid w:val="000B7C42"/>
    <w:rsid w:val="000B7C74"/>
    <w:rsid w:val="000B7CD2"/>
    <w:rsid w:val="000B7CF7"/>
    <w:rsid w:val="000B7D26"/>
    <w:rsid w:val="000B7DE4"/>
    <w:rsid w:val="000B7E29"/>
    <w:rsid w:val="000B7E50"/>
    <w:rsid w:val="000B7E54"/>
    <w:rsid w:val="000B7E60"/>
    <w:rsid w:val="000B7E96"/>
    <w:rsid w:val="000B7EC1"/>
    <w:rsid w:val="000B7EF9"/>
    <w:rsid w:val="000B7F03"/>
    <w:rsid w:val="000B7F19"/>
    <w:rsid w:val="000B7F3C"/>
    <w:rsid w:val="000B7F4A"/>
    <w:rsid w:val="000BB66D"/>
    <w:rsid w:val="000C0018"/>
    <w:rsid w:val="000C001E"/>
    <w:rsid w:val="000C0059"/>
    <w:rsid w:val="000C0066"/>
    <w:rsid w:val="000C006A"/>
    <w:rsid w:val="000C0096"/>
    <w:rsid w:val="000C010C"/>
    <w:rsid w:val="000C011B"/>
    <w:rsid w:val="000C013B"/>
    <w:rsid w:val="000C014A"/>
    <w:rsid w:val="000C01A7"/>
    <w:rsid w:val="000C01E0"/>
    <w:rsid w:val="000C01E3"/>
    <w:rsid w:val="000C0240"/>
    <w:rsid w:val="000C0287"/>
    <w:rsid w:val="000C0289"/>
    <w:rsid w:val="000C02A9"/>
    <w:rsid w:val="000C02AA"/>
    <w:rsid w:val="000C02CA"/>
    <w:rsid w:val="000C02D5"/>
    <w:rsid w:val="000C02EF"/>
    <w:rsid w:val="000C02F0"/>
    <w:rsid w:val="000C0302"/>
    <w:rsid w:val="000C035E"/>
    <w:rsid w:val="000C03B9"/>
    <w:rsid w:val="000C03C8"/>
    <w:rsid w:val="000C041F"/>
    <w:rsid w:val="000C0422"/>
    <w:rsid w:val="000C04B0"/>
    <w:rsid w:val="000C0550"/>
    <w:rsid w:val="000C0586"/>
    <w:rsid w:val="000C0590"/>
    <w:rsid w:val="000C05B1"/>
    <w:rsid w:val="000C05C8"/>
    <w:rsid w:val="000C05D4"/>
    <w:rsid w:val="000C05F6"/>
    <w:rsid w:val="000C06AF"/>
    <w:rsid w:val="000C06CB"/>
    <w:rsid w:val="000C06D3"/>
    <w:rsid w:val="000C06FF"/>
    <w:rsid w:val="000C072F"/>
    <w:rsid w:val="000C0763"/>
    <w:rsid w:val="000C0791"/>
    <w:rsid w:val="000C079A"/>
    <w:rsid w:val="000C07C9"/>
    <w:rsid w:val="000C0831"/>
    <w:rsid w:val="000C08A7"/>
    <w:rsid w:val="000C08FE"/>
    <w:rsid w:val="000C09DC"/>
    <w:rsid w:val="000C09EB"/>
    <w:rsid w:val="000C0A03"/>
    <w:rsid w:val="000C0A47"/>
    <w:rsid w:val="000C0A79"/>
    <w:rsid w:val="000C0B2E"/>
    <w:rsid w:val="000C0B8E"/>
    <w:rsid w:val="000C0B9C"/>
    <w:rsid w:val="000C0B9F"/>
    <w:rsid w:val="000C0BE1"/>
    <w:rsid w:val="000C0C03"/>
    <w:rsid w:val="000C0C50"/>
    <w:rsid w:val="000C0C61"/>
    <w:rsid w:val="000C0C6A"/>
    <w:rsid w:val="000C0CAA"/>
    <w:rsid w:val="000C0CB4"/>
    <w:rsid w:val="000C0CFF"/>
    <w:rsid w:val="000C0D32"/>
    <w:rsid w:val="000C0D3B"/>
    <w:rsid w:val="000C0DD6"/>
    <w:rsid w:val="000C0DE2"/>
    <w:rsid w:val="000C0DF4"/>
    <w:rsid w:val="000C0E6D"/>
    <w:rsid w:val="000C0E98"/>
    <w:rsid w:val="000C0EBA"/>
    <w:rsid w:val="000C0ED5"/>
    <w:rsid w:val="000C0EF7"/>
    <w:rsid w:val="000C0F12"/>
    <w:rsid w:val="000C0F2F"/>
    <w:rsid w:val="000C0F72"/>
    <w:rsid w:val="000C0FA4"/>
    <w:rsid w:val="000C0FCE"/>
    <w:rsid w:val="000C1004"/>
    <w:rsid w:val="000C1034"/>
    <w:rsid w:val="000C10A4"/>
    <w:rsid w:val="000C10A5"/>
    <w:rsid w:val="000C10C4"/>
    <w:rsid w:val="000C10E8"/>
    <w:rsid w:val="000C1119"/>
    <w:rsid w:val="000C1149"/>
    <w:rsid w:val="000C114C"/>
    <w:rsid w:val="000C118F"/>
    <w:rsid w:val="000C119A"/>
    <w:rsid w:val="000C119D"/>
    <w:rsid w:val="000C11B6"/>
    <w:rsid w:val="000C1205"/>
    <w:rsid w:val="000C121F"/>
    <w:rsid w:val="000C127B"/>
    <w:rsid w:val="000C127D"/>
    <w:rsid w:val="000C1291"/>
    <w:rsid w:val="000C138E"/>
    <w:rsid w:val="000C13A8"/>
    <w:rsid w:val="000C13F5"/>
    <w:rsid w:val="000C140E"/>
    <w:rsid w:val="000C142A"/>
    <w:rsid w:val="000C1438"/>
    <w:rsid w:val="000C1469"/>
    <w:rsid w:val="000C1492"/>
    <w:rsid w:val="000C14AA"/>
    <w:rsid w:val="000C1500"/>
    <w:rsid w:val="000C1513"/>
    <w:rsid w:val="000C153E"/>
    <w:rsid w:val="000C1544"/>
    <w:rsid w:val="000C1554"/>
    <w:rsid w:val="000C1556"/>
    <w:rsid w:val="000C1570"/>
    <w:rsid w:val="000C1587"/>
    <w:rsid w:val="000C158A"/>
    <w:rsid w:val="000C15AF"/>
    <w:rsid w:val="000C15B9"/>
    <w:rsid w:val="000C15BF"/>
    <w:rsid w:val="000C15E3"/>
    <w:rsid w:val="000C1600"/>
    <w:rsid w:val="000C1647"/>
    <w:rsid w:val="000C1708"/>
    <w:rsid w:val="000C1741"/>
    <w:rsid w:val="000C1761"/>
    <w:rsid w:val="000C1765"/>
    <w:rsid w:val="000C1769"/>
    <w:rsid w:val="000C17A3"/>
    <w:rsid w:val="000C17A5"/>
    <w:rsid w:val="000C17B6"/>
    <w:rsid w:val="000C17D2"/>
    <w:rsid w:val="000C184A"/>
    <w:rsid w:val="000C1874"/>
    <w:rsid w:val="000C18A2"/>
    <w:rsid w:val="000C18AC"/>
    <w:rsid w:val="000C1900"/>
    <w:rsid w:val="000C19AA"/>
    <w:rsid w:val="000C19D7"/>
    <w:rsid w:val="000C19E7"/>
    <w:rsid w:val="000C1A28"/>
    <w:rsid w:val="000C1A5C"/>
    <w:rsid w:val="000C1A7C"/>
    <w:rsid w:val="000C1A8C"/>
    <w:rsid w:val="000C1AC9"/>
    <w:rsid w:val="000C1AF3"/>
    <w:rsid w:val="000C1B53"/>
    <w:rsid w:val="000C1BAD"/>
    <w:rsid w:val="000C1BB5"/>
    <w:rsid w:val="000C1C5E"/>
    <w:rsid w:val="000C1C69"/>
    <w:rsid w:val="000C1C9A"/>
    <w:rsid w:val="000C1D09"/>
    <w:rsid w:val="000C1D73"/>
    <w:rsid w:val="000C1DE0"/>
    <w:rsid w:val="000C1E16"/>
    <w:rsid w:val="000C1E72"/>
    <w:rsid w:val="000C1E8D"/>
    <w:rsid w:val="000C1ED1"/>
    <w:rsid w:val="000C1EE8"/>
    <w:rsid w:val="000C1EFE"/>
    <w:rsid w:val="000C1F01"/>
    <w:rsid w:val="000C1F7A"/>
    <w:rsid w:val="000C1FCF"/>
    <w:rsid w:val="000C2011"/>
    <w:rsid w:val="000C2052"/>
    <w:rsid w:val="000C207F"/>
    <w:rsid w:val="000C208F"/>
    <w:rsid w:val="000C20C2"/>
    <w:rsid w:val="000C20DB"/>
    <w:rsid w:val="000C2110"/>
    <w:rsid w:val="000C213A"/>
    <w:rsid w:val="000C2152"/>
    <w:rsid w:val="000C2159"/>
    <w:rsid w:val="000C216F"/>
    <w:rsid w:val="000C21C3"/>
    <w:rsid w:val="000C2211"/>
    <w:rsid w:val="000C2216"/>
    <w:rsid w:val="000C221E"/>
    <w:rsid w:val="000C224D"/>
    <w:rsid w:val="000C226C"/>
    <w:rsid w:val="000C2287"/>
    <w:rsid w:val="000C22B6"/>
    <w:rsid w:val="000C22BC"/>
    <w:rsid w:val="000C2306"/>
    <w:rsid w:val="000C2338"/>
    <w:rsid w:val="000C2375"/>
    <w:rsid w:val="000C2376"/>
    <w:rsid w:val="000C237E"/>
    <w:rsid w:val="000C23C2"/>
    <w:rsid w:val="000C23FF"/>
    <w:rsid w:val="000C2411"/>
    <w:rsid w:val="000C2423"/>
    <w:rsid w:val="000C24CA"/>
    <w:rsid w:val="000C24FB"/>
    <w:rsid w:val="000C255F"/>
    <w:rsid w:val="000C25C0"/>
    <w:rsid w:val="000C25FA"/>
    <w:rsid w:val="000C2613"/>
    <w:rsid w:val="000C266A"/>
    <w:rsid w:val="000C2681"/>
    <w:rsid w:val="000C26AF"/>
    <w:rsid w:val="000C26B0"/>
    <w:rsid w:val="000C26D8"/>
    <w:rsid w:val="000C26DC"/>
    <w:rsid w:val="000C26FB"/>
    <w:rsid w:val="000C2731"/>
    <w:rsid w:val="000C276E"/>
    <w:rsid w:val="000C2777"/>
    <w:rsid w:val="000C2787"/>
    <w:rsid w:val="000C27B9"/>
    <w:rsid w:val="000C27BF"/>
    <w:rsid w:val="000C2866"/>
    <w:rsid w:val="000C2867"/>
    <w:rsid w:val="000C2886"/>
    <w:rsid w:val="000C288C"/>
    <w:rsid w:val="000C2899"/>
    <w:rsid w:val="000C2936"/>
    <w:rsid w:val="000C2960"/>
    <w:rsid w:val="000C2969"/>
    <w:rsid w:val="000C298A"/>
    <w:rsid w:val="000C298B"/>
    <w:rsid w:val="000C29C9"/>
    <w:rsid w:val="000C29CD"/>
    <w:rsid w:val="000C29EE"/>
    <w:rsid w:val="000C2A07"/>
    <w:rsid w:val="000C2A1D"/>
    <w:rsid w:val="000C2A80"/>
    <w:rsid w:val="000C2AC2"/>
    <w:rsid w:val="000C2B3F"/>
    <w:rsid w:val="000C2BA1"/>
    <w:rsid w:val="000C2BF8"/>
    <w:rsid w:val="000C2C1D"/>
    <w:rsid w:val="000C2C44"/>
    <w:rsid w:val="000C2C4C"/>
    <w:rsid w:val="000C2C5D"/>
    <w:rsid w:val="000C2C76"/>
    <w:rsid w:val="000C2C8B"/>
    <w:rsid w:val="000C2D4A"/>
    <w:rsid w:val="000C2DBF"/>
    <w:rsid w:val="000C2E43"/>
    <w:rsid w:val="000C2E6F"/>
    <w:rsid w:val="000C2EC3"/>
    <w:rsid w:val="000C2EDC"/>
    <w:rsid w:val="000C2F0A"/>
    <w:rsid w:val="000C2F0B"/>
    <w:rsid w:val="000C2F18"/>
    <w:rsid w:val="000C2F38"/>
    <w:rsid w:val="000C2F90"/>
    <w:rsid w:val="000C2FA2"/>
    <w:rsid w:val="000C2FAC"/>
    <w:rsid w:val="000C302A"/>
    <w:rsid w:val="000C3047"/>
    <w:rsid w:val="000C3086"/>
    <w:rsid w:val="000C30C6"/>
    <w:rsid w:val="000C30F9"/>
    <w:rsid w:val="000C3122"/>
    <w:rsid w:val="000C3125"/>
    <w:rsid w:val="000C3142"/>
    <w:rsid w:val="000C314A"/>
    <w:rsid w:val="000C3158"/>
    <w:rsid w:val="000C3185"/>
    <w:rsid w:val="000C31A6"/>
    <w:rsid w:val="000C31F3"/>
    <w:rsid w:val="000C31F4"/>
    <w:rsid w:val="000C3262"/>
    <w:rsid w:val="000C3288"/>
    <w:rsid w:val="000C32AB"/>
    <w:rsid w:val="000C32B3"/>
    <w:rsid w:val="000C32B6"/>
    <w:rsid w:val="000C32C7"/>
    <w:rsid w:val="000C3305"/>
    <w:rsid w:val="000C3381"/>
    <w:rsid w:val="000C3466"/>
    <w:rsid w:val="000C3482"/>
    <w:rsid w:val="000C34AA"/>
    <w:rsid w:val="000C355D"/>
    <w:rsid w:val="000C357B"/>
    <w:rsid w:val="000C35D4"/>
    <w:rsid w:val="000C3605"/>
    <w:rsid w:val="000C3641"/>
    <w:rsid w:val="000C3643"/>
    <w:rsid w:val="000C364C"/>
    <w:rsid w:val="000C368D"/>
    <w:rsid w:val="000C36EB"/>
    <w:rsid w:val="000C371C"/>
    <w:rsid w:val="000C374C"/>
    <w:rsid w:val="000C3752"/>
    <w:rsid w:val="000C377E"/>
    <w:rsid w:val="000C37BB"/>
    <w:rsid w:val="000C37EF"/>
    <w:rsid w:val="000C380F"/>
    <w:rsid w:val="000C3840"/>
    <w:rsid w:val="000C3859"/>
    <w:rsid w:val="000C3861"/>
    <w:rsid w:val="000C389C"/>
    <w:rsid w:val="000C38D4"/>
    <w:rsid w:val="000C38E5"/>
    <w:rsid w:val="000C397C"/>
    <w:rsid w:val="000C3999"/>
    <w:rsid w:val="000C399B"/>
    <w:rsid w:val="000C3A01"/>
    <w:rsid w:val="000C3A77"/>
    <w:rsid w:val="000C3AA5"/>
    <w:rsid w:val="000C3B22"/>
    <w:rsid w:val="000C3B57"/>
    <w:rsid w:val="000C3B69"/>
    <w:rsid w:val="000C3B7D"/>
    <w:rsid w:val="000C3BCD"/>
    <w:rsid w:val="000C3CC3"/>
    <w:rsid w:val="000C3DAE"/>
    <w:rsid w:val="000C3DB4"/>
    <w:rsid w:val="000C3DD4"/>
    <w:rsid w:val="000C3DEC"/>
    <w:rsid w:val="000C3DF3"/>
    <w:rsid w:val="000C3EC9"/>
    <w:rsid w:val="000C3EF9"/>
    <w:rsid w:val="000C3F07"/>
    <w:rsid w:val="000C3F0D"/>
    <w:rsid w:val="000C3F0E"/>
    <w:rsid w:val="000C3F2F"/>
    <w:rsid w:val="000C3F54"/>
    <w:rsid w:val="000C3F65"/>
    <w:rsid w:val="000C3F73"/>
    <w:rsid w:val="000C3F75"/>
    <w:rsid w:val="000C3F76"/>
    <w:rsid w:val="000C4018"/>
    <w:rsid w:val="000C407B"/>
    <w:rsid w:val="000C4086"/>
    <w:rsid w:val="000C408B"/>
    <w:rsid w:val="000C40CF"/>
    <w:rsid w:val="000C40F8"/>
    <w:rsid w:val="000C410F"/>
    <w:rsid w:val="000C414A"/>
    <w:rsid w:val="000C4199"/>
    <w:rsid w:val="000C41E3"/>
    <w:rsid w:val="000C41F1"/>
    <w:rsid w:val="000C4252"/>
    <w:rsid w:val="000C4279"/>
    <w:rsid w:val="000C428F"/>
    <w:rsid w:val="000C4365"/>
    <w:rsid w:val="000C437F"/>
    <w:rsid w:val="000C4390"/>
    <w:rsid w:val="000C4395"/>
    <w:rsid w:val="000C4405"/>
    <w:rsid w:val="000C4438"/>
    <w:rsid w:val="000C4471"/>
    <w:rsid w:val="000C44AA"/>
    <w:rsid w:val="000C44B3"/>
    <w:rsid w:val="000C44C5"/>
    <w:rsid w:val="000C44E2"/>
    <w:rsid w:val="000C451A"/>
    <w:rsid w:val="000C4620"/>
    <w:rsid w:val="000C4668"/>
    <w:rsid w:val="000C4680"/>
    <w:rsid w:val="000C4692"/>
    <w:rsid w:val="000C46F2"/>
    <w:rsid w:val="000C47AE"/>
    <w:rsid w:val="000C4813"/>
    <w:rsid w:val="000C4871"/>
    <w:rsid w:val="000C48F5"/>
    <w:rsid w:val="000C48F9"/>
    <w:rsid w:val="000C4922"/>
    <w:rsid w:val="000C4954"/>
    <w:rsid w:val="000C497E"/>
    <w:rsid w:val="000C4A3F"/>
    <w:rsid w:val="000C4A9F"/>
    <w:rsid w:val="000C4AA1"/>
    <w:rsid w:val="000C4AB7"/>
    <w:rsid w:val="000C4ADC"/>
    <w:rsid w:val="000C4AF6"/>
    <w:rsid w:val="000C4AF9"/>
    <w:rsid w:val="000C4B20"/>
    <w:rsid w:val="000C4B2F"/>
    <w:rsid w:val="000C4B54"/>
    <w:rsid w:val="000C4B93"/>
    <w:rsid w:val="000C4B95"/>
    <w:rsid w:val="000C4C07"/>
    <w:rsid w:val="000C4C1E"/>
    <w:rsid w:val="000C4CF0"/>
    <w:rsid w:val="000C4CF4"/>
    <w:rsid w:val="000C4D8E"/>
    <w:rsid w:val="000C4DB5"/>
    <w:rsid w:val="000C4DED"/>
    <w:rsid w:val="000C4DFA"/>
    <w:rsid w:val="000C4E55"/>
    <w:rsid w:val="000C4E7F"/>
    <w:rsid w:val="000C4E8F"/>
    <w:rsid w:val="000C4E93"/>
    <w:rsid w:val="000C4E97"/>
    <w:rsid w:val="000C4EAA"/>
    <w:rsid w:val="000C4EC3"/>
    <w:rsid w:val="000C4EE7"/>
    <w:rsid w:val="000C4EF8"/>
    <w:rsid w:val="000C4F0A"/>
    <w:rsid w:val="000C4F1C"/>
    <w:rsid w:val="000C4F42"/>
    <w:rsid w:val="000C4FB6"/>
    <w:rsid w:val="000C4FD6"/>
    <w:rsid w:val="000C507C"/>
    <w:rsid w:val="000C5087"/>
    <w:rsid w:val="000C5089"/>
    <w:rsid w:val="000C50C6"/>
    <w:rsid w:val="000C512E"/>
    <w:rsid w:val="000C514C"/>
    <w:rsid w:val="000C51D9"/>
    <w:rsid w:val="000C52AC"/>
    <w:rsid w:val="000C52D5"/>
    <w:rsid w:val="000C52E7"/>
    <w:rsid w:val="000C52F0"/>
    <w:rsid w:val="000C5312"/>
    <w:rsid w:val="000C5353"/>
    <w:rsid w:val="000C535F"/>
    <w:rsid w:val="000C5373"/>
    <w:rsid w:val="000C539C"/>
    <w:rsid w:val="000C542D"/>
    <w:rsid w:val="000C5457"/>
    <w:rsid w:val="000C5468"/>
    <w:rsid w:val="000C547A"/>
    <w:rsid w:val="000C5499"/>
    <w:rsid w:val="000C54CD"/>
    <w:rsid w:val="000C54DF"/>
    <w:rsid w:val="000C5551"/>
    <w:rsid w:val="000C559A"/>
    <w:rsid w:val="000C5633"/>
    <w:rsid w:val="000C5635"/>
    <w:rsid w:val="000C5729"/>
    <w:rsid w:val="000C5735"/>
    <w:rsid w:val="000C5753"/>
    <w:rsid w:val="000C575E"/>
    <w:rsid w:val="000C5762"/>
    <w:rsid w:val="000C5822"/>
    <w:rsid w:val="000C5880"/>
    <w:rsid w:val="000C589A"/>
    <w:rsid w:val="000C58B2"/>
    <w:rsid w:val="000C58CC"/>
    <w:rsid w:val="000C58F9"/>
    <w:rsid w:val="000C599D"/>
    <w:rsid w:val="000C5A18"/>
    <w:rsid w:val="000C5A2A"/>
    <w:rsid w:val="000C5A3C"/>
    <w:rsid w:val="000C5A42"/>
    <w:rsid w:val="000C5AED"/>
    <w:rsid w:val="000C5B94"/>
    <w:rsid w:val="000C5BAE"/>
    <w:rsid w:val="000C5BCD"/>
    <w:rsid w:val="000C5BF9"/>
    <w:rsid w:val="000C5C44"/>
    <w:rsid w:val="000C5C4C"/>
    <w:rsid w:val="000C5C4E"/>
    <w:rsid w:val="000C5C64"/>
    <w:rsid w:val="000C5C7C"/>
    <w:rsid w:val="000C5C9A"/>
    <w:rsid w:val="000C5CAC"/>
    <w:rsid w:val="000C5CAD"/>
    <w:rsid w:val="000C5D31"/>
    <w:rsid w:val="000C5D72"/>
    <w:rsid w:val="000C5DD3"/>
    <w:rsid w:val="000C5DDF"/>
    <w:rsid w:val="000C5E00"/>
    <w:rsid w:val="000C5E01"/>
    <w:rsid w:val="000C5E32"/>
    <w:rsid w:val="000C5F43"/>
    <w:rsid w:val="000C5F59"/>
    <w:rsid w:val="000C5FA3"/>
    <w:rsid w:val="000C5FB5"/>
    <w:rsid w:val="000C5FB7"/>
    <w:rsid w:val="000C602C"/>
    <w:rsid w:val="000C606E"/>
    <w:rsid w:val="000C6088"/>
    <w:rsid w:val="000C60E4"/>
    <w:rsid w:val="000C60E6"/>
    <w:rsid w:val="000C60F3"/>
    <w:rsid w:val="000C6122"/>
    <w:rsid w:val="000C614F"/>
    <w:rsid w:val="000C6159"/>
    <w:rsid w:val="000C6231"/>
    <w:rsid w:val="000C6333"/>
    <w:rsid w:val="000C6353"/>
    <w:rsid w:val="000C63BF"/>
    <w:rsid w:val="000C63C5"/>
    <w:rsid w:val="000C640D"/>
    <w:rsid w:val="000C6452"/>
    <w:rsid w:val="000C6467"/>
    <w:rsid w:val="000C65AA"/>
    <w:rsid w:val="000C65AD"/>
    <w:rsid w:val="000C661E"/>
    <w:rsid w:val="000C66B0"/>
    <w:rsid w:val="000C66EE"/>
    <w:rsid w:val="000C6734"/>
    <w:rsid w:val="000C6769"/>
    <w:rsid w:val="000C678D"/>
    <w:rsid w:val="000C67F3"/>
    <w:rsid w:val="000C6822"/>
    <w:rsid w:val="000C682D"/>
    <w:rsid w:val="000C6849"/>
    <w:rsid w:val="000C688A"/>
    <w:rsid w:val="000C68C9"/>
    <w:rsid w:val="000C6944"/>
    <w:rsid w:val="000C6962"/>
    <w:rsid w:val="000C6977"/>
    <w:rsid w:val="000C6978"/>
    <w:rsid w:val="000C69DA"/>
    <w:rsid w:val="000C6A26"/>
    <w:rsid w:val="000C6A87"/>
    <w:rsid w:val="000C6AB4"/>
    <w:rsid w:val="000C6AD0"/>
    <w:rsid w:val="000C6AF1"/>
    <w:rsid w:val="000C6B22"/>
    <w:rsid w:val="000C6B73"/>
    <w:rsid w:val="000C6BA5"/>
    <w:rsid w:val="000C6C30"/>
    <w:rsid w:val="000C6D24"/>
    <w:rsid w:val="000C6D33"/>
    <w:rsid w:val="000C6D49"/>
    <w:rsid w:val="000C6D79"/>
    <w:rsid w:val="000C6DA0"/>
    <w:rsid w:val="000C6DA8"/>
    <w:rsid w:val="000C6DEA"/>
    <w:rsid w:val="000C6E47"/>
    <w:rsid w:val="000C6ED3"/>
    <w:rsid w:val="000C6F00"/>
    <w:rsid w:val="000C6F70"/>
    <w:rsid w:val="000C6F79"/>
    <w:rsid w:val="000C6F84"/>
    <w:rsid w:val="000C705A"/>
    <w:rsid w:val="000C709D"/>
    <w:rsid w:val="000C70BC"/>
    <w:rsid w:val="000C70D9"/>
    <w:rsid w:val="000C70FC"/>
    <w:rsid w:val="000C711A"/>
    <w:rsid w:val="000C7142"/>
    <w:rsid w:val="000C71DE"/>
    <w:rsid w:val="000C723F"/>
    <w:rsid w:val="000C727C"/>
    <w:rsid w:val="000C7294"/>
    <w:rsid w:val="000C72C4"/>
    <w:rsid w:val="000C7304"/>
    <w:rsid w:val="000C7308"/>
    <w:rsid w:val="000C7334"/>
    <w:rsid w:val="000C73A6"/>
    <w:rsid w:val="000C73E0"/>
    <w:rsid w:val="000C7434"/>
    <w:rsid w:val="000C743E"/>
    <w:rsid w:val="000C7470"/>
    <w:rsid w:val="000C74E4"/>
    <w:rsid w:val="000C74F0"/>
    <w:rsid w:val="000C7593"/>
    <w:rsid w:val="000C759D"/>
    <w:rsid w:val="000C75E7"/>
    <w:rsid w:val="000C75EB"/>
    <w:rsid w:val="000C761E"/>
    <w:rsid w:val="000C7641"/>
    <w:rsid w:val="000C767B"/>
    <w:rsid w:val="000C769A"/>
    <w:rsid w:val="000C7712"/>
    <w:rsid w:val="000C772E"/>
    <w:rsid w:val="000C772F"/>
    <w:rsid w:val="000C7748"/>
    <w:rsid w:val="000C7767"/>
    <w:rsid w:val="000C7777"/>
    <w:rsid w:val="000C77C5"/>
    <w:rsid w:val="000C780F"/>
    <w:rsid w:val="000C7830"/>
    <w:rsid w:val="000C7884"/>
    <w:rsid w:val="000C78AF"/>
    <w:rsid w:val="000C7956"/>
    <w:rsid w:val="000C7964"/>
    <w:rsid w:val="000C799A"/>
    <w:rsid w:val="000C79B3"/>
    <w:rsid w:val="000C79B6"/>
    <w:rsid w:val="000C79E1"/>
    <w:rsid w:val="000C79EC"/>
    <w:rsid w:val="000C7A11"/>
    <w:rsid w:val="000C7A15"/>
    <w:rsid w:val="000C7A19"/>
    <w:rsid w:val="000C7A36"/>
    <w:rsid w:val="000C7A50"/>
    <w:rsid w:val="000C7A56"/>
    <w:rsid w:val="000C7A5D"/>
    <w:rsid w:val="000C7A9F"/>
    <w:rsid w:val="000C7ACA"/>
    <w:rsid w:val="000C7AD6"/>
    <w:rsid w:val="000C7AFF"/>
    <w:rsid w:val="000C7B13"/>
    <w:rsid w:val="000C7B4C"/>
    <w:rsid w:val="000C7B4F"/>
    <w:rsid w:val="000C7B68"/>
    <w:rsid w:val="000C7BF9"/>
    <w:rsid w:val="000C7C3C"/>
    <w:rsid w:val="000C7C6B"/>
    <w:rsid w:val="000C7C75"/>
    <w:rsid w:val="000C7C90"/>
    <w:rsid w:val="000C7C95"/>
    <w:rsid w:val="000C7CA7"/>
    <w:rsid w:val="000C7CE5"/>
    <w:rsid w:val="000C7D4B"/>
    <w:rsid w:val="000C7D59"/>
    <w:rsid w:val="000C7D6A"/>
    <w:rsid w:val="000C7D8A"/>
    <w:rsid w:val="000C7DCC"/>
    <w:rsid w:val="000C7E38"/>
    <w:rsid w:val="000C7E60"/>
    <w:rsid w:val="000C7E73"/>
    <w:rsid w:val="000C7EB4"/>
    <w:rsid w:val="000C7EEE"/>
    <w:rsid w:val="000C7EFC"/>
    <w:rsid w:val="000C7F0F"/>
    <w:rsid w:val="000C7F8A"/>
    <w:rsid w:val="000C7F8B"/>
    <w:rsid w:val="000C7FAA"/>
    <w:rsid w:val="000D0002"/>
    <w:rsid w:val="000D0008"/>
    <w:rsid w:val="000D001E"/>
    <w:rsid w:val="000D004C"/>
    <w:rsid w:val="000D0070"/>
    <w:rsid w:val="000D0073"/>
    <w:rsid w:val="000D0112"/>
    <w:rsid w:val="000D0185"/>
    <w:rsid w:val="000D01DB"/>
    <w:rsid w:val="000D01ED"/>
    <w:rsid w:val="000D025D"/>
    <w:rsid w:val="000D026A"/>
    <w:rsid w:val="000D02DA"/>
    <w:rsid w:val="000D02F5"/>
    <w:rsid w:val="000D0302"/>
    <w:rsid w:val="000D0324"/>
    <w:rsid w:val="000D03FE"/>
    <w:rsid w:val="000D04D2"/>
    <w:rsid w:val="000D0584"/>
    <w:rsid w:val="000D05BA"/>
    <w:rsid w:val="000D05F7"/>
    <w:rsid w:val="000D060C"/>
    <w:rsid w:val="000D0618"/>
    <w:rsid w:val="000D0653"/>
    <w:rsid w:val="000D0664"/>
    <w:rsid w:val="000D0673"/>
    <w:rsid w:val="000D069C"/>
    <w:rsid w:val="000D06C3"/>
    <w:rsid w:val="000D06D9"/>
    <w:rsid w:val="000D06DD"/>
    <w:rsid w:val="000D0712"/>
    <w:rsid w:val="000D0754"/>
    <w:rsid w:val="000D079D"/>
    <w:rsid w:val="000D083F"/>
    <w:rsid w:val="000D087E"/>
    <w:rsid w:val="000D0897"/>
    <w:rsid w:val="000D08D5"/>
    <w:rsid w:val="000D08DF"/>
    <w:rsid w:val="000D0909"/>
    <w:rsid w:val="000D091B"/>
    <w:rsid w:val="000D0938"/>
    <w:rsid w:val="000D0939"/>
    <w:rsid w:val="000D097F"/>
    <w:rsid w:val="000D0A1E"/>
    <w:rsid w:val="000D0A2B"/>
    <w:rsid w:val="000D0A50"/>
    <w:rsid w:val="000D0B0E"/>
    <w:rsid w:val="000D0BBD"/>
    <w:rsid w:val="000D0BDE"/>
    <w:rsid w:val="000D0C6F"/>
    <w:rsid w:val="000D0D97"/>
    <w:rsid w:val="000D0E16"/>
    <w:rsid w:val="000D0E35"/>
    <w:rsid w:val="000D0E56"/>
    <w:rsid w:val="000D0E86"/>
    <w:rsid w:val="000D0ED2"/>
    <w:rsid w:val="000D0F49"/>
    <w:rsid w:val="000D0FA9"/>
    <w:rsid w:val="000D0FCB"/>
    <w:rsid w:val="000D0FE5"/>
    <w:rsid w:val="000D0FE7"/>
    <w:rsid w:val="000D1005"/>
    <w:rsid w:val="000D100B"/>
    <w:rsid w:val="000D101B"/>
    <w:rsid w:val="000D1026"/>
    <w:rsid w:val="000D10D2"/>
    <w:rsid w:val="000D10E7"/>
    <w:rsid w:val="000D1127"/>
    <w:rsid w:val="000D1138"/>
    <w:rsid w:val="000D116F"/>
    <w:rsid w:val="000D1179"/>
    <w:rsid w:val="000D1186"/>
    <w:rsid w:val="000D1196"/>
    <w:rsid w:val="000D119D"/>
    <w:rsid w:val="000D11A5"/>
    <w:rsid w:val="000D11AC"/>
    <w:rsid w:val="000D11DB"/>
    <w:rsid w:val="000D11DE"/>
    <w:rsid w:val="000D11E7"/>
    <w:rsid w:val="000D1206"/>
    <w:rsid w:val="000D122C"/>
    <w:rsid w:val="000D1238"/>
    <w:rsid w:val="000D12EC"/>
    <w:rsid w:val="000D1341"/>
    <w:rsid w:val="000D1345"/>
    <w:rsid w:val="000D1374"/>
    <w:rsid w:val="000D1390"/>
    <w:rsid w:val="000D1394"/>
    <w:rsid w:val="000D13B1"/>
    <w:rsid w:val="000D13E2"/>
    <w:rsid w:val="000D1426"/>
    <w:rsid w:val="000D143E"/>
    <w:rsid w:val="000D1440"/>
    <w:rsid w:val="000D14A9"/>
    <w:rsid w:val="000D14DD"/>
    <w:rsid w:val="000D14F4"/>
    <w:rsid w:val="000D150E"/>
    <w:rsid w:val="000D152D"/>
    <w:rsid w:val="000D153F"/>
    <w:rsid w:val="000D15DE"/>
    <w:rsid w:val="000D1651"/>
    <w:rsid w:val="000D171B"/>
    <w:rsid w:val="000D1750"/>
    <w:rsid w:val="000D175D"/>
    <w:rsid w:val="000D1786"/>
    <w:rsid w:val="000D178A"/>
    <w:rsid w:val="000D17A2"/>
    <w:rsid w:val="000D17B0"/>
    <w:rsid w:val="000D17E3"/>
    <w:rsid w:val="000D1813"/>
    <w:rsid w:val="000D1856"/>
    <w:rsid w:val="000D1956"/>
    <w:rsid w:val="000D195D"/>
    <w:rsid w:val="000D1977"/>
    <w:rsid w:val="000D19B1"/>
    <w:rsid w:val="000D19BD"/>
    <w:rsid w:val="000D19D3"/>
    <w:rsid w:val="000D1A7B"/>
    <w:rsid w:val="000D1A83"/>
    <w:rsid w:val="000D1ABD"/>
    <w:rsid w:val="000D1AC4"/>
    <w:rsid w:val="000D1B63"/>
    <w:rsid w:val="000D1BA2"/>
    <w:rsid w:val="000D1C03"/>
    <w:rsid w:val="000D1C08"/>
    <w:rsid w:val="000D1C40"/>
    <w:rsid w:val="000D1CA6"/>
    <w:rsid w:val="000D1CBC"/>
    <w:rsid w:val="000D1D02"/>
    <w:rsid w:val="000D1D44"/>
    <w:rsid w:val="000D1D5D"/>
    <w:rsid w:val="000D1D79"/>
    <w:rsid w:val="000D1DC4"/>
    <w:rsid w:val="000D1DCE"/>
    <w:rsid w:val="000D1E37"/>
    <w:rsid w:val="000D1E9B"/>
    <w:rsid w:val="000D1EA9"/>
    <w:rsid w:val="000D1F54"/>
    <w:rsid w:val="000D1F99"/>
    <w:rsid w:val="000D1FA9"/>
    <w:rsid w:val="000D1FD2"/>
    <w:rsid w:val="000D2011"/>
    <w:rsid w:val="000D2026"/>
    <w:rsid w:val="000D2066"/>
    <w:rsid w:val="000D2068"/>
    <w:rsid w:val="000D20A0"/>
    <w:rsid w:val="000D20B5"/>
    <w:rsid w:val="000D213C"/>
    <w:rsid w:val="000D213D"/>
    <w:rsid w:val="000D21DB"/>
    <w:rsid w:val="000D220C"/>
    <w:rsid w:val="000D2215"/>
    <w:rsid w:val="000D2226"/>
    <w:rsid w:val="000D22AC"/>
    <w:rsid w:val="000D22B6"/>
    <w:rsid w:val="000D22F6"/>
    <w:rsid w:val="000D2332"/>
    <w:rsid w:val="000D2348"/>
    <w:rsid w:val="000D248C"/>
    <w:rsid w:val="000D24B3"/>
    <w:rsid w:val="000D24B8"/>
    <w:rsid w:val="000D24BF"/>
    <w:rsid w:val="000D24D1"/>
    <w:rsid w:val="000D253D"/>
    <w:rsid w:val="000D2568"/>
    <w:rsid w:val="000D258B"/>
    <w:rsid w:val="000D25A9"/>
    <w:rsid w:val="000D2619"/>
    <w:rsid w:val="000D2631"/>
    <w:rsid w:val="000D263A"/>
    <w:rsid w:val="000D2681"/>
    <w:rsid w:val="000D2687"/>
    <w:rsid w:val="000D26E2"/>
    <w:rsid w:val="000D26F8"/>
    <w:rsid w:val="000D26FF"/>
    <w:rsid w:val="000D2717"/>
    <w:rsid w:val="000D27B1"/>
    <w:rsid w:val="000D2800"/>
    <w:rsid w:val="000D2812"/>
    <w:rsid w:val="000D2851"/>
    <w:rsid w:val="000D288C"/>
    <w:rsid w:val="000D2893"/>
    <w:rsid w:val="000D28BC"/>
    <w:rsid w:val="000D28F4"/>
    <w:rsid w:val="000D2903"/>
    <w:rsid w:val="000D2918"/>
    <w:rsid w:val="000D29F7"/>
    <w:rsid w:val="000D2A19"/>
    <w:rsid w:val="000D2A21"/>
    <w:rsid w:val="000D2A3B"/>
    <w:rsid w:val="000D2A3E"/>
    <w:rsid w:val="000D2A71"/>
    <w:rsid w:val="000D2A8C"/>
    <w:rsid w:val="000D2A9C"/>
    <w:rsid w:val="000D2AE4"/>
    <w:rsid w:val="000D2AEB"/>
    <w:rsid w:val="000D2AEF"/>
    <w:rsid w:val="000D2B1B"/>
    <w:rsid w:val="000D2C04"/>
    <w:rsid w:val="000D2C22"/>
    <w:rsid w:val="000D2C65"/>
    <w:rsid w:val="000D2C9B"/>
    <w:rsid w:val="000D2CDA"/>
    <w:rsid w:val="000D2D33"/>
    <w:rsid w:val="000D2D7D"/>
    <w:rsid w:val="000D2D93"/>
    <w:rsid w:val="000D2E08"/>
    <w:rsid w:val="000D2E1F"/>
    <w:rsid w:val="000D2E3E"/>
    <w:rsid w:val="000D2E5D"/>
    <w:rsid w:val="000D2E7A"/>
    <w:rsid w:val="000D2E7B"/>
    <w:rsid w:val="000D2EDD"/>
    <w:rsid w:val="000D2F04"/>
    <w:rsid w:val="000D2F2E"/>
    <w:rsid w:val="000D2F47"/>
    <w:rsid w:val="000D2F9B"/>
    <w:rsid w:val="000D2FB6"/>
    <w:rsid w:val="000D2FF5"/>
    <w:rsid w:val="000D3050"/>
    <w:rsid w:val="000D307A"/>
    <w:rsid w:val="000D30CF"/>
    <w:rsid w:val="000D30D6"/>
    <w:rsid w:val="000D30E3"/>
    <w:rsid w:val="000D3136"/>
    <w:rsid w:val="000D313E"/>
    <w:rsid w:val="000D314B"/>
    <w:rsid w:val="000D3167"/>
    <w:rsid w:val="000D316E"/>
    <w:rsid w:val="000D3170"/>
    <w:rsid w:val="000D3190"/>
    <w:rsid w:val="000D31D7"/>
    <w:rsid w:val="000D31F2"/>
    <w:rsid w:val="000D3217"/>
    <w:rsid w:val="000D323B"/>
    <w:rsid w:val="000D3249"/>
    <w:rsid w:val="000D324A"/>
    <w:rsid w:val="000D32D8"/>
    <w:rsid w:val="000D32FF"/>
    <w:rsid w:val="000D3335"/>
    <w:rsid w:val="000D3359"/>
    <w:rsid w:val="000D338E"/>
    <w:rsid w:val="000D3399"/>
    <w:rsid w:val="000D3417"/>
    <w:rsid w:val="000D347E"/>
    <w:rsid w:val="000D34C3"/>
    <w:rsid w:val="000D34DB"/>
    <w:rsid w:val="000D353F"/>
    <w:rsid w:val="000D354F"/>
    <w:rsid w:val="000D3585"/>
    <w:rsid w:val="000D35CE"/>
    <w:rsid w:val="000D3607"/>
    <w:rsid w:val="000D3660"/>
    <w:rsid w:val="000D3668"/>
    <w:rsid w:val="000D36A6"/>
    <w:rsid w:val="000D36FA"/>
    <w:rsid w:val="000D3758"/>
    <w:rsid w:val="000D37AB"/>
    <w:rsid w:val="000D38D8"/>
    <w:rsid w:val="000D3911"/>
    <w:rsid w:val="000D3A35"/>
    <w:rsid w:val="000D3A44"/>
    <w:rsid w:val="000D3A6A"/>
    <w:rsid w:val="000D3A74"/>
    <w:rsid w:val="000D3AE7"/>
    <w:rsid w:val="000D3AF0"/>
    <w:rsid w:val="000D3B03"/>
    <w:rsid w:val="000D3B43"/>
    <w:rsid w:val="000D3B44"/>
    <w:rsid w:val="000D3B5C"/>
    <w:rsid w:val="000D3B8F"/>
    <w:rsid w:val="000D3B98"/>
    <w:rsid w:val="000D3BB2"/>
    <w:rsid w:val="000D3BBA"/>
    <w:rsid w:val="000D3BD2"/>
    <w:rsid w:val="000D3C2C"/>
    <w:rsid w:val="000D3C38"/>
    <w:rsid w:val="000D3C56"/>
    <w:rsid w:val="000D3C67"/>
    <w:rsid w:val="000D3C73"/>
    <w:rsid w:val="000D3C90"/>
    <w:rsid w:val="000D3CD9"/>
    <w:rsid w:val="000D3CF0"/>
    <w:rsid w:val="000D3DB0"/>
    <w:rsid w:val="000D3DC4"/>
    <w:rsid w:val="000D3DDE"/>
    <w:rsid w:val="000D3E05"/>
    <w:rsid w:val="000D3E19"/>
    <w:rsid w:val="000D3E35"/>
    <w:rsid w:val="000D3E45"/>
    <w:rsid w:val="000D3E6C"/>
    <w:rsid w:val="000D3E6E"/>
    <w:rsid w:val="000D3E8A"/>
    <w:rsid w:val="000D3E8F"/>
    <w:rsid w:val="000D3EA4"/>
    <w:rsid w:val="000D3ECD"/>
    <w:rsid w:val="000D3F02"/>
    <w:rsid w:val="000D3F48"/>
    <w:rsid w:val="000D3F60"/>
    <w:rsid w:val="000D3F61"/>
    <w:rsid w:val="000D3F70"/>
    <w:rsid w:val="000D3F87"/>
    <w:rsid w:val="000D3FAE"/>
    <w:rsid w:val="000D4008"/>
    <w:rsid w:val="000D4049"/>
    <w:rsid w:val="000D409C"/>
    <w:rsid w:val="000D4154"/>
    <w:rsid w:val="000D415C"/>
    <w:rsid w:val="000D4161"/>
    <w:rsid w:val="000D4242"/>
    <w:rsid w:val="000D4279"/>
    <w:rsid w:val="000D4295"/>
    <w:rsid w:val="000D42B1"/>
    <w:rsid w:val="000D42BC"/>
    <w:rsid w:val="000D42EF"/>
    <w:rsid w:val="000D431F"/>
    <w:rsid w:val="000D4367"/>
    <w:rsid w:val="000D4373"/>
    <w:rsid w:val="000D43D0"/>
    <w:rsid w:val="000D441F"/>
    <w:rsid w:val="000D447C"/>
    <w:rsid w:val="000D44A4"/>
    <w:rsid w:val="000D44CE"/>
    <w:rsid w:val="000D4540"/>
    <w:rsid w:val="000D454D"/>
    <w:rsid w:val="000D4575"/>
    <w:rsid w:val="000D4587"/>
    <w:rsid w:val="000D45A2"/>
    <w:rsid w:val="000D45C3"/>
    <w:rsid w:val="000D45D6"/>
    <w:rsid w:val="000D45DC"/>
    <w:rsid w:val="000D460E"/>
    <w:rsid w:val="000D466B"/>
    <w:rsid w:val="000D4690"/>
    <w:rsid w:val="000D46A3"/>
    <w:rsid w:val="000D46CD"/>
    <w:rsid w:val="000D46DA"/>
    <w:rsid w:val="000D4753"/>
    <w:rsid w:val="000D477C"/>
    <w:rsid w:val="000D478F"/>
    <w:rsid w:val="000D4799"/>
    <w:rsid w:val="000D47C5"/>
    <w:rsid w:val="000D47EA"/>
    <w:rsid w:val="000D4813"/>
    <w:rsid w:val="000D489E"/>
    <w:rsid w:val="000D48C1"/>
    <w:rsid w:val="000D491D"/>
    <w:rsid w:val="000D49C8"/>
    <w:rsid w:val="000D4A22"/>
    <w:rsid w:val="000D4A5C"/>
    <w:rsid w:val="000D4AC9"/>
    <w:rsid w:val="000D4ACD"/>
    <w:rsid w:val="000D4AEE"/>
    <w:rsid w:val="000D4AF9"/>
    <w:rsid w:val="000D4B1C"/>
    <w:rsid w:val="000D4BAD"/>
    <w:rsid w:val="000D4BE3"/>
    <w:rsid w:val="000D4BF5"/>
    <w:rsid w:val="000D4C03"/>
    <w:rsid w:val="000D4C0A"/>
    <w:rsid w:val="000D4C0C"/>
    <w:rsid w:val="000D4C1A"/>
    <w:rsid w:val="000D4C29"/>
    <w:rsid w:val="000D4C3D"/>
    <w:rsid w:val="000D4CAC"/>
    <w:rsid w:val="000D4D28"/>
    <w:rsid w:val="000D4D69"/>
    <w:rsid w:val="000D4DB6"/>
    <w:rsid w:val="000D4DCE"/>
    <w:rsid w:val="000D4DE5"/>
    <w:rsid w:val="000D4E1B"/>
    <w:rsid w:val="000D4E35"/>
    <w:rsid w:val="000D4E60"/>
    <w:rsid w:val="000D4E87"/>
    <w:rsid w:val="000D4E92"/>
    <w:rsid w:val="000D4E95"/>
    <w:rsid w:val="000D4E9B"/>
    <w:rsid w:val="000D4EB8"/>
    <w:rsid w:val="000D4F21"/>
    <w:rsid w:val="000D4F49"/>
    <w:rsid w:val="000D4F70"/>
    <w:rsid w:val="000D4F72"/>
    <w:rsid w:val="000D4F7E"/>
    <w:rsid w:val="000D4FB2"/>
    <w:rsid w:val="000D4FC8"/>
    <w:rsid w:val="000D4FF2"/>
    <w:rsid w:val="000D5069"/>
    <w:rsid w:val="000D5186"/>
    <w:rsid w:val="000D5194"/>
    <w:rsid w:val="000D51B1"/>
    <w:rsid w:val="000D521B"/>
    <w:rsid w:val="000D5221"/>
    <w:rsid w:val="000D5236"/>
    <w:rsid w:val="000D523F"/>
    <w:rsid w:val="000D528B"/>
    <w:rsid w:val="000D52C4"/>
    <w:rsid w:val="000D52C5"/>
    <w:rsid w:val="000D535A"/>
    <w:rsid w:val="000D536B"/>
    <w:rsid w:val="000D537E"/>
    <w:rsid w:val="000D538C"/>
    <w:rsid w:val="000D53C1"/>
    <w:rsid w:val="000D544C"/>
    <w:rsid w:val="000D548D"/>
    <w:rsid w:val="000D54C8"/>
    <w:rsid w:val="000D5501"/>
    <w:rsid w:val="000D5541"/>
    <w:rsid w:val="000D556E"/>
    <w:rsid w:val="000D5588"/>
    <w:rsid w:val="000D55B7"/>
    <w:rsid w:val="000D55D3"/>
    <w:rsid w:val="000D55D6"/>
    <w:rsid w:val="000D55E4"/>
    <w:rsid w:val="000D55F9"/>
    <w:rsid w:val="000D5670"/>
    <w:rsid w:val="000D572E"/>
    <w:rsid w:val="000D5733"/>
    <w:rsid w:val="000D5759"/>
    <w:rsid w:val="000D5760"/>
    <w:rsid w:val="000D5764"/>
    <w:rsid w:val="000D5796"/>
    <w:rsid w:val="000D57CC"/>
    <w:rsid w:val="000D57E3"/>
    <w:rsid w:val="000D58BD"/>
    <w:rsid w:val="000D591C"/>
    <w:rsid w:val="000D592F"/>
    <w:rsid w:val="000D5940"/>
    <w:rsid w:val="000D59DC"/>
    <w:rsid w:val="000D59F4"/>
    <w:rsid w:val="000D5A0E"/>
    <w:rsid w:val="000D5AAF"/>
    <w:rsid w:val="000D5AB4"/>
    <w:rsid w:val="000D5AF0"/>
    <w:rsid w:val="000D5B0C"/>
    <w:rsid w:val="000D5B39"/>
    <w:rsid w:val="000D5B3A"/>
    <w:rsid w:val="000D5B7B"/>
    <w:rsid w:val="000D5BC9"/>
    <w:rsid w:val="000D5BE1"/>
    <w:rsid w:val="000D5BEF"/>
    <w:rsid w:val="000D5C1A"/>
    <w:rsid w:val="000D5CF2"/>
    <w:rsid w:val="000D5D2B"/>
    <w:rsid w:val="000D5D7E"/>
    <w:rsid w:val="000D5D89"/>
    <w:rsid w:val="000D5E1C"/>
    <w:rsid w:val="000D5E23"/>
    <w:rsid w:val="000D5F0E"/>
    <w:rsid w:val="000D5F1D"/>
    <w:rsid w:val="000D5F25"/>
    <w:rsid w:val="000D5F63"/>
    <w:rsid w:val="000D5F83"/>
    <w:rsid w:val="000D5FE2"/>
    <w:rsid w:val="000D6006"/>
    <w:rsid w:val="000D6008"/>
    <w:rsid w:val="000D6097"/>
    <w:rsid w:val="000D60A7"/>
    <w:rsid w:val="000D60B9"/>
    <w:rsid w:val="000D60EB"/>
    <w:rsid w:val="000D60FC"/>
    <w:rsid w:val="000D613A"/>
    <w:rsid w:val="000D614F"/>
    <w:rsid w:val="000D6190"/>
    <w:rsid w:val="000D6195"/>
    <w:rsid w:val="000D6255"/>
    <w:rsid w:val="000D625A"/>
    <w:rsid w:val="000D62D7"/>
    <w:rsid w:val="000D62E3"/>
    <w:rsid w:val="000D6304"/>
    <w:rsid w:val="000D6314"/>
    <w:rsid w:val="000D6398"/>
    <w:rsid w:val="000D63DA"/>
    <w:rsid w:val="000D63F8"/>
    <w:rsid w:val="000D642C"/>
    <w:rsid w:val="000D6445"/>
    <w:rsid w:val="000D6483"/>
    <w:rsid w:val="000D6490"/>
    <w:rsid w:val="000D64B2"/>
    <w:rsid w:val="000D652C"/>
    <w:rsid w:val="000D6562"/>
    <w:rsid w:val="000D6575"/>
    <w:rsid w:val="000D659F"/>
    <w:rsid w:val="000D65A3"/>
    <w:rsid w:val="000D65D1"/>
    <w:rsid w:val="000D65F3"/>
    <w:rsid w:val="000D660E"/>
    <w:rsid w:val="000D6634"/>
    <w:rsid w:val="000D6644"/>
    <w:rsid w:val="000D66A8"/>
    <w:rsid w:val="000D676B"/>
    <w:rsid w:val="000D67BA"/>
    <w:rsid w:val="000D67D4"/>
    <w:rsid w:val="000D67F3"/>
    <w:rsid w:val="000D6800"/>
    <w:rsid w:val="000D6804"/>
    <w:rsid w:val="000D684E"/>
    <w:rsid w:val="000D6857"/>
    <w:rsid w:val="000D6888"/>
    <w:rsid w:val="000D68F1"/>
    <w:rsid w:val="000D6987"/>
    <w:rsid w:val="000D69FC"/>
    <w:rsid w:val="000D6A0C"/>
    <w:rsid w:val="000D6A0F"/>
    <w:rsid w:val="000D6A80"/>
    <w:rsid w:val="000D6A85"/>
    <w:rsid w:val="000D6B7D"/>
    <w:rsid w:val="000D6BB3"/>
    <w:rsid w:val="000D6C35"/>
    <w:rsid w:val="000D6C92"/>
    <w:rsid w:val="000D6C9B"/>
    <w:rsid w:val="000D6CCE"/>
    <w:rsid w:val="000D6D27"/>
    <w:rsid w:val="000D6D74"/>
    <w:rsid w:val="000D6D79"/>
    <w:rsid w:val="000D6DBC"/>
    <w:rsid w:val="000D6DC1"/>
    <w:rsid w:val="000D6E73"/>
    <w:rsid w:val="000D6EA2"/>
    <w:rsid w:val="000D6EC4"/>
    <w:rsid w:val="000D6ECB"/>
    <w:rsid w:val="000D6EF4"/>
    <w:rsid w:val="000D6F23"/>
    <w:rsid w:val="000D6F29"/>
    <w:rsid w:val="000D6F52"/>
    <w:rsid w:val="000D6F58"/>
    <w:rsid w:val="000D6F60"/>
    <w:rsid w:val="000D6FA6"/>
    <w:rsid w:val="000D6FB1"/>
    <w:rsid w:val="000D6FB3"/>
    <w:rsid w:val="000D6FE7"/>
    <w:rsid w:val="000D6FF0"/>
    <w:rsid w:val="000D7014"/>
    <w:rsid w:val="000D7025"/>
    <w:rsid w:val="000D7030"/>
    <w:rsid w:val="000D7048"/>
    <w:rsid w:val="000D704E"/>
    <w:rsid w:val="000D70DC"/>
    <w:rsid w:val="000D7150"/>
    <w:rsid w:val="000D7162"/>
    <w:rsid w:val="000D7170"/>
    <w:rsid w:val="000D71A0"/>
    <w:rsid w:val="000D71B5"/>
    <w:rsid w:val="000D71D7"/>
    <w:rsid w:val="000D7210"/>
    <w:rsid w:val="000D721D"/>
    <w:rsid w:val="000D727E"/>
    <w:rsid w:val="000D72DB"/>
    <w:rsid w:val="000D7315"/>
    <w:rsid w:val="000D7332"/>
    <w:rsid w:val="000D7475"/>
    <w:rsid w:val="000D74D0"/>
    <w:rsid w:val="000D74DC"/>
    <w:rsid w:val="000D750A"/>
    <w:rsid w:val="000D75CA"/>
    <w:rsid w:val="000D75DA"/>
    <w:rsid w:val="000D75FE"/>
    <w:rsid w:val="000D762B"/>
    <w:rsid w:val="000D7641"/>
    <w:rsid w:val="000D7691"/>
    <w:rsid w:val="000D76B4"/>
    <w:rsid w:val="000D76CE"/>
    <w:rsid w:val="000D7797"/>
    <w:rsid w:val="000D77AA"/>
    <w:rsid w:val="000D77EC"/>
    <w:rsid w:val="000D78A5"/>
    <w:rsid w:val="000D78E6"/>
    <w:rsid w:val="000D78EB"/>
    <w:rsid w:val="000D78F4"/>
    <w:rsid w:val="000D7940"/>
    <w:rsid w:val="000D796A"/>
    <w:rsid w:val="000D79FB"/>
    <w:rsid w:val="000D7A1D"/>
    <w:rsid w:val="000D7A29"/>
    <w:rsid w:val="000D7A2E"/>
    <w:rsid w:val="000D7AE2"/>
    <w:rsid w:val="000D7AEB"/>
    <w:rsid w:val="000D7B28"/>
    <w:rsid w:val="000D7B59"/>
    <w:rsid w:val="000D7B7F"/>
    <w:rsid w:val="000D7BD4"/>
    <w:rsid w:val="000D7BDE"/>
    <w:rsid w:val="000D7BE7"/>
    <w:rsid w:val="000D7C60"/>
    <w:rsid w:val="000D7C7F"/>
    <w:rsid w:val="000D7C82"/>
    <w:rsid w:val="000D7C8A"/>
    <w:rsid w:val="000D7CBF"/>
    <w:rsid w:val="000D7D35"/>
    <w:rsid w:val="000D7D68"/>
    <w:rsid w:val="000D7D6B"/>
    <w:rsid w:val="000D7DEA"/>
    <w:rsid w:val="000D7E0B"/>
    <w:rsid w:val="000D7E19"/>
    <w:rsid w:val="000D7E1C"/>
    <w:rsid w:val="000D7E85"/>
    <w:rsid w:val="000D7E9C"/>
    <w:rsid w:val="000D7EA9"/>
    <w:rsid w:val="000D7FC1"/>
    <w:rsid w:val="000E005B"/>
    <w:rsid w:val="000E005C"/>
    <w:rsid w:val="000E00AE"/>
    <w:rsid w:val="000E00BC"/>
    <w:rsid w:val="000E0128"/>
    <w:rsid w:val="000E0173"/>
    <w:rsid w:val="000E0175"/>
    <w:rsid w:val="000E017A"/>
    <w:rsid w:val="000E01C1"/>
    <w:rsid w:val="000E01CD"/>
    <w:rsid w:val="000E0203"/>
    <w:rsid w:val="000E0207"/>
    <w:rsid w:val="000E0229"/>
    <w:rsid w:val="000E022C"/>
    <w:rsid w:val="000E029E"/>
    <w:rsid w:val="000E02F4"/>
    <w:rsid w:val="000E030E"/>
    <w:rsid w:val="000E0320"/>
    <w:rsid w:val="000E03ED"/>
    <w:rsid w:val="000E03F8"/>
    <w:rsid w:val="000E0400"/>
    <w:rsid w:val="000E0455"/>
    <w:rsid w:val="000E04D8"/>
    <w:rsid w:val="000E04E9"/>
    <w:rsid w:val="000E04FB"/>
    <w:rsid w:val="000E05C6"/>
    <w:rsid w:val="000E067E"/>
    <w:rsid w:val="000E0687"/>
    <w:rsid w:val="000E06AB"/>
    <w:rsid w:val="000E06D0"/>
    <w:rsid w:val="000E0711"/>
    <w:rsid w:val="000E0763"/>
    <w:rsid w:val="000E0766"/>
    <w:rsid w:val="000E0789"/>
    <w:rsid w:val="000E07C1"/>
    <w:rsid w:val="000E07F3"/>
    <w:rsid w:val="000E07F8"/>
    <w:rsid w:val="000E07FC"/>
    <w:rsid w:val="000E0806"/>
    <w:rsid w:val="000E086D"/>
    <w:rsid w:val="000E087D"/>
    <w:rsid w:val="000E0897"/>
    <w:rsid w:val="000E08B5"/>
    <w:rsid w:val="000E08E1"/>
    <w:rsid w:val="000E08E8"/>
    <w:rsid w:val="000E0900"/>
    <w:rsid w:val="000E090E"/>
    <w:rsid w:val="000E092C"/>
    <w:rsid w:val="000E098D"/>
    <w:rsid w:val="000E09A1"/>
    <w:rsid w:val="000E09C6"/>
    <w:rsid w:val="000E09D5"/>
    <w:rsid w:val="000E0A07"/>
    <w:rsid w:val="000E0A35"/>
    <w:rsid w:val="000E0A76"/>
    <w:rsid w:val="000E0A9B"/>
    <w:rsid w:val="000E0AA9"/>
    <w:rsid w:val="000E0B06"/>
    <w:rsid w:val="000E0B23"/>
    <w:rsid w:val="000E0B84"/>
    <w:rsid w:val="000E0BD8"/>
    <w:rsid w:val="000E0C2A"/>
    <w:rsid w:val="000E0C3F"/>
    <w:rsid w:val="000E0C5C"/>
    <w:rsid w:val="000E0C73"/>
    <w:rsid w:val="000E0CBB"/>
    <w:rsid w:val="000E0CD9"/>
    <w:rsid w:val="000E0CEA"/>
    <w:rsid w:val="000E0D01"/>
    <w:rsid w:val="000E0D90"/>
    <w:rsid w:val="000E0DAA"/>
    <w:rsid w:val="000E0DB1"/>
    <w:rsid w:val="000E0DCF"/>
    <w:rsid w:val="000E0E0C"/>
    <w:rsid w:val="000E0EC9"/>
    <w:rsid w:val="000E0F6B"/>
    <w:rsid w:val="000E0F6D"/>
    <w:rsid w:val="000E0F9E"/>
    <w:rsid w:val="000E0FAE"/>
    <w:rsid w:val="000E0FC7"/>
    <w:rsid w:val="000E0FF2"/>
    <w:rsid w:val="000E1042"/>
    <w:rsid w:val="000E1047"/>
    <w:rsid w:val="000E1055"/>
    <w:rsid w:val="000E105F"/>
    <w:rsid w:val="000E1074"/>
    <w:rsid w:val="000E108B"/>
    <w:rsid w:val="000E109A"/>
    <w:rsid w:val="000E109B"/>
    <w:rsid w:val="000E10BA"/>
    <w:rsid w:val="000E10D7"/>
    <w:rsid w:val="000E10E5"/>
    <w:rsid w:val="000E10E8"/>
    <w:rsid w:val="000E1102"/>
    <w:rsid w:val="000E1151"/>
    <w:rsid w:val="000E119A"/>
    <w:rsid w:val="000E1232"/>
    <w:rsid w:val="000E1245"/>
    <w:rsid w:val="000E1272"/>
    <w:rsid w:val="000E127E"/>
    <w:rsid w:val="000E132B"/>
    <w:rsid w:val="000E1343"/>
    <w:rsid w:val="000E134E"/>
    <w:rsid w:val="000E13CF"/>
    <w:rsid w:val="000E13D7"/>
    <w:rsid w:val="000E13DC"/>
    <w:rsid w:val="000E13FA"/>
    <w:rsid w:val="000E1425"/>
    <w:rsid w:val="000E1428"/>
    <w:rsid w:val="000E1472"/>
    <w:rsid w:val="000E1498"/>
    <w:rsid w:val="000E14A8"/>
    <w:rsid w:val="000E1541"/>
    <w:rsid w:val="000E1566"/>
    <w:rsid w:val="000E1572"/>
    <w:rsid w:val="000E15A4"/>
    <w:rsid w:val="000E15C6"/>
    <w:rsid w:val="000E15F5"/>
    <w:rsid w:val="000E1603"/>
    <w:rsid w:val="000E16DD"/>
    <w:rsid w:val="000E1726"/>
    <w:rsid w:val="000E1727"/>
    <w:rsid w:val="000E178B"/>
    <w:rsid w:val="000E179F"/>
    <w:rsid w:val="000E17C0"/>
    <w:rsid w:val="000E17EC"/>
    <w:rsid w:val="000E17F9"/>
    <w:rsid w:val="000E1807"/>
    <w:rsid w:val="000E181E"/>
    <w:rsid w:val="000E1849"/>
    <w:rsid w:val="000E1879"/>
    <w:rsid w:val="000E189D"/>
    <w:rsid w:val="000E1941"/>
    <w:rsid w:val="000E1951"/>
    <w:rsid w:val="000E1957"/>
    <w:rsid w:val="000E196A"/>
    <w:rsid w:val="000E1979"/>
    <w:rsid w:val="000E1989"/>
    <w:rsid w:val="000E19AD"/>
    <w:rsid w:val="000E19F8"/>
    <w:rsid w:val="000E1A13"/>
    <w:rsid w:val="000E1A30"/>
    <w:rsid w:val="000E1A33"/>
    <w:rsid w:val="000E1A68"/>
    <w:rsid w:val="000E1B02"/>
    <w:rsid w:val="000E1B05"/>
    <w:rsid w:val="000E1B4C"/>
    <w:rsid w:val="000E1B9C"/>
    <w:rsid w:val="000E1BA8"/>
    <w:rsid w:val="000E1BBB"/>
    <w:rsid w:val="000E1C23"/>
    <w:rsid w:val="000E1C41"/>
    <w:rsid w:val="000E1C7F"/>
    <w:rsid w:val="000E1CC3"/>
    <w:rsid w:val="000E1CDD"/>
    <w:rsid w:val="000E1D2E"/>
    <w:rsid w:val="000E1D96"/>
    <w:rsid w:val="000E1DC4"/>
    <w:rsid w:val="000E1DD2"/>
    <w:rsid w:val="000E1DF4"/>
    <w:rsid w:val="000E1DFF"/>
    <w:rsid w:val="000E1E20"/>
    <w:rsid w:val="000E1E4D"/>
    <w:rsid w:val="000E1E69"/>
    <w:rsid w:val="000E1E6E"/>
    <w:rsid w:val="000E1E70"/>
    <w:rsid w:val="000E1E91"/>
    <w:rsid w:val="000E1EAE"/>
    <w:rsid w:val="000E1EF8"/>
    <w:rsid w:val="000E1F16"/>
    <w:rsid w:val="000E1F21"/>
    <w:rsid w:val="000E1F2A"/>
    <w:rsid w:val="000E1F8A"/>
    <w:rsid w:val="000E1FA1"/>
    <w:rsid w:val="000E1FE4"/>
    <w:rsid w:val="000E2024"/>
    <w:rsid w:val="000E206D"/>
    <w:rsid w:val="000E2085"/>
    <w:rsid w:val="000E20C7"/>
    <w:rsid w:val="000E20C8"/>
    <w:rsid w:val="000E20CA"/>
    <w:rsid w:val="000E212C"/>
    <w:rsid w:val="000E214F"/>
    <w:rsid w:val="000E2155"/>
    <w:rsid w:val="000E2158"/>
    <w:rsid w:val="000E2169"/>
    <w:rsid w:val="000E2174"/>
    <w:rsid w:val="000E218A"/>
    <w:rsid w:val="000E21E6"/>
    <w:rsid w:val="000E2212"/>
    <w:rsid w:val="000E2264"/>
    <w:rsid w:val="000E22AB"/>
    <w:rsid w:val="000E22E4"/>
    <w:rsid w:val="000E236B"/>
    <w:rsid w:val="000E237A"/>
    <w:rsid w:val="000E2396"/>
    <w:rsid w:val="000E23F8"/>
    <w:rsid w:val="000E242A"/>
    <w:rsid w:val="000E2451"/>
    <w:rsid w:val="000E250D"/>
    <w:rsid w:val="000E253E"/>
    <w:rsid w:val="000E254E"/>
    <w:rsid w:val="000E2574"/>
    <w:rsid w:val="000E2605"/>
    <w:rsid w:val="000E2625"/>
    <w:rsid w:val="000E2669"/>
    <w:rsid w:val="000E267C"/>
    <w:rsid w:val="000E26B9"/>
    <w:rsid w:val="000E27A8"/>
    <w:rsid w:val="000E27C9"/>
    <w:rsid w:val="000E2805"/>
    <w:rsid w:val="000E281A"/>
    <w:rsid w:val="000E28E8"/>
    <w:rsid w:val="000E294E"/>
    <w:rsid w:val="000E2951"/>
    <w:rsid w:val="000E295C"/>
    <w:rsid w:val="000E298D"/>
    <w:rsid w:val="000E298F"/>
    <w:rsid w:val="000E29B0"/>
    <w:rsid w:val="000E29D0"/>
    <w:rsid w:val="000E2A00"/>
    <w:rsid w:val="000E2A2D"/>
    <w:rsid w:val="000E2A52"/>
    <w:rsid w:val="000E2A8D"/>
    <w:rsid w:val="000E2AE9"/>
    <w:rsid w:val="000E2AF1"/>
    <w:rsid w:val="000E2AFB"/>
    <w:rsid w:val="000E2B10"/>
    <w:rsid w:val="000E2B11"/>
    <w:rsid w:val="000E2BA4"/>
    <w:rsid w:val="000E2BCB"/>
    <w:rsid w:val="000E2BE4"/>
    <w:rsid w:val="000E2BF6"/>
    <w:rsid w:val="000E2C03"/>
    <w:rsid w:val="000E2C0D"/>
    <w:rsid w:val="000E2C2C"/>
    <w:rsid w:val="000E2C52"/>
    <w:rsid w:val="000E2CC5"/>
    <w:rsid w:val="000E2CFC"/>
    <w:rsid w:val="000E2D10"/>
    <w:rsid w:val="000E2D3D"/>
    <w:rsid w:val="000E2D48"/>
    <w:rsid w:val="000E2D50"/>
    <w:rsid w:val="000E2D87"/>
    <w:rsid w:val="000E2D94"/>
    <w:rsid w:val="000E2E07"/>
    <w:rsid w:val="000E2ED1"/>
    <w:rsid w:val="000E2ED2"/>
    <w:rsid w:val="000E2EDC"/>
    <w:rsid w:val="000E2EFC"/>
    <w:rsid w:val="000E2F7E"/>
    <w:rsid w:val="000E2FA5"/>
    <w:rsid w:val="000E2FB6"/>
    <w:rsid w:val="000E2FED"/>
    <w:rsid w:val="000E3000"/>
    <w:rsid w:val="000E303F"/>
    <w:rsid w:val="000E3050"/>
    <w:rsid w:val="000E305A"/>
    <w:rsid w:val="000E30A2"/>
    <w:rsid w:val="000E3105"/>
    <w:rsid w:val="000E317F"/>
    <w:rsid w:val="000E3185"/>
    <w:rsid w:val="000E31C3"/>
    <w:rsid w:val="000E321D"/>
    <w:rsid w:val="000E321E"/>
    <w:rsid w:val="000E3234"/>
    <w:rsid w:val="000E3257"/>
    <w:rsid w:val="000E3258"/>
    <w:rsid w:val="000E3271"/>
    <w:rsid w:val="000E327D"/>
    <w:rsid w:val="000E327F"/>
    <w:rsid w:val="000E3288"/>
    <w:rsid w:val="000E328F"/>
    <w:rsid w:val="000E32A5"/>
    <w:rsid w:val="000E32EB"/>
    <w:rsid w:val="000E32F7"/>
    <w:rsid w:val="000E334D"/>
    <w:rsid w:val="000E338B"/>
    <w:rsid w:val="000E341A"/>
    <w:rsid w:val="000E3438"/>
    <w:rsid w:val="000E34F3"/>
    <w:rsid w:val="000E3515"/>
    <w:rsid w:val="000E3562"/>
    <w:rsid w:val="000E357F"/>
    <w:rsid w:val="000E35E9"/>
    <w:rsid w:val="000E367D"/>
    <w:rsid w:val="000E36AF"/>
    <w:rsid w:val="000E36BE"/>
    <w:rsid w:val="000E370A"/>
    <w:rsid w:val="000E372C"/>
    <w:rsid w:val="000E3763"/>
    <w:rsid w:val="000E3783"/>
    <w:rsid w:val="000E379E"/>
    <w:rsid w:val="000E37AD"/>
    <w:rsid w:val="000E37D3"/>
    <w:rsid w:val="000E37F0"/>
    <w:rsid w:val="000E3870"/>
    <w:rsid w:val="000E388A"/>
    <w:rsid w:val="000E3896"/>
    <w:rsid w:val="000E389B"/>
    <w:rsid w:val="000E38A2"/>
    <w:rsid w:val="000E38AB"/>
    <w:rsid w:val="000E38BB"/>
    <w:rsid w:val="000E38C7"/>
    <w:rsid w:val="000E3901"/>
    <w:rsid w:val="000E3939"/>
    <w:rsid w:val="000E397A"/>
    <w:rsid w:val="000E39A5"/>
    <w:rsid w:val="000E39D1"/>
    <w:rsid w:val="000E3A94"/>
    <w:rsid w:val="000E3A9A"/>
    <w:rsid w:val="000E3AE7"/>
    <w:rsid w:val="000E3AF1"/>
    <w:rsid w:val="000E3B0D"/>
    <w:rsid w:val="000E3B21"/>
    <w:rsid w:val="000E3BCD"/>
    <w:rsid w:val="000E3C01"/>
    <w:rsid w:val="000E3C69"/>
    <w:rsid w:val="000E3CAA"/>
    <w:rsid w:val="000E3CCE"/>
    <w:rsid w:val="000E3D09"/>
    <w:rsid w:val="000E3D81"/>
    <w:rsid w:val="000E3D8E"/>
    <w:rsid w:val="000E3DCA"/>
    <w:rsid w:val="000E3E03"/>
    <w:rsid w:val="000E3E43"/>
    <w:rsid w:val="000E3E71"/>
    <w:rsid w:val="000E3E82"/>
    <w:rsid w:val="000E3EDC"/>
    <w:rsid w:val="000E3EFE"/>
    <w:rsid w:val="000E3F6B"/>
    <w:rsid w:val="000E3F75"/>
    <w:rsid w:val="000E3F8F"/>
    <w:rsid w:val="000E3F97"/>
    <w:rsid w:val="000E3FC4"/>
    <w:rsid w:val="000E3FEA"/>
    <w:rsid w:val="000E401B"/>
    <w:rsid w:val="000E4024"/>
    <w:rsid w:val="000E402F"/>
    <w:rsid w:val="000E4065"/>
    <w:rsid w:val="000E40A8"/>
    <w:rsid w:val="000E40AA"/>
    <w:rsid w:val="000E40C1"/>
    <w:rsid w:val="000E40EA"/>
    <w:rsid w:val="000E4154"/>
    <w:rsid w:val="000E4206"/>
    <w:rsid w:val="000E4243"/>
    <w:rsid w:val="000E42B0"/>
    <w:rsid w:val="000E42D1"/>
    <w:rsid w:val="000E42DF"/>
    <w:rsid w:val="000E42E3"/>
    <w:rsid w:val="000E42FA"/>
    <w:rsid w:val="000E431C"/>
    <w:rsid w:val="000E43F8"/>
    <w:rsid w:val="000E440A"/>
    <w:rsid w:val="000E4460"/>
    <w:rsid w:val="000E448E"/>
    <w:rsid w:val="000E4495"/>
    <w:rsid w:val="000E44C0"/>
    <w:rsid w:val="000E44CB"/>
    <w:rsid w:val="000E456C"/>
    <w:rsid w:val="000E45D4"/>
    <w:rsid w:val="000E4623"/>
    <w:rsid w:val="000E464A"/>
    <w:rsid w:val="000E46A0"/>
    <w:rsid w:val="000E46C2"/>
    <w:rsid w:val="000E4712"/>
    <w:rsid w:val="000E4731"/>
    <w:rsid w:val="000E4775"/>
    <w:rsid w:val="000E479B"/>
    <w:rsid w:val="000E479D"/>
    <w:rsid w:val="000E4833"/>
    <w:rsid w:val="000E4889"/>
    <w:rsid w:val="000E4892"/>
    <w:rsid w:val="000E48A7"/>
    <w:rsid w:val="000E48B3"/>
    <w:rsid w:val="000E48BF"/>
    <w:rsid w:val="000E48C6"/>
    <w:rsid w:val="000E48C8"/>
    <w:rsid w:val="000E4917"/>
    <w:rsid w:val="000E493D"/>
    <w:rsid w:val="000E4954"/>
    <w:rsid w:val="000E49A4"/>
    <w:rsid w:val="000E49C7"/>
    <w:rsid w:val="000E4A3E"/>
    <w:rsid w:val="000E4A4B"/>
    <w:rsid w:val="000E4AAE"/>
    <w:rsid w:val="000E4ACA"/>
    <w:rsid w:val="000E4ACF"/>
    <w:rsid w:val="000E4AF4"/>
    <w:rsid w:val="000E4B0D"/>
    <w:rsid w:val="000E4B16"/>
    <w:rsid w:val="000E4B22"/>
    <w:rsid w:val="000E4B52"/>
    <w:rsid w:val="000E4BE4"/>
    <w:rsid w:val="000E4C21"/>
    <w:rsid w:val="000E4CA6"/>
    <w:rsid w:val="000E4CFB"/>
    <w:rsid w:val="000E4CFE"/>
    <w:rsid w:val="000E4D0A"/>
    <w:rsid w:val="000E4D4C"/>
    <w:rsid w:val="000E4D76"/>
    <w:rsid w:val="000E4D7F"/>
    <w:rsid w:val="000E4DA7"/>
    <w:rsid w:val="000E4DDD"/>
    <w:rsid w:val="000E4E00"/>
    <w:rsid w:val="000E4E43"/>
    <w:rsid w:val="000E4E73"/>
    <w:rsid w:val="000E4E86"/>
    <w:rsid w:val="000E4EE1"/>
    <w:rsid w:val="000E4EFA"/>
    <w:rsid w:val="000E4F2B"/>
    <w:rsid w:val="000E4F4D"/>
    <w:rsid w:val="000E4F9C"/>
    <w:rsid w:val="000E4FA8"/>
    <w:rsid w:val="000E50B8"/>
    <w:rsid w:val="000E50C9"/>
    <w:rsid w:val="000E50D9"/>
    <w:rsid w:val="000E5109"/>
    <w:rsid w:val="000E5133"/>
    <w:rsid w:val="000E519D"/>
    <w:rsid w:val="000E525A"/>
    <w:rsid w:val="000E5266"/>
    <w:rsid w:val="000E5270"/>
    <w:rsid w:val="000E5292"/>
    <w:rsid w:val="000E52AA"/>
    <w:rsid w:val="000E534D"/>
    <w:rsid w:val="000E5378"/>
    <w:rsid w:val="000E537B"/>
    <w:rsid w:val="000E5383"/>
    <w:rsid w:val="000E539D"/>
    <w:rsid w:val="000E53D8"/>
    <w:rsid w:val="000E53DE"/>
    <w:rsid w:val="000E53F2"/>
    <w:rsid w:val="000E5449"/>
    <w:rsid w:val="000E5496"/>
    <w:rsid w:val="000E549C"/>
    <w:rsid w:val="000E54CC"/>
    <w:rsid w:val="000E5539"/>
    <w:rsid w:val="000E554B"/>
    <w:rsid w:val="000E5567"/>
    <w:rsid w:val="000E556A"/>
    <w:rsid w:val="000E556B"/>
    <w:rsid w:val="000E5583"/>
    <w:rsid w:val="000E559A"/>
    <w:rsid w:val="000E5627"/>
    <w:rsid w:val="000E562E"/>
    <w:rsid w:val="000E56FD"/>
    <w:rsid w:val="000E5737"/>
    <w:rsid w:val="000E57AA"/>
    <w:rsid w:val="000E57B3"/>
    <w:rsid w:val="000E581A"/>
    <w:rsid w:val="000E5874"/>
    <w:rsid w:val="000E5891"/>
    <w:rsid w:val="000E58A3"/>
    <w:rsid w:val="000E58B1"/>
    <w:rsid w:val="000E5913"/>
    <w:rsid w:val="000E5942"/>
    <w:rsid w:val="000E596A"/>
    <w:rsid w:val="000E5971"/>
    <w:rsid w:val="000E5A37"/>
    <w:rsid w:val="000E5A53"/>
    <w:rsid w:val="000E5AB2"/>
    <w:rsid w:val="000E5ACF"/>
    <w:rsid w:val="000E5B3E"/>
    <w:rsid w:val="000E5B4E"/>
    <w:rsid w:val="000E5B6F"/>
    <w:rsid w:val="000E5C3A"/>
    <w:rsid w:val="000E5C5B"/>
    <w:rsid w:val="000E5C69"/>
    <w:rsid w:val="000E5C75"/>
    <w:rsid w:val="000E5CDD"/>
    <w:rsid w:val="000E5D44"/>
    <w:rsid w:val="000E5D9F"/>
    <w:rsid w:val="000E5DE4"/>
    <w:rsid w:val="000E5DF3"/>
    <w:rsid w:val="000E5E51"/>
    <w:rsid w:val="000E5EAA"/>
    <w:rsid w:val="000E5EBC"/>
    <w:rsid w:val="000E5EBE"/>
    <w:rsid w:val="000E5EC6"/>
    <w:rsid w:val="000E5EC7"/>
    <w:rsid w:val="000E5F01"/>
    <w:rsid w:val="000E5F28"/>
    <w:rsid w:val="000E5F29"/>
    <w:rsid w:val="000E5F6B"/>
    <w:rsid w:val="000E5F9F"/>
    <w:rsid w:val="000E607F"/>
    <w:rsid w:val="000E6080"/>
    <w:rsid w:val="000E60A0"/>
    <w:rsid w:val="000E60AC"/>
    <w:rsid w:val="000E60D1"/>
    <w:rsid w:val="000E60DE"/>
    <w:rsid w:val="000E610B"/>
    <w:rsid w:val="000E6180"/>
    <w:rsid w:val="000E61CD"/>
    <w:rsid w:val="000E61F5"/>
    <w:rsid w:val="000E625F"/>
    <w:rsid w:val="000E6267"/>
    <w:rsid w:val="000E626E"/>
    <w:rsid w:val="000E626F"/>
    <w:rsid w:val="000E6286"/>
    <w:rsid w:val="000E62C4"/>
    <w:rsid w:val="000E6308"/>
    <w:rsid w:val="000E6323"/>
    <w:rsid w:val="000E6328"/>
    <w:rsid w:val="000E632F"/>
    <w:rsid w:val="000E634B"/>
    <w:rsid w:val="000E6379"/>
    <w:rsid w:val="000E63DC"/>
    <w:rsid w:val="000E6410"/>
    <w:rsid w:val="000E641A"/>
    <w:rsid w:val="000E6420"/>
    <w:rsid w:val="000E645E"/>
    <w:rsid w:val="000E6462"/>
    <w:rsid w:val="000E646D"/>
    <w:rsid w:val="000E648E"/>
    <w:rsid w:val="000E64D5"/>
    <w:rsid w:val="000E6527"/>
    <w:rsid w:val="000E6544"/>
    <w:rsid w:val="000E655E"/>
    <w:rsid w:val="000E6567"/>
    <w:rsid w:val="000E6579"/>
    <w:rsid w:val="000E6586"/>
    <w:rsid w:val="000E65C2"/>
    <w:rsid w:val="000E65E7"/>
    <w:rsid w:val="000E664A"/>
    <w:rsid w:val="000E665B"/>
    <w:rsid w:val="000E6664"/>
    <w:rsid w:val="000E667E"/>
    <w:rsid w:val="000E66E4"/>
    <w:rsid w:val="000E686F"/>
    <w:rsid w:val="000E6891"/>
    <w:rsid w:val="000E68F3"/>
    <w:rsid w:val="000E6931"/>
    <w:rsid w:val="000E6950"/>
    <w:rsid w:val="000E6972"/>
    <w:rsid w:val="000E6A28"/>
    <w:rsid w:val="000E6A5C"/>
    <w:rsid w:val="000E6A73"/>
    <w:rsid w:val="000E6AC7"/>
    <w:rsid w:val="000E6B3B"/>
    <w:rsid w:val="000E6B52"/>
    <w:rsid w:val="000E6B67"/>
    <w:rsid w:val="000E6BF9"/>
    <w:rsid w:val="000E6BFA"/>
    <w:rsid w:val="000E6C0A"/>
    <w:rsid w:val="000E6C28"/>
    <w:rsid w:val="000E6C43"/>
    <w:rsid w:val="000E6C44"/>
    <w:rsid w:val="000E6C9A"/>
    <w:rsid w:val="000E6CEC"/>
    <w:rsid w:val="000E6D0C"/>
    <w:rsid w:val="000E6D3E"/>
    <w:rsid w:val="000E6D74"/>
    <w:rsid w:val="000E6DA6"/>
    <w:rsid w:val="000E6E4E"/>
    <w:rsid w:val="000E6E7F"/>
    <w:rsid w:val="000E6E96"/>
    <w:rsid w:val="000E6EA3"/>
    <w:rsid w:val="000E6EA6"/>
    <w:rsid w:val="000E6ED7"/>
    <w:rsid w:val="000E6F10"/>
    <w:rsid w:val="000E6F43"/>
    <w:rsid w:val="000E6F83"/>
    <w:rsid w:val="000E6FD4"/>
    <w:rsid w:val="000E7017"/>
    <w:rsid w:val="000E7020"/>
    <w:rsid w:val="000E70C1"/>
    <w:rsid w:val="000E70D5"/>
    <w:rsid w:val="000E7103"/>
    <w:rsid w:val="000E7141"/>
    <w:rsid w:val="000E7153"/>
    <w:rsid w:val="000E7162"/>
    <w:rsid w:val="000E71BB"/>
    <w:rsid w:val="000E71E9"/>
    <w:rsid w:val="000E7217"/>
    <w:rsid w:val="000E721A"/>
    <w:rsid w:val="000E723D"/>
    <w:rsid w:val="000E725E"/>
    <w:rsid w:val="000E72C6"/>
    <w:rsid w:val="000E7308"/>
    <w:rsid w:val="000E730A"/>
    <w:rsid w:val="000E730F"/>
    <w:rsid w:val="000E7319"/>
    <w:rsid w:val="000E731E"/>
    <w:rsid w:val="000E7384"/>
    <w:rsid w:val="000E73A9"/>
    <w:rsid w:val="000E73BB"/>
    <w:rsid w:val="000E73D8"/>
    <w:rsid w:val="000E73E5"/>
    <w:rsid w:val="000E73E7"/>
    <w:rsid w:val="000E7404"/>
    <w:rsid w:val="000E7425"/>
    <w:rsid w:val="000E7440"/>
    <w:rsid w:val="000E74BD"/>
    <w:rsid w:val="000E7511"/>
    <w:rsid w:val="000E7516"/>
    <w:rsid w:val="000E753F"/>
    <w:rsid w:val="000E7548"/>
    <w:rsid w:val="000E7658"/>
    <w:rsid w:val="000E7659"/>
    <w:rsid w:val="000E766C"/>
    <w:rsid w:val="000E7685"/>
    <w:rsid w:val="000E76BF"/>
    <w:rsid w:val="000E76E2"/>
    <w:rsid w:val="000E7748"/>
    <w:rsid w:val="000E7781"/>
    <w:rsid w:val="000E77EF"/>
    <w:rsid w:val="000E780A"/>
    <w:rsid w:val="000E783D"/>
    <w:rsid w:val="000E7860"/>
    <w:rsid w:val="000E78B5"/>
    <w:rsid w:val="000E790D"/>
    <w:rsid w:val="000E7941"/>
    <w:rsid w:val="000E7977"/>
    <w:rsid w:val="000E7986"/>
    <w:rsid w:val="000E79B6"/>
    <w:rsid w:val="000E79BC"/>
    <w:rsid w:val="000E7A02"/>
    <w:rsid w:val="000E7A68"/>
    <w:rsid w:val="000E7A8D"/>
    <w:rsid w:val="000E7A91"/>
    <w:rsid w:val="000E7ACF"/>
    <w:rsid w:val="000E7AE7"/>
    <w:rsid w:val="000E7B35"/>
    <w:rsid w:val="000E7B5C"/>
    <w:rsid w:val="000E7B8C"/>
    <w:rsid w:val="000E7B95"/>
    <w:rsid w:val="000E7BB8"/>
    <w:rsid w:val="000E7C18"/>
    <w:rsid w:val="000E7CD8"/>
    <w:rsid w:val="000E7D8A"/>
    <w:rsid w:val="000E7E86"/>
    <w:rsid w:val="000E7FAB"/>
    <w:rsid w:val="000EB733"/>
    <w:rsid w:val="000F0008"/>
    <w:rsid w:val="000F0024"/>
    <w:rsid w:val="000F0088"/>
    <w:rsid w:val="000F008A"/>
    <w:rsid w:val="000F0090"/>
    <w:rsid w:val="000F00EE"/>
    <w:rsid w:val="000F0139"/>
    <w:rsid w:val="000F014D"/>
    <w:rsid w:val="000F016B"/>
    <w:rsid w:val="000F01C7"/>
    <w:rsid w:val="000F01D2"/>
    <w:rsid w:val="000F01D6"/>
    <w:rsid w:val="000F0207"/>
    <w:rsid w:val="000F023C"/>
    <w:rsid w:val="000F0254"/>
    <w:rsid w:val="000F029D"/>
    <w:rsid w:val="000F0307"/>
    <w:rsid w:val="000F0312"/>
    <w:rsid w:val="000F0327"/>
    <w:rsid w:val="000F039C"/>
    <w:rsid w:val="000F03B0"/>
    <w:rsid w:val="000F03BD"/>
    <w:rsid w:val="000F03D6"/>
    <w:rsid w:val="000F03E9"/>
    <w:rsid w:val="000F03F7"/>
    <w:rsid w:val="000F040B"/>
    <w:rsid w:val="000F042A"/>
    <w:rsid w:val="000F0440"/>
    <w:rsid w:val="000F048D"/>
    <w:rsid w:val="000F04AC"/>
    <w:rsid w:val="000F04BF"/>
    <w:rsid w:val="000F04CC"/>
    <w:rsid w:val="000F0509"/>
    <w:rsid w:val="000F0529"/>
    <w:rsid w:val="000F054D"/>
    <w:rsid w:val="000F0559"/>
    <w:rsid w:val="000F056F"/>
    <w:rsid w:val="000F05C1"/>
    <w:rsid w:val="000F05D2"/>
    <w:rsid w:val="000F05EE"/>
    <w:rsid w:val="000F0638"/>
    <w:rsid w:val="000F065B"/>
    <w:rsid w:val="000F065F"/>
    <w:rsid w:val="000F068F"/>
    <w:rsid w:val="000F06B9"/>
    <w:rsid w:val="000F071C"/>
    <w:rsid w:val="000F073A"/>
    <w:rsid w:val="000F084C"/>
    <w:rsid w:val="000F0857"/>
    <w:rsid w:val="000F08AC"/>
    <w:rsid w:val="000F08ED"/>
    <w:rsid w:val="000F09F4"/>
    <w:rsid w:val="000F0A76"/>
    <w:rsid w:val="000F0ACB"/>
    <w:rsid w:val="000F0ADF"/>
    <w:rsid w:val="000F0B28"/>
    <w:rsid w:val="000F0B34"/>
    <w:rsid w:val="000F0B98"/>
    <w:rsid w:val="000F0BE2"/>
    <w:rsid w:val="000F0BEF"/>
    <w:rsid w:val="000F0C1C"/>
    <w:rsid w:val="000F0C94"/>
    <w:rsid w:val="000F0D1A"/>
    <w:rsid w:val="000F0D2F"/>
    <w:rsid w:val="000F0D34"/>
    <w:rsid w:val="000F0D7A"/>
    <w:rsid w:val="000F0D84"/>
    <w:rsid w:val="000F0D92"/>
    <w:rsid w:val="000F0DFA"/>
    <w:rsid w:val="000F0E1F"/>
    <w:rsid w:val="000F0E5E"/>
    <w:rsid w:val="000F0E8B"/>
    <w:rsid w:val="000F0ED0"/>
    <w:rsid w:val="000F0ED8"/>
    <w:rsid w:val="000F0F20"/>
    <w:rsid w:val="000F0F25"/>
    <w:rsid w:val="000F0F87"/>
    <w:rsid w:val="000F0FE0"/>
    <w:rsid w:val="000F0FFB"/>
    <w:rsid w:val="000F109B"/>
    <w:rsid w:val="000F10C9"/>
    <w:rsid w:val="000F10CE"/>
    <w:rsid w:val="000F10E9"/>
    <w:rsid w:val="000F10EB"/>
    <w:rsid w:val="000F1177"/>
    <w:rsid w:val="000F11AD"/>
    <w:rsid w:val="000F11BA"/>
    <w:rsid w:val="000F11EC"/>
    <w:rsid w:val="000F11FA"/>
    <w:rsid w:val="000F1206"/>
    <w:rsid w:val="000F122C"/>
    <w:rsid w:val="000F125D"/>
    <w:rsid w:val="000F1269"/>
    <w:rsid w:val="000F126F"/>
    <w:rsid w:val="000F127C"/>
    <w:rsid w:val="000F12AC"/>
    <w:rsid w:val="000F12D9"/>
    <w:rsid w:val="000F12FF"/>
    <w:rsid w:val="000F136C"/>
    <w:rsid w:val="000F1386"/>
    <w:rsid w:val="000F13A0"/>
    <w:rsid w:val="000F13A7"/>
    <w:rsid w:val="000F1463"/>
    <w:rsid w:val="000F146E"/>
    <w:rsid w:val="000F1475"/>
    <w:rsid w:val="000F14C4"/>
    <w:rsid w:val="000F1506"/>
    <w:rsid w:val="000F152A"/>
    <w:rsid w:val="000F152F"/>
    <w:rsid w:val="000F15CD"/>
    <w:rsid w:val="000F15E7"/>
    <w:rsid w:val="000F15EF"/>
    <w:rsid w:val="000F1653"/>
    <w:rsid w:val="000F166B"/>
    <w:rsid w:val="000F16C3"/>
    <w:rsid w:val="000F16CE"/>
    <w:rsid w:val="000F16E4"/>
    <w:rsid w:val="000F16F7"/>
    <w:rsid w:val="000F16FC"/>
    <w:rsid w:val="000F172F"/>
    <w:rsid w:val="000F174D"/>
    <w:rsid w:val="000F1754"/>
    <w:rsid w:val="000F177E"/>
    <w:rsid w:val="000F17B6"/>
    <w:rsid w:val="000F1848"/>
    <w:rsid w:val="000F1861"/>
    <w:rsid w:val="000F1867"/>
    <w:rsid w:val="000F1879"/>
    <w:rsid w:val="000F1882"/>
    <w:rsid w:val="000F1887"/>
    <w:rsid w:val="000F1891"/>
    <w:rsid w:val="000F18D5"/>
    <w:rsid w:val="000F1918"/>
    <w:rsid w:val="000F192C"/>
    <w:rsid w:val="000F194B"/>
    <w:rsid w:val="000F1972"/>
    <w:rsid w:val="000F1A15"/>
    <w:rsid w:val="000F1A31"/>
    <w:rsid w:val="000F1AA5"/>
    <w:rsid w:val="000F1ADB"/>
    <w:rsid w:val="000F1B50"/>
    <w:rsid w:val="000F1B6C"/>
    <w:rsid w:val="000F1BFD"/>
    <w:rsid w:val="000F1C1A"/>
    <w:rsid w:val="000F1C2C"/>
    <w:rsid w:val="000F1C3C"/>
    <w:rsid w:val="000F1C41"/>
    <w:rsid w:val="000F1C76"/>
    <w:rsid w:val="000F1CA9"/>
    <w:rsid w:val="000F1CC2"/>
    <w:rsid w:val="000F1CEA"/>
    <w:rsid w:val="000F1D36"/>
    <w:rsid w:val="000F1D44"/>
    <w:rsid w:val="000F1D79"/>
    <w:rsid w:val="000F1DA2"/>
    <w:rsid w:val="000F1DB4"/>
    <w:rsid w:val="000F1DD8"/>
    <w:rsid w:val="000F1DE1"/>
    <w:rsid w:val="000F1DFD"/>
    <w:rsid w:val="000F1E00"/>
    <w:rsid w:val="000F1E04"/>
    <w:rsid w:val="000F1E06"/>
    <w:rsid w:val="000F1E19"/>
    <w:rsid w:val="000F1E23"/>
    <w:rsid w:val="000F1E56"/>
    <w:rsid w:val="000F1E67"/>
    <w:rsid w:val="000F1F1F"/>
    <w:rsid w:val="000F1F48"/>
    <w:rsid w:val="000F1FAC"/>
    <w:rsid w:val="000F1FEA"/>
    <w:rsid w:val="000F2007"/>
    <w:rsid w:val="000F2015"/>
    <w:rsid w:val="000F2036"/>
    <w:rsid w:val="000F204E"/>
    <w:rsid w:val="000F2061"/>
    <w:rsid w:val="000F20BC"/>
    <w:rsid w:val="000F20DE"/>
    <w:rsid w:val="000F2114"/>
    <w:rsid w:val="000F2129"/>
    <w:rsid w:val="000F2156"/>
    <w:rsid w:val="000F2183"/>
    <w:rsid w:val="000F21A7"/>
    <w:rsid w:val="000F21A8"/>
    <w:rsid w:val="000F21F5"/>
    <w:rsid w:val="000F21FE"/>
    <w:rsid w:val="000F223A"/>
    <w:rsid w:val="000F2276"/>
    <w:rsid w:val="000F227C"/>
    <w:rsid w:val="000F22A7"/>
    <w:rsid w:val="000F22AD"/>
    <w:rsid w:val="000F230C"/>
    <w:rsid w:val="000F2336"/>
    <w:rsid w:val="000F233F"/>
    <w:rsid w:val="000F235A"/>
    <w:rsid w:val="000F23B8"/>
    <w:rsid w:val="000F251E"/>
    <w:rsid w:val="000F2552"/>
    <w:rsid w:val="000F255F"/>
    <w:rsid w:val="000F2572"/>
    <w:rsid w:val="000F2596"/>
    <w:rsid w:val="000F25A7"/>
    <w:rsid w:val="000F25E9"/>
    <w:rsid w:val="000F2630"/>
    <w:rsid w:val="000F2634"/>
    <w:rsid w:val="000F2653"/>
    <w:rsid w:val="000F2681"/>
    <w:rsid w:val="000F268D"/>
    <w:rsid w:val="000F26B6"/>
    <w:rsid w:val="000F26F0"/>
    <w:rsid w:val="000F2716"/>
    <w:rsid w:val="000F274D"/>
    <w:rsid w:val="000F2778"/>
    <w:rsid w:val="000F27CF"/>
    <w:rsid w:val="000F282B"/>
    <w:rsid w:val="000F2860"/>
    <w:rsid w:val="000F2976"/>
    <w:rsid w:val="000F29AB"/>
    <w:rsid w:val="000F29C4"/>
    <w:rsid w:val="000F2A11"/>
    <w:rsid w:val="000F2A16"/>
    <w:rsid w:val="000F2A2E"/>
    <w:rsid w:val="000F2A33"/>
    <w:rsid w:val="000F2A3E"/>
    <w:rsid w:val="000F2A8B"/>
    <w:rsid w:val="000F2A90"/>
    <w:rsid w:val="000F2AB9"/>
    <w:rsid w:val="000F2AD8"/>
    <w:rsid w:val="000F2B54"/>
    <w:rsid w:val="000F2CF2"/>
    <w:rsid w:val="000F2D03"/>
    <w:rsid w:val="000F2D90"/>
    <w:rsid w:val="000F2DB1"/>
    <w:rsid w:val="000F2DFC"/>
    <w:rsid w:val="000F2E02"/>
    <w:rsid w:val="000F2E1C"/>
    <w:rsid w:val="000F2E4B"/>
    <w:rsid w:val="000F2EAD"/>
    <w:rsid w:val="000F2EB5"/>
    <w:rsid w:val="000F2EB9"/>
    <w:rsid w:val="000F2FEC"/>
    <w:rsid w:val="000F2FF4"/>
    <w:rsid w:val="000F3045"/>
    <w:rsid w:val="000F3051"/>
    <w:rsid w:val="000F3092"/>
    <w:rsid w:val="000F30CA"/>
    <w:rsid w:val="000F313E"/>
    <w:rsid w:val="000F31C6"/>
    <w:rsid w:val="000F31D7"/>
    <w:rsid w:val="000F31D9"/>
    <w:rsid w:val="000F31F4"/>
    <w:rsid w:val="000F320B"/>
    <w:rsid w:val="000F321D"/>
    <w:rsid w:val="000F324B"/>
    <w:rsid w:val="000F326E"/>
    <w:rsid w:val="000F326F"/>
    <w:rsid w:val="000F3271"/>
    <w:rsid w:val="000F32DC"/>
    <w:rsid w:val="000F32E9"/>
    <w:rsid w:val="000F32ED"/>
    <w:rsid w:val="000F3306"/>
    <w:rsid w:val="000F3327"/>
    <w:rsid w:val="000F337A"/>
    <w:rsid w:val="000F3390"/>
    <w:rsid w:val="000F3421"/>
    <w:rsid w:val="000F3446"/>
    <w:rsid w:val="000F344C"/>
    <w:rsid w:val="000F344E"/>
    <w:rsid w:val="000F3498"/>
    <w:rsid w:val="000F34BF"/>
    <w:rsid w:val="000F3545"/>
    <w:rsid w:val="000F35BB"/>
    <w:rsid w:val="000F3603"/>
    <w:rsid w:val="000F3658"/>
    <w:rsid w:val="000F3676"/>
    <w:rsid w:val="000F367E"/>
    <w:rsid w:val="000F36D6"/>
    <w:rsid w:val="000F36D9"/>
    <w:rsid w:val="000F3705"/>
    <w:rsid w:val="000F37BD"/>
    <w:rsid w:val="000F37D2"/>
    <w:rsid w:val="000F37FC"/>
    <w:rsid w:val="000F3830"/>
    <w:rsid w:val="000F386C"/>
    <w:rsid w:val="000F3887"/>
    <w:rsid w:val="000F388E"/>
    <w:rsid w:val="000F38CA"/>
    <w:rsid w:val="000F38FB"/>
    <w:rsid w:val="000F38FD"/>
    <w:rsid w:val="000F392A"/>
    <w:rsid w:val="000F3982"/>
    <w:rsid w:val="000F39E8"/>
    <w:rsid w:val="000F39EB"/>
    <w:rsid w:val="000F39F0"/>
    <w:rsid w:val="000F3AC9"/>
    <w:rsid w:val="000F3ACC"/>
    <w:rsid w:val="000F3B22"/>
    <w:rsid w:val="000F3B49"/>
    <w:rsid w:val="000F3B4D"/>
    <w:rsid w:val="000F3BA6"/>
    <w:rsid w:val="000F3BF7"/>
    <w:rsid w:val="000F3C8B"/>
    <w:rsid w:val="000F3CC0"/>
    <w:rsid w:val="000F3CDB"/>
    <w:rsid w:val="000F3D2C"/>
    <w:rsid w:val="000F3D77"/>
    <w:rsid w:val="000F3D85"/>
    <w:rsid w:val="000F3D8C"/>
    <w:rsid w:val="000F3D8E"/>
    <w:rsid w:val="000F3D9D"/>
    <w:rsid w:val="000F3DAC"/>
    <w:rsid w:val="000F3DB0"/>
    <w:rsid w:val="000F3E21"/>
    <w:rsid w:val="000F3E7B"/>
    <w:rsid w:val="000F3EE3"/>
    <w:rsid w:val="000F3EE9"/>
    <w:rsid w:val="000F3F06"/>
    <w:rsid w:val="000F3F3E"/>
    <w:rsid w:val="000F3F5A"/>
    <w:rsid w:val="000F3FE0"/>
    <w:rsid w:val="000F4059"/>
    <w:rsid w:val="000F4069"/>
    <w:rsid w:val="000F406F"/>
    <w:rsid w:val="000F4078"/>
    <w:rsid w:val="000F40E6"/>
    <w:rsid w:val="000F40ED"/>
    <w:rsid w:val="000F4137"/>
    <w:rsid w:val="000F4138"/>
    <w:rsid w:val="000F414F"/>
    <w:rsid w:val="000F4159"/>
    <w:rsid w:val="000F4187"/>
    <w:rsid w:val="000F4233"/>
    <w:rsid w:val="000F4252"/>
    <w:rsid w:val="000F428C"/>
    <w:rsid w:val="000F42EE"/>
    <w:rsid w:val="000F42FA"/>
    <w:rsid w:val="000F4337"/>
    <w:rsid w:val="000F4395"/>
    <w:rsid w:val="000F43BB"/>
    <w:rsid w:val="000F4410"/>
    <w:rsid w:val="000F4456"/>
    <w:rsid w:val="000F44E3"/>
    <w:rsid w:val="000F44FC"/>
    <w:rsid w:val="000F4513"/>
    <w:rsid w:val="000F455D"/>
    <w:rsid w:val="000F4578"/>
    <w:rsid w:val="000F4579"/>
    <w:rsid w:val="000F45EF"/>
    <w:rsid w:val="000F45F0"/>
    <w:rsid w:val="000F45F4"/>
    <w:rsid w:val="000F4612"/>
    <w:rsid w:val="000F4615"/>
    <w:rsid w:val="000F461F"/>
    <w:rsid w:val="000F463C"/>
    <w:rsid w:val="000F463F"/>
    <w:rsid w:val="000F4669"/>
    <w:rsid w:val="000F4686"/>
    <w:rsid w:val="000F46C0"/>
    <w:rsid w:val="000F46EF"/>
    <w:rsid w:val="000F4729"/>
    <w:rsid w:val="000F478B"/>
    <w:rsid w:val="000F47F2"/>
    <w:rsid w:val="000F482B"/>
    <w:rsid w:val="000F482F"/>
    <w:rsid w:val="000F488B"/>
    <w:rsid w:val="000F48CE"/>
    <w:rsid w:val="000F48FB"/>
    <w:rsid w:val="000F4910"/>
    <w:rsid w:val="000F495D"/>
    <w:rsid w:val="000F4977"/>
    <w:rsid w:val="000F4980"/>
    <w:rsid w:val="000F49D7"/>
    <w:rsid w:val="000F49DA"/>
    <w:rsid w:val="000F4A31"/>
    <w:rsid w:val="000F4A82"/>
    <w:rsid w:val="000F4A83"/>
    <w:rsid w:val="000F4A9B"/>
    <w:rsid w:val="000F4ABB"/>
    <w:rsid w:val="000F4AE5"/>
    <w:rsid w:val="000F4AFD"/>
    <w:rsid w:val="000F4B22"/>
    <w:rsid w:val="000F4BC0"/>
    <w:rsid w:val="000F4BE4"/>
    <w:rsid w:val="000F4C06"/>
    <w:rsid w:val="000F4C40"/>
    <w:rsid w:val="000F4C76"/>
    <w:rsid w:val="000F4D26"/>
    <w:rsid w:val="000F4D41"/>
    <w:rsid w:val="000F4DD0"/>
    <w:rsid w:val="000F4E35"/>
    <w:rsid w:val="000F4E7C"/>
    <w:rsid w:val="000F4EBC"/>
    <w:rsid w:val="000F4ECB"/>
    <w:rsid w:val="000F4EDB"/>
    <w:rsid w:val="000F4EE1"/>
    <w:rsid w:val="000F4EE7"/>
    <w:rsid w:val="000F4F13"/>
    <w:rsid w:val="000F4F18"/>
    <w:rsid w:val="000F4F2A"/>
    <w:rsid w:val="000F4F57"/>
    <w:rsid w:val="000F4F66"/>
    <w:rsid w:val="000F4F82"/>
    <w:rsid w:val="000F4FB0"/>
    <w:rsid w:val="000F4FBC"/>
    <w:rsid w:val="000F4FC9"/>
    <w:rsid w:val="000F4FED"/>
    <w:rsid w:val="000F500D"/>
    <w:rsid w:val="000F5034"/>
    <w:rsid w:val="000F503C"/>
    <w:rsid w:val="000F5041"/>
    <w:rsid w:val="000F5064"/>
    <w:rsid w:val="000F5079"/>
    <w:rsid w:val="000F507D"/>
    <w:rsid w:val="000F50C8"/>
    <w:rsid w:val="000F50D3"/>
    <w:rsid w:val="000F5125"/>
    <w:rsid w:val="000F5145"/>
    <w:rsid w:val="000F5151"/>
    <w:rsid w:val="000F5169"/>
    <w:rsid w:val="000F51A6"/>
    <w:rsid w:val="000F51A9"/>
    <w:rsid w:val="000F51C9"/>
    <w:rsid w:val="000F51FF"/>
    <w:rsid w:val="000F521C"/>
    <w:rsid w:val="000F52A5"/>
    <w:rsid w:val="000F52B7"/>
    <w:rsid w:val="000F52BC"/>
    <w:rsid w:val="000F52EF"/>
    <w:rsid w:val="000F5339"/>
    <w:rsid w:val="000F5340"/>
    <w:rsid w:val="000F538C"/>
    <w:rsid w:val="000F5473"/>
    <w:rsid w:val="000F547A"/>
    <w:rsid w:val="000F549E"/>
    <w:rsid w:val="000F54E2"/>
    <w:rsid w:val="000F5551"/>
    <w:rsid w:val="000F5552"/>
    <w:rsid w:val="000F5556"/>
    <w:rsid w:val="000F557E"/>
    <w:rsid w:val="000F5586"/>
    <w:rsid w:val="000F55AD"/>
    <w:rsid w:val="000F55E2"/>
    <w:rsid w:val="000F55E5"/>
    <w:rsid w:val="000F5601"/>
    <w:rsid w:val="000F5648"/>
    <w:rsid w:val="000F5649"/>
    <w:rsid w:val="000F5664"/>
    <w:rsid w:val="000F5676"/>
    <w:rsid w:val="000F56B5"/>
    <w:rsid w:val="000F5728"/>
    <w:rsid w:val="000F57E3"/>
    <w:rsid w:val="000F5801"/>
    <w:rsid w:val="000F5803"/>
    <w:rsid w:val="000F59E7"/>
    <w:rsid w:val="000F5A03"/>
    <w:rsid w:val="000F5A38"/>
    <w:rsid w:val="000F5A3D"/>
    <w:rsid w:val="000F5A3F"/>
    <w:rsid w:val="000F5A42"/>
    <w:rsid w:val="000F5A46"/>
    <w:rsid w:val="000F5A7C"/>
    <w:rsid w:val="000F5A93"/>
    <w:rsid w:val="000F5AA7"/>
    <w:rsid w:val="000F5AB6"/>
    <w:rsid w:val="000F5ABF"/>
    <w:rsid w:val="000F5AC6"/>
    <w:rsid w:val="000F5ACD"/>
    <w:rsid w:val="000F5B05"/>
    <w:rsid w:val="000F5B64"/>
    <w:rsid w:val="000F5BB1"/>
    <w:rsid w:val="000F5BB2"/>
    <w:rsid w:val="000F5BD3"/>
    <w:rsid w:val="000F5BE5"/>
    <w:rsid w:val="000F5BF3"/>
    <w:rsid w:val="000F5C03"/>
    <w:rsid w:val="000F5C35"/>
    <w:rsid w:val="000F5D3B"/>
    <w:rsid w:val="000F5D97"/>
    <w:rsid w:val="000F5DB6"/>
    <w:rsid w:val="000F5DE6"/>
    <w:rsid w:val="000F5DEB"/>
    <w:rsid w:val="000F5E23"/>
    <w:rsid w:val="000F5E63"/>
    <w:rsid w:val="000F5E7B"/>
    <w:rsid w:val="000F5E7E"/>
    <w:rsid w:val="000F5E94"/>
    <w:rsid w:val="000F5EA4"/>
    <w:rsid w:val="000F5EC1"/>
    <w:rsid w:val="000F5F24"/>
    <w:rsid w:val="000F5F25"/>
    <w:rsid w:val="000F5F4D"/>
    <w:rsid w:val="000F5F7E"/>
    <w:rsid w:val="000F5F91"/>
    <w:rsid w:val="000F5FB1"/>
    <w:rsid w:val="000F5FC5"/>
    <w:rsid w:val="000F5FF8"/>
    <w:rsid w:val="000F605F"/>
    <w:rsid w:val="000F6086"/>
    <w:rsid w:val="000F60FD"/>
    <w:rsid w:val="000F610A"/>
    <w:rsid w:val="000F614F"/>
    <w:rsid w:val="000F619B"/>
    <w:rsid w:val="000F61E8"/>
    <w:rsid w:val="000F6259"/>
    <w:rsid w:val="000F625E"/>
    <w:rsid w:val="000F6299"/>
    <w:rsid w:val="000F62A7"/>
    <w:rsid w:val="000F62B4"/>
    <w:rsid w:val="000F636B"/>
    <w:rsid w:val="000F637D"/>
    <w:rsid w:val="000F63C1"/>
    <w:rsid w:val="000F63E2"/>
    <w:rsid w:val="000F640D"/>
    <w:rsid w:val="000F6454"/>
    <w:rsid w:val="000F6462"/>
    <w:rsid w:val="000F646E"/>
    <w:rsid w:val="000F648D"/>
    <w:rsid w:val="000F650C"/>
    <w:rsid w:val="000F6576"/>
    <w:rsid w:val="000F65C7"/>
    <w:rsid w:val="000F661D"/>
    <w:rsid w:val="000F6668"/>
    <w:rsid w:val="000F6680"/>
    <w:rsid w:val="000F66F6"/>
    <w:rsid w:val="000F6732"/>
    <w:rsid w:val="000F67C2"/>
    <w:rsid w:val="000F6867"/>
    <w:rsid w:val="000F68BA"/>
    <w:rsid w:val="000F68D8"/>
    <w:rsid w:val="000F6929"/>
    <w:rsid w:val="000F693A"/>
    <w:rsid w:val="000F69BB"/>
    <w:rsid w:val="000F69C3"/>
    <w:rsid w:val="000F69CC"/>
    <w:rsid w:val="000F6AA5"/>
    <w:rsid w:val="000F6AED"/>
    <w:rsid w:val="000F6B8B"/>
    <w:rsid w:val="000F6BAC"/>
    <w:rsid w:val="000F6BE8"/>
    <w:rsid w:val="000F6BF6"/>
    <w:rsid w:val="000F6C16"/>
    <w:rsid w:val="000F6C17"/>
    <w:rsid w:val="000F6C51"/>
    <w:rsid w:val="000F6C78"/>
    <w:rsid w:val="000F6C8F"/>
    <w:rsid w:val="000F6C99"/>
    <w:rsid w:val="000F6D6F"/>
    <w:rsid w:val="000F6D85"/>
    <w:rsid w:val="000F6DAF"/>
    <w:rsid w:val="000F6DF1"/>
    <w:rsid w:val="000F6E89"/>
    <w:rsid w:val="000F6E99"/>
    <w:rsid w:val="000F6EA1"/>
    <w:rsid w:val="000F6ED1"/>
    <w:rsid w:val="000F6EDB"/>
    <w:rsid w:val="000F6F3A"/>
    <w:rsid w:val="000F6F6B"/>
    <w:rsid w:val="000F6F95"/>
    <w:rsid w:val="000F6FC6"/>
    <w:rsid w:val="000F6FE2"/>
    <w:rsid w:val="000F6FF7"/>
    <w:rsid w:val="000F7022"/>
    <w:rsid w:val="000F7064"/>
    <w:rsid w:val="000F70A1"/>
    <w:rsid w:val="000F70C1"/>
    <w:rsid w:val="000F7101"/>
    <w:rsid w:val="000F71AE"/>
    <w:rsid w:val="000F7286"/>
    <w:rsid w:val="000F7296"/>
    <w:rsid w:val="000F72D5"/>
    <w:rsid w:val="000F732D"/>
    <w:rsid w:val="000F736C"/>
    <w:rsid w:val="000F73DD"/>
    <w:rsid w:val="000F7456"/>
    <w:rsid w:val="000F74FD"/>
    <w:rsid w:val="000F7521"/>
    <w:rsid w:val="000F7554"/>
    <w:rsid w:val="000F7556"/>
    <w:rsid w:val="000F7558"/>
    <w:rsid w:val="000F7628"/>
    <w:rsid w:val="000F76EE"/>
    <w:rsid w:val="000F770F"/>
    <w:rsid w:val="000F774A"/>
    <w:rsid w:val="000F774F"/>
    <w:rsid w:val="000F77EA"/>
    <w:rsid w:val="000F788F"/>
    <w:rsid w:val="000F78E1"/>
    <w:rsid w:val="000F78EA"/>
    <w:rsid w:val="000F7940"/>
    <w:rsid w:val="000F798F"/>
    <w:rsid w:val="000F79DF"/>
    <w:rsid w:val="000F7A30"/>
    <w:rsid w:val="000F7A56"/>
    <w:rsid w:val="000F7A5D"/>
    <w:rsid w:val="000F7AB1"/>
    <w:rsid w:val="000F7AE5"/>
    <w:rsid w:val="000F7AF4"/>
    <w:rsid w:val="000F7B12"/>
    <w:rsid w:val="000F7B42"/>
    <w:rsid w:val="000F7BB7"/>
    <w:rsid w:val="000F7BB8"/>
    <w:rsid w:val="000F7C02"/>
    <w:rsid w:val="000F7C18"/>
    <w:rsid w:val="000F7C31"/>
    <w:rsid w:val="000F7C4F"/>
    <w:rsid w:val="000F7C65"/>
    <w:rsid w:val="000F7CCA"/>
    <w:rsid w:val="000F7D21"/>
    <w:rsid w:val="000F7D27"/>
    <w:rsid w:val="000F7D95"/>
    <w:rsid w:val="000F7DBF"/>
    <w:rsid w:val="000F7DD6"/>
    <w:rsid w:val="000F7E05"/>
    <w:rsid w:val="000F7E32"/>
    <w:rsid w:val="000F7E43"/>
    <w:rsid w:val="000F7E4B"/>
    <w:rsid w:val="000F7E67"/>
    <w:rsid w:val="000F7F15"/>
    <w:rsid w:val="000F7F45"/>
    <w:rsid w:val="000F7F75"/>
    <w:rsid w:val="0010000D"/>
    <w:rsid w:val="00100028"/>
    <w:rsid w:val="0010004F"/>
    <w:rsid w:val="0010006D"/>
    <w:rsid w:val="00100071"/>
    <w:rsid w:val="00100085"/>
    <w:rsid w:val="0010009C"/>
    <w:rsid w:val="001000A9"/>
    <w:rsid w:val="001000BB"/>
    <w:rsid w:val="001000BC"/>
    <w:rsid w:val="0010018E"/>
    <w:rsid w:val="001001B4"/>
    <w:rsid w:val="001001EF"/>
    <w:rsid w:val="001001F6"/>
    <w:rsid w:val="0010021A"/>
    <w:rsid w:val="00100295"/>
    <w:rsid w:val="00100298"/>
    <w:rsid w:val="001002A7"/>
    <w:rsid w:val="001002B2"/>
    <w:rsid w:val="001002C3"/>
    <w:rsid w:val="001002E2"/>
    <w:rsid w:val="001002EB"/>
    <w:rsid w:val="001002F0"/>
    <w:rsid w:val="00100329"/>
    <w:rsid w:val="00100353"/>
    <w:rsid w:val="001003C2"/>
    <w:rsid w:val="001003DE"/>
    <w:rsid w:val="001003E7"/>
    <w:rsid w:val="0010043A"/>
    <w:rsid w:val="001004AB"/>
    <w:rsid w:val="001004F4"/>
    <w:rsid w:val="00100540"/>
    <w:rsid w:val="0010054F"/>
    <w:rsid w:val="00100590"/>
    <w:rsid w:val="001005B9"/>
    <w:rsid w:val="001005F7"/>
    <w:rsid w:val="00100634"/>
    <w:rsid w:val="00100646"/>
    <w:rsid w:val="0010065A"/>
    <w:rsid w:val="00100666"/>
    <w:rsid w:val="0010068E"/>
    <w:rsid w:val="0010068F"/>
    <w:rsid w:val="00100698"/>
    <w:rsid w:val="00100717"/>
    <w:rsid w:val="00100722"/>
    <w:rsid w:val="0010073E"/>
    <w:rsid w:val="00100759"/>
    <w:rsid w:val="00100764"/>
    <w:rsid w:val="001007A5"/>
    <w:rsid w:val="001007BC"/>
    <w:rsid w:val="001007D0"/>
    <w:rsid w:val="001007ED"/>
    <w:rsid w:val="001007F6"/>
    <w:rsid w:val="00100801"/>
    <w:rsid w:val="00100806"/>
    <w:rsid w:val="0010084F"/>
    <w:rsid w:val="00100892"/>
    <w:rsid w:val="001008A6"/>
    <w:rsid w:val="001008F6"/>
    <w:rsid w:val="00100901"/>
    <w:rsid w:val="00100916"/>
    <w:rsid w:val="0010091D"/>
    <w:rsid w:val="001009E8"/>
    <w:rsid w:val="001009F3"/>
    <w:rsid w:val="001009F6"/>
    <w:rsid w:val="00100A7D"/>
    <w:rsid w:val="00100A8B"/>
    <w:rsid w:val="00100A91"/>
    <w:rsid w:val="00100AB1"/>
    <w:rsid w:val="00100AEC"/>
    <w:rsid w:val="00100AFC"/>
    <w:rsid w:val="00100B04"/>
    <w:rsid w:val="00100B2C"/>
    <w:rsid w:val="00100BC5"/>
    <w:rsid w:val="00100BF8"/>
    <w:rsid w:val="00100BFF"/>
    <w:rsid w:val="00100C3B"/>
    <w:rsid w:val="00100C76"/>
    <w:rsid w:val="00100CB9"/>
    <w:rsid w:val="00100CFE"/>
    <w:rsid w:val="00100D7C"/>
    <w:rsid w:val="00100DAD"/>
    <w:rsid w:val="00100DB3"/>
    <w:rsid w:val="00100DC4"/>
    <w:rsid w:val="00100DE1"/>
    <w:rsid w:val="00100DF5"/>
    <w:rsid w:val="00100E27"/>
    <w:rsid w:val="00100EC9"/>
    <w:rsid w:val="00100EDE"/>
    <w:rsid w:val="00100F5F"/>
    <w:rsid w:val="00100F61"/>
    <w:rsid w:val="00100F66"/>
    <w:rsid w:val="00100F7C"/>
    <w:rsid w:val="00100FA5"/>
    <w:rsid w:val="00100FC6"/>
    <w:rsid w:val="00100FC9"/>
    <w:rsid w:val="00100FE1"/>
    <w:rsid w:val="00100FE9"/>
    <w:rsid w:val="00101002"/>
    <w:rsid w:val="00101024"/>
    <w:rsid w:val="001010E4"/>
    <w:rsid w:val="00101114"/>
    <w:rsid w:val="00101126"/>
    <w:rsid w:val="0010112C"/>
    <w:rsid w:val="001011C5"/>
    <w:rsid w:val="001011E2"/>
    <w:rsid w:val="001011E6"/>
    <w:rsid w:val="0010122C"/>
    <w:rsid w:val="001012B5"/>
    <w:rsid w:val="0010130C"/>
    <w:rsid w:val="001013C6"/>
    <w:rsid w:val="001013E3"/>
    <w:rsid w:val="001013FC"/>
    <w:rsid w:val="00101400"/>
    <w:rsid w:val="00101451"/>
    <w:rsid w:val="0010149C"/>
    <w:rsid w:val="001014ED"/>
    <w:rsid w:val="0010150B"/>
    <w:rsid w:val="00101520"/>
    <w:rsid w:val="0010152D"/>
    <w:rsid w:val="001015A8"/>
    <w:rsid w:val="00101645"/>
    <w:rsid w:val="00101650"/>
    <w:rsid w:val="001016DE"/>
    <w:rsid w:val="00101761"/>
    <w:rsid w:val="00101766"/>
    <w:rsid w:val="0010176D"/>
    <w:rsid w:val="0010177A"/>
    <w:rsid w:val="00101785"/>
    <w:rsid w:val="0010178C"/>
    <w:rsid w:val="001017A4"/>
    <w:rsid w:val="001017B2"/>
    <w:rsid w:val="0010180E"/>
    <w:rsid w:val="0010187D"/>
    <w:rsid w:val="001018AE"/>
    <w:rsid w:val="001018C9"/>
    <w:rsid w:val="001018CC"/>
    <w:rsid w:val="001018F8"/>
    <w:rsid w:val="00101901"/>
    <w:rsid w:val="00101902"/>
    <w:rsid w:val="0010195A"/>
    <w:rsid w:val="0010199B"/>
    <w:rsid w:val="001019C2"/>
    <w:rsid w:val="001019D9"/>
    <w:rsid w:val="00101A2D"/>
    <w:rsid w:val="00101A41"/>
    <w:rsid w:val="00101A4B"/>
    <w:rsid w:val="00101A51"/>
    <w:rsid w:val="00101A67"/>
    <w:rsid w:val="00101B23"/>
    <w:rsid w:val="00101B25"/>
    <w:rsid w:val="00101B4D"/>
    <w:rsid w:val="00101B7F"/>
    <w:rsid w:val="00101BA3"/>
    <w:rsid w:val="00101BA9"/>
    <w:rsid w:val="00101BAA"/>
    <w:rsid w:val="00101BFD"/>
    <w:rsid w:val="00101C27"/>
    <w:rsid w:val="00101C31"/>
    <w:rsid w:val="00101C4C"/>
    <w:rsid w:val="00101CAE"/>
    <w:rsid w:val="00101CC0"/>
    <w:rsid w:val="00101D1A"/>
    <w:rsid w:val="00101D1D"/>
    <w:rsid w:val="00101D53"/>
    <w:rsid w:val="00101D85"/>
    <w:rsid w:val="00101D8E"/>
    <w:rsid w:val="00101DB4"/>
    <w:rsid w:val="00101DCB"/>
    <w:rsid w:val="00101DD0"/>
    <w:rsid w:val="00101E2E"/>
    <w:rsid w:val="00101EBC"/>
    <w:rsid w:val="00101EED"/>
    <w:rsid w:val="00101F09"/>
    <w:rsid w:val="00101F28"/>
    <w:rsid w:val="00101F2B"/>
    <w:rsid w:val="00101FBD"/>
    <w:rsid w:val="001020B0"/>
    <w:rsid w:val="001020D9"/>
    <w:rsid w:val="001021A4"/>
    <w:rsid w:val="00102274"/>
    <w:rsid w:val="00102275"/>
    <w:rsid w:val="001022A6"/>
    <w:rsid w:val="001022B6"/>
    <w:rsid w:val="001022C6"/>
    <w:rsid w:val="001022E2"/>
    <w:rsid w:val="001022ED"/>
    <w:rsid w:val="001022F6"/>
    <w:rsid w:val="00102353"/>
    <w:rsid w:val="001023DD"/>
    <w:rsid w:val="00102455"/>
    <w:rsid w:val="00102458"/>
    <w:rsid w:val="001024F6"/>
    <w:rsid w:val="00102530"/>
    <w:rsid w:val="0010254E"/>
    <w:rsid w:val="0010256B"/>
    <w:rsid w:val="001025CD"/>
    <w:rsid w:val="001025E1"/>
    <w:rsid w:val="00102609"/>
    <w:rsid w:val="00102653"/>
    <w:rsid w:val="001026AD"/>
    <w:rsid w:val="001026C3"/>
    <w:rsid w:val="00102719"/>
    <w:rsid w:val="0010272E"/>
    <w:rsid w:val="0010275B"/>
    <w:rsid w:val="0010277D"/>
    <w:rsid w:val="00102818"/>
    <w:rsid w:val="00102894"/>
    <w:rsid w:val="00102921"/>
    <w:rsid w:val="0010294A"/>
    <w:rsid w:val="0010295C"/>
    <w:rsid w:val="001029B4"/>
    <w:rsid w:val="001029E8"/>
    <w:rsid w:val="00102A70"/>
    <w:rsid w:val="00102AAA"/>
    <w:rsid w:val="00102AC1"/>
    <w:rsid w:val="00102AF9"/>
    <w:rsid w:val="00102B83"/>
    <w:rsid w:val="00102BCF"/>
    <w:rsid w:val="00102BE4"/>
    <w:rsid w:val="00102C4D"/>
    <w:rsid w:val="00102C58"/>
    <w:rsid w:val="00102C70"/>
    <w:rsid w:val="00102CA5"/>
    <w:rsid w:val="00102CFE"/>
    <w:rsid w:val="00102D04"/>
    <w:rsid w:val="00102D18"/>
    <w:rsid w:val="00102D2C"/>
    <w:rsid w:val="00102DF6"/>
    <w:rsid w:val="00102E00"/>
    <w:rsid w:val="00102E36"/>
    <w:rsid w:val="00102EA8"/>
    <w:rsid w:val="00102EA9"/>
    <w:rsid w:val="00102EE9"/>
    <w:rsid w:val="00102EEF"/>
    <w:rsid w:val="00102EF4"/>
    <w:rsid w:val="00102F0F"/>
    <w:rsid w:val="00102F69"/>
    <w:rsid w:val="00102F97"/>
    <w:rsid w:val="00103029"/>
    <w:rsid w:val="00103062"/>
    <w:rsid w:val="00103095"/>
    <w:rsid w:val="001030A0"/>
    <w:rsid w:val="001030FC"/>
    <w:rsid w:val="00103158"/>
    <w:rsid w:val="0010316F"/>
    <w:rsid w:val="0010319F"/>
    <w:rsid w:val="001031B2"/>
    <w:rsid w:val="001031C6"/>
    <w:rsid w:val="001031CD"/>
    <w:rsid w:val="001031ED"/>
    <w:rsid w:val="00103223"/>
    <w:rsid w:val="00103235"/>
    <w:rsid w:val="00103255"/>
    <w:rsid w:val="001033A1"/>
    <w:rsid w:val="00103400"/>
    <w:rsid w:val="00103405"/>
    <w:rsid w:val="0010341A"/>
    <w:rsid w:val="0010343E"/>
    <w:rsid w:val="001034B9"/>
    <w:rsid w:val="001034D1"/>
    <w:rsid w:val="00103505"/>
    <w:rsid w:val="0010353A"/>
    <w:rsid w:val="0010353E"/>
    <w:rsid w:val="00103571"/>
    <w:rsid w:val="00103590"/>
    <w:rsid w:val="001035B6"/>
    <w:rsid w:val="001035DA"/>
    <w:rsid w:val="001036C3"/>
    <w:rsid w:val="001036F7"/>
    <w:rsid w:val="00103740"/>
    <w:rsid w:val="0010375D"/>
    <w:rsid w:val="00103766"/>
    <w:rsid w:val="00103770"/>
    <w:rsid w:val="001037B7"/>
    <w:rsid w:val="00103812"/>
    <w:rsid w:val="00103849"/>
    <w:rsid w:val="00103877"/>
    <w:rsid w:val="001038B5"/>
    <w:rsid w:val="001038BF"/>
    <w:rsid w:val="001038D1"/>
    <w:rsid w:val="0010393B"/>
    <w:rsid w:val="00103942"/>
    <w:rsid w:val="00103965"/>
    <w:rsid w:val="001039CF"/>
    <w:rsid w:val="00103A4F"/>
    <w:rsid w:val="00103A75"/>
    <w:rsid w:val="00103AAF"/>
    <w:rsid w:val="00103B52"/>
    <w:rsid w:val="00103B5B"/>
    <w:rsid w:val="00103B5E"/>
    <w:rsid w:val="00103BB7"/>
    <w:rsid w:val="00103C37"/>
    <w:rsid w:val="00103C39"/>
    <w:rsid w:val="00103C3E"/>
    <w:rsid w:val="00103C56"/>
    <w:rsid w:val="00103C6F"/>
    <w:rsid w:val="00103CEB"/>
    <w:rsid w:val="00103D03"/>
    <w:rsid w:val="00103D20"/>
    <w:rsid w:val="00103D23"/>
    <w:rsid w:val="00103D55"/>
    <w:rsid w:val="00103DB6"/>
    <w:rsid w:val="00103DCD"/>
    <w:rsid w:val="00103DCF"/>
    <w:rsid w:val="00103DD8"/>
    <w:rsid w:val="00103DED"/>
    <w:rsid w:val="00103DFA"/>
    <w:rsid w:val="00103E1F"/>
    <w:rsid w:val="00103E3D"/>
    <w:rsid w:val="00103E7D"/>
    <w:rsid w:val="00103EB7"/>
    <w:rsid w:val="00103EFF"/>
    <w:rsid w:val="00103F1C"/>
    <w:rsid w:val="00103F64"/>
    <w:rsid w:val="00104002"/>
    <w:rsid w:val="00104148"/>
    <w:rsid w:val="0010416B"/>
    <w:rsid w:val="00104199"/>
    <w:rsid w:val="001041E4"/>
    <w:rsid w:val="001041E8"/>
    <w:rsid w:val="001041EA"/>
    <w:rsid w:val="00104242"/>
    <w:rsid w:val="0010425F"/>
    <w:rsid w:val="0010426A"/>
    <w:rsid w:val="00104273"/>
    <w:rsid w:val="001042CF"/>
    <w:rsid w:val="0010441B"/>
    <w:rsid w:val="00104421"/>
    <w:rsid w:val="00104492"/>
    <w:rsid w:val="00104494"/>
    <w:rsid w:val="001044F1"/>
    <w:rsid w:val="00104520"/>
    <w:rsid w:val="00104527"/>
    <w:rsid w:val="00104565"/>
    <w:rsid w:val="0010461E"/>
    <w:rsid w:val="00104620"/>
    <w:rsid w:val="00104635"/>
    <w:rsid w:val="0010464E"/>
    <w:rsid w:val="001046AF"/>
    <w:rsid w:val="001046FC"/>
    <w:rsid w:val="0010472D"/>
    <w:rsid w:val="00104732"/>
    <w:rsid w:val="001047A8"/>
    <w:rsid w:val="001047B2"/>
    <w:rsid w:val="001047CC"/>
    <w:rsid w:val="001047DE"/>
    <w:rsid w:val="00104831"/>
    <w:rsid w:val="0010488F"/>
    <w:rsid w:val="001048B2"/>
    <w:rsid w:val="001048DD"/>
    <w:rsid w:val="00104967"/>
    <w:rsid w:val="001049E1"/>
    <w:rsid w:val="001049E9"/>
    <w:rsid w:val="00104A03"/>
    <w:rsid w:val="00104A14"/>
    <w:rsid w:val="00104A20"/>
    <w:rsid w:val="00104A77"/>
    <w:rsid w:val="00104AA6"/>
    <w:rsid w:val="00104B07"/>
    <w:rsid w:val="00104B2D"/>
    <w:rsid w:val="00104B35"/>
    <w:rsid w:val="00104B39"/>
    <w:rsid w:val="00104B8E"/>
    <w:rsid w:val="00104B9E"/>
    <w:rsid w:val="00104C43"/>
    <w:rsid w:val="00104C4B"/>
    <w:rsid w:val="00104C57"/>
    <w:rsid w:val="00104C67"/>
    <w:rsid w:val="00104C80"/>
    <w:rsid w:val="00104CBA"/>
    <w:rsid w:val="00104CDD"/>
    <w:rsid w:val="00104CE4"/>
    <w:rsid w:val="00104CEA"/>
    <w:rsid w:val="00104D3A"/>
    <w:rsid w:val="00104DC5"/>
    <w:rsid w:val="00104DEB"/>
    <w:rsid w:val="00104DFF"/>
    <w:rsid w:val="00104E27"/>
    <w:rsid w:val="00104E3D"/>
    <w:rsid w:val="00104E9F"/>
    <w:rsid w:val="00104ECD"/>
    <w:rsid w:val="00104EE7"/>
    <w:rsid w:val="00104EE8"/>
    <w:rsid w:val="00104EF4"/>
    <w:rsid w:val="00104F1F"/>
    <w:rsid w:val="00104F3B"/>
    <w:rsid w:val="00104F69"/>
    <w:rsid w:val="00104FB5"/>
    <w:rsid w:val="00104FDB"/>
    <w:rsid w:val="00105029"/>
    <w:rsid w:val="00105039"/>
    <w:rsid w:val="0010505B"/>
    <w:rsid w:val="001050B7"/>
    <w:rsid w:val="001050E4"/>
    <w:rsid w:val="001050FA"/>
    <w:rsid w:val="00105125"/>
    <w:rsid w:val="00105153"/>
    <w:rsid w:val="0010517C"/>
    <w:rsid w:val="001051C8"/>
    <w:rsid w:val="001051FE"/>
    <w:rsid w:val="00105210"/>
    <w:rsid w:val="00105245"/>
    <w:rsid w:val="0010525B"/>
    <w:rsid w:val="001052D9"/>
    <w:rsid w:val="001052E1"/>
    <w:rsid w:val="001052EA"/>
    <w:rsid w:val="00105302"/>
    <w:rsid w:val="001053A2"/>
    <w:rsid w:val="001053A4"/>
    <w:rsid w:val="001054D5"/>
    <w:rsid w:val="0010550E"/>
    <w:rsid w:val="0010551E"/>
    <w:rsid w:val="001055DD"/>
    <w:rsid w:val="00105600"/>
    <w:rsid w:val="0010560E"/>
    <w:rsid w:val="0010564B"/>
    <w:rsid w:val="0010565D"/>
    <w:rsid w:val="00105670"/>
    <w:rsid w:val="001056AA"/>
    <w:rsid w:val="001056C9"/>
    <w:rsid w:val="00105763"/>
    <w:rsid w:val="001057DD"/>
    <w:rsid w:val="00105819"/>
    <w:rsid w:val="00105844"/>
    <w:rsid w:val="00105852"/>
    <w:rsid w:val="001058C3"/>
    <w:rsid w:val="00105907"/>
    <w:rsid w:val="00105965"/>
    <w:rsid w:val="00105977"/>
    <w:rsid w:val="001059AF"/>
    <w:rsid w:val="001059D9"/>
    <w:rsid w:val="00105A85"/>
    <w:rsid w:val="00105A8B"/>
    <w:rsid w:val="00105AE2"/>
    <w:rsid w:val="00105B0A"/>
    <w:rsid w:val="00105B2C"/>
    <w:rsid w:val="00105B58"/>
    <w:rsid w:val="00105BD0"/>
    <w:rsid w:val="00105BDF"/>
    <w:rsid w:val="00105C68"/>
    <w:rsid w:val="00105C88"/>
    <w:rsid w:val="00105C94"/>
    <w:rsid w:val="00105CE0"/>
    <w:rsid w:val="00105D07"/>
    <w:rsid w:val="00105D3D"/>
    <w:rsid w:val="00105DD3"/>
    <w:rsid w:val="00105E25"/>
    <w:rsid w:val="00105E4F"/>
    <w:rsid w:val="00105E50"/>
    <w:rsid w:val="00105E5E"/>
    <w:rsid w:val="00105E9F"/>
    <w:rsid w:val="00105F23"/>
    <w:rsid w:val="00105F35"/>
    <w:rsid w:val="00105F42"/>
    <w:rsid w:val="00105F8F"/>
    <w:rsid w:val="00105FFC"/>
    <w:rsid w:val="0010608C"/>
    <w:rsid w:val="00106113"/>
    <w:rsid w:val="0010611A"/>
    <w:rsid w:val="0010612D"/>
    <w:rsid w:val="00106132"/>
    <w:rsid w:val="00106144"/>
    <w:rsid w:val="001061CE"/>
    <w:rsid w:val="001061FC"/>
    <w:rsid w:val="0010620B"/>
    <w:rsid w:val="001062CB"/>
    <w:rsid w:val="00106338"/>
    <w:rsid w:val="001063B3"/>
    <w:rsid w:val="001063B9"/>
    <w:rsid w:val="001063DB"/>
    <w:rsid w:val="00106480"/>
    <w:rsid w:val="001064EA"/>
    <w:rsid w:val="001064ED"/>
    <w:rsid w:val="00106554"/>
    <w:rsid w:val="0010657F"/>
    <w:rsid w:val="001065CA"/>
    <w:rsid w:val="001065CE"/>
    <w:rsid w:val="001065D0"/>
    <w:rsid w:val="00106613"/>
    <w:rsid w:val="00106628"/>
    <w:rsid w:val="0010665D"/>
    <w:rsid w:val="0010666B"/>
    <w:rsid w:val="001066B0"/>
    <w:rsid w:val="001066C2"/>
    <w:rsid w:val="001066D1"/>
    <w:rsid w:val="00106727"/>
    <w:rsid w:val="00106735"/>
    <w:rsid w:val="00106786"/>
    <w:rsid w:val="001067B7"/>
    <w:rsid w:val="001067D4"/>
    <w:rsid w:val="001067FC"/>
    <w:rsid w:val="0010680F"/>
    <w:rsid w:val="0010681C"/>
    <w:rsid w:val="00106849"/>
    <w:rsid w:val="001068E4"/>
    <w:rsid w:val="00106906"/>
    <w:rsid w:val="00106939"/>
    <w:rsid w:val="00106978"/>
    <w:rsid w:val="00106979"/>
    <w:rsid w:val="001069C7"/>
    <w:rsid w:val="00106A0B"/>
    <w:rsid w:val="00106A94"/>
    <w:rsid w:val="00106AA3"/>
    <w:rsid w:val="00106AB8"/>
    <w:rsid w:val="00106B00"/>
    <w:rsid w:val="00106B4D"/>
    <w:rsid w:val="00106B68"/>
    <w:rsid w:val="00106B81"/>
    <w:rsid w:val="00106B93"/>
    <w:rsid w:val="00106BB1"/>
    <w:rsid w:val="00106C0C"/>
    <w:rsid w:val="00106C54"/>
    <w:rsid w:val="00106C59"/>
    <w:rsid w:val="00106C5F"/>
    <w:rsid w:val="00106CC7"/>
    <w:rsid w:val="00106D0B"/>
    <w:rsid w:val="00106D1F"/>
    <w:rsid w:val="00106D84"/>
    <w:rsid w:val="00106DBC"/>
    <w:rsid w:val="00106E32"/>
    <w:rsid w:val="00106E41"/>
    <w:rsid w:val="00106E6C"/>
    <w:rsid w:val="00106E8C"/>
    <w:rsid w:val="00106EAF"/>
    <w:rsid w:val="00106ECD"/>
    <w:rsid w:val="00106F13"/>
    <w:rsid w:val="00106F6B"/>
    <w:rsid w:val="00106F77"/>
    <w:rsid w:val="00106F78"/>
    <w:rsid w:val="00106F9F"/>
    <w:rsid w:val="00106FD2"/>
    <w:rsid w:val="00107054"/>
    <w:rsid w:val="001070C1"/>
    <w:rsid w:val="00107131"/>
    <w:rsid w:val="00107155"/>
    <w:rsid w:val="0010715C"/>
    <w:rsid w:val="00107161"/>
    <w:rsid w:val="00107229"/>
    <w:rsid w:val="00107236"/>
    <w:rsid w:val="001072A0"/>
    <w:rsid w:val="001072B1"/>
    <w:rsid w:val="00107326"/>
    <w:rsid w:val="00107337"/>
    <w:rsid w:val="0010734E"/>
    <w:rsid w:val="00107367"/>
    <w:rsid w:val="0010738C"/>
    <w:rsid w:val="001073B4"/>
    <w:rsid w:val="001073C7"/>
    <w:rsid w:val="001073D3"/>
    <w:rsid w:val="001073DD"/>
    <w:rsid w:val="001073F5"/>
    <w:rsid w:val="001073FB"/>
    <w:rsid w:val="00107491"/>
    <w:rsid w:val="001074DB"/>
    <w:rsid w:val="001074E7"/>
    <w:rsid w:val="00107502"/>
    <w:rsid w:val="00107580"/>
    <w:rsid w:val="001075B7"/>
    <w:rsid w:val="001075FE"/>
    <w:rsid w:val="00107603"/>
    <w:rsid w:val="00107618"/>
    <w:rsid w:val="001076D9"/>
    <w:rsid w:val="001076E2"/>
    <w:rsid w:val="001076E8"/>
    <w:rsid w:val="00107720"/>
    <w:rsid w:val="00107758"/>
    <w:rsid w:val="00107777"/>
    <w:rsid w:val="0010777A"/>
    <w:rsid w:val="00107812"/>
    <w:rsid w:val="00107820"/>
    <w:rsid w:val="00107841"/>
    <w:rsid w:val="001078A4"/>
    <w:rsid w:val="001078B9"/>
    <w:rsid w:val="001078E1"/>
    <w:rsid w:val="00107940"/>
    <w:rsid w:val="00107958"/>
    <w:rsid w:val="001079AE"/>
    <w:rsid w:val="001079E2"/>
    <w:rsid w:val="00107A23"/>
    <w:rsid w:val="00107A3B"/>
    <w:rsid w:val="00107A53"/>
    <w:rsid w:val="00107A79"/>
    <w:rsid w:val="00107AE2"/>
    <w:rsid w:val="00107B9B"/>
    <w:rsid w:val="00107C86"/>
    <w:rsid w:val="00107CA6"/>
    <w:rsid w:val="00107D58"/>
    <w:rsid w:val="00107D62"/>
    <w:rsid w:val="00107D7A"/>
    <w:rsid w:val="00107E1F"/>
    <w:rsid w:val="00107EA2"/>
    <w:rsid w:val="00107F11"/>
    <w:rsid w:val="00107F7F"/>
    <w:rsid w:val="00107F8E"/>
    <w:rsid w:val="00110017"/>
    <w:rsid w:val="00110026"/>
    <w:rsid w:val="0011006E"/>
    <w:rsid w:val="00110073"/>
    <w:rsid w:val="0011008A"/>
    <w:rsid w:val="001100C7"/>
    <w:rsid w:val="001100E0"/>
    <w:rsid w:val="00110114"/>
    <w:rsid w:val="00110180"/>
    <w:rsid w:val="0011022C"/>
    <w:rsid w:val="0011027B"/>
    <w:rsid w:val="001102DC"/>
    <w:rsid w:val="00110392"/>
    <w:rsid w:val="0011040B"/>
    <w:rsid w:val="00110415"/>
    <w:rsid w:val="00110444"/>
    <w:rsid w:val="00110454"/>
    <w:rsid w:val="0011047D"/>
    <w:rsid w:val="001104F6"/>
    <w:rsid w:val="0011051D"/>
    <w:rsid w:val="0011056C"/>
    <w:rsid w:val="001105A2"/>
    <w:rsid w:val="001105AC"/>
    <w:rsid w:val="0011062E"/>
    <w:rsid w:val="001106C9"/>
    <w:rsid w:val="00110731"/>
    <w:rsid w:val="0011073E"/>
    <w:rsid w:val="0011078A"/>
    <w:rsid w:val="00110805"/>
    <w:rsid w:val="0011083D"/>
    <w:rsid w:val="00110844"/>
    <w:rsid w:val="00110868"/>
    <w:rsid w:val="0011086A"/>
    <w:rsid w:val="0011090A"/>
    <w:rsid w:val="00110943"/>
    <w:rsid w:val="00110947"/>
    <w:rsid w:val="0011096F"/>
    <w:rsid w:val="0011098F"/>
    <w:rsid w:val="00110999"/>
    <w:rsid w:val="001109A6"/>
    <w:rsid w:val="00110A4D"/>
    <w:rsid w:val="00110A5F"/>
    <w:rsid w:val="00110A9C"/>
    <w:rsid w:val="00110B21"/>
    <w:rsid w:val="00110B3B"/>
    <w:rsid w:val="00110BC9"/>
    <w:rsid w:val="00110C3E"/>
    <w:rsid w:val="00110C54"/>
    <w:rsid w:val="00110CAC"/>
    <w:rsid w:val="00110CC1"/>
    <w:rsid w:val="00110CE3"/>
    <w:rsid w:val="00110CEA"/>
    <w:rsid w:val="00110CF5"/>
    <w:rsid w:val="00110D6D"/>
    <w:rsid w:val="00110D8C"/>
    <w:rsid w:val="00110DD0"/>
    <w:rsid w:val="00110E1C"/>
    <w:rsid w:val="00110E2F"/>
    <w:rsid w:val="00110E4F"/>
    <w:rsid w:val="00110F0D"/>
    <w:rsid w:val="00110F74"/>
    <w:rsid w:val="00110FA8"/>
    <w:rsid w:val="00110FB8"/>
    <w:rsid w:val="00111099"/>
    <w:rsid w:val="001110AF"/>
    <w:rsid w:val="001110F0"/>
    <w:rsid w:val="001110F1"/>
    <w:rsid w:val="00111111"/>
    <w:rsid w:val="0011111D"/>
    <w:rsid w:val="0011114D"/>
    <w:rsid w:val="0011116F"/>
    <w:rsid w:val="001111C3"/>
    <w:rsid w:val="00111208"/>
    <w:rsid w:val="0011120F"/>
    <w:rsid w:val="00111259"/>
    <w:rsid w:val="0011126C"/>
    <w:rsid w:val="001112A4"/>
    <w:rsid w:val="001112B4"/>
    <w:rsid w:val="001112BE"/>
    <w:rsid w:val="001112CE"/>
    <w:rsid w:val="001113CA"/>
    <w:rsid w:val="001113F3"/>
    <w:rsid w:val="00111435"/>
    <w:rsid w:val="00111444"/>
    <w:rsid w:val="0011144D"/>
    <w:rsid w:val="001114D3"/>
    <w:rsid w:val="00111535"/>
    <w:rsid w:val="00111565"/>
    <w:rsid w:val="0011156E"/>
    <w:rsid w:val="00111591"/>
    <w:rsid w:val="00111599"/>
    <w:rsid w:val="0011163C"/>
    <w:rsid w:val="0011169A"/>
    <w:rsid w:val="001116D2"/>
    <w:rsid w:val="00111704"/>
    <w:rsid w:val="0011174F"/>
    <w:rsid w:val="00111778"/>
    <w:rsid w:val="00111789"/>
    <w:rsid w:val="00111811"/>
    <w:rsid w:val="0011182A"/>
    <w:rsid w:val="00111873"/>
    <w:rsid w:val="00111878"/>
    <w:rsid w:val="0011187A"/>
    <w:rsid w:val="001118FA"/>
    <w:rsid w:val="00111902"/>
    <w:rsid w:val="00111909"/>
    <w:rsid w:val="00111933"/>
    <w:rsid w:val="0011193C"/>
    <w:rsid w:val="00111A33"/>
    <w:rsid w:val="00111A4A"/>
    <w:rsid w:val="00111A60"/>
    <w:rsid w:val="00111A75"/>
    <w:rsid w:val="00111AD3"/>
    <w:rsid w:val="00111ADE"/>
    <w:rsid w:val="00111B22"/>
    <w:rsid w:val="00111BE7"/>
    <w:rsid w:val="00111C0E"/>
    <w:rsid w:val="00111C20"/>
    <w:rsid w:val="00111C2F"/>
    <w:rsid w:val="00111C4A"/>
    <w:rsid w:val="00111CBB"/>
    <w:rsid w:val="00111CC1"/>
    <w:rsid w:val="00111CDF"/>
    <w:rsid w:val="00111DCB"/>
    <w:rsid w:val="00111DFD"/>
    <w:rsid w:val="00111E23"/>
    <w:rsid w:val="00111E4F"/>
    <w:rsid w:val="00111E79"/>
    <w:rsid w:val="00111E99"/>
    <w:rsid w:val="00111ED2"/>
    <w:rsid w:val="00111F0B"/>
    <w:rsid w:val="00111FE4"/>
    <w:rsid w:val="00111FFA"/>
    <w:rsid w:val="0011205D"/>
    <w:rsid w:val="0011207A"/>
    <w:rsid w:val="001120A9"/>
    <w:rsid w:val="001120F3"/>
    <w:rsid w:val="00112155"/>
    <w:rsid w:val="0011222B"/>
    <w:rsid w:val="0011224A"/>
    <w:rsid w:val="001122B1"/>
    <w:rsid w:val="001122C3"/>
    <w:rsid w:val="001122D4"/>
    <w:rsid w:val="0011236D"/>
    <w:rsid w:val="0011237D"/>
    <w:rsid w:val="00112385"/>
    <w:rsid w:val="001123A0"/>
    <w:rsid w:val="001123E5"/>
    <w:rsid w:val="001123F4"/>
    <w:rsid w:val="001123FE"/>
    <w:rsid w:val="00112406"/>
    <w:rsid w:val="00112408"/>
    <w:rsid w:val="0011242F"/>
    <w:rsid w:val="00112466"/>
    <w:rsid w:val="0011246B"/>
    <w:rsid w:val="0011247A"/>
    <w:rsid w:val="001124B0"/>
    <w:rsid w:val="0011250B"/>
    <w:rsid w:val="00112520"/>
    <w:rsid w:val="0011252A"/>
    <w:rsid w:val="00112551"/>
    <w:rsid w:val="00112571"/>
    <w:rsid w:val="001125CA"/>
    <w:rsid w:val="00112614"/>
    <w:rsid w:val="00112641"/>
    <w:rsid w:val="0011264B"/>
    <w:rsid w:val="0011264E"/>
    <w:rsid w:val="001126BB"/>
    <w:rsid w:val="001126E5"/>
    <w:rsid w:val="001126EA"/>
    <w:rsid w:val="0011270D"/>
    <w:rsid w:val="00112729"/>
    <w:rsid w:val="00112779"/>
    <w:rsid w:val="0011278A"/>
    <w:rsid w:val="00112805"/>
    <w:rsid w:val="00112806"/>
    <w:rsid w:val="0011286F"/>
    <w:rsid w:val="00112899"/>
    <w:rsid w:val="001128F4"/>
    <w:rsid w:val="00112926"/>
    <w:rsid w:val="0011292D"/>
    <w:rsid w:val="00112933"/>
    <w:rsid w:val="00112A65"/>
    <w:rsid w:val="00112A6F"/>
    <w:rsid w:val="00112AB1"/>
    <w:rsid w:val="00112AEA"/>
    <w:rsid w:val="00112B0F"/>
    <w:rsid w:val="00112B3E"/>
    <w:rsid w:val="00112B99"/>
    <w:rsid w:val="00112BA5"/>
    <w:rsid w:val="00112BB0"/>
    <w:rsid w:val="00112BB1"/>
    <w:rsid w:val="00112BB4"/>
    <w:rsid w:val="00112BE0"/>
    <w:rsid w:val="00112C21"/>
    <w:rsid w:val="00112C27"/>
    <w:rsid w:val="00112C2F"/>
    <w:rsid w:val="00112C9A"/>
    <w:rsid w:val="00112CCB"/>
    <w:rsid w:val="00112D3D"/>
    <w:rsid w:val="00112DBC"/>
    <w:rsid w:val="00112DD8"/>
    <w:rsid w:val="00112DFA"/>
    <w:rsid w:val="00112E00"/>
    <w:rsid w:val="00112E20"/>
    <w:rsid w:val="00112E52"/>
    <w:rsid w:val="00112ED4"/>
    <w:rsid w:val="00112EDD"/>
    <w:rsid w:val="00112EE6"/>
    <w:rsid w:val="00112F58"/>
    <w:rsid w:val="00112FA3"/>
    <w:rsid w:val="00112FBE"/>
    <w:rsid w:val="00112FC5"/>
    <w:rsid w:val="00112FC8"/>
    <w:rsid w:val="00112FDD"/>
    <w:rsid w:val="0011300D"/>
    <w:rsid w:val="00113087"/>
    <w:rsid w:val="001130CE"/>
    <w:rsid w:val="001130DB"/>
    <w:rsid w:val="001130E6"/>
    <w:rsid w:val="00113143"/>
    <w:rsid w:val="00113160"/>
    <w:rsid w:val="00113173"/>
    <w:rsid w:val="00113197"/>
    <w:rsid w:val="0011319E"/>
    <w:rsid w:val="001131C9"/>
    <w:rsid w:val="00113201"/>
    <w:rsid w:val="00113223"/>
    <w:rsid w:val="0011322E"/>
    <w:rsid w:val="00113259"/>
    <w:rsid w:val="00113288"/>
    <w:rsid w:val="0011329A"/>
    <w:rsid w:val="001132B1"/>
    <w:rsid w:val="001132DD"/>
    <w:rsid w:val="00113303"/>
    <w:rsid w:val="00113328"/>
    <w:rsid w:val="00113337"/>
    <w:rsid w:val="00113346"/>
    <w:rsid w:val="0011335D"/>
    <w:rsid w:val="001133B7"/>
    <w:rsid w:val="001133DD"/>
    <w:rsid w:val="001133E6"/>
    <w:rsid w:val="001133FC"/>
    <w:rsid w:val="0011341E"/>
    <w:rsid w:val="00113454"/>
    <w:rsid w:val="00113467"/>
    <w:rsid w:val="00113468"/>
    <w:rsid w:val="001134F9"/>
    <w:rsid w:val="0011352F"/>
    <w:rsid w:val="00113532"/>
    <w:rsid w:val="00113592"/>
    <w:rsid w:val="001135A0"/>
    <w:rsid w:val="001135DE"/>
    <w:rsid w:val="001135FB"/>
    <w:rsid w:val="00113600"/>
    <w:rsid w:val="0011364C"/>
    <w:rsid w:val="001136A8"/>
    <w:rsid w:val="001136AF"/>
    <w:rsid w:val="001136BE"/>
    <w:rsid w:val="001136F1"/>
    <w:rsid w:val="00113709"/>
    <w:rsid w:val="00113717"/>
    <w:rsid w:val="00113735"/>
    <w:rsid w:val="0011377B"/>
    <w:rsid w:val="001137AE"/>
    <w:rsid w:val="001137DB"/>
    <w:rsid w:val="00113815"/>
    <w:rsid w:val="00113817"/>
    <w:rsid w:val="00113832"/>
    <w:rsid w:val="00113850"/>
    <w:rsid w:val="0011385B"/>
    <w:rsid w:val="0011390D"/>
    <w:rsid w:val="00113926"/>
    <w:rsid w:val="00113929"/>
    <w:rsid w:val="00113939"/>
    <w:rsid w:val="0011394E"/>
    <w:rsid w:val="0011395A"/>
    <w:rsid w:val="00113977"/>
    <w:rsid w:val="0011399E"/>
    <w:rsid w:val="001139BB"/>
    <w:rsid w:val="00113A28"/>
    <w:rsid w:val="00113A8D"/>
    <w:rsid w:val="00113A8E"/>
    <w:rsid w:val="00113A9A"/>
    <w:rsid w:val="00113ABA"/>
    <w:rsid w:val="00113B19"/>
    <w:rsid w:val="00113B87"/>
    <w:rsid w:val="00113B95"/>
    <w:rsid w:val="00113BDC"/>
    <w:rsid w:val="00113BFC"/>
    <w:rsid w:val="00113C70"/>
    <w:rsid w:val="00113C7B"/>
    <w:rsid w:val="00113CB8"/>
    <w:rsid w:val="00113D05"/>
    <w:rsid w:val="00113D32"/>
    <w:rsid w:val="00113D62"/>
    <w:rsid w:val="00113D7D"/>
    <w:rsid w:val="00113D9E"/>
    <w:rsid w:val="00113DFA"/>
    <w:rsid w:val="00113E04"/>
    <w:rsid w:val="00113E45"/>
    <w:rsid w:val="00113EDA"/>
    <w:rsid w:val="00113F01"/>
    <w:rsid w:val="00113F91"/>
    <w:rsid w:val="00113FAC"/>
    <w:rsid w:val="0011400E"/>
    <w:rsid w:val="00114025"/>
    <w:rsid w:val="00114041"/>
    <w:rsid w:val="0011405B"/>
    <w:rsid w:val="001140BC"/>
    <w:rsid w:val="001140CC"/>
    <w:rsid w:val="0011411B"/>
    <w:rsid w:val="00114127"/>
    <w:rsid w:val="00114130"/>
    <w:rsid w:val="0011413D"/>
    <w:rsid w:val="001142B3"/>
    <w:rsid w:val="001142FB"/>
    <w:rsid w:val="00114346"/>
    <w:rsid w:val="0011434A"/>
    <w:rsid w:val="00114353"/>
    <w:rsid w:val="00114361"/>
    <w:rsid w:val="00114387"/>
    <w:rsid w:val="001143EB"/>
    <w:rsid w:val="0011440D"/>
    <w:rsid w:val="00114412"/>
    <w:rsid w:val="0011441B"/>
    <w:rsid w:val="0011441E"/>
    <w:rsid w:val="00114447"/>
    <w:rsid w:val="00114472"/>
    <w:rsid w:val="001144E9"/>
    <w:rsid w:val="00114526"/>
    <w:rsid w:val="0011452C"/>
    <w:rsid w:val="0011453A"/>
    <w:rsid w:val="0011454C"/>
    <w:rsid w:val="001145BD"/>
    <w:rsid w:val="001145D9"/>
    <w:rsid w:val="00114603"/>
    <w:rsid w:val="0011461A"/>
    <w:rsid w:val="00114676"/>
    <w:rsid w:val="00114679"/>
    <w:rsid w:val="00114693"/>
    <w:rsid w:val="001146A1"/>
    <w:rsid w:val="001146A5"/>
    <w:rsid w:val="0011478D"/>
    <w:rsid w:val="00114791"/>
    <w:rsid w:val="00114796"/>
    <w:rsid w:val="001147A5"/>
    <w:rsid w:val="001147AB"/>
    <w:rsid w:val="001147BF"/>
    <w:rsid w:val="001147D1"/>
    <w:rsid w:val="001147DD"/>
    <w:rsid w:val="001147DF"/>
    <w:rsid w:val="00114815"/>
    <w:rsid w:val="0011482D"/>
    <w:rsid w:val="00114855"/>
    <w:rsid w:val="00114901"/>
    <w:rsid w:val="00114963"/>
    <w:rsid w:val="00114966"/>
    <w:rsid w:val="001149B3"/>
    <w:rsid w:val="001149DD"/>
    <w:rsid w:val="00114A19"/>
    <w:rsid w:val="00114A4C"/>
    <w:rsid w:val="00114A67"/>
    <w:rsid w:val="00114A92"/>
    <w:rsid w:val="00114AAD"/>
    <w:rsid w:val="00114AB5"/>
    <w:rsid w:val="00114ADD"/>
    <w:rsid w:val="00114AFF"/>
    <w:rsid w:val="00114B30"/>
    <w:rsid w:val="00114B4A"/>
    <w:rsid w:val="00114BA5"/>
    <w:rsid w:val="00114BC0"/>
    <w:rsid w:val="00114C18"/>
    <w:rsid w:val="00114C20"/>
    <w:rsid w:val="00114C80"/>
    <w:rsid w:val="00114C8B"/>
    <w:rsid w:val="00114C9B"/>
    <w:rsid w:val="00114D03"/>
    <w:rsid w:val="00114D2E"/>
    <w:rsid w:val="00114D80"/>
    <w:rsid w:val="00114E13"/>
    <w:rsid w:val="00114E48"/>
    <w:rsid w:val="00114E7A"/>
    <w:rsid w:val="00114E98"/>
    <w:rsid w:val="00114EBE"/>
    <w:rsid w:val="00114F19"/>
    <w:rsid w:val="00114F25"/>
    <w:rsid w:val="00114F8A"/>
    <w:rsid w:val="00114FA7"/>
    <w:rsid w:val="00114FD3"/>
    <w:rsid w:val="00114FDA"/>
    <w:rsid w:val="00114FE6"/>
    <w:rsid w:val="00115014"/>
    <w:rsid w:val="0011501B"/>
    <w:rsid w:val="0011503C"/>
    <w:rsid w:val="0011505E"/>
    <w:rsid w:val="001150D0"/>
    <w:rsid w:val="0011514A"/>
    <w:rsid w:val="0011518C"/>
    <w:rsid w:val="0011518D"/>
    <w:rsid w:val="001151B6"/>
    <w:rsid w:val="001151C3"/>
    <w:rsid w:val="00115228"/>
    <w:rsid w:val="0011523C"/>
    <w:rsid w:val="001152DD"/>
    <w:rsid w:val="00115317"/>
    <w:rsid w:val="00115455"/>
    <w:rsid w:val="00115464"/>
    <w:rsid w:val="0011547D"/>
    <w:rsid w:val="00115500"/>
    <w:rsid w:val="00115514"/>
    <w:rsid w:val="00115575"/>
    <w:rsid w:val="00115595"/>
    <w:rsid w:val="001155B9"/>
    <w:rsid w:val="001155E3"/>
    <w:rsid w:val="0011561E"/>
    <w:rsid w:val="00115665"/>
    <w:rsid w:val="00115666"/>
    <w:rsid w:val="0011566A"/>
    <w:rsid w:val="00115732"/>
    <w:rsid w:val="00115782"/>
    <w:rsid w:val="001157CC"/>
    <w:rsid w:val="00115808"/>
    <w:rsid w:val="00115811"/>
    <w:rsid w:val="00115832"/>
    <w:rsid w:val="00115857"/>
    <w:rsid w:val="0011585F"/>
    <w:rsid w:val="00115892"/>
    <w:rsid w:val="001158BB"/>
    <w:rsid w:val="001158E3"/>
    <w:rsid w:val="001158E4"/>
    <w:rsid w:val="00115902"/>
    <w:rsid w:val="0011594D"/>
    <w:rsid w:val="001159F2"/>
    <w:rsid w:val="00115A0D"/>
    <w:rsid w:val="00115A1B"/>
    <w:rsid w:val="00115A66"/>
    <w:rsid w:val="00115A8B"/>
    <w:rsid w:val="00115A8E"/>
    <w:rsid w:val="00115AAF"/>
    <w:rsid w:val="00115AFA"/>
    <w:rsid w:val="00115B0B"/>
    <w:rsid w:val="00115B17"/>
    <w:rsid w:val="00115B53"/>
    <w:rsid w:val="00115BEA"/>
    <w:rsid w:val="00115C29"/>
    <w:rsid w:val="00115C4E"/>
    <w:rsid w:val="00115C56"/>
    <w:rsid w:val="00115C6C"/>
    <w:rsid w:val="00115CB1"/>
    <w:rsid w:val="00115CCD"/>
    <w:rsid w:val="00115CCE"/>
    <w:rsid w:val="00115CF0"/>
    <w:rsid w:val="00115CF9"/>
    <w:rsid w:val="00115D28"/>
    <w:rsid w:val="00115D5C"/>
    <w:rsid w:val="00115DB4"/>
    <w:rsid w:val="00115DE2"/>
    <w:rsid w:val="00115E24"/>
    <w:rsid w:val="00115E51"/>
    <w:rsid w:val="00115E76"/>
    <w:rsid w:val="00115ECC"/>
    <w:rsid w:val="00115EEC"/>
    <w:rsid w:val="00115F83"/>
    <w:rsid w:val="00115F8F"/>
    <w:rsid w:val="00115F9D"/>
    <w:rsid w:val="00115FE1"/>
    <w:rsid w:val="00115FE7"/>
    <w:rsid w:val="00116006"/>
    <w:rsid w:val="0011609F"/>
    <w:rsid w:val="001160BD"/>
    <w:rsid w:val="001160E1"/>
    <w:rsid w:val="00116104"/>
    <w:rsid w:val="00116114"/>
    <w:rsid w:val="00116117"/>
    <w:rsid w:val="0011616D"/>
    <w:rsid w:val="00116179"/>
    <w:rsid w:val="0011619E"/>
    <w:rsid w:val="001161BD"/>
    <w:rsid w:val="001161DD"/>
    <w:rsid w:val="001161EA"/>
    <w:rsid w:val="00116287"/>
    <w:rsid w:val="0011628B"/>
    <w:rsid w:val="0011628C"/>
    <w:rsid w:val="001162AD"/>
    <w:rsid w:val="001162BF"/>
    <w:rsid w:val="001162C1"/>
    <w:rsid w:val="0011641E"/>
    <w:rsid w:val="0011642E"/>
    <w:rsid w:val="00116485"/>
    <w:rsid w:val="001164C3"/>
    <w:rsid w:val="001164C6"/>
    <w:rsid w:val="00116530"/>
    <w:rsid w:val="00116539"/>
    <w:rsid w:val="0011656B"/>
    <w:rsid w:val="00116570"/>
    <w:rsid w:val="0011657D"/>
    <w:rsid w:val="00116615"/>
    <w:rsid w:val="00116719"/>
    <w:rsid w:val="0011674D"/>
    <w:rsid w:val="001167D8"/>
    <w:rsid w:val="00116813"/>
    <w:rsid w:val="00116837"/>
    <w:rsid w:val="001168D1"/>
    <w:rsid w:val="001168D7"/>
    <w:rsid w:val="001168E3"/>
    <w:rsid w:val="00116930"/>
    <w:rsid w:val="00116979"/>
    <w:rsid w:val="001169E2"/>
    <w:rsid w:val="001169E7"/>
    <w:rsid w:val="00116A64"/>
    <w:rsid w:val="00116B60"/>
    <w:rsid w:val="00116B84"/>
    <w:rsid w:val="00116BB0"/>
    <w:rsid w:val="00116BF5"/>
    <w:rsid w:val="00116BF7"/>
    <w:rsid w:val="00116C40"/>
    <w:rsid w:val="00116C88"/>
    <w:rsid w:val="00116C96"/>
    <w:rsid w:val="00116CE0"/>
    <w:rsid w:val="00116CFA"/>
    <w:rsid w:val="00116D09"/>
    <w:rsid w:val="00116D30"/>
    <w:rsid w:val="00116D45"/>
    <w:rsid w:val="00116DB5"/>
    <w:rsid w:val="00116E23"/>
    <w:rsid w:val="00116E5C"/>
    <w:rsid w:val="00116E6E"/>
    <w:rsid w:val="00116E8B"/>
    <w:rsid w:val="00116F46"/>
    <w:rsid w:val="00116F76"/>
    <w:rsid w:val="00116F7C"/>
    <w:rsid w:val="00116F89"/>
    <w:rsid w:val="00116F91"/>
    <w:rsid w:val="00117014"/>
    <w:rsid w:val="0011701D"/>
    <w:rsid w:val="00117027"/>
    <w:rsid w:val="00117045"/>
    <w:rsid w:val="00117086"/>
    <w:rsid w:val="001170B9"/>
    <w:rsid w:val="001170BA"/>
    <w:rsid w:val="001170BE"/>
    <w:rsid w:val="001170FF"/>
    <w:rsid w:val="00117181"/>
    <w:rsid w:val="001171C7"/>
    <w:rsid w:val="001171F4"/>
    <w:rsid w:val="0011727F"/>
    <w:rsid w:val="001172F4"/>
    <w:rsid w:val="00117311"/>
    <w:rsid w:val="00117351"/>
    <w:rsid w:val="0011737E"/>
    <w:rsid w:val="001174C5"/>
    <w:rsid w:val="001174D3"/>
    <w:rsid w:val="001174F4"/>
    <w:rsid w:val="0011750B"/>
    <w:rsid w:val="0011756C"/>
    <w:rsid w:val="001175EB"/>
    <w:rsid w:val="001175EF"/>
    <w:rsid w:val="00117620"/>
    <w:rsid w:val="00117680"/>
    <w:rsid w:val="001176BE"/>
    <w:rsid w:val="001176DE"/>
    <w:rsid w:val="0011774C"/>
    <w:rsid w:val="001177BE"/>
    <w:rsid w:val="001177D7"/>
    <w:rsid w:val="001177E7"/>
    <w:rsid w:val="001177F2"/>
    <w:rsid w:val="0011783E"/>
    <w:rsid w:val="00117842"/>
    <w:rsid w:val="001178AC"/>
    <w:rsid w:val="00117905"/>
    <w:rsid w:val="00117944"/>
    <w:rsid w:val="0011795E"/>
    <w:rsid w:val="00117965"/>
    <w:rsid w:val="00117976"/>
    <w:rsid w:val="001179CA"/>
    <w:rsid w:val="001179D3"/>
    <w:rsid w:val="00117A7A"/>
    <w:rsid w:val="00117ADB"/>
    <w:rsid w:val="00117AF8"/>
    <w:rsid w:val="00117B52"/>
    <w:rsid w:val="00117BE4"/>
    <w:rsid w:val="00117C25"/>
    <w:rsid w:val="00117C2D"/>
    <w:rsid w:val="00117C46"/>
    <w:rsid w:val="00117C5B"/>
    <w:rsid w:val="00117C90"/>
    <w:rsid w:val="00117CB0"/>
    <w:rsid w:val="00117CB4"/>
    <w:rsid w:val="00117CD0"/>
    <w:rsid w:val="00117CD9"/>
    <w:rsid w:val="00117CDD"/>
    <w:rsid w:val="00117D05"/>
    <w:rsid w:val="00117D46"/>
    <w:rsid w:val="00117DC6"/>
    <w:rsid w:val="00117E28"/>
    <w:rsid w:val="00117ECA"/>
    <w:rsid w:val="00117F07"/>
    <w:rsid w:val="00117F6C"/>
    <w:rsid w:val="00117F9A"/>
    <w:rsid w:val="00117FCE"/>
    <w:rsid w:val="00117FCF"/>
    <w:rsid w:val="0012002B"/>
    <w:rsid w:val="00120060"/>
    <w:rsid w:val="0012009A"/>
    <w:rsid w:val="001200A4"/>
    <w:rsid w:val="001200C5"/>
    <w:rsid w:val="001200CC"/>
    <w:rsid w:val="001200D5"/>
    <w:rsid w:val="001200E2"/>
    <w:rsid w:val="00120113"/>
    <w:rsid w:val="00120114"/>
    <w:rsid w:val="0012016C"/>
    <w:rsid w:val="0012019D"/>
    <w:rsid w:val="001201A1"/>
    <w:rsid w:val="001201BA"/>
    <w:rsid w:val="001201DD"/>
    <w:rsid w:val="0012029F"/>
    <w:rsid w:val="001202A5"/>
    <w:rsid w:val="001202B8"/>
    <w:rsid w:val="001202BE"/>
    <w:rsid w:val="001202CB"/>
    <w:rsid w:val="0012033E"/>
    <w:rsid w:val="00120360"/>
    <w:rsid w:val="00120365"/>
    <w:rsid w:val="0012038C"/>
    <w:rsid w:val="0012039E"/>
    <w:rsid w:val="00120423"/>
    <w:rsid w:val="00120493"/>
    <w:rsid w:val="00120498"/>
    <w:rsid w:val="001204A8"/>
    <w:rsid w:val="001204AA"/>
    <w:rsid w:val="001204C0"/>
    <w:rsid w:val="001204C6"/>
    <w:rsid w:val="001204F7"/>
    <w:rsid w:val="00120533"/>
    <w:rsid w:val="00120547"/>
    <w:rsid w:val="0012056E"/>
    <w:rsid w:val="0012056F"/>
    <w:rsid w:val="00120576"/>
    <w:rsid w:val="001205B1"/>
    <w:rsid w:val="00120602"/>
    <w:rsid w:val="00120630"/>
    <w:rsid w:val="00120633"/>
    <w:rsid w:val="00120657"/>
    <w:rsid w:val="001206D3"/>
    <w:rsid w:val="001206EA"/>
    <w:rsid w:val="0012071A"/>
    <w:rsid w:val="00120787"/>
    <w:rsid w:val="001207DD"/>
    <w:rsid w:val="00120848"/>
    <w:rsid w:val="00120883"/>
    <w:rsid w:val="0012089D"/>
    <w:rsid w:val="001208BE"/>
    <w:rsid w:val="0012091A"/>
    <w:rsid w:val="00120981"/>
    <w:rsid w:val="00120A74"/>
    <w:rsid w:val="00120B30"/>
    <w:rsid w:val="00120B84"/>
    <w:rsid w:val="00120BB1"/>
    <w:rsid w:val="00120D25"/>
    <w:rsid w:val="00120D53"/>
    <w:rsid w:val="00120D66"/>
    <w:rsid w:val="00120D72"/>
    <w:rsid w:val="00120DC6"/>
    <w:rsid w:val="00120DF7"/>
    <w:rsid w:val="00120E3D"/>
    <w:rsid w:val="00120E41"/>
    <w:rsid w:val="00120E58"/>
    <w:rsid w:val="00120E70"/>
    <w:rsid w:val="00120EE3"/>
    <w:rsid w:val="00120EE4"/>
    <w:rsid w:val="00120F46"/>
    <w:rsid w:val="00120F92"/>
    <w:rsid w:val="00120FD0"/>
    <w:rsid w:val="00121041"/>
    <w:rsid w:val="00121043"/>
    <w:rsid w:val="00121077"/>
    <w:rsid w:val="001210D2"/>
    <w:rsid w:val="001210E6"/>
    <w:rsid w:val="00121122"/>
    <w:rsid w:val="0012112A"/>
    <w:rsid w:val="00121130"/>
    <w:rsid w:val="00121149"/>
    <w:rsid w:val="0012114A"/>
    <w:rsid w:val="00121198"/>
    <w:rsid w:val="0012126E"/>
    <w:rsid w:val="00121291"/>
    <w:rsid w:val="001212A9"/>
    <w:rsid w:val="0012130A"/>
    <w:rsid w:val="00121315"/>
    <w:rsid w:val="00121335"/>
    <w:rsid w:val="00121364"/>
    <w:rsid w:val="0012136A"/>
    <w:rsid w:val="00121371"/>
    <w:rsid w:val="00121386"/>
    <w:rsid w:val="001213A0"/>
    <w:rsid w:val="001213A6"/>
    <w:rsid w:val="00121472"/>
    <w:rsid w:val="001214BE"/>
    <w:rsid w:val="001214C7"/>
    <w:rsid w:val="00121558"/>
    <w:rsid w:val="0012157B"/>
    <w:rsid w:val="001215BB"/>
    <w:rsid w:val="00121626"/>
    <w:rsid w:val="00121629"/>
    <w:rsid w:val="00121657"/>
    <w:rsid w:val="0012167E"/>
    <w:rsid w:val="00121699"/>
    <w:rsid w:val="001216A3"/>
    <w:rsid w:val="001216AC"/>
    <w:rsid w:val="0012172C"/>
    <w:rsid w:val="001217B5"/>
    <w:rsid w:val="001217D2"/>
    <w:rsid w:val="001217D9"/>
    <w:rsid w:val="001217F9"/>
    <w:rsid w:val="00121825"/>
    <w:rsid w:val="0012182C"/>
    <w:rsid w:val="0012189A"/>
    <w:rsid w:val="001218AD"/>
    <w:rsid w:val="001218CA"/>
    <w:rsid w:val="0012190F"/>
    <w:rsid w:val="0012191B"/>
    <w:rsid w:val="00121920"/>
    <w:rsid w:val="00121931"/>
    <w:rsid w:val="00121990"/>
    <w:rsid w:val="001219D1"/>
    <w:rsid w:val="001219D3"/>
    <w:rsid w:val="00121A0F"/>
    <w:rsid w:val="00121A22"/>
    <w:rsid w:val="00121A3F"/>
    <w:rsid w:val="00121A98"/>
    <w:rsid w:val="00121B83"/>
    <w:rsid w:val="00121B93"/>
    <w:rsid w:val="00121C25"/>
    <w:rsid w:val="00121C2B"/>
    <w:rsid w:val="00121C34"/>
    <w:rsid w:val="00121C35"/>
    <w:rsid w:val="00121C80"/>
    <w:rsid w:val="00121D7B"/>
    <w:rsid w:val="00121D9A"/>
    <w:rsid w:val="00121DD1"/>
    <w:rsid w:val="00121DFA"/>
    <w:rsid w:val="00121E00"/>
    <w:rsid w:val="00121E31"/>
    <w:rsid w:val="00121EB0"/>
    <w:rsid w:val="00121EF1"/>
    <w:rsid w:val="00121F0B"/>
    <w:rsid w:val="00121F26"/>
    <w:rsid w:val="00121F4B"/>
    <w:rsid w:val="00121F6F"/>
    <w:rsid w:val="00121FC8"/>
    <w:rsid w:val="00121FCC"/>
    <w:rsid w:val="00121FCE"/>
    <w:rsid w:val="00121FE8"/>
    <w:rsid w:val="00121FEE"/>
    <w:rsid w:val="00122005"/>
    <w:rsid w:val="0012201C"/>
    <w:rsid w:val="00122054"/>
    <w:rsid w:val="00122067"/>
    <w:rsid w:val="00122071"/>
    <w:rsid w:val="0012208A"/>
    <w:rsid w:val="001220A9"/>
    <w:rsid w:val="001220F7"/>
    <w:rsid w:val="001220FC"/>
    <w:rsid w:val="0012211A"/>
    <w:rsid w:val="0012216A"/>
    <w:rsid w:val="0012216B"/>
    <w:rsid w:val="001221E7"/>
    <w:rsid w:val="00122213"/>
    <w:rsid w:val="0012221C"/>
    <w:rsid w:val="00122255"/>
    <w:rsid w:val="00122285"/>
    <w:rsid w:val="001222C7"/>
    <w:rsid w:val="0012236C"/>
    <w:rsid w:val="001223E5"/>
    <w:rsid w:val="00122413"/>
    <w:rsid w:val="0012243A"/>
    <w:rsid w:val="0012243D"/>
    <w:rsid w:val="0012248A"/>
    <w:rsid w:val="001224CF"/>
    <w:rsid w:val="00122559"/>
    <w:rsid w:val="00122592"/>
    <w:rsid w:val="001225B8"/>
    <w:rsid w:val="001225C2"/>
    <w:rsid w:val="001226A7"/>
    <w:rsid w:val="001226E3"/>
    <w:rsid w:val="00122702"/>
    <w:rsid w:val="0012270A"/>
    <w:rsid w:val="00122718"/>
    <w:rsid w:val="00122732"/>
    <w:rsid w:val="0012276D"/>
    <w:rsid w:val="0012278D"/>
    <w:rsid w:val="001227BF"/>
    <w:rsid w:val="001227C0"/>
    <w:rsid w:val="001227C7"/>
    <w:rsid w:val="001227D7"/>
    <w:rsid w:val="001227DE"/>
    <w:rsid w:val="001228AA"/>
    <w:rsid w:val="001228F2"/>
    <w:rsid w:val="00122989"/>
    <w:rsid w:val="001229D4"/>
    <w:rsid w:val="001229D8"/>
    <w:rsid w:val="001229EB"/>
    <w:rsid w:val="00122A01"/>
    <w:rsid w:val="00122A2F"/>
    <w:rsid w:val="00122A44"/>
    <w:rsid w:val="00122A50"/>
    <w:rsid w:val="00122A5F"/>
    <w:rsid w:val="00122A66"/>
    <w:rsid w:val="00122ACB"/>
    <w:rsid w:val="00122AE4"/>
    <w:rsid w:val="00122B03"/>
    <w:rsid w:val="00122B79"/>
    <w:rsid w:val="00122C02"/>
    <w:rsid w:val="00122C4D"/>
    <w:rsid w:val="00122C5C"/>
    <w:rsid w:val="00122CB8"/>
    <w:rsid w:val="00122CDE"/>
    <w:rsid w:val="00122CE7"/>
    <w:rsid w:val="00122CFD"/>
    <w:rsid w:val="00122D63"/>
    <w:rsid w:val="00122D88"/>
    <w:rsid w:val="00122D8F"/>
    <w:rsid w:val="00122DD2"/>
    <w:rsid w:val="00122E78"/>
    <w:rsid w:val="00122F3D"/>
    <w:rsid w:val="00122F4D"/>
    <w:rsid w:val="00122FBC"/>
    <w:rsid w:val="00122FC6"/>
    <w:rsid w:val="00122FF8"/>
    <w:rsid w:val="00123020"/>
    <w:rsid w:val="00123025"/>
    <w:rsid w:val="0012302A"/>
    <w:rsid w:val="00123054"/>
    <w:rsid w:val="0012305F"/>
    <w:rsid w:val="00123062"/>
    <w:rsid w:val="001230A8"/>
    <w:rsid w:val="00123107"/>
    <w:rsid w:val="00123113"/>
    <w:rsid w:val="00123129"/>
    <w:rsid w:val="00123196"/>
    <w:rsid w:val="001231AB"/>
    <w:rsid w:val="001231DF"/>
    <w:rsid w:val="0012323A"/>
    <w:rsid w:val="00123258"/>
    <w:rsid w:val="00123272"/>
    <w:rsid w:val="001232B2"/>
    <w:rsid w:val="001232C4"/>
    <w:rsid w:val="001232CB"/>
    <w:rsid w:val="001232E0"/>
    <w:rsid w:val="001232F1"/>
    <w:rsid w:val="00123302"/>
    <w:rsid w:val="00123305"/>
    <w:rsid w:val="0012330C"/>
    <w:rsid w:val="0012331E"/>
    <w:rsid w:val="00123363"/>
    <w:rsid w:val="00123369"/>
    <w:rsid w:val="0012338C"/>
    <w:rsid w:val="00123398"/>
    <w:rsid w:val="001233E7"/>
    <w:rsid w:val="0012346E"/>
    <w:rsid w:val="001234B7"/>
    <w:rsid w:val="001234C9"/>
    <w:rsid w:val="001234F4"/>
    <w:rsid w:val="001234F8"/>
    <w:rsid w:val="001234FA"/>
    <w:rsid w:val="00123564"/>
    <w:rsid w:val="0012357B"/>
    <w:rsid w:val="00123583"/>
    <w:rsid w:val="001235AE"/>
    <w:rsid w:val="001235BB"/>
    <w:rsid w:val="001235CB"/>
    <w:rsid w:val="001236F3"/>
    <w:rsid w:val="0012371C"/>
    <w:rsid w:val="0012374C"/>
    <w:rsid w:val="0012375B"/>
    <w:rsid w:val="00123778"/>
    <w:rsid w:val="0012379C"/>
    <w:rsid w:val="001237C4"/>
    <w:rsid w:val="001237F3"/>
    <w:rsid w:val="00123829"/>
    <w:rsid w:val="00123847"/>
    <w:rsid w:val="00123852"/>
    <w:rsid w:val="00123856"/>
    <w:rsid w:val="00123864"/>
    <w:rsid w:val="001238B2"/>
    <w:rsid w:val="001238D2"/>
    <w:rsid w:val="00123912"/>
    <w:rsid w:val="0012392A"/>
    <w:rsid w:val="00123960"/>
    <w:rsid w:val="0012398C"/>
    <w:rsid w:val="001239BA"/>
    <w:rsid w:val="00123A81"/>
    <w:rsid w:val="00123A8D"/>
    <w:rsid w:val="00123A9C"/>
    <w:rsid w:val="00123AED"/>
    <w:rsid w:val="00123B08"/>
    <w:rsid w:val="00123B72"/>
    <w:rsid w:val="00123B83"/>
    <w:rsid w:val="00123BA7"/>
    <w:rsid w:val="00123BA8"/>
    <w:rsid w:val="00123BFA"/>
    <w:rsid w:val="00123C7C"/>
    <w:rsid w:val="00123C84"/>
    <w:rsid w:val="00123C86"/>
    <w:rsid w:val="00123CB2"/>
    <w:rsid w:val="00123CF7"/>
    <w:rsid w:val="00123CFC"/>
    <w:rsid w:val="00123D31"/>
    <w:rsid w:val="00123D3D"/>
    <w:rsid w:val="00123D47"/>
    <w:rsid w:val="00123D4F"/>
    <w:rsid w:val="00123DCC"/>
    <w:rsid w:val="00123DD4"/>
    <w:rsid w:val="00123E0A"/>
    <w:rsid w:val="00123E1B"/>
    <w:rsid w:val="00123E88"/>
    <w:rsid w:val="00123EC0"/>
    <w:rsid w:val="00123ECD"/>
    <w:rsid w:val="00123F04"/>
    <w:rsid w:val="00123F78"/>
    <w:rsid w:val="00123FA1"/>
    <w:rsid w:val="00124014"/>
    <w:rsid w:val="00124031"/>
    <w:rsid w:val="001240BD"/>
    <w:rsid w:val="001240E4"/>
    <w:rsid w:val="00124152"/>
    <w:rsid w:val="0012417C"/>
    <w:rsid w:val="00124187"/>
    <w:rsid w:val="001241DA"/>
    <w:rsid w:val="001241E2"/>
    <w:rsid w:val="0012421A"/>
    <w:rsid w:val="00124244"/>
    <w:rsid w:val="001242B9"/>
    <w:rsid w:val="001242EB"/>
    <w:rsid w:val="00124340"/>
    <w:rsid w:val="0012435F"/>
    <w:rsid w:val="0012439A"/>
    <w:rsid w:val="001243C8"/>
    <w:rsid w:val="00124452"/>
    <w:rsid w:val="00124473"/>
    <w:rsid w:val="001244A1"/>
    <w:rsid w:val="001244CD"/>
    <w:rsid w:val="001244CE"/>
    <w:rsid w:val="001244D9"/>
    <w:rsid w:val="001244E6"/>
    <w:rsid w:val="001244E8"/>
    <w:rsid w:val="00124503"/>
    <w:rsid w:val="0012456D"/>
    <w:rsid w:val="00124578"/>
    <w:rsid w:val="001245D7"/>
    <w:rsid w:val="001245D8"/>
    <w:rsid w:val="00124630"/>
    <w:rsid w:val="00124655"/>
    <w:rsid w:val="00124675"/>
    <w:rsid w:val="00124689"/>
    <w:rsid w:val="001246BA"/>
    <w:rsid w:val="0012473E"/>
    <w:rsid w:val="00124782"/>
    <w:rsid w:val="001247C2"/>
    <w:rsid w:val="001247EE"/>
    <w:rsid w:val="0012481E"/>
    <w:rsid w:val="0012483A"/>
    <w:rsid w:val="0012489B"/>
    <w:rsid w:val="00124942"/>
    <w:rsid w:val="00124943"/>
    <w:rsid w:val="00124979"/>
    <w:rsid w:val="00124998"/>
    <w:rsid w:val="0012499D"/>
    <w:rsid w:val="001249F1"/>
    <w:rsid w:val="00124A04"/>
    <w:rsid w:val="00124A1F"/>
    <w:rsid w:val="00124A4D"/>
    <w:rsid w:val="00124A89"/>
    <w:rsid w:val="00124A91"/>
    <w:rsid w:val="00124ABA"/>
    <w:rsid w:val="00124ABE"/>
    <w:rsid w:val="00124B39"/>
    <w:rsid w:val="00124B70"/>
    <w:rsid w:val="00124B8C"/>
    <w:rsid w:val="00124C50"/>
    <w:rsid w:val="00124C56"/>
    <w:rsid w:val="00124C68"/>
    <w:rsid w:val="00124D77"/>
    <w:rsid w:val="00124DCA"/>
    <w:rsid w:val="00124E18"/>
    <w:rsid w:val="00124E2A"/>
    <w:rsid w:val="00124E58"/>
    <w:rsid w:val="00124EC3"/>
    <w:rsid w:val="00124EDC"/>
    <w:rsid w:val="00124EF5"/>
    <w:rsid w:val="00124F23"/>
    <w:rsid w:val="00124F56"/>
    <w:rsid w:val="00124FC1"/>
    <w:rsid w:val="0012502A"/>
    <w:rsid w:val="001250E8"/>
    <w:rsid w:val="00125124"/>
    <w:rsid w:val="0012513B"/>
    <w:rsid w:val="00125193"/>
    <w:rsid w:val="001251A5"/>
    <w:rsid w:val="001251C5"/>
    <w:rsid w:val="001251DE"/>
    <w:rsid w:val="001251EF"/>
    <w:rsid w:val="001251F9"/>
    <w:rsid w:val="0012520F"/>
    <w:rsid w:val="00125212"/>
    <w:rsid w:val="0012521A"/>
    <w:rsid w:val="0012529E"/>
    <w:rsid w:val="001252CD"/>
    <w:rsid w:val="0012536F"/>
    <w:rsid w:val="00125383"/>
    <w:rsid w:val="00125388"/>
    <w:rsid w:val="00125431"/>
    <w:rsid w:val="00125455"/>
    <w:rsid w:val="00125474"/>
    <w:rsid w:val="00125483"/>
    <w:rsid w:val="001254D2"/>
    <w:rsid w:val="001254E1"/>
    <w:rsid w:val="001254FD"/>
    <w:rsid w:val="00125533"/>
    <w:rsid w:val="00125542"/>
    <w:rsid w:val="00125576"/>
    <w:rsid w:val="0012557E"/>
    <w:rsid w:val="001255AC"/>
    <w:rsid w:val="00125611"/>
    <w:rsid w:val="0012563A"/>
    <w:rsid w:val="00125641"/>
    <w:rsid w:val="00125661"/>
    <w:rsid w:val="00125678"/>
    <w:rsid w:val="001256CF"/>
    <w:rsid w:val="001256DD"/>
    <w:rsid w:val="001256ED"/>
    <w:rsid w:val="0012575F"/>
    <w:rsid w:val="001257A7"/>
    <w:rsid w:val="001257D0"/>
    <w:rsid w:val="00125805"/>
    <w:rsid w:val="00125852"/>
    <w:rsid w:val="00125865"/>
    <w:rsid w:val="00125902"/>
    <w:rsid w:val="00125909"/>
    <w:rsid w:val="00125951"/>
    <w:rsid w:val="00125953"/>
    <w:rsid w:val="001259A7"/>
    <w:rsid w:val="00125A5E"/>
    <w:rsid w:val="00125AA9"/>
    <w:rsid w:val="00125AAF"/>
    <w:rsid w:val="00125AB4"/>
    <w:rsid w:val="00125AE7"/>
    <w:rsid w:val="00125B68"/>
    <w:rsid w:val="00125BB0"/>
    <w:rsid w:val="00125BB9"/>
    <w:rsid w:val="00125BCF"/>
    <w:rsid w:val="00125BEF"/>
    <w:rsid w:val="00125C27"/>
    <w:rsid w:val="00125C3B"/>
    <w:rsid w:val="00125C64"/>
    <w:rsid w:val="00125CCB"/>
    <w:rsid w:val="00125CDC"/>
    <w:rsid w:val="00125CFD"/>
    <w:rsid w:val="00125D0A"/>
    <w:rsid w:val="00125D0B"/>
    <w:rsid w:val="00125D5A"/>
    <w:rsid w:val="00125D69"/>
    <w:rsid w:val="00125DF6"/>
    <w:rsid w:val="00125E1C"/>
    <w:rsid w:val="00125E34"/>
    <w:rsid w:val="00125E96"/>
    <w:rsid w:val="00125ED4"/>
    <w:rsid w:val="00125ED7"/>
    <w:rsid w:val="00125EDE"/>
    <w:rsid w:val="00125EE8"/>
    <w:rsid w:val="00125F03"/>
    <w:rsid w:val="00125F1B"/>
    <w:rsid w:val="00125F32"/>
    <w:rsid w:val="00125F5D"/>
    <w:rsid w:val="00125F61"/>
    <w:rsid w:val="00125F64"/>
    <w:rsid w:val="00126020"/>
    <w:rsid w:val="00126024"/>
    <w:rsid w:val="00126035"/>
    <w:rsid w:val="00126059"/>
    <w:rsid w:val="00126068"/>
    <w:rsid w:val="00126097"/>
    <w:rsid w:val="001260C7"/>
    <w:rsid w:val="001260F1"/>
    <w:rsid w:val="00126132"/>
    <w:rsid w:val="00126190"/>
    <w:rsid w:val="001261CA"/>
    <w:rsid w:val="001261EC"/>
    <w:rsid w:val="0012621C"/>
    <w:rsid w:val="00126225"/>
    <w:rsid w:val="0012623E"/>
    <w:rsid w:val="00126243"/>
    <w:rsid w:val="00126244"/>
    <w:rsid w:val="00126247"/>
    <w:rsid w:val="0012629F"/>
    <w:rsid w:val="001262A3"/>
    <w:rsid w:val="00126307"/>
    <w:rsid w:val="0012634E"/>
    <w:rsid w:val="00126354"/>
    <w:rsid w:val="00126359"/>
    <w:rsid w:val="0012635A"/>
    <w:rsid w:val="00126385"/>
    <w:rsid w:val="001263A8"/>
    <w:rsid w:val="001263E2"/>
    <w:rsid w:val="001263FD"/>
    <w:rsid w:val="00126441"/>
    <w:rsid w:val="00126446"/>
    <w:rsid w:val="00126458"/>
    <w:rsid w:val="00126469"/>
    <w:rsid w:val="0012649D"/>
    <w:rsid w:val="001264E7"/>
    <w:rsid w:val="00126502"/>
    <w:rsid w:val="00126516"/>
    <w:rsid w:val="00126529"/>
    <w:rsid w:val="0012653D"/>
    <w:rsid w:val="00126553"/>
    <w:rsid w:val="00126557"/>
    <w:rsid w:val="00126578"/>
    <w:rsid w:val="001265C2"/>
    <w:rsid w:val="001265DD"/>
    <w:rsid w:val="001265EE"/>
    <w:rsid w:val="0012663A"/>
    <w:rsid w:val="0012666D"/>
    <w:rsid w:val="00126680"/>
    <w:rsid w:val="001266B6"/>
    <w:rsid w:val="001266D3"/>
    <w:rsid w:val="001266E6"/>
    <w:rsid w:val="00126711"/>
    <w:rsid w:val="0012672A"/>
    <w:rsid w:val="00126730"/>
    <w:rsid w:val="00126738"/>
    <w:rsid w:val="001267D6"/>
    <w:rsid w:val="001267DF"/>
    <w:rsid w:val="001267F9"/>
    <w:rsid w:val="00126827"/>
    <w:rsid w:val="00126838"/>
    <w:rsid w:val="001268B2"/>
    <w:rsid w:val="00126903"/>
    <w:rsid w:val="00126906"/>
    <w:rsid w:val="00126937"/>
    <w:rsid w:val="0012693C"/>
    <w:rsid w:val="00126940"/>
    <w:rsid w:val="00126955"/>
    <w:rsid w:val="00126974"/>
    <w:rsid w:val="001269A0"/>
    <w:rsid w:val="001269AE"/>
    <w:rsid w:val="00126A25"/>
    <w:rsid w:val="00126AC2"/>
    <w:rsid w:val="00126AD1"/>
    <w:rsid w:val="00126B39"/>
    <w:rsid w:val="00126B53"/>
    <w:rsid w:val="00126BA3"/>
    <w:rsid w:val="00126BB1"/>
    <w:rsid w:val="00126BE1"/>
    <w:rsid w:val="00126C70"/>
    <w:rsid w:val="00126C73"/>
    <w:rsid w:val="00126C91"/>
    <w:rsid w:val="00126CA9"/>
    <w:rsid w:val="00126CE0"/>
    <w:rsid w:val="00126D3B"/>
    <w:rsid w:val="00126D75"/>
    <w:rsid w:val="00126D7A"/>
    <w:rsid w:val="00126D8C"/>
    <w:rsid w:val="00126DD3"/>
    <w:rsid w:val="00126E5E"/>
    <w:rsid w:val="00126ECD"/>
    <w:rsid w:val="00126EDB"/>
    <w:rsid w:val="00126EEF"/>
    <w:rsid w:val="00126EFF"/>
    <w:rsid w:val="00126F22"/>
    <w:rsid w:val="00126F84"/>
    <w:rsid w:val="00126F89"/>
    <w:rsid w:val="00126FB5"/>
    <w:rsid w:val="00126FCC"/>
    <w:rsid w:val="0012707F"/>
    <w:rsid w:val="00127092"/>
    <w:rsid w:val="00127098"/>
    <w:rsid w:val="001270F4"/>
    <w:rsid w:val="0012712C"/>
    <w:rsid w:val="0012714D"/>
    <w:rsid w:val="00127184"/>
    <w:rsid w:val="0012719C"/>
    <w:rsid w:val="001271A6"/>
    <w:rsid w:val="001271B6"/>
    <w:rsid w:val="001271D0"/>
    <w:rsid w:val="001271E6"/>
    <w:rsid w:val="001271EE"/>
    <w:rsid w:val="001272E3"/>
    <w:rsid w:val="001272FE"/>
    <w:rsid w:val="00127325"/>
    <w:rsid w:val="00127359"/>
    <w:rsid w:val="001273C9"/>
    <w:rsid w:val="0012749D"/>
    <w:rsid w:val="001274B4"/>
    <w:rsid w:val="00127509"/>
    <w:rsid w:val="00127544"/>
    <w:rsid w:val="00127591"/>
    <w:rsid w:val="001275C1"/>
    <w:rsid w:val="001275FD"/>
    <w:rsid w:val="00127611"/>
    <w:rsid w:val="0012763F"/>
    <w:rsid w:val="00127696"/>
    <w:rsid w:val="00127702"/>
    <w:rsid w:val="00127746"/>
    <w:rsid w:val="00127778"/>
    <w:rsid w:val="0012779A"/>
    <w:rsid w:val="001277CE"/>
    <w:rsid w:val="001277EC"/>
    <w:rsid w:val="001277EF"/>
    <w:rsid w:val="00127809"/>
    <w:rsid w:val="0012780A"/>
    <w:rsid w:val="0012783F"/>
    <w:rsid w:val="00127861"/>
    <w:rsid w:val="00127868"/>
    <w:rsid w:val="00127872"/>
    <w:rsid w:val="001278AD"/>
    <w:rsid w:val="001278C5"/>
    <w:rsid w:val="0012790B"/>
    <w:rsid w:val="00127931"/>
    <w:rsid w:val="00127935"/>
    <w:rsid w:val="0012794B"/>
    <w:rsid w:val="00127984"/>
    <w:rsid w:val="001279D0"/>
    <w:rsid w:val="00127A3D"/>
    <w:rsid w:val="00127A72"/>
    <w:rsid w:val="00127B28"/>
    <w:rsid w:val="00127B75"/>
    <w:rsid w:val="00127B86"/>
    <w:rsid w:val="00127C02"/>
    <w:rsid w:val="00127C0C"/>
    <w:rsid w:val="00127CD1"/>
    <w:rsid w:val="00127CE6"/>
    <w:rsid w:val="00127D9E"/>
    <w:rsid w:val="00127DB9"/>
    <w:rsid w:val="00127DC7"/>
    <w:rsid w:val="00127DD0"/>
    <w:rsid w:val="00127E44"/>
    <w:rsid w:val="00127E6F"/>
    <w:rsid w:val="00127E99"/>
    <w:rsid w:val="00127F17"/>
    <w:rsid w:val="00127F2A"/>
    <w:rsid w:val="00127F71"/>
    <w:rsid w:val="00127FD5"/>
    <w:rsid w:val="00130079"/>
    <w:rsid w:val="0013008A"/>
    <w:rsid w:val="001300A2"/>
    <w:rsid w:val="001300CF"/>
    <w:rsid w:val="001300D7"/>
    <w:rsid w:val="0013012D"/>
    <w:rsid w:val="00130134"/>
    <w:rsid w:val="00130157"/>
    <w:rsid w:val="00130159"/>
    <w:rsid w:val="00130170"/>
    <w:rsid w:val="0013018D"/>
    <w:rsid w:val="001301A8"/>
    <w:rsid w:val="001301F3"/>
    <w:rsid w:val="0013024F"/>
    <w:rsid w:val="001302A9"/>
    <w:rsid w:val="001302CC"/>
    <w:rsid w:val="001302FE"/>
    <w:rsid w:val="0013035E"/>
    <w:rsid w:val="001303B4"/>
    <w:rsid w:val="001303F9"/>
    <w:rsid w:val="00130430"/>
    <w:rsid w:val="001304AF"/>
    <w:rsid w:val="001304B0"/>
    <w:rsid w:val="001304C5"/>
    <w:rsid w:val="001304F4"/>
    <w:rsid w:val="00130521"/>
    <w:rsid w:val="00130528"/>
    <w:rsid w:val="00130575"/>
    <w:rsid w:val="00130577"/>
    <w:rsid w:val="001305DC"/>
    <w:rsid w:val="00130683"/>
    <w:rsid w:val="001306A3"/>
    <w:rsid w:val="00130709"/>
    <w:rsid w:val="0013074E"/>
    <w:rsid w:val="00130761"/>
    <w:rsid w:val="001307E2"/>
    <w:rsid w:val="00130815"/>
    <w:rsid w:val="00130900"/>
    <w:rsid w:val="0013091D"/>
    <w:rsid w:val="00130945"/>
    <w:rsid w:val="0013094D"/>
    <w:rsid w:val="00130976"/>
    <w:rsid w:val="001309A6"/>
    <w:rsid w:val="001309E1"/>
    <w:rsid w:val="00130A0D"/>
    <w:rsid w:val="00130A19"/>
    <w:rsid w:val="00130A33"/>
    <w:rsid w:val="00130A35"/>
    <w:rsid w:val="00130A3D"/>
    <w:rsid w:val="00130A63"/>
    <w:rsid w:val="00130A65"/>
    <w:rsid w:val="00130A7E"/>
    <w:rsid w:val="00130AB7"/>
    <w:rsid w:val="00130AC4"/>
    <w:rsid w:val="00130AED"/>
    <w:rsid w:val="00130B59"/>
    <w:rsid w:val="00130B71"/>
    <w:rsid w:val="00130B80"/>
    <w:rsid w:val="00130BB3"/>
    <w:rsid w:val="00130BD5"/>
    <w:rsid w:val="00130BE1"/>
    <w:rsid w:val="00130BF4"/>
    <w:rsid w:val="00130BFC"/>
    <w:rsid w:val="00130C03"/>
    <w:rsid w:val="00130C57"/>
    <w:rsid w:val="00130CD2"/>
    <w:rsid w:val="00130D1D"/>
    <w:rsid w:val="00130D30"/>
    <w:rsid w:val="00130D49"/>
    <w:rsid w:val="00130D50"/>
    <w:rsid w:val="00130D84"/>
    <w:rsid w:val="00130DC3"/>
    <w:rsid w:val="00130DE0"/>
    <w:rsid w:val="00130DF3"/>
    <w:rsid w:val="00130DF9"/>
    <w:rsid w:val="00130E25"/>
    <w:rsid w:val="00130E3E"/>
    <w:rsid w:val="00130E48"/>
    <w:rsid w:val="00130E50"/>
    <w:rsid w:val="00130ED2"/>
    <w:rsid w:val="00130EE8"/>
    <w:rsid w:val="00130F21"/>
    <w:rsid w:val="00130F33"/>
    <w:rsid w:val="00130F7A"/>
    <w:rsid w:val="0013101C"/>
    <w:rsid w:val="001310D7"/>
    <w:rsid w:val="00131137"/>
    <w:rsid w:val="0013119F"/>
    <w:rsid w:val="001311BA"/>
    <w:rsid w:val="00131213"/>
    <w:rsid w:val="0013121E"/>
    <w:rsid w:val="00131238"/>
    <w:rsid w:val="00131274"/>
    <w:rsid w:val="0013129E"/>
    <w:rsid w:val="001312DD"/>
    <w:rsid w:val="00131365"/>
    <w:rsid w:val="0013136F"/>
    <w:rsid w:val="001313B5"/>
    <w:rsid w:val="001313B8"/>
    <w:rsid w:val="001313C8"/>
    <w:rsid w:val="00131404"/>
    <w:rsid w:val="001314BF"/>
    <w:rsid w:val="001314D7"/>
    <w:rsid w:val="001314F6"/>
    <w:rsid w:val="00131594"/>
    <w:rsid w:val="001315A8"/>
    <w:rsid w:val="001315BF"/>
    <w:rsid w:val="0013160A"/>
    <w:rsid w:val="00131629"/>
    <w:rsid w:val="00131664"/>
    <w:rsid w:val="001316C6"/>
    <w:rsid w:val="0013173D"/>
    <w:rsid w:val="0013175B"/>
    <w:rsid w:val="00131777"/>
    <w:rsid w:val="001317CE"/>
    <w:rsid w:val="001317F5"/>
    <w:rsid w:val="0013184A"/>
    <w:rsid w:val="0013185C"/>
    <w:rsid w:val="001318B0"/>
    <w:rsid w:val="001318B7"/>
    <w:rsid w:val="001318FA"/>
    <w:rsid w:val="0013197C"/>
    <w:rsid w:val="001319D1"/>
    <w:rsid w:val="00131A1C"/>
    <w:rsid w:val="00131A4F"/>
    <w:rsid w:val="00131A73"/>
    <w:rsid w:val="00131A7C"/>
    <w:rsid w:val="00131A9E"/>
    <w:rsid w:val="00131B4C"/>
    <w:rsid w:val="00131B5E"/>
    <w:rsid w:val="00131BCA"/>
    <w:rsid w:val="00131BE5"/>
    <w:rsid w:val="00131BFF"/>
    <w:rsid w:val="00131C11"/>
    <w:rsid w:val="00131C4A"/>
    <w:rsid w:val="00131C57"/>
    <w:rsid w:val="00131C97"/>
    <w:rsid w:val="00131CF3"/>
    <w:rsid w:val="00131DAF"/>
    <w:rsid w:val="00131DB0"/>
    <w:rsid w:val="00131DC5"/>
    <w:rsid w:val="00131DD5"/>
    <w:rsid w:val="00131DFF"/>
    <w:rsid w:val="00131E08"/>
    <w:rsid w:val="00131E1F"/>
    <w:rsid w:val="00131E39"/>
    <w:rsid w:val="00131E3E"/>
    <w:rsid w:val="00131E5B"/>
    <w:rsid w:val="00131E6A"/>
    <w:rsid w:val="00131EDA"/>
    <w:rsid w:val="00131F11"/>
    <w:rsid w:val="00131F12"/>
    <w:rsid w:val="00131F1D"/>
    <w:rsid w:val="00131F5A"/>
    <w:rsid w:val="00131F5F"/>
    <w:rsid w:val="00131F9A"/>
    <w:rsid w:val="00131FA7"/>
    <w:rsid w:val="0013202A"/>
    <w:rsid w:val="00132069"/>
    <w:rsid w:val="001320B0"/>
    <w:rsid w:val="001320B4"/>
    <w:rsid w:val="001320DA"/>
    <w:rsid w:val="001320FA"/>
    <w:rsid w:val="00132145"/>
    <w:rsid w:val="00132148"/>
    <w:rsid w:val="001321B4"/>
    <w:rsid w:val="001321BC"/>
    <w:rsid w:val="001321D4"/>
    <w:rsid w:val="001321F1"/>
    <w:rsid w:val="00132202"/>
    <w:rsid w:val="00132290"/>
    <w:rsid w:val="001322BA"/>
    <w:rsid w:val="001322EB"/>
    <w:rsid w:val="0013231C"/>
    <w:rsid w:val="00132344"/>
    <w:rsid w:val="0013235A"/>
    <w:rsid w:val="0013235C"/>
    <w:rsid w:val="00132363"/>
    <w:rsid w:val="00132374"/>
    <w:rsid w:val="0013239E"/>
    <w:rsid w:val="001323AC"/>
    <w:rsid w:val="001323B6"/>
    <w:rsid w:val="001323D6"/>
    <w:rsid w:val="00132427"/>
    <w:rsid w:val="001324F7"/>
    <w:rsid w:val="00132509"/>
    <w:rsid w:val="0013257D"/>
    <w:rsid w:val="00132595"/>
    <w:rsid w:val="001325B4"/>
    <w:rsid w:val="001325E5"/>
    <w:rsid w:val="001325EC"/>
    <w:rsid w:val="001325F2"/>
    <w:rsid w:val="00132610"/>
    <w:rsid w:val="00132649"/>
    <w:rsid w:val="0013265F"/>
    <w:rsid w:val="0013267F"/>
    <w:rsid w:val="001326CA"/>
    <w:rsid w:val="001326F2"/>
    <w:rsid w:val="00132713"/>
    <w:rsid w:val="0013271D"/>
    <w:rsid w:val="0013276C"/>
    <w:rsid w:val="00132780"/>
    <w:rsid w:val="001327AD"/>
    <w:rsid w:val="001327BE"/>
    <w:rsid w:val="001328B6"/>
    <w:rsid w:val="001328B9"/>
    <w:rsid w:val="001328C5"/>
    <w:rsid w:val="001329A5"/>
    <w:rsid w:val="00132A3C"/>
    <w:rsid w:val="00132A7A"/>
    <w:rsid w:val="00132A83"/>
    <w:rsid w:val="00132AB8"/>
    <w:rsid w:val="00132ABA"/>
    <w:rsid w:val="00132AC1"/>
    <w:rsid w:val="00132B4F"/>
    <w:rsid w:val="00132BE5"/>
    <w:rsid w:val="00132BF9"/>
    <w:rsid w:val="00132C41"/>
    <w:rsid w:val="00132CB0"/>
    <w:rsid w:val="00132CDB"/>
    <w:rsid w:val="00132D0C"/>
    <w:rsid w:val="00132D20"/>
    <w:rsid w:val="00132D39"/>
    <w:rsid w:val="00132DA7"/>
    <w:rsid w:val="00132DB4"/>
    <w:rsid w:val="00132E1A"/>
    <w:rsid w:val="00132E22"/>
    <w:rsid w:val="00132E48"/>
    <w:rsid w:val="00132E5C"/>
    <w:rsid w:val="00132E97"/>
    <w:rsid w:val="00132ECE"/>
    <w:rsid w:val="00132EE1"/>
    <w:rsid w:val="00132EE4"/>
    <w:rsid w:val="00132F17"/>
    <w:rsid w:val="00132F56"/>
    <w:rsid w:val="00132FBC"/>
    <w:rsid w:val="00132FF0"/>
    <w:rsid w:val="00133006"/>
    <w:rsid w:val="00133071"/>
    <w:rsid w:val="00133096"/>
    <w:rsid w:val="001330AF"/>
    <w:rsid w:val="001330C2"/>
    <w:rsid w:val="001330D6"/>
    <w:rsid w:val="00133111"/>
    <w:rsid w:val="0013311B"/>
    <w:rsid w:val="00133187"/>
    <w:rsid w:val="0013318D"/>
    <w:rsid w:val="0013319C"/>
    <w:rsid w:val="001331C9"/>
    <w:rsid w:val="001331D3"/>
    <w:rsid w:val="00133250"/>
    <w:rsid w:val="001332E1"/>
    <w:rsid w:val="001332F3"/>
    <w:rsid w:val="00133305"/>
    <w:rsid w:val="0013344D"/>
    <w:rsid w:val="00133472"/>
    <w:rsid w:val="00133493"/>
    <w:rsid w:val="001334AD"/>
    <w:rsid w:val="001334DC"/>
    <w:rsid w:val="001334EF"/>
    <w:rsid w:val="00133529"/>
    <w:rsid w:val="0013354A"/>
    <w:rsid w:val="001335D3"/>
    <w:rsid w:val="001335EE"/>
    <w:rsid w:val="00133640"/>
    <w:rsid w:val="001336A8"/>
    <w:rsid w:val="001336B1"/>
    <w:rsid w:val="00133717"/>
    <w:rsid w:val="00133758"/>
    <w:rsid w:val="00133768"/>
    <w:rsid w:val="0013379C"/>
    <w:rsid w:val="001337DB"/>
    <w:rsid w:val="00133803"/>
    <w:rsid w:val="00133888"/>
    <w:rsid w:val="0013388E"/>
    <w:rsid w:val="001338B0"/>
    <w:rsid w:val="001338C9"/>
    <w:rsid w:val="001338E7"/>
    <w:rsid w:val="001338E9"/>
    <w:rsid w:val="00133914"/>
    <w:rsid w:val="0013395A"/>
    <w:rsid w:val="00133993"/>
    <w:rsid w:val="001339D3"/>
    <w:rsid w:val="001339F0"/>
    <w:rsid w:val="00133A92"/>
    <w:rsid w:val="00133A93"/>
    <w:rsid w:val="00133AA4"/>
    <w:rsid w:val="00133AE8"/>
    <w:rsid w:val="00133AF0"/>
    <w:rsid w:val="00133BCA"/>
    <w:rsid w:val="00133BD0"/>
    <w:rsid w:val="00133BEE"/>
    <w:rsid w:val="00133C1F"/>
    <w:rsid w:val="00133C2D"/>
    <w:rsid w:val="00133C76"/>
    <w:rsid w:val="00133C9A"/>
    <w:rsid w:val="00133CA5"/>
    <w:rsid w:val="00133CEC"/>
    <w:rsid w:val="00133CF6"/>
    <w:rsid w:val="00133D3A"/>
    <w:rsid w:val="00133D40"/>
    <w:rsid w:val="00133D42"/>
    <w:rsid w:val="00133D61"/>
    <w:rsid w:val="00133D9B"/>
    <w:rsid w:val="00133DA4"/>
    <w:rsid w:val="00133DAF"/>
    <w:rsid w:val="00133DF5"/>
    <w:rsid w:val="00133E3B"/>
    <w:rsid w:val="00133E4F"/>
    <w:rsid w:val="00133EB6"/>
    <w:rsid w:val="00133EF9"/>
    <w:rsid w:val="00133F75"/>
    <w:rsid w:val="00133FC8"/>
    <w:rsid w:val="00133FCC"/>
    <w:rsid w:val="00133FDF"/>
    <w:rsid w:val="0013404D"/>
    <w:rsid w:val="001340F2"/>
    <w:rsid w:val="00134117"/>
    <w:rsid w:val="00134136"/>
    <w:rsid w:val="0013416D"/>
    <w:rsid w:val="001341B4"/>
    <w:rsid w:val="001341EE"/>
    <w:rsid w:val="0013422D"/>
    <w:rsid w:val="001342B8"/>
    <w:rsid w:val="001342E3"/>
    <w:rsid w:val="00134342"/>
    <w:rsid w:val="001343BA"/>
    <w:rsid w:val="00134421"/>
    <w:rsid w:val="00134491"/>
    <w:rsid w:val="00134498"/>
    <w:rsid w:val="0013449D"/>
    <w:rsid w:val="001344C2"/>
    <w:rsid w:val="00134516"/>
    <w:rsid w:val="00134529"/>
    <w:rsid w:val="00134590"/>
    <w:rsid w:val="001345B1"/>
    <w:rsid w:val="001345B9"/>
    <w:rsid w:val="001345ED"/>
    <w:rsid w:val="001345FA"/>
    <w:rsid w:val="00134633"/>
    <w:rsid w:val="0013463A"/>
    <w:rsid w:val="00134772"/>
    <w:rsid w:val="00134787"/>
    <w:rsid w:val="00134795"/>
    <w:rsid w:val="001347A8"/>
    <w:rsid w:val="001347AC"/>
    <w:rsid w:val="00134823"/>
    <w:rsid w:val="0013482B"/>
    <w:rsid w:val="001348E1"/>
    <w:rsid w:val="00134900"/>
    <w:rsid w:val="00134910"/>
    <w:rsid w:val="00134963"/>
    <w:rsid w:val="001349AF"/>
    <w:rsid w:val="001349E7"/>
    <w:rsid w:val="00134A3F"/>
    <w:rsid w:val="00134A70"/>
    <w:rsid w:val="00134A86"/>
    <w:rsid w:val="00134AD5"/>
    <w:rsid w:val="00134B0B"/>
    <w:rsid w:val="00134B53"/>
    <w:rsid w:val="00134BBD"/>
    <w:rsid w:val="00134BD7"/>
    <w:rsid w:val="00134BDF"/>
    <w:rsid w:val="00134C21"/>
    <w:rsid w:val="00134C33"/>
    <w:rsid w:val="00134C6E"/>
    <w:rsid w:val="00134CCD"/>
    <w:rsid w:val="00134CD8"/>
    <w:rsid w:val="00134CF5"/>
    <w:rsid w:val="00134D5A"/>
    <w:rsid w:val="00134D5D"/>
    <w:rsid w:val="00134DA7"/>
    <w:rsid w:val="00134E2B"/>
    <w:rsid w:val="00134E6F"/>
    <w:rsid w:val="00134ED0"/>
    <w:rsid w:val="00134EEA"/>
    <w:rsid w:val="00134EFC"/>
    <w:rsid w:val="00134F2D"/>
    <w:rsid w:val="00134F66"/>
    <w:rsid w:val="00134F73"/>
    <w:rsid w:val="00134F7F"/>
    <w:rsid w:val="00134FB6"/>
    <w:rsid w:val="00134FBF"/>
    <w:rsid w:val="00134FDD"/>
    <w:rsid w:val="00135019"/>
    <w:rsid w:val="001350AF"/>
    <w:rsid w:val="0013512D"/>
    <w:rsid w:val="001351CD"/>
    <w:rsid w:val="0013524E"/>
    <w:rsid w:val="00135250"/>
    <w:rsid w:val="00135252"/>
    <w:rsid w:val="00135274"/>
    <w:rsid w:val="0013527B"/>
    <w:rsid w:val="00135297"/>
    <w:rsid w:val="001352D6"/>
    <w:rsid w:val="001352F1"/>
    <w:rsid w:val="0013534E"/>
    <w:rsid w:val="00135387"/>
    <w:rsid w:val="001353AC"/>
    <w:rsid w:val="001353E8"/>
    <w:rsid w:val="00135402"/>
    <w:rsid w:val="0013541D"/>
    <w:rsid w:val="00135455"/>
    <w:rsid w:val="00135491"/>
    <w:rsid w:val="001354A4"/>
    <w:rsid w:val="001354DE"/>
    <w:rsid w:val="0013550F"/>
    <w:rsid w:val="00135544"/>
    <w:rsid w:val="00135567"/>
    <w:rsid w:val="0013556E"/>
    <w:rsid w:val="00135653"/>
    <w:rsid w:val="001356B0"/>
    <w:rsid w:val="00135705"/>
    <w:rsid w:val="0013573C"/>
    <w:rsid w:val="00135746"/>
    <w:rsid w:val="001357D4"/>
    <w:rsid w:val="001357E6"/>
    <w:rsid w:val="00135857"/>
    <w:rsid w:val="0013589E"/>
    <w:rsid w:val="0013590A"/>
    <w:rsid w:val="0013591E"/>
    <w:rsid w:val="00135922"/>
    <w:rsid w:val="00135938"/>
    <w:rsid w:val="00135970"/>
    <w:rsid w:val="0013597E"/>
    <w:rsid w:val="00135992"/>
    <w:rsid w:val="001359A3"/>
    <w:rsid w:val="001359B7"/>
    <w:rsid w:val="00135A5C"/>
    <w:rsid w:val="00135AC3"/>
    <w:rsid w:val="00135AD4"/>
    <w:rsid w:val="00135B2A"/>
    <w:rsid w:val="00135B5C"/>
    <w:rsid w:val="00135BC2"/>
    <w:rsid w:val="00135C11"/>
    <w:rsid w:val="00135C76"/>
    <w:rsid w:val="00135C87"/>
    <w:rsid w:val="00135CA1"/>
    <w:rsid w:val="00135CDC"/>
    <w:rsid w:val="00135CF1"/>
    <w:rsid w:val="00135CF6"/>
    <w:rsid w:val="00135D0C"/>
    <w:rsid w:val="00135D1E"/>
    <w:rsid w:val="00135DB9"/>
    <w:rsid w:val="00135DFD"/>
    <w:rsid w:val="00135E0E"/>
    <w:rsid w:val="00135E1A"/>
    <w:rsid w:val="00135E66"/>
    <w:rsid w:val="00135E71"/>
    <w:rsid w:val="00135EAB"/>
    <w:rsid w:val="00135EB6"/>
    <w:rsid w:val="00135F71"/>
    <w:rsid w:val="00135FA6"/>
    <w:rsid w:val="00135FAA"/>
    <w:rsid w:val="00135FC3"/>
    <w:rsid w:val="00135FE6"/>
    <w:rsid w:val="00136000"/>
    <w:rsid w:val="0013601B"/>
    <w:rsid w:val="0013608B"/>
    <w:rsid w:val="00136135"/>
    <w:rsid w:val="0013619E"/>
    <w:rsid w:val="001361ED"/>
    <w:rsid w:val="0013625A"/>
    <w:rsid w:val="00136261"/>
    <w:rsid w:val="00136281"/>
    <w:rsid w:val="0013630D"/>
    <w:rsid w:val="00136317"/>
    <w:rsid w:val="001363A1"/>
    <w:rsid w:val="001363A2"/>
    <w:rsid w:val="001363BE"/>
    <w:rsid w:val="00136409"/>
    <w:rsid w:val="00136411"/>
    <w:rsid w:val="00136434"/>
    <w:rsid w:val="00136468"/>
    <w:rsid w:val="00136484"/>
    <w:rsid w:val="00136564"/>
    <w:rsid w:val="001365DB"/>
    <w:rsid w:val="00136600"/>
    <w:rsid w:val="0013662F"/>
    <w:rsid w:val="0013666D"/>
    <w:rsid w:val="001366A8"/>
    <w:rsid w:val="001366DB"/>
    <w:rsid w:val="00136717"/>
    <w:rsid w:val="00136754"/>
    <w:rsid w:val="0013675C"/>
    <w:rsid w:val="00136780"/>
    <w:rsid w:val="001367C7"/>
    <w:rsid w:val="001367C8"/>
    <w:rsid w:val="001367DD"/>
    <w:rsid w:val="001367F4"/>
    <w:rsid w:val="0013683E"/>
    <w:rsid w:val="00136876"/>
    <w:rsid w:val="001368CA"/>
    <w:rsid w:val="001368F1"/>
    <w:rsid w:val="00136927"/>
    <w:rsid w:val="00136953"/>
    <w:rsid w:val="00136972"/>
    <w:rsid w:val="0013698D"/>
    <w:rsid w:val="001369A2"/>
    <w:rsid w:val="001369F5"/>
    <w:rsid w:val="00136A0D"/>
    <w:rsid w:val="00136A46"/>
    <w:rsid w:val="00136A61"/>
    <w:rsid w:val="00136A67"/>
    <w:rsid w:val="00136A7F"/>
    <w:rsid w:val="00136A86"/>
    <w:rsid w:val="00136AC3"/>
    <w:rsid w:val="00136AE7"/>
    <w:rsid w:val="00136AFD"/>
    <w:rsid w:val="00136B38"/>
    <w:rsid w:val="00136B4B"/>
    <w:rsid w:val="00136B4D"/>
    <w:rsid w:val="00136B88"/>
    <w:rsid w:val="00136B98"/>
    <w:rsid w:val="00136BCF"/>
    <w:rsid w:val="00136BED"/>
    <w:rsid w:val="00136BF0"/>
    <w:rsid w:val="00136C59"/>
    <w:rsid w:val="00136C8E"/>
    <w:rsid w:val="00136C9E"/>
    <w:rsid w:val="00136CCF"/>
    <w:rsid w:val="00136CE4"/>
    <w:rsid w:val="00136D0E"/>
    <w:rsid w:val="00136D26"/>
    <w:rsid w:val="00136D2B"/>
    <w:rsid w:val="00136D2F"/>
    <w:rsid w:val="00136D71"/>
    <w:rsid w:val="00136DDC"/>
    <w:rsid w:val="00136EAE"/>
    <w:rsid w:val="00136EB8"/>
    <w:rsid w:val="00136EF6"/>
    <w:rsid w:val="00136EF7"/>
    <w:rsid w:val="00136EF9"/>
    <w:rsid w:val="00136F16"/>
    <w:rsid w:val="00136F2C"/>
    <w:rsid w:val="00136F4F"/>
    <w:rsid w:val="00136F6D"/>
    <w:rsid w:val="00136FDE"/>
    <w:rsid w:val="00136FF7"/>
    <w:rsid w:val="00137026"/>
    <w:rsid w:val="00137027"/>
    <w:rsid w:val="0013705A"/>
    <w:rsid w:val="0013705E"/>
    <w:rsid w:val="00137073"/>
    <w:rsid w:val="00137087"/>
    <w:rsid w:val="0013709C"/>
    <w:rsid w:val="0013713E"/>
    <w:rsid w:val="00137156"/>
    <w:rsid w:val="00137187"/>
    <w:rsid w:val="001371C0"/>
    <w:rsid w:val="001371DA"/>
    <w:rsid w:val="00137213"/>
    <w:rsid w:val="00137221"/>
    <w:rsid w:val="0013722A"/>
    <w:rsid w:val="001372AC"/>
    <w:rsid w:val="001372DB"/>
    <w:rsid w:val="001372DC"/>
    <w:rsid w:val="00137337"/>
    <w:rsid w:val="00137339"/>
    <w:rsid w:val="00137386"/>
    <w:rsid w:val="001373B3"/>
    <w:rsid w:val="001374B2"/>
    <w:rsid w:val="001374C3"/>
    <w:rsid w:val="00137504"/>
    <w:rsid w:val="0013750C"/>
    <w:rsid w:val="00137516"/>
    <w:rsid w:val="00137548"/>
    <w:rsid w:val="00137573"/>
    <w:rsid w:val="00137593"/>
    <w:rsid w:val="00137596"/>
    <w:rsid w:val="001375B3"/>
    <w:rsid w:val="001375C0"/>
    <w:rsid w:val="0013760B"/>
    <w:rsid w:val="00137625"/>
    <w:rsid w:val="0013762D"/>
    <w:rsid w:val="00137632"/>
    <w:rsid w:val="0013763A"/>
    <w:rsid w:val="00137661"/>
    <w:rsid w:val="00137689"/>
    <w:rsid w:val="001376CB"/>
    <w:rsid w:val="001376CD"/>
    <w:rsid w:val="001376E8"/>
    <w:rsid w:val="001376F5"/>
    <w:rsid w:val="001377BE"/>
    <w:rsid w:val="001377CF"/>
    <w:rsid w:val="00137830"/>
    <w:rsid w:val="00137833"/>
    <w:rsid w:val="0013789B"/>
    <w:rsid w:val="001378E1"/>
    <w:rsid w:val="00137922"/>
    <w:rsid w:val="0013792E"/>
    <w:rsid w:val="00137939"/>
    <w:rsid w:val="001379D5"/>
    <w:rsid w:val="001379D8"/>
    <w:rsid w:val="00137A06"/>
    <w:rsid w:val="00137A1F"/>
    <w:rsid w:val="00137A85"/>
    <w:rsid w:val="00137AA1"/>
    <w:rsid w:val="00137AAC"/>
    <w:rsid w:val="00137AF8"/>
    <w:rsid w:val="00137B38"/>
    <w:rsid w:val="00137B47"/>
    <w:rsid w:val="00137B7D"/>
    <w:rsid w:val="00137BAC"/>
    <w:rsid w:val="00137BE8"/>
    <w:rsid w:val="00137C3C"/>
    <w:rsid w:val="00137CAD"/>
    <w:rsid w:val="00137CEC"/>
    <w:rsid w:val="00137D11"/>
    <w:rsid w:val="00137D63"/>
    <w:rsid w:val="00137DE6"/>
    <w:rsid w:val="00137EAC"/>
    <w:rsid w:val="00137EE9"/>
    <w:rsid w:val="00137F00"/>
    <w:rsid w:val="00137F0F"/>
    <w:rsid w:val="00137FBE"/>
    <w:rsid w:val="00137FC2"/>
    <w:rsid w:val="001400B3"/>
    <w:rsid w:val="0014011D"/>
    <w:rsid w:val="00140123"/>
    <w:rsid w:val="00140163"/>
    <w:rsid w:val="001401F1"/>
    <w:rsid w:val="001401F7"/>
    <w:rsid w:val="00140201"/>
    <w:rsid w:val="00140238"/>
    <w:rsid w:val="00140239"/>
    <w:rsid w:val="00140247"/>
    <w:rsid w:val="0014028D"/>
    <w:rsid w:val="00140300"/>
    <w:rsid w:val="00140368"/>
    <w:rsid w:val="00140379"/>
    <w:rsid w:val="0014037D"/>
    <w:rsid w:val="001403BB"/>
    <w:rsid w:val="00140416"/>
    <w:rsid w:val="0014046C"/>
    <w:rsid w:val="00140517"/>
    <w:rsid w:val="00140575"/>
    <w:rsid w:val="0014057E"/>
    <w:rsid w:val="001405B6"/>
    <w:rsid w:val="0014063F"/>
    <w:rsid w:val="00140653"/>
    <w:rsid w:val="0014065E"/>
    <w:rsid w:val="0014066E"/>
    <w:rsid w:val="00140672"/>
    <w:rsid w:val="001406BE"/>
    <w:rsid w:val="001406CB"/>
    <w:rsid w:val="001406E4"/>
    <w:rsid w:val="0014073E"/>
    <w:rsid w:val="001407C0"/>
    <w:rsid w:val="001407E0"/>
    <w:rsid w:val="0014081E"/>
    <w:rsid w:val="00140892"/>
    <w:rsid w:val="00140898"/>
    <w:rsid w:val="001408F7"/>
    <w:rsid w:val="00140904"/>
    <w:rsid w:val="0014093E"/>
    <w:rsid w:val="001409A0"/>
    <w:rsid w:val="001409B4"/>
    <w:rsid w:val="001409C0"/>
    <w:rsid w:val="00140A31"/>
    <w:rsid w:val="00140A35"/>
    <w:rsid w:val="00140A52"/>
    <w:rsid w:val="00140A6A"/>
    <w:rsid w:val="00140A89"/>
    <w:rsid w:val="00140AC2"/>
    <w:rsid w:val="00140B13"/>
    <w:rsid w:val="00140B50"/>
    <w:rsid w:val="00140C0A"/>
    <w:rsid w:val="00140CD6"/>
    <w:rsid w:val="00140CD8"/>
    <w:rsid w:val="00140CFD"/>
    <w:rsid w:val="00140D73"/>
    <w:rsid w:val="00140D77"/>
    <w:rsid w:val="00140DA8"/>
    <w:rsid w:val="00140E1E"/>
    <w:rsid w:val="00140E8B"/>
    <w:rsid w:val="00140E9F"/>
    <w:rsid w:val="00140F01"/>
    <w:rsid w:val="00140F47"/>
    <w:rsid w:val="00140F69"/>
    <w:rsid w:val="00140FAD"/>
    <w:rsid w:val="0014104D"/>
    <w:rsid w:val="0014106C"/>
    <w:rsid w:val="00141088"/>
    <w:rsid w:val="00141143"/>
    <w:rsid w:val="00141149"/>
    <w:rsid w:val="001411DE"/>
    <w:rsid w:val="001411EE"/>
    <w:rsid w:val="0014121A"/>
    <w:rsid w:val="00141247"/>
    <w:rsid w:val="0014126A"/>
    <w:rsid w:val="00141279"/>
    <w:rsid w:val="001412A5"/>
    <w:rsid w:val="001412EB"/>
    <w:rsid w:val="00141376"/>
    <w:rsid w:val="00141389"/>
    <w:rsid w:val="00141472"/>
    <w:rsid w:val="0014148C"/>
    <w:rsid w:val="001414AC"/>
    <w:rsid w:val="001414C5"/>
    <w:rsid w:val="001414E6"/>
    <w:rsid w:val="00141515"/>
    <w:rsid w:val="00141537"/>
    <w:rsid w:val="0014153F"/>
    <w:rsid w:val="00141545"/>
    <w:rsid w:val="001415CD"/>
    <w:rsid w:val="001415FF"/>
    <w:rsid w:val="0014167A"/>
    <w:rsid w:val="00141693"/>
    <w:rsid w:val="001416CE"/>
    <w:rsid w:val="001416F2"/>
    <w:rsid w:val="00141728"/>
    <w:rsid w:val="001417C1"/>
    <w:rsid w:val="001417C3"/>
    <w:rsid w:val="001417CD"/>
    <w:rsid w:val="001417D9"/>
    <w:rsid w:val="001417E8"/>
    <w:rsid w:val="001417F7"/>
    <w:rsid w:val="001417FF"/>
    <w:rsid w:val="00141823"/>
    <w:rsid w:val="00141849"/>
    <w:rsid w:val="00141852"/>
    <w:rsid w:val="00141888"/>
    <w:rsid w:val="0014189A"/>
    <w:rsid w:val="001418B1"/>
    <w:rsid w:val="001418D8"/>
    <w:rsid w:val="0014193F"/>
    <w:rsid w:val="0014197D"/>
    <w:rsid w:val="00141991"/>
    <w:rsid w:val="00141A07"/>
    <w:rsid w:val="00141A19"/>
    <w:rsid w:val="00141A38"/>
    <w:rsid w:val="00141A5B"/>
    <w:rsid w:val="00141A77"/>
    <w:rsid w:val="00141B2C"/>
    <w:rsid w:val="00141B4D"/>
    <w:rsid w:val="00141B64"/>
    <w:rsid w:val="00141B6F"/>
    <w:rsid w:val="00141B81"/>
    <w:rsid w:val="00141C39"/>
    <w:rsid w:val="00141C6C"/>
    <w:rsid w:val="00141C82"/>
    <w:rsid w:val="00141CAF"/>
    <w:rsid w:val="00141CB3"/>
    <w:rsid w:val="00141D8B"/>
    <w:rsid w:val="00141D99"/>
    <w:rsid w:val="00141DE9"/>
    <w:rsid w:val="00141E41"/>
    <w:rsid w:val="00141E4E"/>
    <w:rsid w:val="00141E52"/>
    <w:rsid w:val="00141E58"/>
    <w:rsid w:val="00141E6C"/>
    <w:rsid w:val="00141E96"/>
    <w:rsid w:val="00141ED0"/>
    <w:rsid w:val="00141EF6"/>
    <w:rsid w:val="00141F81"/>
    <w:rsid w:val="00141FBE"/>
    <w:rsid w:val="00141FC2"/>
    <w:rsid w:val="00141FFC"/>
    <w:rsid w:val="00142043"/>
    <w:rsid w:val="00142063"/>
    <w:rsid w:val="00142064"/>
    <w:rsid w:val="001420FA"/>
    <w:rsid w:val="00142153"/>
    <w:rsid w:val="001421B1"/>
    <w:rsid w:val="001421D6"/>
    <w:rsid w:val="001421DE"/>
    <w:rsid w:val="00142260"/>
    <w:rsid w:val="001422B7"/>
    <w:rsid w:val="001422F7"/>
    <w:rsid w:val="001422F8"/>
    <w:rsid w:val="00142311"/>
    <w:rsid w:val="00142313"/>
    <w:rsid w:val="0014232A"/>
    <w:rsid w:val="00142368"/>
    <w:rsid w:val="00142395"/>
    <w:rsid w:val="001423B1"/>
    <w:rsid w:val="001423BE"/>
    <w:rsid w:val="0014241C"/>
    <w:rsid w:val="00142449"/>
    <w:rsid w:val="001424D7"/>
    <w:rsid w:val="00142564"/>
    <w:rsid w:val="00142574"/>
    <w:rsid w:val="00142587"/>
    <w:rsid w:val="001425A3"/>
    <w:rsid w:val="0014265C"/>
    <w:rsid w:val="0014270B"/>
    <w:rsid w:val="00142763"/>
    <w:rsid w:val="0014278A"/>
    <w:rsid w:val="00142794"/>
    <w:rsid w:val="0014283A"/>
    <w:rsid w:val="00142846"/>
    <w:rsid w:val="0014285C"/>
    <w:rsid w:val="0014286E"/>
    <w:rsid w:val="00142884"/>
    <w:rsid w:val="0014288A"/>
    <w:rsid w:val="0014289A"/>
    <w:rsid w:val="001428BB"/>
    <w:rsid w:val="0014290F"/>
    <w:rsid w:val="00142949"/>
    <w:rsid w:val="00142969"/>
    <w:rsid w:val="00142A23"/>
    <w:rsid w:val="00142A48"/>
    <w:rsid w:val="00142A53"/>
    <w:rsid w:val="00142AA2"/>
    <w:rsid w:val="00142AE6"/>
    <w:rsid w:val="00142B19"/>
    <w:rsid w:val="00142B35"/>
    <w:rsid w:val="00142B76"/>
    <w:rsid w:val="00142BAE"/>
    <w:rsid w:val="00142BBB"/>
    <w:rsid w:val="00142BC8"/>
    <w:rsid w:val="00142BE9"/>
    <w:rsid w:val="00142C10"/>
    <w:rsid w:val="00142C5B"/>
    <w:rsid w:val="00142C83"/>
    <w:rsid w:val="00142CA3"/>
    <w:rsid w:val="00142CD3"/>
    <w:rsid w:val="00142D4D"/>
    <w:rsid w:val="00142D8F"/>
    <w:rsid w:val="00142DA3"/>
    <w:rsid w:val="00142DBB"/>
    <w:rsid w:val="00142DC5"/>
    <w:rsid w:val="00142E0B"/>
    <w:rsid w:val="00142E18"/>
    <w:rsid w:val="00142E1B"/>
    <w:rsid w:val="00142E4D"/>
    <w:rsid w:val="00142EB9"/>
    <w:rsid w:val="00142F97"/>
    <w:rsid w:val="00142FB0"/>
    <w:rsid w:val="00143042"/>
    <w:rsid w:val="00143059"/>
    <w:rsid w:val="00143118"/>
    <w:rsid w:val="00143174"/>
    <w:rsid w:val="001431C6"/>
    <w:rsid w:val="0014321E"/>
    <w:rsid w:val="0014325B"/>
    <w:rsid w:val="00143297"/>
    <w:rsid w:val="001432A2"/>
    <w:rsid w:val="001432CF"/>
    <w:rsid w:val="00143329"/>
    <w:rsid w:val="00143351"/>
    <w:rsid w:val="0014337E"/>
    <w:rsid w:val="001433BF"/>
    <w:rsid w:val="001433C2"/>
    <w:rsid w:val="001433CF"/>
    <w:rsid w:val="0014344C"/>
    <w:rsid w:val="00143462"/>
    <w:rsid w:val="00143490"/>
    <w:rsid w:val="00143496"/>
    <w:rsid w:val="001434A0"/>
    <w:rsid w:val="001434FB"/>
    <w:rsid w:val="00143506"/>
    <w:rsid w:val="00143513"/>
    <w:rsid w:val="0014352F"/>
    <w:rsid w:val="00143546"/>
    <w:rsid w:val="0014355D"/>
    <w:rsid w:val="0014358B"/>
    <w:rsid w:val="001435DB"/>
    <w:rsid w:val="0014361A"/>
    <w:rsid w:val="00143672"/>
    <w:rsid w:val="00143673"/>
    <w:rsid w:val="00143697"/>
    <w:rsid w:val="001436AD"/>
    <w:rsid w:val="001436FE"/>
    <w:rsid w:val="001437AD"/>
    <w:rsid w:val="001437D8"/>
    <w:rsid w:val="001437E2"/>
    <w:rsid w:val="001437E4"/>
    <w:rsid w:val="001437E5"/>
    <w:rsid w:val="001437F7"/>
    <w:rsid w:val="00143817"/>
    <w:rsid w:val="00143925"/>
    <w:rsid w:val="00143927"/>
    <w:rsid w:val="00143970"/>
    <w:rsid w:val="001439A8"/>
    <w:rsid w:val="001439D4"/>
    <w:rsid w:val="001439EE"/>
    <w:rsid w:val="00143A84"/>
    <w:rsid w:val="00143B1C"/>
    <w:rsid w:val="00143B87"/>
    <w:rsid w:val="00143B8D"/>
    <w:rsid w:val="00143BC4"/>
    <w:rsid w:val="00143C29"/>
    <w:rsid w:val="00143CA6"/>
    <w:rsid w:val="00143CDA"/>
    <w:rsid w:val="00143CDD"/>
    <w:rsid w:val="00143CDF"/>
    <w:rsid w:val="00143D02"/>
    <w:rsid w:val="00143D28"/>
    <w:rsid w:val="00143D5F"/>
    <w:rsid w:val="00143DA6"/>
    <w:rsid w:val="00143DC5"/>
    <w:rsid w:val="00143E38"/>
    <w:rsid w:val="00143E3A"/>
    <w:rsid w:val="00143E3F"/>
    <w:rsid w:val="00143EB1"/>
    <w:rsid w:val="00143F1E"/>
    <w:rsid w:val="00143F4E"/>
    <w:rsid w:val="00143FA5"/>
    <w:rsid w:val="00143FB0"/>
    <w:rsid w:val="00143FBA"/>
    <w:rsid w:val="00144003"/>
    <w:rsid w:val="00144053"/>
    <w:rsid w:val="0014411E"/>
    <w:rsid w:val="00144166"/>
    <w:rsid w:val="00144182"/>
    <w:rsid w:val="00144194"/>
    <w:rsid w:val="00144235"/>
    <w:rsid w:val="00144240"/>
    <w:rsid w:val="0014428E"/>
    <w:rsid w:val="001442F6"/>
    <w:rsid w:val="00144303"/>
    <w:rsid w:val="00144309"/>
    <w:rsid w:val="0014431A"/>
    <w:rsid w:val="001443A6"/>
    <w:rsid w:val="001443D8"/>
    <w:rsid w:val="001443E4"/>
    <w:rsid w:val="001443F3"/>
    <w:rsid w:val="0014440E"/>
    <w:rsid w:val="0014442B"/>
    <w:rsid w:val="0014444B"/>
    <w:rsid w:val="001444E8"/>
    <w:rsid w:val="00144511"/>
    <w:rsid w:val="001445C6"/>
    <w:rsid w:val="001445F3"/>
    <w:rsid w:val="0014461C"/>
    <w:rsid w:val="0014464C"/>
    <w:rsid w:val="001446AD"/>
    <w:rsid w:val="00144708"/>
    <w:rsid w:val="0014479E"/>
    <w:rsid w:val="001447DA"/>
    <w:rsid w:val="001447F8"/>
    <w:rsid w:val="00144843"/>
    <w:rsid w:val="00144855"/>
    <w:rsid w:val="0014485D"/>
    <w:rsid w:val="0014485F"/>
    <w:rsid w:val="001448A6"/>
    <w:rsid w:val="0014490F"/>
    <w:rsid w:val="0014493D"/>
    <w:rsid w:val="001449E6"/>
    <w:rsid w:val="00144A2B"/>
    <w:rsid w:val="00144A77"/>
    <w:rsid w:val="00144A9E"/>
    <w:rsid w:val="00144AA0"/>
    <w:rsid w:val="00144AFC"/>
    <w:rsid w:val="00144B3A"/>
    <w:rsid w:val="00144B5B"/>
    <w:rsid w:val="00144B70"/>
    <w:rsid w:val="00144BB3"/>
    <w:rsid w:val="00144BB9"/>
    <w:rsid w:val="00144BF2"/>
    <w:rsid w:val="00144BF7"/>
    <w:rsid w:val="00144C12"/>
    <w:rsid w:val="00144C85"/>
    <w:rsid w:val="00144CAB"/>
    <w:rsid w:val="00144CB1"/>
    <w:rsid w:val="00144CE1"/>
    <w:rsid w:val="00144D25"/>
    <w:rsid w:val="00144D7E"/>
    <w:rsid w:val="00144E1B"/>
    <w:rsid w:val="00144E66"/>
    <w:rsid w:val="00144E69"/>
    <w:rsid w:val="00144E6A"/>
    <w:rsid w:val="00144EDE"/>
    <w:rsid w:val="00144EF1"/>
    <w:rsid w:val="00144F75"/>
    <w:rsid w:val="00144F77"/>
    <w:rsid w:val="00144FBC"/>
    <w:rsid w:val="00144FC0"/>
    <w:rsid w:val="00144FEA"/>
    <w:rsid w:val="00145024"/>
    <w:rsid w:val="0014505B"/>
    <w:rsid w:val="00145090"/>
    <w:rsid w:val="001450E6"/>
    <w:rsid w:val="001450F1"/>
    <w:rsid w:val="001450FC"/>
    <w:rsid w:val="0014510F"/>
    <w:rsid w:val="00145124"/>
    <w:rsid w:val="0014517F"/>
    <w:rsid w:val="001451E4"/>
    <w:rsid w:val="0014520F"/>
    <w:rsid w:val="0014523A"/>
    <w:rsid w:val="00145269"/>
    <w:rsid w:val="0014526E"/>
    <w:rsid w:val="00145270"/>
    <w:rsid w:val="00145291"/>
    <w:rsid w:val="0014529B"/>
    <w:rsid w:val="001452DE"/>
    <w:rsid w:val="001452FC"/>
    <w:rsid w:val="0014530B"/>
    <w:rsid w:val="00145343"/>
    <w:rsid w:val="0014534F"/>
    <w:rsid w:val="00145357"/>
    <w:rsid w:val="00145391"/>
    <w:rsid w:val="001453B0"/>
    <w:rsid w:val="00145422"/>
    <w:rsid w:val="001454A9"/>
    <w:rsid w:val="001454F0"/>
    <w:rsid w:val="00145512"/>
    <w:rsid w:val="00145515"/>
    <w:rsid w:val="00145545"/>
    <w:rsid w:val="00145564"/>
    <w:rsid w:val="0014557F"/>
    <w:rsid w:val="00145588"/>
    <w:rsid w:val="001455B4"/>
    <w:rsid w:val="001455DE"/>
    <w:rsid w:val="001455E7"/>
    <w:rsid w:val="0014561F"/>
    <w:rsid w:val="001456D2"/>
    <w:rsid w:val="0014572D"/>
    <w:rsid w:val="00145770"/>
    <w:rsid w:val="00145781"/>
    <w:rsid w:val="0014578F"/>
    <w:rsid w:val="001457D0"/>
    <w:rsid w:val="0014585F"/>
    <w:rsid w:val="00145883"/>
    <w:rsid w:val="0014588B"/>
    <w:rsid w:val="001458F5"/>
    <w:rsid w:val="0014594B"/>
    <w:rsid w:val="00145991"/>
    <w:rsid w:val="00145A16"/>
    <w:rsid w:val="00145A1A"/>
    <w:rsid w:val="00145AB9"/>
    <w:rsid w:val="00145B88"/>
    <w:rsid w:val="00145BE6"/>
    <w:rsid w:val="00145BFA"/>
    <w:rsid w:val="00145C94"/>
    <w:rsid w:val="00145CD8"/>
    <w:rsid w:val="00145D07"/>
    <w:rsid w:val="00145D0F"/>
    <w:rsid w:val="00145D15"/>
    <w:rsid w:val="00145D5B"/>
    <w:rsid w:val="00145D73"/>
    <w:rsid w:val="00145D98"/>
    <w:rsid w:val="00145D9A"/>
    <w:rsid w:val="00145DC9"/>
    <w:rsid w:val="00145DED"/>
    <w:rsid w:val="00145E43"/>
    <w:rsid w:val="00145E65"/>
    <w:rsid w:val="00145EA2"/>
    <w:rsid w:val="00145EE2"/>
    <w:rsid w:val="00145EF6"/>
    <w:rsid w:val="00145EF8"/>
    <w:rsid w:val="00145F15"/>
    <w:rsid w:val="00145F40"/>
    <w:rsid w:val="00145F5D"/>
    <w:rsid w:val="00145FA7"/>
    <w:rsid w:val="00145FB0"/>
    <w:rsid w:val="00146044"/>
    <w:rsid w:val="001460A0"/>
    <w:rsid w:val="001460A8"/>
    <w:rsid w:val="0014617F"/>
    <w:rsid w:val="001461BE"/>
    <w:rsid w:val="001461CD"/>
    <w:rsid w:val="001461F5"/>
    <w:rsid w:val="0014623E"/>
    <w:rsid w:val="00146251"/>
    <w:rsid w:val="00146292"/>
    <w:rsid w:val="00146345"/>
    <w:rsid w:val="00146408"/>
    <w:rsid w:val="00146419"/>
    <w:rsid w:val="00146476"/>
    <w:rsid w:val="001464C6"/>
    <w:rsid w:val="001464D1"/>
    <w:rsid w:val="001465E9"/>
    <w:rsid w:val="0014662F"/>
    <w:rsid w:val="00146650"/>
    <w:rsid w:val="00146665"/>
    <w:rsid w:val="0014666F"/>
    <w:rsid w:val="001466B0"/>
    <w:rsid w:val="001466DD"/>
    <w:rsid w:val="00146703"/>
    <w:rsid w:val="00146728"/>
    <w:rsid w:val="00146872"/>
    <w:rsid w:val="001468AA"/>
    <w:rsid w:val="001468AF"/>
    <w:rsid w:val="001468C0"/>
    <w:rsid w:val="00146909"/>
    <w:rsid w:val="00146943"/>
    <w:rsid w:val="001469AE"/>
    <w:rsid w:val="001469C7"/>
    <w:rsid w:val="00146A18"/>
    <w:rsid w:val="00146A31"/>
    <w:rsid w:val="00146A56"/>
    <w:rsid w:val="00146A88"/>
    <w:rsid w:val="00146AB8"/>
    <w:rsid w:val="00146AD8"/>
    <w:rsid w:val="00146AFD"/>
    <w:rsid w:val="00146B92"/>
    <w:rsid w:val="00146C2E"/>
    <w:rsid w:val="00146C92"/>
    <w:rsid w:val="00146CBC"/>
    <w:rsid w:val="00146D03"/>
    <w:rsid w:val="00146D07"/>
    <w:rsid w:val="00146D2A"/>
    <w:rsid w:val="00146DE7"/>
    <w:rsid w:val="00146EA3"/>
    <w:rsid w:val="00146ED1"/>
    <w:rsid w:val="00146F11"/>
    <w:rsid w:val="00146F4A"/>
    <w:rsid w:val="00146F4B"/>
    <w:rsid w:val="00146FC3"/>
    <w:rsid w:val="00146FF6"/>
    <w:rsid w:val="0014703E"/>
    <w:rsid w:val="001470A8"/>
    <w:rsid w:val="001470B8"/>
    <w:rsid w:val="001470BC"/>
    <w:rsid w:val="001470D2"/>
    <w:rsid w:val="00147181"/>
    <w:rsid w:val="001471BF"/>
    <w:rsid w:val="001471E5"/>
    <w:rsid w:val="0014721E"/>
    <w:rsid w:val="0014722F"/>
    <w:rsid w:val="001472CB"/>
    <w:rsid w:val="001472E6"/>
    <w:rsid w:val="0014737C"/>
    <w:rsid w:val="0014738A"/>
    <w:rsid w:val="001473C0"/>
    <w:rsid w:val="001473E5"/>
    <w:rsid w:val="00147429"/>
    <w:rsid w:val="0014743C"/>
    <w:rsid w:val="00147440"/>
    <w:rsid w:val="00147478"/>
    <w:rsid w:val="0014747C"/>
    <w:rsid w:val="001474B0"/>
    <w:rsid w:val="001474DE"/>
    <w:rsid w:val="00147561"/>
    <w:rsid w:val="0014756C"/>
    <w:rsid w:val="0014757E"/>
    <w:rsid w:val="0014759B"/>
    <w:rsid w:val="00147683"/>
    <w:rsid w:val="00147691"/>
    <w:rsid w:val="001476EC"/>
    <w:rsid w:val="00147726"/>
    <w:rsid w:val="00147732"/>
    <w:rsid w:val="00147755"/>
    <w:rsid w:val="00147760"/>
    <w:rsid w:val="00147796"/>
    <w:rsid w:val="00147829"/>
    <w:rsid w:val="00147899"/>
    <w:rsid w:val="001478C6"/>
    <w:rsid w:val="001478E2"/>
    <w:rsid w:val="001478F4"/>
    <w:rsid w:val="001478F5"/>
    <w:rsid w:val="001478F6"/>
    <w:rsid w:val="0014793C"/>
    <w:rsid w:val="001479A2"/>
    <w:rsid w:val="00147A5E"/>
    <w:rsid w:val="00147A67"/>
    <w:rsid w:val="00147A7F"/>
    <w:rsid w:val="00147B1B"/>
    <w:rsid w:val="00147B4A"/>
    <w:rsid w:val="00147B58"/>
    <w:rsid w:val="00147B7C"/>
    <w:rsid w:val="00147B9C"/>
    <w:rsid w:val="00147BB3"/>
    <w:rsid w:val="00147BCE"/>
    <w:rsid w:val="00147CC9"/>
    <w:rsid w:val="00147D10"/>
    <w:rsid w:val="00147D60"/>
    <w:rsid w:val="00147DD4"/>
    <w:rsid w:val="00147E4E"/>
    <w:rsid w:val="00147E9A"/>
    <w:rsid w:val="00147EED"/>
    <w:rsid w:val="00147F00"/>
    <w:rsid w:val="00147F18"/>
    <w:rsid w:val="00147F7F"/>
    <w:rsid w:val="00147FA6"/>
    <w:rsid w:val="00147FC7"/>
    <w:rsid w:val="00147FC8"/>
    <w:rsid w:val="0015001E"/>
    <w:rsid w:val="00150025"/>
    <w:rsid w:val="00150027"/>
    <w:rsid w:val="001500CC"/>
    <w:rsid w:val="0015018F"/>
    <w:rsid w:val="00150196"/>
    <w:rsid w:val="001501BC"/>
    <w:rsid w:val="001501C0"/>
    <w:rsid w:val="0015029E"/>
    <w:rsid w:val="00150366"/>
    <w:rsid w:val="001503DA"/>
    <w:rsid w:val="001503EF"/>
    <w:rsid w:val="00150450"/>
    <w:rsid w:val="0015051D"/>
    <w:rsid w:val="0015055E"/>
    <w:rsid w:val="00150571"/>
    <w:rsid w:val="00150577"/>
    <w:rsid w:val="001505B7"/>
    <w:rsid w:val="00150610"/>
    <w:rsid w:val="00150668"/>
    <w:rsid w:val="0015068B"/>
    <w:rsid w:val="001506D7"/>
    <w:rsid w:val="0015071D"/>
    <w:rsid w:val="0015073C"/>
    <w:rsid w:val="001507A9"/>
    <w:rsid w:val="001507CD"/>
    <w:rsid w:val="001507FD"/>
    <w:rsid w:val="0015085D"/>
    <w:rsid w:val="0015085F"/>
    <w:rsid w:val="0015087E"/>
    <w:rsid w:val="001508B8"/>
    <w:rsid w:val="00150965"/>
    <w:rsid w:val="00150A6B"/>
    <w:rsid w:val="00150A6E"/>
    <w:rsid w:val="00150B81"/>
    <w:rsid w:val="00150B95"/>
    <w:rsid w:val="00150BDF"/>
    <w:rsid w:val="00150BFB"/>
    <w:rsid w:val="00150C09"/>
    <w:rsid w:val="00150C17"/>
    <w:rsid w:val="00150C22"/>
    <w:rsid w:val="00150C27"/>
    <w:rsid w:val="00150C7B"/>
    <w:rsid w:val="00150CB0"/>
    <w:rsid w:val="00150CEF"/>
    <w:rsid w:val="00150D18"/>
    <w:rsid w:val="00150D57"/>
    <w:rsid w:val="00150DFC"/>
    <w:rsid w:val="00150E13"/>
    <w:rsid w:val="00150E4C"/>
    <w:rsid w:val="00150E56"/>
    <w:rsid w:val="00150E95"/>
    <w:rsid w:val="00150EAB"/>
    <w:rsid w:val="00150EEF"/>
    <w:rsid w:val="00150F03"/>
    <w:rsid w:val="00150FAE"/>
    <w:rsid w:val="00151009"/>
    <w:rsid w:val="0015102B"/>
    <w:rsid w:val="0015109B"/>
    <w:rsid w:val="001510D5"/>
    <w:rsid w:val="001510DA"/>
    <w:rsid w:val="001510E6"/>
    <w:rsid w:val="00151130"/>
    <w:rsid w:val="001511C5"/>
    <w:rsid w:val="00151213"/>
    <w:rsid w:val="0015124C"/>
    <w:rsid w:val="00151261"/>
    <w:rsid w:val="00151263"/>
    <w:rsid w:val="00151292"/>
    <w:rsid w:val="001512C6"/>
    <w:rsid w:val="00151320"/>
    <w:rsid w:val="0015133F"/>
    <w:rsid w:val="00151343"/>
    <w:rsid w:val="0015135E"/>
    <w:rsid w:val="0015138A"/>
    <w:rsid w:val="0015139D"/>
    <w:rsid w:val="001513AB"/>
    <w:rsid w:val="001513FC"/>
    <w:rsid w:val="00151438"/>
    <w:rsid w:val="0015145F"/>
    <w:rsid w:val="0015146D"/>
    <w:rsid w:val="001514A2"/>
    <w:rsid w:val="001514DA"/>
    <w:rsid w:val="00151543"/>
    <w:rsid w:val="00151546"/>
    <w:rsid w:val="00151548"/>
    <w:rsid w:val="0015159B"/>
    <w:rsid w:val="00151620"/>
    <w:rsid w:val="00151640"/>
    <w:rsid w:val="001516BC"/>
    <w:rsid w:val="001516F9"/>
    <w:rsid w:val="00151706"/>
    <w:rsid w:val="00151711"/>
    <w:rsid w:val="00151745"/>
    <w:rsid w:val="0015182C"/>
    <w:rsid w:val="00151879"/>
    <w:rsid w:val="00151890"/>
    <w:rsid w:val="001518A2"/>
    <w:rsid w:val="001518F0"/>
    <w:rsid w:val="001518FD"/>
    <w:rsid w:val="00151929"/>
    <w:rsid w:val="0015193C"/>
    <w:rsid w:val="00151982"/>
    <w:rsid w:val="0015199C"/>
    <w:rsid w:val="001519F9"/>
    <w:rsid w:val="00151A39"/>
    <w:rsid w:val="00151AA3"/>
    <w:rsid w:val="00151AA9"/>
    <w:rsid w:val="00151B6B"/>
    <w:rsid w:val="00151B6E"/>
    <w:rsid w:val="00151BD2"/>
    <w:rsid w:val="00151BE9"/>
    <w:rsid w:val="00151C72"/>
    <w:rsid w:val="00151C75"/>
    <w:rsid w:val="00151C7B"/>
    <w:rsid w:val="00151C91"/>
    <w:rsid w:val="00151CF0"/>
    <w:rsid w:val="00151D04"/>
    <w:rsid w:val="00151D0B"/>
    <w:rsid w:val="00151D53"/>
    <w:rsid w:val="00151D81"/>
    <w:rsid w:val="00151E31"/>
    <w:rsid w:val="00151E44"/>
    <w:rsid w:val="00151E83"/>
    <w:rsid w:val="00151E94"/>
    <w:rsid w:val="00151EB8"/>
    <w:rsid w:val="00151EFD"/>
    <w:rsid w:val="00151F13"/>
    <w:rsid w:val="00151F14"/>
    <w:rsid w:val="00151F4E"/>
    <w:rsid w:val="00151F78"/>
    <w:rsid w:val="00151FD7"/>
    <w:rsid w:val="00152039"/>
    <w:rsid w:val="0015206D"/>
    <w:rsid w:val="001520C0"/>
    <w:rsid w:val="00152125"/>
    <w:rsid w:val="00152132"/>
    <w:rsid w:val="00152172"/>
    <w:rsid w:val="00152205"/>
    <w:rsid w:val="0015224C"/>
    <w:rsid w:val="0015226E"/>
    <w:rsid w:val="00152291"/>
    <w:rsid w:val="0015229B"/>
    <w:rsid w:val="001522AC"/>
    <w:rsid w:val="001522DA"/>
    <w:rsid w:val="001523E6"/>
    <w:rsid w:val="00152400"/>
    <w:rsid w:val="0015243D"/>
    <w:rsid w:val="0015248D"/>
    <w:rsid w:val="001524F8"/>
    <w:rsid w:val="00152506"/>
    <w:rsid w:val="00152517"/>
    <w:rsid w:val="00152528"/>
    <w:rsid w:val="001525DE"/>
    <w:rsid w:val="001525E0"/>
    <w:rsid w:val="001525F3"/>
    <w:rsid w:val="00152621"/>
    <w:rsid w:val="00152671"/>
    <w:rsid w:val="0015267E"/>
    <w:rsid w:val="001526AE"/>
    <w:rsid w:val="001526F8"/>
    <w:rsid w:val="00152711"/>
    <w:rsid w:val="00152731"/>
    <w:rsid w:val="00152773"/>
    <w:rsid w:val="00152778"/>
    <w:rsid w:val="00152784"/>
    <w:rsid w:val="0015281C"/>
    <w:rsid w:val="00152834"/>
    <w:rsid w:val="001528EE"/>
    <w:rsid w:val="00152914"/>
    <w:rsid w:val="0015294E"/>
    <w:rsid w:val="0015297C"/>
    <w:rsid w:val="00152A11"/>
    <w:rsid w:val="00152A16"/>
    <w:rsid w:val="00152A20"/>
    <w:rsid w:val="00152A73"/>
    <w:rsid w:val="00152AFF"/>
    <w:rsid w:val="00152B0F"/>
    <w:rsid w:val="00152BEB"/>
    <w:rsid w:val="00152C01"/>
    <w:rsid w:val="00152C6B"/>
    <w:rsid w:val="00152C90"/>
    <w:rsid w:val="00152CB3"/>
    <w:rsid w:val="00152CD1"/>
    <w:rsid w:val="00152CE7"/>
    <w:rsid w:val="00152CFF"/>
    <w:rsid w:val="00152D17"/>
    <w:rsid w:val="00152D1F"/>
    <w:rsid w:val="00152D66"/>
    <w:rsid w:val="00152DA9"/>
    <w:rsid w:val="00152DAC"/>
    <w:rsid w:val="00152DE3"/>
    <w:rsid w:val="00152DF8"/>
    <w:rsid w:val="00152E0F"/>
    <w:rsid w:val="00152E10"/>
    <w:rsid w:val="00152E18"/>
    <w:rsid w:val="00152E50"/>
    <w:rsid w:val="00152E63"/>
    <w:rsid w:val="00152E77"/>
    <w:rsid w:val="00152E7A"/>
    <w:rsid w:val="00152EA8"/>
    <w:rsid w:val="00152EAB"/>
    <w:rsid w:val="00152EB1"/>
    <w:rsid w:val="00152EF1"/>
    <w:rsid w:val="00152F90"/>
    <w:rsid w:val="00152FD5"/>
    <w:rsid w:val="00152FDC"/>
    <w:rsid w:val="00152FDE"/>
    <w:rsid w:val="00153079"/>
    <w:rsid w:val="00153083"/>
    <w:rsid w:val="0015308F"/>
    <w:rsid w:val="00153094"/>
    <w:rsid w:val="0015312F"/>
    <w:rsid w:val="00153209"/>
    <w:rsid w:val="0015320F"/>
    <w:rsid w:val="0015321C"/>
    <w:rsid w:val="00153220"/>
    <w:rsid w:val="00153235"/>
    <w:rsid w:val="00153250"/>
    <w:rsid w:val="0015327F"/>
    <w:rsid w:val="0015328E"/>
    <w:rsid w:val="001532A6"/>
    <w:rsid w:val="001532DF"/>
    <w:rsid w:val="00153302"/>
    <w:rsid w:val="00153325"/>
    <w:rsid w:val="00153371"/>
    <w:rsid w:val="00153394"/>
    <w:rsid w:val="001533AB"/>
    <w:rsid w:val="001533F1"/>
    <w:rsid w:val="0015348E"/>
    <w:rsid w:val="001534D0"/>
    <w:rsid w:val="0015350D"/>
    <w:rsid w:val="00153526"/>
    <w:rsid w:val="00153548"/>
    <w:rsid w:val="0015354E"/>
    <w:rsid w:val="00153572"/>
    <w:rsid w:val="0015359B"/>
    <w:rsid w:val="001535C4"/>
    <w:rsid w:val="00153600"/>
    <w:rsid w:val="001536A8"/>
    <w:rsid w:val="0015372F"/>
    <w:rsid w:val="00153732"/>
    <w:rsid w:val="0015376F"/>
    <w:rsid w:val="00153822"/>
    <w:rsid w:val="00153828"/>
    <w:rsid w:val="00153833"/>
    <w:rsid w:val="00153836"/>
    <w:rsid w:val="00153887"/>
    <w:rsid w:val="0015388E"/>
    <w:rsid w:val="001538B1"/>
    <w:rsid w:val="001538FB"/>
    <w:rsid w:val="0015391D"/>
    <w:rsid w:val="0015391F"/>
    <w:rsid w:val="001539A6"/>
    <w:rsid w:val="001539C0"/>
    <w:rsid w:val="00153A38"/>
    <w:rsid w:val="00153A41"/>
    <w:rsid w:val="00153A7A"/>
    <w:rsid w:val="00153A93"/>
    <w:rsid w:val="00153AE5"/>
    <w:rsid w:val="00153B21"/>
    <w:rsid w:val="00153B60"/>
    <w:rsid w:val="00153BCA"/>
    <w:rsid w:val="00153C83"/>
    <w:rsid w:val="00153CE3"/>
    <w:rsid w:val="00153D2C"/>
    <w:rsid w:val="00153D38"/>
    <w:rsid w:val="00153D71"/>
    <w:rsid w:val="00153DFC"/>
    <w:rsid w:val="00153DFE"/>
    <w:rsid w:val="00153E08"/>
    <w:rsid w:val="00153E1B"/>
    <w:rsid w:val="00153E73"/>
    <w:rsid w:val="00153E8E"/>
    <w:rsid w:val="00153F27"/>
    <w:rsid w:val="00153F66"/>
    <w:rsid w:val="00153FDB"/>
    <w:rsid w:val="00154026"/>
    <w:rsid w:val="00154085"/>
    <w:rsid w:val="0015408D"/>
    <w:rsid w:val="001540E1"/>
    <w:rsid w:val="001540F5"/>
    <w:rsid w:val="001540F7"/>
    <w:rsid w:val="00154167"/>
    <w:rsid w:val="001541A2"/>
    <w:rsid w:val="001541BC"/>
    <w:rsid w:val="001541D7"/>
    <w:rsid w:val="0015425A"/>
    <w:rsid w:val="00154260"/>
    <w:rsid w:val="00154277"/>
    <w:rsid w:val="001542D6"/>
    <w:rsid w:val="001542ED"/>
    <w:rsid w:val="001542F6"/>
    <w:rsid w:val="00154352"/>
    <w:rsid w:val="00154399"/>
    <w:rsid w:val="001543CD"/>
    <w:rsid w:val="00154411"/>
    <w:rsid w:val="00154449"/>
    <w:rsid w:val="00154461"/>
    <w:rsid w:val="00154495"/>
    <w:rsid w:val="001544BD"/>
    <w:rsid w:val="00154586"/>
    <w:rsid w:val="001545AC"/>
    <w:rsid w:val="001545CA"/>
    <w:rsid w:val="001545EB"/>
    <w:rsid w:val="001545F7"/>
    <w:rsid w:val="0015460E"/>
    <w:rsid w:val="00154637"/>
    <w:rsid w:val="00154638"/>
    <w:rsid w:val="0015463A"/>
    <w:rsid w:val="0015464C"/>
    <w:rsid w:val="00154689"/>
    <w:rsid w:val="00154693"/>
    <w:rsid w:val="001546BB"/>
    <w:rsid w:val="001546C6"/>
    <w:rsid w:val="001546D8"/>
    <w:rsid w:val="001546E6"/>
    <w:rsid w:val="00154728"/>
    <w:rsid w:val="0015473E"/>
    <w:rsid w:val="0015486A"/>
    <w:rsid w:val="0015487D"/>
    <w:rsid w:val="0015488E"/>
    <w:rsid w:val="0015489F"/>
    <w:rsid w:val="001548A5"/>
    <w:rsid w:val="001548C5"/>
    <w:rsid w:val="001548DB"/>
    <w:rsid w:val="0015495C"/>
    <w:rsid w:val="001549D1"/>
    <w:rsid w:val="001549E9"/>
    <w:rsid w:val="00154B4A"/>
    <w:rsid w:val="00154B83"/>
    <w:rsid w:val="00154BEB"/>
    <w:rsid w:val="00154BEC"/>
    <w:rsid w:val="00154C19"/>
    <w:rsid w:val="00154C3D"/>
    <w:rsid w:val="00154C3F"/>
    <w:rsid w:val="00154C42"/>
    <w:rsid w:val="00154CA3"/>
    <w:rsid w:val="00154CDE"/>
    <w:rsid w:val="00154D1D"/>
    <w:rsid w:val="00154D27"/>
    <w:rsid w:val="00154D2B"/>
    <w:rsid w:val="00154D8B"/>
    <w:rsid w:val="00154DC8"/>
    <w:rsid w:val="00154DEF"/>
    <w:rsid w:val="00154DFB"/>
    <w:rsid w:val="00154E49"/>
    <w:rsid w:val="00154E6D"/>
    <w:rsid w:val="00154ED7"/>
    <w:rsid w:val="00154F0C"/>
    <w:rsid w:val="00154F41"/>
    <w:rsid w:val="00154F44"/>
    <w:rsid w:val="00154F5D"/>
    <w:rsid w:val="00154F65"/>
    <w:rsid w:val="00154F6C"/>
    <w:rsid w:val="00154F83"/>
    <w:rsid w:val="00154FB1"/>
    <w:rsid w:val="00155015"/>
    <w:rsid w:val="00155024"/>
    <w:rsid w:val="00155025"/>
    <w:rsid w:val="00155040"/>
    <w:rsid w:val="00155055"/>
    <w:rsid w:val="00155068"/>
    <w:rsid w:val="0015506F"/>
    <w:rsid w:val="001550AC"/>
    <w:rsid w:val="00155104"/>
    <w:rsid w:val="001551B4"/>
    <w:rsid w:val="001551DC"/>
    <w:rsid w:val="001551EC"/>
    <w:rsid w:val="00155204"/>
    <w:rsid w:val="00155206"/>
    <w:rsid w:val="0015524A"/>
    <w:rsid w:val="00155266"/>
    <w:rsid w:val="0015526F"/>
    <w:rsid w:val="00155351"/>
    <w:rsid w:val="001553A9"/>
    <w:rsid w:val="001553C0"/>
    <w:rsid w:val="001553DE"/>
    <w:rsid w:val="001553EB"/>
    <w:rsid w:val="00155403"/>
    <w:rsid w:val="0015543C"/>
    <w:rsid w:val="00155457"/>
    <w:rsid w:val="00155464"/>
    <w:rsid w:val="0015548B"/>
    <w:rsid w:val="00155497"/>
    <w:rsid w:val="001554E7"/>
    <w:rsid w:val="00155501"/>
    <w:rsid w:val="0015555B"/>
    <w:rsid w:val="001555F3"/>
    <w:rsid w:val="00155606"/>
    <w:rsid w:val="0015566E"/>
    <w:rsid w:val="00155682"/>
    <w:rsid w:val="001556E2"/>
    <w:rsid w:val="00155708"/>
    <w:rsid w:val="0015574E"/>
    <w:rsid w:val="00155757"/>
    <w:rsid w:val="0015575E"/>
    <w:rsid w:val="00155772"/>
    <w:rsid w:val="00155778"/>
    <w:rsid w:val="001557B4"/>
    <w:rsid w:val="00155811"/>
    <w:rsid w:val="0015583B"/>
    <w:rsid w:val="00155860"/>
    <w:rsid w:val="00155879"/>
    <w:rsid w:val="0015587F"/>
    <w:rsid w:val="001558A6"/>
    <w:rsid w:val="001558C2"/>
    <w:rsid w:val="00155984"/>
    <w:rsid w:val="001559B2"/>
    <w:rsid w:val="001559E2"/>
    <w:rsid w:val="00155A28"/>
    <w:rsid w:val="00155A58"/>
    <w:rsid w:val="00155A71"/>
    <w:rsid w:val="00155A98"/>
    <w:rsid w:val="00155B0A"/>
    <w:rsid w:val="00155BBE"/>
    <w:rsid w:val="00155CA5"/>
    <w:rsid w:val="00155CB1"/>
    <w:rsid w:val="00155CBD"/>
    <w:rsid w:val="00155CD0"/>
    <w:rsid w:val="00155CF5"/>
    <w:rsid w:val="00155D42"/>
    <w:rsid w:val="00155D65"/>
    <w:rsid w:val="00155D89"/>
    <w:rsid w:val="00155D95"/>
    <w:rsid w:val="00155E21"/>
    <w:rsid w:val="00155E6A"/>
    <w:rsid w:val="00155E92"/>
    <w:rsid w:val="00155EB3"/>
    <w:rsid w:val="00155F09"/>
    <w:rsid w:val="00155F1F"/>
    <w:rsid w:val="00155F24"/>
    <w:rsid w:val="00155FBC"/>
    <w:rsid w:val="00155FD4"/>
    <w:rsid w:val="00155FEF"/>
    <w:rsid w:val="001560AD"/>
    <w:rsid w:val="001560BF"/>
    <w:rsid w:val="0015611F"/>
    <w:rsid w:val="00156139"/>
    <w:rsid w:val="0015613C"/>
    <w:rsid w:val="00156160"/>
    <w:rsid w:val="00156185"/>
    <w:rsid w:val="0015619B"/>
    <w:rsid w:val="00156229"/>
    <w:rsid w:val="001562C0"/>
    <w:rsid w:val="001562FE"/>
    <w:rsid w:val="00156318"/>
    <w:rsid w:val="0015631D"/>
    <w:rsid w:val="00156343"/>
    <w:rsid w:val="0015638B"/>
    <w:rsid w:val="001563D7"/>
    <w:rsid w:val="00156424"/>
    <w:rsid w:val="00156426"/>
    <w:rsid w:val="001564D1"/>
    <w:rsid w:val="001564F6"/>
    <w:rsid w:val="0015650D"/>
    <w:rsid w:val="00156532"/>
    <w:rsid w:val="00156560"/>
    <w:rsid w:val="001565B7"/>
    <w:rsid w:val="00156606"/>
    <w:rsid w:val="0015660D"/>
    <w:rsid w:val="0015661A"/>
    <w:rsid w:val="001566B7"/>
    <w:rsid w:val="001566D0"/>
    <w:rsid w:val="00156745"/>
    <w:rsid w:val="00156766"/>
    <w:rsid w:val="00156868"/>
    <w:rsid w:val="00156871"/>
    <w:rsid w:val="0015688E"/>
    <w:rsid w:val="001568A9"/>
    <w:rsid w:val="001568C8"/>
    <w:rsid w:val="001569FA"/>
    <w:rsid w:val="00156ACE"/>
    <w:rsid w:val="00156AD5"/>
    <w:rsid w:val="00156B1D"/>
    <w:rsid w:val="00156B26"/>
    <w:rsid w:val="00156B36"/>
    <w:rsid w:val="00156B5E"/>
    <w:rsid w:val="00156BA9"/>
    <w:rsid w:val="00156BAF"/>
    <w:rsid w:val="00156BC5"/>
    <w:rsid w:val="00156BCB"/>
    <w:rsid w:val="00156BCD"/>
    <w:rsid w:val="00156C7F"/>
    <w:rsid w:val="00156C83"/>
    <w:rsid w:val="00156CFB"/>
    <w:rsid w:val="00156D42"/>
    <w:rsid w:val="00156D78"/>
    <w:rsid w:val="00156D9A"/>
    <w:rsid w:val="00156DA6"/>
    <w:rsid w:val="00156DA9"/>
    <w:rsid w:val="00156DDA"/>
    <w:rsid w:val="00156DEC"/>
    <w:rsid w:val="00156ED8"/>
    <w:rsid w:val="00156EE1"/>
    <w:rsid w:val="00156EE6"/>
    <w:rsid w:val="00156EFF"/>
    <w:rsid w:val="00156F20"/>
    <w:rsid w:val="00156F28"/>
    <w:rsid w:val="00156FA3"/>
    <w:rsid w:val="00156FC8"/>
    <w:rsid w:val="00157017"/>
    <w:rsid w:val="00157028"/>
    <w:rsid w:val="00157038"/>
    <w:rsid w:val="00157048"/>
    <w:rsid w:val="0015706E"/>
    <w:rsid w:val="001570D1"/>
    <w:rsid w:val="001570E2"/>
    <w:rsid w:val="001570E7"/>
    <w:rsid w:val="00157144"/>
    <w:rsid w:val="0015717E"/>
    <w:rsid w:val="001571A2"/>
    <w:rsid w:val="001571FC"/>
    <w:rsid w:val="0015724B"/>
    <w:rsid w:val="00157269"/>
    <w:rsid w:val="00157273"/>
    <w:rsid w:val="00157284"/>
    <w:rsid w:val="001572E4"/>
    <w:rsid w:val="00157308"/>
    <w:rsid w:val="0015731D"/>
    <w:rsid w:val="00157366"/>
    <w:rsid w:val="001573A0"/>
    <w:rsid w:val="00157427"/>
    <w:rsid w:val="00157471"/>
    <w:rsid w:val="001574A7"/>
    <w:rsid w:val="001574AC"/>
    <w:rsid w:val="001574CA"/>
    <w:rsid w:val="00157503"/>
    <w:rsid w:val="0015751E"/>
    <w:rsid w:val="00157556"/>
    <w:rsid w:val="001575A4"/>
    <w:rsid w:val="0015765B"/>
    <w:rsid w:val="00157680"/>
    <w:rsid w:val="001576C7"/>
    <w:rsid w:val="00157700"/>
    <w:rsid w:val="0015770F"/>
    <w:rsid w:val="00157730"/>
    <w:rsid w:val="00157734"/>
    <w:rsid w:val="0015774C"/>
    <w:rsid w:val="0015775A"/>
    <w:rsid w:val="00157856"/>
    <w:rsid w:val="00157867"/>
    <w:rsid w:val="0015789C"/>
    <w:rsid w:val="001578E0"/>
    <w:rsid w:val="001578EB"/>
    <w:rsid w:val="00157902"/>
    <w:rsid w:val="00157993"/>
    <w:rsid w:val="001579D6"/>
    <w:rsid w:val="001579E8"/>
    <w:rsid w:val="00157A23"/>
    <w:rsid w:val="00157A5B"/>
    <w:rsid w:val="00157B09"/>
    <w:rsid w:val="00157B40"/>
    <w:rsid w:val="00157B9F"/>
    <w:rsid w:val="00157BFA"/>
    <w:rsid w:val="00157C79"/>
    <w:rsid w:val="00157C80"/>
    <w:rsid w:val="00157D58"/>
    <w:rsid w:val="00157D64"/>
    <w:rsid w:val="00157D7B"/>
    <w:rsid w:val="00157D7C"/>
    <w:rsid w:val="00157DC3"/>
    <w:rsid w:val="00157E4D"/>
    <w:rsid w:val="00157E8D"/>
    <w:rsid w:val="00157EA8"/>
    <w:rsid w:val="00157EC5"/>
    <w:rsid w:val="00160070"/>
    <w:rsid w:val="0016009F"/>
    <w:rsid w:val="001600D7"/>
    <w:rsid w:val="001600FA"/>
    <w:rsid w:val="00160109"/>
    <w:rsid w:val="0016011A"/>
    <w:rsid w:val="00160123"/>
    <w:rsid w:val="0016012E"/>
    <w:rsid w:val="00160189"/>
    <w:rsid w:val="00160195"/>
    <w:rsid w:val="00160223"/>
    <w:rsid w:val="00160246"/>
    <w:rsid w:val="0016026F"/>
    <w:rsid w:val="00160271"/>
    <w:rsid w:val="001602C3"/>
    <w:rsid w:val="001602DB"/>
    <w:rsid w:val="001602DD"/>
    <w:rsid w:val="0016033B"/>
    <w:rsid w:val="00160340"/>
    <w:rsid w:val="0016034C"/>
    <w:rsid w:val="001603BF"/>
    <w:rsid w:val="001603E0"/>
    <w:rsid w:val="001603F3"/>
    <w:rsid w:val="00160479"/>
    <w:rsid w:val="00160488"/>
    <w:rsid w:val="00160538"/>
    <w:rsid w:val="0016054B"/>
    <w:rsid w:val="001605D9"/>
    <w:rsid w:val="0016066E"/>
    <w:rsid w:val="001606A0"/>
    <w:rsid w:val="001606B8"/>
    <w:rsid w:val="001606C7"/>
    <w:rsid w:val="001606D6"/>
    <w:rsid w:val="00160705"/>
    <w:rsid w:val="00160785"/>
    <w:rsid w:val="00160786"/>
    <w:rsid w:val="0016078B"/>
    <w:rsid w:val="001607D6"/>
    <w:rsid w:val="00160805"/>
    <w:rsid w:val="0016080F"/>
    <w:rsid w:val="0016083F"/>
    <w:rsid w:val="0016084B"/>
    <w:rsid w:val="0016088F"/>
    <w:rsid w:val="001608A8"/>
    <w:rsid w:val="001608DC"/>
    <w:rsid w:val="00160927"/>
    <w:rsid w:val="0016094F"/>
    <w:rsid w:val="001609D5"/>
    <w:rsid w:val="00160A0A"/>
    <w:rsid w:val="00160A3D"/>
    <w:rsid w:val="00160A7E"/>
    <w:rsid w:val="00160B01"/>
    <w:rsid w:val="00160B1F"/>
    <w:rsid w:val="00160B33"/>
    <w:rsid w:val="00160BB3"/>
    <w:rsid w:val="00160BCD"/>
    <w:rsid w:val="00160BD6"/>
    <w:rsid w:val="00160C11"/>
    <w:rsid w:val="00160C43"/>
    <w:rsid w:val="00160C7A"/>
    <w:rsid w:val="00160CA1"/>
    <w:rsid w:val="00160CB7"/>
    <w:rsid w:val="00160CE0"/>
    <w:rsid w:val="00160D28"/>
    <w:rsid w:val="00160D49"/>
    <w:rsid w:val="00160D4A"/>
    <w:rsid w:val="00160D66"/>
    <w:rsid w:val="00160D7D"/>
    <w:rsid w:val="00160D8C"/>
    <w:rsid w:val="00160D8D"/>
    <w:rsid w:val="00160E19"/>
    <w:rsid w:val="00160E1C"/>
    <w:rsid w:val="00160E5A"/>
    <w:rsid w:val="00160E90"/>
    <w:rsid w:val="00160ED2"/>
    <w:rsid w:val="00160ED3"/>
    <w:rsid w:val="00160EEB"/>
    <w:rsid w:val="00160F0B"/>
    <w:rsid w:val="00160F21"/>
    <w:rsid w:val="00160F37"/>
    <w:rsid w:val="00160F45"/>
    <w:rsid w:val="00160F5B"/>
    <w:rsid w:val="00161007"/>
    <w:rsid w:val="00161025"/>
    <w:rsid w:val="00161081"/>
    <w:rsid w:val="00161116"/>
    <w:rsid w:val="00161150"/>
    <w:rsid w:val="0016119E"/>
    <w:rsid w:val="001611F6"/>
    <w:rsid w:val="001611FF"/>
    <w:rsid w:val="00161217"/>
    <w:rsid w:val="00161221"/>
    <w:rsid w:val="00161237"/>
    <w:rsid w:val="00161245"/>
    <w:rsid w:val="0016124A"/>
    <w:rsid w:val="00161268"/>
    <w:rsid w:val="0016127A"/>
    <w:rsid w:val="0016127E"/>
    <w:rsid w:val="001612B6"/>
    <w:rsid w:val="00161328"/>
    <w:rsid w:val="00161333"/>
    <w:rsid w:val="0016133F"/>
    <w:rsid w:val="00161381"/>
    <w:rsid w:val="001613E4"/>
    <w:rsid w:val="001613FF"/>
    <w:rsid w:val="0016148F"/>
    <w:rsid w:val="001614C4"/>
    <w:rsid w:val="001614D3"/>
    <w:rsid w:val="001614E5"/>
    <w:rsid w:val="001614FF"/>
    <w:rsid w:val="0016156E"/>
    <w:rsid w:val="001615C4"/>
    <w:rsid w:val="001615F1"/>
    <w:rsid w:val="0016160B"/>
    <w:rsid w:val="0016160F"/>
    <w:rsid w:val="0016163D"/>
    <w:rsid w:val="0016164A"/>
    <w:rsid w:val="00161687"/>
    <w:rsid w:val="00161689"/>
    <w:rsid w:val="001616CA"/>
    <w:rsid w:val="00161746"/>
    <w:rsid w:val="00161759"/>
    <w:rsid w:val="0016175E"/>
    <w:rsid w:val="00161793"/>
    <w:rsid w:val="001617A9"/>
    <w:rsid w:val="001617AE"/>
    <w:rsid w:val="001617D9"/>
    <w:rsid w:val="0016187B"/>
    <w:rsid w:val="00161887"/>
    <w:rsid w:val="001618BF"/>
    <w:rsid w:val="0016192A"/>
    <w:rsid w:val="00161946"/>
    <w:rsid w:val="00161947"/>
    <w:rsid w:val="001619A4"/>
    <w:rsid w:val="00161A0C"/>
    <w:rsid w:val="00161A5F"/>
    <w:rsid w:val="00161A67"/>
    <w:rsid w:val="00161A82"/>
    <w:rsid w:val="00161AE7"/>
    <w:rsid w:val="00161B08"/>
    <w:rsid w:val="00161B1F"/>
    <w:rsid w:val="00161B92"/>
    <w:rsid w:val="00161BB2"/>
    <w:rsid w:val="00161C3A"/>
    <w:rsid w:val="00161C54"/>
    <w:rsid w:val="00161D45"/>
    <w:rsid w:val="00161D4D"/>
    <w:rsid w:val="00161D6D"/>
    <w:rsid w:val="00161D90"/>
    <w:rsid w:val="00161DE4"/>
    <w:rsid w:val="00161E64"/>
    <w:rsid w:val="00161E66"/>
    <w:rsid w:val="00161E6C"/>
    <w:rsid w:val="00161E8B"/>
    <w:rsid w:val="00161ED9"/>
    <w:rsid w:val="00161F10"/>
    <w:rsid w:val="00161F65"/>
    <w:rsid w:val="00161F9E"/>
    <w:rsid w:val="00161FE0"/>
    <w:rsid w:val="00161FED"/>
    <w:rsid w:val="00162005"/>
    <w:rsid w:val="00162025"/>
    <w:rsid w:val="00162054"/>
    <w:rsid w:val="00162058"/>
    <w:rsid w:val="0016208B"/>
    <w:rsid w:val="001620D1"/>
    <w:rsid w:val="0016210D"/>
    <w:rsid w:val="00162111"/>
    <w:rsid w:val="00162125"/>
    <w:rsid w:val="00162139"/>
    <w:rsid w:val="0016214A"/>
    <w:rsid w:val="00162197"/>
    <w:rsid w:val="00162220"/>
    <w:rsid w:val="00162263"/>
    <w:rsid w:val="0016229F"/>
    <w:rsid w:val="001622AE"/>
    <w:rsid w:val="001622B4"/>
    <w:rsid w:val="001622C0"/>
    <w:rsid w:val="001622F0"/>
    <w:rsid w:val="00162307"/>
    <w:rsid w:val="0016231C"/>
    <w:rsid w:val="00162326"/>
    <w:rsid w:val="0016233D"/>
    <w:rsid w:val="0016234A"/>
    <w:rsid w:val="00162366"/>
    <w:rsid w:val="00162376"/>
    <w:rsid w:val="001623C1"/>
    <w:rsid w:val="001623C8"/>
    <w:rsid w:val="001623F5"/>
    <w:rsid w:val="00162427"/>
    <w:rsid w:val="00162479"/>
    <w:rsid w:val="001624BF"/>
    <w:rsid w:val="001624C8"/>
    <w:rsid w:val="001624E3"/>
    <w:rsid w:val="00162549"/>
    <w:rsid w:val="0016258D"/>
    <w:rsid w:val="001625E1"/>
    <w:rsid w:val="001625EA"/>
    <w:rsid w:val="001625F1"/>
    <w:rsid w:val="00162689"/>
    <w:rsid w:val="001626A6"/>
    <w:rsid w:val="001626D5"/>
    <w:rsid w:val="00162716"/>
    <w:rsid w:val="00162745"/>
    <w:rsid w:val="001627AD"/>
    <w:rsid w:val="001627B1"/>
    <w:rsid w:val="00162896"/>
    <w:rsid w:val="001628DC"/>
    <w:rsid w:val="00162933"/>
    <w:rsid w:val="00162942"/>
    <w:rsid w:val="0016298E"/>
    <w:rsid w:val="00162990"/>
    <w:rsid w:val="001629D6"/>
    <w:rsid w:val="001629E1"/>
    <w:rsid w:val="00162A23"/>
    <w:rsid w:val="00162A45"/>
    <w:rsid w:val="00162ACB"/>
    <w:rsid w:val="00162B12"/>
    <w:rsid w:val="00162B17"/>
    <w:rsid w:val="00162B2D"/>
    <w:rsid w:val="00162B34"/>
    <w:rsid w:val="00162BE8"/>
    <w:rsid w:val="00162BEA"/>
    <w:rsid w:val="00162C16"/>
    <w:rsid w:val="00162C21"/>
    <w:rsid w:val="00162C32"/>
    <w:rsid w:val="00162C4D"/>
    <w:rsid w:val="00162C54"/>
    <w:rsid w:val="00162C8A"/>
    <w:rsid w:val="00162CC2"/>
    <w:rsid w:val="00162DAD"/>
    <w:rsid w:val="00162DC1"/>
    <w:rsid w:val="00162E80"/>
    <w:rsid w:val="00162EAA"/>
    <w:rsid w:val="00162F12"/>
    <w:rsid w:val="00162F1E"/>
    <w:rsid w:val="00162F32"/>
    <w:rsid w:val="00162FAF"/>
    <w:rsid w:val="00163054"/>
    <w:rsid w:val="0016306C"/>
    <w:rsid w:val="00163080"/>
    <w:rsid w:val="00163089"/>
    <w:rsid w:val="001630A8"/>
    <w:rsid w:val="001630C5"/>
    <w:rsid w:val="001630D0"/>
    <w:rsid w:val="001630DB"/>
    <w:rsid w:val="00163139"/>
    <w:rsid w:val="0016313B"/>
    <w:rsid w:val="00163174"/>
    <w:rsid w:val="00163217"/>
    <w:rsid w:val="0016324A"/>
    <w:rsid w:val="00163268"/>
    <w:rsid w:val="0016327D"/>
    <w:rsid w:val="00163286"/>
    <w:rsid w:val="001632C0"/>
    <w:rsid w:val="00163324"/>
    <w:rsid w:val="00163353"/>
    <w:rsid w:val="0016336C"/>
    <w:rsid w:val="0016339F"/>
    <w:rsid w:val="00163406"/>
    <w:rsid w:val="001634B8"/>
    <w:rsid w:val="0016351C"/>
    <w:rsid w:val="00163560"/>
    <w:rsid w:val="00163563"/>
    <w:rsid w:val="0016357C"/>
    <w:rsid w:val="00163596"/>
    <w:rsid w:val="0016359F"/>
    <w:rsid w:val="001635B2"/>
    <w:rsid w:val="001635FA"/>
    <w:rsid w:val="00163600"/>
    <w:rsid w:val="00163656"/>
    <w:rsid w:val="0016367D"/>
    <w:rsid w:val="001636E8"/>
    <w:rsid w:val="001636EF"/>
    <w:rsid w:val="00163833"/>
    <w:rsid w:val="00163859"/>
    <w:rsid w:val="0016385E"/>
    <w:rsid w:val="0016388A"/>
    <w:rsid w:val="0016389D"/>
    <w:rsid w:val="001638B2"/>
    <w:rsid w:val="001638CD"/>
    <w:rsid w:val="001638E6"/>
    <w:rsid w:val="00163978"/>
    <w:rsid w:val="00163994"/>
    <w:rsid w:val="00163A48"/>
    <w:rsid w:val="00163A6C"/>
    <w:rsid w:val="00163A98"/>
    <w:rsid w:val="00163A9A"/>
    <w:rsid w:val="00163A9B"/>
    <w:rsid w:val="00163ACF"/>
    <w:rsid w:val="00163AD4"/>
    <w:rsid w:val="00163B03"/>
    <w:rsid w:val="00163B5B"/>
    <w:rsid w:val="00163B71"/>
    <w:rsid w:val="00163B91"/>
    <w:rsid w:val="00163BF2"/>
    <w:rsid w:val="00163C88"/>
    <w:rsid w:val="00163C95"/>
    <w:rsid w:val="00163C9E"/>
    <w:rsid w:val="00163CAB"/>
    <w:rsid w:val="00163CD2"/>
    <w:rsid w:val="00163D27"/>
    <w:rsid w:val="00163D3F"/>
    <w:rsid w:val="00163D87"/>
    <w:rsid w:val="00163D99"/>
    <w:rsid w:val="00163DA1"/>
    <w:rsid w:val="00163DEE"/>
    <w:rsid w:val="00163E61"/>
    <w:rsid w:val="00163E95"/>
    <w:rsid w:val="00163EB0"/>
    <w:rsid w:val="00163F1E"/>
    <w:rsid w:val="00163F8D"/>
    <w:rsid w:val="00163FF8"/>
    <w:rsid w:val="00164019"/>
    <w:rsid w:val="00164048"/>
    <w:rsid w:val="0016407A"/>
    <w:rsid w:val="001640AB"/>
    <w:rsid w:val="001640F4"/>
    <w:rsid w:val="0016412F"/>
    <w:rsid w:val="001641AA"/>
    <w:rsid w:val="001641B1"/>
    <w:rsid w:val="001641CE"/>
    <w:rsid w:val="00164235"/>
    <w:rsid w:val="00164257"/>
    <w:rsid w:val="0016427E"/>
    <w:rsid w:val="00164283"/>
    <w:rsid w:val="001642CE"/>
    <w:rsid w:val="001642D4"/>
    <w:rsid w:val="00164301"/>
    <w:rsid w:val="0016431F"/>
    <w:rsid w:val="0016432A"/>
    <w:rsid w:val="00164370"/>
    <w:rsid w:val="001643C3"/>
    <w:rsid w:val="001643E2"/>
    <w:rsid w:val="0016441E"/>
    <w:rsid w:val="00164425"/>
    <w:rsid w:val="001644AB"/>
    <w:rsid w:val="001644C9"/>
    <w:rsid w:val="001644CA"/>
    <w:rsid w:val="001644CB"/>
    <w:rsid w:val="001644E7"/>
    <w:rsid w:val="00164519"/>
    <w:rsid w:val="0016452B"/>
    <w:rsid w:val="001645B4"/>
    <w:rsid w:val="001645C1"/>
    <w:rsid w:val="001645CB"/>
    <w:rsid w:val="00164628"/>
    <w:rsid w:val="0016462E"/>
    <w:rsid w:val="0016464E"/>
    <w:rsid w:val="00164655"/>
    <w:rsid w:val="00164661"/>
    <w:rsid w:val="001646CF"/>
    <w:rsid w:val="00164706"/>
    <w:rsid w:val="00164771"/>
    <w:rsid w:val="00164795"/>
    <w:rsid w:val="0016488A"/>
    <w:rsid w:val="001648FB"/>
    <w:rsid w:val="0016490E"/>
    <w:rsid w:val="0016492B"/>
    <w:rsid w:val="0016499D"/>
    <w:rsid w:val="001649C1"/>
    <w:rsid w:val="001649EB"/>
    <w:rsid w:val="001649FB"/>
    <w:rsid w:val="00164A3C"/>
    <w:rsid w:val="00164AFB"/>
    <w:rsid w:val="00164B41"/>
    <w:rsid w:val="00164C22"/>
    <w:rsid w:val="00164C55"/>
    <w:rsid w:val="00164C99"/>
    <w:rsid w:val="00164CAC"/>
    <w:rsid w:val="00164CC3"/>
    <w:rsid w:val="00164D2C"/>
    <w:rsid w:val="00164D86"/>
    <w:rsid w:val="00164DB1"/>
    <w:rsid w:val="00164DDA"/>
    <w:rsid w:val="00164DE5"/>
    <w:rsid w:val="00164E8A"/>
    <w:rsid w:val="00164EAF"/>
    <w:rsid w:val="00164EC3"/>
    <w:rsid w:val="00164F1F"/>
    <w:rsid w:val="00164FA2"/>
    <w:rsid w:val="00164FA5"/>
    <w:rsid w:val="00165035"/>
    <w:rsid w:val="0016503E"/>
    <w:rsid w:val="00165041"/>
    <w:rsid w:val="0016504C"/>
    <w:rsid w:val="00165080"/>
    <w:rsid w:val="00165095"/>
    <w:rsid w:val="001650A1"/>
    <w:rsid w:val="001650A4"/>
    <w:rsid w:val="001650EC"/>
    <w:rsid w:val="001650F1"/>
    <w:rsid w:val="001650F4"/>
    <w:rsid w:val="001650FE"/>
    <w:rsid w:val="00165108"/>
    <w:rsid w:val="00165210"/>
    <w:rsid w:val="00165213"/>
    <w:rsid w:val="0016523E"/>
    <w:rsid w:val="00165242"/>
    <w:rsid w:val="00165256"/>
    <w:rsid w:val="00165279"/>
    <w:rsid w:val="001652A4"/>
    <w:rsid w:val="001652EE"/>
    <w:rsid w:val="00165303"/>
    <w:rsid w:val="00165318"/>
    <w:rsid w:val="00165381"/>
    <w:rsid w:val="001653B5"/>
    <w:rsid w:val="001653C5"/>
    <w:rsid w:val="00165440"/>
    <w:rsid w:val="00165456"/>
    <w:rsid w:val="001654AD"/>
    <w:rsid w:val="001654B0"/>
    <w:rsid w:val="001654B6"/>
    <w:rsid w:val="001654EF"/>
    <w:rsid w:val="00165512"/>
    <w:rsid w:val="00165528"/>
    <w:rsid w:val="00165559"/>
    <w:rsid w:val="00165632"/>
    <w:rsid w:val="00165657"/>
    <w:rsid w:val="0016566A"/>
    <w:rsid w:val="00165687"/>
    <w:rsid w:val="00165739"/>
    <w:rsid w:val="0016576B"/>
    <w:rsid w:val="001657BF"/>
    <w:rsid w:val="001657E0"/>
    <w:rsid w:val="00165806"/>
    <w:rsid w:val="00165813"/>
    <w:rsid w:val="00165839"/>
    <w:rsid w:val="0016584D"/>
    <w:rsid w:val="00165860"/>
    <w:rsid w:val="001658B0"/>
    <w:rsid w:val="001658E1"/>
    <w:rsid w:val="001658FB"/>
    <w:rsid w:val="00165914"/>
    <w:rsid w:val="0016597D"/>
    <w:rsid w:val="0016598B"/>
    <w:rsid w:val="0016599E"/>
    <w:rsid w:val="001659B3"/>
    <w:rsid w:val="001659E5"/>
    <w:rsid w:val="00165A06"/>
    <w:rsid w:val="00165A4C"/>
    <w:rsid w:val="00165A59"/>
    <w:rsid w:val="00165A5C"/>
    <w:rsid w:val="00165A76"/>
    <w:rsid w:val="00165B18"/>
    <w:rsid w:val="00165B4C"/>
    <w:rsid w:val="00165C08"/>
    <w:rsid w:val="00165C1E"/>
    <w:rsid w:val="00165C60"/>
    <w:rsid w:val="00165CDA"/>
    <w:rsid w:val="00165D11"/>
    <w:rsid w:val="00165D1E"/>
    <w:rsid w:val="00165DB6"/>
    <w:rsid w:val="00165E31"/>
    <w:rsid w:val="00165E58"/>
    <w:rsid w:val="00165E80"/>
    <w:rsid w:val="00165E9E"/>
    <w:rsid w:val="00165EFC"/>
    <w:rsid w:val="00165F69"/>
    <w:rsid w:val="00165F6C"/>
    <w:rsid w:val="00165F83"/>
    <w:rsid w:val="00165F96"/>
    <w:rsid w:val="00165FFB"/>
    <w:rsid w:val="0016608F"/>
    <w:rsid w:val="00166097"/>
    <w:rsid w:val="001660A0"/>
    <w:rsid w:val="00166106"/>
    <w:rsid w:val="00166122"/>
    <w:rsid w:val="00166160"/>
    <w:rsid w:val="001662E4"/>
    <w:rsid w:val="00166334"/>
    <w:rsid w:val="00166343"/>
    <w:rsid w:val="00166356"/>
    <w:rsid w:val="00166359"/>
    <w:rsid w:val="001663B1"/>
    <w:rsid w:val="001663B9"/>
    <w:rsid w:val="001663FD"/>
    <w:rsid w:val="0016641F"/>
    <w:rsid w:val="00166435"/>
    <w:rsid w:val="001664A1"/>
    <w:rsid w:val="00166526"/>
    <w:rsid w:val="00166530"/>
    <w:rsid w:val="00166546"/>
    <w:rsid w:val="0016655B"/>
    <w:rsid w:val="0016661F"/>
    <w:rsid w:val="0016665E"/>
    <w:rsid w:val="00166698"/>
    <w:rsid w:val="001666A4"/>
    <w:rsid w:val="001666B4"/>
    <w:rsid w:val="00166715"/>
    <w:rsid w:val="00166728"/>
    <w:rsid w:val="00166733"/>
    <w:rsid w:val="00166776"/>
    <w:rsid w:val="001667A3"/>
    <w:rsid w:val="00166816"/>
    <w:rsid w:val="001668B6"/>
    <w:rsid w:val="00166903"/>
    <w:rsid w:val="00166907"/>
    <w:rsid w:val="0016692D"/>
    <w:rsid w:val="00166932"/>
    <w:rsid w:val="00166950"/>
    <w:rsid w:val="0016697C"/>
    <w:rsid w:val="001669BA"/>
    <w:rsid w:val="001669D2"/>
    <w:rsid w:val="001669F4"/>
    <w:rsid w:val="00166A4D"/>
    <w:rsid w:val="00166A61"/>
    <w:rsid w:val="00166AE9"/>
    <w:rsid w:val="00166B92"/>
    <w:rsid w:val="00166BC1"/>
    <w:rsid w:val="00166BCA"/>
    <w:rsid w:val="00166BFC"/>
    <w:rsid w:val="00166C01"/>
    <w:rsid w:val="00166C5E"/>
    <w:rsid w:val="00166C79"/>
    <w:rsid w:val="00166CBC"/>
    <w:rsid w:val="00166CDE"/>
    <w:rsid w:val="00166D39"/>
    <w:rsid w:val="00166DFB"/>
    <w:rsid w:val="00166E07"/>
    <w:rsid w:val="00166E4A"/>
    <w:rsid w:val="00166E5D"/>
    <w:rsid w:val="00166E5E"/>
    <w:rsid w:val="00166E76"/>
    <w:rsid w:val="00166EAE"/>
    <w:rsid w:val="00166F40"/>
    <w:rsid w:val="00166F67"/>
    <w:rsid w:val="00166F74"/>
    <w:rsid w:val="00166F84"/>
    <w:rsid w:val="00166FE8"/>
    <w:rsid w:val="00167010"/>
    <w:rsid w:val="00167035"/>
    <w:rsid w:val="00167046"/>
    <w:rsid w:val="0016704C"/>
    <w:rsid w:val="001670E5"/>
    <w:rsid w:val="001670F5"/>
    <w:rsid w:val="001671BE"/>
    <w:rsid w:val="001671C8"/>
    <w:rsid w:val="001671CB"/>
    <w:rsid w:val="001671D4"/>
    <w:rsid w:val="00167226"/>
    <w:rsid w:val="00167228"/>
    <w:rsid w:val="00167232"/>
    <w:rsid w:val="001672B3"/>
    <w:rsid w:val="001672BF"/>
    <w:rsid w:val="00167331"/>
    <w:rsid w:val="00167352"/>
    <w:rsid w:val="00167359"/>
    <w:rsid w:val="00167368"/>
    <w:rsid w:val="001673C8"/>
    <w:rsid w:val="001673CA"/>
    <w:rsid w:val="001673DA"/>
    <w:rsid w:val="001673F7"/>
    <w:rsid w:val="001673FC"/>
    <w:rsid w:val="00167429"/>
    <w:rsid w:val="00167480"/>
    <w:rsid w:val="001674B6"/>
    <w:rsid w:val="001674DD"/>
    <w:rsid w:val="001674F8"/>
    <w:rsid w:val="001674FE"/>
    <w:rsid w:val="0016751C"/>
    <w:rsid w:val="00167522"/>
    <w:rsid w:val="00167528"/>
    <w:rsid w:val="00167534"/>
    <w:rsid w:val="00167546"/>
    <w:rsid w:val="00167590"/>
    <w:rsid w:val="001675D0"/>
    <w:rsid w:val="001675E4"/>
    <w:rsid w:val="001675EE"/>
    <w:rsid w:val="00167604"/>
    <w:rsid w:val="0016762E"/>
    <w:rsid w:val="00167640"/>
    <w:rsid w:val="00167642"/>
    <w:rsid w:val="00167691"/>
    <w:rsid w:val="001676AB"/>
    <w:rsid w:val="001676CB"/>
    <w:rsid w:val="00167706"/>
    <w:rsid w:val="00167707"/>
    <w:rsid w:val="0016771B"/>
    <w:rsid w:val="00167734"/>
    <w:rsid w:val="0016775B"/>
    <w:rsid w:val="0016777D"/>
    <w:rsid w:val="00167791"/>
    <w:rsid w:val="001677CB"/>
    <w:rsid w:val="00167801"/>
    <w:rsid w:val="00167804"/>
    <w:rsid w:val="0016780F"/>
    <w:rsid w:val="00167835"/>
    <w:rsid w:val="0016785C"/>
    <w:rsid w:val="00167885"/>
    <w:rsid w:val="0016788E"/>
    <w:rsid w:val="001678D8"/>
    <w:rsid w:val="00167926"/>
    <w:rsid w:val="0016797A"/>
    <w:rsid w:val="00167986"/>
    <w:rsid w:val="00167992"/>
    <w:rsid w:val="00167A2F"/>
    <w:rsid w:val="00167A86"/>
    <w:rsid w:val="00167AB3"/>
    <w:rsid w:val="00167AB5"/>
    <w:rsid w:val="00167AC3"/>
    <w:rsid w:val="00167AF0"/>
    <w:rsid w:val="00167B43"/>
    <w:rsid w:val="00167B4E"/>
    <w:rsid w:val="00167B96"/>
    <w:rsid w:val="00167BA9"/>
    <w:rsid w:val="00167BB3"/>
    <w:rsid w:val="00167BB7"/>
    <w:rsid w:val="00167BC6"/>
    <w:rsid w:val="00167C53"/>
    <w:rsid w:val="00167CD0"/>
    <w:rsid w:val="00167D41"/>
    <w:rsid w:val="00167D45"/>
    <w:rsid w:val="00167D4B"/>
    <w:rsid w:val="00167D5C"/>
    <w:rsid w:val="00167E4A"/>
    <w:rsid w:val="00167EAB"/>
    <w:rsid w:val="00167EBC"/>
    <w:rsid w:val="00167ED4"/>
    <w:rsid w:val="00167F2E"/>
    <w:rsid w:val="00167F36"/>
    <w:rsid w:val="00167F54"/>
    <w:rsid w:val="00167F8F"/>
    <w:rsid w:val="00167F98"/>
    <w:rsid w:val="00167FA4"/>
    <w:rsid w:val="00167FFC"/>
    <w:rsid w:val="0017001B"/>
    <w:rsid w:val="00170070"/>
    <w:rsid w:val="0017008B"/>
    <w:rsid w:val="001700CE"/>
    <w:rsid w:val="001700E7"/>
    <w:rsid w:val="00170121"/>
    <w:rsid w:val="0017012E"/>
    <w:rsid w:val="0017014C"/>
    <w:rsid w:val="0017018F"/>
    <w:rsid w:val="001701D4"/>
    <w:rsid w:val="001701DF"/>
    <w:rsid w:val="00170242"/>
    <w:rsid w:val="00170263"/>
    <w:rsid w:val="001702B9"/>
    <w:rsid w:val="001702C3"/>
    <w:rsid w:val="00170311"/>
    <w:rsid w:val="00170316"/>
    <w:rsid w:val="00170320"/>
    <w:rsid w:val="00170331"/>
    <w:rsid w:val="00170381"/>
    <w:rsid w:val="001703EC"/>
    <w:rsid w:val="0017047A"/>
    <w:rsid w:val="00170504"/>
    <w:rsid w:val="0017052D"/>
    <w:rsid w:val="00170535"/>
    <w:rsid w:val="0017055A"/>
    <w:rsid w:val="00170564"/>
    <w:rsid w:val="001705A7"/>
    <w:rsid w:val="001705A8"/>
    <w:rsid w:val="00170615"/>
    <w:rsid w:val="00170618"/>
    <w:rsid w:val="0017073F"/>
    <w:rsid w:val="0017075E"/>
    <w:rsid w:val="00170771"/>
    <w:rsid w:val="00170797"/>
    <w:rsid w:val="001707AA"/>
    <w:rsid w:val="00170896"/>
    <w:rsid w:val="001708CD"/>
    <w:rsid w:val="001708EA"/>
    <w:rsid w:val="00170912"/>
    <w:rsid w:val="00170A3F"/>
    <w:rsid w:val="00170A41"/>
    <w:rsid w:val="00170A81"/>
    <w:rsid w:val="00170AA2"/>
    <w:rsid w:val="00170AF9"/>
    <w:rsid w:val="00170B42"/>
    <w:rsid w:val="00170B66"/>
    <w:rsid w:val="00170BBA"/>
    <w:rsid w:val="00170BDC"/>
    <w:rsid w:val="00170BF6"/>
    <w:rsid w:val="00170C37"/>
    <w:rsid w:val="00170C9D"/>
    <w:rsid w:val="00170CC1"/>
    <w:rsid w:val="00170CD3"/>
    <w:rsid w:val="00170CE6"/>
    <w:rsid w:val="00170D1E"/>
    <w:rsid w:val="00170D39"/>
    <w:rsid w:val="00170D7A"/>
    <w:rsid w:val="00170DC8"/>
    <w:rsid w:val="00170DE0"/>
    <w:rsid w:val="00170DEB"/>
    <w:rsid w:val="00170DF3"/>
    <w:rsid w:val="00170E02"/>
    <w:rsid w:val="00170E33"/>
    <w:rsid w:val="00170E45"/>
    <w:rsid w:val="00170E57"/>
    <w:rsid w:val="00170E58"/>
    <w:rsid w:val="00170E91"/>
    <w:rsid w:val="00170E92"/>
    <w:rsid w:val="00170EBB"/>
    <w:rsid w:val="00170EC3"/>
    <w:rsid w:val="00170ECD"/>
    <w:rsid w:val="00170EF9"/>
    <w:rsid w:val="00170F2D"/>
    <w:rsid w:val="00170F56"/>
    <w:rsid w:val="00170FE0"/>
    <w:rsid w:val="00170FEC"/>
    <w:rsid w:val="0017100B"/>
    <w:rsid w:val="0017101E"/>
    <w:rsid w:val="00171057"/>
    <w:rsid w:val="0017107D"/>
    <w:rsid w:val="0017108F"/>
    <w:rsid w:val="001710E8"/>
    <w:rsid w:val="00171168"/>
    <w:rsid w:val="001711CC"/>
    <w:rsid w:val="001711EF"/>
    <w:rsid w:val="00171224"/>
    <w:rsid w:val="0017125E"/>
    <w:rsid w:val="00171260"/>
    <w:rsid w:val="00171299"/>
    <w:rsid w:val="001712BC"/>
    <w:rsid w:val="00171334"/>
    <w:rsid w:val="0017134D"/>
    <w:rsid w:val="0017137D"/>
    <w:rsid w:val="00171384"/>
    <w:rsid w:val="00171392"/>
    <w:rsid w:val="00171426"/>
    <w:rsid w:val="00171429"/>
    <w:rsid w:val="001714AE"/>
    <w:rsid w:val="0017151C"/>
    <w:rsid w:val="00171539"/>
    <w:rsid w:val="00171548"/>
    <w:rsid w:val="00171568"/>
    <w:rsid w:val="00171573"/>
    <w:rsid w:val="001715A1"/>
    <w:rsid w:val="001715A3"/>
    <w:rsid w:val="001715E3"/>
    <w:rsid w:val="001715FF"/>
    <w:rsid w:val="0017161F"/>
    <w:rsid w:val="00171628"/>
    <w:rsid w:val="0017166D"/>
    <w:rsid w:val="001716A4"/>
    <w:rsid w:val="001716A7"/>
    <w:rsid w:val="001716E3"/>
    <w:rsid w:val="00171701"/>
    <w:rsid w:val="00171709"/>
    <w:rsid w:val="00171768"/>
    <w:rsid w:val="00171770"/>
    <w:rsid w:val="0017177E"/>
    <w:rsid w:val="0017177F"/>
    <w:rsid w:val="001717F9"/>
    <w:rsid w:val="0017183B"/>
    <w:rsid w:val="001718BC"/>
    <w:rsid w:val="001718ED"/>
    <w:rsid w:val="001718FF"/>
    <w:rsid w:val="00171963"/>
    <w:rsid w:val="0017198D"/>
    <w:rsid w:val="00171999"/>
    <w:rsid w:val="001719FF"/>
    <w:rsid w:val="00171A2C"/>
    <w:rsid w:val="00171A44"/>
    <w:rsid w:val="00171A5A"/>
    <w:rsid w:val="00171ACC"/>
    <w:rsid w:val="00171AF9"/>
    <w:rsid w:val="00171B0F"/>
    <w:rsid w:val="00171B18"/>
    <w:rsid w:val="00171B3A"/>
    <w:rsid w:val="00171B89"/>
    <w:rsid w:val="00171BA8"/>
    <w:rsid w:val="00171BD7"/>
    <w:rsid w:val="00171BDC"/>
    <w:rsid w:val="00171C1A"/>
    <w:rsid w:val="00171C1C"/>
    <w:rsid w:val="00171C2A"/>
    <w:rsid w:val="00171C38"/>
    <w:rsid w:val="00171C4B"/>
    <w:rsid w:val="00171C8D"/>
    <w:rsid w:val="00171CDB"/>
    <w:rsid w:val="00171CF7"/>
    <w:rsid w:val="00171D0C"/>
    <w:rsid w:val="00171DBD"/>
    <w:rsid w:val="00171DE4"/>
    <w:rsid w:val="00171DFB"/>
    <w:rsid w:val="00171E0C"/>
    <w:rsid w:val="00171E18"/>
    <w:rsid w:val="00171E59"/>
    <w:rsid w:val="00171E60"/>
    <w:rsid w:val="00171EB3"/>
    <w:rsid w:val="00171F06"/>
    <w:rsid w:val="00171F6A"/>
    <w:rsid w:val="00171FB8"/>
    <w:rsid w:val="00171FFA"/>
    <w:rsid w:val="0017205F"/>
    <w:rsid w:val="001720A0"/>
    <w:rsid w:val="00172110"/>
    <w:rsid w:val="00172111"/>
    <w:rsid w:val="0017214E"/>
    <w:rsid w:val="00172175"/>
    <w:rsid w:val="0017219B"/>
    <w:rsid w:val="001721BB"/>
    <w:rsid w:val="001721FF"/>
    <w:rsid w:val="00172231"/>
    <w:rsid w:val="00172252"/>
    <w:rsid w:val="00172285"/>
    <w:rsid w:val="001722D9"/>
    <w:rsid w:val="001722E7"/>
    <w:rsid w:val="001722F6"/>
    <w:rsid w:val="00172310"/>
    <w:rsid w:val="00172361"/>
    <w:rsid w:val="00172387"/>
    <w:rsid w:val="0017238E"/>
    <w:rsid w:val="0017241D"/>
    <w:rsid w:val="0017245E"/>
    <w:rsid w:val="00172489"/>
    <w:rsid w:val="0017249B"/>
    <w:rsid w:val="001724FA"/>
    <w:rsid w:val="00172500"/>
    <w:rsid w:val="0017253A"/>
    <w:rsid w:val="00172557"/>
    <w:rsid w:val="0017257C"/>
    <w:rsid w:val="0017259D"/>
    <w:rsid w:val="001725B7"/>
    <w:rsid w:val="001725BE"/>
    <w:rsid w:val="00172620"/>
    <w:rsid w:val="001726AE"/>
    <w:rsid w:val="001726E7"/>
    <w:rsid w:val="00172718"/>
    <w:rsid w:val="0017272E"/>
    <w:rsid w:val="001727BD"/>
    <w:rsid w:val="0017283B"/>
    <w:rsid w:val="00172844"/>
    <w:rsid w:val="00172855"/>
    <w:rsid w:val="001728C5"/>
    <w:rsid w:val="001728D5"/>
    <w:rsid w:val="001728F7"/>
    <w:rsid w:val="00172927"/>
    <w:rsid w:val="00172929"/>
    <w:rsid w:val="00172973"/>
    <w:rsid w:val="00172988"/>
    <w:rsid w:val="001729CC"/>
    <w:rsid w:val="001729DF"/>
    <w:rsid w:val="00172A45"/>
    <w:rsid w:val="00172A67"/>
    <w:rsid w:val="00172AC9"/>
    <w:rsid w:val="00172ACC"/>
    <w:rsid w:val="00172ADA"/>
    <w:rsid w:val="00172AED"/>
    <w:rsid w:val="00172AFE"/>
    <w:rsid w:val="00172B36"/>
    <w:rsid w:val="00172B6F"/>
    <w:rsid w:val="00172B90"/>
    <w:rsid w:val="00172BA5"/>
    <w:rsid w:val="00172BB2"/>
    <w:rsid w:val="00172BE7"/>
    <w:rsid w:val="00172C2B"/>
    <w:rsid w:val="00172C5E"/>
    <w:rsid w:val="00172C70"/>
    <w:rsid w:val="00172CB8"/>
    <w:rsid w:val="00172CC1"/>
    <w:rsid w:val="00172D43"/>
    <w:rsid w:val="00172D6E"/>
    <w:rsid w:val="00172D77"/>
    <w:rsid w:val="00172D7B"/>
    <w:rsid w:val="00172D99"/>
    <w:rsid w:val="00172DD5"/>
    <w:rsid w:val="00172DFC"/>
    <w:rsid w:val="00172E0C"/>
    <w:rsid w:val="00172E1E"/>
    <w:rsid w:val="00172EA7"/>
    <w:rsid w:val="00172EDD"/>
    <w:rsid w:val="00172EF8"/>
    <w:rsid w:val="00172F0E"/>
    <w:rsid w:val="00172F21"/>
    <w:rsid w:val="00172F3F"/>
    <w:rsid w:val="00172F7D"/>
    <w:rsid w:val="00172F7E"/>
    <w:rsid w:val="00172F85"/>
    <w:rsid w:val="00172FA3"/>
    <w:rsid w:val="00172FBF"/>
    <w:rsid w:val="00172FD5"/>
    <w:rsid w:val="00172FE8"/>
    <w:rsid w:val="00172FFE"/>
    <w:rsid w:val="0017302A"/>
    <w:rsid w:val="00173038"/>
    <w:rsid w:val="0017303F"/>
    <w:rsid w:val="00173075"/>
    <w:rsid w:val="001730BA"/>
    <w:rsid w:val="001730C3"/>
    <w:rsid w:val="001730E5"/>
    <w:rsid w:val="0017310C"/>
    <w:rsid w:val="0017310D"/>
    <w:rsid w:val="00173129"/>
    <w:rsid w:val="00173192"/>
    <w:rsid w:val="0017325C"/>
    <w:rsid w:val="00173281"/>
    <w:rsid w:val="0017331F"/>
    <w:rsid w:val="001733CA"/>
    <w:rsid w:val="001733D6"/>
    <w:rsid w:val="001733F9"/>
    <w:rsid w:val="0017346B"/>
    <w:rsid w:val="001734AD"/>
    <w:rsid w:val="001734D6"/>
    <w:rsid w:val="001734EC"/>
    <w:rsid w:val="001734F4"/>
    <w:rsid w:val="001734FF"/>
    <w:rsid w:val="0017353D"/>
    <w:rsid w:val="00173545"/>
    <w:rsid w:val="00173566"/>
    <w:rsid w:val="0017356D"/>
    <w:rsid w:val="001735A0"/>
    <w:rsid w:val="001735AE"/>
    <w:rsid w:val="001735D6"/>
    <w:rsid w:val="001735E2"/>
    <w:rsid w:val="00173614"/>
    <w:rsid w:val="00173637"/>
    <w:rsid w:val="00173663"/>
    <w:rsid w:val="001736FC"/>
    <w:rsid w:val="0017375A"/>
    <w:rsid w:val="0017380E"/>
    <w:rsid w:val="0017384B"/>
    <w:rsid w:val="001738AD"/>
    <w:rsid w:val="001738B8"/>
    <w:rsid w:val="0017397E"/>
    <w:rsid w:val="00173983"/>
    <w:rsid w:val="0017398D"/>
    <w:rsid w:val="001739C9"/>
    <w:rsid w:val="001739E7"/>
    <w:rsid w:val="00173A24"/>
    <w:rsid w:val="00173A3C"/>
    <w:rsid w:val="00173A5C"/>
    <w:rsid w:val="00173AB5"/>
    <w:rsid w:val="00173AD0"/>
    <w:rsid w:val="00173B0D"/>
    <w:rsid w:val="00173B85"/>
    <w:rsid w:val="00173B92"/>
    <w:rsid w:val="00173B9F"/>
    <w:rsid w:val="00173C62"/>
    <w:rsid w:val="00173C8D"/>
    <w:rsid w:val="00173CAA"/>
    <w:rsid w:val="00173CDD"/>
    <w:rsid w:val="00173D2F"/>
    <w:rsid w:val="00173D78"/>
    <w:rsid w:val="00173D86"/>
    <w:rsid w:val="00173DBF"/>
    <w:rsid w:val="00173DEE"/>
    <w:rsid w:val="00173F25"/>
    <w:rsid w:val="00173F26"/>
    <w:rsid w:val="00173F41"/>
    <w:rsid w:val="00173F52"/>
    <w:rsid w:val="00173F8E"/>
    <w:rsid w:val="00173FB2"/>
    <w:rsid w:val="00173FC9"/>
    <w:rsid w:val="00174022"/>
    <w:rsid w:val="0017403E"/>
    <w:rsid w:val="0017408C"/>
    <w:rsid w:val="001740D9"/>
    <w:rsid w:val="00174199"/>
    <w:rsid w:val="001741A4"/>
    <w:rsid w:val="001741A9"/>
    <w:rsid w:val="001741D7"/>
    <w:rsid w:val="001741E8"/>
    <w:rsid w:val="001741F2"/>
    <w:rsid w:val="0017421F"/>
    <w:rsid w:val="00174235"/>
    <w:rsid w:val="00174260"/>
    <w:rsid w:val="00174285"/>
    <w:rsid w:val="00174288"/>
    <w:rsid w:val="001742C5"/>
    <w:rsid w:val="001742C7"/>
    <w:rsid w:val="001742D2"/>
    <w:rsid w:val="0017431D"/>
    <w:rsid w:val="00174462"/>
    <w:rsid w:val="001744D5"/>
    <w:rsid w:val="00174513"/>
    <w:rsid w:val="00174590"/>
    <w:rsid w:val="001745AD"/>
    <w:rsid w:val="001745CD"/>
    <w:rsid w:val="001745DE"/>
    <w:rsid w:val="0017463E"/>
    <w:rsid w:val="00174642"/>
    <w:rsid w:val="0017465B"/>
    <w:rsid w:val="00174686"/>
    <w:rsid w:val="001746B2"/>
    <w:rsid w:val="001746CA"/>
    <w:rsid w:val="001746DF"/>
    <w:rsid w:val="001746F9"/>
    <w:rsid w:val="0017475F"/>
    <w:rsid w:val="00174763"/>
    <w:rsid w:val="0017476C"/>
    <w:rsid w:val="00174772"/>
    <w:rsid w:val="0017478B"/>
    <w:rsid w:val="0017478F"/>
    <w:rsid w:val="001747EE"/>
    <w:rsid w:val="00174804"/>
    <w:rsid w:val="001748C2"/>
    <w:rsid w:val="001748CB"/>
    <w:rsid w:val="001749F2"/>
    <w:rsid w:val="00174AED"/>
    <w:rsid w:val="00174B1A"/>
    <w:rsid w:val="00174B53"/>
    <w:rsid w:val="00174B63"/>
    <w:rsid w:val="00174B7B"/>
    <w:rsid w:val="00174B91"/>
    <w:rsid w:val="00174C0A"/>
    <w:rsid w:val="00174C3B"/>
    <w:rsid w:val="00174C86"/>
    <w:rsid w:val="00174CAF"/>
    <w:rsid w:val="00174D13"/>
    <w:rsid w:val="00174D4F"/>
    <w:rsid w:val="00174D5D"/>
    <w:rsid w:val="00174D68"/>
    <w:rsid w:val="00174DAF"/>
    <w:rsid w:val="00174E04"/>
    <w:rsid w:val="00174E15"/>
    <w:rsid w:val="00174E42"/>
    <w:rsid w:val="00174E49"/>
    <w:rsid w:val="00174E69"/>
    <w:rsid w:val="00174E94"/>
    <w:rsid w:val="00174EAB"/>
    <w:rsid w:val="00174EEB"/>
    <w:rsid w:val="00174F0E"/>
    <w:rsid w:val="00174F21"/>
    <w:rsid w:val="00174F2D"/>
    <w:rsid w:val="00174F35"/>
    <w:rsid w:val="00174F4D"/>
    <w:rsid w:val="00174F64"/>
    <w:rsid w:val="00174F7C"/>
    <w:rsid w:val="00175011"/>
    <w:rsid w:val="00175026"/>
    <w:rsid w:val="00175035"/>
    <w:rsid w:val="001750EE"/>
    <w:rsid w:val="0017513C"/>
    <w:rsid w:val="0017514B"/>
    <w:rsid w:val="00175156"/>
    <w:rsid w:val="00175158"/>
    <w:rsid w:val="00175185"/>
    <w:rsid w:val="001751FC"/>
    <w:rsid w:val="00175229"/>
    <w:rsid w:val="00175244"/>
    <w:rsid w:val="00175264"/>
    <w:rsid w:val="001752B4"/>
    <w:rsid w:val="001752C5"/>
    <w:rsid w:val="001752D2"/>
    <w:rsid w:val="00175333"/>
    <w:rsid w:val="00175374"/>
    <w:rsid w:val="0017540D"/>
    <w:rsid w:val="00175449"/>
    <w:rsid w:val="00175464"/>
    <w:rsid w:val="00175465"/>
    <w:rsid w:val="00175471"/>
    <w:rsid w:val="0017547F"/>
    <w:rsid w:val="00175496"/>
    <w:rsid w:val="001754D4"/>
    <w:rsid w:val="001754F0"/>
    <w:rsid w:val="001754F3"/>
    <w:rsid w:val="00175547"/>
    <w:rsid w:val="001755B6"/>
    <w:rsid w:val="00175648"/>
    <w:rsid w:val="0017569D"/>
    <w:rsid w:val="001756A9"/>
    <w:rsid w:val="001756B5"/>
    <w:rsid w:val="001756C7"/>
    <w:rsid w:val="001756C9"/>
    <w:rsid w:val="00175717"/>
    <w:rsid w:val="00175719"/>
    <w:rsid w:val="0017576B"/>
    <w:rsid w:val="0017577E"/>
    <w:rsid w:val="0017579F"/>
    <w:rsid w:val="00175871"/>
    <w:rsid w:val="00175881"/>
    <w:rsid w:val="0017588C"/>
    <w:rsid w:val="00175891"/>
    <w:rsid w:val="001758A2"/>
    <w:rsid w:val="00175904"/>
    <w:rsid w:val="00175931"/>
    <w:rsid w:val="00175938"/>
    <w:rsid w:val="00175952"/>
    <w:rsid w:val="00175957"/>
    <w:rsid w:val="00175986"/>
    <w:rsid w:val="00175A9B"/>
    <w:rsid w:val="00175AB4"/>
    <w:rsid w:val="00175B51"/>
    <w:rsid w:val="00175B8B"/>
    <w:rsid w:val="00175BC2"/>
    <w:rsid w:val="00175C1A"/>
    <w:rsid w:val="00175C8C"/>
    <w:rsid w:val="00175CAC"/>
    <w:rsid w:val="00175D4E"/>
    <w:rsid w:val="00175D94"/>
    <w:rsid w:val="00175D9B"/>
    <w:rsid w:val="00175DCF"/>
    <w:rsid w:val="00175DE3"/>
    <w:rsid w:val="00175DEF"/>
    <w:rsid w:val="00175E30"/>
    <w:rsid w:val="00175E7C"/>
    <w:rsid w:val="00175EEA"/>
    <w:rsid w:val="00175EFE"/>
    <w:rsid w:val="00175F12"/>
    <w:rsid w:val="00175F1F"/>
    <w:rsid w:val="00175F30"/>
    <w:rsid w:val="00175F46"/>
    <w:rsid w:val="00175F78"/>
    <w:rsid w:val="00175F84"/>
    <w:rsid w:val="00175F8C"/>
    <w:rsid w:val="00175F9A"/>
    <w:rsid w:val="00175FB8"/>
    <w:rsid w:val="00175FCC"/>
    <w:rsid w:val="00175FD0"/>
    <w:rsid w:val="0017605D"/>
    <w:rsid w:val="001760E3"/>
    <w:rsid w:val="001760E9"/>
    <w:rsid w:val="001760F4"/>
    <w:rsid w:val="00176106"/>
    <w:rsid w:val="00176110"/>
    <w:rsid w:val="0017614F"/>
    <w:rsid w:val="001761EB"/>
    <w:rsid w:val="001761ED"/>
    <w:rsid w:val="001762AA"/>
    <w:rsid w:val="001762CD"/>
    <w:rsid w:val="001762DE"/>
    <w:rsid w:val="0017632F"/>
    <w:rsid w:val="00176340"/>
    <w:rsid w:val="001763AD"/>
    <w:rsid w:val="00176424"/>
    <w:rsid w:val="00176445"/>
    <w:rsid w:val="0017647B"/>
    <w:rsid w:val="0017648A"/>
    <w:rsid w:val="0017648C"/>
    <w:rsid w:val="001764B3"/>
    <w:rsid w:val="001764E0"/>
    <w:rsid w:val="0017653C"/>
    <w:rsid w:val="00176541"/>
    <w:rsid w:val="00176585"/>
    <w:rsid w:val="001765A9"/>
    <w:rsid w:val="0017663E"/>
    <w:rsid w:val="001766CE"/>
    <w:rsid w:val="0017674B"/>
    <w:rsid w:val="0017674C"/>
    <w:rsid w:val="0017676A"/>
    <w:rsid w:val="0017677A"/>
    <w:rsid w:val="001767CE"/>
    <w:rsid w:val="001767FE"/>
    <w:rsid w:val="00176817"/>
    <w:rsid w:val="00176824"/>
    <w:rsid w:val="00176831"/>
    <w:rsid w:val="0017683A"/>
    <w:rsid w:val="00176901"/>
    <w:rsid w:val="00176982"/>
    <w:rsid w:val="00176A1B"/>
    <w:rsid w:val="00176ABF"/>
    <w:rsid w:val="00176BA4"/>
    <w:rsid w:val="00176BD7"/>
    <w:rsid w:val="00176BE0"/>
    <w:rsid w:val="00176BEA"/>
    <w:rsid w:val="00176C33"/>
    <w:rsid w:val="00176C3E"/>
    <w:rsid w:val="00176C8B"/>
    <w:rsid w:val="00176C8C"/>
    <w:rsid w:val="00176D0A"/>
    <w:rsid w:val="00176D13"/>
    <w:rsid w:val="00176DAE"/>
    <w:rsid w:val="00176DE8"/>
    <w:rsid w:val="00176E06"/>
    <w:rsid w:val="00176E1E"/>
    <w:rsid w:val="00176EB4"/>
    <w:rsid w:val="00176EC1"/>
    <w:rsid w:val="00176EDB"/>
    <w:rsid w:val="00176EE4"/>
    <w:rsid w:val="00176EF9"/>
    <w:rsid w:val="00176F5B"/>
    <w:rsid w:val="00176F60"/>
    <w:rsid w:val="00176F6F"/>
    <w:rsid w:val="00176F8C"/>
    <w:rsid w:val="00176F91"/>
    <w:rsid w:val="00176F9A"/>
    <w:rsid w:val="00176FA5"/>
    <w:rsid w:val="00176FAF"/>
    <w:rsid w:val="00176FC7"/>
    <w:rsid w:val="00176FF0"/>
    <w:rsid w:val="00176FFE"/>
    <w:rsid w:val="0017704F"/>
    <w:rsid w:val="00177059"/>
    <w:rsid w:val="00177084"/>
    <w:rsid w:val="00177085"/>
    <w:rsid w:val="001770A0"/>
    <w:rsid w:val="001770DD"/>
    <w:rsid w:val="00177106"/>
    <w:rsid w:val="00177119"/>
    <w:rsid w:val="0017711A"/>
    <w:rsid w:val="0017711C"/>
    <w:rsid w:val="0017712C"/>
    <w:rsid w:val="00177140"/>
    <w:rsid w:val="001771C3"/>
    <w:rsid w:val="001771CF"/>
    <w:rsid w:val="001771F3"/>
    <w:rsid w:val="00177203"/>
    <w:rsid w:val="0017723F"/>
    <w:rsid w:val="0017731B"/>
    <w:rsid w:val="00177383"/>
    <w:rsid w:val="00177396"/>
    <w:rsid w:val="0017739A"/>
    <w:rsid w:val="001773BD"/>
    <w:rsid w:val="001773F6"/>
    <w:rsid w:val="0017741F"/>
    <w:rsid w:val="00177437"/>
    <w:rsid w:val="0017744A"/>
    <w:rsid w:val="00177455"/>
    <w:rsid w:val="00177487"/>
    <w:rsid w:val="001774CB"/>
    <w:rsid w:val="001774F4"/>
    <w:rsid w:val="00177521"/>
    <w:rsid w:val="0017754F"/>
    <w:rsid w:val="00177571"/>
    <w:rsid w:val="001775DC"/>
    <w:rsid w:val="001775DF"/>
    <w:rsid w:val="001775EF"/>
    <w:rsid w:val="0017760C"/>
    <w:rsid w:val="00177610"/>
    <w:rsid w:val="001776BE"/>
    <w:rsid w:val="00177712"/>
    <w:rsid w:val="00177721"/>
    <w:rsid w:val="00177760"/>
    <w:rsid w:val="00177777"/>
    <w:rsid w:val="001777DE"/>
    <w:rsid w:val="00177877"/>
    <w:rsid w:val="001778A3"/>
    <w:rsid w:val="001778C5"/>
    <w:rsid w:val="001778E1"/>
    <w:rsid w:val="00177922"/>
    <w:rsid w:val="0017793C"/>
    <w:rsid w:val="00177951"/>
    <w:rsid w:val="00177982"/>
    <w:rsid w:val="00177984"/>
    <w:rsid w:val="001779D2"/>
    <w:rsid w:val="001779F4"/>
    <w:rsid w:val="00177A4D"/>
    <w:rsid w:val="00177A89"/>
    <w:rsid w:val="00177AAF"/>
    <w:rsid w:val="00177ACD"/>
    <w:rsid w:val="00177AD9"/>
    <w:rsid w:val="00177AE6"/>
    <w:rsid w:val="00177AF0"/>
    <w:rsid w:val="00177BAA"/>
    <w:rsid w:val="00177BC5"/>
    <w:rsid w:val="00177BFD"/>
    <w:rsid w:val="00177C08"/>
    <w:rsid w:val="00177C13"/>
    <w:rsid w:val="00177C44"/>
    <w:rsid w:val="00177C4F"/>
    <w:rsid w:val="00177C75"/>
    <w:rsid w:val="00177C76"/>
    <w:rsid w:val="00177C87"/>
    <w:rsid w:val="00177C89"/>
    <w:rsid w:val="00177CDC"/>
    <w:rsid w:val="00177CF7"/>
    <w:rsid w:val="00177D12"/>
    <w:rsid w:val="00177D1F"/>
    <w:rsid w:val="00177D47"/>
    <w:rsid w:val="00177D76"/>
    <w:rsid w:val="00177D9E"/>
    <w:rsid w:val="00177DA7"/>
    <w:rsid w:val="00177DC4"/>
    <w:rsid w:val="00177E08"/>
    <w:rsid w:val="00177E9F"/>
    <w:rsid w:val="00177ED6"/>
    <w:rsid w:val="00177EE9"/>
    <w:rsid w:val="00177F5D"/>
    <w:rsid w:val="00177F6B"/>
    <w:rsid w:val="00177F6D"/>
    <w:rsid w:val="00177F98"/>
    <w:rsid w:val="0018001E"/>
    <w:rsid w:val="00180032"/>
    <w:rsid w:val="00180073"/>
    <w:rsid w:val="0018007B"/>
    <w:rsid w:val="00180088"/>
    <w:rsid w:val="00180089"/>
    <w:rsid w:val="001800D0"/>
    <w:rsid w:val="0018011D"/>
    <w:rsid w:val="0018011F"/>
    <w:rsid w:val="0018014D"/>
    <w:rsid w:val="0018014E"/>
    <w:rsid w:val="0018019A"/>
    <w:rsid w:val="001801E4"/>
    <w:rsid w:val="0018022C"/>
    <w:rsid w:val="00180283"/>
    <w:rsid w:val="001802C6"/>
    <w:rsid w:val="00180318"/>
    <w:rsid w:val="00180344"/>
    <w:rsid w:val="00180389"/>
    <w:rsid w:val="001803A3"/>
    <w:rsid w:val="001803DB"/>
    <w:rsid w:val="001803FA"/>
    <w:rsid w:val="0018041D"/>
    <w:rsid w:val="00180451"/>
    <w:rsid w:val="00180452"/>
    <w:rsid w:val="00180480"/>
    <w:rsid w:val="00180486"/>
    <w:rsid w:val="0018049F"/>
    <w:rsid w:val="001804B7"/>
    <w:rsid w:val="001804C3"/>
    <w:rsid w:val="001804D0"/>
    <w:rsid w:val="00180508"/>
    <w:rsid w:val="00180524"/>
    <w:rsid w:val="00180549"/>
    <w:rsid w:val="00180585"/>
    <w:rsid w:val="00180597"/>
    <w:rsid w:val="001805BD"/>
    <w:rsid w:val="00180652"/>
    <w:rsid w:val="0018066E"/>
    <w:rsid w:val="001806A3"/>
    <w:rsid w:val="001806AD"/>
    <w:rsid w:val="001806CF"/>
    <w:rsid w:val="0018070C"/>
    <w:rsid w:val="00180749"/>
    <w:rsid w:val="00180772"/>
    <w:rsid w:val="0018079C"/>
    <w:rsid w:val="001807AB"/>
    <w:rsid w:val="00180827"/>
    <w:rsid w:val="00180858"/>
    <w:rsid w:val="00180883"/>
    <w:rsid w:val="001808AE"/>
    <w:rsid w:val="001808BA"/>
    <w:rsid w:val="001808D7"/>
    <w:rsid w:val="001808E5"/>
    <w:rsid w:val="0018097E"/>
    <w:rsid w:val="00180A13"/>
    <w:rsid w:val="00180A22"/>
    <w:rsid w:val="00180A34"/>
    <w:rsid w:val="00180A59"/>
    <w:rsid w:val="00180A75"/>
    <w:rsid w:val="00180A7B"/>
    <w:rsid w:val="00180A92"/>
    <w:rsid w:val="00180AAB"/>
    <w:rsid w:val="00180AD2"/>
    <w:rsid w:val="00180AEE"/>
    <w:rsid w:val="00180B2F"/>
    <w:rsid w:val="00180B3B"/>
    <w:rsid w:val="00180B5E"/>
    <w:rsid w:val="00180B7D"/>
    <w:rsid w:val="00180BB5"/>
    <w:rsid w:val="00180BF2"/>
    <w:rsid w:val="00180BFE"/>
    <w:rsid w:val="00180C8E"/>
    <w:rsid w:val="00180CE4"/>
    <w:rsid w:val="00180D0C"/>
    <w:rsid w:val="00180D99"/>
    <w:rsid w:val="00180DE7"/>
    <w:rsid w:val="00180E23"/>
    <w:rsid w:val="00180E34"/>
    <w:rsid w:val="00180EB0"/>
    <w:rsid w:val="00180EBC"/>
    <w:rsid w:val="00180F4E"/>
    <w:rsid w:val="00180F56"/>
    <w:rsid w:val="00180F99"/>
    <w:rsid w:val="00180FFE"/>
    <w:rsid w:val="00181057"/>
    <w:rsid w:val="001810E5"/>
    <w:rsid w:val="0018117B"/>
    <w:rsid w:val="001811C5"/>
    <w:rsid w:val="001811ED"/>
    <w:rsid w:val="001811FD"/>
    <w:rsid w:val="0018126B"/>
    <w:rsid w:val="00181272"/>
    <w:rsid w:val="001812AA"/>
    <w:rsid w:val="001812B1"/>
    <w:rsid w:val="001812B5"/>
    <w:rsid w:val="001812DE"/>
    <w:rsid w:val="0018130F"/>
    <w:rsid w:val="00181384"/>
    <w:rsid w:val="0018138A"/>
    <w:rsid w:val="001813A7"/>
    <w:rsid w:val="001813BB"/>
    <w:rsid w:val="001813C9"/>
    <w:rsid w:val="00181429"/>
    <w:rsid w:val="00181439"/>
    <w:rsid w:val="0018146E"/>
    <w:rsid w:val="00181498"/>
    <w:rsid w:val="0018152A"/>
    <w:rsid w:val="0018152F"/>
    <w:rsid w:val="0018153F"/>
    <w:rsid w:val="0018158F"/>
    <w:rsid w:val="001815C6"/>
    <w:rsid w:val="001815D8"/>
    <w:rsid w:val="001815EE"/>
    <w:rsid w:val="001815F0"/>
    <w:rsid w:val="001815FE"/>
    <w:rsid w:val="00181635"/>
    <w:rsid w:val="00181642"/>
    <w:rsid w:val="0018164B"/>
    <w:rsid w:val="0018165C"/>
    <w:rsid w:val="001816CB"/>
    <w:rsid w:val="001816FF"/>
    <w:rsid w:val="0018177A"/>
    <w:rsid w:val="0018183C"/>
    <w:rsid w:val="001818E9"/>
    <w:rsid w:val="00181901"/>
    <w:rsid w:val="00181913"/>
    <w:rsid w:val="0018191D"/>
    <w:rsid w:val="00181934"/>
    <w:rsid w:val="0018193C"/>
    <w:rsid w:val="00181943"/>
    <w:rsid w:val="0018194D"/>
    <w:rsid w:val="0018196E"/>
    <w:rsid w:val="0018197F"/>
    <w:rsid w:val="001819A5"/>
    <w:rsid w:val="001819B1"/>
    <w:rsid w:val="001819C7"/>
    <w:rsid w:val="00181A03"/>
    <w:rsid w:val="00181A4D"/>
    <w:rsid w:val="00181A66"/>
    <w:rsid w:val="00181A76"/>
    <w:rsid w:val="00181B41"/>
    <w:rsid w:val="00181BBE"/>
    <w:rsid w:val="00181C13"/>
    <w:rsid w:val="00181C15"/>
    <w:rsid w:val="00181C23"/>
    <w:rsid w:val="00181C38"/>
    <w:rsid w:val="00181C6D"/>
    <w:rsid w:val="00181CF9"/>
    <w:rsid w:val="00181DA1"/>
    <w:rsid w:val="00181DA9"/>
    <w:rsid w:val="00181DDD"/>
    <w:rsid w:val="00181EEB"/>
    <w:rsid w:val="00181F3A"/>
    <w:rsid w:val="00181F3B"/>
    <w:rsid w:val="00181F50"/>
    <w:rsid w:val="00181F7E"/>
    <w:rsid w:val="00181FC1"/>
    <w:rsid w:val="00181FFA"/>
    <w:rsid w:val="00182007"/>
    <w:rsid w:val="00182047"/>
    <w:rsid w:val="00182098"/>
    <w:rsid w:val="001820C3"/>
    <w:rsid w:val="001820C7"/>
    <w:rsid w:val="001820D6"/>
    <w:rsid w:val="001820D8"/>
    <w:rsid w:val="001820E4"/>
    <w:rsid w:val="0018212A"/>
    <w:rsid w:val="0018212B"/>
    <w:rsid w:val="0018215B"/>
    <w:rsid w:val="00182171"/>
    <w:rsid w:val="0018218A"/>
    <w:rsid w:val="001821B0"/>
    <w:rsid w:val="001821BE"/>
    <w:rsid w:val="001821EC"/>
    <w:rsid w:val="00182203"/>
    <w:rsid w:val="00182293"/>
    <w:rsid w:val="001822A0"/>
    <w:rsid w:val="001822A9"/>
    <w:rsid w:val="001822B0"/>
    <w:rsid w:val="001822E2"/>
    <w:rsid w:val="001822EB"/>
    <w:rsid w:val="00182302"/>
    <w:rsid w:val="00182354"/>
    <w:rsid w:val="00182357"/>
    <w:rsid w:val="00182389"/>
    <w:rsid w:val="001823B1"/>
    <w:rsid w:val="001823B7"/>
    <w:rsid w:val="001823BD"/>
    <w:rsid w:val="001823C1"/>
    <w:rsid w:val="001823F9"/>
    <w:rsid w:val="00182474"/>
    <w:rsid w:val="00182488"/>
    <w:rsid w:val="001824BA"/>
    <w:rsid w:val="00182525"/>
    <w:rsid w:val="0018255B"/>
    <w:rsid w:val="001825C6"/>
    <w:rsid w:val="00182632"/>
    <w:rsid w:val="00182653"/>
    <w:rsid w:val="00182654"/>
    <w:rsid w:val="001826B3"/>
    <w:rsid w:val="001826C5"/>
    <w:rsid w:val="001826F9"/>
    <w:rsid w:val="001827B0"/>
    <w:rsid w:val="00182821"/>
    <w:rsid w:val="00182830"/>
    <w:rsid w:val="00182852"/>
    <w:rsid w:val="0018288D"/>
    <w:rsid w:val="00182895"/>
    <w:rsid w:val="00182938"/>
    <w:rsid w:val="00182952"/>
    <w:rsid w:val="00182966"/>
    <w:rsid w:val="001829B7"/>
    <w:rsid w:val="001829C4"/>
    <w:rsid w:val="00182A07"/>
    <w:rsid w:val="00182A6B"/>
    <w:rsid w:val="00182AB0"/>
    <w:rsid w:val="00182AB1"/>
    <w:rsid w:val="00182AFE"/>
    <w:rsid w:val="00182B06"/>
    <w:rsid w:val="00182B20"/>
    <w:rsid w:val="00182B5E"/>
    <w:rsid w:val="00182B8E"/>
    <w:rsid w:val="00182C09"/>
    <w:rsid w:val="00182CEE"/>
    <w:rsid w:val="00182D48"/>
    <w:rsid w:val="00182D52"/>
    <w:rsid w:val="00182E30"/>
    <w:rsid w:val="00182E81"/>
    <w:rsid w:val="00182E8A"/>
    <w:rsid w:val="00182E97"/>
    <w:rsid w:val="00182EA1"/>
    <w:rsid w:val="00182EEC"/>
    <w:rsid w:val="00182EFB"/>
    <w:rsid w:val="00182F4D"/>
    <w:rsid w:val="00182F57"/>
    <w:rsid w:val="00182FCF"/>
    <w:rsid w:val="00183045"/>
    <w:rsid w:val="00183059"/>
    <w:rsid w:val="001830AC"/>
    <w:rsid w:val="001831A1"/>
    <w:rsid w:val="001831A7"/>
    <w:rsid w:val="001831BB"/>
    <w:rsid w:val="00183208"/>
    <w:rsid w:val="0018327A"/>
    <w:rsid w:val="0018330A"/>
    <w:rsid w:val="00183354"/>
    <w:rsid w:val="00183360"/>
    <w:rsid w:val="00183377"/>
    <w:rsid w:val="0018340C"/>
    <w:rsid w:val="00183441"/>
    <w:rsid w:val="0018348D"/>
    <w:rsid w:val="001834A0"/>
    <w:rsid w:val="001834AD"/>
    <w:rsid w:val="001834C7"/>
    <w:rsid w:val="001834FF"/>
    <w:rsid w:val="001835AA"/>
    <w:rsid w:val="001835C0"/>
    <w:rsid w:val="00183653"/>
    <w:rsid w:val="00183736"/>
    <w:rsid w:val="00183787"/>
    <w:rsid w:val="001837A4"/>
    <w:rsid w:val="001837BF"/>
    <w:rsid w:val="0018384C"/>
    <w:rsid w:val="001838E3"/>
    <w:rsid w:val="00183918"/>
    <w:rsid w:val="00183964"/>
    <w:rsid w:val="00183972"/>
    <w:rsid w:val="00183974"/>
    <w:rsid w:val="00183992"/>
    <w:rsid w:val="001839B5"/>
    <w:rsid w:val="001839D0"/>
    <w:rsid w:val="001839D3"/>
    <w:rsid w:val="001839E7"/>
    <w:rsid w:val="001839FD"/>
    <w:rsid w:val="00183A52"/>
    <w:rsid w:val="00183AE1"/>
    <w:rsid w:val="00183B62"/>
    <w:rsid w:val="00183B63"/>
    <w:rsid w:val="00183B6C"/>
    <w:rsid w:val="00183B8A"/>
    <w:rsid w:val="00183BE5"/>
    <w:rsid w:val="00183BE6"/>
    <w:rsid w:val="00183C43"/>
    <w:rsid w:val="00183C53"/>
    <w:rsid w:val="00183CA5"/>
    <w:rsid w:val="00183CB7"/>
    <w:rsid w:val="00183CBD"/>
    <w:rsid w:val="00183CD3"/>
    <w:rsid w:val="00183CDF"/>
    <w:rsid w:val="00183D06"/>
    <w:rsid w:val="00183D18"/>
    <w:rsid w:val="00183DBF"/>
    <w:rsid w:val="00183DEA"/>
    <w:rsid w:val="00183E4F"/>
    <w:rsid w:val="00183E52"/>
    <w:rsid w:val="00183EDD"/>
    <w:rsid w:val="00183EFD"/>
    <w:rsid w:val="00183F0A"/>
    <w:rsid w:val="00183F0C"/>
    <w:rsid w:val="00183F5A"/>
    <w:rsid w:val="00183FDF"/>
    <w:rsid w:val="00184011"/>
    <w:rsid w:val="00184037"/>
    <w:rsid w:val="00184049"/>
    <w:rsid w:val="001840A1"/>
    <w:rsid w:val="001840C7"/>
    <w:rsid w:val="001840ED"/>
    <w:rsid w:val="00184106"/>
    <w:rsid w:val="00184129"/>
    <w:rsid w:val="00184149"/>
    <w:rsid w:val="00184187"/>
    <w:rsid w:val="001841AD"/>
    <w:rsid w:val="001841CA"/>
    <w:rsid w:val="001841D3"/>
    <w:rsid w:val="00184234"/>
    <w:rsid w:val="001842A2"/>
    <w:rsid w:val="001842B6"/>
    <w:rsid w:val="0018430A"/>
    <w:rsid w:val="0018430D"/>
    <w:rsid w:val="0018431D"/>
    <w:rsid w:val="001843AD"/>
    <w:rsid w:val="001843B1"/>
    <w:rsid w:val="001843FB"/>
    <w:rsid w:val="00184410"/>
    <w:rsid w:val="00184436"/>
    <w:rsid w:val="00184468"/>
    <w:rsid w:val="00184498"/>
    <w:rsid w:val="001844BA"/>
    <w:rsid w:val="00184566"/>
    <w:rsid w:val="001845C1"/>
    <w:rsid w:val="001845D0"/>
    <w:rsid w:val="001845D2"/>
    <w:rsid w:val="001845F7"/>
    <w:rsid w:val="0018463C"/>
    <w:rsid w:val="00184653"/>
    <w:rsid w:val="00184684"/>
    <w:rsid w:val="001846BC"/>
    <w:rsid w:val="00184736"/>
    <w:rsid w:val="001847D4"/>
    <w:rsid w:val="00184803"/>
    <w:rsid w:val="00184816"/>
    <w:rsid w:val="0018481D"/>
    <w:rsid w:val="00184852"/>
    <w:rsid w:val="0018487A"/>
    <w:rsid w:val="00184888"/>
    <w:rsid w:val="001848A3"/>
    <w:rsid w:val="001848AD"/>
    <w:rsid w:val="001848FC"/>
    <w:rsid w:val="00184909"/>
    <w:rsid w:val="0018490D"/>
    <w:rsid w:val="00184911"/>
    <w:rsid w:val="00184945"/>
    <w:rsid w:val="00184991"/>
    <w:rsid w:val="00184994"/>
    <w:rsid w:val="001849A0"/>
    <w:rsid w:val="001849ED"/>
    <w:rsid w:val="001849FD"/>
    <w:rsid w:val="00184A7E"/>
    <w:rsid w:val="00184A8B"/>
    <w:rsid w:val="00184AAF"/>
    <w:rsid w:val="00184AE6"/>
    <w:rsid w:val="00184B29"/>
    <w:rsid w:val="00184B66"/>
    <w:rsid w:val="00184C47"/>
    <w:rsid w:val="00184D02"/>
    <w:rsid w:val="00184D44"/>
    <w:rsid w:val="00184D47"/>
    <w:rsid w:val="00184DF6"/>
    <w:rsid w:val="00184EB9"/>
    <w:rsid w:val="00184F10"/>
    <w:rsid w:val="00184F1B"/>
    <w:rsid w:val="00184F37"/>
    <w:rsid w:val="00184F93"/>
    <w:rsid w:val="00184FE8"/>
    <w:rsid w:val="00185028"/>
    <w:rsid w:val="0018507E"/>
    <w:rsid w:val="001850B5"/>
    <w:rsid w:val="00185170"/>
    <w:rsid w:val="00185173"/>
    <w:rsid w:val="00185177"/>
    <w:rsid w:val="00185199"/>
    <w:rsid w:val="001851BB"/>
    <w:rsid w:val="001851EE"/>
    <w:rsid w:val="0018521A"/>
    <w:rsid w:val="00185246"/>
    <w:rsid w:val="0018526F"/>
    <w:rsid w:val="00185281"/>
    <w:rsid w:val="00185286"/>
    <w:rsid w:val="00185290"/>
    <w:rsid w:val="001852E9"/>
    <w:rsid w:val="00185387"/>
    <w:rsid w:val="00185397"/>
    <w:rsid w:val="001853D0"/>
    <w:rsid w:val="001853F6"/>
    <w:rsid w:val="00185404"/>
    <w:rsid w:val="0018540A"/>
    <w:rsid w:val="001854EA"/>
    <w:rsid w:val="00185506"/>
    <w:rsid w:val="00185507"/>
    <w:rsid w:val="00185533"/>
    <w:rsid w:val="0018553A"/>
    <w:rsid w:val="00185542"/>
    <w:rsid w:val="00185577"/>
    <w:rsid w:val="00185586"/>
    <w:rsid w:val="001855BE"/>
    <w:rsid w:val="001855F0"/>
    <w:rsid w:val="001855FA"/>
    <w:rsid w:val="00185612"/>
    <w:rsid w:val="00185632"/>
    <w:rsid w:val="001856AD"/>
    <w:rsid w:val="00185751"/>
    <w:rsid w:val="0018575D"/>
    <w:rsid w:val="00185822"/>
    <w:rsid w:val="00185853"/>
    <w:rsid w:val="0018585B"/>
    <w:rsid w:val="001858A5"/>
    <w:rsid w:val="0018597C"/>
    <w:rsid w:val="001859B2"/>
    <w:rsid w:val="001859C5"/>
    <w:rsid w:val="001859C6"/>
    <w:rsid w:val="001859F2"/>
    <w:rsid w:val="00185A03"/>
    <w:rsid w:val="00185A08"/>
    <w:rsid w:val="00185A43"/>
    <w:rsid w:val="00185A53"/>
    <w:rsid w:val="00185A59"/>
    <w:rsid w:val="00185A6C"/>
    <w:rsid w:val="00185AA3"/>
    <w:rsid w:val="00185B22"/>
    <w:rsid w:val="00185BC0"/>
    <w:rsid w:val="00185BDD"/>
    <w:rsid w:val="00185C25"/>
    <w:rsid w:val="00185C29"/>
    <w:rsid w:val="00185C47"/>
    <w:rsid w:val="00185CBD"/>
    <w:rsid w:val="00185CF1"/>
    <w:rsid w:val="00185D49"/>
    <w:rsid w:val="00185D9A"/>
    <w:rsid w:val="00185DB4"/>
    <w:rsid w:val="00185DCA"/>
    <w:rsid w:val="00185DD7"/>
    <w:rsid w:val="00185DE9"/>
    <w:rsid w:val="00185E17"/>
    <w:rsid w:val="00185EAD"/>
    <w:rsid w:val="00185ECA"/>
    <w:rsid w:val="00185F4D"/>
    <w:rsid w:val="00185FA9"/>
    <w:rsid w:val="00185FAD"/>
    <w:rsid w:val="00185FE5"/>
    <w:rsid w:val="00186044"/>
    <w:rsid w:val="00186050"/>
    <w:rsid w:val="00186069"/>
    <w:rsid w:val="00186082"/>
    <w:rsid w:val="00186098"/>
    <w:rsid w:val="001860AD"/>
    <w:rsid w:val="00186114"/>
    <w:rsid w:val="00186145"/>
    <w:rsid w:val="0018619D"/>
    <w:rsid w:val="0018622D"/>
    <w:rsid w:val="001862A7"/>
    <w:rsid w:val="001862F9"/>
    <w:rsid w:val="0018632C"/>
    <w:rsid w:val="00186337"/>
    <w:rsid w:val="00186345"/>
    <w:rsid w:val="0018635C"/>
    <w:rsid w:val="0018635E"/>
    <w:rsid w:val="00186381"/>
    <w:rsid w:val="00186397"/>
    <w:rsid w:val="001863E9"/>
    <w:rsid w:val="001863EB"/>
    <w:rsid w:val="00186437"/>
    <w:rsid w:val="0018648D"/>
    <w:rsid w:val="001864E6"/>
    <w:rsid w:val="00186522"/>
    <w:rsid w:val="00186633"/>
    <w:rsid w:val="0018666E"/>
    <w:rsid w:val="001866E2"/>
    <w:rsid w:val="001866E3"/>
    <w:rsid w:val="00186738"/>
    <w:rsid w:val="00186785"/>
    <w:rsid w:val="0018678D"/>
    <w:rsid w:val="0018679A"/>
    <w:rsid w:val="001867E1"/>
    <w:rsid w:val="00186863"/>
    <w:rsid w:val="00186868"/>
    <w:rsid w:val="001868C3"/>
    <w:rsid w:val="001868E6"/>
    <w:rsid w:val="001868EF"/>
    <w:rsid w:val="0018690A"/>
    <w:rsid w:val="0018694D"/>
    <w:rsid w:val="00186950"/>
    <w:rsid w:val="00186955"/>
    <w:rsid w:val="00186971"/>
    <w:rsid w:val="0018699D"/>
    <w:rsid w:val="00186A0B"/>
    <w:rsid w:val="00186A48"/>
    <w:rsid w:val="00186AB3"/>
    <w:rsid w:val="00186ADB"/>
    <w:rsid w:val="00186AF1"/>
    <w:rsid w:val="00186AF8"/>
    <w:rsid w:val="00186B42"/>
    <w:rsid w:val="00186BA4"/>
    <w:rsid w:val="00186BD4"/>
    <w:rsid w:val="00186BEA"/>
    <w:rsid w:val="00186C06"/>
    <w:rsid w:val="00186C1C"/>
    <w:rsid w:val="00186C5B"/>
    <w:rsid w:val="00186C72"/>
    <w:rsid w:val="00186CB9"/>
    <w:rsid w:val="00186D02"/>
    <w:rsid w:val="00186D14"/>
    <w:rsid w:val="00186D1E"/>
    <w:rsid w:val="00186D23"/>
    <w:rsid w:val="00186D62"/>
    <w:rsid w:val="00186D6C"/>
    <w:rsid w:val="00186DA3"/>
    <w:rsid w:val="00186E25"/>
    <w:rsid w:val="00186E9D"/>
    <w:rsid w:val="00186ED0"/>
    <w:rsid w:val="00186F3A"/>
    <w:rsid w:val="00186FA0"/>
    <w:rsid w:val="00186FB2"/>
    <w:rsid w:val="00186FF7"/>
    <w:rsid w:val="001870C0"/>
    <w:rsid w:val="001870D2"/>
    <w:rsid w:val="001870F1"/>
    <w:rsid w:val="0018713E"/>
    <w:rsid w:val="00187141"/>
    <w:rsid w:val="0018720E"/>
    <w:rsid w:val="00187262"/>
    <w:rsid w:val="001872D0"/>
    <w:rsid w:val="001872E7"/>
    <w:rsid w:val="0018730F"/>
    <w:rsid w:val="0018734A"/>
    <w:rsid w:val="00187369"/>
    <w:rsid w:val="00187378"/>
    <w:rsid w:val="0018739F"/>
    <w:rsid w:val="001873B8"/>
    <w:rsid w:val="001873D1"/>
    <w:rsid w:val="0018740B"/>
    <w:rsid w:val="00187482"/>
    <w:rsid w:val="001874C9"/>
    <w:rsid w:val="00187527"/>
    <w:rsid w:val="00187562"/>
    <w:rsid w:val="0018756D"/>
    <w:rsid w:val="00187579"/>
    <w:rsid w:val="00187597"/>
    <w:rsid w:val="001875A0"/>
    <w:rsid w:val="00187620"/>
    <w:rsid w:val="00187649"/>
    <w:rsid w:val="00187671"/>
    <w:rsid w:val="001876A1"/>
    <w:rsid w:val="001876E3"/>
    <w:rsid w:val="001876F4"/>
    <w:rsid w:val="00187716"/>
    <w:rsid w:val="0018775C"/>
    <w:rsid w:val="001877E1"/>
    <w:rsid w:val="0018785C"/>
    <w:rsid w:val="00187899"/>
    <w:rsid w:val="0018791C"/>
    <w:rsid w:val="0018791D"/>
    <w:rsid w:val="0018792B"/>
    <w:rsid w:val="00187945"/>
    <w:rsid w:val="00187A32"/>
    <w:rsid w:val="00187A7A"/>
    <w:rsid w:val="00187A86"/>
    <w:rsid w:val="00187AB4"/>
    <w:rsid w:val="00187AE7"/>
    <w:rsid w:val="00187B31"/>
    <w:rsid w:val="00187C5D"/>
    <w:rsid w:val="00187C7B"/>
    <w:rsid w:val="00187C7F"/>
    <w:rsid w:val="00187CB6"/>
    <w:rsid w:val="00187D6D"/>
    <w:rsid w:val="00187D72"/>
    <w:rsid w:val="00187DE6"/>
    <w:rsid w:val="00187DF0"/>
    <w:rsid w:val="00187E1A"/>
    <w:rsid w:val="00187E3D"/>
    <w:rsid w:val="00187E53"/>
    <w:rsid w:val="00187E59"/>
    <w:rsid w:val="00187E69"/>
    <w:rsid w:val="00187EB3"/>
    <w:rsid w:val="00187EBB"/>
    <w:rsid w:val="00190035"/>
    <w:rsid w:val="001900C8"/>
    <w:rsid w:val="00190158"/>
    <w:rsid w:val="001901A9"/>
    <w:rsid w:val="001901C0"/>
    <w:rsid w:val="001901E2"/>
    <w:rsid w:val="001901F3"/>
    <w:rsid w:val="0019024F"/>
    <w:rsid w:val="00190268"/>
    <w:rsid w:val="001902B5"/>
    <w:rsid w:val="0019037D"/>
    <w:rsid w:val="001904A2"/>
    <w:rsid w:val="001904F0"/>
    <w:rsid w:val="001904F6"/>
    <w:rsid w:val="001904FB"/>
    <w:rsid w:val="00190504"/>
    <w:rsid w:val="0019050D"/>
    <w:rsid w:val="00190539"/>
    <w:rsid w:val="0019053E"/>
    <w:rsid w:val="00190555"/>
    <w:rsid w:val="00190565"/>
    <w:rsid w:val="001905A1"/>
    <w:rsid w:val="001905D8"/>
    <w:rsid w:val="001905E9"/>
    <w:rsid w:val="001905EF"/>
    <w:rsid w:val="0019062E"/>
    <w:rsid w:val="0019063E"/>
    <w:rsid w:val="00190650"/>
    <w:rsid w:val="00190679"/>
    <w:rsid w:val="00190699"/>
    <w:rsid w:val="001906B4"/>
    <w:rsid w:val="001906B7"/>
    <w:rsid w:val="001906BC"/>
    <w:rsid w:val="001906E6"/>
    <w:rsid w:val="001906FD"/>
    <w:rsid w:val="0019073E"/>
    <w:rsid w:val="00190740"/>
    <w:rsid w:val="00190748"/>
    <w:rsid w:val="001907CD"/>
    <w:rsid w:val="00190821"/>
    <w:rsid w:val="00190868"/>
    <w:rsid w:val="00190930"/>
    <w:rsid w:val="001909FD"/>
    <w:rsid w:val="00190A0C"/>
    <w:rsid w:val="00190A44"/>
    <w:rsid w:val="00190B61"/>
    <w:rsid w:val="00190BAE"/>
    <w:rsid w:val="00190BDF"/>
    <w:rsid w:val="00190C04"/>
    <w:rsid w:val="00190C1B"/>
    <w:rsid w:val="00190C3D"/>
    <w:rsid w:val="00190C54"/>
    <w:rsid w:val="00190C5D"/>
    <w:rsid w:val="00190C66"/>
    <w:rsid w:val="00190C81"/>
    <w:rsid w:val="00190CA1"/>
    <w:rsid w:val="00190D4F"/>
    <w:rsid w:val="00190D7C"/>
    <w:rsid w:val="00190DD6"/>
    <w:rsid w:val="00190E72"/>
    <w:rsid w:val="00190E7C"/>
    <w:rsid w:val="00190F0F"/>
    <w:rsid w:val="00190F71"/>
    <w:rsid w:val="00190FD0"/>
    <w:rsid w:val="00190FF3"/>
    <w:rsid w:val="00191019"/>
    <w:rsid w:val="00191033"/>
    <w:rsid w:val="0019103B"/>
    <w:rsid w:val="0019104F"/>
    <w:rsid w:val="00191089"/>
    <w:rsid w:val="001910F4"/>
    <w:rsid w:val="00191110"/>
    <w:rsid w:val="00191134"/>
    <w:rsid w:val="00191157"/>
    <w:rsid w:val="0019116F"/>
    <w:rsid w:val="001911EC"/>
    <w:rsid w:val="00191200"/>
    <w:rsid w:val="00191254"/>
    <w:rsid w:val="00191288"/>
    <w:rsid w:val="0019129C"/>
    <w:rsid w:val="001912B1"/>
    <w:rsid w:val="0019137C"/>
    <w:rsid w:val="001913FC"/>
    <w:rsid w:val="0019140F"/>
    <w:rsid w:val="0019146D"/>
    <w:rsid w:val="001914CE"/>
    <w:rsid w:val="00191514"/>
    <w:rsid w:val="0019154D"/>
    <w:rsid w:val="00191569"/>
    <w:rsid w:val="0019156E"/>
    <w:rsid w:val="001915B1"/>
    <w:rsid w:val="001915BF"/>
    <w:rsid w:val="001915DC"/>
    <w:rsid w:val="00191603"/>
    <w:rsid w:val="00191651"/>
    <w:rsid w:val="001916F6"/>
    <w:rsid w:val="0019172E"/>
    <w:rsid w:val="001917B9"/>
    <w:rsid w:val="001917C6"/>
    <w:rsid w:val="001917DE"/>
    <w:rsid w:val="00191808"/>
    <w:rsid w:val="00191818"/>
    <w:rsid w:val="0019184C"/>
    <w:rsid w:val="001918A8"/>
    <w:rsid w:val="001918EF"/>
    <w:rsid w:val="00191927"/>
    <w:rsid w:val="001919C4"/>
    <w:rsid w:val="001919CC"/>
    <w:rsid w:val="001919DF"/>
    <w:rsid w:val="001919FC"/>
    <w:rsid w:val="00191A7A"/>
    <w:rsid w:val="00191AF5"/>
    <w:rsid w:val="00191B06"/>
    <w:rsid w:val="00191B10"/>
    <w:rsid w:val="00191B43"/>
    <w:rsid w:val="00191BA2"/>
    <w:rsid w:val="00191C13"/>
    <w:rsid w:val="00191C1E"/>
    <w:rsid w:val="00191C4B"/>
    <w:rsid w:val="00191CB2"/>
    <w:rsid w:val="00191CBD"/>
    <w:rsid w:val="00191CEF"/>
    <w:rsid w:val="00191D1F"/>
    <w:rsid w:val="00191D22"/>
    <w:rsid w:val="00191D39"/>
    <w:rsid w:val="00191DE1"/>
    <w:rsid w:val="00191E5A"/>
    <w:rsid w:val="00191E63"/>
    <w:rsid w:val="00191EA6"/>
    <w:rsid w:val="00191ED4"/>
    <w:rsid w:val="00191EE3"/>
    <w:rsid w:val="00191F00"/>
    <w:rsid w:val="00191F18"/>
    <w:rsid w:val="00191F1F"/>
    <w:rsid w:val="00191F84"/>
    <w:rsid w:val="00191FAB"/>
    <w:rsid w:val="00191FBD"/>
    <w:rsid w:val="00191FE7"/>
    <w:rsid w:val="0019201C"/>
    <w:rsid w:val="0019204F"/>
    <w:rsid w:val="00192059"/>
    <w:rsid w:val="0019205E"/>
    <w:rsid w:val="00192098"/>
    <w:rsid w:val="001920A2"/>
    <w:rsid w:val="001920E1"/>
    <w:rsid w:val="001920FA"/>
    <w:rsid w:val="00192126"/>
    <w:rsid w:val="001921B2"/>
    <w:rsid w:val="001921BB"/>
    <w:rsid w:val="001921D9"/>
    <w:rsid w:val="00192206"/>
    <w:rsid w:val="00192219"/>
    <w:rsid w:val="001922BC"/>
    <w:rsid w:val="001922F0"/>
    <w:rsid w:val="0019234D"/>
    <w:rsid w:val="0019245A"/>
    <w:rsid w:val="001924FC"/>
    <w:rsid w:val="0019254F"/>
    <w:rsid w:val="00192555"/>
    <w:rsid w:val="001925AD"/>
    <w:rsid w:val="001925F6"/>
    <w:rsid w:val="00192602"/>
    <w:rsid w:val="00192612"/>
    <w:rsid w:val="00192618"/>
    <w:rsid w:val="00192624"/>
    <w:rsid w:val="00192629"/>
    <w:rsid w:val="001926CC"/>
    <w:rsid w:val="001926D0"/>
    <w:rsid w:val="0019270B"/>
    <w:rsid w:val="0019278D"/>
    <w:rsid w:val="001927D1"/>
    <w:rsid w:val="001927F8"/>
    <w:rsid w:val="00192823"/>
    <w:rsid w:val="0019283C"/>
    <w:rsid w:val="0019284D"/>
    <w:rsid w:val="00192868"/>
    <w:rsid w:val="0019287A"/>
    <w:rsid w:val="0019288D"/>
    <w:rsid w:val="0019293D"/>
    <w:rsid w:val="001929AE"/>
    <w:rsid w:val="001929C0"/>
    <w:rsid w:val="001929D5"/>
    <w:rsid w:val="00192AF1"/>
    <w:rsid w:val="00192B37"/>
    <w:rsid w:val="00192BAF"/>
    <w:rsid w:val="00192BE6"/>
    <w:rsid w:val="00192C06"/>
    <w:rsid w:val="00192C48"/>
    <w:rsid w:val="00192C66"/>
    <w:rsid w:val="00192C8A"/>
    <w:rsid w:val="00192CCC"/>
    <w:rsid w:val="00192CEA"/>
    <w:rsid w:val="00192D44"/>
    <w:rsid w:val="00192DDA"/>
    <w:rsid w:val="00192EAA"/>
    <w:rsid w:val="00192EBE"/>
    <w:rsid w:val="00192ED0"/>
    <w:rsid w:val="00192EFE"/>
    <w:rsid w:val="00192F12"/>
    <w:rsid w:val="00192F54"/>
    <w:rsid w:val="00192F69"/>
    <w:rsid w:val="00192F7D"/>
    <w:rsid w:val="00192F8E"/>
    <w:rsid w:val="00192FC0"/>
    <w:rsid w:val="00193046"/>
    <w:rsid w:val="00193061"/>
    <w:rsid w:val="001930B8"/>
    <w:rsid w:val="001930C8"/>
    <w:rsid w:val="001930EE"/>
    <w:rsid w:val="00193185"/>
    <w:rsid w:val="001931AD"/>
    <w:rsid w:val="00193260"/>
    <w:rsid w:val="00193268"/>
    <w:rsid w:val="001932ED"/>
    <w:rsid w:val="001932F1"/>
    <w:rsid w:val="00193300"/>
    <w:rsid w:val="001933BC"/>
    <w:rsid w:val="001933DE"/>
    <w:rsid w:val="00193402"/>
    <w:rsid w:val="0019343B"/>
    <w:rsid w:val="00193491"/>
    <w:rsid w:val="001934A6"/>
    <w:rsid w:val="0019351F"/>
    <w:rsid w:val="0019353B"/>
    <w:rsid w:val="00193569"/>
    <w:rsid w:val="00193591"/>
    <w:rsid w:val="00193597"/>
    <w:rsid w:val="001935BF"/>
    <w:rsid w:val="001935E3"/>
    <w:rsid w:val="00193626"/>
    <w:rsid w:val="0019364F"/>
    <w:rsid w:val="00193684"/>
    <w:rsid w:val="001936B4"/>
    <w:rsid w:val="00193704"/>
    <w:rsid w:val="0019372E"/>
    <w:rsid w:val="0019376C"/>
    <w:rsid w:val="001937AC"/>
    <w:rsid w:val="00193825"/>
    <w:rsid w:val="0019383E"/>
    <w:rsid w:val="00193845"/>
    <w:rsid w:val="0019384E"/>
    <w:rsid w:val="00193890"/>
    <w:rsid w:val="001938D3"/>
    <w:rsid w:val="00193924"/>
    <w:rsid w:val="00193939"/>
    <w:rsid w:val="0019394B"/>
    <w:rsid w:val="001939A1"/>
    <w:rsid w:val="00193A63"/>
    <w:rsid w:val="00193A9E"/>
    <w:rsid w:val="00193B2B"/>
    <w:rsid w:val="00193B71"/>
    <w:rsid w:val="00193B92"/>
    <w:rsid w:val="00193BA9"/>
    <w:rsid w:val="00193BC1"/>
    <w:rsid w:val="00193C21"/>
    <w:rsid w:val="00193C34"/>
    <w:rsid w:val="00193C73"/>
    <w:rsid w:val="00193C9A"/>
    <w:rsid w:val="00193DBE"/>
    <w:rsid w:val="00193DF1"/>
    <w:rsid w:val="00193EB6"/>
    <w:rsid w:val="00193EE9"/>
    <w:rsid w:val="00193F2B"/>
    <w:rsid w:val="00193F31"/>
    <w:rsid w:val="00193F3F"/>
    <w:rsid w:val="00193F4D"/>
    <w:rsid w:val="00193F54"/>
    <w:rsid w:val="00193F79"/>
    <w:rsid w:val="00193F98"/>
    <w:rsid w:val="00193F9F"/>
    <w:rsid w:val="00193FB0"/>
    <w:rsid w:val="0019402D"/>
    <w:rsid w:val="00194041"/>
    <w:rsid w:val="001940E6"/>
    <w:rsid w:val="001940FB"/>
    <w:rsid w:val="001940FE"/>
    <w:rsid w:val="00194102"/>
    <w:rsid w:val="00194137"/>
    <w:rsid w:val="0019413E"/>
    <w:rsid w:val="00194185"/>
    <w:rsid w:val="001941A4"/>
    <w:rsid w:val="001941B9"/>
    <w:rsid w:val="001941C1"/>
    <w:rsid w:val="001941E0"/>
    <w:rsid w:val="00194221"/>
    <w:rsid w:val="00194228"/>
    <w:rsid w:val="00194257"/>
    <w:rsid w:val="00194261"/>
    <w:rsid w:val="0019426B"/>
    <w:rsid w:val="00194280"/>
    <w:rsid w:val="001942B9"/>
    <w:rsid w:val="0019430C"/>
    <w:rsid w:val="00194316"/>
    <w:rsid w:val="00194341"/>
    <w:rsid w:val="00194353"/>
    <w:rsid w:val="001943DD"/>
    <w:rsid w:val="00194466"/>
    <w:rsid w:val="001944CE"/>
    <w:rsid w:val="001944D5"/>
    <w:rsid w:val="001944D8"/>
    <w:rsid w:val="00194502"/>
    <w:rsid w:val="0019452C"/>
    <w:rsid w:val="00194539"/>
    <w:rsid w:val="00194551"/>
    <w:rsid w:val="00194560"/>
    <w:rsid w:val="0019456E"/>
    <w:rsid w:val="0019458B"/>
    <w:rsid w:val="001945BC"/>
    <w:rsid w:val="0019469E"/>
    <w:rsid w:val="0019476A"/>
    <w:rsid w:val="00194844"/>
    <w:rsid w:val="0019484C"/>
    <w:rsid w:val="00194872"/>
    <w:rsid w:val="00194879"/>
    <w:rsid w:val="001948A3"/>
    <w:rsid w:val="001948C5"/>
    <w:rsid w:val="00194987"/>
    <w:rsid w:val="001949CE"/>
    <w:rsid w:val="00194A1A"/>
    <w:rsid w:val="00194A78"/>
    <w:rsid w:val="00194AC9"/>
    <w:rsid w:val="00194AD1"/>
    <w:rsid w:val="00194B44"/>
    <w:rsid w:val="00194BBF"/>
    <w:rsid w:val="00194BEC"/>
    <w:rsid w:val="00194BEF"/>
    <w:rsid w:val="00194C2F"/>
    <w:rsid w:val="00194CFD"/>
    <w:rsid w:val="00194D35"/>
    <w:rsid w:val="00194D37"/>
    <w:rsid w:val="00194D5E"/>
    <w:rsid w:val="00194DB0"/>
    <w:rsid w:val="00194DC8"/>
    <w:rsid w:val="00194E7D"/>
    <w:rsid w:val="00194EB9"/>
    <w:rsid w:val="00194EF0"/>
    <w:rsid w:val="00194F1E"/>
    <w:rsid w:val="00194F37"/>
    <w:rsid w:val="00194FE9"/>
    <w:rsid w:val="0019500E"/>
    <w:rsid w:val="00195073"/>
    <w:rsid w:val="00195078"/>
    <w:rsid w:val="001950A9"/>
    <w:rsid w:val="001950BE"/>
    <w:rsid w:val="001950D5"/>
    <w:rsid w:val="00195100"/>
    <w:rsid w:val="00195124"/>
    <w:rsid w:val="0019516E"/>
    <w:rsid w:val="001951BD"/>
    <w:rsid w:val="001951CA"/>
    <w:rsid w:val="001951CC"/>
    <w:rsid w:val="001951F3"/>
    <w:rsid w:val="0019521B"/>
    <w:rsid w:val="00195224"/>
    <w:rsid w:val="0019522C"/>
    <w:rsid w:val="00195246"/>
    <w:rsid w:val="00195260"/>
    <w:rsid w:val="00195278"/>
    <w:rsid w:val="00195280"/>
    <w:rsid w:val="00195281"/>
    <w:rsid w:val="00195295"/>
    <w:rsid w:val="001952BE"/>
    <w:rsid w:val="001952D3"/>
    <w:rsid w:val="001952E4"/>
    <w:rsid w:val="001952ED"/>
    <w:rsid w:val="0019532E"/>
    <w:rsid w:val="00195344"/>
    <w:rsid w:val="0019537A"/>
    <w:rsid w:val="001953EE"/>
    <w:rsid w:val="001953FB"/>
    <w:rsid w:val="00195421"/>
    <w:rsid w:val="00195440"/>
    <w:rsid w:val="0019545F"/>
    <w:rsid w:val="001954E5"/>
    <w:rsid w:val="001954E7"/>
    <w:rsid w:val="00195502"/>
    <w:rsid w:val="0019553C"/>
    <w:rsid w:val="00195579"/>
    <w:rsid w:val="0019558C"/>
    <w:rsid w:val="00195604"/>
    <w:rsid w:val="00195616"/>
    <w:rsid w:val="001956A3"/>
    <w:rsid w:val="001956C8"/>
    <w:rsid w:val="00195713"/>
    <w:rsid w:val="00195723"/>
    <w:rsid w:val="0019572F"/>
    <w:rsid w:val="00195743"/>
    <w:rsid w:val="00195752"/>
    <w:rsid w:val="0019577A"/>
    <w:rsid w:val="0019579E"/>
    <w:rsid w:val="001957B1"/>
    <w:rsid w:val="001957E6"/>
    <w:rsid w:val="001957F4"/>
    <w:rsid w:val="001957FA"/>
    <w:rsid w:val="00195853"/>
    <w:rsid w:val="00195868"/>
    <w:rsid w:val="0019587E"/>
    <w:rsid w:val="00195881"/>
    <w:rsid w:val="001958A8"/>
    <w:rsid w:val="001958D0"/>
    <w:rsid w:val="001958DF"/>
    <w:rsid w:val="001958E8"/>
    <w:rsid w:val="00195915"/>
    <w:rsid w:val="0019591B"/>
    <w:rsid w:val="0019594F"/>
    <w:rsid w:val="0019596F"/>
    <w:rsid w:val="001959CE"/>
    <w:rsid w:val="00195A12"/>
    <w:rsid w:val="00195A55"/>
    <w:rsid w:val="00195A56"/>
    <w:rsid w:val="00195A71"/>
    <w:rsid w:val="00195B45"/>
    <w:rsid w:val="00195B47"/>
    <w:rsid w:val="00195B4A"/>
    <w:rsid w:val="00195BCA"/>
    <w:rsid w:val="00195BEA"/>
    <w:rsid w:val="00195BEB"/>
    <w:rsid w:val="00195C1E"/>
    <w:rsid w:val="00195C40"/>
    <w:rsid w:val="00195CB3"/>
    <w:rsid w:val="00195CEA"/>
    <w:rsid w:val="00195D3D"/>
    <w:rsid w:val="00195D6C"/>
    <w:rsid w:val="00195DB1"/>
    <w:rsid w:val="00195E0C"/>
    <w:rsid w:val="00195E36"/>
    <w:rsid w:val="00195EBD"/>
    <w:rsid w:val="00195EF4"/>
    <w:rsid w:val="00195F89"/>
    <w:rsid w:val="00196007"/>
    <w:rsid w:val="00196079"/>
    <w:rsid w:val="001960CE"/>
    <w:rsid w:val="00196129"/>
    <w:rsid w:val="00196141"/>
    <w:rsid w:val="00196163"/>
    <w:rsid w:val="0019617A"/>
    <w:rsid w:val="00196198"/>
    <w:rsid w:val="001961D5"/>
    <w:rsid w:val="001961D7"/>
    <w:rsid w:val="00196235"/>
    <w:rsid w:val="0019623A"/>
    <w:rsid w:val="0019626C"/>
    <w:rsid w:val="0019629D"/>
    <w:rsid w:val="001962D6"/>
    <w:rsid w:val="00196301"/>
    <w:rsid w:val="00196332"/>
    <w:rsid w:val="0019639B"/>
    <w:rsid w:val="00196485"/>
    <w:rsid w:val="001964AA"/>
    <w:rsid w:val="00196555"/>
    <w:rsid w:val="00196587"/>
    <w:rsid w:val="001965BD"/>
    <w:rsid w:val="001965D0"/>
    <w:rsid w:val="00196611"/>
    <w:rsid w:val="00196616"/>
    <w:rsid w:val="00196617"/>
    <w:rsid w:val="0019661B"/>
    <w:rsid w:val="00196637"/>
    <w:rsid w:val="00196673"/>
    <w:rsid w:val="0019667B"/>
    <w:rsid w:val="001966BD"/>
    <w:rsid w:val="001966C8"/>
    <w:rsid w:val="001966E5"/>
    <w:rsid w:val="00196714"/>
    <w:rsid w:val="00196725"/>
    <w:rsid w:val="00196766"/>
    <w:rsid w:val="001967A2"/>
    <w:rsid w:val="001967C4"/>
    <w:rsid w:val="001967C6"/>
    <w:rsid w:val="001967DF"/>
    <w:rsid w:val="001967FB"/>
    <w:rsid w:val="0019687C"/>
    <w:rsid w:val="001968CC"/>
    <w:rsid w:val="001968EF"/>
    <w:rsid w:val="001968F5"/>
    <w:rsid w:val="0019692A"/>
    <w:rsid w:val="00196945"/>
    <w:rsid w:val="001969B4"/>
    <w:rsid w:val="001969B6"/>
    <w:rsid w:val="001969C9"/>
    <w:rsid w:val="001969F3"/>
    <w:rsid w:val="001969F7"/>
    <w:rsid w:val="00196A17"/>
    <w:rsid w:val="00196A8E"/>
    <w:rsid w:val="00196AB2"/>
    <w:rsid w:val="00196AD9"/>
    <w:rsid w:val="00196B11"/>
    <w:rsid w:val="00196B59"/>
    <w:rsid w:val="00196B83"/>
    <w:rsid w:val="00196BC8"/>
    <w:rsid w:val="00196C28"/>
    <w:rsid w:val="00196C5E"/>
    <w:rsid w:val="00196CAB"/>
    <w:rsid w:val="00196D30"/>
    <w:rsid w:val="00196DB5"/>
    <w:rsid w:val="00196DBB"/>
    <w:rsid w:val="00196DC5"/>
    <w:rsid w:val="00196DE7"/>
    <w:rsid w:val="00196E00"/>
    <w:rsid w:val="00196E4B"/>
    <w:rsid w:val="00196EDB"/>
    <w:rsid w:val="00196FE7"/>
    <w:rsid w:val="00196FF7"/>
    <w:rsid w:val="00196FF8"/>
    <w:rsid w:val="0019700F"/>
    <w:rsid w:val="00197020"/>
    <w:rsid w:val="0019705E"/>
    <w:rsid w:val="00197070"/>
    <w:rsid w:val="001970C6"/>
    <w:rsid w:val="001970EB"/>
    <w:rsid w:val="00197150"/>
    <w:rsid w:val="00197159"/>
    <w:rsid w:val="00197166"/>
    <w:rsid w:val="00197170"/>
    <w:rsid w:val="001971AF"/>
    <w:rsid w:val="001971DD"/>
    <w:rsid w:val="00197224"/>
    <w:rsid w:val="0019723F"/>
    <w:rsid w:val="0019728B"/>
    <w:rsid w:val="001972C7"/>
    <w:rsid w:val="001972D0"/>
    <w:rsid w:val="001972FA"/>
    <w:rsid w:val="001972FD"/>
    <w:rsid w:val="001972FE"/>
    <w:rsid w:val="0019733F"/>
    <w:rsid w:val="00197347"/>
    <w:rsid w:val="00197371"/>
    <w:rsid w:val="00197389"/>
    <w:rsid w:val="0019739E"/>
    <w:rsid w:val="001973AD"/>
    <w:rsid w:val="001973EA"/>
    <w:rsid w:val="001973F1"/>
    <w:rsid w:val="00197412"/>
    <w:rsid w:val="0019741A"/>
    <w:rsid w:val="0019741C"/>
    <w:rsid w:val="00197453"/>
    <w:rsid w:val="00197457"/>
    <w:rsid w:val="001974AC"/>
    <w:rsid w:val="001974FA"/>
    <w:rsid w:val="0019753C"/>
    <w:rsid w:val="0019755D"/>
    <w:rsid w:val="0019758F"/>
    <w:rsid w:val="001975B7"/>
    <w:rsid w:val="001975D3"/>
    <w:rsid w:val="001975D9"/>
    <w:rsid w:val="0019763B"/>
    <w:rsid w:val="001976A4"/>
    <w:rsid w:val="001976B4"/>
    <w:rsid w:val="001976FC"/>
    <w:rsid w:val="00197735"/>
    <w:rsid w:val="00197743"/>
    <w:rsid w:val="0019776A"/>
    <w:rsid w:val="001977BD"/>
    <w:rsid w:val="00197833"/>
    <w:rsid w:val="001978D9"/>
    <w:rsid w:val="001978DD"/>
    <w:rsid w:val="00197927"/>
    <w:rsid w:val="00197934"/>
    <w:rsid w:val="0019794F"/>
    <w:rsid w:val="00197964"/>
    <w:rsid w:val="00197990"/>
    <w:rsid w:val="00197999"/>
    <w:rsid w:val="001979E0"/>
    <w:rsid w:val="00197A00"/>
    <w:rsid w:val="00197A67"/>
    <w:rsid w:val="00197AD3"/>
    <w:rsid w:val="00197AFB"/>
    <w:rsid w:val="00197BA3"/>
    <w:rsid w:val="00197BDC"/>
    <w:rsid w:val="00197C28"/>
    <w:rsid w:val="00197C30"/>
    <w:rsid w:val="00197C32"/>
    <w:rsid w:val="00197C3C"/>
    <w:rsid w:val="00197C80"/>
    <w:rsid w:val="00197CC6"/>
    <w:rsid w:val="00197CD6"/>
    <w:rsid w:val="00197CFE"/>
    <w:rsid w:val="00197D45"/>
    <w:rsid w:val="00197D47"/>
    <w:rsid w:val="00197D58"/>
    <w:rsid w:val="00197D63"/>
    <w:rsid w:val="00197D85"/>
    <w:rsid w:val="00197D89"/>
    <w:rsid w:val="00197DB8"/>
    <w:rsid w:val="00197DDA"/>
    <w:rsid w:val="00197E31"/>
    <w:rsid w:val="00197E7B"/>
    <w:rsid w:val="00197E90"/>
    <w:rsid w:val="00197EF5"/>
    <w:rsid w:val="00197F15"/>
    <w:rsid w:val="00197F68"/>
    <w:rsid w:val="00197F6D"/>
    <w:rsid w:val="00197F7C"/>
    <w:rsid w:val="00197FD2"/>
    <w:rsid w:val="001A0055"/>
    <w:rsid w:val="001A0073"/>
    <w:rsid w:val="001A00B1"/>
    <w:rsid w:val="001A00BE"/>
    <w:rsid w:val="001A00D6"/>
    <w:rsid w:val="001A00F0"/>
    <w:rsid w:val="001A00F2"/>
    <w:rsid w:val="001A00F6"/>
    <w:rsid w:val="001A0108"/>
    <w:rsid w:val="001A01BC"/>
    <w:rsid w:val="001A01C2"/>
    <w:rsid w:val="001A01D6"/>
    <w:rsid w:val="001A0200"/>
    <w:rsid w:val="001A020F"/>
    <w:rsid w:val="001A0235"/>
    <w:rsid w:val="001A026E"/>
    <w:rsid w:val="001A02B3"/>
    <w:rsid w:val="001A031A"/>
    <w:rsid w:val="001A037C"/>
    <w:rsid w:val="001A03A1"/>
    <w:rsid w:val="001A03C8"/>
    <w:rsid w:val="001A03FE"/>
    <w:rsid w:val="001A0461"/>
    <w:rsid w:val="001A0470"/>
    <w:rsid w:val="001A04A8"/>
    <w:rsid w:val="001A04DD"/>
    <w:rsid w:val="001A04FB"/>
    <w:rsid w:val="001A0503"/>
    <w:rsid w:val="001A054C"/>
    <w:rsid w:val="001A0554"/>
    <w:rsid w:val="001A063C"/>
    <w:rsid w:val="001A06C0"/>
    <w:rsid w:val="001A06C3"/>
    <w:rsid w:val="001A075D"/>
    <w:rsid w:val="001A0773"/>
    <w:rsid w:val="001A0776"/>
    <w:rsid w:val="001A07AB"/>
    <w:rsid w:val="001A07C2"/>
    <w:rsid w:val="001A07C8"/>
    <w:rsid w:val="001A07E7"/>
    <w:rsid w:val="001A0874"/>
    <w:rsid w:val="001A08D8"/>
    <w:rsid w:val="001A0958"/>
    <w:rsid w:val="001A0959"/>
    <w:rsid w:val="001A09A6"/>
    <w:rsid w:val="001A09B2"/>
    <w:rsid w:val="001A09C7"/>
    <w:rsid w:val="001A09FE"/>
    <w:rsid w:val="001A0A4E"/>
    <w:rsid w:val="001A0A63"/>
    <w:rsid w:val="001A0BAA"/>
    <w:rsid w:val="001A0BE7"/>
    <w:rsid w:val="001A0C61"/>
    <w:rsid w:val="001A0C92"/>
    <w:rsid w:val="001A0CAD"/>
    <w:rsid w:val="001A0CDD"/>
    <w:rsid w:val="001A0CEC"/>
    <w:rsid w:val="001A0D43"/>
    <w:rsid w:val="001A0D68"/>
    <w:rsid w:val="001A0D75"/>
    <w:rsid w:val="001A0E05"/>
    <w:rsid w:val="001A0E49"/>
    <w:rsid w:val="001A0E4E"/>
    <w:rsid w:val="001A0E94"/>
    <w:rsid w:val="001A0EA9"/>
    <w:rsid w:val="001A0EC9"/>
    <w:rsid w:val="001A0F0C"/>
    <w:rsid w:val="001A0F31"/>
    <w:rsid w:val="001A0FCE"/>
    <w:rsid w:val="001A100E"/>
    <w:rsid w:val="001A101C"/>
    <w:rsid w:val="001A103E"/>
    <w:rsid w:val="001A1045"/>
    <w:rsid w:val="001A104B"/>
    <w:rsid w:val="001A105D"/>
    <w:rsid w:val="001A1085"/>
    <w:rsid w:val="001A1104"/>
    <w:rsid w:val="001A1113"/>
    <w:rsid w:val="001A1128"/>
    <w:rsid w:val="001A116A"/>
    <w:rsid w:val="001A1184"/>
    <w:rsid w:val="001A118E"/>
    <w:rsid w:val="001A11B7"/>
    <w:rsid w:val="001A11E8"/>
    <w:rsid w:val="001A11FE"/>
    <w:rsid w:val="001A1205"/>
    <w:rsid w:val="001A1206"/>
    <w:rsid w:val="001A1209"/>
    <w:rsid w:val="001A1225"/>
    <w:rsid w:val="001A1251"/>
    <w:rsid w:val="001A12A6"/>
    <w:rsid w:val="001A12BB"/>
    <w:rsid w:val="001A1349"/>
    <w:rsid w:val="001A137B"/>
    <w:rsid w:val="001A143B"/>
    <w:rsid w:val="001A1442"/>
    <w:rsid w:val="001A146B"/>
    <w:rsid w:val="001A1480"/>
    <w:rsid w:val="001A148F"/>
    <w:rsid w:val="001A1496"/>
    <w:rsid w:val="001A14CB"/>
    <w:rsid w:val="001A14FF"/>
    <w:rsid w:val="001A156E"/>
    <w:rsid w:val="001A15D1"/>
    <w:rsid w:val="001A1631"/>
    <w:rsid w:val="001A163D"/>
    <w:rsid w:val="001A166A"/>
    <w:rsid w:val="001A167B"/>
    <w:rsid w:val="001A17B9"/>
    <w:rsid w:val="001A17D5"/>
    <w:rsid w:val="001A17F9"/>
    <w:rsid w:val="001A180D"/>
    <w:rsid w:val="001A181D"/>
    <w:rsid w:val="001A18CC"/>
    <w:rsid w:val="001A18CE"/>
    <w:rsid w:val="001A191D"/>
    <w:rsid w:val="001A1930"/>
    <w:rsid w:val="001A194F"/>
    <w:rsid w:val="001A1974"/>
    <w:rsid w:val="001A19E3"/>
    <w:rsid w:val="001A1A24"/>
    <w:rsid w:val="001A1A98"/>
    <w:rsid w:val="001A1AC5"/>
    <w:rsid w:val="001A1B6A"/>
    <w:rsid w:val="001A1B7E"/>
    <w:rsid w:val="001A1B83"/>
    <w:rsid w:val="001A1B85"/>
    <w:rsid w:val="001A1B97"/>
    <w:rsid w:val="001A1C21"/>
    <w:rsid w:val="001A1C3D"/>
    <w:rsid w:val="001A1C7E"/>
    <w:rsid w:val="001A1C93"/>
    <w:rsid w:val="001A1C9B"/>
    <w:rsid w:val="001A1C9F"/>
    <w:rsid w:val="001A1CDD"/>
    <w:rsid w:val="001A1D34"/>
    <w:rsid w:val="001A1D3E"/>
    <w:rsid w:val="001A1D53"/>
    <w:rsid w:val="001A1DAB"/>
    <w:rsid w:val="001A1DE5"/>
    <w:rsid w:val="001A1E53"/>
    <w:rsid w:val="001A1E56"/>
    <w:rsid w:val="001A1E62"/>
    <w:rsid w:val="001A1E73"/>
    <w:rsid w:val="001A1E7D"/>
    <w:rsid w:val="001A1E91"/>
    <w:rsid w:val="001A1EE2"/>
    <w:rsid w:val="001A1F31"/>
    <w:rsid w:val="001A1F3E"/>
    <w:rsid w:val="001A1F9D"/>
    <w:rsid w:val="001A1FA3"/>
    <w:rsid w:val="001A1FAE"/>
    <w:rsid w:val="001A1FB2"/>
    <w:rsid w:val="001A2008"/>
    <w:rsid w:val="001A2016"/>
    <w:rsid w:val="001A2064"/>
    <w:rsid w:val="001A209F"/>
    <w:rsid w:val="001A20BC"/>
    <w:rsid w:val="001A20D2"/>
    <w:rsid w:val="001A20D6"/>
    <w:rsid w:val="001A20EF"/>
    <w:rsid w:val="001A2121"/>
    <w:rsid w:val="001A2144"/>
    <w:rsid w:val="001A21EC"/>
    <w:rsid w:val="001A21FE"/>
    <w:rsid w:val="001A2250"/>
    <w:rsid w:val="001A2257"/>
    <w:rsid w:val="001A2278"/>
    <w:rsid w:val="001A2283"/>
    <w:rsid w:val="001A228A"/>
    <w:rsid w:val="001A22D5"/>
    <w:rsid w:val="001A2343"/>
    <w:rsid w:val="001A23D7"/>
    <w:rsid w:val="001A23EF"/>
    <w:rsid w:val="001A2422"/>
    <w:rsid w:val="001A245B"/>
    <w:rsid w:val="001A246D"/>
    <w:rsid w:val="001A247E"/>
    <w:rsid w:val="001A2501"/>
    <w:rsid w:val="001A252E"/>
    <w:rsid w:val="001A2575"/>
    <w:rsid w:val="001A2576"/>
    <w:rsid w:val="001A25DE"/>
    <w:rsid w:val="001A2611"/>
    <w:rsid w:val="001A2645"/>
    <w:rsid w:val="001A26BE"/>
    <w:rsid w:val="001A26EF"/>
    <w:rsid w:val="001A26F3"/>
    <w:rsid w:val="001A2759"/>
    <w:rsid w:val="001A27C1"/>
    <w:rsid w:val="001A27EF"/>
    <w:rsid w:val="001A280A"/>
    <w:rsid w:val="001A2813"/>
    <w:rsid w:val="001A281B"/>
    <w:rsid w:val="001A28A8"/>
    <w:rsid w:val="001A28AE"/>
    <w:rsid w:val="001A28DB"/>
    <w:rsid w:val="001A2955"/>
    <w:rsid w:val="001A2973"/>
    <w:rsid w:val="001A297C"/>
    <w:rsid w:val="001A299D"/>
    <w:rsid w:val="001A29A3"/>
    <w:rsid w:val="001A29AD"/>
    <w:rsid w:val="001A29B2"/>
    <w:rsid w:val="001A29BC"/>
    <w:rsid w:val="001A2A39"/>
    <w:rsid w:val="001A2A3C"/>
    <w:rsid w:val="001A2A4D"/>
    <w:rsid w:val="001A2A69"/>
    <w:rsid w:val="001A2ABC"/>
    <w:rsid w:val="001A2ACF"/>
    <w:rsid w:val="001A2B2D"/>
    <w:rsid w:val="001A2BAF"/>
    <w:rsid w:val="001A2BBE"/>
    <w:rsid w:val="001A2BDA"/>
    <w:rsid w:val="001A2C01"/>
    <w:rsid w:val="001A2C1E"/>
    <w:rsid w:val="001A2C31"/>
    <w:rsid w:val="001A2C63"/>
    <w:rsid w:val="001A2C98"/>
    <w:rsid w:val="001A2CB3"/>
    <w:rsid w:val="001A2CD5"/>
    <w:rsid w:val="001A2CF7"/>
    <w:rsid w:val="001A2D47"/>
    <w:rsid w:val="001A2D57"/>
    <w:rsid w:val="001A2D5B"/>
    <w:rsid w:val="001A2D8A"/>
    <w:rsid w:val="001A2DAF"/>
    <w:rsid w:val="001A2DDE"/>
    <w:rsid w:val="001A2DEE"/>
    <w:rsid w:val="001A2E57"/>
    <w:rsid w:val="001A2E61"/>
    <w:rsid w:val="001A2E70"/>
    <w:rsid w:val="001A2F0E"/>
    <w:rsid w:val="001A2F5B"/>
    <w:rsid w:val="001A2FDD"/>
    <w:rsid w:val="001A2FE9"/>
    <w:rsid w:val="001A3010"/>
    <w:rsid w:val="001A3011"/>
    <w:rsid w:val="001A30E0"/>
    <w:rsid w:val="001A319E"/>
    <w:rsid w:val="001A31BE"/>
    <w:rsid w:val="001A327A"/>
    <w:rsid w:val="001A32AA"/>
    <w:rsid w:val="001A32B3"/>
    <w:rsid w:val="001A32DE"/>
    <w:rsid w:val="001A3336"/>
    <w:rsid w:val="001A33FD"/>
    <w:rsid w:val="001A3412"/>
    <w:rsid w:val="001A3472"/>
    <w:rsid w:val="001A34A4"/>
    <w:rsid w:val="001A34A7"/>
    <w:rsid w:val="001A34AF"/>
    <w:rsid w:val="001A359E"/>
    <w:rsid w:val="001A35A2"/>
    <w:rsid w:val="001A35C9"/>
    <w:rsid w:val="001A35FB"/>
    <w:rsid w:val="001A3634"/>
    <w:rsid w:val="001A365B"/>
    <w:rsid w:val="001A36CA"/>
    <w:rsid w:val="001A36CB"/>
    <w:rsid w:val="001A3756"/>
    <w:rsid w:val="001A3760"/>
    <w:rsid w:val="001A37A0"/>
    <w:rsid w:val="001A37D1"/>
    <w:rsid w:val="001A3802"/>
    <w:rsid w:val="001A3810"/>
    <w:rsid w:val="001A3818"/>
    <w:rsid w:val="001A382F"/>
    <w:rsid w:val="001A3894"/>
    <w:rsid w:val="001A3915"/>
    <w:rsid w:val="001A393B"/>
    <w:rsid w:val="001A398F"/>
    <w:rsid w:val="001A39EE"/>
    <w:rsid w:val="001A3A05"/>
    <w:rsid w:val="001A3A46"/>
    <w:rsid w:val="001A3AAE"/>
    <w:rsid w:val="001A3AC2"/>
    <w:rsid w:val="001A3B0B"/>
    <w:rsid w:val="001A3B23"/>
    <w:rsid w:val="001A3C4D"/>
    <w:rsid w:val="001A3C89"/>
    <w:rsid w:val="001A3C97"/>
    <w:rsid w:val="001A3CB8"/>
    <w:rsid w:val="001A3DA4"/>
    <w:rsid w:val="001A3DA9"/>
    <w:rsid w:val="001A3DEA"/>
    <w:rsid w:val="001A3E2D"/>
    <w:rsid w:val="001A3E6C"/>
    <w:rsid w:val="001A3ECF"/>
    <w:rsid w:val="001A3EF3"/>
    <w:rsid w:val="001A3F2A"/>
    <w:rsid w:val="001A4044"/>
    <w:rsid w:val="001A4067"/>
    <w:rsid w:val="001A4086"/>
    <w:rsid w:val="001A40E6"/>
    <w:rsid w:val="001A4133"/>
    <w:rsid w:val="001A41A3"/>
    <w:rsid w:val="001A41D7"/>
    <w:rsid w:val="001A41EA"/>
    <w:rsid w:val="001A4245"/>
    <w:rsid w:val="001A4258"/>
    <w:rsid w:val="001A427E"/>
    <w:rsid w:val="001A42E8"/>
    <w:rsid w:val="001A43AD"/>
    <w:rsid w:val="001A43CA"/>
    <w:rsid w:val="001A441B"/>
    <w:rsid w:val="001A4432"/>
    <w:rsid w:val="001A446A"/>
    <w:rsid w:val="001A4554"/>
    <w:rsid w:val="001A4593"/>
    <w:rsid w:val="001A45D4"/>
    <w:rsid w:val="001A4614"/>
    <w:rsid w:val="001A4621"/>
    <w:rsid w:val="001A4622"/>
    <w:rsid w:val="001A4730"/>
    <w:rsid w:val="001A4734"/>
    <w:rsid w:val="001A473C"/>
    <w:rsid w:val="001A4762"/>
    <w:rsid w:val="001A479D"/>
    <w:rsid w:val="001A4841"/>
    <w:rsid w:val="001A4879"/>
    <w:rsid w:val="001A4891"/>
    <w:rsid w:val="001A48A8"/>
    <w:rsid w:val="001A48B8"/>
    <w:rsid w:val="001A48C3"/>
    <w:rsid w:val="001A48D0"/>
    <w:rsid w:val="001A48E4"/>
    <w:rsid w:val="001A48E5"/>
    <w:rsid w:val="001A48F1"/>
    <w:rsid w:val="001A4910"/>
    <w:rsid w:val="001A4919"/>
    <w:rsid w:val="001A491D"/>
    <w:rsid w:val="001A493D"/>
    <w:rsid w:val="001A4973"/>
    <w:rsid w:val="001A499F"/>
    <w:rsid w:val="001A49E2"/>
    <w:rsid w:val="001A4A21"/>
    <w:rsid w:val="001A4A77"/>
    <w:rsid w:val="001A4A92"/>
    <w:rsid w:val="001A4AEB"/>
    <w:rsid w:val="001A4B6B"/>
    <w:rsid w:val="001A4B72"/>
    <w:rsid w:val="001A4B75"/>
    <w:rsid w:val="001A4B9E"/>
    <w:rsid w:val="001A4BAD"/>
    <w:rsid w:val="001A4C05"/>
    <w:rsid w:val="001A4C0C"/>
    <w:rsid w:val="001A4C0D"/>
    <w:rsid w:val="001A4C0E"/>
    <w:rsid w:val="001A4C1D"/>
    <w:rsid w:val="001A4C3B"/>
    <w:rsid w:val="001A4C9D"/>
    <w:rsid w:val="001A4D6E"/>
    <w:rsid w:val="001A4D76"/>
    <w:rsid w:val="001A4D9A"/>
    <w:rsid w:val="001A4DA6"/>
    <w:rsid w:val="001A4DB4"/>
    <w:rsid w:val="001A4DC0"/>
    <w:rsid w:val="001A4DF6"/>
    <w:rsid w:val="001A4E10"/>
    <w:rsid w:val="001A4E2C"/>
    <w:rsid w:val="001A4E45"/>
    <w:rsid w:val="001A4E57"/>
    <w:rsid w:val="001A4E5E"/>
    <w:rsid w:val="001A4E8A"/>
    <w:rsid w:val="001A4EBD"/>
    <w:rsid w:val="001A4F4F"/>
    <w:rsid w:val="001A4F6F"/>
    <w:rsid w:val="001A4F77"/>
    <w:rsid w:val="001A4F9F"/>
    <w:rsid w:val="001A4FBC"/>
    <w:rsid w:val="001A4FDB"/>
    <w:rsid w:val="001A4FE2"/>
    <w:rsid w:val="001A5050"/>
    <w:rsid w:val="001A5065"/>
    <w:rsid w:val="001A507D"/>
    <w:rsid w:val="001A5081"/>
    <w:rsid w:val="001A50E8"/>
    <w:rsid w:val="001A5140"/>
    <w:rsid w:val="001A5193"/>
    <w:rsid w:val="001A51A4"/>
    <w:rsid w:val="001A51D5"/>
    <w:rsid w:val="001A5208"/>
    <w:rsid w:val="001A5249"/>
    <w:rsid w:val="001A524B"/>
    <w:rsid w:val="001A5273"/>
    <w:rsid w:val="001A5289"/>
    <w:rsid w:val="001A52D7"/>
    <w:rsid w:val="001A52F2"/>
    <w:rsid w:val="001A5333"/>
    <w:rsid w:val="001A5356"/>
    <w:rsid w:val="001A5367"/>
    <w:rsid w:val="001A536B"/>
    <w:rsid w:val="001A5390"/>
    <w:rsid w:val="001A5397"/>
    <w:rsid w:val="001A53A2"/>
    <w:rsid w:val="001A53B6"/>
    <w:rsid w:val="001A53BC"/>
    <w:rsid w:val="001A53C9"/>
    <w:rsid w:val="001A5402"/>
    <w:rsid w:val="001A5446"/>
    <w:rsid w:val="001A544D"/>
    <w:rsid w:val="001A5478"/>
    <w:rsid w:val="001A54ED"/>
    <w:rsid w:val="001A555D"/>
    <w:rsid w:val="001A5560"/>
    <w:rsid w:val="001A558C"/>
    <w:rsid w:val="001A55DD"/>
    <w:rsid w:val="001A56BD"/>
    <w:rsid w:val="001A56CE"/>
    <w:rsid w:val="001A56CF"/>
    <w:rsid w:val="001A56FB"/>
    <w:rsid w:val="001A573D"/>
    <w:rsid w:val="001A5791"/>
    <w:rsid w:val="001A57A5"/>
    <w:rsid w:val="001A57E1"/>
    <w:rsid w:val="001A5811"/>
    <w:rsid w:val="001A582C"/>
    <w:rsid w:val="001A58AB"/>
    <w:rsid w:val="001A5925"/>
    <w:rsid w:val="001A59B6"/>
    <w:rsid w:val="001A5A11"/>
    <w:rsid w:val="001A5A83"/>
    <w:rsid w:val="001A5ADA"/>
    <w:rsid w:val="001A5AE6"/>
    <w:rsid w:val="001A5B07"/>
    <w:rsid w:val="001A5B2D"/>
    <w:rsid w:val="001A5BB3"/>
    <w:rsid w:val="001A5C10"/>
    <w:rsid w:val="001A5C2F"/>
    <w:rsid w:val="001A5C7F"/>
    <w:rsid w:val="001A5CF8"/>
    <w:rsid w:val="001A5D16"/>
    <w:rsid w:val="001A5D61"/>
    <w:rsid w:val="001A5D7A"/>
    <w:rsid w:val="001A5DB6"/>
    <w:rsid w:val="001A5DB7"/>
    <w:rsid w:val="001A5DDF"/>
    <w:rsid w:val="001A5E04"/>
    <w:rsid w:val="001A5E1B"/>
    <w:rsid w:val="001A5E27"/>
    <w:rsid w:val="001A5E2A"/>
    <w:rsid w:val="001A5E69"/>
    <w:rsid w:val="001A5E7A"/>
    <w:rsid w:val="001A5E82"/>
    <w:rsid w:val="001A5F5D"/>
    <w:rsid w:val="001A5F7F"/>
    <w:rsid w:val="001A5FB6"/>
    <w:rsid w:val="001A5FC3"/>
    <w:rsid w:val="001A611A"/>
    <w:rsid w:val="001A611C"/>
    <w:rsid w:val="001A6121"/>
    <w:rsid w:val="001A6154"/>
    <w:rsid w:val="001A615F"/>
    <w:rsid w:val="001A618D"/>
    <w:rsid w:val="001A6212"/>
    <w:rsid w:val="001A621D"/>
    <w:rsid w:val="001A6226"/>
    <w:rsid w:val="001A623D"/>
    <w:rsid w:val="001A6254"/>
    <w:rsid w:val="001A6291"/>
    <w:rsid w:val="001A6297"/>
    <w:rsid w:val="001A62B1"/>
    <w:rsid w:val="001A62FA"/>
    <w:rsid w:val="001A632C"/>
    <w:rsid w:val="001A636F"/>
    <w:rsid w:val="001A637D"/>
    <w:rsid w:val="001A638B"/>
    <w:rsid w:val="001A63B5"/>
    <w:rsid w:val="001A63F5"/>
    <w:rsid w:val="001A640C"/>
    <w:rsid w:val="001A6433"/>
    <w:rsid w:val="001A6499"/>
    <w:rsid w:val="001A64BB"/>
    <w:rsid w:val="001A64E6"/>
    <w:rsid w:val="001A6507"/>
    <w:rsid w:val="001A6544"/>
    <w:rsid w:val="001A657F"/>
    <w:rsid w:val="001A65A1"/>
    <w:rsid w:val="001A65BC"/>
    <w:rsid w:val="001A65EB"/>
    <w:rsid w:val="001A663C"/>
    <w:rsid w:val="001A66B1"/>
    <w:rsid w:val="001A66BD"/>
    <w:rsid w:val="001A6711"/>
    <w:rsid w:val="001A671A"/>
    <w:rsid w:val="001A6787"/>
    <w:rsid w:val="001A679D"/>
    <w:rsid w:val="001A67D9"/>
    <w:rsid w:val="001A67F9"/>
    <w:rsid w:val="001A6813"/>
    <w:rsid w:val="001A682F"/>
    <w:rsid w:val="001A6836"/>
    <w:rsid w:val="001A683A"/>
    <w:rsid w:val="001A6883"/>
    <w:rsid w:val="001A6884"/>
    <w:rsid w:val="001A688C"/>
    <w:rsid w:val="001A68CB"/>
    <w:rsid w:val="001A68FB"/>
    <w:rsid w:val="001A6926"/>
    <w:rsid w:val="001A694E"/>
    <w:rsid w:val="001A6A10"/>
    <w:rsid w:val="001A6A33"/>
    <w:rsid w:val="001A6A94"/>
    <w:rsid w:val="001A6AF4"/>
    <w:rsid w:val="001A6B29"/>
    <w:rsid w:val="001A6B40"/>
    <w:rsid w:val="001A6B7A"/>
    <w:rsid w:val="001A6B9F"/>
    <w:rsid w:val="001A6BC4"/>
    <w:rsid w:val="001A6BE2"/>
    <w:rsid w:val="001A6BF5"/>
    <w:rsid w:val="001A6C17"/>
    <w:rsid w:val="001A6C32"/>
    <w:rsid w:val="001A6C53"/>
    <w:rsid w:val="001A6C74"/>
    <w:rsid w:val="001A6CA5"/>
    <w:rsid w:val="001A6CAE"/>
    <w:rsid w:val="001A6D11"/>
    <w:rsid w:val="001A6D85"/>
    <w:rsid w:val="001A6D86"/>
    <w:rsid w:val="001A6DC8"/>
    <w:rsid w:val="001A6DD8"/>
    <w:rsid w:val="001A6E28"/>
    <w:rsid w:val="001A6E6E"/>
    <w:rsid w:val="001A6E7F"/>
    <w:rsid w:val="001A6F06"/>
    <w:rsid w:val="001A6F3B"/>
    <w:rsid w:val="001A6F62"/>
    <w:rsid w:val="001A6F65"/>
    <w:rsid w:val="001A703C"/>
    <w:rsid w:val="001A7063"/>
    <w:rsid w:val="001A706C"/>
    <w:rsid w:val="001A7070"/>
    <w:rsid w:val="001A7076"/>
    <w:rsid w:val="001A7086"/>
    <w:rsid w:val="001A708E"/>
    <w:rsid w:val="001A70DC"/>
    <w:rsid w:val="001A70F0"/>
    <w:rsid w:val="001A70F3"/>
    <w:rsid w:val="001A720C"/>
    <w:rsid w:val="001A7212"/>
    <w:rsid w:val="001A722A"/>
    <w:rsid w:val="001A7298"/>
    <w:rsid w:val="001A72AD"/>
    <w:rsid w:val="001A72CA"/>
    <w:rsid w:val="001A72E1"/>
    <w:rsid w:val="001A72E7"/>
    <w:rsid w:val="001A72E9"/>
    <w:rsid w:val="001A72F0"/>
    <w:rsid w:val="001A7372"/>
    <w:rsid w:val="001A738B"/>
    <w:rsid w:val="001A73B8"/>
    <w:rsid w:val="001A745D"/>
    <w:rsid w:val="001A74A5"/>
    <w:rsid w:val="001A74B6"/>
    <w:rsid w:val="001A74CC"/>
    <w:rsid w:val="001A7512"/>
    <w:rsid w:val="001A754D"/>
    <w:rsid w:val="001A757C"/>
    <w:rsid w:val="001A7586"/>
    <w:rsid w:val="001A75A2"/>
    <w:rsid w:val="001A75AC"/>
    <w:rsid w:val="001A75EB"/>
    <w:rsid w:val="001A7623"/>
    <w:rsid w:val="001A76BB"/>
    <w:rsid w:val="001A771F"/>
    <w:rsid w:val="001A7733"/>
    <w:rsid w:val="001A776A"/>
    <w:rsid w:val="001A776C"/>
    <w:rsid w:val="001A77DD"/>
    <w:rsid w:val="001A77F8"/>
    <w:rsid w:val="001A7820"/>
    <w:rsid w:val="001A7832"/>
    <w:rsid w:val="001A7859"/>
    <w:rsid w:val="001A7884"/>
    <w:rsid w:val="001A78B8"/>
    <w:rsid w:val="001A78C4"/>
    <w:rsid w:val="001A7917"/>
    <w:rsid w:val="001A794F"/>
    <w:rsid w:val="001A7994"/>
    <w:rsid w:val="001A7A22"/>
    <w:rsid w:val="001A7A32"/>
    <w:rsid w:val="001A7A96"/>
    <w:rsid w:val="001A7AEA"/>
    <w:rsid w:val="001A7B4F"/>
    <w:rsid w:val="001A7B87"/>
    <w:rsid w:val="001A7BA4"/>
    <w:rsid w:val="001A7BBA"/>
    <w:rsid w:val="001A7BD1"/>
    <w:rsid w:val="001A7C96"/>
    <w:rsid w:val="001A7D24"/>
    <w:rsid w:val="001A7D2E"/>
    <w:rsid w:val="001A7D57"/>
    <w:rsid w:val="001A7D82"/>
    <w:rsid w:val="001A7DA3"/>
    <w:rsid w:val="001A7DDA"/>
    <w:rsid w:val="001A7DE0"/>
    <w:rsid w:val="001A7E88"/>
    <w:rsid w:val="001A7EA3"/>
    <w:rsid w:val="001A7EC3"/>
    <w:rsid w:val="001A7F21"/>
    <w:rsid w:val="001A7F4E"/>
    <w:rsid w:val="001A7F94"/>
    <w:rsid w:val="001A7FCF"/>
    <w:rsid w:val="001B001A"/>
    <w:rsid w:val="001B001B"/>
    <w:rsid w:val="001B00A3"/>
    <w:rsid w:val="001B00BA"/>
    <w:rsid w:val="001B0149"/>
    <w:rsid w:val="001B019D"/>
    <w:rsid w:val="001B01D2"/>
    <w:rsid w:val="001B01E2"/>
    <w:rsid w:val="001B01EB"/>
    <w:rsid w:val="001B0255"/>
    <w:rsid w:val="001B0280"/>
    <w:rsid w:val="001B02F7"/>
    <w:rsid w:val="001B0322"/>
    <w:rsid w:val="001B0367"/>
    <w:rsid w:val="001B03C1"/>
    <w:rsid w:val="001B03DC"/>
    <w:rsid w:val="001B03F6"/>
    <w:rsid w:val="001B041B"/>
    <w:rsid w:val="001B0439"/>
    <w:rsid w:val="001B0449"/>
    <w:rsid w:val="001B0481"/>
    <w:rsid w:val="001B04C9"/>
    <w:rsid w:val="001B054A"/>
    <w:rsid w:val="001B055A"/>
    <w:rsid w:val="001B0579"/>
    <w:rsid w:val="001B0584"/>
    <w:rsid w:val="001B05B0"/>
    <w:rsid w:val="001B0608"/>
    <w:rsid w:val="001B062B"/>
    <w:rsid w:val="001B06E2"/>
    <w:rsid w:val="001B07C0"/>
    <w:rsid w:val="001B083C"/>
    <w:rsid w:val="001B0850"/>
    <w:rsid w:val="001B0890"/>
    <w:rsid w:val="001B0895"/>
    <w:rsid w:val="001B08A1"/>
    <w:rsid w:val="001B08B6"/>
    <w:rsid w:val="001B08CA"/>
    <w:rsid w:val="001B08CC"/>
    <w:rsid w:val="001B0940"/>
    <w:rsid w:val="001B0966"/>
    <w:rsid w:val="001B0988"/>
    <w:rsid w:val="001B09AB"/>
    <w:rsid w:val="001B0A21"/>
    <w:rsid w:val="001B0A4C"/>
    <w:rsid w:val="001B0A5D"/>
    <w:rsid w:val="001B0A97"/>
    <w:rsid w:val="001B0AE2"/>
    <w:rsid w:val="001B0B19"/>
    <w:rsid w:val="001B0B30"/>
    <w:rsid w:val="001B0B5E"/>
    <w:rsid w:val="001B0B5F"/>
    <w:rsid w:val="001B0B69"/>
    <w:rsid w:val="001B0B79"/>
    <w:rsid w:val="001B0B7D"/>
    <w:rsid w:val="001B0B88"/>
    <w:rsid w:val="001B0B96"/>
    <w:rsid w:val="001B0C5C"/>
    <w:rsid w:val="001B0D23"/>
    <w:rsid w:val="001B0D50"/>
    <w:rsid w:val="001B0D5A"/>
    <w:rsid w:val="001B0D67"/>
    <w:rsid w:val="001B0D6B"/>
    <w:rsid w:val="001B0D82"/>
    <w:rsid w:val="001B0D87"/>
    <w:rsid w:val="001B0DCB"/>
    <w:rsid w:val="001B0DDB"/>
    <w:rsid w:val="001B0DFC"/>
    <w:rsid w:val="001B0DFF"/>
    <w:rsid w:val="001B0E18"/>
    <w:rsid w:val="001B0E7C"/>
    <w:rsid w:val="001B0EB2"/>
    <w:rsid w:val="001B0EC0"/>
    <w:rsid w:val="001B0EE6"/>
    <w:rsid w:val="001B0F3B"/>
    <w:rsid w:val="001B0F89"/>
    <w:rsid w:val="001B0FD3"/>
    <w:rsid w:val="001B0FEE"/>
    <w:rsid w:val="001B1001"/>
    <w:rsid w:val="001B100D"/>
    <w:rsid w:val="001B1031"/>
    <w:rsid w:val="001B1052"/>
    <w:rsid w:val="001B1060"/>
    <w:rsid w:val="001B107D"/>
    <w:rsid w:val="001B10F9"/>
    <w:rsid w:val="001B1139"/>
    <w:rsid w:val="001B113D"/>
    <w:rsid w:val="001B1140"/>
    <w:rsid w:val="001B1177"/>
    <w:rsid w:val="001B119E"/>
    <w:rsid w:val="001B11A4"/>
    <w:rsid w:val="001B11FB"/>
    <w:rsid w:val="001B128B"/>
    <w:rsid w:val="001B12A2"/>
    <w:rsid w:val="001B12C2"/>
    <w:rsid w:val="001B12DB"/>
    <w:rsid w:val="001B12EB"/>
    <w:rsid w:val="001B130F"/>
    <w:rsid w:val="001B1312"/>
    <w:rsid w:val="001B1314"/>
    <w:rsid w:val="001B1328"/>
    <w:rsid w:val="001B1399"/>
    <w:rsid w:val="001B140E"/>
    <w:rsid w:val="001B14EB"/>
    <w:rsid w:val="001B14FB"/>
    <w:rsid w:val="001B1505"/>
    <w:rsid w:val="001B150E"/>
    <w:rsid w:val="001B151B"/>
    <w:rsid w:val="001B1585"/>
    <w:rsid w:val="001B158B"/>
    <w:rsid w:val="001B1596"/>
    <w:rsid w:val="001B15D7"/>
    <w:rsid w:val="001B15E2"/>
    <w:rsid w:val="001B1669"/>
    <w:rsid w:val="001B1687"/>
    <w:rsid w:val="001B168E"/>
    <w:rsid w:val="001B16E8"/>
    <w:rsid w:val="001B1712"/>
    <w:rsid w:val="001B1745"/>
    <w:rsid w:val="001B1770"/>
    <w:rsid w:val="001B17C8"/>
    <w:rsid w:val="001B17CF"/>
    <w:rsid w:val="001B181F"/>
    <w:rsid w:val="001B1820"/>
    <w:rsid w:val="001B1834"/>
    <w:rsid w:val="001B1874"/>
    <w:rsid w:val="001B188A"/>
    <w:rsid w:val="001B18A6"/>
    <w:rsid w:val="001B18E5"/>
    <w:rsid w:val="001B198F"/>
    <w:rsid w:val="001B1A0C"/>
    <w:rsid w:val="001B1A8E"/>
    <w:rsid w:val="001B1B3A"/>
    <w:rsid w:val="001B1B52"/>
    <w:rsid w:val="001B1B62"/>
    <w:rsid w:val="001B1B68"/>
    <w:rsid w:val="001B1B89"/>
    <w:rsid w:val="001B1BA9"/>
    <w:rsid w:val="001B1BC3"/>
    <w:rsid w:val="001B1BD3"/>
    <w:rsid w:val="001B1BD7"/>
    <w:rsid w:val="001B1C04"/>
    <w:rsid w:val="001B1C1D"/>
    <w:rsid w:val="001B1C44"/>
    <w:rsid w:val="001B1C57"/>
    <w:rsid w:val="001B1C65"/>
    <w:rsid w:val="001B1C7D"/>
    <w:rsid w:val="001B1CAB"/>
    <w:rsid w:val="001B1CCF"/>
    <w:rsid w:val="001B1D16"/>
    <w:rsid w:val="001B1D3B"/>
    <w:rsid w:val="001B1D69"/>
    <w:rsid w:val="001B1D99"/>
    <w:rsid w:val="001B1DED"/>
    <w:rsid w:val="001B1DFC"/>
    <w:rsid w:val="001B1E13"/>
    <w:rsid w:val="001B1E1E"/>
    <w:rsid w:val="001B1E43"/>
    <w:rsid w:val="001B1E55"/>
    <w:rsid w:val="001B1E65"/>
    <w:rsid w:val="001B1EF1"/>
    <w:rsid w:val="001B1F22"/>
    <w:rsid w:val="001B1F35"/>
    <w:rsid w:val="001B1F99"/>
    <w:rsid w:val="001B2023"/>
    <w:rsid w:val="001B202A"/>
    <w:rsid w:val="001B20AC"/>
    <w:rsid w:val="001B215A"/>
    <w:rsid w:val="001B21BC"/>
    <w:rsid w:val="001B2207"/>
    <w:rsid w:val="001B222B"/>
    <w:rsid w:val="001B2246"/>
    <w:rsid w:val="001B2263"/>
    <w:rsid w:val="001B22E5"/>
    <w:rsid w:val="001B22FC"/>
    <w:rsid w:val="001B230C"/>
    <w:rsid w:val="001B2358"/>
    <w:rsid w:val="001B23B3"/>
    <w:rsid w:val="001B23CF"/>
    <w:rsid w:val="001B23F1"/>
    <w:rsid w:val="001B2433"/>
    <w:rsid w:val="001B243C"/>
    <w:rsid w:val="001B2491"/>
    <w:rsid w:val="001B24A0"/>
    <w:rsid w:val="001B24CD"/>
    <w:rsid w:val="001B2528"/>
    <w:rsid w:val="001B2561"/>
    <w:rsid w:val="001B2580"/>
    <w:rsid w:val="001B25A1"/>
    <w:rsid w:val="001B25C0"/>
    <w:rsid w:val="001B25DC"/>
    <w:rsid w:val="001B25EB"/>
    <w:rsid w:val="001B266C"/>
    <w:rsid w:val="001B268E"/>
    <w:rsid w:val="001B26CC"/>
    <w:rsid w:val="001B26F9"/>
    <w:rsid w:val="001B26FF"/>
    <w:rsid w:val="001B2737"/>
    <w:rsid w:val="001B2738"/>
    <w:rsid w:val="001B2741"/>
    <w:rsid w:val="001B27B8"/>
    <w:rsid w:val="001B27C0"/>
    <w:rsid w:val="001B27D4"/>
    <w:rsid w:val="001B2923"/>
    <w:rsid w:val="001B295D"/>
    <w:rsid w:val="001B299F"/>
    <w:rsid w:val="001B29D8"/>
    <w:rsid w:val="001B29DF"/>
    <w:rsid w:val="001B2A14"/>
    <w:rsid w:val="001B2A1F"/>
    <w:rsid w:val="001B2A6A"/>
    <w:rsid w:val="001B2AB0"/>
    <w:rsid w:val="001B2AB3"/>
    <w:rsid w:val="001B2B32"/>
    <w:rsid w:val="001B2B47"/>
    <w:rsid w:val="001B2B6D"/>
    <w:rsid w:val="001B2BED"/>
    <w:rsid w:val="001B2C15"/>
    <w:rsid w:val="001B2C1B"/>
    <w:rsid w:val="001B2C32"/>
    <w:rsid w:val="001B2C33"/>
    <w:rsid w:val="001B2C3E"/>
    <w:rsid w:val="001B2C50"/>
    <w:rsid w:val="001B2C93"/>
    <w:rsid w:val="001B2CA5"/>
    <w:rsid w:val="001B2D68"/>
    <w:rsid w:val="001B2DCB"/>
    <w:rsid w:val="001B2DE1"/>
    <w:rsid w:val="001B2DF2"/>
    <w:rsid w:val="001B2DFC"/>
    <w:rsid w:val="001B2E04"/>
    <w:rsid w:val="001B2E32"/>
    <w:rsid w:val="001B2E5C"/>
    <w:rsid w:val="001B2EAD"/>
    <w:rsid w:val="001B2EFB"/>
    <w:rsid w:val="001B2F47"/>
    <w:rsid w:val="001B2F85"/>
    <w:rsid w:val="001B2FA1"/>
    <w:rsid w:val="001B2FD8"/>
    <w:rsid w:val="001B2FEB"/>
    <w:rsid w:val="001B3073"/>
    <w:rsid w:val="001B3089"/>
    <w:rsid w:val="001B3098"/>
    <w:rsid w:val="001B30C9"/>
    <w:rsid w:val="001B3131"/>
    <w:rsid w:val="001B315B"/>
    <w:rsid w:val="001B3193"/>
    <w:rsid w:val="001B31AB"/>
    <w:rsid w:val="001B31F1"/>
    <w:rsid w:val="001B3225"/>
    <w:rsid w:val="001B3240"/>
    <w:rsid w:val="001B3279"/>
    <w:rsid w:val="001B3281"/>
    <w:rsid w:val="001B32AC"/>
    <w:rsid w:val="001B3332"/>
    <w:rsid w:val="001B335E"/>
    <w:rsid w:val="001B3368"/>
    <w:rsid w:val="001B336E"/>
    <w:rsid w:val="001B3397"/>
    <w:rsid w:val="001B33BA"/>
    <w:rsid w:val="001B33C5"/>
    <w:rsid w:val="001B33D1"/>
    <w:rsid w:val="001B33FF"/>
    <w:rsid w:val="001B3469"/>
    <w:rsid w:val="001B34A3"/>
    <w:rsid w:val="001B34C2"/>
    <w:rsid w:val="001B3510"/>
    <w:rsid w:val="001B3576"/>
    <w:rsid w:val="001B3589"/>
    <w:rsid w:val="001B3616"/>
    <w:rsid w:val="001B367E"/>
    <w:rsid w:val="001B373F"/>
    <w:rsid w:val="001B37A1"/>
    <w:rsid w:val="001B37BC"/>
    <w:rsid w:val="001B3809"/>
    <w:rsid w:val="001B380B"/>
    <w:rsid w:val="001B381F"/>
    <w:rsid w:val="001B388D"/>
    <w:rsid w:val="001B38AB"/>
    <w:rsid w:val="001B38AC"/>
    <w:rsid w:val="001B38B7"/>
    <w:rsid w:val="001B38C0"/>
    <w:rsid w:val="001B38D0"/>
    <w:rsid w:val="001B38D2"/>
    <w:rsid w:val="001B3954"/>
    <w:rsid w:val="001B3A14"/>
    <w:rsid w:val="001B3A5E"/>
    <w:rsid w:val="001B3A9F"/>
    <w:rsid w:val="001B3AA6"/>
    <w:rsid w:val="001B3AAB"/>
    <w:rsid w:val="001B3B2F"/>
    <w:rsid w:val="001B3BDA"/>
    <w:rsid w:val="001B3BE2"/>
    <w:rsid w:val="001B3BF3"/>
    <w:rsid w:val="001B3C27"/>
    <w:rsid w:val="001B3C75"/>
    <w:rsid w:val="001B3C8E"/>
    <w:rsid w:val="001B3C9D"/>
    <w:rsid w:val="001B3CA3"/>
    <w:rsid w:val="001B3CA4"/>
    <w:rsid w:val="001B3D4E"/>
    <w:rsid w:val="001B3D78"/>
    <w:rsid w:val="001B3D7C"/>
    <w:rsid w:val="001B3E4D"/>
    <w:rsid w:val="001B3E8A"/>
    <w:rsid w:val="001B3E91"/>
    <w:rsid w:val="001B3EA6"/>
    <w:rsid w:val="001B3F82"/>
    <w:rsid w:val="001B3F9B"/>
    <w:rsid w:val="001B3FDC"/>
    <w:rsid w:val="001B4008"/>
    <w:rsid w:val="001B400B"/>
    <w:rsid w:val="001B4036"/>
    <w:rsid w:val="001B4042"/>
    <w:rsid w:val="001B4044"/>
    <w:rsid w:val="001B40C0"/>
    <w:rsid w:val="001B4110"/>
    <w:rsid w:val="001B412A"/>
    <w:rsid w:val="001B413B"/>
    <w:rsid w:val="001B414F"/>
    <w:rsid w:val="001B4199"/>
    <w:rsid w:val="001B41CD"/>
    <w:rsid w:val="001B41E1"/>
    <w:rsid w:val="001B41E5"/>
    <w:rsid w:val="001B41F1"/>
    <w:rsid w:val="001B4202"/>
    <w:rsid w:val="001B421C"/>
    <w:rsid w:val="001B422E"/>
    <w:rsid w:val="001B423E"/>
    <w:rsid w:val="001B4249"/>
    <w:rsid w:val="001B4257"/>
    <w:rsid w:val="001B4264"/>
    <w:rsid w:val="001B4266"/>
    <w:rsid w:val="001B42B9"/>
    <w:rsid w:val="001B42ED"/>
    <w:rsid w:val="001B42F2"/>
    <w:rsid w:val="001B4325"/>
    <w:rsid w:val="001B4390"/>
    <w:rsid w:val="001B43F8"/>
    <w:rsid w:val="001B440F"/>
    <w:rsid w:val="001B4447"/>
    <w:rsid w:val="001B4459"/>
    <w:rsid w:val="001B44BE"/>
    <w:rsid w:val="001B4512"/>
    <w:rsid w:val="001B4517"/>
    <w:rsid w:val="001B4546"/>
    <w:rsid w:val="001B45CF"/>
    <w:rsid w:val="001B461A"/>
    <w:rsid w:val="001B4671"/>
    <w:rsid w:val="001B46A8"/>
    <w:rsid w:val="001B46BB"/>
    <w:rsid w:val="001B46E7"/>
    <w:rsid w:val="001B46FA"/>
    <w:rsid w:val="001B47A9"/>
    <w:rsid w:val="001B47B5"/>
    <w:rsid w:val="001B47B6"/>
    <w:rsid w:val="001B481F"/>
    <w:rsid w:val="001B4851"/>
    <w:rsid w:val="001B4867"/>
    <w:rsid w:val="001B48ED"/>
    <w:rsid w:val="001B48F0"/>
    <w:rsid w:val="001B4921"/>
    <w:rsid w:val="001B4991"/>
    <w:rsid w:val="001B49C7"/>
    <w:rsid w:val="001B49E4"/>
    <w:rsid w:val="001B4A36"/>
    <w:rsid w:val="001B4A4F"/>
    <w:rsid w:val="001B4AB7"/>
    <w:rsid w:val="001B4ACF"/>
    <w:rsid w:val="001B4AD5"/>
    <w:rsid w:val="001B4AEF"/>
    <w:rsid w:val="001B4B10"/>
    <w:rsid w:val="001B4B16"/>
    <w:rsid w:val="001B4B69"/>
    <w:rsid w:val="001B4B9F"/>
    <w:rsid w:val="001B4BB1"/>
    <w:rsid w:val="001B4BD3"/>
    <w:rsid w:val="001B4C0F"/>
    <w:rsid w:val="001B4C30"/>
    <w:rsid w:val="001B4C43"/>
    <w:rsid w:val="001B4C4E"/>
    <w:rsid w:val="001B4C65"/>
    <w:rsid w:val="001B4C95"/>
    <w:rsid w:val="001B4CBC"/>
    <w:rsid w:val="001B4D08"/>
    <w:rsid w:val="001B4D81"/>
    <w:rsid w:val="001B4DAE"/>
    <w:rsid w:val="001B4DCB"/>
    <w:rsid w:val="001B4DEB"/>
    <w:rsid w:val="001B4E2D"/>
    <w:rsid w:val="001B4E50"/>
    <w:rsid w:val="001B4EC9"/>
    <w:rsid w:val="001B4EE8"/>
    <w:rsid w:val="001B4EF8"/>
    <w:rsid w:val="001B4EFF"/>
    <w:rsid w:val="001B4F05"/>
    <w:rsid w:val="001B4F0A"/>
    <w:rsid w:val="001B4F1A"/>
    <w:rsid w:val="001B4F20"/>
    <w:rsid w:val="001B4F37"/>
    <w:rsid w:val="001B4F61"/>
    <w:rsid w:val="001B4F83"/>
    <w:rsid w:val="001B4FA6"/>
    <w:rsid w:val="001B4FC9"/>
    <w:rsid w:val="001B4FD1"/>
    <w:rsid w:val="001B5037"/>
    <w:rsid w:val="001B504B"/>
    <w:rsid w:val="001B50D0"/>
    <w:rsid w:val="001B5131"/>
    <w:rsid w:val="001B5175"/>
    <w:rsid w:val="001B519A"/>
    <w:rsid w:val="001B51B0"/>
    <w:rsid w:val="001B51CB"/>
    <w:rsid w:val="001B520A"/>
    <w:rsid w:val="001B5230"/>
    <w:rsid w:val="001B525A"/>
    <w:rsid w:val="001B529A"/>
    <w:rsid w:val="001B52B9"/>
    <w:rsid w:val="001B52D6"/>
    <w:rsid w:val="001B532C"/>
    <w:rsid w:val="001B5383"/>
    <w:rsid w:val="001B5391"/>
    <w:rsid w:val="001B539B"/>
    <w:rsid w:val="001B53BF"/>
    <w:rsid w:val="001B540E"/>
    <w:rsid w:val="001B5419"/>
    <w:rsid w:val="001B543E"/>
    <w:rsid w:val="001B547E"/>
    <w:rsid w:val="001B54E1"/>
    <w:rsid w:val="001B5533"/>
    <w:rsid w:val="001B5549"/>
    <w:rsid w:val="001B5558"/>
    <w:rsid w:val="001B5575"/>
    <w:rsid w:val="001B55C7"/>
    <w:rsid w:val="001B55DE"/>
    <w:rsid w:val="001B566C"/>
    <w:rsid w:val="001B56A3"/>
    <w:rsid w:val="001B570B"/>
    <w:rsid w:val="001B5735"/>
    <w:rsid w:val="001B5809"/>
    <w:rsid w:val="001B587F"/>
    <w:rsid w:val="001B5889"/>
    <w:rsid w:val="001B58A4"/>
    <w:rsid w:val="001B5967"/>
    <w:rsid w:val="001B5A25"/>
    <w:rsid w:val="001B5A2B"/>
    <w:rsid w:val="001B5AD3"/>
    <w:rsid w:val="001B5B23"/>
    <w:rsid w:val="001B5B3F"/>
    <w:rsid w:val="001B5B4D"/>
    <w:rsid w:val="001B5B51"/>
    <w:rsid w:val="001B5B57"/>
    <w:rsid w:val="001B5B91"/>
    <w:rsid w:val="001B5BA9"/>
    <w:rsid w:val="001B5BD1"/>
    <w:rsid w:val="001B5BD9"/>
    <w:rsid w:val="001B5C59"/>
    <w:rsid w:val="001B5C76"/>
    <w:rsid w:val="001B5C7E"/>
    <w:rsid w:val="001B5CAA"/>
    <w:rsid w:val="001B5CE2"/>
    <w:rsid w:val="001B5CEC"/>
    <w:rsid w:val="001B5D03"/>
    <w:rsid w:val="001B5D09"/>
    <w:rsid w:val="001B5D3D"/>
    <w:rsid w:val="001B5D51"/>
    <w:rsid w:val="001B5DAD"/>
    <w:rsid w:val="001B5DC9"/>
    <w:rsid w:val="001B5DF0"/>
    <w:rsid w:val="001B5E09"/>
    <w:rsid w:val="001B5E3D"/>
    <w:rsid w:val="001B5E4C"/>
    <w:rsid w:val="001B5E91"/>
    <w:rsid w:val="001B5EE4"/>
    <w:rsid w:val="001B5EE5"/>
    <w:rsid w:val="001B5EFB"/>
    <w:rsid w:val="001B5F08"/>
    <w:rsid w:val="001B5F1B"/>
    <w:rsid w:val="001B5F41"/>
    <w:rsid w:val="001B5F6B"/>
    <w:rsid w:val="001B5FEB"/>
    <w:rsid w:val="001B601D"/>
    <w:rsid w:val="001B6024"/>
    <w:rsid w:val="001B6079"/>
    <w:rsid w:val="001B60BB"/>
    <w:rsid w:val="001B60F7"/>
    <w:rsid w:val="001B6101"/>
    <w:rsid w:val="001B6112"/>
    <w:rsid w:val="001B6136"/>
    <w:rsid w:val="001B618B"/>
    <w:rsid w:val="001B6196"/>
    <w:rsid w:val="001B61A3"/>
    <w:rsid w:val="001B61DC"/>
    <w:rsid w:val="001B61F7"/>
    <w:rsid w:val="001B6283"/>
    <w:rsid w:val="001B628B"/>
    <w:rsid w:val="001B62C0"/>
    <w:rsid w:val="001B62C4"/>
    <w:rsid w:val="001B62D0"/>
    <w:rsid w:val="001B6330"/>
    <w:rsid w:val="001B638B"/>
    <w:rsid w:val="001B63A1"/>
    <w:rsid w:val="001B63B0"/>
    <w:rsid w:val="001B63C9"/>
    <w:rsid w:val="001B6404"/>
    <w:rsid w:val="001B6422"/>
    <w:rsid w:val="001B6433"/>
    <w:rsid w:val="001B648C"/>
    <w:rsid w:val="001B64BF"/>
    <w:rsid w:val="001B64C6"/>
    <w:rsid w:val="001B64FB"/>
    <w:rsid w:val="001B652B"/>
    <w:rsid w:val="001B6533"/>
    <w:rsid w:val="001B657D"/>
    <w:rsid w:val="001B65A7"/>
    <w:rsid w:val="001B65FB"/>
    <w:rsid w:val="001B6643"/>
    <w:rsid w:val="001B6648"/>
    <w:rsid w:val="001B665A"/>
    <w:rsid w:val="001B6673"/>
    <w:rsid w:val="001B66B6"/>
    <w:rsid w:val="001B66CF"/>
    <w:rsid w:val="001B66F8"/>
    <w:rsid w:val="001B6707"/>
    <w:rsid w:val="001B6720"/>
    <w:rsid w:val="001B6746"/>
    <w:rsid w:val="001B6759"/>
    <w:rsid w:val="001B6764"/>
    <w:rsid w:val="001B6834"/>
    <w:rsid w:val="001B6854"/>
    <w:rsid w:val="001B6885"/>
    <w:rsid w:val="001B68F5"/>
    <w:rsid w:val="001B6974"/>
    <w:rsid w:val="001B698F"/>
    <w:rsid w:val="001B699B"/>
    <w:rsid w:val="001B6A55"/>
    <w:rsid w:val="001B6A99"/>
    <w:rsid w:val="001B6ACC"/>
    <w:rsid w:val="001B6B13"/>
    <w:rsid w:val="001B6B48"/>
    <w:rsid w:val="001B6B64"/>
    <w:rsid w:val="001B6B66"/>
    <w:rsid w:val="001B6B70"/>
    <w:rsid w:val="001B6BA2"/>
    <w:rsid w:val="001B6BBE"/>
    <w:rsid w:val="001B6BC4"/>
    <w:rsid w:val="001B6BC5"/>
    <w:rsid w:val="001B6C1C"/>
    <w:rsid w:val="001B6C28"/>
    <w:rsid w:val="001B6C3A"/>
    <w:rsid w:val="001B6C3D"/>
    <w:rsid w:val="001B6C4F"/>
    <w:rsid w:val="001B6C5F"/>
    <w:rsid w:val="001B6C67"/>
    <w:rsid w:val="001B6CC1"/>
    <w:rsid w:val="001B6CC6"/>
    <w:rsid w:val="001B6CEB"/>
    <w:rsid w:val="001B6D19"/>
    <w:rsid w:val="001B6D1B"/>
    <w:rsid w:val="001B6D42"/>
    <w:rsid w:val="001B6D70"/>
    <w:rsid w:val="001B6D95"/>
    <w:rsid w:val="001B6DCC"/>
    <w:rsid w:val="001B6E1E"/>
    <w:rsid w:val="001B6E3F"/>
    <w:rsid w:val="001B6EB1"/>
    <w:rsid w:val="001B6F2A"/>
    <w:rsid w:val="001B6F4E"/>
    <w:rsid w:val="001B6F53"/>
    <w:rsid w:val="001B6F7B"/>
    <w:rsid w:val="001B6FC4"/>
    <w:rsid w:val="001B7022"/>
    <w:rsid w:val="001B7047"/>
    <w:rsid w:val="001B7055"/>
    <w:rsid w:val="001B70F4"/>
    <w:rsid w:val="001B7130"/>
    <w:rsid w:val="001B7139"/>
    <w:rsid w:val="001B71C0"/>
    <w:rsid w:val="001B71C9"/>
    <w:rsid w:val="001B71EB"/>
    <w:rsid w:val="001B720F"/>
    <w:rsid w:val="001B725E"/>
    <w:rsid w:val="001B7270"/>
    <w:rsid w:val="001B7288"/>
    <w:rsid w:val="001B72AA"/>
    <w:rsid w:val="001B72BF"/>
    <w:rsid w:val="001B72F6"/>
    <w:rsid w:val="001B731C"/>
    <w:rsid w:val="001B7337"/>
    <w:rsid w:val="001B7365"/>
    <w:rsid w:val="001B73C6"/>
    <w:rsid w:val="001B73D8"/>
    <w:rsid w:val="001B73F8"/>
    <w:rsid w:val="001B7445"/>
    <w:rsid w:val="001B745C"/>
    <w:rsid w:val="001B74A9"/>
    <w:rsid w:val="001B74D7"/>
    <w:rsid w:val="001B754B"/>
    <w:rsid w:val="001B75A3"/>
    <w:rsid w:val="001B75AF"/>
    <w:rsid w:val="001B75B6"/>
    <w:rsid w:val="001B75E6"/>
    <w:rsid w:val="001B7602"/>
    <w:rsid w:val="001B7654"/>
    <w:rsid w:val="001B7674"/>
    <w:rsid w:val="001B768E"/>
    <w:rsid w:val="001B7693"/>
    <w:rsid w:val="001B7694"/>
    <w:rsid w:val="001B76A1"/>
    <w:rsid w:val="001B76C1"/>
    <w:rsid w:val="001B76E4"/>
    <w:rsid w:val="001B76FA"/>
    <w:rsid w:val="001B7725"/>
    <w:rsid w:val="001B773C"/>
    <w:rsid w:val="001B7758"/>
    <w:rsid w:val="001B775F"/>
    <w:rsid w:val="001B77A6"/>
    <w:rsid w:val="001B7881"/>
    <w:rsid w:val="001B7897"/>
    <w:rsid w:val="001B78A7"/>
    <w:rsid w:val="001B78F7"/>
    <w:rsid w:val="001B791A"/>
    <w:rsid w:val="001B7997"/>
    <w:rsid w:val="001B79B5"/>
    <w:rsid w:val="001B7A33"/>
    <w:rsid w:val="001B7A85"/>
    <w:rsid w:val="001B7AD8"/>
    <w:rsid w:val="001B7B50"/>
    <w:rsid w:val="001B7BB9"/>
    <w:rsid w:val="001B7BBA"/>
    <w:rsid w:val="001B7BDC"/>
    <w:rsid w:val="001B7BE4"/>
    <w:rsid w:val="001B7C2C"/>
    <w:rsid w:val="001B7CF3"/>
    <w:rsid w:val="001B7D00"/>
    <w:rsid w:val="001B7D0A"/>
    <w:rsid w:val="001B7D12"/>
    <w:rsid w:val="001B7D99"/>
    <w:rsid w:val="001B7DF0"/>
    <w:rsid w:val="001B7DF7"/>
    <w:rsid w:val="001B7E1F"/>
    <w:rsid w:val="001B7E34"/>
    <w:rsid w:val="001B7E79"/>
    <w:rsid w:val="001B7E97"/>
    <w:rsid w:val="001B7EC6"/>
    <w:rsid w:val="001B7F26"/>
    <w:rsid w:val="001B7F54"/>
    <w:rsid w:val="001B7F83"/>
    <w:rsid w:val="001B7F87"/>
    <w:rsid w:val="001B7F9F"/>
    <w:rsid w:val="001C004E"/>
    <w:rsid w:val="001C0054"/>
    <w:rsid w:val="001C0074"/>
    <w:rsid w:val="001C0078"/>
    <w:rsid w:val="001C00B6"/>
    <w:rsid w:val="001C00BD"/>
    <w:rsid w:val="001C00FB"/>
    <w:rsid w:val="001C010D"/>
    <w:rsid w:val="001C0148"/>
    <w:rsid w:val="001C0190"/>
    <w:rsid w:val="001C01B7"/>
    <w:rsid w:val="001C01B8"/>
    <w:rsid w:val="001C01D9"/>
    <w:rsid w:val="001C0202"/>
    <w:rsid w:val="001C0217"/>
    <w:rsid w:val="001C0224"/>
    <w:rsid w:val="001C0286"/>
    <w:rsid w:val="001C02AC"/>
    <w:rsid w:val="001C02B8"/>
    <w:rsid w:val="001C02E8"/>
    <w:rsid w:val="001C0325"/>
    <w:rsid w:val="001C0339"/>
    <w:rsid w:val="001C0364"/>
    <w:rsid w:val="001C038F"/>
    <w:rsid w:val="001C03F5"/>
    <w:rsid w:val="001C0414"/>
    <w:rsid w:val="001C0433"/>
    <w:rsid w:val="001C0437"/>
    <w:rsid w:val="001C047A"/>
    <w:rsid w:val="001C048D"/>
    <w:rsid w:val="001C04B5"/>
    <w:rsid w:val="001C051F"/>
    <w:rsid w:val="001C0527"/>
    <w:rsid w:val="001C05C2"/>
    <w:rsid w:val="001C05DF"/>
    <w:rsid w:val="001C05F8"/>
    <w:rsid w:val="001C060A"/>
    <w:rsid w:val="001C0643"/>
    <w:rsid w:val="001C0650"/>
    <w:rsid w:val="001C0663"/>
    <w:rsid w:val="001C067B"/>
    <w:rsid w:val="001C06DA"/>
    <w:rsid w:val="001C06F7"/>
    <w:rsid w:val="001C0738"/>
    <w:rsid w:val="001C073C"/>
    <w:rsid w:val="001C073D"/>
    <w:rsid w:val="001C0779"/>
    <w:rsid w:val="001C078F"/>
    <w:rsid w:val="001C07A1"/>
    <w:rsid w:val="001C07D2"/>
    <w:rsid w:val="001C090B"/>
    <w:rsid w:val="001C09C4"/>
    <w:rsid w:val="001C09CF"/>
    <w:rsid w:val="001C0A57"/>
    <w:rsid w:val="001C0AF1"/>
    <w:rsid w:val="001C0AFF"/>
    <w:rsid w:val="001C0B09"/>
    <w:rsid w:val="001C0B0C"/>
    <w:rsid w:val="001C0B1E"/>
    <w:rsid w:val="001C0B1F"/>
    <w:rsid w:val="001C0B76"/>
    <w:rsid w:val="001C0B87"/>
    <w:rsid w:val="001C0BC1"/>
    <w:rsid w:val="001C0BED"/>
    <w:rsid w:val="001C0BF4"/>
    <w:rsid w:val="001C0C07"/>
    <w:rsid w:val="001C0C5D"/>
    <w:rsid w:val="001C0CE7"/>
    <w:rsid w:val="001C0CFF"/>
    <w:rsid w:val="001C0D52"/>
    <w:rsid w:val="001C0D5B"/>
    <w:rsid w:val="001C0DE3"/>
    <w:rsid w:val="001C0E5A"/>
    <w:rsid w:val="001C0E83"/>
    <w:rsid w:val="001C0EB7"/>
    <w:rsid w:val="001C0EE6"/>
    <w:rsid w:val="001C0EED"/>
    <w:rsid w:val="001C0F0F"/>
    <w:rsid w:val="001C0F41"/>
    <w:rsid w:val="001C0F4B"/>
    <w:rsid w:val="001C0F67"/>
    <w:rsid w:val="001C0FC7"/>
    <w:rsid w:val="001C107C"/>
    <w:rsid w:val="001C107D"/>
    <w:rsid w:val="001C1082"/>
    <w:rsid w:val="001C10A7"/>
    <w:rsid w:val="001C10D9"/>
    <w:rsid w:val="001C10FB"/>
    <w:rsid w:val="001C1136"/>
    <w:rsid w:val="001C1183"/>
    <w:rsid w:val="001C1191"/>
    <w:rsid w:val="001C11B5"/>
    <w:rsid w:val="001C11C1"/>
    <w:rsid w:val="001C11EC"/>
    <w:rsid w:val="001C123A"/>
    <w:rsid w:val="001C1245"/>
    <w:rsid w:val="001C125B"/>
    <w:rsid w:val="001C1293"/>
    <w:rsid w:val="001C12CA"/>
    <w:rsid w:val="001C12D6"/>
    <w:rsid w:val="001C12F3"/>
    <w:rsid w:val="001C131E"/>
    <w:rsid w:val="001C136D"/>
    <w:rsid w:val="001C138F"/>
    <w:rsid w:val="001C13AE"/>
    <w:rsid w:val="001C13C6"/>
    <w:rsid w:val="001C13C9"/>
    <w:rsid w:val="001C13D0"/>
    <w:rsid w:val="001C141E"/>
    <w:rsid w:val="001C145A"/>
    <w:rsid w:val="001C1477"/>
    <w:rsid w:val="001C149A"/>
    <w:rsid w:val="001C1509"/>
    <w:rsid w:val="001C154A"/>
    <w:rsid w:val="001C15DE"/>
    <w:rsid w:val="001C15F8"/>
    <w:rsid w:val="001C1670"/>
    <w:rsid w:val="001C167C"/>
    <w:rsid w:val="001C169F"/>
    <w:rsid w:val="001C16AE"/>
    <w:rsid w:val="001C16B1"/>
    <w:rsid w:val="001C16CB"/>
    <w:rsid w:val="001C16D2"/>
    <w:rsid w:val="001C16DE"/>
    <w:rsid w:val="001C1728"/>
    <w:rsid w:val="001C1767"/>
    <w:rsid w:val="001C178F"/>
    <w:rsid w:val="001C17CB"/>
    <w:rsid w:val="001C1801"/>
    <w:rsid w:val="001C1803"/>
    <w:rsid w:val="001C1818"/>
    <w:rsid w:val="001C181F"/>
    <w:rsid w:val="001C1845"/>
    <w:rsid w:val="001C1864"/>
    <w:rsid w:val="001C191C"/>
    <w:rsid w:val="001C197B"/>
    <w:rsid w:val="001C198A"/>
    <w:rsid w:val="001C19DE"/>
    <w:rsid w:val="001C1ABD"/>
    <w:rsid w:val="001C1AD2"/>
    <w:rsid w:val="001C1B13"/>
    <w:rsid w:val="001C1B64"/>
    <w:rsid w:val="001C1BAB"/>
    <w:rsid w:val="001C1BBD"/>
    <w:rsid w:val="001C1BC1"/>
    <w:rsid w:val="001C1BFE"/>
    <w:rsid w:val="001C1C80"/>
    <w:rsid w:val="001C1CDE"/>
    <w:rsid w:val="001C1DF9"/>
    <w:rsid w:val="001C1E3C"/>
    <w:rsid w:val="001C1E66"/>
    <w:rsid w:val="001C1E85"/>
    <w:rsid w:val="001C1E87"/>
    <w:rsid w:val="001C1E8F"/>
    <w:rsid w:val="001C1E95"/>
    <w:rsid w:val="001C1EFC"/>
    <w:rsid w:val="001C1F01"/>
    <w:rsid w:val="001C1F14"/>
    <w:rsid w:val="001C1F41"/>
    <w:rsid w:val="001C1FD2"/>
    <w:rsid w:val="001C2003"/>
    <w:rsid w:val="001C2021"/>
    <w:rsid w:val="001C20A3"/>
    <w:rsid w:val="001C20C8"/>
    <w:rsid w:val="001C20CE"/>
    <w:rsid w:val="001C20D3"/>
    <w:rsid w:val="001C211E"/>
    <w:rsid w:val="001C217D"/>
    <w:rsid w:val="001C21BD"/>
    <w:rsid w:val="001C21D1"/>
    <w:rsid w:val="001C21D6"/>
    <w:rsid w:val="001C2204"/>
    <w:rsid w:val="001C222E"/>
    <w:rsid w:val="001C2285"/>
    <w:rsid w:val="001C22C0"/>
    <w:rsid w:val="001C230F"/>
    <w:rsid w:val="001C2318"/>
    <w:rsid w:val="001C2335"/>
    <w:rsid w:val="001C238E"/>
    <w:rsid w:val="001C23C6"/>
    <w:rsid w:val="001C23D6"/>
    <w:rsid w:val="001C2410"/>
    <w:rsid w:val="001C245C"/>
    <w:rsid w:val="001C247A"/>
    <w:rsid w:val="001C24F4"/>
    <w:rsid w:val="001C253E"/>
    <w:rsid w:val="001C258F"/>
    <w:rsid w:val="001C25BC"/>
    <w:rsid w:val="001C2650"/>
    <w:rsid w:val="001C266E"/>
    <w:rsid w:val="001C2677"/>
    <w:rsid w:val="001C267C"/>
    <w:rsid w:val="001C268E"/>
    <w:rsid w:val="001C2697"/>
    <w:rsid w:val="001C26FE"/>
    <w:rsid w:val="001C2725"/>
    <w:rsid w:val="001C2746"/>
    <w:rsid w:val="001C2789"/>
    <w:rsid w:val="001C279F"/>
    <w:rsid w:val="001C27AC"/>
    <w:rsid w:val="001C27D9"/>
    <w:rsid w:val="001C2843"/>
    <w:rsid w:val="001C2850"/>
    <w:rsid w:val="001C28CE"/>
    <w:rsid w:val="001C28F4"/>
    <w:rsid w:val="001C290F"/>
    <w:rsid w:val="001C2920"/>
    <w:rsid w:val="001C29CC"/>
    <w:rsid w:val="001C2A10"/>
    <w:rsid w:val="001C2AFD"/>
    <w:rsid w:val="001C2B98"/>
    <w:rsid w:val="001C2BDC"/>
    <w:rsid w:val="001C2BEC"/>
    <w:rsid w:val="001C2C1D"/>
    <w:rsid w:val="001C2C92"/>
    <w:rsid w:val="001C2CA0"/>
    <w:rsid w:val="001C2CC8"/>
    <w:rsid w:val="001C2CC9"/>
    <w:rsid w:val="001C2CE1"/>
    <w:rsid w:val="001C2D07"/>
    <w:rsid w:val="001C2D50"/>
    <w:rsid w:val="001C2D7E"/>
    <w:rsid w:val="001C2D85"/>
    <w:rsid w:val="001C2DB8"/>
    <w:rsid w:val="001C2DC2"/>
    <w:rsid w:val="001C2DE2"/>
    <w:rsid w:val="001C2DEE"/>
    <w:rsid w:val="001C2E3D"/>
    <w:rsid w:val="001C2E4C"/>
    <w:rsid w:val="001C2F0F"/>
    <w:rsid w:val="001C2FC7"/>
    <w:rsid w:val="001C2FD6"/>
    <w:rsid w:val="001C2FE9"/>
    <w:rsid w:val="001C3021"/>
    <w:rsid w:val="001C3056"/>
    <w:rsid w:val="001C3068"/>
    <w:rsid w:val="001C307F"/>
    <w:rsid w:val="001C30B3"/>
    <w:rsid w:val="001C312E"/>
    <w:rsid w:val="001C3173"/>
    <w:rsid w:val="001C31EB"/>
    <w:rsid w:val="001C3270"/>
    <w:rsid w:val="001C3295"/>
    <w:rsid w:val="001C32A7"/>
    <w:rsid w:val="001C32CE"/>
    <w:rsid w:val="001C32DE"/>
    <w:rsid w:val="001C3311"/>
    <w:rsid w:val="001C3318"/>
    <w:rsid w:val="001C33C2"/>
    <w:rsid w:val="001C33D7"/>
    <w:rsid w:val="001C3427"/>
    <w:rsid w:val="001C3437"/>
    <w:rsid w:val="001C3441"/>
    <w:rsid w:val="001C344D"/>
    <w:rsid w:val="001C345D"/>
    <w:rsid w:val="001C347F"/>
    <w:rsid w:val="001C34C7"/>
    <w:rsid w:val="001C34FF"/>
    <w:rsid w:val="001C350C"/>
    <w:rsid w:val="001C3533"/>
    <w:rsid w:val="001C354D"/>
    <w:rsid w:val="001C3579"/>
    <w:rsid w:val="001C357A"/>
    <w:rsid w:val="001C358F"/>
    <w:rsid w:val="001C3626"/>
    <w:rsid w:val="001C3696"/>
    <w:rsid w:val="001C372A"/>
    <w:rsid w:val="001C3756"/>
    <w:rsid w:val="001C376C"/>
    <w:rsid w:val="001C37CD"/>
    <w:rsid w:val="001C3846"/>
    <w:rsid w:val="001C384C"/>
    <w:rsid w:val="001C3872"/>
    <w:rsid w:val="001C3894"/>
    <w:rsid w:val="001C38BD"/>
    <w:rsid w:val="001C38C8"/>
    <w:rsid w:val="001C38EE"/>
    <w:rsid w:val="001C38F2"/>
    <w:rsid w:val="001C3929"/>
    <w:rsid w:val="001C3942"/>
    <w:rsid w:val="001C39B4"/>
    <w:rsid w:val="001C3A32"/>
    <w:rsid w:val="001C3A5D"/>
    <w:rsid w:val="001C3A64"/>
    <w:rsid w:val="001C3AA4"/>
    <w:rsid w:val="001C3ABF"/>
    <w:rsid w:val="001C3ACA"/>
    <w:rsid w:val="001C3ACC"/>
    <w:rsid w:val="001C3AFD"/>
    <w:rsid w:val="001C3B41"/>
    <w:rsid w:val="001C3B4C"/>
    <w:rsid w:val="001C3B50"/>
    <w:rsid w:val="001C3B99"/>
    <w:rsid w:val="001C3BA8"/>
    <w:rsid w:val="001C3C29"/>
    <w:rsid w:val="001C3C2D"/>
    <w:rsid w:val="001C3CA3"/>
    <w:rsid w:val="001C3CBF"/>
    <w:rsid w:val="001C3CC7"/>
    <w:rsid w:val="001C3D1B"/>
    <w:rsid w:val="001C3D9E"/>
    <w:rsid w:val="001C3E09"/>
    <w:rsid w:val="001C3E32"/>
    <w:rsid w:val="001C3E41"/>
    <w:rsid w:val="001C3F52"/>
    <w:rsid w:val="001C3F9A"/>
    <w:rsid w:val="001C3FE4"/>
    <w:rsid w:val="001C3FF9"/>
    <w:rsid w:val="001C401C"/>
    <w:rsid w:val="001C403D"/>
    <w:rsid w:val="001C404C"/>
    <w:rsid w:val="001C412D"/>
    <w:rsid w:val="001C4137"/>
    <w:rsid w:val="001C413F"/>
    <w:rsid w:val="001C417C"/>
    <w:rsid w:val="001C41A2"/>
    <w:rsid w:val="001C41B4"/>
    <w:rsid w:val="001C420F"/>
    <w:rsid w:val="001C424F"/>
    <w:rsid w:val="001C42D7"/>
    <w:rsid w:val="001C434F"/>
    <w:rsid w:val="001C4355"/>
    <w:rsid w:val="001C4366"/>
    <w:rsid w:val="001C43B1"/>
    <w:rsid w:val="001C43CE"/>
    <w:rsid w:val="001C43F0"/>
    <w:rsid w:val="001C4413"/>
    <w:rsid w:val="001C441A"/>
    <w:rsid w:val="001C4450"/>
    <w:rsid w:val="001C4453"/>
    <w:rsid w:val="001C44C9"/>
    <w:rsid w:val="001C44E2"/>
    <w:rsid w:val="001C4505"/>
    <w:rsid w:val="001C4510"/>
    <w:rsid w:val="001C452C"/>
    <w:rsid w:val="001C4547"/>
    <w:rsid w:val="001C4584"/>
    <w:rsid w:val="001C45A5"/>
    <w:rsid w:val="001C45BB"/>
    <w:rsid w:val="001C45D2"/>
    <w:rsid w:val="001C45D9"/>
    <w:rsid w:val="001C4614"/>
    <w:rsid w:val="001C461D"/>
    <w:rsid w:val="001C46E4"/>
    <w:rsid w:val="001C4714"/>
    <w:rsid w:val="001C4740"/>
    <w:rsid w:val="001C474A"/>
    <w:rsid w:val="001C4754"/>
    <w:rsid w:val="001C4792"/>
    <w:rsid w:val="001C47E9"/>
    <w:rsid w:val="001C48BA"/>
    <w:rsid w:val="001C494C"/>
    <w:rsid w:val="001C494F"/>
    <w:rsid w:val="001C4983"/>
    <w:rsid w:val="001C498A"/>
    <w:rsid w:val="001C49DD"/>
    <w:rsid w:val="001C49E6"/>
    <w:rsid w:val="001C49EB"/>
    <w:rsid w:val="001C4A11"/>
    <w:rsid w:val="001C4A4A"/>
    <w:rsid w:val="001C4A62"/>
    <w:rsid w:val="001C4A88"/>
    <w:rsid w:val="001C4AA9"/>
    <w:rsid w:val="001C4AB4"/>
    <w:rsid w:val="001C4AFF"/>
    <w:rsid w:val="001C4B74"/>
    <w:rsid w:val="001C4B9C"/>
    <w:rsid w:val="001C4BAE"/>
    <w:rsid w:val="001C4BCD"/>
    <w:rsid w:val="001C4C11"/>
    <w:rsid w:val="001C4C16"/>
    <w:rsid w:val="001C4D42"/>
    <w:rsid w:val="001C4D68"/>
    <w:rsid w:val="001C4D9C"/>
    <w:rsid w:val="001C4DCC"/>
    <w:rsid w:val="001C4DEE"/>
    <w:rsid w:val="001C4E26"/>
    <w:rsid w:val="001C4E4A"/>
    <w:rsid w:val="001C4E60"/>
    <w:rsid w:val="001C4E90"/>
    <w:rsid w:val="001C4EE7"/>
    <w:rsid w:val="001C4EF0"/>
    <w:rsid w:val="001C4EFF"/>
    <w:rsid w:val="001C4F34"/>
    <w:rsid w:val="001C4F7F"/>
    <w:rsid w:val="001C4FA2"/>
    <w:rsid w:val="001C4FDF"/>
    <w:rsid w:val="001C4FF5"/>
    <w:rsid w:val="001C5003"/>
    <w:rsid w:val="001C501B"/>
    <w:rsid w:val="001C5020"/>
    <w:rsid w:val="001C506D"/>
    <w:rsid w:val="001C50A3"/>
    <w:rsid w:val="001C50C5"/>
    <w:rsid w:val="001C50F2"/>
    <w:rsid w:val="001C5127"/>
    <w:rsid w:val="001C5141"/>
    <w:rsid w:val="001C517C"/>
    <w:rsid w:val="001C518B"/>
    <w:rsid w:val="001C51A1"/>
    <w:rsid w:val="001C5207"/>
    <w:rsid w:val="001C5215"/>
    <w:rsid w:val="001C524C"/>
    <w:rsid w:val="001C5268"/>
    <w:rsid w:val="001C5281"/>
    <w:rsid w:val="001C52BB"/>
    <w:rsid w:val="001C52CE"/>
    <w:rsid w:val="001C52DA"/>
    <w:rsid w:val="001C5325"/>
    <w:rsid w:val="001C5347"/>
    <w:rsid w:val="001C53C3"/>
    <w:rsid w:val="001C54A8"/>
    <w:rsid w:val="001C553A"/>
    <w:rsid w:val="001C553B"/>
    <w:rsid w:val="001C554C"/>
    <w:rsid w:val="001C5576"/>
    <w:rsid w:val="001C5578"/>
    <w:rsid w:val="001C55CB"/>
    <w:rsid w:val="001C55D9"/>
    <w:rsid w:val="001C55F3"/>
    <w:rsid w:val="001C55FC"/>
    <w:rsid w:val="001C564B"/>
    <w:rsid w:val="001C5664"/>
    <w:rsid w:val="001C5679"/>
    <w:rsid w:val="001C56D2"/>
    <w:rsid w:val="001C5702"/>
    <w:rsid w:val="001C5703"/>
    <w:rsid w:val="001C5705"/>
    <w:rsid w:val="001C573F"/>
    <w:rsid w:val="001C5748"/>
    <w:rsid w:val="001C5750"/>
    <w:rsid w:val="001C57A8"/>
    <w:rsid w:val="001C57B5"/>
    <w:rsid w:val="001C57B9"/>
    <w:rsid w:val="001C57CB"/>
    <w:rsid w:val="001C587D"/>
    <w:rsid w:val="001C5903"/>
    <w:rsid w:val="001C5A20"/>
    <w:rsid w:val="001C5A21"/>
    <w:rsid w:val="001C5A41"/>
    <w:rsid w:val="001C5A56"/>
    <w:rsid w:val="001C5A68"/>
    <w:rsid w:val="001C5A7A"/>
    <w:rsid w:val="001C5A7D"/>
    <w:rsid w:val="001C5A81"/>
    <w:rsid w:val="001C5B0A"/>
    <w:rsid w:val="001C5BDB"/>
    <w:rsid w:val="001C5BF9"/>
    <w:rsid w:val="001C5C13"/>
    <w:rsid w:val="001C5C82"/>
    <w:rsid w:val="001C5CC6"/>
    <w:rsid w:val="001C5CCE"/>
    <w:rsid w:val="001C5CD0"/>
    <w:rsid w:val="001C5D0F"/>
    <w:rsid w:val="001C5D59"/>
    <w:rsid w:val="001C5D65"/>
    <w:rsid w:val="001C5D6C"/>
    <w:rsid w:val="001C5D94"/>
    <w:rsid w:val="001C5DA4"/>
    <w:rsid w:val="001C5DAA"/>
    <w:rsid w:val="001C5E30"/>
    <w:rsid w:val="001C5EAC"/>
    <w:rsid w:val="001C5EEC"/>
    <w:rsid w:val="001C5F1D"/>
    <w:rsid w:val="001C5F41"/>
    <w:rsid w:val="001C5F57"/>
    <w:rsid w:val="001C5F5A"/>
    <w:rsid w:val="001C5F90"/>
    <w:rsid w:val="001C5F9F"/>
    <w:rsid w:val="001C5FF4"/>
    <w:rsid w:val="001C6035"/>
    <w:rsid w:val="001C6037"/>
    <w:rsid w:val="001C6056"/>
    <w:rsid w:val="001C605F"/>
    <w:rsid w:val="001C606B"/>
    <w:rsid w:val="001C6075"/>
    <w:rsid w:val="001C60DB"/>
    <w:rsid w:val="001C610A"/>
    <w:rsid w:val="001C6122"/>
    <w:rsid w:val="001C6190"/>
    <w:rsid w:val="001C61B6"/>
    <w:rsid w:val="001C61EB"/>
    <w:rsid w:val="001C6226"/>
    <w:rsid w:val="001C6239"/>
    <w:rsid w:val="001C6244"/>
    <w:rsid w:val="001C625C"/>
    <w:rsid w:val="001C6293"/>
    <w:rsid w:val="001C62D2"/>
    <w:rsid w:val="001C62DA"/>
    <w:rsid w:val="001C630B"/>
    <w:rsid w:val="001C631C"/>
    <w:rsid w:val="001C6327"/>
    <w:rsid w:val="001C6349"/>
    <w:rsid w:val="001C63E4"/>
    <w:rsid w:val="001C6430"/>
    <w:rsid w:val="001C6479"/>
    <w:rsid w:val="001C64BA"/>
    <w:rsid w:val="001C64FD"/>
    <w:rsid w:val="001C654A"/>
    <w:rsid w:val="001C655B"/>
    <w:rsid w:val="001C658A"/>
    <w:rsid w:val="001C65B4"/>
    <w:rsid w:val="001C65BA"/>
    <w:rsid w:val="001C65DB"/>
    <w:rsid w:val="001C660E"/>
    <w:rsid w:val="001C662F"/>
    <w:rsid w:val="001C663D"/>
    <w:rsid w:val="001C66F3"/>
    <w:rsid w:val="001C670D"/>
    <w:rsid w:val="001C673D"/>
    <w:rsid w:val="001C6750"/>
    <w:rsid w:val="001C6752"/>
    <w:rsid w:val="001C6773"/>
    <w:rsid w:val="001C6797"/>
    <w:rsid w:val="001C67CB"/>
    <w:rsid w:val="001C686F"/>
    <w:rsid w:val="001C687A"/>
    <w:rsid w:val="001C687C"/>
    <w:rsid w:val="001C68F3"/>
    <w:rsid w:val="001C68F9"/>
    <w:rsid w:val="001C6939"/>
    <w:rsid w:val="001C694B"/>
    <w:rsid w:val="001C699D"/>
    <w:rsid w:val="001C69AA"/>
    <w:rsid w:val="001C69BA"/>
    <w:rsid w:val="001C69C8"/>
    <w:rsid w:val="001C6A0F"/>
    <w:rsid w:val="001C6A49"/>
    <w:rsid w:val="001C6AAF"/>
    <w:rsid w:val="001C6ACB"/>
    <w:rsid w:val="001C6AD9"/>
    <w:rsid w:val="001C6BB4"/>
    <w:rsid w:val="001C6BCB"/>
    <w:rsid w:val="001C6BE3"/>
    <w:rsid w:val="001C6BE6"/>
    <w:rsid w:val="001C6C0C"/>
    <w:rsid w:val="001C6C37"/>
    <w:rsid w:val="001C6C42"/>
    <w:rsid w:val="001C6C54"/>
    <w:rsid w:val="001C6C55"/>
    <w:rsid w:val="001C6C9C"/>
    <w:rsid w:val="001C6CC8"/>
    <w:rsid w:val="001C6D0C"/>
    <w:rsid w:val="001C6D50"/>
    <w:rsid w:val="001C6DAD"/>
    <w:rsid w:val="001C6DD9"/>
    <w:rsid w:val="001C6E6F"/>
    <w:rsid w:val="001C6EF4"/>
    <w:rsid w:val="001C6F30"/>
    <w:rsid w:val="001C6F91"/>
    <w:rsid w:val="001C6FE6"/>
    <w:rsid w:val="001C700C"/>
    <w:rsid w:val="001C70BB"/>
    <w:rsid w:val="001C7132"/>
    <w:rsid w:val="001C7159"/>
    <w:rsid w:val="001C718C"/>
    <w:rsid w:val="001C71C2"/>
    <w:rsid w:val="001C71D6"/>
    <w:rsid w:val="001C7242"/>
    <w:rsid w:val="001C7273"/>
    <w:rsid w:val="001C727B"/>
    <w:rsid w:val="001C72FE"/>
    <w:rsid w:val="001C7300"/>
    <w:rsid w:val="001C7302"/>
    <w:rsid w:val="001C7305"/>
    <w:rsid w:val="001C7307"/>
    <w:rsid w:val="001C7309"/>
    <w:rsid w:val="001C734E"/>
    <w:rsid w:val="001C7369"/>
    <w:rsid w:val="001C73A0"/>
    <w:rsid w:val="001C73B0"/>
    <w:rsid w:val="001C73E4"/>
    <w:rsid w:val="001C745A"/>
    <w:rsid w:val="001C74CD"/>
    <w:rsid w:val="001C751E"/>
    <w:rsid w:val="001C7546"/>
    <w:rsid w:val="001C755A"/>
    <w:rsid w:val="001C7568"/>
    <w:rsid w:val="001C7588"/>
    <w:rsid w:val="001C75D8"/>
    <w:rsid w:val="001C760B"/>
    <w:rsid w:val="001C761C"/>
    <w:rsid w:val="001C762C"/>
    <w:rsid w:val="001C7652"/>
    <w:rsid w:val="001C7690"/>
    <w:rsid w:val="001C76C0"/>
    <w:rsid w:val="001C76F3"/>
    <w:rsid w:val="001C7706"/>
    <w:rsid w:val="001C7720"/>
    <w:rsid w:val="001C7749"/>
    <w:rsid w:val="001C77BB"/>
    <w:rsid w:val="001C7844"/>
    <w:rsid w:val="001C7851"/>
    <w:rsid w:val="001C78DE"/>
    <w:rsid w:val="001C79EC"/>
    <w:rsid w:val="001C79F8"/>
    <w:rsid w:val="001C7A32"/>
    <w:rsid w:val="001C7A3A"/>
    <w:rsid w:val="001C7A5E"/>
    <w:rsid w:val="001C7B20"/>
    <w:rsid w:val="001C7B5C"/>
    <w:rsid w:val="001C7B5D"/>
    <w:rsid w:val="001C7B69"/>
    <w:rsid w:val="001C7B9A"/>
    <w:rsid w:val="001C7BD1"/>
    <w:rsid w:val="001C7C0F"/>
    <w:rsid w:val="001C7C4F"/>
    <w:rsid w:val="001C7D1F"/>
    <w:rsid w:val="001C7D4E"/>
    <w:rsid w:val="001C7D9A"/>
    <w:rsid w:val="001C7DFB"/>
    <w:rsid w:val="001C7E09"/>
    <w:rsid w:val="001C7E0F"/>
    <w:rsid w:val="001C7E10"/>
    <w:rsid w:val="001C7E7D"/>
    <w:rsid w:val="001C7E9F"/>
    <w:rsid w:val="001C7EB9"/>
    <w:rsid w:val="001C7EC6"/>
    <w:rsid w:val="001C7F52"/>
    <w:rsid w:val="001C7F93"/>
    <w:rsid w:val="001C7FA2"/>
    <w:rsid w:val="001C7FA3"/>
    <w:rsid w:val="001C7FDB"/>
    <w:rsid w:val="001C7FEC"/>
    <w:rsid w:val="001D001B"/>
    <w:rsid w:val="001D0056"/>
    <w:rsid w:val="001D0067"/>
    <w:rsid w:val="001D00A4"/>
    <w:rsid w:val="001D0122"/>
    <w:rsid w:val="001D0190"/>
    <w:rsid w:val="001D01A7"/>
    <w:rsid w:val="001D01B5"/>
    <w:rsid w:val="001D01C7"/>
    <w:rsid w:val="001D01D2"/>
    <w:rsid w:val="001D01FD"/>
    <w:rsid w:val="001D0202"/>
    <w:rsid w:val="001D0231"/>
    <w:rsid w:val="001D0235"/>
    <w:rsid w:val="001D02B4"/>
    <w:rsid w:val="001D02EB"/>
    <w:rsid w:val="001D0356"/>
    <w:rsid w:val="001D0359"/>
    <w:rsid w:val="001D037A"/>
    <w:rsid w:val="001D03A0"/>
    <w:rsid w:val="001D03BD"/>
    <w:rsid w:val="001D03CB"/>
    <w:rsid w:val="001D042A"/>
    <w:rsid w:val="001D04DC"/>
    <w:rsid w:val="001D0554"/>
    <w:rsid w:val="001D056E"/>
    <w:rsid w:val="001D05E0"/>
    <w:rsid w:val="001D05EA"/>
    <w:rsid w:val="001D05FD"/>
    <w:rsid w:val="001D0648"/>
    <w:rsid w:val="001D064D"/>
    <w:rsid w:val="001D067A"/>
    <w:rsid w:val="001D06AA"/>
    <w:rsid w:val="001D06AB"/>
    <w:rsid w:val="001D06D5"/>
    <w:rsid w:val="001D0704"/>
    <w:rsid w:val="001D07D7"/>
    <w:rsid w:val="001D07DE"/>
    <w:rsid w:val="001D07E0"/>
    <w:rsid w:val="001D080A"/>
    <w:rsid w:val="001D082D"/>
    <w:rsid w:val="001D0834"/>
    <w:rsid w:val="001D0881"/>
    <w:rsid w:val="001D0914"/>
    <w:rsid w:val="001D09D5"/>
    <w:rsid w:val="001D09EC"/>
    <w:rsid w:val="001D0A03"/>
    <w:rsid w:val="001D0A29"/>
    <w:rsid w:val="001D0A2E"/>
    <w:rsid w:val="001D0A51"/>
    <w:rsid w:val="001D0A65"/>
    <w:rsid w:val="001D0A6A"/>
    <w:rsid w:val="001D0AF5"/>
    <w:rsid w:val="001D0B5B"/>
    <w:rsid w:val="001D0BA8"/>
    <w:rsid w:val="001D0BC7"/>
    <w:rsid w:val="001D0BCD"/>
    <w:rsid w:val="001D0C0E"/>
    <w:rsid w:val="001D0C23"/>
    <w:rsid w:val="001D0C2B"/>
    <w:rsid w:val="001D0C2C"/>
    <w:rsid w:val="001D0C43"/>
    <w:rsid w:val="001D0C6D"/>
    <w:rsid w:val="001D0CCD"/>
    <w:rsid w:val="001D0CE5"/>
    <w:rsid w:val="001D0D3D"/>
    <w:rsid w:val="001D0E7C"/>
    <w:rsid w:val="001D0E88"/>
    <w:rsid w:val="001D0F44"/>
    <w:rsid w:val="001D0F5D"/>
    <w:rsid w:val="001D0F6F"/>
    <w:rsid w:val="001D0FA1"/>
    <w:rsid w:val="001D0FE3"/>
    <w:rsid w:val="001D0FF4"/>
    <w:rsid w:val="001D1015"/>
    <w:rsid w:val="001D10B7"/>
    <w:rsid w:val="001D1141"/>
    <w:rsid w:val="001D1151"/>
    <w:rsid w:val="001D11E6"/>
    <w:rsid w:val="001D12AE"/>
    <w:rsid w:val="001D12C1"/>
    <w:rsid w:val="001D12E4"/>
    <w:rsid w:val="001D131A"/>
    <w:rsid w:val="001D131B"/>
    <w:rsid w:val="001D1340"/>
    <w:rsid w:val="001D1353"/>
    <w:rsid w:val="001D1354"/>
    <w:rsid w:val="001D13B0"/>
    <w:rsid w:val="001D13D7"/>
    <w:rsid w:val="001D1422"/>
    <w:rsid w:val="001D1439"/>
    <w:rsid w:val="001D1474"/>
    <w:rsid w:val="001D1482"/>
    <w:rsid w:val="001D1492"/>
    <w:rsid w:val="001D14B8"/>
    <w:rsid w:val="001D154F"/>
    <w:rsid w:val="001D1591"/>
    <w:rsid w:val="001D15D5"/>
    <w:rsid w:val="001D15EA"/>
    <w:rsid w:val="001D1612"/>
    <w:rsid w:val="001D165D"/>
    <w:rsid w:val="001D169D"/>
    <w:rsid w:val="001D16A7"/>
    <w:rsid w:val="001D16B0"/>
    <w:rsid w:val="001D16CB"/>
    <w:rsid w:val="001D16FA"/>
    <w:rsid w:val="001D16FD"/>
    <w:rsid w:val="001D170E"/>
    <w:rsid w:val="001D171C"/>
    <w:rsid w:val="001D1733"/>
    <w:rsid w:val="001D17AB"/>
    <w:rsid w:val="001D1819"/>
    <w:rsid w:val="001D1829"/>
    <w:rsid w:val="001D1836"/>
    <w:rsid w:val="001D18A9"/>
    <w:rsid w:val="001D18B2"/>
    <w:rsid w:val="001D18DE"/>
    <w:rsid w:val="001D1938"/>
    <w:rsid w:val="001D1975"/>
    <w:rsid w:val="001D198C"/>
    <w:rsid w:val="001D19A5"/>
    <w:rsid w:val="001D19D8"/>
    <w:rsid w:val="001D1AAD"/>
    <w:rsid w:val="001D1AE7"/>
    <w:rsid w:val="001D1BDD"/>
    <w:rsid w:val="001D1BDE"/>
    <w:rsid w:val="001D1BF2"/>
    <w:rsid w:val="001D1BFE"/>
    <w:rsid w:val="001D1C40"/>
    <w:rsid w:val="001D1C7A"/>
    <w:rsid w:val="001D1D80"/>
    <w:rsid w:val="001D1DBE"/>
    <w:rsid w:val="001D1E01"/>
    <w:rsid w:val="001D1E38"/>
    <w:rsid w:val="001D1E5E"/>
    <w:rsid w:val="001D1E81"/>
    <w:rsid w:val="001D1EA3"/>
    <w:rsid w:val="001D1F2A"/>
    <w:rsid w:val="001D1F57"/>
    <w:rsid w:val="001D1FBA"/>
    <w:rsid w:val="001D1FC5"/>
    <w:rsid w:val="001D1FD8"/>
    <w:rsid w:val="001D1FDA"/>
    <w:rsid w:val="001D1FE7"/>
    <w:rsid w:val="001D202B"/>
    <w:rsid w:val="001D2129"/>
    <w:rsid w:val="001D214F"/>
    <w:rsid w:val="001D21FC"/>
    <w:rsid w:val="001D2212"/>
    <w:rsid w:val="001D2258"/>
    <w:rsid w:val="001D2287"/>
    <w:rsid w:val="001D22A5"/>
    <w:rsid w:val="001D22B6"/>
    <w:rsid w:val="001D22B9"/>
    <w:rsid w:val="001D22C8"/>
    <w:rsid w:val="001D22CD"/>
    <w:rsid w:val="001D2394"/>
    <w:rsid w:val="001D23FE"/>
    <w:rsid w:val="001D2427"/>
    <w:rsid w:val="001D2444"/>
    <w:rsid w:val="001D246C"/>
    <w:rsid w:val="001D2482"/>
    <w:rsid w:val="001D24FF"/>
    <w:rsid w:val="001D253F"/>
    <w:rsid w:val="001D25BB"/>
    <w:rsid w:val="001D25FE"/>
    <w:rsid w:val="001D260A"/>
    <w:rsid w:val="001D2697"/>
    <w:rsid w:val="001D26A6"/>
    <w:rsid w:val="001D26BF"/>
    <w:rsid w:val="001D26D5"/>
    <w:rsid w:val="001D26DC"/>
    <w:rsid w:val="001D270A"/>
    <w:rsid w:val="001D273C"/>
    <w:rsid w:val="001D276E"/>
    <w:rsid w:val="001D27F7"/>
    <w:rsid w:val="001D2865"/>
    <w:rsid w:val="001D2871"/>
    <w:rsid w:val="001D287B"/>
    <w:rsid w:val="001D28F7"/>
    <w:rsid w:val="001D2995"/>
    <w:rsid w:val="001D29A2"/>
    <w:rsid w:val="001D29AA"/>
    <w:rsid w:val="001D29BB"/>
    <w:rsid w:val="001D29C0"/>
    <w:rsid w:val="001D29C6"/>
    <w:rsid w:val="001D2A10"/>
    <w:rsid w:val="001D2A20"/>
    <w:rsid w:val="001D2A68"/>
    <w:rsid w:val="001D2A8A"/>
    <w:rsid w:val="001D2A95"/>
    <w:rsid w:val="001D2AA6"/>
    <w:rsid w:val="001D2AEB"/>
    <w:rsid w:val="001D2AF0"/>
    <w:rsid w:val="001D2B45"/>
    <w:rsid w:val="001D2B5B"/>
    <w:rsid w:val="001D2B80"/>
    <w:rsid w:val="001D2BDE"/>
    <w:rsid w:val="001D2C3A"/>
    <w:rsid w:val="001D2C89"/>
    <w:rsid w:val="001D2CC6"/>
    <w:rsid w:val="001D2CF9"/>
    <w:rsid w:val="001D2D06"/>
    <w:rsid w:val="001D2D47"/>
    <w:rsid w:val="001D2D58"/>
    <w:rsid w:val="001D2D5A"/>
    <w:rsid w:val="001D2DB1"/>
    <w:rsid w:val="001D2DBC"/>
    <w:rsid w:val="001D2DFB"/>
    <w:rsid w:val="001D2E13"/>
    <w:rsid w:val="001D2E35"/>
    <w:rsid w:val="001D2E92"/>
    <w:rsid w:val="001D2E95"/>
    <w:rsid w:val="001D2EA1"/>
    <w:rsid w:val="001D2F10"/>
    <w:rsid w:val="001D2FE0"/>
    <w:rsid w:val="001D2FEF"/>
    <w:rsid w:val="001D3091"/>
    <w:rsid w:val="001D30AF"/>
    <w:rsid w:val="001D30C1"/>
    <w:rsid w:val="001D30D1"/>
    <w:rsid w:val="001D310D"/>
    <w:rsid w:val="001D3124"/>
    <w:rsid w:val="001D318F"/>
    <w:rsid w:val="001D31FB"/>
    <w:rsid w:val="001D3221"/>
    <w:rsid w:val="001D3282"/>
    <w:rsid w:val="001D329D"/>
    <w:rsid w:val="001D330A"/>
    <w:rsid w:val="001D331E"/>
    <w:rsid w:val="001D3367"/>
    <w:rsid w:val="001D33BF"/>
    <w:rsid w:val="001D33F3"/>
    <w:rsid w:val="001D3493"/>
    <w:rsid w:val="001D34E7"/>
    <w:rsid w:val="001D34F4"/>
    <w:rsid w:val="001D34F5"/>
    <w:rsid w:val="001D3506"/>
    <w:rsid w:val="001D350E"/>
    <w:rsid w:val="001D350F"/>
    <w:rsid w:val="001D3532"/>
    <w:rsid w:val="001D354B"/>
    <w:rsid w:val="001D35B8"/>
    <w:rsid w:val="001D35BF"/>
    <w:rsid w:val="001D360A"/>
    <w:rsid w:val="001D3618"/>
    <w:rsid w:val="001D3625"/>
    <w:rsid w:val="001D3667"/>
    <w:rsid w:val="001D368C"/>
    <w:rsid w:val="001D3698"/>
    <w:rsid w:val="001D3699"/>
    <w:rsid w:val="001D369B"/>
    <w:rsid w:val="001D36B9"/>
    <w:rsid w:val="001D3710"/>
    <w:rsid w:val="001D37DF"/>
    <w:rsid w:val="001D37F4"/>
    <w:rsid w:val="001D380C"/>
    <w:rsid w:val="001D3867"/>
    <w:rsid w:val="001D389A"/>
    <w:rsid w:val="001D38AE"/>
    <w:rsid w:val="001D3925"/>
    <w:rsid w:val="001D393E"/>
    <w:rsid w:val="001D3969"/>
    <w:rsid w:val="001D3994"/>
    <w:rsid w:val="001D39DB"/>
    <w:rsid w:val="001D39FA"/>
    <w:rsid w:val="001D3A1D"/>
    <w:rsid w:val="001D3A28"/>
    <w:rsid w:val="001D3A7F"/>
    <w:rsid w:val="001D3A9D"/>
    <w:rsid w:val="001D3B22"/>
    <w:rsid w:val="001D3B8B"/>
    <w:rsid w:val="001D3B8C"/>
    <w:rsid w:val="001D3BA9"/>
    <w:rsid w:val="001D3BE8"/>
    <w:rsid w:val="001D3C07"/>
    <w:rsid w:val="001D3CAD"/>
    <w:rsid w:val="001D3D23"/>
    <w:rsid w:val="001D3D61"/>
    <w:rsid w:val="001D3D7B"/>
    <w:rsid w:val="001D3D7D"/>
    <w:rsid w:val="001D3DB6"/>
    <w:rsid w:val="001D3DC0"/>
    <w:rsid w:val="001D3DE3"/>
    <w:rsid w:val="001D3E08"/>
    <w:rsid w:val="001D3E25"/>
    <w:rsid w:val="001D3E28"/>
    <w:rsid w:val="001D3EDB"/>
    <w:rsid w:val="001D3F0F"/>
    <w:rsid w:val="001D3F18"/>
    <w:rsid w:val="001D3F45"/>
    <w:rsid w:val="001D3F63"/>
    <w:rsid w:val="001D3FF6"/>
    <w:rsid w:val="001D4025"/>
    <w:rsid w:val="001D40B5"/>
    <w:rsid w:val="001D411C"/>
    <w:rsid w:val="001D4132"/>
    <w:rsid w:val="001D4171"/>
    <w:rsid w:val="001D4174"/>
    <w:rsid w:val="001D4180"/>
    <w:rsid w:val="001D41D7"/>
    <w:rsid w:val="001D4237"/>
    <w:rsid w:val="001D4247"/>
    <w:rsid w:val="001D4256"/>
    <w:rsid w:val="001D4259"/>
    <w:rsid w:val="001D42B2"/>
    <w:rsid w:val="001D435C"/>
    <w:rsid w:val="001D437C"/>
    <w:rsid w:val="001D43C7"/>
    <w:rsid w:val="001D43CB"/>
    <w:rsid w:val="001D43F0"/>
    <w:rsid w:val="001D4409"/>
    <w:rsid w:val="001D440D"/>
    <w:rsid w:val="001D447F"/>
    <w:rsid w:val="001D44B7"/>
    <w:rsid w:val="001D44BE"/>
    <w:rsid w:val="001D44FC"/>
    <w:rsid w:val="001D4550"/>
    <w:rsid w:val="001D457C"/>
    <w:rsid w:val="001D458D"/>
    <w:rsid w:val="001D459A"/>
    <w:rsid w:val="001D45A4"/>
    <w:rsid w:val="001D45AD"/>
    <w:rsid w:val="001D45F0"/>
    <w:rsid w:val="001D464A"/>
    <w:rsid w:val="001D469E"/>
    <w:rsid w:val="001D46EF"/>
    <w:rsid w:val="001D46FC"/>
    <w:rsid w:val="001D4712"/>
    <w:rsid w:val="001D474E"/>
    <w:rsid w:val="001D477D"/>
    <w:rsid w:val="001D47B0"/>
    <w:rsid w:val="001D47E5"/>
    <w:rsid w:val="001D4868"/>
    <w:rsid w:val="001D4870"/>
    <w:rsid w:val="001D4876"/>
    <w:rsid w:val="001D48A3"/>
    <w:rsid w:val="001D490D"/>
    <w:rsid w:val="001D4943"/>
    <w:rsid w:val="001D495C"/>
    <w:rsid w:val="001D4980"/>
    <w:rsid w:val="001D4982"/>
    <w:rsid w:val="001D49CD"/>
    <w:rsid w:val="001D49E8"/>
    <w:rsid w:val="001D49EA"/>
    <w:rsid w:val="001D4A1B"/>
    <w:rsid w:val="001D4AB3"/>
    <w:rsid w:val="001D4ABE"/>
    <w:rsid w:val="001D4B0D"/>
    <w:rsid w:val="001D4B36"/>
    <w:rsid w:val="001D4B75"/>
    <w:rsid w:val="001D4BAC"/>
    <w:rsid w:val="001D4BC4"/>
    <w:rsid w:val="001D4C36"/>
    <w:rsid w:val="001D4C48"/>
    <w:rsid w:val="001D4C6F"/>
    <w:rsid w:val="001D4CDE"/>
    <w:rsid w:val="001D4CE1"/>
    <w:rsid w:val="001D4D03"/>
    <w:rsid w:val="001D4D19"/>
    <w:rsid w:val="001D4D1B"/>
    <w:rsid w:val="001D4D40"/>
    <w:rsid w:val="001D4D44"/>
    <w:rsid w:val="001D4D60"/>
    <w:rsid w:val="001D4D70"/>
    <w:rsid w:val="001D4DA9"/>
    <w:rsid w:val="001D4DAB"/>
    <w:rsid w:val="001D4DB3"/>
    <w:rsid w:val="001D4E01"/>
    <w:rsid w:val="001D4E5C"/>
    <w:rsid w:val="001D4E82"/>
    <w:rsid w:val="001D4E84"/>
    <w:rsid w:val="001D4EE0"/>
    <w:rsid w:val="001D4F02"/>
    <w:rsid w:val="001D4F31"/>
    <w:rsid w:val="001D4F4D"/>
    <w:rsid w:val="001D4F79"/>
    <w:rsid w:val="001D50F8"/>
    <w:rsid w:val="001D5110"/>
    <w:rsid w:val="001D5166"/>
    <w:rsid w:val="001D5176"/>
    <w:rsid w:val="001D525D"/>
    <w:rsid w:val="001D528C"/>
    <w:rsid w:val="001D5294"/>
    <w:rsid w:val="001D52C5"/>
    <w:rsid w:val="001D530B"/>
    <w:rsid w:val="001D5324"/>
    <w:rsid w:val="001D5335"/>
    <w:rsid w:val="001D535C"/>
    <w:rsid w:val="001D5366"/>
    <w:rsid w:val="001D536D"/>
    <w:rsid w:val="001D53CA"/>
    <w:rsid w:val="001D53CD"/>
    <w:rsid w:val="001D545E"/>
    <w:rsid w:val="001D546A"/>
    <w:rsid w:val="001D546F"/>
    <w:rsid w:val="001D5490"/>
    <w:rsid w:val="001D549F"/>
    <w:rsid w:val="001D54B3"/>
    <w:rsid w:val="001D54B9"/>
    <w:rsid w:val="001D54C4"/>
    <w:rsid w:val="001D5545"/>
    <w:rsid w:val="001D5553"/>
    <w:rsid w:val="001D5555"/>
    <w:rsid w:val="001D556C"/>
    <w:rsid w:val="001D5572"/>
    <w:rsid w:val="001D5578"/>
    <w:rsid w:val="001D55D0"/>
    <w:rsid w:val="001D55FF"/>
    <w:rsid w:val="001D5606"/>
    <w:rsid w:val="001D5616"/>
    <w:rsid w:val="001D5630"/>
    <w:rsid w:val="001D5696"/>
    <w:rsid w:val="001D5739"/>
    <w:rsid w:val="001D5743"/>
    <w:rsid w:val="001D574E"/>
    <w:rsid w:val="001D578B"/>
    <w:rsid w:val="001D5790"/>
    <w:rsid w:val="001D5887"/>
    <w:rsid w:val="001D589E"/>
    <w:rsid w:val="001D58AC"/>
    <w:rsid w:val="001D5911"/>
    <w:rsid w:val="001D5915"/>
    <w:rsid w:val="001D592E"/>
    <w:rsid w:val="001D593D"/>
    <w:rsid w:val="001D59B0"/>
    <w:rsid w:val="001D59D5"/>
    <w:rsid w:val="001D59EC"/>
    <w:rsid w:val="001D59EE"/>
    <w:rsid w:val="001D5A0D"/>
    <w:rsid w:val="001D5A2A"/>
    <w:rsid w:val="001D5A6D"/>
    <w:rsid w:val="001D5AD5"/>
    <w:rsid w:val="001D5B78"/>
    <w:rsid w:val="001D5B7D"/>
    <w:rsid w:val="001D5B7F"/>
    <w:rsid w:val="001D5BFE"/>
    <w:rsid w:val="001D5C73"/>
    <w:rsid w:val="001D5C88"/>
    <w:rsid w:val="001D5CEE"/>
    <w:rsid w:val="001D5CFC"/>
    <w:rsid w:val="001D5D8D"/>
    <w:rsid w:val="001D5D8F"/>
    <w:rsid w:val="001D5DBE"/>
    <w:rsid w:val="001D5E0F"/>
    <w:rsid w:val="001D5E23"/>
    <w:rsid w:val="001D5E60"/>
    <w:rsid w:val="001D5EE0"/>
    <w:rsid w:val="001D5F50"/>
    <w:rsid w:val="001D5F8F"/>
    <w:rsid w:val="001D5FA3"/>
    <w:rsid w:val="001D5FB1"/>
    <w:rsid w:val="001D6005"/>
    <w:rsid w:val="001D601E"/>
    <w:rsid w:val="001D608F"/>
    <w:rsid w:val="001D60A8"/>
    <w:rsid w:val="001D610C"/>
    <w:rsid w:val="001D6136"/>
    <w:rsid w:val="001D6176"/>
    <w:rsid w:val="001D6250"/>
    <w:rsid w:val="001D626F"/>
    <w:rsid w:val="001D62A5"/>
    <w:rsid w:val="001D62BD"/>
    <w:rsid w:val="001D62EB"/>
    <w:rsid w:val="001D6303"/>
    <w:rsid w:val="001D6399"/>
    <w:rsid w:val="001D639A"/>
    <w:rsid w:val="001D63A6"/>
    <w:rsid w:val="001D6475"/>
    <w:rsid w:val="001D6499"/>
    <w:rsid w:val="001D6538"/>
    <w:rsid w:val="001D659C"/>
    <w:rsid w:val="001D65A5"/>
    <w:rsid w:val="001D65AD"/>
    <w:rsid w:val="001D65C0"/>
    <w:rsid w:val="001D65D8"/>
    <w:rsid w:val="001D662F"/>
    <w:rsid w:val="001D6644"/>
    <w:rsid w:val="001D6646"/>
    <w:rsid w:val="001D6663"/>
    <w:rsid w:val="001D66C6"/>
    <w:rsid w:val="001D66F9"/>
    <w:rsid w:val="001D6717"/>
    <w:rsid w:val="001D6719"/>
    <w:rsid w:val="001D677F"/>
    <w:rsid w:val="001D6799"/>
    <w:rsid w:val="001D67EA"/>
    <w:rsid w:val="001D681E"/>
    <w:rsid w:val="001D682A"/>
    <w:rsid w:val="001D683E"/>
    <w:rsid w:val="001D6842"/>
    <w:rsid w:val="001D68BC"/>
    <w:rsid w:val="001D68D6"/>
    <w:rsid w:val="001D68F6"/>
    <w:rsid w:val="001D6928"/>
    <w:rsid w:val="001D6971"/>
    <w:rsid w:val="001D6994"/>
    <w:rsid w:val="001D69EC"/>
    <w:rsid w:val="001D69F7"/>
    <w:rsid w:val="001D6AE1"/>
    <w:rsid w:val="001D6AF7"/>
    <w:rsid w:val="001D6AF8"/>
    <w:rsid w:val="001D6B21"/>
    <w:rsid w:val="001D6B57"/>
    <w:rsid w:val="001D6B70"/>
    <w:rsid w:val="001D6BC2"/>
    <w:rsid w:val="001D6BCC"/>
    <w:rsid w:val="001D6BDA"/>
    <w:rsid w:val="001D6C05"/>
    <w:rsid w:val="001D6C2D"/>
    <w:rsid w:val="001D6C60"/>
    <w:rsid w:val="001D6C62"/>
    <w:rsid w:val="001D6CAE"/>
    <w:rsid w:val="001D6D21"/>
    <w:rsid w:val="001D6D32"/>
    <w:rsid w:val="001D6D64"/>
    <w:rsid w:val="001D6DD2"/>
    <w:rsid w:val="001D6E61"/>
    <w:rsid w:val="001D6E8B"/>
    <w:rsid w:val="001D6E94"/>
    <w:rsid w:val="001D6F03"/>
    <w:rsid w:val="001D6F08"/>
    <w:rsid w:val="001D6F17"/>
    <w:rsid w:val="001D6F5E"/>
    <w:rsid w:val="001D6F6A"/>
    <w:rsid w:val="001D6F88"/>
    <w:rsid w:val="001D7010"/>
    <w:rsid w:val="001D70C1"/>
    <w:rsid w:val="001D70C6"/>
    <w:rsid w:val="001D70E6"/>
    <w:rsid w:val="001D7162"/>
    <w:rsid w:val="001D7176"/>
    <w:rsid w:val="001D71B2"/>
    <w:rsid w:val="001D71D5"/>
    <w:rsid w:val="001D7205"/>
    <w:rsid w:val="001D7231"/>
    <w:rsid w:val="001D724B"/>
    <w:rsid w:val="001D724C"/>
    <w:rsid w:val="001D7349"/>
    <w:rsid w:val="001D7352"/>
    <w:rsid w:val="001D7439"/>
    <w:rsid w:val="001D7468"/>
    <w:rsid w:val="001D746E"/>
    <w:rsid w:val="001D7474"/>
    <w:rsid w:val="001D7530"/>
    <w:rsid w:val="001D7536"/>
    <w:rsid w:val="001D7542"/>
    <w:rsid w:val="001D7549"/>
    <w:rsid w:val="001D756B"/>
    <w:rsid w:val="001D7574"/>
    <w:rsid w:val="001D757C"/>
    <w:rsid w:val="001D7596"/>
    <w:rsid w:val="001D75C7"/>
    <w:rsid w:val="001D75CE"/>
    <w:rsid w:val="001D75D9"/>
    <w:rsid w:val="001D7630"/>
    <w:rsid w:val="001D7644"/>
    <w:rsid w:val="001D7665"/>
    <w:rsid w:val="001D7674"/>
    <w:rsid w:val="001D7690"/>
    <w:rsid w:val="001D76A0"/>
    <w:rsid w:val="001D76C5"/>
    <w:rsid w:val="001D7700"/>
    <w:rsid w:val="001D777C"/>
    <w:rsid w:val="001D77C2"/>
    <w:rsid w:val="001D77CA"/>
    <w:rsid w:val="001D77D7"/>
    <w:rsid w:val="001D781F"/>
    <w:rsid w:val="001D7821"/>
    <w:rsid w:val="001D784F"/>
    <w:rsid w:val="001D788F"/>
    <w:rsid w:val="001D78DF"/>
    <w:rsid w:val="001D7947"/>
    <w:rsid w:val="001D79C1"/>
    <w:rsid w:val="001D7AD9"/>
    <w:rsid w:val="001D7B84"/>
    <w:rsid w:val="001D7B8C"/>
    <w:rsid w:val="001D7B8E"/>
    <w:rsid w:val="001D7BED"/>
    <w:rsid w:val="001D7C61"/>
    <w:rsid w:val="001D7C7C"/>
    <w:rsid w:val="001D7CAF"/>
    <w:rsid w:val="001D7CE4"/>
    <w:rsid w:val="001D7D00"/>
    <w:rsid w:val="001D7D1F"/>
    <w:rsid w:val="001D7D83"/>
    <w:rsid w:val="001D7D8F"/>
    <w:rsid w:val="001D7DB8"/>
    <w:rsid w:val="001D7DE2"/>
    <w:rsid w:val="001D7DEA"/>
    <w:rsid w:val="001D7E6D"/>
    <w:rsid w:val="001D7E70"/>
    <w:rsid w:val="001D7E88"/>
    <w:rsid w:val="001D7EA9"/>
    <w:rsid w:val="001D7F2D"/>
    <w:rsid w:val="001D7F34"/>
    <w:rsid w:val="001D7F3A"/>
    <w:rsid w:val="001D7F41"/>
    <w:rsid w:val="001D7F4F"/>
    <w:rsid w:val="001D7F62"/>
    <w:rsid w:val="001D7FE2"/>
    <w:rsid w:val="001E0022"/>
    <w:rsid w:val="001E007B"/>
    <w:rsid w:val="001E009D"/>
    <w:rsid w:val="001E00CE"/>
    <w:rsid w:val="001E00D0"/>
    <w:rsid w:val="001E00E9"/>
    <w:rsid w:val="001E010D"/>
    <w:rsid w:val="001E0112"/>
    <w:rsid w:val="001E0155"/>
    <w:rsid w:val="001E0170"/>
    <w:rsid w:val="001E0177"/>
    <w:rsid w:val="001E01EB"/>
    <w:rsid w:val="001E020D"/>
    <w:rsid w:val="001E0226"/>
    <w:rsid w:val="001E025E"/>
    <w:rsid w:val="001E0267"/>
    <w:rsid w:val="001E027F"/>
    <w:rsid w:val="001E0298"/>
    <w:rsid w:val="001E029E"/>
    <w:rsid w:val="001E02C6"/>
    <w:rsid w:val="001E02E9"/>
    <w:rsid w:val="001E0352"/>
    <w:rsid w:val="001E0380"/>
    <w:rsid w:val="001E0381"/>
    <w:rsid w:val="001E03A6"/>
    <w:rsid w:val="001E03CB"/>
    <w:rsid w:val="001E03F3"/>
    <w:rsid w:val="001E041D"/>
    <w:rsid w:val="001E041E"/>
    <w:rsid w:val="001E0484"/>
    <w:rsid w:val="001E048D"/>
    <w:rsid w:val="001E04F1"/>
    <w:rsid w:val="001E0525"/>
    <w:rsid w:val="001E05A1"/>
    <w:rsid w:val="001E05E3"/>
    <w:rsid w:val="001E05FB"/>
    <w:rsid w:val="001E0627"/>
    <w:rsid w:val="001E0654"/>
    <w:rsid w:val="001E065B"/>
    <w:rsid w:val="001E068D"/>
    <w:rsid w:val="001E06C0"/>
    <w:rsid w:val="001E0722"/>
    <w:rsid w:val="001E076D"/>
    <w:rsid w:val="001E0787"/>
    <w:rsid w:val="001E0805"/>
    <w:rsid w:val="001E0840"/>
    <w:rsid w:val="001E084D"/>
    <w:rsid w:val="001E08FA"/>
    <w:rsid w:val="001E0965"/>
    <w:rsid w:val="001E09F7"/>
    <w:rsid w:val="001E0A24"/>
    <w:rsid w:val="001E0A6F"/>
    <w:rsid w:val="001E0AB9"/>
    <w:rsid w:val="001E0B25"/>
    <w:rsid w:val="001E0B5F"/>
    <w:rsid w:val="001E0B72"/>
    <w:rsid w:val="001E0BEB"/>
    <w:rsid w:val="001E0C05"/>
    <w:rsid w:val="001E0C25"/>
    <w:rsid w:val="001E0C2D"/>
    <w:rsid w:val="001E0C34"/>
    <w:rsid w:val="001E0C45"/>
    <w:rsid w:val="001E0C81"/>
    <w:rsid w:val="001E0CDB"/>
    <w:rsid w:val="001E0CE1"/>
    <w:rsid w:val="001E0CF3"/>
    <w:rsid w:val="001E0D39"/>
    <w:rsid w:val="001E0D47"/>
    <w:rsid w:val="001E0D51"/>
    <w:rsid w:val="001E0D72"/>
    <w:rsid w:val="001E0DA1"/>
    <w:rsid w:val="001E0DDE"/>
    <w:rsid w:val="001E0DE2"/>
    <w:rsid w:val="001E0E5A"/>
    <w:rsid w:val="001E0E75"/>
    <w:rsid w:val="001E0EFD"/>
    <w:rsid w:val="001E0F28"/>
    <w:rsid w:val="001E0F4F"/>
    <w:rsid w:val="001E0F52"/>
    <w:rsid w:val="001E0FBD"/>
    <w:rsid w:val="001E0FCA"/>
    <w:rsid w:val="001E0FD7"/>
    <w:rsid w:val="001E1018"/>
    <w:rsid w:val="001E1086"/>
    <w:rsid w:val="001E10AA"/>
    <w:rsid w:val="001E114B"/>
    <w:rsid w:val="001E115F"/>
    <w:rsid w:val="001E1173"/>
    <w:rsid w:val="001E1178"/>
    <w:rsid w:val="001E1296"/>
    <w:rsid w:val="001E129A"/>
    <w:rsid w:val="001E129C"/>
    <w:rsid w:val="001E12A9"/>
    <w:rsid w:val="001E1338"/>
    <w:rsid w:val="001E137C"/>
    <w:rsid w:val="001E13DA"/>
    <w:rsid w:val="001E13DC"/>
    <w:rsid w:val="001E1417"/>
    <w:rsid w:val="001E1435"/>
    <w:rsid w:val="001E147C"/>
    <w:rsid w:val="001E14EE"/>
    <w:rsid w:val="001E1509"/>
    <w:rsid w:val="001E1570"/>
    <w:rsid w:val="001E15A2"/>
    <w:rsid w:val="001E164E"/>
    <w:rsid w:val="001E165E"/>
    <w:rsid w:val="001E16AD"/>
    <w:rsid w:val="001E16BE"/>
    <w:rsid w:val="001E1700"/>
    <w:rsid w:val="001E1701"/>
    <w:rsid w:val="001E1710"/>
    <w:rsid w:val="001E176F"/>
    <w:rsid w:val="001E1772"/>
    <w:rsid w:val="001E17D9"/>
    <w:rsid w:val="001E17EC"/>
    <w:rsid w:val="001E1843"/>
    <w:rsid w:val="001E1852"/>
    <w:rsid w:val="001E185B"/>
    <w:rsid w:val="001E185F"/>
    <w:rsid w:val="001E18AE"/>
    <w:rsid w:val="001E18B5"/>
    <w:rsid w:val="001E18FA"/>
    <w:rsid w:val="001E1975"/>
    <w:rsid w:val="001E1985"/>
    <w:rsid w:val="001E1A47"/>
    <w:rsid w:val="001E1A8E"/>
    <w:rsid w:val="001E1AA6"/>
    <w:rsid w:val="001E1ACD"/>
    <w:rsid w:val="001E1BC0"/>
    <w:rsid w:val="001E1C61"/>
    <w:rsid w:val="001E1CC3"/>
    <w:rsid w:val="001E1CE7"/>
    <w:rsid w:val="001E1D0A"/>
    <w:rsid w:val="001E1D0C"/>
    <w:rsid w:val="001E1E31"/>
    <w:rsid w:val="001E1E4A"/>
    <w:rsid w:val="001E1E54"/>
    <w:rsid w:val="001E1E58"/>
    <w:rsid w:val="001E1F25"/>
    <w:rsid w:val="001E1FD9"/>
    <w:rsid w:val="001E1FE5"/>
    <w:rsid w:val="001E209C"/>
    <w:rsid w:val="001E20C9"/>
    <w:rsid w:val="001E2137"/>
    <w:rsid w:val="001E215B"/>
    <w:rsid w:val="001E2164"/>
    <w:rsid w:val="001E2168"/>
    <w:rsid w:val="001E21D4"/>
    <w:rsid w:val="001E226A"/>
    <w:rsid w:val="001E2287"/>
    <w:rsid w:val="001E2296"/>
    <w:rsid w:val="001E22C6"/>
    <w:rsid w:val="001E235A"/>
    <w:rsid w:val="001E2381"/>
    <w:rsid w:val="001E2383"/>
    <w:rsid w:val="001E23C6"/>
    <w:rsid w:val="001E23ED"/>
    <w:rsid w:val="001E244F"/>
    <w:rsid w:val="001E2454"/>
    <w:rsid w:val="001E2472"/>
    <w:rsid w:val="001E24D3"/>
    <w:rsid w:val="001E24D7"/>
    <w:rsid w:val="001E2517"/>
    <w:rsid w:val="001E2558"/>
    <w:rsid w:val="001E256F"/>
    <w:rsid w:val="001E2587"/>
    <w:rsid w:val="001E25AD"/>
    <w:rsid w:val="001E25DD"/>
    <w:rsid w:val="001E25FF"/>
    <w:rsid w:val="001E2621"/>
    <w:rsid w:val="001E2622"/>
    <w:rsid w:val="001E268F"/>
    <w:rsid w:val="001E26C0"/>
    <w:rsid w:val="001E26C5"/>
    <w:rsid w:val="001E26CE"/>
    <w:rsid w:val="001E26F9"/>
    <w:rsid w:val="001E2751"/>
    <w:rsid w:val="001E2752"/>
    <w:rsid w:val="001E2850"/>
    <w:rsid w:val="001E2897"/>
    <w:rsid w:val="001E290B"/>
    <w:rsid w:val="001E291B"/>
    <w:rsid w:val="001E292C"/>
    <w:rsid w:val="001E292E"/>
    <w:rsid w:val="001E2931"/>
    <w:rsid w:val="001E2967"/>
    <w:rsid w:val="001E2975"/>
    <w:rsid w:val="001E2979"/>
    <w:rsid w:val="001E2980"/>
    <w:rsid w:val="001E2987"/>
    <w:rsid w:val="001E2A16"/>
    <w:rsid w:val="001E2A1F"/>
    <w:rsid w:val="001E2A25"/>
    <w:rsid w:val="001E2A38"/>
    <w:rsid w:val="001E2AB2"/>
    <w:rsid w:val="001E2AC2"/>
    <w:rsid w:val="001E2AC3"/>
    <w:rsid w:val="001E2B22"/>
    <w:rsid w:val="001E2B48"/>
    <w:rsid w:val="001E2BE2"/>
    <w:rsid w:val="001E2C23"/>
    <w:rsid w:val="001E2C41"/>
    <w:rsid w:val="001E2CA1"/>
    <w:rsid w:val="001E2CD2"/>
    <w:rsid w:val="001E2D0B"/>
    <w:rsid w:val="001E2D2C"/>
    <w:rsid w:val="001E2D80"/>
    <w:rsid w:val="001E2D95"/>
    <w:rsid w:val="001E2D9B"/>
    <w:rsid w:val="001E2DB9"/>
    <w:rsid w:val="001E2E28"/>
    <w:rsid w:val="001E2E2B"/>
    <w:rsid w:val="001E2E51"/>
    <w:rsid w:val="001E2E7F"/>
    <w:rsid w:val="001E2ED6"/>
    <w:rsid w:val="001E2EF0"/>
    <w:rsid w:val="001E2F04"/>
    <w:rsid w:val="001E2F13"/>
    <w:rsid w:val="001E2F34"/>
    <w:rsid w:val="001E2F37"/>
    <w:rsid w:val="001E2F7D"/>
    <w:rsid w:val="001E2F8E"/>
    <w:rsid w:val="001E2FAE"/>
    <w:rsid w:val="001E305A"/>
    <w:rsid w:val="001E308D"/>
    <w:rsid w:val="001E309B"/>
    <w:rsid w:val="001E30DA"/>
    <w:rsid w:val="001E3143"/>
    <w:rsid w:val="001E314F"/>
    <w:rsid w:val="001E31CE"/>
    <w:rsid w:val="001E31F0"/>
    <w:rsid w:val="001E3213"/>
    <w:rsid w:val="001E3298"/>
    <w:rsid w:val="001E32DC"/>
    <w:rsid w:val="001E32FF"/>
    <w:rsid w:val="001E3358"/>
    <w:rsid w:val="001E3386"/>
    <w:rsid w:val="001E3390"/>
    <w:rsid w:val="001E33EF"/>
    <w:rsid w:val="001E3413"/>
    <w:rsid w:val="001E345B"/>
    <w:rsid w:val="001E3462"/>
    <w:rsid w:val="001E3483"/>
    <w:rsid w:val="001E34C0"/>
    <w:rsid w:val="001E34DA"/>
    <w:rsid w:val="001E35B3"/>
    <w:rsid w:val="001E35C0"/>
    <w:rsid w:val="001E35CB"/>
    <w:rsid w:val="001E35E9"/>
    <w:rsid w:val="001E3651"/>
    <w:rsid w:val="001E366F"/>
    <w:rsid w:val="001E367E"/>
    <w:rsid w:val="001E36A9"/>
    <w:rsid w:val="001E36FD"/>
    <w:rsid w:val="001E3702"/>
    <w:rsid w:val="001E3737"/>
    <w:rsid w:val="001E3748"/>
    <w:rsid w:val="001E3761"/>
    <w:rsid w:val="001E37C7"/>
    <w:rsid w:val="001E37CD"/>
    <w:rsid w:val="001E3892"/>
    <w:rsid w:val="001E390A"/>
    <w:rsid w:val="001E39B2"/>
    <w:rsid w:val="001E39DA"/>
    <w:rsid w:val="001E39DF"/>
    <w:rsid w:val="001E3A30"/>
    <w:rsid w:val="001E3A67"/>
    <w:rsid w:val="001E3A88"/>
    <w:rsid w:val="001E3AFA"/>
    <w:rsid w:val="001E3B3B"/>
    <w:rsid w:val="001E3B59"/>
    <w:rsid w:val="001E3BA9"/>
    <w:rsid w:val="001E3BB3"/>
    <w:rsid w:val="001E3BBA"/>
    <w:rsid w:val="001E3BC0"/>
    <w:rsid w:val="001E3BF0"/>
    <w:rsid w:val="001E3C24"/>
    <w:rsid w:val="001E3C33"/>
    <w:rsid w:val="001E3C65"/>
    <w:rsid w:val="001E3C76"/>
    <w:rsid w:val="001E3CC6"/>
    <w:rsid w:val="001E3CFB"/>
    <w:rsid w:val="001E3D03"/>
    <w:rsid w:val="001E3D0E"/>
    <w:rsid w:val="001E3DBE"/>
    <w:rsid w:val="001E3E66"/>
    <w:rsid w:val="001E3E77"/>
    <w:rsid w:val="001E3EB6"/>
    <w:rsid w:val="001E3EC2"/>
    <w:rsid w:val="001E3F73"/>
    <w:rsid w:val="001E3F8E"/>
    <w:rsid w:val="001E3F9C"/>
    <w:rsid w:val="001E3FC3"/>
    <w:rsid w:val="001E3FC7"/>
    <w:rsid w:val="001E3FF0"/>
    <w:rsid w:val="001E3FF3"/>
    <w:rsid w:val="001E4095"/>
    <w:rsid w:val="001E40AF"/>
    <w:rsid w:val="001E40D7"/>
    <w:rsid w:val="001E4149"/>
    <w:rsid w:val="001E4193"/>
    <w:rsid w:val="001E41A2"/>
    <w:rsid w:val="001E4225"/>
    <w:rsid w:val="001E4241"/>
    <w:rsid w:val="001E4245"/>
    <w:rsid w:val="001E425B"/>
    <w:rsid w:val="001E4281"/>
    <w:rsid w:val="001E4283"/>
    <w:rsid w:val="001E42A2"/>
    <w:rsid w:val="001E42F4"/>
    <w:rsid w:val="001E4318"/>
    <w:rsid w:val="001E4361"/>
    <w:rsid w:val="001E4432"/>
    <w:rsid w:val="001E444D"/>
    <w:rsid w:val="001E4468"/>
    <w:rsid w:val="001E446A"/>
    <w:rsid w:val="001E44CD"/>
    <w:rsid w:val="001E44D3"/>
    <w:rsid w:val="001E44DC"/>
    <w:rsid w:val="001E4559"/>
    <w:rsid w:val="001E45A0"/>
    <w:rsid w:val="001E45D5"/>
    <w:rsid w:val="001E4617"/>
    <w:rsid w:val="001E4624"/>
    <w:rsid w:val="001E46B3"/>
    <w:rsid w:val="001E46DB"/>
    <w:rsid w:val="001E46E0"/>
    <w:rsid w:val="001E4739"/>
    <w:rsid w:val="001E473D"/>
    <w:rsid w:val="001E4785"/>
    <w:rsid w:val="001E478E"/>
    <w:rsid w:val="001E47B6"/>
    <w:rsid w:val="001E47B8"/>
    <w:rsid w:val="001E4819"/>
    <w:rsid w:val="001E4826"/>
    <w:rsid w:val="001E4861"/>
    <w:rsid w:val="001E48BC"/>
    <w:rsid w:val="001E48D5"/>
    <w:rsid w:val="001E4924"/>
    <w:rsid w:val="001E4980"/>
    <w:rsid w:val="001E4990"/>
    <w:rsid w:val="001E49CA"/>
    <w:rsid w:val="001E49DB"/>
    <w:rsid w:val="001E49F4"/>
    <w:rsid w:val="001E49F5"/>
    <w:rsid w:val="001E4A3B"/>
    <w:rsid w:val="001E4A53"/>
    <w:rsid w:val="001E4AD0"/>
    <w:rsid w:val="001E4AD8"/>
    <w:rsid w:val="001E4AE3"/>
    <w:rsid w:val="001E4B06"/>
    <w:rsid w:val="001E4B34"/>
    <w:rsid w:val="001E4B62"/>
    <w:rsid w:val="001E4B94"/>
    <w:rsid w:val="001E4BC4"/>
    <w:rsid w:val="001E4C22"/>
    <w:rsid w:val="001E4C28"/>
    <w:rsid w:val="001E4C3A"/>
    <w:rsid w:val="001E4C82"/>
    <w:rsid w:val="001E4CE5"/>
    <w:rsid w:val="001E4CE7"/>
    <w:rsid w:val="001E4D22"/>
    <w:rsid w:val="001E4D38"/>
    <w:rsid w:val="001E4D44"/>
    <w:rsid w:val="001E4D68"/>
    <w:rsid w:val="001E4D74"/>
    <w:rsid w:val="001E4D99"/>
    <w:rsid w:val="001E4DA5"/>
    <w:rsid w:val="001E4DAA"/>
    <w:rsid w:val="001E4E08"/>
    <w:rsid w:val="001E4E12"/>
    <w:rsid w:val="001E4EA2"/>
    <w:rsid w:val="001E4F6B"/>
    <w:rsid w:val="001E502B"/>
    <w:rsid w:val="001E50DB"/>
    <w:rsid w:val="001E50E7"/>
    <w:rsid w:val="001E5139"/>
    <w:rsid w:val="001E513F"/>
    <w:rsid w:val="001E515F"/>
    <w:rsid w:val="001E51CC"/>
    <w:rsid w:val="001E51E6"/>
    <w:rsid w:val="001E522A"/>
    <w:rsid w:val="001E525B"/>
    <w:rsid w:val="001E537D"/>
    <w:rsid w:val="001E5381"/>
    <w:rsid w:val="001E539D"/>
    <w:rsid w:val="001E541E"/>
    <w:rsid w:val="001E5427"/>
    <w:rsid w:val="001E54A3"/>
    <w:rsid w:val="001E54A8"/>
    <w:rsid w:val="001E54DF"/>
    <w:rsid w:val="001E54EA"/>
    <w:rsid w:val="001E54ED"/>
    <w:rsid w:val="001E54F8"/>
    <w:rsid w:val="001E5522"/>
    <w:rsid w:val="001E5541"/>
    <w:rsid w:val="001E5550"/>
    <w:rsid w:val="001E556A"/>
    <w:rsid w:val="001E55BB"/>
    <w:rsid w:val="001E5673"/>
    <w:rsid w:val="001E56A8"/>
    <w:rsid w:val="001E56F6"/>
    <w:rsid w:val="001E5706"/>
    <w:rsid w:val="001E573A"/>
    <w:rsid w:val="001E5742"/>
    <w:rsid w:val="001E5761"/>
    <w:rsid w:val="001E57A7"/>
    <w:rsid w:val="001E57E9"/>
    <w:rsid w:val="001E5826"/>
    <w:rsid w:val="001E583B"/>
    <w:rsid w:val="001E5859"/>
    <w:rsid w:val="001E5879"/>
    <w:rsid w:val="001E58E1"/>
    <w:rsid w:val="001E5964"/>
    <w:rsid w:val="001E596B"/>
    <w:rsid w:val="001E5977"/>
    <w:rsid w:val="001E59C5"/>
    <w:rsid w:val="001E5A5B"/>
    <w:rsid w:val="001E5A64"/>
    <w:rsid w:val="001E5A89"/>
    <w:rsid w:val="001E5AD5"/>
    <w:rsid w:val="001E5AE9"/>
    <w:rsid w:val="001E5B03"/>
    <w:rsid w:val="001E5B89"/>
    <w:rsid w:val="001E5B8F"/>
    <w:rsid w:val="001E5BD1"/>
    <w:rsid w:val="001E5C1A"/>
    <w:rsid w:val="001E5C1B"/>
    <w:rsid w:val="001E5C36"/>
    <w:rsid w:val="001E5C43"/>
    <w:rsid w:val="001E5C54"/>
    <w:rsid w:val="001E5CA2"/>
    <w:rsid w:val="001E5CA4"/>
    <w:rsid w:val="001E5D23"/>
    <w:rsid w:val="001E5D2C"/>
    <w:rsid w:val="001E5D3F"/>
    <w:rsid w:val="001E5D8E"/>
    <w:rsid w:val="001E5DF7"/>
    <w:rsid w:val="001E5E28"/>
    <w:rsid w:val="001E5E67"/>
    <w:rsid w:val="001E5EB0"/>
    <w:rsid w:val="001E5EB2"/>
    <w:rsid w:val="001E5EC0"/>
    <w:rsid w:val="001E5F36"/>
    <w:rsid w:val="001E5F9F"/>
    <w:rsid w:val="001E5FA8"/>
    <w:rsid w:val="001E5FDA"/>
    <w:rsid w:val="001E5FE5"/>
    <w:rsid w:val="001E6038"/>
    <w:rsid w:val="001E6074"/>
    <w:rsid w:val="001E608A"/>
    <w:rsid w:val="001E60AF"/>
    <w:rsid w:val="001E610D"/>
    <w:rsid w:val="001E6131"/>
    <w:rsid w:val="001E614E"/>
    <w:rsid w:val="001E615D"/>
    <w:rsid w:val="001E6176"/>
    <w:rsid w:val="001E617F"/>
    <w:rsid w:val="001E61CA"/>
    <w:rsid w:val="001E61DD"/>
    <w:rsid w:val="001E627A"/>
    <w:rsid w:val="001E62C9"/>
    <w:rsid w:val="001E630D"/>
    <w:rsid w:val="001E6408"/>
    <w:rsid w:val="001E6466"/>
    <w:rsid w:val="001E6479"/>
    <w:rsid w:val="001E6492"/>
    <w:rsid w:val="001E64AA"/>
    <w:rsid w:val="001E6521"/>
    <w:rsid w:val="001E653F"/>
    <w:rsid w:val="001E65A9"/>
    <w:rsid w:val="001E65B7"/>
    <w:rsid w:val="001E65F6"/>
    <w:rsid w:val="001E6618"/>
    <w:rsid w:val="001E6651"/>
    <w:rsid w:val="001E6679"/>
    <w:rsid w:val="001E6687"/>
    <w:rsid w:val="001E66DF"/>
    <w:rsid w:val="001E66F4"/>
    <w:rsid w:val="001E6745"/>
    <w:rsid w:val="001E674E"/>
    <w:rsid w:val="001E6754"/>
    <w:rsid w:val="001E6759"/>
    <w:rsid w:val="001E6764"/>
    <w:rsid w:val="001E67CC"/>
    <w:rsid w:val="001E67E0"/>
    <w:rsid w:val="001E6861"/>
    <w:rsid w:val="001E68B1"/>
    <w:rsid w:val="001E6944"/>
    <w:rsid w:val="001E6985"/>
    <w:rsid w:val="001E69CB"/>
    <w:rsid w:val="001E69F3"/>
    <w:rsid w:val="001E6A7D"/>
    <w:rsid w:val="001E6A89"/>
    <w:rsid w:val="001E6B61"/>
    <w:rsid w:val="001E6B8F"/>
    <w:rsid w:val="001E6C0A"/>
    <w:rsid w:val="001E6C21"/>
    <w:rsid w:val="001E6C75"/>
    <w:rsid w:val="001E6C76"/>
    <w:rsid w:val="001E6C88"/>
    <w:rsid w:val="001E6CB2"/>
    <w:rsid w:val="001E6D15"/>
    <w:rsid w:val="001E6D1D"/>
    <w:rsid w:val="001E6D47"/>
    <w:rsid w:val="001E6D71"/>
    <w:rsid w:val="001E6D93"/>
    <w:rsid w:val="001E6DE5"/>
    <w:rsid w:val="001E6DF1"/>
    <w:rsid w:val="001E6E2B"/>
    <w:rsid w:val="001E6E33"/>
    <w:rsid w:val="001E6F67"/>
    <w:rsid w:val="001E6F6D"/>
    <w:rsid w:val="001E6FDF"/>
    <w:rsid w:val="001E6FE3"/>
    <w:rsid w:val="001E7003"/>
    <w:rsid w:val="001E702D"/>
    <w:rsid w:val="001E70B2"/>
    <w:rsid w:val="001E70F5"/>
    <w:rsid w:val="001E7101"/>
    <w:rsid w:val="001E716C"/>
    <w:rsid w:val="001E716F"/>
    <w:rsid w:val="001E71D9"/>
    <w:rsid w:val="001E7206"/>
    <w:rsid w:val="001E724D"/>
    <w:rsid w:val="001E724F"/>
    <w:rsid w:val="001E725A"/>
    <w:rsid w:val="001E729F"/>
    <w:rsid w:val="001E72A8"/>
    <w:rsid w:val="001E7306"/>
    <w:rsid w:val="001E7335"/>
    <w:rsid w:val="001E733C"/>
    <w:rsid w:val="001E7364"/>
    <w:rsid w:val="001E73BB"/>
    <w:rsid w:val="001E742C"/>
    <w:rsid w:val="001E7461"/>
    <w:rsid w:val="001E747F"/>
    <w:rsid w:val="001E74F3"/>
    <w:rsid w:val="001E7514"/>
    <w:rsid w:val="001E7521"/>
    <w:rsid w:val="001E7579"/>
    <w:rsid w:val="001E75A4"/>
    <w:rsid w:val="001E75A6"/>
    <w:rsid w:val="001E75AF"/>
    <w:rsid w:val="001E75BA"/>
    <w:rsid w:val="001E75C3"/>
    <w:rsid w:val="001E75CB"/>
    <w:rsid w:val="001E7655"/>
    <w:rsid w:val="001E7679"/>
    <w:rsid w:val="001E76A4"/>
    <w:rsid w:val="001E76AC"/>
    <w:rsid w:val="001E76E0"/>
    <w:rsid w:val="001E77A2"/>
    <w:rsid w:val="001E77BF"/>
    <w:rsid w:val="001E77D7"/>
    <w:rsid w:val="001E77EB"/>
    <w:rsid w:val="001E783F"/>
    <w:rsid w:val="001E7888"/>
    <w:rsid w:val="001E788B"/>
    <w:rsid w:val="001E78B7"/>
    <w:rsid w:val="001E78CB"/>
    <w:rsid w:val="001E78D0"/>
    <w:rsid w:val="001E78E3"/>
    <w:rsid w:val="001E78F0"/>
    <w:rsid w:val="001E799A"/>
    <w:rsid w:val="001E79F3"/>
    <w:rsid w:val="001E7A04"/>
    <w:rsid w:val="001E7A0D"/>
    <w:rsid w:val="001E7A3B"/>
    <w:rsid w:val="001E7A71"/>
    <w:rsid w:val="001E7ADC"/>
    <w:rsid w:val="001E7B53"/>
    <w:rsid w:val="001E7B6A"/>
    <w:rsid w:val="001E7BA9"/>
    <w:rsid w:val="001E7BB7"/>
    <w:rsid w:val="001E7BDD"/>
    <w:rsid w:val="001E7BF0"/>
    <w:rsid w:val="001E7C55"/>
    <w:rsid w:val="001E7C8F"/>
    <w:rsid w:val="001E7CC8"/>
    <w:rsid w:val="001E7CF3"/>
    <w:rsid w:val="001E7DAA"/>
    <w:rsid w:val="001E7DCC"/>
    <w:rsid w:val="001E7DEA"/>
    <w:rsid w:val="001E7E48"/>
    <w:rsid w:val="001E7E50"/>
    <w:rsid w:val="001E7EAC"/>
    <w:rsid w:val="001E7EB6"/>
    <w:rsid w:val="001E7F15"/>
    <w:rsid w:val="001E7F39"/>
    <w:rsid w:val="001E7F3C"/>
    <w:rsid w:val="001E7F48"/>
    <w:rsid w:val="001E7F52"/>
    <w:rsid w:val="001E7FDA"/>
    <w:rsid w:val="001F0005"/>
    <w:rsid w:val="001F004D"/>
    <w:rsid w:val="001F0061"/>
    <w:rsid w:val="001F00A6"/>
    <w:rsid w:val="001F00AB"/>
    <w:rsid w:val="001F00CF"/>
    <w:rsid w:val="001F014C"/>
    <w:rsid w:val="001F01CD"/>
    <w:rsid w:val="001F02EB"/>
    <w:rsid w:val="001F033D"/>
    <w:rsid w:val="001F03C5"/>
    <w:rsid w:val="001F0402"/>
    <w:rsid w:val="001F0456"/>
    <w:rsid w:val="001F0482"/>
    <w:rsid w:val="001F04D3"/>
    <w:rsid w:val="001F0537"/>
    <w:rsid w:val="001F0550"/>
    <w:rsid w:val="001F055C"/>
    <w:rsid w:val="001F0582"/>
    <w:rsid w:val="001F05DE"/>
    <w:rsid w:val="001F05E5"/>
    <w:rsid w:val="001F05F0"/>
    <w:rsid w:val="001F062D"/>
    <w:rsid w:val="001F0647"/>
    <w:rsid w:val="001F066B"/>
    <w:rsid w:val="001F066C"/>
    <w:rsid w:val="001F06DF"/>
    <w:rsid w:val="001F077A"/>
    <w:rsid w:val="001F0853"/>
    <w:rsid w:val="001F0883"/>
    <w:rsid w:val="001F088C"/>
    <w:rsid w:val="001F088F"/>
    <w:rsid w:val="001F089C"/>
    <w:rsid w:val="001F08AD"/>
    <w:rsid w:val="001F08D8"/>
    <w:rsid w:val="001F090C"/>
    <w:rsid w:val="001F0954"/>
    <w:rsid w:val="001F0962"/>
    <w:rsid w:val="001F0971"/>
    <w:rsid w:val="001F099A"/>
    <w:rsid w:val="001F09BE"/>
    <w:rsid w:val="001F09CD"/>
    <w:rsid w:val="001F09E8"/>
    <w:rsid w:val="001F09EB"/>
    <w:rsid w:val="001F0A4F"/>
    <w:rsid w:val="001F0AB3"/>
    <w:rsid w:val="001F0AEB"/>
    <w:rsid w:val="001F0B25"/>
    <w:rsid w:val="001F0BA1"/>
    <w:rsid w:val="001F0C29"/>
    <w:rsid w:val="001F0C47"/>
    <w:rsid w:val="001F0CD5"/>
    <w:rsid w:val="001F0CDD"/>
    <w:rsid w:val="001F0D70"/>
    <w:rsid w:val="001F0D78"/>
    <w:rsid w:val="001F0D8D"/>
    <w:rsid w:val="001F0E1C"/>
    <w:rsid w:val="001F0E24"/>
    <w:rsid w:val="001F0E2D"/>
    <w:rsid w:val="001F0F21"/>
    <w:rsid w:val="001F0F3F"/>
    <w:rsid w:val="001F0FED"/>
    <w:rsid w:val="001F0FF8"/>
    <w:rsid w:val="001F1029"/>
    <w:rsid w:val="001F1040"/>
    <w:rsid w:val="001F104D"/>
    <w:rsid w:val="001F1055"/>
    <w:rsid w:val="001F10B8"/>
    <w:rsid w:val="001F1132"/>
    <w:rsid w:val="001F1154"/>
    <w:rsid w:val="001F1156"/>
    <w:rsid w:val="001F115A"/>
    <w:rsid w:val="001F11F8"/>
    <w:rsid w:val="001F1243"/>
    <w:rsid w:val="001F12A1"/>
    <w:rsid w:val="001F12BC"/>
    <w:rsid w:val="001F12F7"/>
    <w:rsid w:val="001F12F9"/>
    <w:rsid w:val="001F1300"/>
    <w:rsid w:val="001F133B"/>
    <w:rsid w:val="001F1350"/>
    <w:rsid w:val="001F13AD"/>
    <w:rsid w:val="001F1500"/>
    <w:rsid w:val="001F1502"/>
    <w:rsid w:val="001F1557"/>
    <w:rsid w:val="001F1588"/>
    <w:rsid w:val="001F15A5"/>
    <w:rsid w:val="001F1602"/>
    <w:rsid w:val="001F160F"/>
    <w:rsid w:val="001F1615"/>
    <w:rsid w:val="001F1622"/>
    <w:rsid w:val="001F1640"/>
    <w:rsid w:val="001F1667"/>
    <w:rsid w:val="001F168E"/>
    <w:rsid w:val="001F16DE"/>
    <w:rsid w:val="001F1720"/>
    <w:rsid w:val="001F175B"/>
    <w:rsid w:val="001F1765"/>
    <w:rsid w:val="001F17E0"/>
    <w:rsid w:val="001F1808"/>
    <w:rsid w:val="001F184E"/>
    <w:rsid w:val="001F1864"/>
    <w:rsid w:val="001F1869"/>
    <w:rsid w:val="001F1872"/>
    <w:rsid w:val="001F18DB"/>
    <w:rsid w:val="001F196A"/>
    <w:rsid w:val="001F19AD"/>
    <w:rsid w:val="001F19F1"/>
    <w:rsid w:val="001F1A1B"/>
    <w:rsid w:val="001F1A2B"/>
    <w:rsid w:val="001F1A7F"/>
    <w:rsid w:val="001F1A82"/>
    <w:rsid w:val="001F1AF6"/>
    <w:rsid w:val="001F1AFC"/>
    <w:rsid w:val="001F1B35"/>
    <w:rsid w:val="001F1B3C"/>
    <w:rsid w:val="001F1B5D"/>
    <w:rsid w:val="001F1B60"/>
    <w:rsid w:val="001F1B71"/>
    <w:rsid w:val="001F1B7A"/>
    <w:rsid w:val="001F1BA7"/>
    <w:rsid w:val="001F1BCD"/>
    <w:rsid w:val="001F1BDA"/>
    <w:rsid w:val="001F1C26"/>
    <w:rsid w:val="001F1C87"/>
    <w:rsid w:val="001F1CD6"/>
    <w:rsid w:val="001F1CDF"/>
    <w:rsid w:val="001F1D19"/>
    <w:rsid w:val="001F1D38"/>
    <w:rsid w:val="001F1D7A"/>
    <w:rsid w:val="001F1DBC"/>
    <w:rsid w:val="001F1E07"/>
    <w:rsid w:val="001F1E0E"/>
    <w:rsid w:val="001F1E6A"/>
    <w:rsid w:val="001F1E8F"/>
    <w:rsid w:val="001F1EA2"/>
    <w:rsid w:val="001F1F06"/>
    <w:rsid w:val="001F1F3A"/>
    <w:rsid w:val="001F1F79"/>
    <w:rsid w:val="001F1FB9"/>
    <w:rsid w:val="001F2019"/>
    <w:rsid w:val="001F2028"/>
    <w:rsid w:val="001F202B"/>
    <w:rsid w:val="001F2056"/>
    <w:rsid w:val="001F20A5"/>
    <w:rsid w:val="001F20E6"/>
    <w:rsid w:val="001F210B"/>
    <w:rsid w:val="001F2122"/>
    <w:rsid w:val="001F2140"/>
    <w:rsid w:val="001F217E"/>
    <w:rsid w:val="001F218E"/>
    <w:rsid w:val="001F21A3"/>
    <w:rsid w:val="001F21B4"/>
    <w:rsid w:val="001F21BF"/>
    <w:rsid w:val="001F2214"/>
    <w:rsid w:val="001F2223"/>
    <w:rsid w:val="001F22B6"/>
    <w:rsid w:val="001F2321"/>
    <w:rsid w:val="001F2363"/>
    <w:rsid w:val="001F2380"/>
    <w:rsid w:val="001F23BA"/>
    <w:rsid w:val="001F23CE"/>
    <w:rsid w:val="001F23DC"/>
    <w:rsid w:val="001F23ED"/>
    <w:rsid w:val="001F241B"/>
    <w:rsid w:val="001F24D1"/>
    <w:rsid w:val="001F250E"/>
    <w:rsid w:val="001F258B"/>
    <w:rsid w:val="001F25B1"/>
    <w:rsid w:val="001F25D6"/>
    <w:rsid w:val="001F2632"/>
    <w:rsid w:val="001F265E"/>
    <w:rsid w:val="001F2660"/>
    <w:rsid w:val="001F26BF"/>
    <w:rsid w:val="001F2748"/>
    <w:rsid w:val="001F2756"/>
    <w:rsid w:val="001F279F"/>
    <w:rsid w:val="001F27CB"/>
    <w:rsid w:val="001F27CE"/>
    <w:rsid w:val="001F27E1"/>
    <w:rsid w:val="001F280E"/>
    <w:rsid w:val="001F2813"/>
    <w:rsid w:val="001F2890"/>
    <w:rsid w:val="001F291E"/>
    <w:rsid w:val="001F2967"/>
    <w:rsid w:val="001F2982"/>
    <w:rsid w:val="001F298C"/>
    <w:rsid w:val="001F29D2"/>
    <w:rsid w:val="001F29F6"/>
    <w:rsid w:val="001F2A4B"/>
    <w:rsid w:val="001F2A50"/>
    <w:rsid w:val="001F2A99"/>
    <w:rsid w:val="001F2B14"/>
    <w:rsid w:val="001F2B7F"/>
    <w:rsid w:val="001F2B90"/>
    <w:rsid w:val="001F2BB0"/>
    <w:rsid w:val="001F2BB1"/>
    <w:rsid w:val="001F2BEF"/>
    <w:rsid w:val="001F2C25"/>
    <w:rsid w:val="001F2C48"/>
    <w:rsid w:val="001F2C4E"/>
    <w:rsid w:val="001F2CBB"/>
    <w:rsid w:val="001F2CD7"/>
    <w:rsid w:val="001F2CF2"/>
    <w:rsid w:val="001F2D09"/>
    <w:rsid w:val="001F2D1D"/>
    <w:rsid w:val="001F2D3D"/>
    <w:rsid w:val="001F2D3E"/>
    <w:rsid w:val="001F2DB4"/>
    <w:rsid w:val="001F2DBB"/>
    <w:rsid w:val="001F2DBD"/>
    <w:rsid w:val="001F2DD7"/>
    <w:rsid w:val="001F2E0E"/>
    <w:rsid w:val="001F2E38"/>
    <w:rsid w:val="001F2E4C"/>
    <w:rsid w:val="001F2E78"/>
    <w:rsid w:val="001F2EA2"/>
    <w:rsid w:val="001F2EF6"/>
    <w:rsid w:val="001F2EFC"/>
    <w:rsid w:val="001F302F"/>
    <w:rsid w:val="001F3032"/>
    <w:rsid w:val="001F305B"/>
    <w:rsid w:val="001F3066"/>
    <w:rsid w:val="001F3077"/>
    <w:rsid w:val="001F30B4"/>
    <w:rsid w:val="001F3174"/>
    <w:rsid w:val="001F31D6"/>
    <w:rsid w:val="001F31DF"/>
    <w:rsid w:val="001F31E9"/>
    <w:rsid w:val="001F31EF"/>
    <w:rsid w:val="001F31FD"/>
    <w:rsid w:val="001F3219"/>
    <w:rsid w:val="001F322E"/>
    <w:rsid w:val="001F32C0"/>
    <w:rsid w:val="001F32C5"/>
    <w:rsid w:val="001F32FF"/>
    <w:rsid w:val="001F3315"/>
    <w:rsid w:val="001F335F"/>
    <w:rsid w:val="001F3384"/>
    <w:rsid w:val="001F3388"/>
    <w:rsid w:val="001F338C"/>
    <w:rsid w:val="001F33AD"/>
    <w:rsid w:val="001F33E8"/>
    <w:rsid w:val="001F3487"/>
    <w:rsid w:val="001F34BC"/>
    <w:rsid w:val="001F3506"/>
    <w:rsid w:val="001F3522"/>
    <w:rsid w:val="001F3538"/>
    <w:rsid w:val="001F3577"/>
    <w:rsid w:val="001F357F"/>
    <w:rsid w:val="001F3598"/>
    <w:rsid w:val="001F35BD"/>
    <w:rsid w:val="001F368D"/>
    <w:rsid w:val="001F36E9"/>
    <w:rsid w:val="001F36EA"/>
    <w:rsid w:val="001F373A"/>
    <w:rsid w:val="001F3763"/>
    <w:rsid w:val="001F3796"/>
    <w:rsid w:val="001F3881"/>
    <w:rsid w:val="001F38D4"/>
    <w:rsid w:val="001F3902"/>
    <w:rsid w:val="001F3930"/>
    <w:rsid w:val="001F396A"/>
    <w:rsid w:val="001F39D0"/>
    <w:rsid w:val="001F39E6"/>
    <w:rsid w:val="001F39F7"/>
    <w:rsid w:val="001F3A18"/>
    <w:rsid w:val="001F3A2D"/>
    <w:rsid w:val="001F3A8F"/>
    <w:rsid w:val="001F3AC4"/>
    <w:rsid w:val="001F3B48"/>
    <w:rsid w:val="001F3B61"/>
    <w:rsid w:val="001F3BC6"/>
    <w:rsid w:val="001F3BDD"/>
    <w:rsid w:val="001F3BF6"/>
    <w:rsid w:val="001F3BF7"/>
    <w:rsid w:val="001F3C12"/>
    <w:rsid w:val="001F3C5C"/>
    <w:rsid w:val="001F3C73"/>
    <w:rsid w:val="001F3C77"/>
    <w:rsid w:val="001F3CB7"/>
    <w:rsid w:val="001F3D10"/>
    <w:rsid w:val="001F3D21"/>
    <w:rsid w:val="001F3D27"/>
    <w:rsid w:val="001F3DC3"/>
    <w:rsid w:val="001F3DDD"/>
    <w:rsid w:val="001F3E78"/>
    <w:rsid w:val="001F3EA4"/>
    <w:rsid w:val="001F3EFE"/>
    <w:rsid w:val="001F3F04"/>
    <w:rsid w:val="001F3F27"/>
    <w:rsid w:val="001F3F33"/>
    <w:rsid w:val="001F3FBB"/>
    <w:rsid w:val="001F3FC2"/>
    <w:rsid w:val="001F3FCE"/>
    <w:rsid w:val="001F3FDA"/>
    <w:rsid w:val="001F406A"/>
    <w:rsid w:val="001F4084"/>
    <w:rsid w:val="001F40FE"/>
    <w:rsid w:val="001F40FF"/>
    <w:rsid w:val="001F410C"/>
    <w:rsid w:val="001F4112"/>
    <w:rsid w:val="001F411B"/>
    <w:rsid w:val="001F4147"/>
    <w:rsid w:val="001F41BB"/>
    <w:rsid w:val="001F41F5"/>
    <w:rsid w:val="001F41F6"/>
    <w:rsid w:val="001F4222"/>
    <w:rsid w:val="001F424C"/>
    <w:rsid w:val="001F4273"/>
    <w:rsid w:val="001F4294"/>
    <w:rsid w:val="001F42B1"/>
    <w:rsid w:val="001F4303"/>
    <w:rsid w:val="001F4323"/>
    <w:rsid w:val="001F4330"/>
    <w:rsid w:val="001F4335"/>
    <w:rsid w:val="001F4338"/>
    <w:rsid w:val="001F4345"/>
    <w:rsid w:val="001F43A4"/>
    <w:rsid w:val="001F4438"/>
    <w:rsid w:val="001F4445"/>
    <w:rsid w:val="001F4462"/>
    <w:rsid w:val="001F4483"/>
    <w:rsid w:val="001F44CA"/>
    <w:rsid w:val="001F453A"/>
    <w:rsid w:val="001F4588"/>
    <w:rsid w:val="001F45F2"/>
    <w:rsid w:val="001F4624"/>
    <w:rsid w:val="001F469F"/>
    <w:rsid w:val="001F46EC"/>
    <w:rsid w:val="001F4759"/>
    <w:rsid w:val="001F4791"/>
    <w:rsid w:val="001F47D2"/>
    <w:rsid w:val="001F47E5"/>
    <w:rsid w:val="001F4815"/>
    <w:rsid w:val="001F4825"/>
    <w:rsid w:val="001F48A1"/>
    <w:rsid w:val="001F48BC"/>
    <w:rsid w:val="001F48C6"/>
    <w:rsid w:val="001F48C8"/>
    <w:rsid w:val="001F490D"/>
    <w:rsid w:val="001F4928"/>
    <w:rsid w:val="001F4940"/>
    <w:rsid w:val="001F494C"/>
    <w:rsid w:val="001F495D"/>
    <w:rsid w:val="001F4985"/>
    <w:rsid w:val="001F4A1F"/>
    <w:rsid w:val="001F4A64"/>
    <w:rsid w:val="001F4A72"/>
    <w:rsid w:val="001F4A8D"/>
    <w:rsid w:val="001F4AAE"/>
    <w:rsid w:val="001F4AC2"/>
    <w:rsid w:val="001F4B03"/>
    <w:rsid w:val="001F4B06"/>
    <w:rsid w:val="001F4B33"/>
    <w:rsid w:val="001F4BAD"/>
    <w:rsid w:val="001F4BBD"/>
    <w:rsid w:val="001F4BE0"/>
    <w:rsid w:val="001F4C0E"/>
    <w:rsid w:val="001F4C34"/>
    <w:rsid w:val="001F4C46"/>
    <w:rsid w:val="001F4C4E"/>
    <w:rsid w:val="001F4CEA"/>
    <w:rsid w:val="001F4D2B"/>
    <w:rsid w:val="001F4DA6"/>
    <w:rsid w:val="001F4DCE"/>
    <w:rsid w:val="001F4E34"/>
    <w:rsid w:val="001F4E64"/>
    <w:rsid w:val="001F4E68"/>
    <w:rsid w:val="001F4EBE"/>
    <w:rsid w:val="001F4EE1"/>
    <w:rsid w:val="001F4F27"/>
    <w:rsid w:val="001F4F92"/>
    <w:rsid w:val="001F4FB1"/>
    <w:rsid w:val="001F4FBF"/>
    <w:rsid w:val="001F4FC8"/>
    <w:rsid w:val="001F4FE3"/>
    <w:rsid w:val="001F4FE8"/>
    <w:rsid w:val="001F502C"/>
    <w:rsid w:val="001F5033"/>
    <w:rsid w:val="001F505C"/>
    <w:rsid w:val="001F507E"/>
    <w:rsid w:val="001F5095"/>
    <w:rsid w:val="001F50CB"/>
    <w:rsid w:val="001F50DD"/>
    <w:rsid w:val="001F50EB"/>
    <w:rsid w:val="001F50F2"/>
    <w:rsid w:val="001F5107"/>
    <w:rsid w:val="001F518D"/>
    <w:rsid w:val="001F518F"/>
    <w:rsid w:val="001F520A"/>
    <w:rsid w:val="001F5236"/>
    <w:rsid w:val="001F5245"/>
    <w:rsid w:val="001F5251"/>
    <w:rsid w:val="001F5282"/>
    <w:rsid w:val="001F52A4"/>
    <w:rsid w:val="001F52C5"/>
    <w:rsid w:val="001F5311"/>
    <w:rsid w:val="001F5328"/>
    <w:rsid w:val="001F5339"/>
    <w:rsid w:val="001F5379"/>
    <w:rsid w:val="001F537B"/>
    <w:rsid w:val="001F53CA"/>
    <w:rsid w:val="001F53F5"/>
    <w:rsid w:val="001F544F"/>
    <w:rsid w:val="001F546E"/>
    <w:rsid w:val="001F547C"/>
    <w:rsid w:val="001F5505"/>
    <w:rsid w:val="001F554C"/>
    <w:rsid w:val="001F5589"/>
    <w:rsid w:val="001F55C6"/>
    <w:rsid w:val="001F55E4"/>
    <w:rsid w:val="001F5661"/>
    <w:rsid w:val="001F5670"/>
    <w:rsid w:val="001F56D6"/>
    <w:rsid w:val="001F56DD"/>
    <w:rsid w:val="001F56E0"/>
    <w:rsid w:val="001F56F9"/>
    <w:rsid w:val="001F56FC"/>
    <w:rsid w:val="001F5710"/>
    <w:rsid w:val="001F5732"/>
    <w:rsid w:val="001F5794"/>
    <w:rsid w:val="001F5798"/>
    <w:rsid w:val="001F57AE"/>
    <w:rsid w:val="001F57DD"/>
    <w:rsid w:val="001F587A"/>
    <w:rsid w:val="001F5881"/>
    <w:rsid w:val="001F5889"/>
    <w:rsid w:val="001F58BB"/>
    <w:rsid w:val="001F58E7"/>
    <w:rsid w:val="001F58F1"/>
    <w:rsid w:val="001F595D"/>
    <w:rsid w:val="001F5996"/>
    <w:rsid w:val="001F59B5"/>
    <w:rsid w:val="001F59D9"/>
    <w:rsid w:val="001F5A3A"/>
    <w:rsid w:val="001F5A3B"/>
    <w:rsid w:val="001F5A4D"/>
    <w:rsid w:val="001F5A98"/>
    <w:rsid w:val="001F5A9D"/>
    <w:rsid w:val="001F5AC1"/>
    <w:rsid w:val="001F5B0D"/>
    <w:rsid w:val="001F5B9C"/>
    <w:rsid w:val="001F5BF2"/>
    <w:rsid w:val="001F5C88"/>
    <w:rsid w:val="001F5CEF"/>
    <w:rsid w:val="001F5CF0"/>
    <w:rsid w:val="001F5D4C"/>
    <w:rsid w:val="001F5D77"/>
    <w:rsid w:val="001F5D7C"/>
    <w:rsid w:val="001F5D7D"/>
    <w:rsid w:val="001F5D92"/>
    <w:rsid w:val="001F5DBD"/>
    <w:rsid w:val="001F5DE5"/>
    <w:rsid w:val="001F5DEB"/>
    <w:rsid w:val="001F5E50"/>
    <w:rsid w:val="001F5EF0"/>
    <w:rsid w:val="001F5F05"/>
    <w:rsid w:val="001F5F7C"/>
    <w:rsid w:val="001F5FCF"/>
    <w:rsid w:val="001F5FD4"/>
    <w:rsid w:val="001F5FF7"/>
    <w:rsid w:val="001F5FF9"/>
    <w:rsid w:val="001F6017"/>
    <w:rsid w:val="001F6027"/>
    <w:rsid w:val="001F604A"/>
    <w:rsid w:val="001F608F"/>
    <w:rsid w:val="001F60C8"/>
    <w:rsid w:val="001F6101"/>
    <w:rsid w:val="001F616A"/>
    <w:rsid w:val="001F6182"/>
    <w:rsid w:val="001F61BD"/>
    <w:rsid w:val="001F6230"/>
    <w:rsid w:val="001F6268"/>
    <w:rsid w:val="001F626B"/>
    <w:rsid w:val="001F626D"/>
    <w:rsid w:val="001F62FF"/>
    <w:rsid w:val="001F63C0"/>
    <w:rsid w:val="001F63DD"/>
    <w:rsid w:val="001F6410"/>
    <w:rsid w:val="001F646D"/>
    <w:rsid w:val="001F6471"/>
    <w:rsid w:val="001F64A6"/>
    <w:rsid w:val="001F64AD"/>
    <w:rsid w:val="001F64FB"/>
    <w:rsid w:val="001F653B"/>
    <w:rsid w:val="001F653E"/>
    <w:rsid w:val="001F6553"/>
    <w:rsid w:val="001F6581"/>
    <w:rsid w:val="001F65BF"/>
    <w:rsid w:val="001F65EC"/>
    <w:rsid w:val="001F660C"/>
    <w:rsid w:val="001F6622"/>
    <w:rsid w:val="001F66BE"/>
    <w:rsid w:val="001F66D4"/>
    <w:rsid w:val="001F672D"/>
    <w:rsid w:val="001F67A0"/>
    <w:rsid w:val="001F67A3"/>
    <w:rsid w:val="001F67C3"/>
    <w:rsid w:val="001F6826"/>
    <w:rsid w:val="001F68A8"/>
    <w:rsid w:val="001F6981"/>
    <w:rsid w:val="001F6984"/>
    <w:rsid w:val="001F6995"/>
    <w:rsid w:val="001F69CF"/>
    <w:rsid w:val="001F69DA"/>
    <w:rsid w:val="001F69EC"/>
    <w:rsid w:val="001F6A14"/>
    <w:rsid w:val="001F6A66"/>
    <w:rsid w:val="001F6AD7"/>
    <w:rsid w:val="001F6B0A"/>
    <w:rsid w:val="001F6B16"/>
    <w:rsid w:val="001F6B39"/>
    <w:rsid w:val="001F6B69"/>
    <w:rsid w:val="001F6B8A"/>
    <w:rsid w:val="001F6BBA"/>
    <w:rsid w:val="001F6BC7"/>
    <w:rsid w:val="001F6BCD"/>
    <w:rsid w:val="001F6BE9"/>
    <w:rsid w:val="001F6C16"/>
    <w:rsid w:val="001F6C65"/>
    <w:rsid w:val="001F6C8E"/>
    <w:rsid w:val="001F6C98"/>
    <w:rsid w:val="001F6CB3"/>
    <w:rsid w:val="001F6CBA"/>
    <w:rsid w:val="001F6CDD"/>
    <w:rsid w:val="001F6CEA"/>
    <w:rsid w:val="001F6D37"/>
    <w:rsid w:val="001F6D4E"/>
    <w:rsid w:val="001F6D52"/>
    <w:rsid w:val="001F6DA8"/>
    <w:rsid w:val="001F6DF9"/>
    <w:rsid w:val="001F6E04"/>
    <w:rsid w:val="001F6E2B"/>
    <w:rsid w:val="001F6E31"/>
    <w:rsid w:val="001F6E34"/>
    <w:rsid w:val="001F6E5C"/>
    <w:rsid w:val="001F6EBB"/>
    <w:rsid w:val="001F6ED1"/>
    <w:rsid w:val="001F6EFF"/>
    <w:rsid w:val="001F6F1A"/>
    <w:rsid w:val="001F6F37"/>
    <w:rsid w:val="001F6F89"/>
    <w:rsid w:val="001F6FA0"/>
    <w:rsid w:val="001F6FE0"/>
    <w:rsid w:val="001F701B"/>
    <w:rsid w:val="001F7039"/>
    <w:rsid w:val="001F704A"/>
    <w:rsid w:val="001F7052"/>
    <w:rsid w:val="001F7065"/>
    <w:rsid w:val="001F7081"/>
    <w:rsid w:val="001F70D7"/>
    <w:rsid w:val="001F70D9"/>
    <w:rsid w:val="001F70E2"/>
    <w:rsid w:val="001F7138"/>
    <w:rsid w:val="001F7155"/>
    <w:rsid w:val="001F716B"/>
    <w:rsid w:val="001F717A"/>
    <w:rsid w:val="001F719B"/>
    <w:rsid w:val="001F71C6"/>
    <w:rsid w:val="001F71E2"/>
    <w:rsid w:val="001F72AE"/>
    <w:rsid w:val="001F72BC"/>
    <w:rsid w:val="001F72D0"/>
    <w:rsid w:val="001F731E"/>
    <w:rsid w:val="001F7339"/>
    <w:rsid w:val="001F733D"/>
    <w:rsid w:val="001F73A3"/>
    <w:rsid w:val="001F742B"/>
    <w:rsid w:val="001F7436"/>
    <w:rsid w:val="001F7458"/>
    <w:rsid w:val="001F74FB"/>
    <w:rsid w:val="001F753F"/>
    <w:rsid w:val="001F7572"/>
    <w:rsid w:val="001F757E"/>
    <w:rsid w:val="001F758E"/>
    <w:rsid w:val="001F75AC"/>
    <w:rsid w:val="001F75E0"/>
    <w:rsid w:val="001F75EB"/>
    <w:rsid w:val="001F7626"/>
    <w:rsid w:val="001F771C"/>
    <w:rsid w:val="001F775E"/>
    <w:rsid w:val="001F7787"/>
    <w:rsid w:val="001F77F7"/>
    <w:rsid w:val="001F784B"/>
    <w:rsid w:val="001F7853"/>
    <w:rsid w:val="001F787D"/>
    <w:rsid w:val="001F78C8"/>
    <w:rsid w:val="001F7915"/>
    <w:rsid w:val="001F7936"/>
    <w:rsid w:val="001F795F"/>
    <w:rsid w:val="001F7987"/>
    <w:rsid w:val="001F79F3"/>
    <w:rsid w:val="001F7A00"/>
    <w:rsid w:val="001F7A54"/>
    <w:rsid w:val="001F7AA4"/>
    <w:rsid w:val="001F7AD1"/>
    <w:rsid w:val="001F7AE5"/>
    <w:rsid w:val="001F7B17"/>
    <w:rsid w:val="001F7B21"/>
    <w:rsid w:val="001F7B3C"/>
    <w:rsid w:val="001F7B52"/>
    <w:rsid w:val="001F7B74"/>
    <w:rsid w:val="001F7B81"/>
    <w:rsid w:val="001F7B88"/>
    <w:rsid w:val="001F7B91"/>
    <w:rsid w:val="001F7B93"/>
    <w:rsid w:val="001F7BB1"/>
    <w:rsid w:val="001F7BB4"/>
    <w:rsid w:val="001F7BCE"/>
    <w:rsid w:val="001F7C8A"/>
    <w:rsid w:val="001F7D4C"/>
    <w:rsid w:val="001F7D6A"/>
    <w:rsid w:val="001F7D9A"/>
    <w:rsid w:val="001F7DFD"/>
    <w:rsid w:val="001F7E88"/>
    <w:rsid w:val="001F7EB8"/>
    <w:rsid w:val="001F7EF7"/>
    <w:rsid w:val="001F7F32"/>
    <w:rsid w:val="001F7F9D"/>
    <w:rsid w:val="001F7FE9"/>
    <w:rsid w:val="00200061"/>
    <w:rsid w:val="0020013F"/>
    <w:rsid w:val="00200170"/>
    <w:rsid w:val="002001A7"/>
    <w:rsid w:val="002001C4"/>
    <w:rsid w:val="00200243"/>
    <w:rsid w:val="0020024B"/>
    <w:rsid w:val="00200269"/>
    <w:rsid w:val="00200288"/>
    <w:rsid w:val="0020028C"/>
    <w:rsid w:val="002002DA"/>
    <w:rsid w:val="00200313"/>
    <w:rsid w:val="00200321"/>
    <w:rsid w:val="0020032C"/>
    <w:rsid w:val="0020033B"/>
    <w:rsid w:val="00200357"/>
    <w:rsid w:val="0020036C"/>
    <w:rsid w:val="00200388"/>
    <w:rsid w:val="00200430"/>
    <w:rsid w:val="00200451"/>
    <w:rsid w:val="00200456"/>
    <w:rsid w:val="002004AB"/>
    <w:rsid w:val="002004DC"/>
    <w:rsid w:val="0020050C"/>
    <w:rsid w:val="0020051A"/>
    <w:rsid w:val="00200539"/>
    <w:rsid w:val="002005CC"/>
    <w:rsid w:val="002005F7"/>
    <w:rsid w:val="00200601"/>
    <w:rsid w:val="00200769"/>
    <w:rsid w:val="0020078A"/>
    <w:rsid w:val="002007E5"/>
    <w:rsid w:val="00200809"/>
    <w:rsid w:val="0020084B"/>
    <w:rsid w:val="00200872"/>
    <w:rsid w:val="002008A7"/>
    <w:rsid w:val="002008BC"/>
    <w:rsid w:val="00200901"/>
    <w:rsid w:val="00200907"/>
    <w:rsid w:val="00200964"/>
    <w:rsid w:val="00200A32"/>
    <w:rsid w:val="00200A4D"/>
    <w:rsid w:val="00200A7C"/>
    <w:rsid w:val="00200AEA"/>
    <w:rsid w:val="00200B44"/>
    <w:rsid w:val="00200BEA"/>
    <w:rsid w:val="00200C35"/>
    <w:rsid w:val="00200CC6"/>
    <w:rsid w:val="00200CF9"/>
    <w:rsid w:val="00200D04"/>
    <w:rsid w:val="00200D5E"/>
    <w:rsid w:val="00200DF8"/>
    <w:rsid w:val="00200E08"/>
    <w:rsid w:val="00200E0D"/>
    <w:rsid w:val="00200E4E"/>
    <w:rsid w:val="00200E5B"/>
    <w:rsid w:val="00200E78"/>
    <w:rsid w:val="00200EA4"/>
    <w:rsid w:val="00200EB6"/>
    <w:rsid w:val="00200EC5"/>
    <w:rsid w:val="00200EF5"/>
    <w:rsid w:val="00200F2F"/>
    <w:rsid w:val="00200F52"/>
    <w:rsid w:val="00200F69"/>
    <w:rsid w:val="00200FA0"/>
    <w:rsid w:val="00200FBD"/>
    <w:rsid w:val="00200FF5"/>
    <w:rsid w:val="00201052"/>
    <w:rsid w:val="00201054"/>
    <w:rsid w:val="00201061"/>
    <w:rsid w:val="002010EC"/>
    <w:rsid w:val="0020116E"/>
    <w:rsid w:val="00201225"/>
    <w:rsid w:val="00201237"/>
    <w:rsid w:val="0020126D"/>
    <w:rsid w:val="002012BF"/>
    <w:rsid w:val="00201325"/>
    <w:rsid w:val="002013C6"/>
    <w:rsid w:val="002013F4"/>
    <w:rsid w:val="00201467"/>
    <w:rsid w:val="0020146B"/>
    <w:rsid w:val="00201476"/>
    <w:rsid w:val="00201479"/>
    <w:rsid w:val="002014F8"/>
    <w:rsid w:val="00201507"/>
    <w:rsid w:val="0020150C"/>
    <w:rsid w:val="00201512"/>
    <w:rsid w:val="0020152C"/>
    <w:rsid w:val="00201542"/>
    <w:rsid w:val="0020158A"/>
    <w:rsid w:val="00201593"/>
    <w:rsid w:val="002015E0"/>
    <w:rsid w:val="00201603"/>
    <w:rsid w:val="0020160A"/>
    <w:rsid w:val="00201638"/>
    <w:rsid w:val="0020165E"/>
    <w:rsid w:val="002016E8"/>
    <w:rsid w:val="002016F6"/>
    <w:rsid w:val="002016FD"/>
    <w:rsid w:val="0020170D"/>
    <w:rsid w:val="0020172C"/>
    <w:rsid w:val="00201749"/>
    <w:rsid w:val="0020177B"/>
    <w:rsid w:val="0020179E"/>
    <w:rsid w:val="002017DD"/>
    <w:rsid w:val="00201821"/>
    <w:rsid w:val="00201835"/>
    <w:rsid w:val="00201852"/>
    <w:rsid w:val="002018B7"/>
    <w:rsid w:val="002018DE"/>
    <w:rsid w:val="002018E5"/>
    <w:rsid w:val="002018E8"/>
    <w:rsid w:val="002018EC"/>
    <w:rsid w:val="00201902"/>
    <w:rsid w:val="0020191C"/>
    <w:rsid w:val="00201925"/>
    <w:rsid w:val="00201964"/>
    <w:rsid w:val="002019A5"/>
    <w:rsid w:val="002019F6"/>
    <w:rsid w:val="00201A49"/>
    <w:rsid w:val="00201A93"/>
    <w:rsid w:val="00201A95"/>
    <w:rsid w:val="00201AB3"/>
    <w:rsid w:val="00201AEE"/>
    <w:rsid w:val="00201B02"/>
    <w:rsid w:val="00201B21"/>
    <w:rsid w:val="00201B9B"/>
    <w:rsid w:val="00201BDC"/>
    <w:rsid w:val="00201C19"/>
    <w:rsid w:val="00201C33"/>
    <w:rsid w:val="00201C53"/>
    <w:rsid w:val="00201C7B"/>
    <w:rsid w:val="00201CBA"/>
    <w:rsid w:val="00201CC5"/>
    <w:rsid w:val="00201CF4"/>
    <w:rsid w:val="00201CFC"/>
    <w:rsid w:val="00201D1E"/>
    <w:rsid w:val="00201D22"/>
    <w:rsid w:val="00201D2B"/>
    <w:rsid w:val="00201D3D"/>
    <w:rsid w:val="00201D49"/>
    <w:rsid w:val="00201D5D"/>
    <w:rsid w:val="00201DF6"/>
    <w:rsid w:val="00201E07"/>
    <w:rsid w:val="00201E17"/>
    <w:rsid w:val="00201E70"/>
    <w:rsid w:val="00201EB6"/>
    <w:rsid w:val="00201EBC"/>
    <w:rsid w:val="00201EDF"/>
    <w:rsid w:val="00201F1C"/>
    <w:rsid w:val="00201F21"/>
    <w:rsid w:val="00201F73"/>
    <w:rsid w:val="00201F90"/>
    <w:rsid w:val="00201FDE"/>
    <w:rsid w:val="00202054"/>
    <w:rsid w:val="0020206F"/>
    <w:rsid w:val="002020BF"/>
    <w:rsid w:val="00202127"/>
    <w:rsid w:val="0020217C"/>
    <w:rsid w:val="00202235"/>
    <w:rsid w:val="002022CC"/>
    <w:rsid w:val="00202340"/>
    <w:rsid w:val="00202341"/>
    <w:rsid w:val="0020236E"/>
    <w:rsid w:val="00202378"/>
    <w:rsid w:val="00202398"/>
    <w:rsid w:val="002023CA"/>
    <w:rsid w:val="002023F3"/>
    <w:rsid w:val="002023F4"/>
    <w:rsid w:val="00202422"/>
    <w:rsid w:val="0020242C"/>
    <w:rsid w:val="002024B3"/>
    <w:rsid w:val="002024BD"/>
    <w:rsid w:val="002024F6"/>
    <w:rsid w:val="0020250D"/>
    <w:rsid w:val="002025F2"/>
    <w:rsid w:val="00202619"/>
    <w:rsid w:val="0020267E"/>
    <w:rsid w:val="00202683"/>
    <w:rsid w:val="00202690"/>
    <w:rsid w:val="002026AF"/>
    <w:rsid w:val="002026DC"/>
    <w:rsid w:val="002026E2"/>
    <w:rsid w:val="002026FE"/>
    <w:rsid w:val="00202723"/>
    <w:rsid w:val="0020275D"/>
    <w:rsid w:val="0020276F"/>
    <w:rsid w:val="002027B1"/>
    <w:rsid w:val="002027B9"/>
    <w:rsid w:val="002027CA"/>
    <w:rsid w:val="002027CF"/>
    <w:rsid w:val="00202815"/>
    <w:rsid w:val="0020283E"/>
    <w:rsid w:val="00202841"/>
    <w:rsid w:val="0020287A"/>
    <w:rsid w:val="00202893"/>
    <w:rsid w:val="0020289E"/>
    <w:rsid w:val="00202905"/>
    <w:rsid w:val="00202953"/>
    <w:rsid w:val="00202990"/>
    <w:rsid w:val="0020299E"/>
    <w:rsid w:val="00202A3E"/>
    <w:rsid w:val="00202AA2"/>
    <w:rsid w:val="00202AE7"/>
    <w:rsid w:val="00202AF6"/>
    <w:rsid w:val="00202B06"/>
    <w:rsid w:val="00202B1C"/>
    <w:rsid w:val="00202B25"/>
    <w:rsid w:val="00202B76"/>
    <w:rsid w:val="00202B8F"/>
    <w:rsid w:val="00202BA1"/>
    <w:rsid w:val="00202BC2"/>
    <w:rsid w:val="00202CB9"/>
    <w:rsid w:val="00202CD1"/>
    <w:rsid w:val="00202D4E"/>
    <w:rsid w:val="00202D5E"/>
    <w:rsid w:val="00202D8B"/>
    <w:rsid w:val="00202D8C"/>
    <w:rsid w:val="00202DE1"/>
    <w:rsid w:val="00202E10"/>
    <w:rsid w:val="00202E52"/>
    <w:rsid w:val="00202E62"/>
    <w:rsid w:val="00202E6D"/>
    <w:rsid w:val="00202F5E"/>
    <w:rsid w:val="00202F5F"/>
    <w:rsid w:val="00202F76"/>
    <w:rsid w:val="00202FA3"/>
    <w:rsid w:val="00203003"/>
    <w:rsid w:val="0020303B"/>
    <w:rsid w:val="00203086"/>
    <w:rsid w:val="0020309B"/>
    <w:rsid w:val="002030B7"/>
    <w:rsid w:val="00203112"/>
    <w:rsid w:val="0020313E"/>
    <w:rsid w:val="00203199"/>
    <w:rsid w:val="002031A4"/>
    <w:rsid w:val="002031E3"/>
    <w:rsid w:val="00203204"/>
    <w:rsid w:val="00203246"/>
    <w:rsid w:val="002032DE"/>
    <w:rsid w:val="00203352"/>
    <w:rsid w:val="0020338C"/>
    <w:rsid w:val="0020341A"/>
    <w:rsid w:val="00203446"/>
    <w:rsid w:val="00203494"/>
    <w:rsid w:val="002034BB"/>
    <w:rsid w:val="002034D0"/>
    <w:rsid w:val="00203503"/>
    <w:rsid w:val="0020355B"/>
    <w:rsid w:val="0020357C"/>
    <w:rsid w:val="0020357F"/>
    <w:rsid w:val="002035AB"/>
    <w:rsid w:val="002035E3"/>
    <w:rsid w:val="002035FE"/>
    <w:rsid w:val="00203600"/>
    <w:rsid w:val="00203662"/>
    <w:rsid w:val="00203673"/>
    <w:rsid w:val="002036CE"/>
    <w:rsid w:val="002036E7"/>
    <w:rsid w:val="002036EE"/>
    <w:rsid w:val="0020370D"/>
    <w:rsid w:val="00203755"/>
    <w:rsid w:val="00203772"/>
    <w:rsid w:val="0020377A"/>
    <w:rsid w:val="00203795"/>
    <w:rsid w:val="002037EB"/>
    <w:rsid w:val="00203804"/>
    <w:rsid w:val="00203809"/>
    <w:rsid w:val="00203822"/>
    <w:rsid w:val="0020382A"/>
    <w:rsid w:val="00203884"/>
    <w:rsid w:val="002038A2"/>
    <w:rsid w:val="002038D9"/>
    <w:rsid w:val="002038E8"/>
    <w:rsid w:val="00203916"/>
    <w:rsid w:val="00203981"/>
    <w:rsid w:val="002039DC"/>
    <w:rsid w:val="002039F7"/>
    <w:rsid w:val="00203A26"/>
    <w:rsid w:val="00203A7D"/>
    <w:rsid w:val="00203A8E"/>
    <w:rsid w:val="00203AA2"/>
    <w:rsid w:val="00203AB2"/>
    <w:rsid w:val="00203ACB"/>
    <w:rsid w:val="00203B03"/>
    <w:rsid w:val="00203B45"/>
    <w:rsid w:val="00203B6D"/>
    <w:rsid w:val="00203BA0"/>
    <w:rsid w:val="00203BD6"/>
    <w:rsid w:val="00203BEA"/>
    <w:rsid w:val="00203C2F"/>
    <w:rsid w:val="00203C46"/>
    <w:rsid w:val="00203C5F"/>
    <w:rsid w:val="00203C68"/>
    <w:rsid w:val="00203CB1"/>
    <w:rsid w:val="00203CB9"/>
    <w:rsid w:val="00203CC3"/>
    <w:rsid w:val="00203D27"/>
    <w:rsid w:val="00203D2A"/>
    <w:rsid w:val="00203D35"/>
    <w:rsid w:val="00203D3E"/>
    <w:rsid w:val="00203D42"/>
    <w:rsid w:val="00203D47"/>
    <w:rsid w:val="00203D60"/>
    <w:rsid w:val="00203D76"/>
    <w:rsid w:val="00203DA3"/>
    <w:rsid w:val="00203DA7"/>
    <w:rsid w:val="00203DBB"/>
    <w:rsid w:val="00203EB7"/>
    <w:rsid w:val="00203EE4"/>
    <w:rsid w:val="00203EEA"/>
    <w:rsid w:val="00203F33"/>
    <w:rsid w:val="00203F46"/>
    <w:rsid w:val="00203F59"/>
    <w:rsid w:val="00203F64"/>
    <w:rsid w:val="00203F95"/>
    <w:rsid w:val="00204019"/>
    <w:rsid w:val="0020403E"/>
    <w:rsid w:val="00204112"/>
    <w:rsid w:val="00204143"/>
    <w:rsid w:val="0020418A"/>
    <w:rsid w:val="002041A2"/>
    <w:rsid w:val="002041BB"/>
    <w:rsid w:val="002041D9"/>
    <w:rsid w:val="002041F7"/>
    <w:rsid w:val="00204247"/>
    <w:rsid w:val="002042F1"/>
    <w:rsid w:val="0020430A"/>
    <w:rsid w:val="00204325"/>
    <w:rsid w:val="0020439B"/>
    <w:rsid w:val="002043AF"/>
    <w:rsid w:val="00204421"/>
    <w:rsid w:val="0020443C"/>
    <w:rsid w:val="0020444A"/>
    <w:rsid w:val="00204465"/>
    <w:rsid w:val="002044BB"/>
    <w:rsid w:val="002044C0"/>
    <w:rsid w:val="00204524"/>
    <w:rsid w:val="0020456B"/>
    <w:rsid w:val="00204597"/>
    <w:rsid w:val="002045A6"/>
    <w:rsid w:val="002045CD"/>
    <w:rsid w:val="00204682"/>
    <w:rsid w:val="002046FD"/>
    <w:rsid w:val="0020470E"/>
    <w:rsid w:val="0020473F"/>
    <w:rsid w:val="00204789"/>
    <w:rsid w:val="0020478A"/>
    <w:rsid w:val="0020481A"/>
    <w:rsid w:val="00204821"/>
    <w:rsid w:val="00204865"/>
    <w:rsid w:val="0020488E"/>
    <w:rsid w:val="00204898"/>
    <w:rsid w:val="00204906"/>
    <w:rsid w:val="0020490E"/>
    <w:rsid w:val="00204923"/>
    <w:rsid w:val="00204997"/>
    <w:rsid w:val="002049AE"/>
    <w:rsid w:val="002049CA"/>
    <w:rsid w:val="00204A68"/>
    <w:rsid w:val="00204A8A"/>
    <w:rsid w:val="00204AAD"/>
    <w:rsid w:val="00204ABA"/>
    <w:rsid w:val="00204AEC"/>
    <w:rsid w:val="00204AFF"/>
    <w:rsid w:val="00204B32"/>
    <w:rsid w:val="00204B46"/>
    <w:rsid w:val="00204B4D"/>
    <w:rsid w:val="00204B6D"/>
    <w:rsid w:val="00204B86"/>
    <w:rsid w:val="00204BA3"/>
    <w:rsid w:val="00204C36"/>
    <w:rsid w:val="00204C41"/>
    <w:rsid w:val="00204C46"/>
    <w:rsid w:val="00204C66"/>
    <w:rsid w:val="00204C67"/>
    <w:rsid w:val="00204CAE"/>
    <w:rsid w:val="00204CF4"/>
    <w:rsid w:val="00204D51"/>
    <w:rsid w:val="00204D72"/>
    <w:rsid w:val="00204D9E"/>
    <w:rsid w:val="00204DB1"/>
    <w:rsid w:val="00204E03"/>
    <w:rsid w:val="00204EC0"/>
    <w:rsid w:val="00204ECD"/>
    <w:rsid w:val="00204F71"/>
    <w:rsid w:val="00204F8C"/>
    <w:rsid w:val="00204FAF"/>
    <w:rsid w:val="00204FC2"/>
    <w:rsid w:val="00204FC8"/>
    <w:rsid w:val="00204FE7"/>
    <w:rsid w:val="00204FF8"/>
    <w:rsid w:val="00205010"/>
    <w:rsid w:val="0020501A"/>
    <w:rsid w:val="0020503E"/>
    <w:rsid w:val="0020507F"/>
    <w:rsid w:val="0020508D"/>
    <w:rsid w:val="002050D1"/>
    <w:rsid w:val="002050D6"/>
    <w:rsid w:val="0020510E"/>
    <w:rsid w:val="00205115"/>
    <w:rsid w:val="0020518D"/>
    <w:rsid w:val="002051B4"/>
    <w:rsid w:val="002051B5"/>
    <w:rsid w:val="002051CF"/>
    <w:rsid w:val="002051F7"/>
    <w:rsid w:val="00205262"/>
    <w:rsid w:val="0020526B"/>
    <w:rsid w:val="0020528E"/>
    <w:rsid w:val="002052D6"/>
    <w:rsid w:val="002052F4"/>
    <w:rsid w:val="00205339"/>
    <w:rsid w:val="00205353"/>
    <w:rsid w:val="00205383"/>
    <w:rsid w:val="0020547C"/>
    <w:rsid w:val="0020548B"/>
    <w:rsid w:val="0020551A"/>
    <w:rsid w:val="00205521"/>
    <w:rsid w:val="0020554F"/>
    <w:rsid w:val="00205571"/>
    <w:rsid w:val="0020558A"/>
    <w:rsid w:val="002055A0"/>
    <w:rsid w:val="002055C9"/>
    <w:rsid w:val="002055D6"/>
    <w:rsid w:val="002055E5"/>
    <w:rsid w:val="0020566B"/>
    <w:rsid w:val="0020568D"/>
    <w:rsid w:val="00205691"/>
    <w:rsid w:val="002056D6"/>
    <w:rsid w:val="00205754"/>
    <w:rsid w:val="00205782"/>
    <w:rsid w:val="0020579E"/>
    <w:rsid w:val="002057A3"/>
    <w:rsid w:val="002057AB"/>
    <w:rsid w:val="002058D1"/>
    <w:rsid w:val="002058DA"/>
    <w:rsid w:val="00205926"/>
    <w:rsid w:val="0020592C"/>
    <w:rsid w:val="0020595D"/>
    <w:rsid w:val="002059C0"/>
    <w:rsid w:val="00205A16"/>
    <w:rsid w:val="00205A73"/>
    <w:rsid w:val="00205A82"/>
    <w:rsid w:val="00205AA2"/>
    <w:rsid w:val="00205AB3"/>
    <w:rsid w:val="00205AB7"/>
    <w:rsid w:val="00205ADE"/>
    <w:rsid w:val="00205B1A"/>
    <w:rsid w:val="00205B85"/>
    <w:rsid w:val="00205B9D"/>
    <w:rsid w:val="00205BE1"/>
    <w:rsid w:val="00205C0B"/>
    <w:rsid w:val="00205C4F"/>
    <w:rsid w:val="00205CA0"/>
    <w:rsid w:val="00205CC6"/>
    <w:rsid w:val="00205CDC"/>
    <w:rsid w:val="00205CE3"/>
    <w:rsid w:val="00205D11"/>
    <w:rsid w:val="00205D22"/>
    <w:rsid w:val="00205D34"/>
    <w:rsid w:val="00205D84"/>
    <w:rsid w:val="00205D95"/>
    <w:rsid w:val="00205DC4"/>
    <w:rsid w:val="00205DE9"/>
    <w:rsid w:val="00205DEA"/>
    <w:rsid w:val="00205E42"/>
    <w:rsid w:val="00205EAF"/>
    <w:rsid w:val="00205ECE"/>
    <w:rsid w:val="00205ED4"/>
    <w:rsid w:val="00205F25"/>
    <w:rsid w:val="00205F2D"/>
    <w:rsid w:val="00205F6A"/>
    <w:rsid w:val="00205F93"/>
    <w:rsid w:val="00205FB4"/>
    <w:rsid w:val="00205FCC"/>
    <w:rsid w:val="00205FE4"/>
    <w:rsid w:val="00205FEA"/>
    <w:rsid w:val="00206056"/>
    <w:rsid w:val="00206061"/>
    <w:rsid w:val="0020606C"/>
    <w:rsid w:val="00206121"/>
    <w:rsid w:val="0020613B"/>
    <w:rsid w:val="00206146"/>
    <w:rsid w:val="0020619B"/>
    <w:rsid w:val="002061A5"/>
    <w:rsid w:val="002061A7"/>
    <w:rsid w:val="00206243"/>
    <w:rsid w:val="00206299"/>
    <w:rsid w:val="002062BF"/>
    <w:rsid w:val="002062C6"/>
    <w:rsid w:val="002063A5"/>
    <w:rsid w:val="002063AC"/>
    <w:rsid w:val="002063AE"/>
    <w:rsid w:val="002063B2"/>
    <w:rsid w:val="002063C3"/>
    <w:rsid w:val="0020646B"/>
    <w:rsid w:val="0020646D"/>
    <w:rsid w:val="002064C6"/>
    <w:rsid w:val="002064F5"/>
    <w:rsid w:val="00206525"/>
    <w:rsid w:val="00206549"/>
    <w:rsid w:val="0020659E"/>
    <w:rsid w:val="00206617"/>
    <w:rsid w:val="0020662E"/>
    <w:rsid w:val="002066CA"/>
    <w:rsid w:val="002066D3"/>
    <w:rsid w:val="002066DC"/>
    <w:rsid w:val="0020674B"/>
    <w:rsid w:val="00206760"/>
    <w:rsid w:val="00206768"/>
    <w:rsid w:val="00206831"/>
    <w:rsid w:val="0020685B"/>
    <w:rsid w:val="00206861"/>
    <w:rsid w:val="0020688F"/>
    <w:rsid w:val="002068C8"/>
    <w:rsid w:val="00206919"/>
    <w:rsid w:val="00206999"/>
    <w:rsid w:val="002069A4"/>
    <w:rsid w:val="002069ED"/>
    <w:rsid w:val="00206A0E"/>
    <w:rsid w:val="00206A3F"/>
    <w:rsid w:val="00206AB7"/>
    <w:rsid w:val="00206ADD"/>
    <w:rsid w:val="00206B14"/>
    <w:rsid w:val="00206B15"/>
    <w:rsid w:val="00206B4F"/>
    <w:rsid w:val="00206B50"/>
    <w:rsid w:val="00206B55"/>
    <w:rsid w:val="00206B64"/>
    <w:rsid w:val="00206B91"/>
    <w:rsid w:val="00206B97"/>
    <w:rsid w:val="00206BAE"/>
    <w:rsid w:val="00206BBE"/>
    <w:rsid w:val="00206BC8"/>
    <w:rsid w:val="00206C36"/>
    <w:rsid w:val="00206C49"/>
    <w:rsid w:val="00206C64"/>
    <w:rsid w:val="00206C9E"/>
    <w:rsid w:val="00206CA5"/>
    <w:rsid w:val="00206CBB"/>
    <w:rsid w:val="00206D09"/>
    <w:rsid w:val="00206D6A"/>
    <w:rsid w:val="00206D94"/>
    <w:rsid w:val="00206E32"/>
    <w:rsid w:val="00206E8A"/>
    <w:rsid w:val="00206E94"/>
    <w:rsid w:val="00206EC7"/>
    <w:rsid w:val="00206ED6"/>
    <w:rsid w:val="00206EF4"/>
    <w:rsid w:val="00206F03"/>
    <w:rsid w:val="00206F91"/>
    <w:rsid w:val="00206FB6"/>
    <w:rsid w:val="0020703F"/>
    <w:rsid w:val="0020708A"/>
    <w:rsid w:val="002070EC"/>
    <w:rsid w:val="00207100"/>
    <w:rsid w:val="002071C6"/>
    <w:rsid w:val="002071D5"/>
    <w:rsid w:val="002071E4"/>
    <w:rsid w:val="0020723D"/>
    <w:rsid w:val="002072A1"/>
    <w:rsid w:val="002072C9"/>
    <w:rsid w:val="00207332"/>
    <w:rsid w:val="0020746D"/>
    <w:rsid w:val="002074F4"/>
    <w:rsid w:val="002074F8"/>
    <w:rsid w:val="002074FA"/>
    <w:rsid w:val="0020752C"/>
    <w:rsid w:val="0020759F"/>
    <w:rsid w:val="002075C6"/>
    <w:rsid w:val="002075CA"/>
    <w:rsid w:val="0020762E"/>
    <w:rsid w:val="0020762F"/>
    <w:rsid w:val="00207641"/>
    <w:rsid w:val="0020764E"/>
    <w:rsid w:val="0020766B"/>
    <w:rsid w:val="00207677"/>
    <w:rsid w:val="00207696"/>
    <w:rsid w:val="002076D1"/>
    <w:rsid w:val="00207722"/>
    <w:rsid w:val="0020777E"/>
    <w:rsid w:val="00207781"/>
    <w:rsid w:val="002077D8"/>
    <w:rsid w:val="002077FC"/>
    <w:rsid w:val="0020782D"/>
    <w:rsid w:val="00207833"/>
    <w:rsid w:val="00207852"/>
    <w:rsid w:val="0020786F"/>
    <w:rsid w:val="00207876"/>
    <w:rsid w:val="00207879"/>
    <w:rsid w:val="0020789D"/>
    <w:rsid w:val="002078C0"/>
    <w:rsid w:val="002078E3"/>
    <w:rsid w:val="00207926"/>
    <w:rsid w:val="00207972"/>
    <w:rsid w:val="00207996"/>
    <w:rsid w:val="002079DE"/>
    <w:rsid w:val="00207A1F"/>
    <w:rsid w:val="00207A31"/>
    <w:rsid w:val="00207A38"/>
    <w:rsid w:val="00207A87"/>
    <w:rsid w:val="00207ACA"/>
    <w:rsid w:val="00207B98"/>
    <w:rsid w:val="00207BA7"/>
    <w:rsid w:val="00207BA9"/>
    <w:rsid w:val="00207BE0"/>
    <w:rsid w:val="00207BF2"/>
    <w:rsid w:val="00207C0B"/>
    <w:rsid w:val="00207C0D"/>
    <w:rsid w:val="00207C17"/>
    <w:rsid w:val="00207C24"/>
    <w:rsid w:val="00207C26"/>
    <w:rsid w:val="00207C2A"/>
    <w:rsid w:val="00207C40"/>
    <w:rsid w:val="00207C6E"/>
    <w:rsid w:val="00207D40"/>
    <w:rsid w:val="00207D88"/>
    <w:rsid w:val="00207DE2"/>
    <w:rsid w:val="00207DEA"/>
    <w:rsid w:val="00207DED"/>
    <w:rsid w:val="00207E07"/>
    <w:rsid w:val="00207E33"/>
    <w:rsid w:val="00207E7C"/>
    <w:rsid w:val="00207E8B"/>
    <w:rsid w:val="00207E94"/>
    <w:rsid w:val="00207EAD"/>
    <w:rsid w:val="00207EAE"/>
    <w:rsid w:val="00207EE4"/>
    <w:rsid w:val="00207EE7"/>
    <w:rsid w:val="00207EF9"/>
    <w:rsid w:val="00207F36"/>
    <w:rsid w:val="00207F60"/>
    <w:rsid w:val="00210001"/>
    <w:rsid w:val="0021001E"/>
    <w:rsid w:val="00210024"/>
    <w:rsid w:val="00210032"/>
    <w:rsid w:val="00210052"/>
    <w:rsid w:val="002100DF"/>
    <w:rsid w:val="00210107"/>
    <w:rsid w:val="00210136"/>
    <w:rsid w:val="0021013D"/>
    <w:rsid w:val="00210141"/>
    <w:rsid w:val="002101CF"/>
    <w:rsid w:val="002101F7"/>
    <w:rsid w:val="0021023C"/>
    <w:rsid w:val="0021029B"/>
    <w:rsid w:val="00210308"/>
    <w:rsid w:val="00210319"/>
    <w:rsid w:val="0021037C"/>
    <w:rsid w:val="00210383"/>
    <w:rsid w:val="002103A7"/>
    <w:rsid w:val="002103CE"/>
    <w:rsid w:val="002103DD"/>
    <w:rsid w:val="00210443"/>
    <w:rsid w:val="0021044F"/>
    <w:rsid w:val="002104B0"/>
    <w:rsid w:val="002104B9"/>
    <w:rsid w:val="002104C0"/>
    <w:rsid w:val="00210553"/>
    <w:rsid w:val="00210582"/>
    <w:rsid w:val="002105D4"/>
    <w:rsid w:val="002105DD"/>
    <w:rsid w:val="002105E8"/>
    <w:rsid w:val="002105E9"/>
    <w:rsid w:val="002107B7"/>
    <w:rsid w:val="002107C1"/>
    <w:rsid w:val="002107C5"/>
    <w:rsid w:val="002107E7"/>
    <w:rsid w:val="00210825"/>
    <w:rsid w:val="0021084D"/>
    <w:rsid w:val="002108DB"/>
    <w:rsid w:val="00210915"/>
    <w:rsid w:val="0021095E"/>
    <w:rsid w:val="00210974"/>
    <w:rsid w:val="002109A0"/>
    <w:rsid w:val="002109AD"/>
    <w:rsid w:val="002109B1"/>
    <w:rsid w:val="00210A63"/>
    <w:rsid w:val="00210A7B"/>
    <w:rsid w:val="00210A84"/>
    <w:rsid w:val="00210A94"/>
    <w:rsid w:val="00210AC9"/>
    <w:rsid w:val="00210B0D"/>
    <w:rsid w:val="00210B1F"/>
    <w:rsid w:val="00210B26"/>
    <w:rsid w:val="00210B2E"/>
    <w:rsid w:val="00210B5F"/>
    <w:rsid w:val="00210BC4"/>
    <w:rsid w:val="00210BF5"/>
    <w:rsid w:val="00210C33"/>
    <w:rsid w:val="00210C39"/>
    <w:rsid w:val="00210C54"/>
    <w:rsid w:val="00210C86"/>
    <w:rsid w:val="00210CA7"/>
    <w:rsid w:val="00210CC6"/>
    <w:rsid w:val="00210D05"/>
    <w:rsid w:val="00210D0B"/>
    <w:rsid w:val="00210D30"/>
    <w:rsid w:val="00210DA0"/>
    <w:rsid w:val="00210DAF"/>
    <w:rsid w:val="00210E07"/>
    <w:rsid w:val="00210E14"/>
    <w:rsid w:val="00210E20"/>
    <w:rsid w:val="00210E44"/>
    <w:rsid w:val="00210E72"/>
    <w:rsid w:val="00210E90"/>
    <w:rsid w:val="00210EB0"/>
    <w:rsid w:val="00210EC1"/>
    <w:rsid w:val="00210ECA"/>
    <w:rsid w:val="00210F3D"/>
    <w:rsid w:val="00210F9B"/>
    <w:rsid w:val="00210FBF"/>
    <w:rsid w:val="00210FC6"/>
    <w:rsid w:val="00210FD9"/>
    <w:rsid w:val="00210FFD"/>
    <w:rsid w:val="00211013"/>
    <w:rsid w:val="0021101B"/>
    <w:rsid w:val="0021101F"/>
    <w:rsid w:val="002110DC"/>
    <w:rsid w:val="002110E1"/>
    <w:rsid w:val="00211107"/>
    <w:rsid w:val="0021112C"/>
    <w:rsid w:val="0021115A"/>
    <w:rsid w:val="00211160"/>
    <w:rsid w:val="002111AB"/>
    <w:rsid w:val="0021120F"/>
    <w:rsid w:val="00211225"/>
    <w:rsid w:val="0021122B"/>
    <w:rsid w:val="0021122D"/>
    <w:rsid w:val="00211249"/>
    <w:rsid w:val="0021125A"/>
    <w:rsid w:val="00211264"/>
    <w:rsid w:val="00211282"/>
    <w:rsid w:val="002112AA"/>
    <w:rsid w:val="002112BC"/>
    <w:rsid w:val="00211348"/>
    <w:rsid w:val="00211433"/>
    <w:rsid w:val="0021145D"/>
    <w:rsid w:val="002114E1"/>
    <w:rsid w:val="00211541"/>
    <w:rsid w:val="0021154B"/>
    <w:rsid w:val="0021158D"/>
    <w:rsid w:val="002115AE"/>
    <w:rsid w:val="002115FC"/>
    <w:rsid w:val="00211611"/>
    <w:rsid w:val="00211636"/>
    <w:rsid w:val="00211656"/>
    <w:rsid w:val="0021166B"/>
    <w:rsid w:val="00211676"/>
    <w:rsid w:val="002116C8"/>
    <w:rsid w:val="00211767"/>
    <w:rsid w:val="00211785"/>
    <w:rsid w:val="002117CC"/>
    <w:rsid w:val="00211816"/>
    <w:rsid w:val="00211879"/>
    <w:rsid w:val="00211889"/>
    <w:rsid w:val="0021189A"/>
    <w:rsid w:val="002118A0"/>
    <w:rsid w:val="002118DE"/>
    <w:rsid w:val="00211960"/>
    <w:rsid w:val="0021196D"/>
    <w:rsid w:val="0021197A"/>
    <w:rsid w:val="002119AA"/>
    <w:rsid w:val="002119CA"/>
    <w:rsid w:val="00211A0B"/>
    <w:rsid w:val="00211A4A"/>
    <w:rsid w:val="00211A4D"/>
    <w:rsid w:val="00211A6E"/>
    <w:rsid w:val="00211A91"/>
    <w:rsid w:val="00211AA7"/>
    <w:rsid w:val="00211AB2"/>
    <w:rsid w:val="00211AB3"/>
    <w:rsid w:val="00211AB6"/>
    <w:rsid w:val="00211AB7"/>
    <w:rsid w:val="00211B1A"/>
    <w:rsid w:val="00211B43"/>
    <w:rsid w:val="00211BAC"/>
    <w:rsid w:val="00211BDB"/>
    <w:rsid w:val="00211C27"/>
    <w:rsid w:val="00211CC3"/>
    <w:rsid w:val="00211D0B"/>
    <w:rsid w:val="00211D1C"/>
    <w:rsid w:val="00211D1E"/>
    <w:rsid w:val="00211D5A"/>
    <w:rsid w:val="00211D5D"/>
    <w:rsid w:val="00211D8F"/>
    <w:rsid w:val="00211DAF"/>
    <w:rsid w:val="00211DDE"/>
    <w:rsid w:val="00211DFA"/>
    <w:rsid w:val="00211E5C"/>
    <w:rsid w:val="00211E75"/>
    <w:rsid w:val="00211E93"/>
    <w:rsid w:val="00211ED2"/>
    <w:rsid w:val="00211F06"/>
    <w:rsid w:val="00211F12"/>
    <w:rsid w:val="00211F46"/>
    <w:rsid w:val="00211F64"/>
    <w:rsid w:val="00211F9A"/>
    <w:rsid w:val="00211FAF"/>
    <w:rsid w:val="00211FC1"/>
    <w:rsid w:val="00211FD7"/>
    <w:rsid w:val="00212006"/>
    <w:rsid w:val="00212036"/>
    <w:rsid w:val="00212047"/>
    <w:rsid w:val="0021206F"/>
    <w:rsid w:val="0021207E"/>
    <w:rsid w:val="002120D9"/>
    <w:rsid w:val="0021211C"/>
    <w:rsid w:val="00212122"/>
    <w:rsid w:val="00212164"/>
    <w:rsid w:val="002121C6"/>
    <w:rsid w:val="00212240"/>
    <w:rsid w:val="00212286"/>
    <w:rsid w:val="002122A1"/>
    <w:rsid w:val="002122BF"/>
    <w:rsid w:val="002122FD"/>
    <w:rsid w:val="0021237F"/>
    <w:rsid w:val="002123A3"/>
    <w:rsid w:val="002123EA"/>
    <w:rsid w:val="002123FA"/>
    <w:rsid w:val="00212450"/>
    <w:rsid w:val="00212464"/>
    <w:rsid w:val="00212499"/>
    <w:rsid w:val="002124E8"/>
    <w:rsid w:val="002124EB"/>
    <w:rsid w:val="002124F2"/>
    <w:rsid w:val="002124FE"/>
    <w:rsid w:val="00212517"/>
    <w:rsid w:val="0021256C"/>
    <w:rsid w:val="0021257F"/>
    <w:rsid w:val="002125A5"/>
    <w:rsid w:val="00212628"/>
    <w:rsid w:val="0021263A"/>
    <w:rsid w:val="00212640"/>
    <w:rsid w:val="002126D1"/>
    <w:rsid w:val="002126FD"/>
    <w:rsid w:val="00212741"/>
    <w:rsid w:val="002127A2"/>
    <w:rsid w:val="002127D0"/>
    <w:rsid w:val="002127D4"/>
    <w:rsid w:val="00212851"/>
    <w:rsid w:val="00212862"/>
    <w:rsid w:val="0021286C"/>
    <w:rsid w:val="002128CE"/>
    <w:rsid w:val="00212907"/>
    <w:rsid w:val="0021291B"/>
    <w:rsid w:val="0021292F"/>
    <w:rsid w:val="00212957"/>
    <w:rsid w:val="0021296F"/>
    <w:rsid w:val="00212992"/>
    <w:rsid w:val="00212996"/>
    <w:rsid w:val="002129A2"/>
    <w:rsid w:val="002129C5"/>
    <w:rsid w:val="002129D0"/>
    <w:rsid w:val="00212A27"/>
    <w:rsid w:val="00212A29"/>
    <w:rsid w:val="00212A4A"/>
    <w:rsid w:val="00212A54"/>
    <w:rsid w:val="00212A55"/>
    <w:rsid w:val="00212A5F"/>
    <w:rsid w:val="00212A98"/>
    <w:rsid w:val="00212AA0"/>
    <w:rsid w:val="00212B38"/>
    <w:rsid w:val="00212B58"/>
    <w:rsid w:val="00212CAD"/>
    <w:rsid w:val="00212CAE"/>
    <w:rsid w:val="00212CD3"/>
    <w:rsid w:val="00212D30"/>
    <w:rsid w:val="00212D48"/>
    <w:rsid w:val="00212D70"/>
    <w:rsid w:val="00212DA0"/>
    <w:rsid w:val="00212DAD"/>
    <w:rsid w:val="00212DCC"/>
    <w:rsid w:val="00212DD4"/>
    <w:rsid w:val="00212E22"/>
    <w:rsid w:val="00212E23"/>
    <w:rsid w:val="00212E33"/>
    <w:rsid w:val="00212E5C"/>
    <w:rsid w:val="00212EC1"/>
    <w:rsid w:val="00212F7A"/>
    <w:rsid w:val="00212F8A"/>
    <w:rsid w:val="00212FAC"/>
    <w:rsid w:val="00212FC2"/>
    <w:rsid w:val="00212FF2"/>
    <w:rsid w:val="00212FF3"/>
    <w:rsid w:val="0021306E"/>
    <w:rsid w:val="002130AF"/>
    <w:rsid w:val="002130D3"/>
    <w:rsid w:val="00213119"/>
    <w:rsid w:val="002131D5"/>
    <w:rsid w:val="002131E6"/>
    <w:rsid w:val="00213229"/>
    <w:rsid w:val="00213237"/>
    <w:rsid w:val="0021324B"/>
    <w:rsid w:val="002132C6"/>
    <w:rsid w:val="002132D7"/>
    <w:rsid w:val="00213325"/>
    <w:rsid w:val="00213344"/>
    <w:rsid w:val="002133AC"/>
    <w:rsid w:val="002133B1"/>
    <w:rsid w:val="00213400"/>
    <w:rsid w:val="00213428"/>
    <w:rsid w:val="002134A8"/>
    <w:rsid w:val="002134AF"/>
    <w:rsid w:val="002134BC"/>
    <w:rsid w:val="002134E9"/>
    <w:rsid w:val="0021351D"/>
    <w:rsid w:val="00213560"/>
    <w:rsid w:val="00213577"/>
    <w:rsid w:val="002135B7"/>
    <w:rsid w:val="0021365D"/>
    <w:rsid w:val="002136A6"/>
    <w:rsid w:val="002136EA"/>
    <w:rsid w:val="00213708"/>
    <w:rsid w:val="00213716"/>
    <w:rsid w:val="0021371F"/>
    <w:rsid w:val="0021372F"/>
    <w:rsid w:val="00213752"/>
    <w:rsid w:val="002137A8"/>
    <w:rsid w:val="002137DE"/>
    <w:rsid w:val="0021380E"/>
    <w:rsid w:val="0021384B"/>
    <w:rsid w:val="002138A4"/>
    <w:rsid w:val="00213A11"/>
    <w:rsid w:val="00213A14"/>
    <w:rsid w:val="00213A5A"/>
    <w:rsid w:val="00213B09"/>
    <w:rsid w:val="00213B0D"/>
    <w:rsid w:val="00213B21"/>
    <w:rsid w:val="00213B51"/>
    <w:rsid w:val="00213B87"/>
    <w:rsid w:val="00213BBA"/>
    <w:rsid w:val="00213BF2"/>
    <w:rsid w:val="00213C0A"/>
    <w:rsid w:val="00213C1A"/>
    <w:rsid w:val="00213C82"/>
    <w:rsid w:val="00213C8E"/>
    <w:rsid w:val="00213CE8"/>
    <w:rsid w:val="00213D18"/>
    <w:rsid w:val="00213D44"/>
    <w:rsid w:val="00213D88"/>
    <w:rsid w:val="00213DA8"/>
    <w:rsid w:val="00213E0F"/>
    <w:rsid w:val="00213E3B"/>
    <w:rsid w:val="00213E6B"/>
    <w:rsid w:val="00213E74"/>
    <w:rsid w:val="00213E83"/>
    <w:rsid w:val="00213E8C"/>
    <w:rsid w:val="00213E94"/>
    <w:rsid w:val="00213EB3"/>
    <w:rsid w:val="00213EB8"/>
    <w:rsid w:val="00213EDB"/>
    <w:rsid w:val="00213EF9"/>
    <w:rsid w:val="00213F05"/>
    <w:rsid w:val="00213F18"/>
    <w:rsid w:val="00213F25"/>
    <w:rsid w:val="00213F47"/>
    <w:rsid w:val="00213F48"/>
    <w:rsid w:val="00213F9D"/>
    <w:rsid w:val="00213FB8"/>
    <w:rsid w:val="00213FF5"/>
    <w:rsid w:val="00214039"/>
    <w:rsid w:val="00214056"/>
    <w:rsid w:val="002140BF"/>
    <w:rsid w:val="0021416E"/>
    <w:rsid w:val="00214172"/>
    <w:rsid w:val="002141D4"/>
    <w:rsid w:val="002141E2"/>
    <w:rsid w:val="002141E7"/>
    <w:rsid w:val="00214200"/>
    <w:rsid w:val="00214263"/>
    <w:rsid w:val="002142BF"/>
    <w:rsid w:val="002142E4"/>
    <w:rsid w:val="002142F5"/>
    <w:rsid w:val="00214334"/>
    <w:rsid w:val="00214350"/>
    <w:rsid w:val="0021435C"/>
    <w:rsid w:val="00214368"/>
    <w:rsid w:val="002143CB"/>
    <w:rsid w:val="002143EB"/>
    <w:rsid w:val="002143F6"/>
    <w:rsid w:val="0021448A"/>
    <w:rsid w:val="0021452C"/>
    <w:rsid w:val="002145C4"/>
    <w:rsid w:val="002145DB"/>
    <w:rsid w:val="002145F7"/>
    <w:rsid w:val="0021469C"/>
    <w:rsid w:val="002146F7"/>
    <w:rsid w:val="00214731"/>
    <w:rsid w:val="002147AF"/>
    <w:rsid w:val="002147B2"/>
    <w:rsid w:val="002147CF"/>
    <w:rsid w:val="002147E0"/>
    <w:rsid w:val="00214816"/>
    <w:rsid w:val="0021481F"/>
    <w:rsid w:val="00214843"/>
    <w:rsid w:val="00214909"/>
    <w:rsid w:val="00214937"/>
    <w:rsid w:val="00214984"/>
    <w:rsid w:val="00214991"/>
    <w:rsid w:val="002149FF"/>
    <w:rsid w:val="00214A03"/>
    <w:rsid w:val="00214A34"/>
    <w:rsid w:val="00214A41"/>
    <w:rsid w:val="00214A57"/>
    <w:rsid w:val="00214A66"/>
    <w:rsid w:val="00214A68"/>
    <w:rsid w:val="00214A80"/>
    <w:rsid w:val="00214AC7"/>
    <w:rsid w:val="00214AE7"/>
    <w:rsid w:val="00214B8E"/>
    <w:rsid w:val="00214B9B"/>
    <w:rsid w:val="00214BA2"/>
    <w:rsid w:val="00214BC1"/>
    <w:rsid w:val="00214BC6"/>
    <w:rsid w:val="00214BD2"/>
    <w:rsid w:val="00214BE4"/>
    <w:rsid w:val="00214BF7"/>
    <w:rsid w:val="00214C1F"/>
    <w:rsid w:val="00214C7A"/>
    <w:rsid w:val="00214CA9"/>
    <w:rsid w:val="00214D27"/>
    <w:rsid w:val="00214D3E"/>
    <w:rsid w:val="00214DDA"/>
    <w:rsid w:val="00214DDE"/>
    <w:rsid w:val="00214E1C"/>
    <w:rsid w:val="00214E3A"/>
    <w:rsid w:val="00214E3B"/>
    <w:rsid w:val="00214E85"/>
    <w:rsid w:val="00214E91"/>
    <w:rsid w:val="00214ED2"/>
    <w:rsid w:val="00214F0C"/>
    <w:rsid w:val="00214F8D"/>
    <w:rsid w:val="00214FBC"/>
    <w:rsid w:val="00214FCC"/>
    <w:rsid w:val="0021502C"/>
    <w:rsid w:val="0021504C"/>
    <w:rsid w:val="0021506C"/>
    <w:rsid w:val="00215079"/>
    <w:rsid w:val="002150D9"/>
    <w:rsid w:val="00215116"/>
    <w:rsid w:val="00215123"/>
    <w:rsid w:val="00215145"/>
    <w:rsid w:val="00215192"/>
    <w:rsid w:val="002151BD"/>
    <w:rsid w:val="002151F8"/>
    <w:rsid w:val="00215202"/>
    <w:rsid w:val="00215239"/>
    <w:rsid w:val="00215289"/>
    <w:rsid w:val="0021528E"/>
    <w:rsid w:val="00215298"/>
    <w:rsid w:val="0021529B"/>
    <w:rsid w:val="002152FF"/>
    <w:rsid w:val="00215314"/>
    <w:rsid w:val="002153A4"/>
    <w:rsid w:val="002153CB"/>
    <w:rsid w:val="002153F3"/>
    <w:rsid w:val="0021540A"/>
    <w:rsid w:val="0021542B"/>
    <w:rsid w:val="0021543F"/>
    <w:rsid w:val="00215440"/>
    <w:rsid w:val="0021545D"/>
    <w:rsid w:val="0021548F"/>
    <w:rsid w:val="002154AA"/>
    <w:rsid w:val="002154B8"/>
    <w:rsid w:val="002154F1"/>
    <w:rsid w:val="0021550A"/>
    <w:rsid w:val="0021550B"/>
    <w:rsid w:val="0021551C"/>
    <w:rsid w:val="00215520"/>
    <w:rsid w:val="00215577"/>
    <w:rsid w:val="002155BB"/>
    <w:rsid w:val="002155D1"/>
    <w:rsid w:val="002155D2"/>
    <w:rsid w:val="00215655"/>
    <w:rsid w:val="0021565C"/>
    <w:rsid w:val="00215683"/>
    <w:rsid w:val="0021568E"/>
    <w:rsid w:val="00215696"/>
    <w:rsid w:val="00215697"/>
    <w:rsid w:val="002156CB"/>
    <w:rsid w:val="002156CE"/>
    <w:rsid w:val="002156FB"/>
    <w:rsid w:val="00215710"/>
    <w:rsid w:val="00215716"/>
    <w:rsid w:val="0021571A"/>
    <w:rsid w:val="002157CA"/>
    <w:rsid w:val="002157D1"/>
    <w:rsid w:val="0021584E"/>
    <w:rsid w:val="002158AB"/>
    <w:rsid w:val="002158BE"/>
    <w:rsid w:val="002158CD"/>
    <w:rsid w:val="0021594C"/>
    <w:rsid w:val="0021598C"/>
    <w:rsid w:val="002159AE"/>
    <w:rsid w:val="00215A11"/>
    <w:rsid w:val="00215A81"/>
    <w:rsid w:val="00215A82"/>
    <w:rsid w:val="00215AC0"/>
    <w:rsid w:val="00215B9A"/>
    <w:rsid w:val="00215BA2"/>
    <w:rsid w:val="00215BBD"/>
    <w:rsid w:val="00215BF4"/>
    <w:rsid w:val="00215C34"/>
    <w:rsid w:val="00215C45"/>
    <w:rsid w:val="00215C5E"/>
    <w:rsid w:val="00215CC9"/>
    <w:rsid w:val="00215D0D"/>
    <w:rsid w:val="00215D32"/>
    <w:rsid w:val="00215D52"/>
    <w:rsid w:val="00215D79"/>
    <w:rsid w:val="00215E56"/>
    <w:rsid w:val="00215E76"/>
    <w:rsid w:val="00215E7C"/>
    <w:rsid w:val="00215E9A"/>
    <w:rsid w:val="00215ED8"/>
    <w:rsid w:val="00215EDF"/>
    <w:rsid w:val="00215EF2"/>
    <w:rsid w:val="00215EFC"/>
    <w:rsid w:val="00215F1C"/>
    <w:rsid w:val="00215F3C"/>
    <w:rsid w:val="00215F54"/>
    <w:rsid w:val="00215F79"/>
    <w:rsid w:val="00216009"/>
    <w:rsid w:val="0021601A"/>
    <w:rsid w:val="00216029"/>
    <w:rsid w:val="00216039"/>
    <w:rsid w:val="0021608E"/>
    <w:rsid w:val="002160B3"/>
    <w:rsid w:val="002160BF"/>
    <w:rsid w:val="002160E5"/>
    <w:rsid w:val="00216120"/>
    <w:rsid w:val="00216148"/>
    <w:rsid w:val="00216156"/>
    <w:rsid w:val="00216177"/>
    <w:rsid w:val="00216195"/>
    <w:rsid w:val="002161B1"/>
    <w:rsid w:val="00216205"/>
    <w:rsid w:val="00216227"/>
    <w:rsid w:val="00216232"/>
    <w:rsid w:val="0021624A"/>
    <w:rsid w:val="0021624F"/>
    <w:rsid w:val="00216270"/>
    <w:rsid w:val="0021629A"/>
    <w:rsid w:val="002162CA"/>
    <w:rsid w:val="002162DC"/>
    <w:rsid w:val="002162F5"/>
    <w:rsid w:val="00216316"/>
    <w:rsid w:val="0021631B"/>
    <w:rsid w:val="00216333"/>
    <w:rsid w:val="00216360"/>
    <w:rsid w:val="0021636D"/>
    <w:rsid w:val="0021638E"/>
    <w:rsid w:val="00216393"/>
    <w:rsid w:val="002163B4"/>
    <w:rsid w:val="002163EE"/>
    <w:rsid w:val="0021640A"/>
    <w:rsid w:val="00216475"/>
    <w:rsid w:val="00216496"/>
    <w:rsid w:val="00216517"/>
    <w:rsid w:val="00216525"/>
    <w:rsid w:val="0021652F"/>
    <w:rsid w:val="00216530"/>
    <w:rsid w:val="00216532"/>
    <w:rsid w:val="0021658A"/>
    <w:rsid w:val="002165E8"/>
    <w:rsid w:val="002165FE"/>
    <w:rsid w:val="00216623"/>
    <w:rsid w:val="00216625"/>
    <w:rsid w:val="00216631"/>
    <w:rsid w:val="00216642"/>
    <w:rsid w:val="00216697"/>
    <w:rsid w:val="0021669F"/>
    <w:rsid w:val="002166AA"/>
    <w:rsid w:val="002166CA"/>
    <w:rsid w:val="002166D4"/>
    <w:rsid w:val="002166E8"/>
    <w:rsid w:val="0021672B"/>
    <w:rsid w:val="0021673B"/>
    <w:rsid w:val="0021673E"/>
    <w:rsid w:val="00216763"/>
    <w:rsid w:val="002167BA"/>
    <w:rsid w:val="002167C3"/>
    <w:rsid w:val="002167D4"/>
    <w:rsid w:val="00216818"/>
    <w:rsid w:val="0021686E"/>
    <w:rsid w:val="00216875"/>
    <w:rsid w:val="00216897"/>
    <w:rsid w:val="002168AA"/>
    <w:rsid w:val="0021694F"/>
    <w:rsid w:val="00216A2D"/>
    <w:rsid w:val="00216A73"/>
    <w:rsid w:val="00216A9B"/>
    <w:rsid w:val="00216ADF"/>
    <w:rsid w:val="00216B63"/>
    <w:rsid w:val="00216B8D"/>
    <w:rsid w:val="00216BA8"/>
    <w:rsid w:val="00216BBD"/>
    <w:rsid w:val="00216BCE"/>
    <w:rsid w:val="00216BE1"/>
    <w:rsid w:val="00216BE6"/>
    <w:rsid w:val="00216BF3"/>
    <w:rsid w:val="00216BFB"/>
    <w:rsid w:val="00216C0A"/>
    <w:rsid w:val="00216C63"/>
    <w:rsid w:val="00216C64"/>
    <w:rsid w:val="00216C78"/>
    <w:rsid w:val="00216C96"/>
    <w:rsid w:val="00216CC4"/>
    <w:rsid w:val="00216CDE"/>
    <w:rsid w:val="00216D3E"/>
    <w:rsid w:val="00216DCA"/>
    <w:rsid w:val="00216DDA"/>
    <w:rsid w:val="00216DEE"/>
    <w:rsid w:val="00216DF3"/>
    <w:rsid w:val="00216E0A"/>
    <w:rsid w:val="00216E27"/>
    <w:rsid w:val="00216E63"/>
    <w:rsid w:val="00216E6A"/>
    <w:rsid w:val="00216E79"/>
    <w:rsid w:val="00216E9F"/>
    <w:rsid w:val="00216ECA"/>
    <w:rsid w:val="00216EDD"/>
    <w:rsid w:val="00216F22"/>
    <w:rsid w:val="00216F2D"/>
    <w:rsid w:val="00216F59"/>
    <w:rsid w:val="00216F66"/>
    <w:rsid w:val="00216FAA"/>
    <w:rsid w:val="00216FB7"/>
    <w:rsid w:val="00216FB9"/>
    <w:rsid w:val="00216FC1"/>
    <w:rsid w:val="00216FE9"/>
    <w:rsid w:val="00216FF6"/>
    <w:rsid w:val="00217019"/>
    <w:rsid w:val="0021701B"/>
    <w:rsid w:val="0021702A"/>
    <w:rsid w:val="00217062"/>
    <w:rsid w:val="00217090"/>
    <w:rsid w:val="00217092"/>
    <w:rsid w:val="002170C8"/>
    <w:rsid w:val="002170E1"/>
    <w:rsid w:val="00217100"/>
    <w:rsid w:val="0021711A"/>
    <w:rsid w:val="00217143"/>
    <w:rsid w:val="0021714C"/>
    <w:rsid w:val="002171AD"/>
    <w:rsid w:val="002171AE"/>
    <w:rsid w:val="002171BC"/>
    <w:rsid w:val="002171D4"/>
    <w:rsid w:val="002171F0"/>
    <w:rsid w:val="00217218"/>
    <w:rsid w:val="00217244"/>
    <w:rsid w:val="002172BB"/>
    <w:rsid w:val="002172F1"/>
    <w:rsid w:val="00217315"/>
    <w:rsid w:val="002173AB"/>
    <w:rsid w:val="00217400"/>
    <w:rsid w:val="00217438"/>
    <w:rsid w:val="00217455"/>
    <w:rsid w:val="0021745A"/>
    <w:rsid w:val="00217482"/>
    <w:rsid w:val="002174AC"/>
    <w:rsid w:val="002174B3"/>
    <w:rsid w:val="00217543"/>
    <w:rsid w:val="00217544"/>
    <w:rsid w:val="00217566"/>
    <w:rsid w:val="0021756F"/>
    <w:rsid w:val="002175FF"/>
    <w:rsid w:val="0021760F"/>
    <w:rsid w:val="00217612"/>
    <w:rsid w:val="002176A0"/>
    <w:rsid w:val="002176CA"/>
    <w:rsid w:val="0021772A"/>
    <w:rsid w:val="002177CE"/>
    <w:rsid w:val="002177D2"/>
    <w:rsid w:val="002177EE"/>
    <w:rsid w:val="002178C3"/>
    <w:rsid w:val="00217910"/>
    <w:rsid w:val="00217939"/>
    <w:rsid w:val="002179DA"/>
    <w:rsid w:val="00217A0F"/>
    <w:rsid w:val="00217A2F"/>
    <w:rsid w:val="00217A41"/>
    <w:rsid w:val="00217A50"/>
    <w:rsid w:val="00217A90"/>
    <w:rsid w:val="00217A97"/>
    <w:rsid w:val="00217A9E"/>
    <w:rsid w:val="00217AC4"/>
    <w:rsid w:val="00217AC6"/>
    <w:rsid w:val="00217B46"/>
    <w:rsid w:val="00217B5B"/>
    <w:rsid w:val="00217B66"/>
    <w:rsid w:val="00217B83"/>
    <w:rsid w:val="00217D10"/>
    <w:rsid w:val="00217D2B"/>
    <w:rsid w:val="00217D41"/>
    <w:rsid w:val="00217D44"/>
    <w:rsid w:val="00217D82"/>
    <w:rsid w:val="00217D96"/>
    <w:rsid w:val="00217DA7"/>
    <w:rsid w:val="00217DB3"/>
    <w:rsid w:val="00217DEF"/>
    <w:rsid w:val="00217DF2"/>
    <w:rsid w:val="00217DFF"/>
    <w:rsid w:val="00217E04"/>
    <w:rsid w:val="00217E2A"/>
    <w:rsid w:val="00217E2C"/>
    <w:rsid w:val="00217E69"/>
    <w:rsid w:val="00217E93"/>
    <w:rsid w:val="00217F0C"/>
    <w:rsid w:val="00217F16"/>
    <w:rsid w:val="00217FC7"/>
    <w:rsid w:val="00217FD5"/>
    <w:rsid w:val="00217FEF"/>
    <w:rsid w:val="00217FF7"/>
    <w:rsid w:val="0022000A"/>
    <w:rsid w:val="00220044"/>
    <w:rsid w:val="00220086"/>
    <w:rsid w:val="002200C9"/>
    <w:rsid w:val="0022011A"/>
    <w:rsid w:val="00220125"/>
    <w:rsid w:val="00220147"/>
    <w:rsid w:val="0022015F"/>
    <w:rsid w:val="0022019A"/>
    <w:rsid w:val="002201DE"/>
    <w:rsid w:val="0022020B"/>
    <w:rsid w:val="0022025B"/>
    <w:rsid w:val="00220354"/>
    <w:rsid w:val="00220376"/>
    <w:rsid w:val="002203DD"/>
    <w:rsid w:val="00220403"/>
    <w:rsid w:val="0022046D"/>
    <w:rsid w:val="00220486"/>
    <w:rsid w:val="002204D3"/>
    <w:rsid w:val="00220500"/>
    <w:rsid w:val="00220555"/>
    <w:rsid w:val="00220589"/>
    <w:rsid w:val="00220590"/>
    <w:rsid w:val="002205B0"/>
    <w:rsid w:val="0022060C"/>
    <w:rsid w:val="00220675"/>
    <w:rsid w:val="00220677"/>
    <w:rsid w:val="0022068D"/>
    <w:rsid w:val="00220697"/>
    <w:rsid w:val="002206A5"/>
    <w:rsid w:val="002206AD"/>
    <w:rsid w:val="002206E3"/>
    <w:rsid w:val="002206FE"/>
    <w:rsid w:val="00220706"/>
    <w:rsid w:val="00220730"/>
    <w:rsid w:val="00220779"/>
    <w:rsid w:val="0022077D"/>
    <w:rsid w:val="00220782"/>
    <w:rsid w:val="00220784"/>
    <w:rsid w:val="0022078C"/>
    <w:rsid w:val="002207BF"/>
    <w:rsid w:val="00220809"/>
    <w:rsid w:val="00220866"/>
    <w:rsid w:val="00220895"/>
    <w:rsid w:val="00220960"/>
    <w:rsid w:val="00220992"/>
    <w:rsid w:val="00220997"/>
    <w:rsid w:val="002209B0"/>
    <w:rsid w:val="002209B9"/>
    <w:rsid w:val="00220A12"/>
    <w:rsid w:val="00220A29"/>
    <w:rsid w:val="00220A32"/>
    <w:rsid w:val="00220A4D"/>
    <w:rsid w:val="00220A6F"/>
    <w:rsid w:val="00220A9A"/>
    <w:rsid w:val="00220AA5"/>
    <w:rsid w:val="00220AD7"/>
    <w:rsid w:val="00220AEB"/>
    <w:rsid w:val="00220AF6"/>
    <w:rsid w:val="00220B3D"/>
    <w:rsid w:val="00220B4C"/>
    <w:rsid w:val="00220C25"/>
    <w:rsid w:val="00220C66"/>
    <w:rsid w:val="00220D40"/>
    <w:rsid w:val="00220D52"/>
    <w:rsid w:val="00220D71"/>
    <w:rsid w:val="00220D83"/>
    <w:rsid w:val="00220DBA"/>
    <w:rsid w:val="00220DDC"/>
    <w:rsid w:val="00220DE4"/>
    <w:rsid w:val="00220DED"/>
    <w:rsid w:val="00220E1D"/>
    <w:rsid w:val="00220E3E"/>
    <w:rsid w:val="00220E4E"/>
    <w:rsid w:val="00220E73"/>
    <w:rsid w:val="00220F02"/>
    <w:rsid w:val="00220F16"/>
    <w:rsid w:val="00220F25"/>
    <w:rsid w:val="00220F89"/>
    <w:rsid w:val="00220FA9"/>
    <w:rsid w:val="00220FB5"/>
    <w:rsid w:val="00220FB6"/>
    <w:rsid w:val="00220FD1"/>
    <w:rsid w:val="00221001"/>
    <w:rsid w:val="0022100F"/>
    <w:rsid w:val="00221043"/>
    <w:rsid w:val="00221076"/>
    <w:rsid w:val="0022108D"/>
    <w:rsid w:val="002210E2"/>
    <w:rsid w:val="002210E4"/>
    <w:rsid w:val="00221198"/>
    <w:rsid w:val="002211EF"/>
    <w:rsid w:val="002211FC"/>
    <w:rsid w:val="0022122B"/>
    <w:rsid w:val="0022123D"/>
    <w:rsid w:val="0022125B"/>
    <w:rsid w:val="00221282"/>
    <w:rsid w:val="0022128C"/>
    <w:rsid w:val="002212A1"/>
    <w:rsid w:val="002212DB"/>
    <w:rsid w:val="002212EC"/>
    <w:rsid w:val="0022134E"/>
    <w:rsid w:val="00221365"/>
    <w:rsid w:val="00221397"/>
    <w:rsid w:val="002213A9"/>
    <w:rsid w:val="002213CE"/>
    <w:rsid w:val="00221404"/>
    <w:rsid w:val="00221426"/>
    <w:rsid w:val="0022148F"/>
    <w:rsid w:val="00221493"/>
    <w:rsid w:val="002214C1"/>
    <w:rsid w:val="002214DB"/>
    <w:rsid w:val="002214E7"/>
    <w:rsid w:val="002214EC"/>
    <w:rsid w:val="002215B9"/>
    <w:rsid w:val="00221673"/>
    <w:rsid w:val="00221686"/>
    <w:rsid w:val="002216A5"/>
    <w:rsid w:val="002216A6"/>
    <w:rsid w:val="002216A7"/>
    <w:rsid w:val="002216C5"/>
    <w:rsid w:val="002216DB"/>
    <w:rsid w:val="002216DC"/>
    <w:rsid w:val="002216F5"/>
    <w:rsid w:val="002217AC"/>
    <w:rsid w:val="002217CA"/>
    <w:rsid w:val="002217DC"/>
    <w:rsid w:val="002217E6"/>
    <w:rsid w:val="002217F0"/>
    <w:rsid w:val="00221803"/>
    <w:rsid w:val="00221834"/>
    <w:rsid w:val="00221837"/>
    <w:rsid w:val="00221841"/>
    <w:rsid w:val="0022184B"/>
    <w:rsid w:val="0022187C"/>
    <w:rsid w:val="002218D4"/>
    <w:rsid w:val="002218D5"/>
    <w:rsid w:val="002218F0"/>
    <w:rsid w:val="0022191D"/>
    <w:rsid w:val="00221A1D"/>
    <w:rsid w:val="00221A39"/>
    <w:rsid w:val="00221AC0"/>
    <w:rsid w:val="00221AC1"/>
    <w:rsid w:val="00221AD8"/>
    <w:rsid w:val="00221AE1"/>
    <w:rsid w:val="00221B7E"/>
    <w:rsid w:val="00221B8B"/>
    <w:rsid w:val="00221BBC"/>
    <w:rsid w:val="00221C48"/>
    <w:rsid w:val="00221D16"/>
    <w:rsid w:val="00221D45"/>
    <w:rsid w:val="00221D46"/>
    <w:rsid w:val="00221E57"/>
    <w:rsid w:val="00221EBC"/>
    <w:rsid w:val="00221ECE"/>
    <w:rsid w:val="00221F02"/>
    <w:rsid w:val="00221F1C"/>
    <w:rsid w:val="00221F71"/>
    <w:rsid w:val="00221FC6"/>
    <w:rsid w:val="002220A4"/>
    <w:rsid w:val="002220E0"/>
    <w:rsid w:val="002220EB"/>
    <w:rsid w:val="00222167"/>
    <w:rsid w:val="002221B0"/>
    <w:rsid w:val="002221D3"/>
    <w:rsid w:val="002221E2"/>
    <w:rsid w:val="00222272"/>
    <w:rsid w:val="00222299"/>
    <w:rsid w:val="0022229E"/>
    <w:rsid w:val="002222FD"/>
    <w:rsid w:val="00222307"/>
    <w:rsid w:val="00222323"/>
    <w:rsid w:val="00222336"/>
    <w:rsid w:val="00222367"/>
    <w:rsid w:val="0022239B"/>
    <w:rsid w:val="002223C4"/>
    <w:rsid w:val="002223EB"/>
    <w:rsid w:val="00222486"/>
    <w:rsid w:val="0022249D"/>
    <w:rsid w:val="002224A9"/>
    <w:rsid w:val="002224B3"/>
    <w:rsid w:val="002224C1"/>
    <w:rsid w:val="0022250E"/>
    <w:rsid w:val="0022251C"/>
    <w:rsid w:val="0022253B"/>
    <w:rsid w:val="0022265D"/>
    <w:rsid w:val="0022267C"/>
    <w:rsid w:val="002226A2"/>
    <w:rsid w:val="002226A7"/>
    <w:rsid w:val="002226CA"/>
    <w:rsid w:val="002226EE"/>
    <w:rsid w:val="002226F3"/>
    <w:rsid w:val="00222753"/>
    <w:rsid w:val="0022278F"/>
    <w:rsid w:val="00222790"/>
    <w:rsid w:val="002227D3"/>
    <w:rsid w:val="002227E7"/>
    <w:rsid w:val="002228BF"/>
    <w:rsid w:val="002228C8"/>
    <w:rsid w:val="002228EE"/>
    <w:rsid w:val="00222944"/>
    <w:rsid w:val="00222974"/>
    <w:rsid w:val="00222980"/>
    <w:rsid w:val="002229B3"/>
    <w:rsid w:val="002229E8"/>
    <w:rsid w:val="00222A3A"/>
    <w:rsid w:val="00222A40"/>
    <w:rsid w:val="00222A86"/>
    <w:rsid w:val="00222AB6"/>
    <w:rsid w:val="00222AD3"/>
    <w:rsid w:val="00222ADE"/>
    <w:rsid w:val="00222AFC"/>
    <w:rsid w:val="00222B0C"/>
    <w:rsid w:val="00222B73"/>
    <w:rsid w:val="00222BA0"/>
    <w:rsid w:val="00222BBE"/>
    <w:rsid w:val="00222BFF"/>
    <w:rsid w:val="00222CEA"/>
    <w:rsid w:val="00222CEE"/>
    <w:rsid w:val="00222CFE"/>
    <w:rsid w:val="00222D07"/>
    <w:rsid w:val="00222D4C"/>
    <w:rsid w:val="00222DA5"/>
    <w:rsid w:val="00222DA9"/>
    <w:rsid w:val="00222E10"/>
    <w:rsid w:val="00222E86"/>
    <w:rsid w:val="00222E99"/>
    <w:rsid w:val="00222EB0"/>
    <w:rsid w:val="00222EEB"/>
    <w:rsid w:val="00222EEC"/>
    <w:rsid w:val="00222EFB"/>
    <w:rsid w:val="00222F14"/>
    <w:rsid w:val="00222F7E"/>
    <w:rsid w:val="00223026"/>
    <w:rsid w:val="00223027"/>
    <w:rsid w:val="0022303C"/>
    <w:rsid w:val="00223064"/>
    <w:rsid w:val="002230C9"/>
    <w:rsid w:val="002230DB"/>
    <w:rsid w:val="002230EC"/>
    <w:rsid w:val="00223115"/>
    <w:rsid w:val="00223217"/>
    <w:rsid w:val="00223244"/>
    <w:rsid w:val="002232AB"/>
    <w:rsid w:val="002232B6"/>
    <w:rsid w:val="002232BA"/>
    <w:rsid w:val="002232C3"/>
    <w:rsid w:val="0022334C"/>
    <w:rsid w:val="0022335F"/>
    <w:rsid w:val="00223383"/>
    <w:rsid w:val="002233A9"/>
    <w:rsid w:val="002233CD"/>
    <w:rsid w:val="002233F7"/>
    <w:rsid w:val="00223405"/>
    <w:rsid w:val="00223438"/>
    <w:rsid w:val="0022344F"/>
    <w:rsid w:val="00223482"/>
    <w:rsid w:val="002234A2"/>
    <w:rsid w:val="002234BD"/>
    <w:rsid w:val="002234C3"/>
    <w:rsid w:val="002234CB"/>
    <w:rsid w:val="002234E9"/>
    <w:rsid w:val="0022350A"/>
    <w:rsid w:val="00223517"/>
    <w:rsid w:val="0022353C"/>
    <w:rsid w:val="0022354E"/>
    <w:rsid w:val="00223591"/>
    <w:rsid w:val="00223594"/>
    <w:rsid w:val="002235C8"/>
    <w:rsid w:val="00223608"/>
    <w:rsid w:val="00223616"/>
    <w:rsid w:val="0022365C"/>
    <w:rsid w:val="00223676"/>
    <w:rsid w:val="00223683"/>
    <w:rsid w:val="00223698"/>
    <w:rsid w:val="002236D7"/>
    <w:rsid w:val="002236F4"/>
    <w:rsid w:val="00223772"/>
    <w:rsid w:val="0022377D"/>
    <w:rsid w:val="0022379A"/>
    <w:rsid w:val="002237A0"/>
    <w:rsid w:val="002237C2"/>
    <w:rsid w:val="002237D5"/>
    <w:rsid w:val="002237DA"/>
    <w:rsid w:val="00223815"/>
    <w:rsid w:val="00223830"/>
    <w:rsid w:val="002238DC"/>
    <w:rsid w:val="002238EE"/>
    <w:rsid w:val="0022390B"/>
    <w:rsid w:val="0022390C"/>
    <w:rsid w:val="0022390D"/>
    <w:rsid w:val="00223917"/>
    <w:rsid w:val="0022393F"/>
    <w:rsid w:val="00223945"/>
    <w:rsid w:val="0022395B"/>
    <w:rsid w:val="002239CE"/>
    <w:rsid w:val="00223A4E"/>
    <w:rsid w:val="00223A5F"/>
    <w:rsid w:val="00223A67"/>
    <w:rsid w:val="00223A6C"/>
    <w:rsid w:val="00223AA8"/>
    <w:rsid w:val="00223B22"/>
    <w:rsid w:val="00223B5F"/>
    <w:rsid w:val="00223C38"/>
    <w:rsid w:val="00223C3D"/>
    <w:rsid w:val="00223C42"/>
    <w:rsid w:val="00223C46"/>
    <w:rsid w:val="00223C4A"/>
    <w:rsid w:val="00223C78"/>
    <w:rsid w:val="00223D5A"/>
    <w:rsid w:val="00223D92"/>
    <w:rsid w:val="00223DBE"/>
    <w:rsid w:val="00223DE4"/>
    <w:rsid w:val="00223DF4"/>
    <w:rsid w:val="00223EF6"/>
    <w:rsid w:val="00223F35"/>
    <w:rsid w:val="00223F5B"/>
    <w:rsid w:val="00223F5C"/>
    <w:rsid w:val="00223F76"/>
    <w:rsid w:val="00223F7F"/>
    <w:rsid w:val="00223F84"/>
    <w:rsid w:val="00223F94"/>
    <w:rsid w:val="00223FCF"/>
    <w:rsid w:val="0022409C"/>
    <w:rsid w:val="002240A4"/>
    <w:rsid w:val="002240A6"/>
    <w:rsid w:val="002240D2"/>
    <w:rsid w:val="002240DA"/>
    <w:rsid w:val="002240E2"/>
    <w:rsid w:val="00224102"/>
    <w:rsid w:val="00224126"/>
    <w:rsid w:val="0022415D"/>
    <w:rsid w:val="0022416A"/>
    <w:rsid w:val="0022416B"/>
    <w:rsid w:val="002241FA"/>
    <w:rsid w:val="00224206"/>
    <w:rsid w:val="002242FA"/>
    <w:rsid w:val="00224310"/>
    <w:rsid w:val="0022431B"/>
    <w:rsid w:val="00224322"/>
    <w:rsid w:val="0022435B"/>
    <w:rsid w:val="00224381"/>
    <w:rsid w:val="002243B6"/>
    <w:rsid w:val="002243C3"/>
    <w:rsid w:val="002243D7"/>
    <w:rsid w:val="00224448"/>
    <w:rsid w:val="0022448D"/>
    <w:rsid w:val="00224498"/>
    <w:rsid w:val="002244B0"/>
    <w:rsid w:val="002244BB"/>
    <w:rsid w:val="002244DE"/>
    <w:rsid w:val="00224506"/>
    <w:rsid w:val="0022450D"/>
    <w:rsid w:val="0022451C"/>
    <w:rsid w:val="002245BC"/>
    <w:rsid w:val="002245E3"/>
    <w:rsid w:val="0022464C"/>
    <w:rsid w:val="002246FB"/>
    <w:rsid w:val="00224770"/>
    <w:rsid w:val="00224796"/>
    <w:rsid w:val="002247DC"/>
    <w:rsid w:val="00224802"/>
    <w:rsid w:val="00224881"/>
    <w:rsid w:val="00224882"/>
    <w:rsid w:val="0022488C"/>
    <w:rsid w:val="002248B5"/>
    <w:rsid w:val="002248D7"/>
    <w:rsid w:val="002248F6"/>
    <w:rsid w:val="00224932"/>
    <w:rsid w:val="002249DB"/>
    <w:rsid w:val="00224A07"/>
    <w:rsid w:val="00224A22"/>
    <w:rsid w:val="00224A25"/>
    <w:rsid w:val="00224A5C"/>
    <w:rsid w:val="00224A6A"/>
    <w:rsid w:val="00224A92"/>
    <w:rsid w:val="00224ABD"/>
    <w:rsid w:val="00224B4B"/>
    <w:rsid w:val="00224B4F"/>
    <w:rsid w:val="00224B79"/>
    <w:rsid w:val="00224BBD"/>
    <w:rsid w:val="00224BF1"/>
    <w:rsid w:val="00224C1D"/>
    <w:rsid w:val="00224C26"/>
    <w:rsid w:val="00224CA5"/>
    <w:rsid w:val="00224CC6"/>
    <w:rsid w:val="00224D3A"/>
    <w:rsid w:val="00224D55"/>
    <w:rsid w:val="00224D68"/>
    <w:rsid w:val="00224D6D"/>
    <w:rsid w:val="00224D6E"/>
    <w:rsid w:val="00224D87"/>
    <w:rsid w:val="00224D9C"/>
    <w:rsid w:val="00224DD8"/>
    <w:rsid w:val="00224DDA"/>
    <w:rsid w:val="00224E09"/>
    <w:rsid w:val="00224E17"/>
    <w:rsid w:val="00224E5F"/>
    <w:rsid w:val="00224E6E"/>
    <w:rsid w:val="00224E73"/>
    <w:rsid w:val="00224E88"/>
    <w:rsid w:val="00224F33"/>
    <w:rsid w:val="00224F59"/>
    <w:rsid w:val="00224F60"/>
    <w:rsid w:val="00224F95"/>
    <w:rsid w:val="00224FB3"/>
    <w:rsid w:val="00224FC9"/>
    <w:rsid w:val="0022500B"/>
    <w:rsid w:val="00225012"/>
    <w:rsid w:val="00225037"/>
    <w:rsid w:val="0022504B"/>
    <w:rsid w:val="00225066"/>
    <w:rsid w:val="00225067"/>
    <w:rsid w:val="00225074"/>
    <w:rsid w:val="0022507F"/>
    <w:rsid w:val="00225089"/>
    <w:rsid w:val="002250AB"/>
    <w:rsid w:val="00225145"/>
    <w:rsid w:val="0022514B"/>
    <w:rsid w:val="00225170"/>
    <w:rsid w:val="002251E5"/>
    <w:rsid w:val="00225215"/>
    <w:rsid w:val="00225229"/>
    <w:rsid w:val="00225234"/>
    <w:rsid w:val="00225258"/>
    <w:rsid w:val="002252AA"/>
    <w:rsid w:val="002252E7"/>
    <w:rsid w:val="00225376"/>
    <w:rsid w:val="00225381"/>
    <w:rsid w:val="002253A9"/>
    <w:rsid w:val="002253BB"/>
    <w:rsid w:val="00225410"/>
    <w:rsid w:val="00225428"/>
    <w:rsid w:val="00225437"/>
    <w:rsid w:val="00225490"/>
    <w:rsid w:val="00225491"/>
    <w:rsid w:val="002254DE"/>
    <w:rsid w:val="002254EF"/>
    <w:rsid w:val="00225570"/>
    <w:rsid w:val="0022559E"/>
    <w:rsid w:val="002255A4"/>
    <w:rsid w:val="002255CC"/>
    <w:rsid w:val="002255DE"/>
    <w:rsid w:val="002255E6"/>
    <w:rsid w:val="00225610"/>
    <w:rsid w:val="0022561D"/>
    <w:rsid w:val="00225620"/>
    <w:rsid w:val="0022563C"/>
    <w:rsid w:val="00225649"/>
    <w:rsid w:val="00225758"/>
    <w:rsid w:val="00225775"/>
    <w:rsid w:val="002257AC"/>
    <w:rsid w:val="002257CC"/>
    <w:rsid w:val="00225826"/>
    <w:rsid w:val="00225846"/>
    <w:rsid w:val="0022585A"/>
    <w:rsid w:val="0022588E"/>
    <w:rsid w:val="00225892"/>
    <w:rsid w:val="002258A1"/>
    <w:rsid w:val="002258A2"/>
    <w:rsid w:val="0022590C"/>
    <w:rsid w:val="00225937"/>
    <w:rsid w:val="00225953"/>
    <w:rsid w:val="00225964"/>
    <w:rsid w:val="00225994"/>
    <w:rsid w:val="002259D2"/>
    <w:rsid w:val="002259D3"/>
    <w:rsid w:val="00225A0C"/>
    <w:rsid w:val="00225A4A"/>
    <w:rsid w:val="00225A4D"/>
    <w:rsid w:val="00225A67"/>
    <w:rsid w:val="00225A79"/>
    <w:rsid w:val="00225A87"/>
    <w:rsid w:val="00225ABE"/>
    <w:rsid w:val="00225B10"/>
    <w:rsid w:val="00225BF7"/>
    <w:rsid w:val="00225C2A"/>
    <w:rsid w:val="00225C4E"/>
    <w:rsid w:val="00225C76"/>
    <w:rsid w:val="00225D3E"/>
    <w:rsid w:val="00225DE2"/>
    <w:rsid w:val="00225DFA"/>
    <w:rsid w:val="00225E9E"/>
    <w:rsid w:val="00225EA4"/>
    <w:rsid w:val="00225EBE"/>
    <w:rsid w:val="00225F35"/>
    <w:rsid w:val="00225F84"/>
    <w:rsid w:val="00225F87"/>
    <w:rsid w:val="00225FB2"/>
    <w:rsid w:val="00225FBA"/>
    <w:rsid w:val="00225FE4"/>
    <w:rsid w:val="00225FF1"/>
    <w:rsid w:val="00226023"/>
    <w:rsid w:val="00226048"/>
    <w:rsid w:val="00226064"/>
    <w:rsid w:val="002260A2"/>
    <w:rsid w:val="00226127"/>
    <w:rsid w:val="0022613A"/>
    <w:rsid w:val="00226155"/>
    <w:rsid w:val="0022617D"/>
    <w:rsid w:val="00226182"/>
    <w:rsid w:val="002261A2"/>
    <w:rsid w:val="002261AA"/>
    <w:rsid w:val="002261B1"/>
    <w:rsid w:val="002261D9"/>
    <w:rsid w:val="00226225"/>
    <w:rsid w:val="00226227"/>
    <w:rsid w:val="0022623D"/>
    <w:rsid w:val="00226241"/>
    <w:rsid w:val="0022634F"/>
    <w:rsid w:val="00226459"/>
    <w:rsid w:val="00226480"/>
    <w:rsid w:val="00226493"/>
    <w:rsid w:val="002264AF"/>
    <w:rsid w:val="002264B0"/>
    <w:rsid w:val="002264C2"/>
    <w:rsid w:val="002264D4"/>
    <w:rsid w:val="002264FC"/>
    <w:rsid w:val="00226516"/>
    <w:rsid w:val="0022653B"/>
    <w:rsid w:val="0022656D"/>
    <w:rsid w:val="002265B9"/>
    <w:rsid w:val="002265BC"/>
    <w:rsid w:val="002265F7"/>
    <w:rsid w:val="00226624"/>
    <w:rsid w:val="00226636"/>
    <w:rsid w:val="0022665A"/>
    <w:rsid w:val="002266AC"/>
    <w:rsid w:val="002266D4"/>
    <w:rsid w:val="00226719"/>
    <w:rsid w:val="00226722"/>
    <w:rsid w:val="0022672F"/>
    <w:rsid w:val="0022673E"/>
    <w:rsid w:val="0022676F"/>
    <w:rsid w:val="00226794"/>
    <w:rsid w:val="002267BB"/>
    <w:rsid w:val="002267DD"/>
    <w:rsid w:val="002267DF"/>
    <w:rsid w:val="002267E6"/>
    <w:rsid w:val="00226877"/>
    <w:rsid w:val="002268A4"/>
    <w:rsid w:val="002268CD"/>
    <w:rsid w:val="0022692A"/>
    <w:rsid w:val="0022694C"/>
    <w:rsid w:val="0022695C"/>
    <w:rsid w:val="00226965"/>
    <w:rsid w:val="002269B4"/>
    <w:rsid w:val="002269F5"/>
    <w:rsid w:val="00226A0A"/>
    <w:rsid w:val="00226A2F"/>
    <w:rsid w:val="00226A33"/>
    <w:rsid w:val="00226AAF"/>
    <w:rsid w:val="00226AB7"/>
    <w:rsid w:val="00226ACE"/>
    <w:rsid w:val="00226AFB"/>
    <w:rsid w:val="00226B23"/>
    <w:rsid w:val="00226BD9"/>
    <w:rsid w:val="00226BDE"/>
    <w:rsid w:val="00226BF8"/>
    <w:rsid w:val="00226C49"/>
    <w:rsid w:val="00226DD3"/>
    <w:rsid w:val="00226E1C"/>
    <w:rsid w:val="00226E23"/>
    <w:rsid w:val="00226E59"/>
    <w:rsid w:val="00226EA3"/>
    <w:rsid w:val="00226EC1"/>
    <w:rsid w:val="00226EFE"/>
    <w:rsid w:val="00226F1F"/>
    <w:rsid w:val="00226FE2"/>
    <w:rsid w:val="00226FF7"/>
    <w:rsid w:val="00227008"/>
    <w:rsid w:val="00227024"/>
    <w:rsid w:val="00227071"/>
    <w:rsid w:val="0022708C"/>
    <w:rsid w:val="00227096"/>
    <w:rsid w:val="002270A5"/>
    <w:rsid w:val="002270B8"/>
    <w:rsid w:val="002270EC"/>
    <w:rsid w:val="0022716D"/>
    <w:rsid w:val="002271E4"/>
    <w:rsid w:val="002271E6"/>
    <w:rsid w:val="002271F6"/>
    <w:rsid w:val="00227223"/>
    <w:rsid w:val="0022728C"/>
    <w:rsid w:val="00227292"/>
    <w:rsid w:val="00227294"/>
    <w:rsid w:val="00227299"/>
    <w:rsid w:val="002272D1"/>
    <w:rsid w:val="00227364"/>
    <w:rsid w:val="002273BD"/>
    <w:rsid w:val="002273C1"/>
    <w:rsid w:val="002273CF"/>
    <w:rsid w:val="00227405"/>
    <w:rsid w:val="0022741B"/>
    <w:rsid w:val="0022742C"/>
    <w:rsid w:val="0022748C"/>
    <w:rsid w:val="002274FA"/>
    <w:rsid w:val="00227507"/>
    <w:rsid w:val="00227559"/>
    <w:rsid w:val="00227560"/>
    <w:rsid w:val="00227575"/>
    <w:rsid w:val="002275B3"/>
    <w:rsid w:val="002275E8"/>
    <w:rsid w:val="00227619"/>
    <w:rsid w:val="00227621"/>
    <w:rsid w:val="0022763C"/>
    <w:rsid w:val="002276E7"/>
    <w:rsid w:val="002276EC"/>
    <w:rsid w:val="0022770B"/>
    <w:rsid w:val="002277A1"/>
    <w:rsid w:val="002277D6"/>
    <w:rsid w:val="002277FD"/>
    <w:rsid w:val="00227821"/>
    <w:rsid w:val="0022783D"/>
    <w:rsid w:val="002278AC"/>
    <w:rsid w:val="002278D9"/>
    <w:rsid w:val="0022791C"/>
    <w:rsid w:val="0022791F"/>
    <w:rsid w:val="00227945"/>
    <w:rsid w:val="002279AB"/>
    <w:rsid w:val="002279DE"/>
    <w:rsid w:val="00227A1F"/>
    <w:rsid w:val="00227A2B"/>
    <w:rsid w:val="00227A48"/>
    <w:rsid w:val="00227A77"/>
    <w:rsid w:val="00227A9A"/>
    <w:rsid w:val="00227ABB"/>
    <w:rsid w:val="00227ABD"/>
    <w:rsid w:val="00227AC3"/>
    <w:rsid w:val="00227ACC"/>
    <w:rsid w:val="00227AD5"/>
    <w:rsid w:val="00227ADE"/>
    <w:rsid w:val="00227AFB"/>
    <w:rsid w:val="00227B08"/>
    <w:rsid w:val="00227B76"/>
    <w:rsid w:val="00227BC8"/>
    <w:rsid w:val="00227BE6"/>
    <w:rsid w:val="00227C1C"/>
    <w:rsid w:val="00227C32"/>
    <w:rsid w:val="00227C45"/>
    <w:rsid w:val="00227C98"/>
    <w:rsid w:val="00227CCF"/>
    <w:rsid w:val="00227D11"/>
    <w:rsid w:val="00227D90"/>
    <w:rsid w:val="00227E1E"/>
    <w:rsid w:val="00227E80"/>
    <w:rsid w:val="00227E9A"/>
    <w:rsid w:val="00227EC7"/>
    <w:rsid w:val="00227EF2"/>
    <w:rsid w:val="00227F1D"/>
    <w:rsid w:val="00227F68"/>
    <w:rsid w:val="00227FDA"/>
    <w:rsid w:val="0023005D"/>
    <w:rsid w:val="0023008C"/>
    <w:rsid w:val="002300A6"/>
    <w:rsid w:val="002300C2"/>
    <w:rsid w:val="0023012F"/>
    <w:rsid w:val="00230155"/>
    <w:rsid w:val="00230191"/>
    <w:rsid w:val="002301B3"/>
    <w:rsid w:val="00230244"/>
    <w:rsid w:val="00230260"/>
    <w:rsid w:val="002302AA"/>
    <w:rsid w:val="002302BB"/>
    <w:rsid w:val="002302CE"/>
    <w:rsid w:val="002302DF"/>
    <w:rsid w:val="00230329"/>
    <w:rsid w:val="0023035C"/>
    <w:rsid w:val="00230417"/>
    <w:rsid w:val="0023041F"/>
    <w:rsid w:val="00230495"/>
    <w:rsid w:val="002304AA"/>
    <w:rsid w:val="0023059A"/>
    <w:rsid w:val="002305A6"/>
    <w:rsid w:val="002305BB"/>
    <w:rsid w:val="002305E8"/>
    <w:rsid w:val="002305EC"/>
    <w:rsid w:val="002305F5"/>
    <w:rsid w:val="002305FD"/>
    <w:rsid w:val="00230621"/>
    <w:rsid w:val="0023069D"/>
    <w:rsid w:val="002306A5"/>
    <w:rsid w:val="00230708"/>
    <w:rsid w:val="0023073A"/>
    <w:rsid w:val="00230799"/>
    <w:rsid w:val="002307C2"/>
    <w:rsid w:val="0023080B"/>
    <w:rsid w:val="00230839"/>
    <w:rsid w:val="0023083F"/>
    <w:rsid w:val="00230860"/>
    <w:rsid w:val="00230896"/>
    <w:rsid w:val="002308CB"/>
    <w:rsid w:val="002308CF"/>
    <w:rsid w:val="00230903"/>
    <w:rsid w:val="0023090A"/>
    <w:rsid w:val="0023090C"/>
    <w:rsid w:val="00230942"/>
    <w:rsid w:val="00230946"/>
    <w:rsid w:val="00230961"/>
    <w:rsid w:val="00230993"/>
    <w:rsid w:val="002309E6"/>
    <w:rsid w:val="00230A08"/>
    <w:rsid w:val="00230A19"/>
    <w:rsid w:val="00230A87"/>
    <w:rsid w:val="00230AC0"/>
    <w:rsid w:val="00230ADB"/>
    <w:rsid w:val="00230AF5"/>
    <w:rsid w:val="00230B25"/>
    <w:rsid w:val="00230B3D"/>
    <w:rsid w:val="00230B7A"/>
    <w:rsid w:val="00230BA7"/>
    <w:rsid w:val="00230BA9"/>
    <w:rsid w:val="00230BB2"/>
    <w:rsid w:val="00230BCC"/>
    <w:rsid w:val="00230C03"/>
    <w:rsid w:val="00230C78"/>
    <w:rsid w:val="00230D0C"/>
    <w:rsid w:val="00230D0E"/>
    <w:rsid w:val="00230D9C"/>
    <w:rsid w:val="00230DA4"/>
    <w:rsid w:val="00230EF5"/>
    <w:rsid w:val="00230F1A"/>
    <w:rsid w:val="00230F70"/>
    <w:rsid w:val="00230F88"/>
    <w:rsid w:val="00230FA9"/>
    <w:rsid w:val="00230FCC"/>
    <w:rsid w:val="0023102C"/>
    <w:rsid w:val="00231048"/>
    <w:rsid w:val="002310DF"/>
    <w:rsid w:val="002310E7"/>
    <w:rsid w:val="002310EB"/>
    <w:rsid w:val="00231163"/>
    <w:rsid w:val="002311B1"/>
    <w:rsid w:val="00231253"/>
    <w:rsid w:val="00231262"/>
    <w:rsid w:val="0023127F"/>
    <w:rsid w:val="00231281"/>
    <w:rsid w:val="0023135F"/>
    <w:rsid w:val="0023139A"/>
    <w:rsid w:val="002313B8"/>
    <w:rsid w:val="002313DC"/>
    <w:rsid w:val="002313E9"/>
    <w:rsid w:val="002313F3"/>
    <w:rsid w:val="00231423"/>
    <w:rsid w:val="0023145D"/>
    <w:rsid w:val="00231493"/>
    <w:rsid w:val="002314D6"/>
    <w:rsid w:val="002314EB"/>
    <w:rsid w:val="002314F8"/>
    <w:rsid w:val="00231522"/>
    <w:rsid w:val="002315BB"/>
    <w:rsid w:val="002315C7"/>
    <w:rsid w:val="00231600"/>
    <w:rsid w:val="00231658"/>
    <w:rsid w:val="0023165F"/>
    <w:rsid w:val="0023166E"/>
    <w:rsid w:val="00231677"/>
    <w:rsid w:val="002316F3"/>
    <w:rsid w:val="00231728"/>
    <w:rsid w:val="00231782"/>
    <w:rsid w:val="00231784"/>
    <w:rsid w:val="002317AE"/>
    <w:rsid w:val="002317FE"/>
    <w:rsid w:val="0023180C"/>
    <w:rsid w:val="0023189C"/>
    <w:rsid w:val="0023189D"/>
    <w:rsid w:val="002318D1"/>
    <w:rsid w:val="002318F6"/>
    <w:rsid w:val="00231904"/>
    <w:rsid w:val="00231918"/>
    <w:rsid w:val="00231932"/>
    <w:rsid w:val="002319B0"/>
    <w:rsid w:val="002319B7"/>
    <w:rsid w:val="002319C0"/>
    <w:rsid w:val="002319FE"/>
    <w:rsid w:val="00231A30"/>
    <w:rsid w:val="00231A55"/>
    <w:rsid w:val="00231B00"/>
    <w:rsid w:val="00231B3C"/>
    <w:rsid w:val="00231B6D"/>
    <w:rsid w:val="00231B76"/>
    <w:rsid w:val="00231B93"/>
    <w:rsid w:val="00231C04"/>
    <w:rsid w:val="00231C47"/>
    <w:rsid w:val="00231C95"/>
    <w:rsid w:val="00231D0B"/>
    <w:rsid w:val="00231D71"/>
    <w:rsid w:val="00231DA8"/>
    <w:rsid w:val="00231E13"/>
    <w:rsid w:val="00231E31"/>
    <w:rsid w:val="00231E47"/>
    <w:rsid w:val="00231E7B"/>
    <w:rsid w:val="00231ED1"/>
    <w:rsid w:val="00231F1A"/>
    <w:rsid w:val="00231F3D"/>
    <w:rsid w:val="00231F5E"/>
    <w:rsid w:val="00231F65"/>
    <w:rsid w:val="00231F9B"/>
    <w:rsid w:val="00231FA0"/>
    <w:rsid w:val="00232021"/>
    <w:rsid w:val="0023203C"/>
    <w:rsid w:val="0023203F"/>
    <w:rsid w:val="00232051"/>
    <w:rsid w:val="002320D6"/>
    <w:rsid w:val="002320F1"/>
    <w:rsid w:val="002320FF"/>
    <w:rsid w:val="00232118"/>
    <w:rsid w:val="00232134"/>
    <w:rsid w:val="00232159"/>
    <w:rsid w:val="00232160"/>
    <w:rsid w:val="0023216D"/>
    <w:rsid w:val="00232198"/>
    <w:rsid w:val="0023223B"/>
    <w:rsid w:val="00232262"/>
    <w:rsid w:val="00232288"/>
    <w:rsid w:val="002322D2"/>
    <w:rsid w:val="002322E5"/>
    <w:rsid w:val="00232312"/>
    <w:rsid w:val="0023233A"/>
    <w:rsid w:val="002323E5"/>
    <w:rsid w:val="00232412"/>
    <w:rsid w:val="00232414"/>
    <w:rsid w:val="00232448"/>
    <w:rsid w:val="00232454"/>
    <w:rsid w:val="0023245E"/>
    <w:rsid w:val="002324BE"/>
    <w:rsid w:val="002324D9"/>
    <w:rsid w:val="0023252A"/>
    <w:rsid w:val="0023259C"/>
    <w:rsid w:val="002325EE"/>
    <w:rsid w:val="002325F9"/>
    <w:rsid w:val="0023262A"/>
    <w:rsid w:val="0023263A"/>
    <w:rsid w:val="002326DD"/>
    <w:rsid w:val="00232701"/>
    <w:rsid w:val="002327CE"/>
    <w:rsid w:val="002327D0"/>
    <w:rsid w:val="002327D1"/>
    <w:rsid w:val="002327DF"/>
    <w:rsid w:val="0023280C"/>
    <w:rsid w:val="00232847"/>
    <w:rsid w:val="00232861"/>
    <w:rsid w:val="00232940"/>
    <w:rsid w:val="0023296F"/>
    <w:rsid w:val="00232974"/>
    <w:rsid w:val="0023298F"/>
    <w:rsid w:val="0023299A"/>
    <w:rsid w:val="002329B3"/>
    <w:rsid w:val="002329C2"/>
    <w:rsid w:val="002329ED"/>
    <w:rsid w:val="00232A00"/>
    <w:rsid w:val="00232A36"/>
    <w:rsid w:val="00232A68"/>
    <w:rsid w:val="00232A9B"/>
    <w:rsid w:val="00232AEF"/>
    <w:rsid w:val="00232AFA"/>
    <w:rsid w:val="00232B28"/>
    <w:rsid w:val="00232B6F"/>
    <w:rsid w:val="00232B8E"/>
    <w:rsid w:val="00232B8F"/>
    <w:rsid w:val="00232BA1"/>
    <w:rsid w:val="00232BB8"/>
    <w:rsid w:val="00232BBD"/>
    <w:rsid w:val="00232BC7"/>
    <w:rsid w:val="00232C18"/>
    <w:rsid w:val="00232C1A"/>
    <w:rsid w:val="00232C35"/>
    <w:rsid w:val="00232CA7"/>
    <w:rsid w:val="00232CE3"/>
    <w:rsid w:val="00232D10"/>
    <w:rsid w:val="00232D5D"/>
    <w:rsid w:val="00232D63"/>
    <w:rsid w:val="00232DCE"/>
    <w:rsid w:val="00232E04"/>
    <w:rsid w:val="00232E2D"/>
    <w:rsid w:val="00232E59"/>
    <w:rsid w:val="00232E5B"/>
    <w:rsid w:val="00232E61"/>
    <w:rsid w:val="00232E68"/>
    <w:rsid w:val="00232EAB"/>
    <w:rsid w:val="00232F06"/>
    <w:rsid w:val="00232F32"/>
    <w:rsid w:val="00232F77"/>
    <w:rsid w:val="00232FAD"/>
    <w:rsid w:val="0023300D"/>
    <w:rsid w:val="0023308E"/>
    <w:rsid w:val="002330F2"/>
    <w:rsid w:val="00233108"/>
    <w:rsid w:val="00233157"/>
    <w:rsid w:val="00233182"/>
    <w:rsid w:val="00233184"/>
    <w:rsid w:val="002332B0"/>
    <w:rsid w:val="002332BB"/>
    <w:rsid w:val="002332BE"/>
    <w:rsid w:val="00233340"/>
    <w:rsid w:val="00233356"/>
    <w:rsid w:val="00233389"/>
    <w:rsid w:val="00233407"/>
    <w:rsid w:val="0023341B"/>
    <w:rsid w:val="00233420"/>
    <w:rsid w:val="0023345B"/>
    <w:rsid w:val="0023345C"/>
    <w:rsid w:val="002334A2"/>
    <w:rsid w:val="002334BA"/>
    <w:rsid w:val="002334C2"/>
    <w:rsid w:val="00233507"/>
    <w:rsid w:val="00233562"/>
    <w:rsid w:val="00233576"/>
    <w:rsid w:val="0023358B"/>
    <w:rsid w:val="0023359E"/>
    <w:rsid w:val="002335BC"/>
    <w:rsid w:val="002335CD"/>
    <w:rsid w:val="002335D2"/>
    <w:rsid w:val="00233601"/>
    <w:rsid w:val="00233625"/>
    <w:rsid w:val="0023363C"/>
    <w:rsid w:val="00233667"/>
    <w:rsid w:val="00233670"/>
    <w:rsid w:val="00233683"/>
    <w:rsid w:val="0023369B"/>
    <w:rsid w:val="00233708"/>
    <w:rsid w:val="00233725"/>
    <w:rsid w:val="00233749"/>
    <w:rsid w:val="00233773"/>
    <w:rsid w:val="00233789"/>
    <w:rsid w:val="0023379B"/>
    <w:rsid w:val="00233808"/>
    <w:rsid w:val="00233819"/>
    <w:rsid w:val="00233857"/>
    <w:rsid w:val="002338AB"/>
    <w:rsid w:val="002338DE"/>
    <w:rsid w:val="00233920"/>
    <w:rsid w:val="00233936"/>
    <w:rsid w:val="00233965"/>
    <w:rsid w:val="002339EF"/>
    <w:rsid w:val="00233A33"/>
    <w:rsid w:val="00233AE3"/>
    <w:rsid w:val="00233AFB"/>
    <w:rsid w:val="00233B1F"/>
    <w:rsid w:val="00233B37"/>
    <w:rsid w:val="00233B44"/>
    <w:rsid w:val="00233C56"/>
    <w:rsid w:val="00233C62"/>
    <w:rsid w:val="00233C87"/>
    <w:rsid w:val="00233C90"/>
    <w:rsid w:val="00233CE1"/>
    <w:rsid w:val="00233CFF"/>
    <w:rsid w:val="00233D7D"/>
    <w:rsid w:val="00233DA3"/>
    <w:rsid w:val="00233DBB"/>
    <w:rsid w:val="00233E0D"/>
    <w:rsid w:val="00233E32"/>
    <w:rsid w:val="00233E4C"/>
    <w:rsid w:val="00233E55"/>
    <w:rsid w:val="00233E6F"/>
    <w:rsid w:val="00233EEE"/>
    <w:rsid w:val="00233EF5"/>
    <w:rsid w:val="00233EFF"/>
    <w:rsid w:val="00233F04"/>
    <w:rsid w:val="00233F30"/>
    <w:rsid w:val="00233F3A"/>
    <w:rsid w:val="00233F3B"/>
    <w:rsid w:val="00233FC0"/>
    <w:rsid w:val="00234048"/>
    <w:rsid w:val="00234063"/>
    <w:rsid w:val="002340C6"/>
    <w:rsid w:val="002340D3"/>
    <w:rsid w:val="00234189"/>
    <w:rsid w:val="002341CD"/>
    <w:rsid w:val="00234222"/>
    <w:rsid w:val="0023426B"/>
    <w:rsid w:val="00234290"/>
    <w:rsid w:val="002342A8"/>
    <w:rsid w:val="002342EB"/>
    <w:rsid w:val="0023432D"/>
    <w:rsid w:val="00234396"/>
    <w:rsid w:val="002343A3"/>
    <w:rsid w:val="002343ED"/>
    <w:rsid w:val="0023446C"/>
    <w:rsid w:val="002344AE"/>
    <w:rsid w:val="002344BB"/>
    <w:rsid w:val="002344D6"/>
    <w:rsid w:val="002344E9"/>
    <w:rsid w:val="00234500"/>
    <w:rsid w:val="0023450E"/>
    <w:rsid w:val="00234552"/>
    <w:rsid w:val="00234559"/>
    <w:rsid w:val="0023456B"/>
    <w:rsid w:val="002345C3"/>
    <w:rsid w:val="002345CE"/>
    <w:rsid w:val="002345D4"/>
    <w:rsid w:val="002345E4"/>
    <w:rsid w:val="002345F4"/>
    <w:rsid w:val="002345F7"/>
    <w:rsid w:val="002345FA"/>
    <w:rsid w:val="0023467D"/>
    <w:rsid w:val="002346FC"/>
    <w:rsid w:val="00234767"/>
    <w:rsid w:val="002347EF"/>
    <w:rsid w:val="00234813"/>
    <w:rsid w:val="00234841"/>
    <w:rsid w:val="00234847"/>
    <w:rsid w:val="002348EC"/>
    <w:rsid w:val="0023490C"/>
    <w:rsid w:val="00234950"/>
    <w:rsid w:val="00234955"/>
    <w:rsid w:val="00234958"/>
    <w:rsid w:val="002349BC"/>
    <w:rsid w:val="00234A07"/>
    <w:rsid w:val="00234A1C"/>
    <w:rsid w:val="00234A6E"/>
    <w:rsid w:val="00234ABC"/>
    <w:rsid w:val="00234ADE"/>
    <w:rsid w:val="00234B56"/>
    <w:rsid w:val="00234B5F"/>
    <w:rsid w:val="00234BC3"/>
    <w:rsid w:val="00234C42"/>
    <w:rsid w:val="00234C76"/>
    <w:rsid w:val="00234CC7"/>
    <w:rsid w:val="00234CCF"/>
    <w:rsid w:val="00234D17"/>
    <w:rsid w:val="00234D73"/>
    <w:rsid w:val="00234D9C"/>
    <w:rsid w:val="00234E03"/>
    <w:rsid w:val="00234E08"/>
    <w:rsid w:val="00234E0A"/>
    <w:rsid w:val="00234E41"/>
    <w:rsid w:val="00234E72"/>
    <w:rsid w:val="00234EAC"/>
    <w:rsid w:val="00234EB3"/>
    <w:rsid w:val="00234F0E"/>
    <w:rsid w:val="00234FA5"/>
    <w:rsid w:val="00234FBD"/>
    <w:rsid w:val="0023502A"/>
    <w:rsid w:val="00235068"/>
    <w:rsid w:val="00235088"/>
    <w:rsid w:val="00235089"/>
    <w:rsid w:val="002350DB"/>
    <w:rsid w:val="00235100"/>
    <w:rsid w:val="00235118"/>
    <w:rsid w:val="00235131"/>
    <w:rsid w:val="00235138"/>
    <w:rsid w:val="00235154"/>
    <w:rsid w:val="0023517A"/>
    <w:rsid w:val="002351A0"/>
    <w:rsid w:val="002351CA"/>
    <w:rsid w:val="002351CD"/>
    <w:rsid w:val="002351D0"/>
    <w:rsid w:val="0023521C"/>
    <w:rsid w:val="0023522C"/>
    <w:rsid w:val="0023524E"/>
    <w:rsid w:val="00235266"/>
    <w:rsid w:val="00235278"/>
    <w:rsid w:val="002352A7"/>
    <w:rsid w:val="002352D0"/>
    <w:rsid w:val="002352EC"/>
    <w:rsid w:val="0023534A"/>
    <w:rsid w:val="002353B1"/>
    <w:rsid w:val="002353D9"/>
    <w:rsid w:val="0023541C"/>
    <w:rsid w:val="0023541D"/>
    <w:rsid w:val="0023542B"/>
    <w:rsid w:val="0023544F"/>
    <w:rsid w:val="0023547C"/>
    <w:rsid w:val="00235489"/>
    <w:rsid w:val="002354B7"/>
    <w:rsid w:val="002354BA"/>
    <w:rsid w:val="00235562"/>
    <w:rsid w:val="002355D6"/>
    <w:rsid w:val="002355E8"/>
    <w:rsid w:val="002355FE"/>
    <w:rsid w:val="0023560B"/>
    <w:rsid w:val="00235624"/>
    <w:rsid w:val="00235654"/>
    <w:rsid w:val="00235656"/>
    <w:rsid w:val="00235665"/>
    <w:rsid w:val="0023567A"/>
    <w:rsid w:val="00235697"/>
    <w:rsid w:val="0023569E"/>
    <w:rsid w:val="002356F1"/>
    <w:rsid w:val="0023579A"/>
    <w:rsid w:val="0023582A"/>
    <w:rsid w:val="00235864"/>
    <w:rsid w:val="0023586C"/>
    <w:rsid w:val="002358BA"/>
    <w:rsid w:val="002358CC"/>
    <w:rsid w:val="002358D0"/>
    <w:rsid w:val="002358F0"/>
    <w:rsid w:val="00235937"/>
    <w:rsid w:val="0023595B"/>
    <w:rsid w:val="00235982"/>
    <w:rsid w:val="0023599B"/>
    <w:rsid w:val="002359E6"/>
    <w:rsid w:val="002359F3"/>
    <w:rsid w:val="00235A7D"/>
    <w:rsid w:val="00235AD8"/>
    <w:rsid w:val="00235AE4"/>
    <w:rsid w:val="00235AF3"/>
    <w:rsid w:val="00235B49"/>
    <w:rsid w:val="00235B57"/>
    <w:rsid w:val="00235B79"/>
    <w:rsid w:val="00235B89"/>
    <w:rsid w:val="00235BB1"/>
    <w:rsid w:val="00235C4B"/>
    <w:rsid w:val="00235C8B"/>
    <w:rsid w:val="00235CA9"/>
    <w:rsid w:val="00235CD0"/>
    <w:rsid w:val="00235CD1"/>
    <w:rsid w:val="00235D08"/>
    <w:rsid w:val="00235DE3"/>
    <w:rsid w:val="00235E10"/>
    <w:rsid w:val="00235E14"/>
    <w:rsid w:val="00235E80"/>
    <w:rsid w:val="00235E94"/>
    <w:rsid w:val="00235EAA"/>
    <w:rsid w:val="00235ECA"/>
    <w:rsid w:val="00235EE1"/>
    <w:rsid w:val="00235EEA"/>
    <w:rsid w:val="00235EF7"/>
    <w:rsid w:val="00235F04"/>
    <w:rsid w:val="00235F09"/>
    <w:rsid w:val="00235F36"/>
    <w:rsid w:val="00235F85"/>
    <w:rsid w:val="00235FFC"/>
    <w:rsid w:val="0023602D"/>
    <w:rsid w:val="0023619B"/>
    <w:rsid w:val="002361D6"/>
    <w:rsid w:val="00236255"/>
    <w:rsid w:val="0023626A"/>
    <w:rsid w:val="0023635F"/>
    <w:rsid w:val="00236393"/>
    <w:rsid w:val="002363D8"/>
    <w:rsid w:val="002363DD"/>
    <w:rsid w:val="00236422"/>
    <w:rsid w:val="00236442"/>
    <w:rsid w:val="0023647A"/>
    <w:rsid w:val="002364CB"/>
    <w:rsid w:val="0023651D"/>
    <w:rsid w:val="00236543"/>
    <w:rsid w:val="0023654C"/>
    <w:rsid w:val="002365A5"/>
    <w:rsid w:val="002365B3"/>
    <w:rsid w:val="002365C0"/>
    <w:rsid w:val="00236639"/>
    <w:rsid w:val="00236649"/>
    <w:rsid w:val="00236657"/>
    <w:rsid w:val="00236736"/>
    <w:rsid w:val="00236738"/>
    <w:rsid w:val="0023675A"/>
    <w:rsid w:val="0023676B"/>
    <w:rsid w:val="002367A0"/>
    <w:rsid w:val="002367A7"/>
    <w:rsid w:val="002367B5"/>
    <w:rsid w:val="002367C4"/>
    <w:rsid w:val="0023680D"/>
    <w:rsid w:val="00236830"/>
    <w:rsid w:val="0023683D"/>
    <w:rsid w:val="002368E1"/>
    <w:rsid w:val="002368F4"/>
    <w:rsid w:val="0023691D"/>
    <w:rsid w:val="0023694F"/>
    <w:rsid w:val="00236960"/>
    <w:rsid w:val="0023698F"/>
    <w:rsid w:val="002369AF"/>
    <w:rsid w:val="002369BC"/>
    <w:rsid w:val="002369D1"/>
    <w:rsid w:val="002369F1"/>
    <w:rsid w:val="00236A0E"/>
    <w:rsid w:val="00236A4A"/>
    <w:rsid w:val="00236A73"/>
    <w:rsid w:val="00236A92"/>
    <w:rsid w:val="00236A93"/>
    <w:rsid w:val="00236AAD"/>
    <w:rsid w:val="00236ABA"/>
    <w:rsid w:val="00236ACF"/>
    <w:rsid w:val="00236B3A"/>
    <w:rsid w:val="00236B68"/>
    <w:rsid w:val="00236BA9"/>
    <w:rsid w:val="00236BB4"/>
    <w:rsid w:val="00236BD1"/>
    <w:rsid w:val="00236BEF"/>
    <w:rsid w:val="00236C0A"/>
    <w:rsid w:val="00236C37"/>
    <w:rsid w:val="00236CAE"/>
    <w:rsid w:val="00236CEA"/>
    <w:rsid w:val="00236D5B"/>
    <w:rsid w:val="00236D70"/>
    <w:rsid w:val="00236D83"/>
    <w:rsid w:val="00236D9E"/>
    <w:rsid w:val="00236DBA"/>
    <w:rsid w:val="00236E04"/>
    <w:rsid w:val="00236E06"/>
    <w:rsid w:val="00236E30"/>
    <w:rsid w:val="00236E4D"/>
    <w:rsid w:val="00236EB4"/>
    <w:rsid w:val="00236F1A"/>
    <w:rsid w:val="00236F25"/>
    <w:rsid w:val="00236F68"/>
    <w:rsid w:val="00236FCA"/>
    <w:rsid w:val="00236FDC"/>
    <w:rsid w:val="00236FE2"/>
    <w:rsid w:val="00237018"/>
    <w:rsid w:val="0023701B"/>
    <w:rsid w:val="00237050"/>
    <w:rsid w:val="0023709C"/>
    <w:rsid w:val="002370C8"/>
    <w:rsid w:val="00237108"/>
    <w:rsid w:val="00237127"/>
    <w:rsid w:val="0023712A"/>
    <w:rsid w:val="00237182"/>
    <w:rsid w:val="002371A4"/>
    <w:rsid w:val="002371C4"/>
    <w:rsid w:val="002371D0"/>
    <w:rsid w:val="002371D7"/>
    <w:rsid w:val="002371EA"/>
    <w:rsid w:val="002371F6"/>
    <w:rsid w:val="00237223"/>
    <w:rsid w:val="0023723D"/>
    <w:rsid w:val="002372B9"/>
    <w:rsid w:val="002373B3"/>
    <w:rsid w:val="002373CC"/>
    <w:rsid w:val="0023744C"/>
    <w:rsid w:val="00237460"/>
    <w:rsid w:val="00237492"/>
    <w:rsid w:val="002374D1"/>
    <w:rsid w:val="002374EE"/>
    <w:rsid w:val="0023754A"/>
    <w:rsid w:val="0023756C"/>
    <w:rsid w:val="00237579"/>
    <w:rsid w:val="00237590"/>
    <w:rsid w:val="002375DA"/>
    <w:rsid w:val="002375E1"/>
    <w:rsid w:val="002375F7"/>
    <w:rsid w:val="00237676"/>
    <w:rsid w:val="002376C7"/>
    <w:rsid w:val="002376D0"/>
    <w:rsid w:val="0023771A"/>
    <w:rsid w:val="0023774F"/>
    <w:rsid w:val="00237751"/>
    <w:rsid w:val="0023778E"/>
    <w:rsid w:val="002377B1"/>
    <w:rsid w:val="0023782C"/>
    <w:rsid w:val="0023788C"/>
    <w:rsid w:val="00237903"/>
    <w:rsid w:val="0023792D"/>
    <w:rsid w:val="00237984"/>
    <w:rsid w:val="002379BC"/>
    <w:rsid w:val="002379DC"/>
    <w:rsid w:val="002379F9"/>
    <w:rsid w:val="00237A54"/>
    <w:rsid w:val="00237A89"/>
    <w:rsid w:val="00237A8E"/>
    <w:rsid w:val="00237AB8"/>
    <w:rsid w:val="00237AD0"/>
    <w:rsid w:val="00237AF9"/>
    <w:rsid w:val="00237B92"/>
    <w:rsid w:val="00237C16"/>
    <w:rsid w:val="00237C38"/>
    <w:rsid w:val="00237CA0"/>
    <w:rsid w:val="00237D09"/>
    <w:rsid w:val="00237D27"/>
    <w:rsid w:val="00237D43"/>
    <w:rsid w:val="00237D4D"/>
    <w:rsid w:val="00237D71"/>
    <w:rsid w:val="00237D89"/>
    <w:rsid w:val="00237E24"/>
    <w:rsid w:val="00237E27"/>
    <w:rsid w:val="00237E92"/>
    <w:rsid w:val="00237E98"/>
    <w:rsid w:val="00237E9B"/>
    <w:rsid w:val="00237EB0"/>
    <w:rsid w:val="00237EF7"/>
    <w:rsid w:val="00237EFF"/>
    <w:rsid w:val="00237F20"/>
    <w:rsid w:val="00237F7F"/>
    <w:rsid w:val="00237F8F"/>
    <w:rsid w:val="00237FA7"/>
    <w:rsid w:val="00237FB0"/>
    <w:rsid w:val="00240013"/>
    <w:rsid w:val="00240030"/>
    <w:rsid w:val="00240053"/>
    <w:rsid w:val="0024006B"/>
    <w:rsid w:val="002400AB"/>
    <w:rsid w:val="002400D0"/>
    <w:rsid w:val="002400F4"/>
    <w:rsid w:val="00240147"/>
    <w:rsid w:val="00240173"/>
    <w:rsid w:val="0024024F"/>
    <w:rsid w:val="0024027D"/>
    <w:rsid w:val="00240288"/>
    <w:rsid w:val="00240306"/>
    <w:rsid w:val="00240344"/>
    <w:rsid w:val="0024034A"/>
    <w:rsid w:val="002403D2"/>
    <w:rsid w:val="002403FE"/>
    <w:rsid w:val="00240416"/>
    <w:rsid w:val="002404E2"/>
    <w:rsid w:val="00240501"/>
    <w:rsid w:val="00240579"/>
    <w:rsid w:val="00240585"/>
    <w:rsid w:val="002405FB"/>
    <w:rsid w:val="00240603"/>
    <w:rsid w:val="0024060C"/>
    <w:rsid w:val="0024060F"/>
    <w:rsid w:val="002406A1"/>
    <w:rsid w:val="002406B2"/>
    <w:rsid w:val="002406F4"/>
    <w:rsid w:val="00240702"/>
    <w:rsid w:val="0024073A"/>
    <w:rsid w:val="00240743"/>
    <w:rsid w:val="00240765"/>
    <w:rsid w:val="0024077C"/>
    <w:rsid w:val="00240787"/>
    <w:rsid w:val="0024078F"/>
    <w:rsid w:val="00240805"/>
    <w:rsid w:val="002408EC"/>
    <w:rsid w:val="002408F9"/>
    <w:rsid w:val="0024090A"/>
    <w:rsid w:val="00240927"/>
    <w:rsid w:val="002409B7"/>
    <w:rsid w:val="002409CB"/>
    <w:rsid w:val="00240A14"/>
    <w:rsid w:val="00240A58"/>
    <w:rsid w:val="00240A7B"/>
    <w:rsid w:val="00240AA6"/>
    <w:rsid w:val="00240AB1"/>
    <w:rsid w:val="00240ADA"/>
    <w:rsid w:val="00240ADB"/>
    <w:rsid w:val="00240B10"/>
    <w:rsid w:val="00240B7C"/>
    <w:rsid w:val="00240BB7"/>
    <w:rsid w:val="00240C30"/>
    <w:rsid w:val="00240C3E"/>
    <w:rsid w:val="00240C61"/>
    <w:rsid w:val="00240C89"/>
    <w:rsid w:val="00240CC6"/>
    <w:rsid w:val="00240D50"/>
    <w:rsid w:val="00240D55"/>
    <w:rsid w:val="00240D95"/>
    <w:rsid w:val="00240D99"/>
    <w:rsid w:val="00240DC8"/>
    <w:rsid w:val="00240DD0"/>
    <w:rsid w:val="00240E39"/>
    <w:rsid w:val="00240E3B"/>
    <w:rsid w:val="00240E4E"/>
    <w:rsid w:val="00240E69"/>
    <w:rsid w:val="00240E88"/>
    <w:rsid w:val="00240EB2"/>
    <w:rsid w:val="00240F9C"/>
    <w:rsid w:val="00240FAD"/>
    <w:rsid w:val="00240FD9"/>
    <w:rsid w:val="00240FF1"/>
    <w:rsid w:val="002410A3"/>
    <w:rsid w:val="0024116B"/>
    <w:rsid w:val="002411BE"/>
    <w:rsid w:val="0024122E"/>
    <w:rsid w:val="00241275"/>
    <w:rsid w:val="002412C1"/>
    <w:rsid w:val="002412F1"/>
    <w:rsid w:val="00241305"/>
    <w:rsid w:val="00241307"/>
    <w:rsid w:val="0024139E"/>
    <w:rsid w:val="002413B7"/>
    <w:rsid w:val="002413DC"/>
    <w:rsid w:val="002413EF"/>
    <w:rsid w:val="00241407"/>
    <w:rsid w:val="0024144E"/>
    <w:rsid w:val="00241459"/>
    <w:rsid w:val="00241462"/>
    <w:rsid w:val="00241491"/>
    <w:rsid w:val="002414A7"/>
    <w:rsid w:val="002414B0"/>
    <w:rsid w:val="002414C4"/>
    <w:rsid w:val="0024151B"/>
    <w:rsid w:val="00241528"/>
    <w:rsid w:val="0024155E"/>
    <w:rsid w:val="00241562"/>
    <w:rsid w:val="00241574"/>
    <w:rsid w:val="00241582"/>
    <w:rsid w:val="002415B4"/>
    <w:rsid w:val="002415F0"/>
    <w:rsid w:val="00241666"/>
    <w:rsid w:val="00241694"/>
    <w:rsid w:val="002416F2"/>
    <w:rsid w:val="00241721"/>
    <w:rsid w:val="00241724"/>
    <w:rsid w:val="00241725"/>
    <w:rsid w:val="00241745"/>
    <w:rsid w:val="00241748"/>
    <w:rsid w:val="00241750"/>
    <w:rsid w:val="0024179F"/>
    <w:rsid w:val="002417AC"/>
    <w:rsid w:val="002417B5"/>
    <w:rsid w:val="002417BF"/>
    <w:rsid w:val="002417C6"/>
    <w:rsid w:val="002417DA"/>
    <w:rsid w:val="00241809"/>
    <w:rsid w:val="0024180F"/>
    <w:rsid w:val="00241824"/>
    <w:rsid w:val="00241846"/>
    <w:rsid w:val="0024184E"/>
    <w:rsid w:val="00241868"/>
    <w:rsid w:val="0024186B"/>
    <w:rsid w:val="002418AE"/>
    <w:rsid w:val="002418B4"/>
    <w:rsid w:val="002418F3"/>
    <w:rsid w:val="00241996"/>
    <w:rsid w:val="002419A6"/>
    <w:rsid w:val="002419AA"/>
    <w:rsid w:val="002419F6"/>
    <w:rsid w:val="00241A71"/>
    <w:rsid w:val="00241A9D"/>
    <w:rsid w:val="00241B3A"/>
    <w:rsid w:val="00241B54"/>
    <w:rsid w:val="00241B5F"/>
    <w:rsid w:val="00241B79"/>
    <w:rsid w:val="00241B83"/>
    <w:rsid w:val="00241B93"/>
    <w:rsid w:val="00241BCE"/>
    <w:rsid w:val="00241C14"/>
    <w:rsid w:val="00241C19"/>
    <w:rsid w:val="00241C26"/>
    <w:rsid w:val="00241C63"/>
    <w:rsid w:val="00241C7F"/>
    <w:rsid w:val="00241CBD"/>
    <w:rsid w:val="00241CD1"/>
    <w:rsid w:val="00241D26"/>
    <w:rsid w:val="00241D38"/>
    <w:rsid w:val="00241D3B"/>
    <w:rsid w:val="00241D42"/>
    <w:rsid w:val="00241D52"/>
    <w:rsid w:val="00241D5B"/>
    <w:rsid w:val="00241D7A"/>
    <w:rsid w:val="00241DD5"/>
    <w:rsid w:val="00241DF3"/>
    <w:rsid w:val="00241E0D"/>
    <w:rsid w:val="00241E44"/>
    <w:rsid w:val="00241E45"/>
    <w:rsid w:val="00241E58"/>
    <w:rsid w:val="00241E85"/>
    <w:rsid w:val="00241EA5"/>
    <w:rsid w:val="00241ED7"/>
    <w:rsid w:val="00241F3E"/>
    <w:rsid w:val="00241F4F"/>
    <w:rsid w:val="00241F65"/>
    <w:rsid w:val="00241F7A"/>
    <w:rsid w:val="00241F7C"/>
    <w:rsid w:val="00241FD1"/>
    <w:rsid w:val="00242012"/>
    <w:rsid w:val="00242033"/>
    <w:rsid w:val="002420A0"/>
    <w:rsid w:val="002420F6"/>
    <w:rsid w:val="00242139"/>
    <w:rsid w:val="00242147"/>
    <w:rsid w:val="00242221"/>
    <w:rsid w:val="0024226B"/>
    <w:rsid w:val="00242295"/>
    <w:rsid w:val="002422D1"/>
    <w:rsid w:val="00242315"/>
    <w:rsid w:val="002423FA"/>
    <w:rsid w:val="00242407"/>
    <w:rsid w:val="00242418"/>
    <w:rsid w:val="0024244A"/>
    <w:rsid w:val="002424CD"/>
    <w:rsid w:val="00242508"/>
    <w:rsid w:val="00242572"/>
    <w:rsid w:val="00242595"/>
    <w:rsid w:val="0024262A"/>
    <w:rsid w:val="00242631"/>
    <w:rsid w:val="00242641"/>
    <w:rsid w:val="00242652"/>
    <w:rsid w:val="00242672"/>
    <w:rsid w:val="002426DD"/>
    <w:rsid w:val="0024275B"/>
    <w:rsid w:val="0024275C"/>
    <w:rsid w:val="00242790"/>
    <w:rsid w:val="00242796"/>
    <w:rsid w:val="002427F8"/>
    <w:rsid w:val="00242926"/>
    <w:rsid w:val="0024293B"/>
    <w:rsid w:val="00242997"/>
    <w:rsid w:val="002429C3"/>
    <w:rsid w:val="002429CA"/>
    <w:rsid w:val="00242A97"/>
    <w:rsid w:val="00242AB7"/>
    <w:rsid w:val="00242AF3"/>
    <w:rsid w:val="00242B76"/>
    <w:rsid w:val="00242B7F"/>
    <w:rsid w:val="00242B83"/>
    <w:rsid w:val="00242B8B"/>
    <w:rsid w:val="00242B8D"/>
    <w:rsid w:val="00242C03"/>
    <w:rsid w:val="00242C06"/>
    <w:rsid w:val="00242C5B"/>
    <w:rsid w:val="00242CD6"/>
    <w:rsid w:val="00242CE3"/>
    <w:rsid w:val="00242CE5"/>
    <w:rsid w:val="00242CE8"/>
    <w:rsid w:val="00242D18"/>
    <w:rsid w:val="00242D33"/>
    <w:rsid w:val="00242D3D"/>
    <w:rsid w:val="00242DB6"/>
    <w:rsid w:val="00242E20"/>
    <w:rsid w:val="00242E3B"/>
    <w:rsid w:val="00242EA7"/>
    <w:rsid w:val="00242ED2"/>
    <w:rsid w:val="00242EF6"/>
    <w:rsid w:val="00242EFD"/>
    <w:rsid w:val="00242F5F"/>
    <w:rsid w:val="00242F60"/>
    <w:rsid w:val="00242F6B"/>
    <w:rsid w:val="00242FE2"/>
    <w:rsid w:val="0024304C"/>
    <w:rsid w:val="00243051"/>
    <w:rsid w:val="0024307E"/>
    <w:rsid w:val="0024308E"/>
    <w:rsid w:val="00243099"/>
    <w:rsid w:val="002430C7"/>
    <w:rsid w:val="00243122"/>
    <w:rsid w:val="00243158"/>
    <w:rsid w:val="0024316D"/>
    <w:rsid w:val="0024319E"/>
    <w:rsid w:val="002431A9"/>
    <w:rsid w:val="002431B7"/>
    <w:rsid w:val="002431FF"/>
    <w:rsid w:val="00243203"/>
    <w:rsid w:val="0024330B"/>
    <w:rsid w:val="0024332C"/>
    <w:rsid w:val="00243344"/>
    <w:rsid w:val="002433D6"/>
    <w:rsid w:val="002433E9"/>
    <w:rsid w:val="002433FE"/>
    <w:rsid w:val="00243407"/>
    <w:rsid w:val="00243458"/>
    <w:rsid w:val="00243482"/>
    <w:rsid w:val="002434E7"/>
    <w:rsid w:val="00243516"/>
    <w:rsid w:val="0024351A"/>
    <w:rsid w:val="00243597"/>
    <w:rsid w:val="0024359E"/>
    <w:rsid w:val="002435A6"/>
    <w:rsid w:val="002435E0"/>
    <w:rsid w:val="0024362F"/>
    <w:rsid w:val="00243632"/>
    <w:rsid w:val="0024369D"/>
    <w:rsid w:val="002436D6"/>
    <w:rsid w:val="002436F4"/>
    <w:rsid w:val="00243707"/>
    <w:rsid w:val="0024372C"/>
    <w:rsid w:val="0024373A"/>
    <w:rsid w:val="0024376C"/>
    <w:rsid w:val="002437C8"/>
    <w:rsid w:val="00243802"/>
    <w:rsid w:val="00243827"/>
    <w:rsid w:val="00243849"/>
    <w:rsid w:val="002438A6"/>
    <w:rsid w:val="002438D6"/>
    <w:rsid w:val="002438FB"/>
    <w:rsid w:val="002439C1"/>
    <w:rsid w:val="00243A01"/>
    <w:rsid w:val="00243A17"/>
    <w:rsid w:val="00243A27"/>
    <w:rsid w:val="00243A4B"/>
    <w:rsid w:val="00243A76"/>
    <w:rsid w:val="00243A92"/>
    <w:rsid w:val="00243AFB"/>
    <w:rsid w:val="00243B3B"/>
    <w:rsid w:val="00243B48"/>
    <w:rsid w:val="00243BC0"/>
    <w:rsid w:val="00243BD7"/>
    <w:rsid w:val="00243BEF"/>
    <w:rsid w:val="00243C10"/>
    <w:rsid w:val="00243C52"/>
    <w:rsid w:val="00243C83"/>
    <w:rsid w:val="00243C89"/>
    <w:rsid w:val="00243D3B"/>
    <w:rsid w:val="00243D40"/>
    <w:rsid w:val="00243D44"/>
    <w:rsid w:val="00243D49"/>
    <w:rsid w:val="00243D77"/>
    <w:rsid w:val="00243DAC"/>
    <w:rsid w:val="00243E24"/>
    <w:rsid w:val="00243E60"/>
    <w:rsid w:val="00243EAE"/>
    <w:rsid w:val="00243EF3"/>
    <w:rsid w:val="00243F02"/>
    <w:rsid w:val="00243F2F"/>
    <w:rsid w:val="00243F79"/>
    <w:rsid w:val="00243FBE"/>
    <w:rsid w:val="00243FBF"/>
    <w:rsid w:val="0024402A"/>
    <w:rsid w:val="00244058"/>
    <w:rsid w:val="0024406F"/>
    <w:rsid w:val="00244073"/>
    <w:rsid w:val="0024408E"/>
    <w:rsid w:val="00244093"/>
    <w:rsid w:val="002440BE"/>
    <w:rsid w:val="002440DE"/>
    <w:rsid w:val="002440F8"/>
    <w:rsid w:val="00244184"/>
    <w:rsid w:val="002441CC"/>
    <w:rsid w:val="002441DB"/>
    <w:rsid w:val="002441E8"/>
    <w:rsid w:val="00244225"/>
    <w:rsid w:val="002442A2"/>
    <w:rsid w:val="002442AF"/>
    <w:rsid w:val="002442B1"/>
    <w:rsid w:val="002442B3"/>
    <w:rsid w:val="00244316"/>
    <w:rsid w:val="00244318"/>
    <w:rsid w:val="00244354"/>
    <w:rsid w:val="002443D0"/>
    <w:rsid w:val="002443D6"/>
    <w:rsid w:val="002443E4"/>
    <w:rsid w:val="002444AC"/>
    <w:rsid w:val="002444C3"/>
    <w:rsid w:val="002444D1"/>
    <w:rsid w:val="002444F9"/>
    <w:rsid w:val="0024451F"/>
    <w:rsid w:val="00244575"/>
    <w:rsid w:val="002445FF"/>
    <w:rsid w:val="00244629"/>
    <w:rsid w:val="0024462E"/>
    <w:rsid w:val="0024465F"/>
    <w:rsid w:val="00244733"/>
    <w:rsid w:val="00244788"/>
    <w:rsid w:val="00244795"/>
    <w:rsid w:val="00244816"/>
    <w:rsid w:val="0024482F"/>
    <w:rsid w:val="0024483E"/>
    <w:rsid w:val="00244851"/>
    <w:rsid w:val="002448A7"/>
    <w:rsid w:val="002448A9"/>
    <w:rsid w:val="002448E2"/>
    <w:rsid w:val="002448EF"/>
    <w:rsid w:val="00244905"/>
    <w:rsid w:val="00244928"/>
    <w:rsid w:val="0024495A"/>
    <w:rsid w:val="00244973"/>
    <w:rsid w:val="0024499B"/>
    <w:rsid w:val="002449C1"/>
    <w:rsid w:val="002449E6"/>
    <w:rsid w:val="00244A91"/>
    <w:rsid w:val="00244AA1"/>
    <w:rsid w:val="00244AA2"/>
    <w:rsid w:val="00244ACD"/>
    <w:rsid w:val="00244AD5"/>
    <w:rsid w:val="00244B13"/>
    <w:rsid w:val="00244B32"/>
    <w:rsid w:val="00244B9F"/>
    <w:rsid w:val="00244BAD"/>
    <w:rsid w:val="00244BD7"/>
    <w:rsid w:val="00244BF0"/>
    <w:rsid w:val="00244CC4"/>
    <w:rsid w:val="00244D07"/>
    <w:rsid w:val="00244D23"/>
    <w:rsid w:val="00244D41"/>
    <w:rsid w:val="00244D55"/>
    <w:rsid w:val="00244D79"/>
    <w:rsid w:val="00244D8A"/>
    <w:rsid w:val="00244DEE"/>
    <w:rsid w:val="00244E92"/>
    <w:rsid w:val="00244EA8"/>
    <w:rsid w:val="00244EBC"/>
    <w:rsid w:val="00244F25"/>
    <w:rsid w:val="00244F33"/>
    <w:rsid w:val="00244F3D"/>
    <w:rsid w:val="00244F6B"/>
    <w:rsid w:val="00245080"/>
    <w:rsid w:val="002450F1"/>
    <w:rsid w:val="002450F9"/>
    <w:rsid w:val="002450FB"/>
    <w:rsid w:val="00245157"/>
    <w:rsid w:val="0024515B"/>
    <w:rsid w:val="0024515E"/>
    <w:rsid w:val="002451BB"/>
    <w:rsid w:val="002451DA"/>
    <w:rsid w:val="002451FA"/>
    <w:rsid w:val="002451FF"/>
    <w:rsid w:val="0024520B"/>
    <w:rsid w:val="0024521A"/>
    <w:rsid w:val="00245271"/>
    <w:rsid w:val="00245275"/>
    <w:rsid w:val="0024530A"/>
    <w:rsid w:val="002453A5"/>
    <w:rsid w:val="002453D9"/>
    <w:rsid w:val="002453F2"/>
    <w:rsid w:val="00245421"/>
    <w:rsid w:val="00245458"/>
    <w:rsid w:val="00245480"/>
    <w:rsid w:val="002454A2"/>
    <w:rsid w:val="002454D8"/>
    <w:rsid w:val="0024550E"/>
    <w:rsid w:val="00245528"/>
    <w:rsid w:val="0024553C"/>
    <w:rsid w:val="00245572"/>
    <w:rsid w:val="00245581"/>
    <w:rsid w:val="00245588"/>
    <w:rsid w:val="002455A4"/>
    <w:rsid w:val="002455B9"/>
    <w:rsid w:val="002455C4"/>
    <w:rsid w:val="00245666"/>
    <w:rsid w:val="002456BD"/>
    <w:rsid w:val="002456EC"/>
    <w:rsid w:val="002456FE"/>
    <w:rsid w:val="002457F2"/>
    <w:rsid w:val="00245816"/>
    <w:rsid w:val="0024581C"/>
    <w:rsid w:val="00245899"/>
    <w:rsid w:val="002458D4"/>
    <w:rsid w:val="00245909"/>
    <w:rsid w:val="0024594A"/>
    <w:rsid w:val="00245993"/>
    <w:rsid w:val="00245A50"/>
    <w:rsid w:val="00245A52"/>
    <w:rsid w:val="00245A65"/>
    <w:rsid w:val="00245A79"/>
    <w:rsid w:val="00245A81"/>
    <w:rsid w:val="00245A84"/>
    <w:rsid w:val="00245AB4"/>
    <w:rsid w:val="00245B03"/>
    <w:rsid w:val="00245B68"/>
    <w:rsid w:val="00245BA4"/>
    <w:rsid w:val="00245BAE"/>
    <w:rsid w:val="00245BDA"/>
    <w:rsid w:val="00245BDE"/>
    <w:rsid w:val="00245BFB"/>
    <w:rsid w:val="00245C22"/>
    <w:rsid w:val="00245C51"/>
    <w:rsid w:val="00245C84"/>
    <w:rsid w:val="00245C8C"/>
    <w:rsid w:val="00245CC3"/>
    <w:rsid w:val="00245D34"/>
    <w:rsid w:val="00245D46"/>
    <w:rsid w:val="00245D56"/>
    <w:rsid w:val="00245D6E"/>
    <w:rsid w:val="00245D97"/>
    <w:rsid w:val="00245D9E"/>
    <w:rsid w:val="00245E40"/>
    <w:rsid w:val="00245EB5"/>
    <w:rsid w:val="00245ECF"/>
    <w:rsid w:val="00245F02"/>
    <w:rsid w:val="00245F89"/>
    <w:rsid w:val="00245F8F"/>
    <w:rsid w:val="00245FB4"/>
    <w:rsid w:val="00245FBF"/>
    <w:rsid w:val="00245FE1"/>
    <w:rsid w:val="00245FEB"/>
    <w:rsid w:val="0024600A"/>
    <w:rsid w:val="0024605A"/>
    <w:rsid w:val="00246077"/>
    <w:rsid w:val="00246089"/>
    <w:rsid w:val="0024608E"/>
    <w:rsid w:val="002460AE"/>
    <w:rsid w:val="002460B0"/>
    <w:rsid w:val="002460BA"/>
    <w:rsid w:val="0024618C"/>
    <w:rsid w:val="002461B2"/>
    <w:rsid w:val="002461D9"/>
    <w:rsid w:val="002461FD"/>
    <w:rsid w:val="0024621A"/>
    <w:rsid w:val="00246254"/>
    <w:rsid w:val="002462B9"/>
    <w:rsid w:val="002462BF"/>
    <w:rsid w:val="0024642C"/>
    <w:rsid w:val="00246452"/>
    <w:rsid w:val="0024645B"/>
    <w:rsid w:val="0024645F"/>
    <w:rsid w:val="002464DA"/>
    <w:rsid w:val="00246563"/>
    <w:rsid w:val="00246575"/>
    <w:rsid w:val="002465E0"/>
    <w:rsid w:val="002465ED"/>
    <w:rsid w:val="002465F4"/>
    <w:rsid w:val="00246625"/>
    <w:rsid w:val="0024662B"/>
    <w:rsid w:val="0024669A"/>
    <w:rsid w:val="002466B5"/>
    <w:rsid w:val="002466C0"/>
    <w:rsid w:val="002466F3"/>
    <w:rsid w:val="00246746"/>
    <w:rsid w:val="00246748"/>
    <w:rsid w:val="002467F1"/>
    <w:rsid w:val="00246837"/>
    <w:rsid w:val="0024690A"/>
    <w:rsid w:val="00246936"/>
    <w:rsid w:val="00246947"/>
    <w:rsid w:val="00246950"/>
    <w:rsid w:val="0024696D"/>
    <w:rsid w:val="00246991"/>
    <w:rsid w:val="002469DC"/>
    <w:rsid w:val="00246A12"/>
    <w:rsid w:val="00246A2C"/>
    <w:rsid w:val="00246A49"/>
    <w:rsid w:val="00246A81"/>
    <w:rsid w:val="00246ACB"/>
    <w:rsid w:val="00246AFE"/>
    <w:rsid w:val="00246B2C"/>
    <w:rsid w:val="00246C20"/>
    <w:rsid w:val="00246C47"/>
    <w:rsid w:val="00246C9C"/>
    <w:rsid w:val="00246CD6"/>
    <w:rsid w:val="00246D54"/>
    <w:rsid w:val="00246D6F"/>
    <w:rsid w:val="00246D81"/>
    <w:rsid w:val="00246D84"/>
    <w:rsid w:val="00246DCF"/>
    <w:rsid w:val="00246E04"/>
    <w:rsid w:val="00246E2A"/>
    <w:rsid w:val="00246E2D"/>
    <w:rsid w:val="00246E57"/>
    <w:rsid w:val="00246F0E"/>
    <w:rsid w:val="00246FB6"/>
    <w:rsid w:val="00246FD4"/>
    <w:rsid w:val="00246FE0"/>
    <w:rsid w:val="00246FEA"/>
    <w:rsid w:val="0024701E"/>
    <w:rsid w:val="00247047"/>
    <w:rsid w:val="0024704A"/>
    <w:rsid w:val="00247064"/>
    <w:rsid w:val="0024707B"/>
    <w:rsid w:val="0024707D"/>
    <w:rsid w:val="002470AD"/>
    <w:rsid w:val="002470DB"/>
    <w:rsid w:val="0024711E"/>
    <w:rsid w:val="002471B6"/>
    <w:rsid w:val="002471D9"/>
    <w:rsid w:val="002471E0"/>
    <w:rsid w:val="00247249"/>
    <w:rsid w:val="0024726B"/>
    <w:rsid w:val="0024727F"/>
    <w:rsid w:val="0024728E"/>
    <w:rsid w:val="0024736F"/>
    <w:rsid w:val="00247398"/>
    <w:rsid w:val="002473B7"/>
    <w:rsid w:val="002473D1"/>
    <w:rsid w:val="00247413"/>
    <w:rsid w:val="00247449"/>
    <w:rsid w:val="0024748F"/>
    <w:rsid w:val="0024749B"/>
    <w:rsid w:val="0024749D"/>
    <w:rsid w:val="002474AC"/>
    <w:rsid w:val="002474AD"/>
    <w:rsid w:val="002474C1"/>
    <w:rsid w:val="002474DE"/>
    <w:rsid w:val="002474F5"/>
    <w:rsid w:val="00247500"/>
    <w:rsid w:val="0024752E"/>
    <w:rsid w:val="00247548"/>
    <w:rsid w:val="002475C7"/>
    <w:rsid w:val="002475C8"/>
    <w:rsid w:val="00247614"/>
    <w:rsid w:val="0024767B"/>
    <w:rsid w:val="00247691"/>
    <w:rsid w:val="002476B4"/>
    <w:rsid w:val="002476DB"/>
    <w:rsid w:val="0024772F"/>
    <w:rsid w:val="00247754"/>
    <w:rsid w:val="00247776"/>
    <w:rsid w:val="002477F4"/>
    <w:rsid w:val="00247807"/>
    <w:rsid w:val="00247809"/>
    <w:rsid w:val="00247872"/>
    <w:rsid w:val="002478BA"/>
    <w:rsid w:val="00247914"/>
    <w:rsid w:val="0024794C"/>
    <w:rsid w:val="0024798E"/>
    <w:rsid w:val="002479A1"/>
    <w:rsid w:val="002479BB"/>
    <w:rsid w:val="002479C4"/>
    <w:rsid w:val="002479D4"/>
    <w:rsid w:val="002479DA"/>
    <w:rsid w:val="002479F5"/>
    <w:rsid w:val="00247A0C"/>
    <w:rsid w:val="00247A2A"/>
    <w:rsid w:val="00247A38"/>
    <w:rsid w:val="00247A43"/>
    <w:rsid w:val="00247AA4"/>
    <w:rsid w:val="00247AD8"/>
    <w:rsid w:val="00247B3B"/>
    <w:rsid w:val="00247C1A"/>
    <w:rsid w:val="00247C94"/>
    <w:rsid w:val="00247C97"/>
    <w:rsid w:val="00247CD0"/>
    <w:rsid w:val="00247CD6"/>
    <w:rsid w:val="00247D1A"/>
    <w:rsid w:val="00247D2D"/>
    <w:rsid w:val="00247D66"/>
    <w:rsid w:val="00247D81"/>
    <w:rsid w:val="00247DAD"/>
    <w:rsid w:val="00247DC4"/>
    <w:rsid w:val="00247DED"/>
    <w:rsid w:val="00247E0E"/>
    <w:rsid w:val="00247ECC"/>
    <w:rsid w:val="00247EF0"/>
    <w:rsid w:val="00247EF4"/>
    <w:rsid w:val="00247F00"/>
    <w:rsid w:val="00247F04"/>
    <w:rsid w:val="00247F13"/>
    <w:rsid w:val="00247F37"/>
    <w:rsid w:val="00247F47"/>
    <w:rsid w:val="00247F81"/>
    <w:rsid w:val="00247F8F"/>
    <w:rsid w:val="00247FCA"/>
    <w:rsid w:val="00250035"/>
    <w:rsid w:val="00250040"/>
    <w:rsid w:val="00250046"/>
    <w:rsid w:val="00250049"/>
    <w:rsid w:val="00250052"/>
    <w:rsid w:val="00250058"/>
    <w:rsid w:val="0025006B"/>
    <w:rsid w:val="00250079"/>
    <w:rsid w:val="002500AF"/>
    <w:rsid w:val="002500B5"/>
    <w:rsid w:val="002500F9"/>
    <w:rsid w:val="00250107"/>
    <w:rsid w:val="00250126"/>
    <w:rsid w:val="0025012D"/>
    <w:rsid w:val="00250134"/>
    <w:rsid w:val="00250144"/>
    <w:rsid w:val="0025017A"/>
    <w:rsid w:val="00250181"/>
    <w:rsid w:val="002501A1"/>
    <w:rsid w:val="002501B1"/>
    <w:rsid w:val="002501F7"/>
    <w:rsid w:val="00250212"/>
    <w:rsid w:val="0025023B"/>
    <w:rsid w:val="0025027E"/>
    <w:rsid w:val="002502DE"/>
    <w:rsid w:val="00250325"/>
    <w:rsid w:val="00250366"/>
    <w:rsid w:val="0025036E"/>
    <w:rsid w:val="00250373"/>
    <w:rsid w:val="002503B4"/>
    <w:rsid w:val="002503F5"/>
    <w:rsid w:val="0025041F"/>
    <w:rsid w:val="00250437"/>
    <w:rsid w:val="00250461"/>
    <w:rsid w:val="00250489"/>
    <w:rsid w:val="00250496"/>
    <w:rsid w:val="00250515"/>
    <w:rsid w:val="0025051B"/>
    <w:rsid w:val="0025054B"/>
    <w:rsid w:val="0025054E"/>
    <w:rsid w:val="00250578"/>
    <w:rsid w:val="002505C9"/>
    <w:rsid w:val="00250627"/>
    <w:rsid w:val="0025063D"/>
    <w:rsid w:val="00250641"/>
    <w:rsid w:val="00250645"/>
    <w:rsid w:val="00250678"/>
    <w:rsid w:val="00250683"/>
    <w:rsid w:val="00250696"/>
    <w:rsid w:val="002506A8"/>
    <w:rsid w:val="002506D3"/>
    <w:rsid w:val="00250725"/>
    <w:rsid w:val="0025076D"/>
    <w:rsid w:val="002507D2"/>
    <w:rsid w:val="002507E7"/>
    <w:rsid w:val="00250812"/>
    <w:rsid w:val="00250824"/>
    <w:rsid w:val="00250840"/>
    <w:rsid w:val="00250881"/>
    <w:rsid w:val="0025089E"/>
    <w:rsid w:val="002508B2"/>
    <w:rsid w:val="00250968"/>
    <w:rsid w:val="00250970"/>
    <w:rsid w:val="00250990"/>
    <w:rsid w:val="002509BD"/>
    <w:rsid w:val="00250A1E"/>
    <w:rsid w:val="00250A34"/>
    <w:rsid w:val="00250A52"/>
    <w:rsid w:val="00250A74"/>
    <w:rsid w:val="00250AAE"/>
    <w:rsid w:val="00250AB5"/>
    <w:rsid w:val="00250AEB"/>
    <w:rsid w:val="00250B0E"/>
    <w:rsid w:val="00250B20"/>
    <w:rsid w:val="00250B6C"/>
    <w:rsid w:val="00250B9D"/>
    <w:rsid w:val="00250BA1"/>
    <w:rsid w:val="00250BBB"/>
    <w:rsid w:val="00250C16"/>
    <w:rsid w:val="00250C72"/>
    <w:rsid w:val="00250C91"/>
    <w:rsid w:val="00250CB5"/>
    <w:rsid w:val="00250CC1"/>
    <w:rsid w:val="00250D04"/>
    <w:rsid w:val="00250D28"/>
    <w:rsid w:val="00250D29"/>
    <w:rsid w:val="00250D45"/>
    <w:rsid w:val="00250D71"/>
    <w:rsid w:val="00250DAD"/>
    <w:rsid w:val="00250DED"/>
    <w:rsid w:val="00250E32"/>
    <w:rsid w:val="00250E49"/>
    <w:rsid w:val="00250E52"/>
    <w:rsid w:val="00250EA4"/>
    <w:rsid w:val="00250EB5"/>
    <w:rsid w:val="00250FA7"/>
    <w:rsid w:val="00250FAC"/>
    <w:rsid w:val="00250FC2"/>
    <w:rsid w:val="00250FDF"/>
    <w:rsid w:val="00250FF6"/>
    <w:rsid w:val="00251046"/>
    <w:rsid w:val="002510FD"/>
    <w:rsid w:val="00251141"/>
    <w:rsid w:val="0025118E"/>
    <w:rsid w:val="002511CB"/>
    <w:rsid w:val="002511FC"/>
    <w:rsid w:val="0025120F"/>
    <w:rsid w:val="00251219"/>
    <w:rsid w:val="0025121B"/>
    <w:rsid w:val="00251226"/>
    <w:rsid w:val="002512B8"/>
    <w:rsid w:val="00251323"/>
    <w:rsid w:val="0025132E"/>
    <w:rsid w:val="0025135C"/>
    <w:rsid w:val="002513BA"/>
    <w:rsid w:val="002513CE"/>
    <w:rsid w:val="002513DB"/>
    <w:rsid w:val="002513E9"/>
    <w:rsid w:val="0025144D"/>
    <w:rsid w:val="002514AA"/>
    <w:rsid w:val="002514E7"/>
    <w:rsid w:val="0025151A"/>
    <w:rsid w:val="00251536"/>
    <w:rsid w:val="0025153A"/>
    <w:rsid w:val="002515F0"/>
    <w:rsid w:val="00251608"/>
    <w:rsid w:val="00251628"/>
    <w:rsid w:val="002516A3"/>
    <w:rsid w:val="002516A8"/>
    <w:rsid w:val="002516E9"/>
    <w:rsid w:val="00251771"/>
    <w:rsid w:val="002517AE"/>
    <w:rsid w:val="002517C5"/>
    <w:rsid w:val="002517D1"/>
    <w:rsid w:val="002517F3"/>
    <w:rsid w:val="00251814"/>
    <w:rsid w:val="00251817"/>
    <w:rsid w:val="00251819"/>
    <w:rsid w:val="00251843"/>
    <w:rsid w:val="0025185F"/>
    <w:rsid w:val="002518BE"/>
    <w:rsid w:val="002518C2"/>
    <w:rsid w:val="00251924"/>
    <w:rsid w:val="00251932"/>
    <w:rsid w:val="00251979"/>
    <w:rsid w:val="002519AD"/>
    <w:rsid w:val="00251A3C"/>
    <w:rsid w:val="00251A3F"/>
    <w:rsid w:val="00251A55"/>
    <w:rsid w:val="00251A61"/>
    <w:rsid w:val="00251AC4"/>
    <w:rsid w:val="00251AC6"/>
    <w:rsid w:val="00251AEA"/>
    <w:rsid w:val="00251B13"/>
    <w:rsid w:val="00251B29"/>
    <w:rsid w:val="00251B49"/>
    <w:rsid w:val="00251B57"/>
    <w:rsid w:val="00251BC6"/>
    <w:rsid w:val="00251BD4"/>
    <w:rsid w:val="00251C28"/>
    <w:rsid w:val="00251C48"/>
    <w:rsid w:val="00251CC3"/>
    <w:rsid w:val="00251CE6"/>
    <w:rsid w:val="00251D14"/>
    <w:rsid w:val="00251D3C"/>
    <w:rsid w:val="00251D59"/>
    <w:rsid w:val="00251D67"/>
    <w:rsid w:val="00251D6A"/>
    <w:rsid w:val="00251D6B"/>
    <w:rsid w:val="00251D8D"/>
    <w:rsid w:val="00251D96"/>
    <w:rsid w:val="00251DB1"/>
    <w:rsid w:val="00251E50"/>
    <w:rsid w:val="00251EE2"/>
    <w:rsid w:val="00251F16"/>
    <w:rsid w:val="00251F3D"/>
    <w:rsid w:val="00251F5D"/>
    <w:rsid w:val="00251F8E"/>
    <w:rsid w:val="00251FB0"/>
    <w:rsid w:val="00252019"/>
    <w:rsid w:val="0025202F"/>
    <w:rsid w:val="00252068"/>
    <w:rsid w:val="0025206C"/>
    <w:rsid w:val="002520DD"/>
    <w:rsid w:val="002520E0"/>
    <w:rsid w:val="00252129"/>
    <w:rsid w:val="00252130"/>
    <w:rsid w:val="0025213A"/>
    <w:rsid w:val="0025217D"/>
    <w:rsid w:val="002521FF"/>
    <w:rsid w:val="00252248"/>
    <w:rsid w:val="00252261"/>
    <w:rsid w:val="0025229A"/>
    <w:rsid w:val="002522BF"/>
    <w:rsid w:val="002522C7"/>
    <w:rsid w:val="002522CE"/>
    <w:rsid w:val="00252303"/>
    <w:rsid w:val="00252316"/>
    <w:rsid w:val="00252398"/>
    <w:rsid w:val="002523BE"/>
    <w:rsid w:val="00252421"/>
    <w:rsid w:val="002524A5"/>
    <w:rsid w:val="002524C7"/>
    <w:rsid w:val="002524EF"/>
    <w:rsid w:val="002524F2"/>
    <w:rsid w:val="002524F7"/>
    <w:rsid w:val="0025250A"/>
    <w:rsid w:val="00252518"/>
    <w:rsid w:val="0025252B"/>
    <w:rsid w:val="0025255B"/>
    <w:rsid w:val="00252583"/>
    <w:rsid w:val="0025263C"/>
    <w:rsid w:val="00252671"/>
    <w:rsid w:val="00252672"/>
    <w:rsid w:val="002526D1"/>
    <w:rsid w:val="002526D7"/>
    <w:rsid w:val="002526E1"/>
    <w:rsid w:val="002526E9"/>
    <w:rsid w:val="00252705"/>
    <w:rsid w:val="0025272B"/>
    <w:rsid w:val="00252734"/>
    <w:rsid w:val="0025279C"/>
    <w:rsid w:val="002527F6"/>
    <w:rsid w:val="002527FC"/>
    <w:rsid w:val="0025280A"/>
    <w:rsid w:val="00252810"/>
    <w:rsid w:val="0025290E"/>
    <w:rsid w:val="00252916"/>
    <w:rsid w:val="00252955"/>
    <w:rsid w:val="00252A11"/>
    <w:rsid w:val="00252AB0"/>
    <w:rsid w:val="00252AB4"/>
    <w:rsid w:val="00252AFB"/>
    <w:rsid w:val="00252B43"/>
    <w:rsid w:val="00252B5E"/>
    <w:rsid w:val="00252B78"/>
    <w:rsid w:val="00252B83"/>
    <w:rsid w:val="00252BA6"/>
    <w:rsid w:val="00252BE8"/>
    <w:rsid w:val="00252BF1"/>
    <w:rsid w:val="00252C87"/>
    <w:rsid w:val="00252CF3"/>
    <w:rsid w:val="00252DC0"/>
    <w:rsid w:val="00252DC3"/>
    <w:rsid w:val="00252EDA"/>
    <w:rsid w:val="00252F26"/>
    <w:rsid w:val="00252F68"/>
    <w:rsid w:val="00252FBA"/>
    <w:rsid w:val="0025301B"/>
    <w:rsid w:val="00253074"/>
    <w:rsid w:val="002530D6"/>
    <w:rsid w:val="00253104"/>
    <w:rsid w:val="0025310A"/>
    <w:rsid w:val="0025312A"/>
    <w:rsid w:val="0025317B"/>
    <w:rsid w:val="002531CD"/>
    <w:rsid w:val="002531E0"/>
    <w:rsid w:val="002531F1"/>
    <w:rsid w:val="00253224"/>
    <w:rsid w:val="00253286"/>
    <w:rsid w:val="002532DF"/>
    <w:rsid w:val="002532E4"/>
    <w:rsid w:val="00253354"/>
    <w:rsid w:val="00253379"/>
    <w:rsid w:val="0025337C"/>
    <w:rsid w:val="0025337E"/>
    <w:rsid w:val="0025339E"/>
    <w:rsid w:val="002533A0"/>
    <w:rsid w:val="00253470"/>
    <w:rsid w:val="0025347A"/>
    <w:rsid w:val="0025348F"/>
    <w:rsid w:val="002534E1"/>
    <w:rsid w:val="002534F4"/>
    <w:rsid w:val="0025351B"/>
    <w:rsid w:val="002535A0"/>
    <w:rsid w:val="002535CE"/>
    <w:rsid w:val="002535E8"/>
    <w:rsid w:val="0025362D"/>
    <w:rsid w:val="00253675"/>
    <w:rsid w:val="0025367D"/>
    <w:rsid w:val="002536AE"/>
    <w:rsid w:val="002536F7"/>
    <w:rsid w:val="00253733"/>
    <w:rsid w:val="00253736"/>
    <w:rsid w:val="0025373F"/>
    <w:rsid w:val="002537E4"/>
    <w:rsid w:val="00253823"/>
    <w:rsid w:val="002538B5"/>
    <w:rsid w:val="00253906"/>
    <w:rsid w:val="0025398A"/>
    <w:rsid w:val="002539B4"/>
    <w:rsid w:val="00253A2A"/>
    <w:rsid w:val="00253A3D"/>
    <w:rsid w:val="00253A6B"/>
    <w:rsid w:val="00253ACF"/>
    <w:rsid w:val="00253AEA"/>
    <w:rsid w:val="00253B11"/>
    <w:rsid w:val="00253B7D"/>
    <w:rsid w:val="00253BBA"/>
    <w:rsid w:val="00253BBD"/>
    <w:rsid w:val="00253C09"/>
    <w:rsid w:val="00253C16"/>
    <w:rsid w:val="00253C63"/>
    <w:rsid w:val="00253C70"/>
    <w:rsid w:val="00253CAF"/>
    <w:rsid w:val="00253CCF"/>
    <w:rsid w:val="00253D7E"/>
    <w:rsid w:val="00253DA9"/>
    <w:rsid w:val="00253DB0"/>
    <w:rsid w:val="00253DF9"/>
    <w:rsid w:val="00253DFF"/>
    <w:rsid w:val="00253ED0"/>
    <w:rsid w:val="00253F50"/>
    <w:rsid w:val="00253F52"/>
    <w:rsid w:val="0025400D"/>
    <w:rsid w:val="00254038"/>
    <w:rsid w:val="0025408D"/>
    <w:rsid w:val="002540A2"/>
    <w:rsid w:val="002540AF"/>
    <w:rsid w:val="002540B3"/>
    <w:rsid w:val="002540BD"/>
    <w:rsid w:val="0025416A"/>
    <w:rsid w:val="002541CD"/>
    <w:rsid w:val="0025421C"/>
    <w:rsid w:val="00254256"/>
    <w:rsid w:val="00254261"/>
    <w:rsid w:val="0025427D"/>
    <w:rsid w:val="00254387"/>
    <w:rsid w:val="002543B6"/>
    <w:rsid w:val="00254422"/>
    <w:rsid w:val="0025442A"/>
    <w:rsid w:val="0025444E"/>
    <w:rsid w:val="0025445B"/>
    <w:rsid w:val="002544A6"/>
    <w:rsid w:val="002544B5"/>
    <w:rsid w:val="0025458F"/>
    <w:rsid w:val="00254640"/>
    <w:rsid w:val="00254662"/>
    <w:rsid w:val="0025466D"/>
    <w:rsid w:val="002546A3"/>
    <w:rsid w:val="002546AC"/>
    <w:rsid w:val="0025472D"/>
    <w:rsid w:val="00254732"/>
    <w:rsid w:val="0025478E"/>
    <w:rsid w:val="00254790"/>
    <w:rsid w:val="002547BE"/>
    <w:rsid w:val="00254850"/>
    <w:rsid w:val="002548BF"/>
    <w:rsid w:val="002548DF"/>
    <w:rsid w:val="002548F8"/>
    <w:rsid w:val="002548FB"/>
    <w:rsid w:val="00254942"/>
    <w:rsid w:val="002549B1"/>
    <w:rsid w:val="002549BB"/>
    <w:rsid w:val="002549CF"/>
    <w:rsid w:val="002549E6"/>
    <w:rsid w:val="00254A45"/>
    <w:rsid w:val="00254A4B"/>
    <w:rsid w:val="00254A9D"/>
    <w:rsid w:val="00254ACF"/>
    <w:rsid w:val="00254AF5"/>
    <w:rsid w:val="00254AF9"/>
    <w:rsid w:val="00254B4B"/>
    <w:rsid w:val="00254B7B"/>
    <w:rsid w:val="00254BF6"/>
    <w:rsid w:val="00254C05"/>
    <w:rsid w:val="00254C18"/>
    <w:rsid w:val="00254C7F"/>
    <w:rsid w:val="00254CB4"/>
    <w:rsid w:val="00254CB5"/>
    <w:rsid w:val="00254D51"/>
    <w:rsid w:val="00254D7E"/>
    <w:rsid w:val="00254DD1"/>
    <w:rsid w:val="00254E2C"/>
    <w:rsid w:val="00254E91"/>
    <w:rsid w:val="00254EE5"/>
    <w:rsid w:val="00254EFF"/>
    <w:rsid w:val="00254F33"/>
    <w:rsid w:val="00254F5F"/>
    <w:rsid w:val="00254F82"/>
    <w:rsid w:val="00254F8B"/>
    <w:rsid w:val="00254F8D"/>
    <w:rsid w:val="00254FCF"/>
    <w:rsid w:val="00254FD8"/>
    <w:rsid w:val="00254FE3"/>
    <w:rsid w:val="00254FE5"/>
    <w:rsid w:val="00254FE8"/>
    <w:rsid w:val="0025500A"/>
    <w:rsid w:val="00255014"/>
    <w:rsid w:val="00255031"/>
    <w:rsid w:val="0025504F"/>
    <w:rsid w:val="002550A7"/>
    <w:rsid w:val="002550C1"/>
    <w:rsid w:val="002550FF"/>
    <w:rsid w:val="00255134"/>
    <w:rsid w:val="002551AB"/>
    <w:rsid w:val="002551AF"/>
    <w:rsid w:val="002551E1"/>
    <w:rsid w:val="002551FD"/>
    <w:rsid w:val="00255270"/>
    <w:rsid w:val="00255276"/>
    <w:rsid w:val="00255292"/>
    <w:rsid w:val="002552AE"/>
    <w:rsid w:val="002552BC"/>
    <w:rsid w:val="00255306"/>
    <w:rsid w:val="00255319"/>
    <w:rsid w:val="00255361"/>
    <w:rsid w:val="002554E0"/>
    <w:rsid w:val="00255531"/>
    <w:rsid w:val="0025554C"/>
    <w:rsid w:val="00255558"/>
    <w:rsid w:val="0025557A"/>
    <w:rsid w:val="00255584"/>
    <w:rsid w:val="00255594"/>
    <w:rsid w:val="0025559C"/>
    <w:rsid w:val="00255603"/>
    <w:rsid w:val="0025560C"/>
    <w:rsid w:val="00255630"/>
    <w:rsid w:val="00255658"/>
    <w:rsid w:val="002556A0"/>
    <w:rsid w:val="002556BE"/>
    <w:rsid w:val="002556CF"/>
    <w:rsid w:val="00255783"/>
    <w:rsid w:val="0025578D"/>
    <w:rsid w:val="0025579F"/>
    <w:rsid w:val="002557CC"/>
    <w:rsid w:val="002557D7"/>
    <w:rsid w:val="002557FB"/>
    <w:rsid w:val="00255817"/>
    <w:rsid w:val="00255821"/>
    <w:rsid w:val="0025582B"/>
    <w:rsid w:val="00255836"/>
    <w:rsid w:val="002558BB"/>
    <w:rsid w:val="002558BD"/>
    <w:rsid w:val="00255988"/>
    <w:rsid w:val="0025598D"/>
    <w:rsid w:val="002559DE"/>
    <w:rsid w:val="00255A3B"/>
    <w:rsid w:val="00255A43"/>
    <w:rsid w:val="00255A6F"/>
    <w:rsid w:val="00255A74"/>
    <w:rsid w:val="00255A9D"/>
    <w:rsid w:val="00255B61"/>
    <w:rsid w:val="00255BC9"/>
    <w:rsid w:val="00255BED"/>
    <w:rsid w:val="00255C7C"/>
    <w:rsid w:val="00255CDD"/>
    <w:rsid w:val="00255CF2"/>
    <w:rsid w:val="00255D61"/>
    <w:rsid w:val="00255D76"/>
    <w:rsid w:val="00255E06"/>
    <w:rsid w:val="00255E5F"/>
    <w:rsid w:val="00255EA2"/>
    <w:rsid w:val="00255EE2"/>
    <w:rsid w:val="00255F4C"/>
    <w:rsid w:val="00255F50"/>
    <w:rsid w:val="00255FBA"/>
    <w:rsid w:val="00255FC4"/>
    <w:rsid w:val="0025606F"/>
    <w:rsid w:val="002560B4"/>
    <w:rsid w:val="002560C2"/>
    <w:rsid w:val="002560D2"/>
    <w:rsid w:val="002560E1"/>
    <w:rsid w:val="00256134"/>
    <w:rsid w:val="00256180"/>
    <w:rsid w:val="002561A1"/>
    <w:rsid w:val="002561A2"/>
    <w:rsid w:val="002561EE"/>
    <w:rsid w:val="00256248"/>
    <w:rsid w:val="00256262"/>
    <w:rsid w:val="0025628F"/>
    <w:rsid w:val="002562AE"/>
    <w:rsid w:val="002562B4"/>
    <w:rsid w:val="002562BA"/>
    <w:rsid w:val="002562E7"/>
    <w:rsid w:val="002562EB"/>
    <w:rsid w:val="002563A0"/>
    <w:rsid w:val="002563F1"/>
    <w:rsid w:val="00256429"/>
    <w:rsid w:val="00256479"/>
    <w:rsid w:val="0025648E"/>
    <w:rsid w:val="002564A0"/>
    <w:rsid w:val="002564A6"/>
    <w:rsid w:val="002564AA"/>
    <w:rsid w:val="002564B6"/>
    <w:rsid w:val="002564B8"/>
    <w:rsid w:val="00256530"/>
    <w:rsid w:val="002565E2"/>
    <w:rsid w:val="002565E8"/>
    <w:rsid w:val="00256644"/>
    <w:rsid w:val="0025664A"/>
    <w:rsid w:val="0025664E"/>
    <w:rsid w:val="0025668D"/>
    <w:rsid w:val="00256690"/>
    <w:rsid w:val="002566A9"/>
    <w:rsid w:val="0025671E"/>
    <w:rsid w:val="0025679A"/>
    <w:rsid w:val="002567DF"/>
    <w:rsid w:val="002567F8"/>
    <w:rsid w:val="00256846"/>
    <w:rsid w:val="0025686D"/>
    <w:rsid w:val="0025691E"/>
    <w:rsid w:val="00256933"/>
    <w:rsid w:val="002569E4"/>
    <w:rsid w:val="002569F9"/>
    <w:rsid w:val="00256AA0"/>
    <w:rsid w:val="00256AC4"/>
    <w:rsid w:val="00256AD0"/>
    <w:rsid w:val="00256B66"/>
    <w:rsid w:val="00256BC4"/>
    <w:rsid w:val="00256BC8"/>
    <w:rsid w:val="00256BE0"/>
    <w:rsid w:val="00256C01"/>
    <w:rsid w:val="00256C03"/>
    <w:rsid w:val="00256C80"/>
    <w:rsid w:val="00256C99"/>
    <w:rsid w:val="00256D1C"/>
    <w:rsid w:val="00256D45"/>
    <w:rsid w:val="00256E3E"/>
    <w:rsid w:val="00256EAC"/>
    <w:rsid w:val="00256ECF"/>
    <w:rsid w:val="00256EE3"/>
    <w:rsid w:val="00256EEF"/>
    <w:rsid w:val="00256F21"/>
    <w:rsid w:val="00256F30"/>
    <w:rsid w:val="00256F77"/>
    <w:rsid w:val="00256F81"/>
    <w:rsid w:val="00256FFA"/>
    <w:rsid w:val="00257029"/>
    <w:rsid w:val="0025708F"/>
    <w:rsid w:val="002570A4"/>
    <w:rsid w:val="002570BF"/>
    <w:rsid w:val="002570CB"/>
    <w:rsid w:val="002570E5"/>
    <w:rsid w:val="002570FA"/>
    <w:rsid w:val="0025714C"/>
    <w:rsid w:val="0025716C"/>
    <w:rsid w:val="002571DB"/>
    <w:rsid w:val="002571DC"/>
    <w:rsid w:val="00257231"/>
    <w:rsid w:val="0025723F"/>
    <w:rsid w:val="0025725B"/>
    <w:rsid w:val="0025727B"/>
    <w:rsid w:val="002572A5"/>
    <w:rsid w:val="002572D7"/>
    <w:rsid w:val="002572F1"/>
    <w:rsid w:val="002573FC"/>
    <w:rsid w:val="00257409"/>
    <w:rsid w:val="002574C9"/>
    <w:rsid w:val="002574D9"/>
    <w:rsid w:val="002574DC"/>
    <w:rsid w:val="002574EE"/>
    <w:rsid w:val="00257522"/>
    <w:rsid w:val="002575F9"/>
    <w:rsid w:val="00257604"/>
    <w:rsid w:val="0025761B"/>
    <w:rsid w:val="00257621"/>
    <w:rsid w:val="00257633"/>
    <w:rsid w:val="00257639"/>
    <w:rsid w:val="00257696"/>
    <w:rsid w:val="002576B2"/>
    <w:rsid w:val="002576D1"/>
    <w:rsid w:val="002576EF"/>
    <w:rsid w:val="00257700"/>
    <w:rsid w:val="00257721"/>
    <w:rsid w:val="00257736"/>
    <w:rsid w:val="0025773D"/>
    <w:rsid w:val="00257745"/>
    <w:rsid w:val="00257780"/>
    <w:rsid w:val="0025779D"/>
    <w:rsid w:val="002577BA"/>
    <w:rsid w:val="002577CB"/>
    <w:rsid w:val="002577EC"/>
    <w:rsid w:val="0025783D"/>
    <w:rsid w:val="00257844"/>
    <w:rsid w:val="0025784D"/>
    <w:rsid w:val="00257859"/>
    <w:rsid w:val="00257865"/>
    <w:rsid w:val="002578E6"/>
    <w:rsid w:val="002578FE"/>
    <w:rsid w:val="00257910"/>
    <w:rsid w:val="00257957"/>
    <w:rsid w:val="0025797B"/>
    <w:rsid w:val="002579AA"/>
    <w:rsid w:val="002579D3"/>
    <w:rsid w:val="002579F7"/>
    <w:rsid w:val="00257A64"/>
    <w:rsid w:val="00257A6F"/>
    <w:rsid w:val="00257AB2"/>
    <w:rsid w:val="00257AB9"/>
    <w:rsid w:val="00257ABE"/>
    <w:rsid w:val="00257B02"/>
    <w:rsid w:val="00257B23"/>
    <w:rsid w:val="00257B6E"/>
    <w:rsid w:val="00257B98"/>
    <w:rsid w:val="00257BF6"/>
    <w:rsid w:val="00257C11"/>
    <w:rsid w:val="00257C12"/>
    <w:rsid w:val="00257C9E"/>
    <w:rsid w:val="00257CA7"/>
    <w:rsid w:val="00257CE3"/>
    <w:rsid w:val="00257CF2"/>
    <w:rsid w:val="00257CFA"/>
    <w:rsid w:val="00257D05"/>
    <w:rsid w:val="00257D14"/>
    <w:rsid w:val="00257D7A"/>
    <w:rsid w:val="00257D93"/>
    <w:rsid w:val="00257E80"/>
    <w:rsid w:val="00257E84"/>
    <w:rsid w:val="00257E8F"/>
    <w:rsid w:val="00257EAE"/>
    <w:rsid w:val="00257ECE"/>
    <w:rsid w:val="00257ED1"/>
    <w:rsid w:val="00257EF2"/>
    <w:rsid w:val="00257F8B"/>
    <w:rsid w:val="0026002A"/>
    <w:rsid w:val="0026003E"/>
    <w:rsid w:val="002600B3"/>
    <w:rsid w:val="002600DF"/>
    <w:rsid w:val="002600E1"/>
    <w:rsid w:val="002600E2"/>
    <w:rsid w:val="00260112"/>
    <w:rsid w:val="0026012A"/>
    <w:rsid w:val="00260152"/>
    <w:rsid w:val="0026017F"/>
    <w:rsid w:val="0026018B"/>
    <w:rsid w:val="0026026D"/>
    <w:rsid w:val="00260287"/>
    <w:rsid w:val="002602D4"/>
    <w:rsid w:val="002602F1"/>
    <w:rsid w:val="00260322"/>
    <w:rsid w:val="00260343"/>
    <w:rsid w:val="00260347"/>
    <w:rsid w:val="0026036B"/>
    <w:rsid w:val="0026037A"/>
    <w:rsid w:val="002603AC"/>
    <w:rsid w:val="00260433"/>
    <w:rsid w:val="00260476"/>
    <w:rsid w:val="002604A8"/>
    <w:rsid w:val="002604AD"/>
    <w:rsid w:val="002604D0"/>
    <w:rsid w:val="002604D2"/>
    <w:rsid w:val="002604DE"/>
    <w:rsid w:val="0026051F"/>
    <w:rsid w:val="00260559"/>
    <w:rsid w:val="00260568"/>
    <w:rsid w:val="0026056E"/>
    <w:rsid w:val="00260574"/>
    <w:rsid w:val="002605D5"/>
    <w:rsid w:val="0026060B"/>
    <w:rsid w:val="0026061E"/>
    <w:rsid w:val="0026063F"/>
    <w:rsid w:val="00260746"/>
    <w:rsid w:val="0026079E"/>
    <w:rsid w:val="002607C4"/>
    <w:rsid w:val="002607F3"/>
    <w:rsid w:val="0026081A"/>
    <w:rsid w:val="00260826"/>
    <w:rsid w:val="00260879"/>
    <w:rsid w:val="00260882"/>
    <w:rsid w:val="0026090A"/>
    <w:rsid w:val="0026095D"/>
    <w:rsid w:val="00260994"/>
    <w:rsid w:val="002609E0"/>
    <w:rsid w:val="00260A18"/>
    <w:rsid w:val="00260A3C"/>
    <w:rsid w:val="00260A47"/>
    <w:rsid w:val="00260A59"/>
    <w:rsid w:val="00260A88"/>
    <w:rsid w:val="00260AB5"/>
    <w:rsid w:val="00260ADB"/>
    <w:rsid w:val="00260AF2"/>
    <w:rsid w:val="00260B06"/>
    <w:rsid w:val="00260B1B"/>
    <w:rsid w:val="00260B74"/>
    <w:rsid w:val="00260B78"/>
    <w:rsid w:val="00260BD6"/>
    <w:rsid w:val="00260BE0"/>
    <w:rsid w:val="00260BE4"/>
    <w:rsid w:val="00260BF9"/>
    <w:rsid w:val="00260C27"/>
    <w:rsid w:val="00260C77"/>
    <w:rsid w:val="00260C7B"/>
    <w:rsid w:val="00260C7E"/>
    <w:rsid w:val="00260C9F"/>
    <w:rsid w:val="00260CCB"/>
    <w:rsid w:val="00260D62"/>
    <w:rsid w:val="00260DA6"/>
    <w:rsid w:val="00260DF4"/>
    <w:rsid w:val="00260E52"/>
    <w:rsid w:val="00260E55"/>
    <w:rsid w:val="00260E9C"/>
    <w:rsid w:val="00260EC9"/>
    <w:rsid w:val="00260F5F"/>
    <w:rsid w:val="00260F61"/>
    <w:rsid w:val="00260FA5"/>
    <w:rsid w:val="00260FD9"/>
    <w:rsid w:val="00260FDB"/>
    <w:rsid w:val="00260FDF"/>
    <w:rsid w:val="00260FE7"/>
    <w:rsid w:val="00261016"/>
    <w:rsid w:val="00261021"/>
    <w:rsid w:val="00261027"/>
    <w:rsid w:val="00261030"/>
    <w:rsid w:val="00261031"/>
    <w:rsid w:val="00261043"/>
    <w:rsid w:val="002610F3"/>
    <w:rsid w:val="00261113"/>
    <w:rsid w:val="00261196"/>
    <w:rsid w:val="002611F5"/>
    <w:rsid w:val="00261216"/>
    <w:rsid w:val="00261245"/>
    <w:rsid w:val="0026126B"/>
    <w:rsid w:val="00261271"/>
    <w:rsid w:val="00261275"/>
    <w:rsid w:val="00261290"/>
    <w:rsid w:val="002612AB"/>
    <w:rsid w:val="002612CE"/>
    <w:rsid w:val="00261301"/>
    <w:rsid w:val="00261309"/>
    <w:rsid w:val="00261327"/>
    <w:rsid w:val="0026134A"/>
    <w:rsid w:val="00261360"/>
    <w:rsid w:val="00261376"/>
    <w:rsid w:val="0026137E"/>
    <w:rsid w:val="002613C7"/>
    <w:rsid w:val="0026140D"/>
    <w:rsid w:val="00261412"/>
    <w:rsid w:val="0026142D"/>
    <w:rsid w:val="002614AF"/>
    <w:rsid w:val="002614D1"/>
    <w:rsid w:val="002614D8"/>
    <w:rsid w:val="002614F1"/>
    <w:rsid w:val="0026150B"/>
    <w:rsid w:val="0026151B"/>
    <w:rsid w:val="00261589"/>
    <w:rsid w:val="002615D1"/>
    <w:rsid w:val="002615D9"/>
    <w:rsid w:val="00261618"/>
    <w:rsid w:val="002616B5"/>
    <w:rsid w:val="002616CD"/>
    <w:rsid w:val="002616D8"/>
    <w:rsid w:val="00261721"/>
    <w:rsid w:val="0026172F"/>
    <w:rsid w:val="00261738"/>
    <w:rsid w:val="00261753"/>
    <w:rsid w:val="00261763"/>
    <w:rsid w:val="0026178D"/>
    <w:rsid w:val="00261790"/>
    <w:rsid w:val="00261791"/>
    <w:rsid w:val="00261801"/>
    <w:rsid w:val="00261877"/>
    <w:rsid w:val="00261895"/>
    <w:rsid w:val="002618F8"/>
    <w:rsid w:val="002618FB"/>
    <w:rsid w:val="00261905"/>
    <w:rsid w:val="0026193C"/>
    <w:rsid w:val="0026193D"/>
    <w:rsid w:val="0026196E"/>
    <w:rsid w:val="00261996"/>
    <w:rsid w:val="002619D0"/>
    <w:rsid w:val="00261A09"/>
    <w:rsid w:val="00261A2F"/>
    <w:rsid w:val="00261A65"/>
    <w:rsid w:val="00261A85"/>
    <w:rsid w:val="00261A8A"/>
    <w:rsid w:val="00261ABE"/>
    <w:rsid w:val="00261AD0"/>
    <w:rsid w:val="00261AEE"/>
    <w:rsid w:val="00261AF5"/>
    <w:rsid w:val="00261B05"/>
    <w:rsid w:val="00261B2A"/>
    <w:rsid w:val="00261B56"/>
    <w:rsid w:val="00261B81"/>
    <w:rsid w:val="00261BB3"/>
    <w:rsid w:val="00261BBA"/>
    <w:rsid w:val="00261BC4"/>
    <w:rsid w:val="00261BEA"/>
    <w:rsid w:val="00261BF6"/>
    <w:rsid w:val="00261C49"/>
    <w:rsid w:val="00261C50"/>
    <w:rsid w:val="00261C52"/>
    <w:rsid w:val="00261C86"/>
    <w:rsid w:val="00261C8F"/>
    <w:rsid w:val="00261CE8"/>
    <w:rsid w:val="00261CED"/>
    <w:rsid w:val="00261D21"/>
    <w:rsid w:val="00261D48"/>
    <w:rsid w:val="00261D68"/>
    <w:rsid w:val="00261DDF"/>
    <w:rsid w:val="00261E2D"/>
    <w:rsid w:val="00261E38"/>
    <w:rsid w:val="00261E4B"/>
    <w:rsid w:val="00261E69"/>
    <w:rsid w:val="00261E6B"/>
    <w:rsid w:val="00261EEB"/>
    <w:rsid w:val="00261F16"/>
    <w:rsid w:val="00261F39"/>
    <w:rsid w:val="00261F49"/>
    <w:rsid w:val="00261F76"/>
    <w:rsid w:val="00261FB4"/>
    <w:rsid w:val="00261FC3"/>
    <w:rsid w:val="00261FC5"/>
    <w:rsid w:val="00261FE8"/>
    <w:rsid w:val="00261FEA"/>
    <w:rsid w:val="00261FF9"/>
    <w:rsid w:val="0026206D"/>
    <w:rsid w:val="00262078"/>
    <w:rsid w:val="00262083"/>
    <w:rsid w:val="00262090"/>
    <w:rsid w:val="002620EA"/>
    <w:rsid w:val="0026216B"/>
    <w:rsid w:val="00262196"/>
    <w:rsid w:val="002621CC"/>
    <w:rsid w:val="0026220F"/>
    <w:rsid w:val="0026221F"/>
    <w:rsid w:val="00262254"/>
    <w:rsid w:val="0026232E"/>
    <w:rsid w:val="00262340"/>
    <w:rsid w:val="0026235E"/>
    <w:rsid w:val="002623C9"/>
    <w:rsid w:val="002623E2"/>
    <w:rsid w:val="002623E8"/>
    <w:rsid w:val="00262405"/>
    <w:rsid w:val="0026240F"/>
    <w:rsid w:val="00262489"/>
    <w:rsid w:val="002624A0"/>
    <w:rsid w:val="002624B3"/>
    <w:rsid w:val="00262617"/>
    <w:rsid w:val="00262621"/>
    <w:rsid w:val="0026262A"/>
    <w:rsid w:val="00262654"/>
    <w:rsid w:val="00262695"/>
    <w:rsid w:val="002626AB"/>
    <w:rsid w:val="002626C2"/>
    <w:rsid w:val="002626DF"/>
    <w:rsid w:val="0026272B"/>
    <w:rsid w:val="00262749"/>
    <w:rsid w:val="00262799"/>
    <w:rsid w:val="0026283F"/>
    <w:rsid w:val="00262845"/>
    <w:rsid w:val="002628CF"/>
    <w:rsid w:val="00262924"/>
    <w:rsid w:val="00262952"/>
    <w:rsid w:val="002629AB"/>
    <w:rsid w:val="002629AF"/>
    <w:rsid w:val="002629B8"/>
    <w:rsid w:val="002629F8"/>
    <w:rsid w:val="002629FD"/>
    <w:rsid w:val="00262A56"/>
    <w:rsid w:val="00262A5A"/>
    <w:rsid w:val="00262A80"/>
    <w:rsid w:val="00262AB5"/>
    <w:rsid w:val="00262ADA"/>
    <w:rsid w:val="00262B2E"/>
    <w:rsid w:val="00262B38"/>
    <w:rsid w:val="00262B39"/>
    <w:rsid w:val="00262B75"/>
    <w:rsid w:val="00262B94"/>
    <w:rsid w:val="00262BB7"/>
    <w:rsid w:val="00262C12"/>
    <w:rsid w:val="00262C19"/>
    <w:rsid w:val="00262C72"/>
    <w:rsid w:val="00262D3F"/>
    <w:rsid w:val="00262D6B"/>
    <w:rsid w:val="00262D77"/>
    <w:rsid w:val="00262D8D"/>
    <w:rsid w:val="00262D96"/>
    <w:rsid w:val="00262D9E"/>
    <w:rsid w:val="00262E13"/>
    <w:rsid w:val="00262E18"/>
    <w:rsid w:val="00262E20"/>
    <w:rsid w:val="00262E36"/>
    <w:rsid w:val="00262EA8"/>
    <w:rsid w:val="00262EE8"/>
    <w:rsid w:val="00262EFE"/>
    <w:rsid w:val="00262F52"/>
    <w:rsid w:val="00262FF6"/>
    <w:rsid w:val="0026304D"/>
    <w:rsid w:val="00263081"/>
    <w:rsid w:val="00263089"/>
    <w:rsid w:val="002630CB"/>
    <w:rsid w:val="002630D7"/>
    <w:rsid w:val="002630FF"/>
    <w:rsid w:val="00263109"/>
    <w:rsid w:val="00263129"/>
    <w:rsid w:val="002631AC"/>
    <w:rsid w:val="002631CB"/>
    <w:rsid w:val="002631D3"/>
    <w:rsid w:val="002631F3"/>
    <w:rsid w:val="00263203"/>
    <w:rsid w:val="00263217"/>
    <w:rsid w:val="00263225"/>
    <w:rsid w:val="00263243"/>
    <w:rsid w:val="0026324F"/>
    <w:rsid w:val="002632DC"/>
    <w:rsid w:val="002632E1"/>
    <w:rsid w:val="00263304"/>
    <w:rsid w:val="00263336"/>
    <w:rsid w:val="0026333E"/>
    <w:rsid w:val="00263350"/>
    <w:rsid w:val="00263377"/>
    <w:rsid w:val="002633FA"/>
    <w:rsid w:val="00263403"/>
    <w:rsid w:val="00263404"/>
    <w:rsid w:val="00263417"/>
    <w:rsid w:val="0026346E"/>
    <w:rsid w:val="00263475"/>
    <w:rsid w:val="002634AE"/>
    <w:rsid w:val="002634BC"/>
    <w:rsid w:val="002634D6"/>
    <w:rsid w:val="002634E3"/>
    <w:rsid w:val="0026356F"/>
    <w:rsid w:val="0026357D"/>
    <w:rsid w:val="0026359B"/>
    <w:rsid w:val="0026361D"/>
    <w:rsid w:val="00263622"/>
    <w:rsid w:val="0026364E"/>
    <w:rsid w:val="00263669"/>
    <w:rsid w:val="00263679"/>
    <w:rsid w:val="00263686"/>
    <w:rsid w:val="002636E7"/>
    <w:rsid w:val="0026374C"/>
    <w:rsid w:val="00263755"/>
    <w:rsid w:val="00263767"/>
    <w:rsid w:val="0026378D"/>
    <w:rsid w:val="00263795"/>
    <w:rsid w:val="0026379B"/>
    <w:rsid w:val="002637C2"/>
    <w:rsid w:val="0026387E"/>
    <w:rsid w:val="002638A1"/>
    <w:rsid w:val="002638F9"/>
    <w:rsid w:val="00263924"/>
    <w:rsid w:val="00263940"/>
    <w:rsid w:val="00263950"/>
    <w:rsid w:val="0026395E"/>
    <w:rsid w:val="0026396E"/>
    <w:rsid w:val="0026399B"/>
    <w:rsid w:val="002639CA"/>
    <w:rsid w:val="002639FA"/>
    <w:rsid w:val="00263A25"/>
    <w:rsid w:val="00263A43"/>
    <w:rsid w:val="00263A5C"/>
    <w:rsid w:val="00263A6C"/>
    <w:rsid w:val="00263A8C"/>
    <w:rsid w:val="00263AAC"/>
    <w:rsid w:val="00263AB0"/>
    <w:rsid w:val="00263B26"/>
    <w:rsid w:val="00263B73"/>
    <w:rsid w:val="00263B7B"/>
    <w:rsid w:val="00263BA9"/>
    <w:rsid w:val="00263C4A"/>
    <w:rsid w:val="00263C4F"/>
    <w:rsid w:val="00263C6D"/>
    <w:rsid w:val="00263C86"/>
    <w:rsid w:val="00263CB5"/>
    <w:rsid w:val="00263CBA"/>
    <w:rsid w:val="00263CE0"/>
    <w:rsid w:val="00263D00"/>
    <w:rsid w:val="00263D0D"/>
    <w:rsid w:val="00263D10"/>
    <w:rsid w:val="00263D25"/>
    <w:rsid w:val="00263D2F"/>
    <w:rsid w:val="00263DF4"/>
    <w:rsid w:val="00263E28"/>
    <w:rsid w:val="00263E6D"/>
    <w:rsid w:val="00263EE7"/>
    <w:rsid w:val="00263EF0"/>
    <w:rsid w:val="00263F71"/>
    <w:rsid w:val="00263F76"/>
    <w:rsid w:val="00263F9F"/>
    <w:rsid w:val="00263FED"/>
    <w:rsid w:val="00263FEE"/>
    <w:rsid w:val="00263FFA"/>
    <w:rsid w:val="00263FFF"/>
    <w:rsid w:val="002640AC"/>
    <w:rsid w:val="002640DF"/>
    <w:rsid w:val="002640F4"/>
    <w:rsid w:val="0026416E"/>
    <w:rsid w:val="00264269"/>
    <w:rsid w:val="00264296"/>
    <w:rsid w:val="00264299"/>
    <w:rsid w:val="002642B5"/>
    <w:rsid w:val="002642D0"/>
    <w:rsid w:val="002642D2"/>
    <w:rsid w:val="00264334"/>
    <w:rsid w:val="00264382"/>
    <w:rsid w:val="0026438B"/>
    <w:rsid w:val="0026438D"/>
    <w:rsid w:val="002643B6"/>
    <w:rsid w:val="0026442C"/>
    <w:rsid w:val="00264459"/>
    <w:rsid w:val="0026445A"/>
    <w:rsid w:val="0026446B"/>
    <w:rsid w:val="00264471"/>
    <w:rsid w:val="0026448C"/>
    <w:rsid w:val="00264498"/>
    <w:rsid w:val="002644B2"/>
    <w:rsid w:val="002644F8"/>
    <w:rsid w:val="00264530"/>
    <w:rsid w:val="002645C7"/>
    <w:rsid w:val="00264610"/>
    <w:rsid w:val="00264611"/>
    <w:rsid w:val="0026464C"/>
    <w:rsid w:val="00264696"/>
    <w:rsid w:val="002646DB"/>
    <w:rsid w:val="002646E2"/>
    <w:rsid w:val="002646FE"/>
    <w:rsid w:val="00264775"/>
    <w:rsid w:val="0026478F"/>
    <w:rsid w:val="002647A2"/>
    <w:rsid w:val="002647A8"/>
    <w:rsid w:val="0026484A"/>
    <w:rsid w:val="00264865"/>
    <w:rsid w:val="0026488F"/>
    <w:rsid w:val="00264890"/>
    <w:rsid w:val="002648A3"/>
    <w:rsid w:val="002648B9"/>
    <w:rsid w:val="0026490C"/>
    <w:rsid w:val="00264953"/>
    <w:rsid w:val="00264995"/>
    <w:rsid w:val="002649D4"/>
    <w:rsid w:val="00264A61"/>
    <w:rsid w:val="00264A67"/>
    <w:rsid w:val="00264A7D"/>
    <w:rsid w:val="00264ADE"/>
    <w:rsid w:val="00264AFF"/>
    <w:rsid w:val="00264B05"/>
    <w:rsid w:val="00264B08"/>
    <w:rsid w:val="00264B18"/>
    <w:rsid w:val="00264B7E"/>
    <w:rsid w:val="00264C4C"/>
    <w:rsid w:val="00264C4D"/>
    <w:rsid w:val="00264C8F"/>
    <w:rsid w:val="00264C9B"/>
    <w:rsid w:val="00264CA3"/>
    <w:rsid w:val="00264CAF"/>
    <w:rsid w:val="00264CDD"/>
    <w:rsid w:val="00264CE6"/>
    <w:rsid w:val="00264D35"/>
    <w:rsid w:val="00264D4F"/>
    <w:rsid w:val="00264D67"/>
    <w:rsid w:val="00264D6D"/>
    <w:rsid w:val="00264DAE"/>
    <w:rsid w:val="00264DE0"/>
    <w:rsid w:val="00264DF4"/>
    <w:rsid w:val="00264E45"/>
    <w:rsid w:val="00264E8F"/>
    <w:rsid w:val="00264EBA"/>
    <w:rsid w:val="00264ECD"/>
    <w:rsid w:val="00264F11"/>
    <w:rsid w:val="00264F16"/>
    <w:rsid w:val="00264F2F"/>
    <w:rsid w:val="00264F84"/>
    <w:rsid w:val="00264F87"/>
    <w:rsid w:val="00264F9E"/>
    <w:rsid w:val="00264FCD"/>
    <w:rsid w:val="00264FE9"/>
    <w:rsid w:val="00265004"/>
    <w:rsid w:val="00265019"/>
    <w:rsid w:val="00265020"/>
    <w:rsid w:val="00265070"/>
    <w:rsid w:val="00265088"/>
    <w:rsid w:val="00265098"/>
    <w:rsid w:val="002650A6"/>
    <w:rsid w:val="002650B5"/>
    <w:rsid w:val="0026518D"/>
    <w:rsid w:val="002651A0"/>
    <w:rsid w:val="002651A5"/>
    <w:rsid w:val="002651F4"/>
    <w:rsid w:val="0026521F"/>
    <w:rsid w:val="0026523F"/>
    <w:rsid w:val="002652B3"/>
    <w:rsid w:val="0026530C"/>
    <w:rsid w:val="00265310"/>
    <w:rsid w:val="00265321"/>
    <w:rsid w:val="00265331"/>
    <w:rsid w:val="00265339"/>
    <w:rsid w:val="00265387"/>
    <w:rsid w:val="00265409"/>
    <w:rsid w:val="00265423"/>
    <w:rsid w:val="0026543C"/>
    <w:rsid w:val="00265481"/>
    <w:rsid w:val="002654AD"/>
    <w:rsid w:val="002654C7"/>
    <w:rsid w:val="00265505"/>
    <w:rsid w:val="00265518"/>
    <w:rsid w:val="0026552D"/>
    <w:rsid w:val="00265540"/>
    <w:rsid w:val="002655D8"/>
    <w:rsid w:val="00265618"/>
    <w:rsid w:val="0026562E"/>
    <w:rsid w:val="0026567C"/>
    <w:rsid w:val="002656CE"/>
    <w:rsid w:val="002656DD"/>
    <w:rsid w:val="0026571A"/>
    <w:rsid w:val="0026573E"/>
    <w:rsid w:val="00265785"/>
    <w:rsid w:val="0026578A"/>
    <w:rsid w:val="002657F3"/>
    <w:rsid w:val="00265812"/>
    <w:rsid w:val="00265821"/>
    <w:rsid w:val="00265826"/>
    <w:rsid w:val="0026584A"/>
    <w:rsid w:val="00265864"/>
    <w:rsid w:val="00265890"/>
    <w:rsid w:val="002658A8"/>
    <w:rsid w:val="002658E6"/>
    <w:rsid w:val="00265937"/>
    <w:rsid w:val="0026593E"/>
    <w:rsid w:val="00265949"/>
    <w:rsid w:val="002659BC"/>
    <w:rsid w:val="00265A05"/>
    <w:rsid w:val="00265A1C"/>
    <w:rsid w:val="00265A3B"/>
    <w:rsid w:val="00265A42"/>
    <w:rsid w:val="00265A45"/>
    <w:rsid w:val="00265A5A"/>
    <w:rsid w:val="00265A69"/>
    <w:rsid w:val="00265AA6"/>
    <w:rsid w:val="00265AE0"/>
    <w:rsid w:val="00265B51"/>
    <w:rsid w:val="00265B5E"/>
    <w:rsid w:val="00265B6D"/>
    <w:rsid w:val="00265B73"/>
    <w:rsid w:val="00265B7E"/>
    <w:rsid w:val="00265B85"/>
    <w:rsid w:val="00265BEB"/>
    <w:rsid w:val="00265C2A"/>
    <w:rsid w:val="00265C53"/>
    <w:rsid w:val="00265C93"/>
    <w:rsid w:val="00265C98"/>
    <w:rsid w:val="00265D3F"/>
    <w:rsid w:val="00265D98"/>
    <w:rsid w:val="00265DAD"/>
    <w:rsid w:val="00265DB6"/>
    <w:rsid w:val="00265DC4"/>
    <w:rsid w:val="00265E5E"/>
    <w:rsid w:val="00265EC1"/>
    <w:rsid w:val="00265ED7"/>
    <w:rsid w:val="00265F2F"/>
    <w:rsid w:val="00265F3A"/>
    <w:rsid w:val="00265FBF"/>
    <w:rsid w:val="00265FE6"/>
    <w:rsid w:val="00265FE7"/>
    <w:rsid w:val="00265FF0"/>
    <w:rsid w:val="00266032"/>
    <w:rsid w:val="0026603F"/>
    <w:rsid w:val="002660BD"/>
    <w:rsid w:val="00266127"/>
    <w:rsid w:val="0026612E"/>
    <w:rsid w:val="0026614B"/>
    <w:rsid w:val="00266176"/>
    <w:rsid w:val="00266193"/>
    <w:rsid w:val="0026624F"/>
    <w:rsid w:val="0026628E"/>
    <w:rsid w:val="002662A3"/>
    <w:rsid w:val="0026632A"/>
    <w:rsid w:val="0026635B"/>
    <w:rsid w:val="00266397"/>
    <w:rsid w:val="002663CB"/>
    <w:rsid w:val="002663F5"/>
    <w:rsid w:val="0026649B"/>
    <w:rsid w:val="002664AD"/>
    <w:rsid w:val="002664B6"/>
    <w:rsid w:val="002664BE"/>
    <w:rsid w:val="002664C1"/>
    <w:rsid w:val="0026654E"/>
    <w:rsid w:val="0026656E"/>
    <w:rsid w:val="0026659A"/>
    <w:rsid w:val="002665CC"/>
    <w:rsid w:val="002665F7"/>
    <w:rsid w:val="00266612"/>
    <w:rsid w:val="00266634"/>
    <w:rsid w:val="00266665"/>
    <w:rsid w:val="00266672"/>
    <w:rsid w:val="00266717"/>
    <w:rsid w:val="00266749"/>
    <w:rsid w:val="00266806"/>
    <w:rsid w:val="0026682B"/>
    <w:rsid w:val="00266865"/>
    <w:rsid w:val="00266888"/>
    <w:rsid w:val="00266953"/>
    <w:rsid w:val="00266954"/>
    <w:rsid w:val="00266959"/>
    <w:rsid w:val="0026698F"/>
    <w:rsid w:val="002669DE"/>
    <w:rsid w:val="00266A06"/>
    <w:rsid w:val="00266A87"/>
    <w:rsid w:val="00266A98"/>
    <w:rsid w:val="00266AB7"/>
    <w:rsid w:val="00266B91"/>
    <w:rsid w:val="00266BA4"/>
    <w:rsid w:val="00266C54"/>
    <w:rsid w:val="00266C71"/>
    <w:rsid w:val="00266CA7"/>
    <w:rsid w:val="00266CE6"/>
    <w:rsid w:val="00266D48"/>
    <w:rsid w:val="00266D76"/>
    <w:rsid w:val="00266D7F"/>
    <w:rsid w:val="00266DE2"/>
    <w:rsid w:val="00266E25"/>
    <w:rsid w:val="00266E30"/>
    <w:rsid w:val="00266E81"/>
    <w:rsid w:val="00266E97"/>
    <w:rsid w:val="00266EB1"/>
    <w:rsid w:val="00266EC0"/>
    <w:rsid w:val="00266EC2"/>
    <w:rsid w:val="00266ED6"/>
    <w:rsid w:val="00266EF2"/>
    <w:rsid w:val="00266F46"/>
    <w:rsid w:val="00266FDE"/>
    <w:rsid w:val="00266FE2"/>
    <w:rsid w:val="00266FF3"/>
    <w:rsid w:val="0026700E"/>
    <w:rsid w:val="00267014"/>
    <w:rsid w:val="0026701A"/>
    <w:rsid w:val="0026706B"/>
    <w:rsid w:val="0026707C"/>
    <w:rsid w:val="002670C5"/>
    <w:rsid w:val="002670D0"/>
    <w:rsid w:val="0026710B"/>
    <w:rsid w:val="00267134"/>
    <w:rsid w:val="0026714B"/>
    <w:rsid w:val="0026714D"/>
    <w:rsid w:val="0026719B"/>
    <w:rsid w:val="002671C4"/>
    <w:rsid w:val="00267254"/>
    <w:rsid w:val="002672D5"/>
    <w:rsid w:val="002672E2"/>
    <w:rsid w:val="002672FF"/>
    <w:rsid w:val="00267305"/>
    <w:rsid w:val="0026730E"/>
    <w:rsid w:val="00267318"/>
    <w:rsid w:val="00267394"/>
    <w:rsid w:val="002673DC"/>
    <w:rsid w:val="002673EE"/>
    <w:rsid w:val="00267414"/>
    <w:rsid w:val="0026742F"/>
    <w:rsid w:val="00267442"/>
    <w:rsid w:val="0026746C"/>
    <w:rsid w:val="00267471"/>
    <w:rsid w:val="002674AB"/>
    <w:rsid w:val="002674ED"/>
    <w:rsid w:val="00267514"/>
    <w:rsid w:val="0026753D"/>
    <w:rsid w:val="0026755A"/>
    <w:rsid w:val="0026756C"/>
    <w:rsid w:val="002675D0"/>
    <w:rsid w:val="002675DF"/>
    <w:rsid w:val="002675E4"/>
    <w:rsid w:val="002675F1"/>
    <w:rsid w:val="00267668"/>
    <w:rsid w:val="00267672"/>
    <w:rsid w:val="002676B0"/>
    <w:rsid w:val="002676B6"/>
    <w:rsid w:val="002676D7"/>
    <w:rsid w:val="00267726"/>
    <w:rsid w:val="00267768"/>
    <w:rsid w:val="00267788"/>
    <w:rsid w:val="0026779A"/>
    <w:rsid w:val="00267845"/>
    <w:rsid w:val="0026786A"/>
    <w:rsid w:val="00267897"/>
    <w:rsid w:val="002678C7"/>
    <w:rsid w:val="002678D9"/>
    <w:rsid w:val="002679C9"/>
    <w:rsid w:val="002679D0"/>
    <w:rsid w:val="00267A12"/>
    <w:rsid w:val="00267A30"/>
    <w:rsid w:val="00267ACE"/>
    <w:rsid w:val="00267ADC"/>
    <w:rsid w:val="00267B09"/>
    <w:rsid w:val="00267B5B"/>
    <w:rsid w:val="00267B66"/>
    <w:rsid w:val="00267BFA"/>
    <w:rsid w:val="00267C38"/>
    <w:rsid w:val="00267C83"/>
    <w:rsid w:val="00267CC6"/>
    <w:rsid w:val="00267CC7"/>
    <w:rsid w:val="00267CE2"/>
    <w:rsid w:val="00267D0C"/>
    <w:rsid w:val="00267D61"/>
    <w:rsid w:val="00267E11"/>
    <w:rsid w:val="00267E19"/>
    <w:rsid w:val="00267E24"/>
    <w:rsid w:val="00267E2F"/>
    <w:rsid w:val="00267E3C"/>
    <w:rsid w:val="00267E6E"/>
    <w:rsid w:val="00267E7A"/>
    <w:rsid w:val="00267EBC"/>
    <w:rsid w:val="00267EC4"/>
    <w:rsid w:val="00267EE9"/>
    <w:rsid w:val="00267F58"/>
    <w:rsid w:val="00267F72"/>
    <w:rsid w:val="00267F81"/>
    <w:rsid w:val="00267FA7"/>
    <w:rsid w:val="00267FD7"/>
    <w:rsid w:val="0027001D"/>
    <w:rsid w:val="0027001F"/>
    <w:rsid w:val="00270058"/>
    <w:rsid w:val="0027005D"/>
    <w:rsid w:val="0027007B"/>
    <w:rsid w:val="00270097"/>
    <w:rsid w:val="002700AC"/>
    <w:rsid w:val="00270139"/>
    <w:rsid w:val="00270145"/>
    <w:rsid w:val="002701C0"/>
    <w:rsid w:val="0027020E"/>
    <w:rsid w:val="00270211"/>
    <w:rsid w:val="0027023A"/>
    <w:rsid w:val="002702D6"/>
    <w:rsid w:val="0027032E"/>
    <w:rsid w:val="0027032F"/>
    <w:rsid w:val="00270377"/>
    <w:rsid w:val="002703C6"/>
    <w:rsid w:val="002703D0"/>
    <w:rsid w:val="00270423"/>
    <w:rsid w:val="00270449"/>
    <w:rsid w:val="00270452"/>
    <w:rsid w:val="0027045A"/>
    <w:rsid w:val="00270465"/>
    <w:rsid w:val="0027049A"/>
    <w:rsid w:val="002704A5"/>
    <w:rsid w:val="002704E4"/>
    <w:rsid w:val="002704F2"/>
    <w:rsid w:val="00270502"/>
    <w:rsid w:val="00270516"/>
    <w:rsid w:val="00270571"/>
    <w:rsid w:val="00270575"/>
    <w:rsid w:val="0027057C"/>
    <w:rsid w:val="0027058E"/>
    <w:rsid w:val="002705FA"/>
    <w:rsid w:val="0027060C"/>
    <w:rsid w:val="00270617"/>
    <w:rsid w:val="0027065C"/>
    <w:rsid w:val="0027069E"/>
    <w:rsid w:val="002706C3"/>
    <w:rsid w:val="002706DE"/>
    <w:rsid w:val="002706E1"/>
    <w:rsid w:val="0027070F"/>
    <w:rsid w:val="00270737"/>
    <w:rsid w:val="0027075E"/>
    <w:rsid w:val="002707CC"/>
    <w:rsid w:val="0027080D"/>
    <w:rsid w:val="00270835"/>
    <w:rsid w:val="00270838"/>
    <w:rsid w:val="0027085D"/>
    <w:rsid w:val="002708C3"/>
    <w:rsid w:val="002708EE"/>
    <w:rsid w:val="002708FF"/>
    <w:rsid w:val="00270932"/>
    <w:rsid w:val="00270985"/>
    <w:rsid w:val="0027099D"/>
    <w:rsid w:val="002709F3"/>
    <w:rsid w:val="00270A01"/>
    <w:rsid w:val="00270A9A"/>
    <w:rsid w:val="00270B20"/>
    <w:rsid w:val="00270B9B"/>
    <w:rsid w:val="00270BB3"/>
    <w:rsid w:val="00270BF3"/>
    <w:rsid w:val="00270C8C"/>
    <w:rsid w:val="00270D7F"/>
    <w:rsid w:val="00270D8A"/>
    <w:rsid w:val="00270D92"/>
    <w:rsid w:val="00270D97"/>
    <w:rsid w:val="00270DA6"/>
    <w:rsid w:val="00270DC3"/>
    <w:rsid w:val="00270DD9"/>
    <w:rsid w:val="00270E36"/>
    <w:rsid w:val="00270E4E"/>
    <w:rsid w:val="00270E53"/>
    <w:rsid w:val="00270E5D"/>
    <w:rsid w:val="00270EA2"/>
    <w:rsid w:val="00270EAB"/>
    <w:rsid w:val="00270F65"/>
    <w:rsid w:val="00270FAA"/>
    <w:rsid w:val="00270FB3"/>
    <w:rsid w:val="00270FF1"/>
    <w:rsid w:val="0027100C"/>
    <w:rsid w:val="0027101C"/>
    <w:rsid w:val="002710E7"/>
    <w:rsid w:val="002710FF"/>
    <w:rsid w:val="0027110E"/>
    <w:rsid w:val="00271135"/>
    <w:rsid w:val="002711B9"/>
    <w:rsid w:val="002711DA"/>
    <w:rsid w:val="00271202"/>
    <w:rsid w:val="0027120A"/>
    <w:rsid w:val="0027121B"/>
    <w:rsid w:val="00271234"/>
    <w:rsid w:val="002712B6"/>
    <w:rsid w:val="002712C8"/>
    <w:rsid w:val="00271329"/>
    <w:rsid w:val="0027134C"/>
    <w:rsid w:val="0027135D"/>
    <w:rsid w:val="002713AF"/>
    <w:rsid w:val="002713B8"/>
    <w:rsid w:val="0027147D"/>
    <w:rsid w:val="00271489"/>
    <w:rsid w:val="002714BC"/>
    <w:rsid w:val="002714F3"/>
    <w:rsid w:val="0027153A"/>
    <w:rsid w:val="0027155C"/>
    <w:rsid w:val="00271588"/>
    <w:rsid w:val="0027159C"/>
    <w:rsid w:val="002715DA"/>
    <w:rsid w:val="00271616"/>
    <w:rsid w:val="0027164A"/>
    <w:rsid w:val="00271713"/>
    <w:rsid w:val="00271714"/>
    <w:rsid w:val="00271767"/>
    <w:rsid w:val="00271769"/>
    <w:rsid w:val="002717D2"/>
    <w:rsid w:val="002717EF"/>
    <w:rsid w:val="0027183D"/>
    <w:rsid w:val="00271891"/>
    <w:rsid w:val="00271902"/>
    <w:rsid w:val="00271920"/>
    <w:rsid w:val="00271964"/>
    <w:rsid w:val="002719F4"/>
    <w:rsid w:val="00271A3E"/>
    <w:rsid w:val="00271A93"/>
    <w:rsid w:val="00271AC4"/>
    <w:rsid w:val="00271ACA"/>
    <w:rsid w:val="00271AEF"/>
    <w:rsid w:val="00271B2D"/>
    <w:rsid w:val="00271B55"/>
    <w:rsid w:val="00271BD4"/>
    <w:rsid w:val="00271BF1"/>
    <w:rsid w:val="00271C2B"/>
    <w:rsid w:val="00271C43"/>
    <w:rsid w:val="00271C4D"/>
    <w:rsid w:val="00271C7A"/>
    <w:rsid w:val="00271CDE"/>
    <w:rsid w:val="00271D5A"/>
    <w:rsid w:val="00271D7A"/>
    <w:rsid w:val="00271D82"/>
    <w:rsid w:val="00271DB1"/>
    <w:rsid w:val="00271DED"/>
    <w:rsid w:val="00271E1B"/>
    <w:rsid w:val="00271E2F"/>
    <w:rsid w:val="00271ED8"/>
    <w:rsid w:val="00271EF3"/>
    <w:rsid w:val="00271F1C"/>
    <w:rsid w:val="00271F3B"/>
    <w:rsid w:val="00271F41"/>
    <w:rsid w:val="00271F54"/>
    <w:rsid w:val="00271F5B"/>
    <w:rsid w:val="00271F78"/>
    <w:rsid w:val="00271F80"/>
    <w:rsid w:val="00271FC4"/>
    <w:rsid w:val="00272057"/>
    <w:rsid w:val="002720D0"/>
    <w:rsid w:val="00272102"/>
    <w:rsid w:val="00272153"/>
    <w:rsid w:val="00272177"/>
    <w:rsid w:val="0027219E"/>
    <w:rsid w:val="002721A4"/>
    <w:rsid w:val="002721E0"/>
    <w:rsid w:val="002721F7"/>
    <w:rsid w:val="0027221F"/>
    <w:rsid w:val="00272253"/>
    <w:rsid w:val="002722C0"/>
    <w:rsid w:val="002722E2"/>
    <w:rsid w:val="00272308"/>
    <w:rsid w:val="0027230C"/>
    <w:rsid w:val="0027230E"/>
    <w:rsid w:val="002723D2"/>
    <w:rsid w:val="002723D6"/>
    <w:rsid w:val="00272401"/>
    <w:rsid w:val="00272428"/>
    <w:rsid w:val="0027242C"/>
    <w:rsid w:val="0027245A"/>
    <w:rsid w:val="002724C2"/>
    <w:rsid w:val="002724F7"/>
    <w:rsid w:val="002724F9"/>
    <w:rsid w:val="00272506"/>
    <w:rsid w:val="00272512"/>
    <w:rsid w:val="00272514"/>
    <w:rsid w:val="0027251A"/>
    <w:rsid w:val="0027255E"/>
    <w:rsid w:val="00272613"/>
    <w:rsid w:val="0027265C"/>
    <w:rsid w:val="002726E3"/>
    <w:rsid w:val="002726EC"/>
    <w:rsid w:val="002726F6"/>
    <w:rsid w:val="0027279D"/>
    <w:rsid w:val="002727DF"/>
    <w:rsid w:val="0027280F"/>
    <w:rsid w:val="0027286A"/>
    <w:rsid w:val="0027290A"/>
    <w:rsid w:val="0027290C"/>
    <w:rsid w:val="0027292E"/>
    <w:rsid w:val="002729DD"/>
    <w:rsid w:val="00272A06"/>
    <w:rsid w:val="00272A30"/>
    <w:rsid w:val="00272A35"/>
    <w:rsid w:val="00272A42"/>
    <w:rsid w:val="00272AD2"/>
    <w:rsid w:val="00272B48"/>
    <w:rsid w:val="00272B4A"/>
    <w:rsid w:val="00272B4D"/>
    <w:rsid w:val="00272B84"/>
    <w:rsid w:val="00272B8B"/>
    <w:rsid w:val="00272B90"/>
    <w:rsid w:val="00272BAE"/>
    <w:rsid w:val="00272BD8"/>
    <w:rsid w:val="00272C24"/>
    <w:rsid w:val="00272CC3"/>
    <w:rsid w:val="00272CC4"/>
    <w:rsid w:val="00272CE1"/>
    <w:rsid w:val="00272D4C"/>
    <w:rsid w:val="00272D64"/>
    <w:rsid w:val="00272D7E"/>
    <w:rsid w:val="00272E4A"/>
    <w:rsid w:val="00272E92"/>
    <w:rsid w:val="00272E94"/>
    <w:rsid w:val="00272E95"/>
    <w:rsid w:val="00272EA8"/>
    <w:rsid w:val="00272ECA"/>
    <w:rsid w:val="00272EE9"/>
    <w:rsid w:val="00272EFC"/>
    <w:rsid w:val="00272F0A"/>
    <w:rsid w:val="00272F11"/>
    <w:rsid w:val="00272F1E"/>
    <w:rsid w:val="00272F25"/>
    <w:rsid w:val="00272F9E"/>
    <w:rsid w:val="00272FBF"/>
    <w:rsid w:val="00272FE3"/>
    <w:rsid w:val="0027301D"/>
    <w:rsid w:val="00273024"/>
    <w:rsid w:val="00273027"/>
    <w:rsid w:val="00273078"/>
    <w:rsid w:val="0027307D"/>
    <w:rsid w:val="0027309E"/>
    <w:rsid w:val="002730AA"/>
    <w:rsid w:val="002730C6"/>
    <w:rsid w:val="002730D3"/>
    <w:rsid w:val="00273105"/>
    <w:rsid w:val="0027312D"/>
    <w:rsid w:val="0027313C"/>
    <w:rsid w:val="00273169"/>
    <w:rsid w:val="0027322A"/>
    <w:rsid w:val="0027323F"/>
    <w:rsid w:val="00273268"/>
    <w:rsid w:val="002732A1"/>
    <w:rsid w:val="002732A9"/>
    <w:rsid w:val="002732ED"/>
    <w:rsid w:val="0027330D"/>
    <w:rsid w:val="00273346"/>
    <w:rsid w:val="00273379"/>
    <w:rsid w:val="002733BE"/>
    <w:rsid w:val="00273409"/>
    <w:rsid w:val="002734D7"/>
    <w:rsid w:val="00273507"/>
    <w:rsid w:val="0027355A"/>
    <w:rsid w:val="00273562"/>
    <w:rsid w:val="002735C3"/>
    <w:rsid w:val="002735E6"/>
    <w:rsid w:val="00273618"/>
    <w:rsid w:val="00273637"/>
    <w:rsid w:val="002736DD"/>
    <w:rsid w:val="002736FD"/>
    <w:rsid w:val="0027373E"/>
    <w:rsid w:val="0027373F"/>
    <w:rsid w:val="0027377E"/>
    <w:rsid w:val="00273796"/>
    <w:rsid w:val="002737A9"/>
    <w:rsid w:val="002737AC"/>
    <w:rsid w:val="002737DE"/>
    <w:rsid w:val="00273873"/>
    <w:rsid w:val="00273926"/>
    <w:rsid w:val="00273961"/>
    <w:rsid w:val="00273984"/>
    <w:rsid w:val="0027399A"/>
    <w:rsid w:val="00273A76"/>
    <w:rsid w:val="00273A7B"/>
    <w:rsid w:val="00273A87"/>
    <w:rsid w:val="00273AA8"/>
    <w:rsid w:val="00273AB8"/>
    <w:rsid w:val="00273AC0"/>
    <w:rsid w:val="00273B37"/>
    <w:rsid w:val="00273B75"/>
    <w:rsid w:val="00273C4C"/>
    <w:rsid w:val="00273C93"/>
    <w:rsid w:val="00273CC6"/>
    <w:rsid w:val="00273CE6"/>
    <w:rsid w:val="00273D17"/>
    <w:rsid w:val="00273D41"/>
    <w:rsid w:val="00273D58"/>
    <w:rsid w:val="00273DBF"/>
    <w:rsid w:val="00273DD2"/>
    <w:rsid w:val="00273DF2"/>
    <w:rsid w:val="00273E13"/>
    <w:rsid w:val="00273EAB"/>
    <w:rsid w:val="00273EBC"/>
    <w:rsid w:val="00273EE0"/>
    <w:rsid w:val="00273EE4"/>
    <w:rsid w:val="00273EFB"/>
    <w:rsid w:val="00273F2A"/>
    <w:rsid w:val="00273F42"/>
    <w:rsid w:val="00273FBE"/>
    <w:rsid w:val="00273FF8"/>
    <w:rsid w:val="00274073"/>
    <w:rsid w:val="002740DC"/>
    <w:rsid w:val="00274109"/>
    <w:rsid w:val="00274134"/>
    <w:rsid w:val="00274142"/>
    <w:rsid w:val="00274145"/>
    <w:rsid w:val="0027415D"/>
    <w:rsid w:val="002741A1"/>
    <w:rsid w:val="002741FA"/>
    <w:rsid w:val="00274228"/>
    <w:rsid w:val="0027425A"/>
    <w:rsid w:val="00274277"/>
    <w:rsid w:val="00274279"/>
    <w:rsid w:val="002742A6"/>
    <w:rsid w:val="002742CC"/>
    <w:rsid w:val="0027430D"/>
    <w:rsid w:val="00274339"/>
    <w:rsid w:val="0027434C"/>
    <w:rsid w:val="00274373"/>
    <w:rsid w:val="00274380"/>
    <w:rsid w:val="0027439F"/>
    <w:rsid w:val="002743C6"/>
    <w:rsid w:val="002743C7"/>
    <w:rsid w:val="00274424"/>
    <w:rsid w:val="0027448F"/>
    <w:rsid w:val="002744A8"/>
    <w:rsid w:val="002744C1"/>
    <w:rsid w:val="002744D2"/>
    <w:rsid w:val="002744F1"/>
    <w:rsid w:val="002744FF"/>
    <w:rsid w:val="00274557"/>
    <w:rsid w:val="00274560"/>
    <w:rsid w:val="00274620"/>
    <w:rsid w:val="00274739"/>
    <w:rsid w:val="0027475F"/>
    <w:rsid w:val="00274768"/>
    <w:rsid w:val="0027479A"/>
    <w:rsid w:val="002747E7"/>
    <w:rsid w:val="002747F6"/>
    <w:rsid w:val="0027481C"/>
    <w:rsid w:val="0027485C"/>
    <w:rsid w:val="00274866"/>
    <w:rsid w:val="00274880"/>
    <w:rsid w:val="002748CC"/>
    <w:rsid w:val="002748D8"/>
    <w:rsid w:val="002748E6"/>
    <w:rsid w:val="00274914"/>
    <w:rsid w:val="00274936"/>
    <w:rsid w:val="0027496B"/>
    <w:rsid w:val="002749CF"/>
    <w:rsid w:val="00274A14"/>
    <w:rsid w:val="00274A1F"/>
    <w:rsid w:val="00274A2F"/>
    <w:rsid w:val="00274A62"/>
    <w:rsid w:val="00274A92"/>
    <w:rsid w:val="00274AAD"/>
    <w:rsid w:val="00274AEF"/>
    <w:rsid w:val="00274B0C"/>
    <w:rsid w:val="00274B36"/>
    <w:rsid w:val="00274B77"/>
    <w:rsid w:val="00274BE5"/>
    <w:rsid w:val="00274C55"/>
    <w:rsid w:val="00274C70"/>
    <w:rsid w:val="00274C94"/>
    <w:rsid w:val="00274CE1"/>
    <w:rsid w:val="00274D12"/>
    <w:rsid w:val="00274D29"/>
    <w:rsid w:val="00274D53"/>
    <w:rsid w:val="00274D9F"/>
    <w:rsid w:val="00274DCB"/>
    <w:rsid w:val="00274EEB"/>
    <w:rsid w:val="00274EF5"/>
    <w:rsid w:val="00274F22"/>
    <w:rsid w:val="00274F5D"/>
    <w:rsid w:val="00274FAE"/>
    <w:rsid w:val="00274FB7"/>
    <w:rsid w:val="00274FDC"/>
    <w:rsid w:val="00274FE5"/>
    <w:rsid w:val="00275005"/>
    <w:rsid w:val="00275037"/>
    <w:rsid w:val="00275045"/>
    <w:rsid w:val="00275091"/>
    <w:rsid w:val="00275092"/>
    <w:rsid w:val="002750F4"/>
    <w:rsid w:val="00275117"/>
    <w:rsid w:val="0027511B"/>
    <w:rsid w:val="00275157"/>
    <w:rsid w:val="002751BC"/>
    <w:rsid w:val="00275204"/>
    <w:rsid w:val="0027521B"/>
    <w:rsid w:val="002752DB"/>
    <w:rsid w:val="002752EE"/>
    <w:rsid w:val="0027534A"/>
    <w:rsid w:val="002753B4"/>
    <w:rsid w:val="002753C6"/>
    <w:rsid w:val="002753E2"/>
    <w:rsid w:val="0027540A"/>
    <w:rsid w:val="0027541C"/>
    <w:rsid w:val="00275439"/>
    <w:rsid w:val="00275475"/>
    <w:rsid w:val="0027549D"/>
    <w:rsid w:val="002754D6"/>
    <w:rsid w:val="002754F2"/>
    <w:rsid w:val="00275523"/>
    <w:rsid w:val="0027557F"/>
    <w:rsid w:val="0027564B"/>
    <w:rsid w:val="00275652"/>
    <w:rsid w:val="0027567C"/>
    <w:rsid w:val="002756A9"/>
    <w:rsid w:val="002756BE"/>
    <w:rsid w:val="002756C6"/>
    <w:rsid w:val="00275709"/>
    <w:rsid w:val="0027572C"/>
    <w:rsid w:val="00275742"/>
    <w:rsid w:val="00275770"/>
    <w:rsid w:val="0027577D"/>
    <w:rsid w:val="00275797"/>
    <w:rsid w:val="00275809"/>
    <w:rsid w:val="0027582B"/>
    <w:rsid w:val="0027587C"/>
    <w:rsid w:val="002758B2"/>
    <w:rsid w:val="002758CE"/>
    <w:rsid w:val="002758DA"/>
    <w:rsid w:val="002758DC"/>
    <w:rsid w:val="0027590A"/>
    <w:rsid w:val="00275915"/>
    <w:rsid w:val="0027595F"/>
    <w:rsid w:val="00275972"/>
    <w:rsid w:val="002759A4"/>
    <w:rsid w:val="002759F7"/>
    <w:rsid w:val="00275AC2"/>
    <w:rsid w:val="00275AD8"/>
    <w:rsid w:val="00275AEA"/>
    <w:rsid w:val="00275B6E"/>
    <w:rsid w:val="00275B9B"/>
    <w:rsid w:val="00275BBA"/>
    <w:rsid w:val="00275C6C"/>
    <w:rsid w:val="00275C7C"/>
    <w:rsid w:val="00275C9E"/>
    <w:rsid w:val="00275CA7"/>
    <w:rsid w:val="00275CAB"/>
    <w:rsid w:val="00275CC3"/>
    <w:rsid w:val="00275CF8"/>
    <w:rsid w:val="00275D05"/>
    <w:rsid w:val="00275D2A"/>
    <w:rsid w:val="00275D5D"/>
    <w:rsid w:val="00275D88"/>
    <w:rsid w:val="00275D9F"/>
    <w:rsid w:val="00275DF4"/>
    <w:rsid w:val="00275DFE"/>
    <w:rsid w:val="00275E70"/>
    <w:rsid w:val="00275E77"/>
    <w:rsid w:val="00275E94"/>
    <w:rsid w:val="00275E9E"/>
    <w:rsid w:val="00275EA6"/>
    <w:rsid w:val="00275EAA"/>
    <w:rsid w:val="00275ED1"/>
    <w:rsid w:val="00275ED8"/>
    <w:rsid w:val="00275FBC"/>
    <w:rsid w:val="00275FD9"/>
    <w:rsid w:val="00275FF9"/>
    <w:rsid w:val="00275FFE"/>
    <w:rsid w:val="0027608D"/>
    <w:rsid w:val="00276095"/>
    <w:rsid w:val="002760B4"/>
    <w:rsid w:val="002760C8"/>
    <w:rsid w:val="002760DE"/>
    <w:rsid w:val="002760E7"/>
    <w:rsid w:val="00276176"/>
    <w:rsid w:val="00276201"/>
    <w:rsid w:val="0027627E"/>
    <w:rsid w:val="0027628F"/>
    <w:rsid w:val="00276309"/>
    <w:rsid w:val="00276345"/>
    <w:rsid w:val="002763D3"/>
    <w:rsid w:val="002763DA"/>
    <w:rsid w:val="002763DC"/>
    <w:rsid w:val="00276444"/>
    <w:rsid w:val="0027644B"/>
    <w:rsid w:val="00276450"/>
    <w:rsid w:val="00276533"/>
    <w:rsid w:val="00276557"/>
    <w:rsid w:val="002765A2"/>
    <w:rsid w:val="002765EB"/>
    <w:rsid w:val="00276604"/>
    <w:rsid w:val="00276623"/>
    <w:rsid w:val="00276653"/>
    <w:rsid w:val="0027668D"/>
    <w:rsid w:val="0027669B"/>
    <w:rsid w:val="002766C2"/>
    <w:rsid w:val="00276701"/>
    <w:rsid w:val="00276717"/>
    <w:rsid w:val="00276739"/>
    <w:rsid w:val="00276773"/>
    <w:rsid w:val="002767AA"/>
    <w:rsid w:val="002767AB"/>
    <w:rsid w:val="002767AC"/>
    <w:rsid w:val="002767DC"/>
    <w:rsid w:val="002767E2"/>
    <w:rsid w:val="002767E6"/>
    <w:rsid w:val="002767E8"/>
    <w:rsid w:val="002767F9"/>
    <w:rsid w:val="00276800"/>
    <w:rsid w:val="0027680F"/>
    <w:rsid w:val="00276881"/>
    <w:rsid w:val="0027688C"/>
    <w:rsid w:val="00276895"/>
    <w:rsid w:val="002768B1"/>
    <w:rsid w:val="00276909"/>
    <w:rsid w:val="00276931"/>
    <w:rsid w:val="00276935"/>
    <w:rsid w:val="00276936"/>
    <w:rsid w:val="0027693C"/>
    <w:rsid w:val="00276996"/>
    <w:rsid w:val="00276997"/>
    <w:rsid w:val="002769CC"/>
    <w:rsid w:val="00276A11"/>
    <w:rsid w:val="00276A36"/>
    <w:rsid w:val="00276A64"/>
    <w:rsid w:val="00276A68"/>
    <w:rsid w:val="00276ABB"/>
    <w:rsid w:val="00276AC2"/>
    <w:rsid w:val="00276AE0"/>
    <w:rsid w:val="00276AE9"/>
    <w:rsid w:val="00276B07"/>
    <w:rsid w:val="00276B90"/>
    <w:rsid w:val="00276BA6"/>
    <w:rsid w:val="00276C10"/>
    <w:rsid w:val="00276C41"/>
    <w:rsid w:val="00276D32"/>
    <w:rsid w:val="00276D36"/>
    <w:rsid w:val="00276D93"/>
    <w:rsid w:val="00276E12"/>
    <w:rsid w:val="00276E52"/>
    <w:rsid w:val="00276E62"/>
    <w:rsid w:val="00276E69"/>
    <w:rsid w:val="00276EC2"/>
    <w:rsid w:val="00276EE9"/>
    <w:rsid w:val="00276F70"/>
    <w:rsid w:val="00276F88"/>
    <w:rsid w:val="00276FC9"/>
    <w:rsid w:val="00276FCC"/>
    <w:rsid w:val="00277011"/>
    <w:rsid w:val="00277040"/>
    <w:rsid w:val="0027708E"/>
    <w:rsid w:val="0027711B"/>
    <w:rsid w:val="00277123"/>
    <w:rsid w:val="00277173"/>
    <w:rsid w:val="00277184"/>
    <w:rsid w:val="0027719F"/>
    <w:rsid w:val="0027723D"/>
    <w:rsid w:val="002772AB"/>
    <w:rsid w:val="002773C4"/>
    <w:rsid w:val="00277416"/>
    <w:rsid w:val="00277418"/>
    <w:rsid w:val="0027741C"/>
    <w:rsid w:val="00277421"/>
    <w:rsid w:val="002774DA"/>
    <w:rsid w:val="002774E9"/>
    <w:rsid w:val="0027751C"/>
    <w:rsid w:val="00277536"/>
    <w:rsid w:val="0027756D"/>
    <w:rsid w:val="00277572"/>
    <w:rsid w:val="00277596"/>
    <w:rsid w:val="002775BB"/>
    <w:rsid w:val="002775CE"/>
    <w:rsid w:val="00277660"/>
    <w:rsid w:val="002776A5"/>
    <w:rsid w:val="002776A8"/>
    <w:rsid w:val="00277729"/>
    <w:rsid w:val="00277738"/>
    <w:rsid w:val="00277739"/>
    <w:rsid w:val="0027774B"/>
    <w:rsid w:val="00277768"/>
    <w:rsid w:val="00277803"/>
    <w:rsid w:val="00277807"/>
    <w:rsid w:val="00277882"/>
    <w:rsid w:val="002778BC"/>
    <w:rsid w:val="002778D8"/>
    <w:rsid w:val="002778E5"/>
    <w:rsid w:val="002778F3"/>
    <w:rsid w:val="00277940"/>
    <w:rsid w:val="00277954"/>
    <w:rsid w:val="00277990"/>
    <w:rsid w:val="00277AD1"/>
    <w:rsid w:val="00277AEE"/>
    <w:rsid w:val="00277AFC"/>
    <w:rsid w:val="00277B3C"/>
    <w:rsid w:val="00277B73"/>
    <w:rsid w:val="00277BA8"/>
    <w:rsid w:val="00277BCD"/>
    <w:rsid w:val="00277BE9"/>
    <w:rsid w:val="00277BFE"/>
    <w:rsid w:val="00277C02"/>
    <w:rsid w:val="00277C03"/>
    <w:rsid w:val="00277C42"/>
    <w:rsid w:val="00277C4E"/>
    <w:rsid w:val="00277C55"/>
    <w:rsid w:val="00277C67"/>
    <w:rsid w:val="00277CB7"/>
    <w:rsid w:val="00277CF0"/>
    <w:rsid w:val="00277CF4"/>
    <w:rsid w:val="00277D2D"/>
    <w:rsid w:val="00277D43"/>
    <w:rsid w:val="00277D5D"/>
    <w:rsid w:val="00277DA8"/>
    <w:rsid w:val="00277E29"/>
    <w:rsid w:val="00277E67"/>
    <w:rsid w:val="00277F6D"/>
    <w:rsid w:val="00277F6F"/>
    <w:rsid w:val="00277F7C"/>
    <w:rsid w:val="00277F86"/>
    <w:rsid w:val="00277FAA"/>
    <w:rsid w:val="00277FB3"/>
    <w:rsid w:val="00277FF8"/>
    <w:rsid w:val="00280006"/>
    <w:rsid w:val="0028002D"/>
    <w:rsid w:val="00280060"/>
    <w:rsid w:val="0028006D"/>
    <w:rsid w:val="00280076"/>
    <w:rsid w:val="0028007A"/>
    <w:rsid w:val="0028007B"/>
    <w:rsid w:val="0028008A"/>
    <w:rsid w:val="002800A7"/>
    <w:rsid w:val="002800A9"/>
    <w:rsid w:val="002800D0"/>
    <w:rsid w:val="002800E3"/>
    <w:rsid w:val="0028011E"/>
    <w:rsid w:val="002801A5"/>
    <w:rsid w:val="002801CB"/>
    <w:rsid w:val="0028020C"/>
    <w:rsid w:val="0028022A"/>
    <w:rsid w:val="0028025B"/>
    <w:rsid w:val="002802A1"/>
    <w:rsid w:val="002802F1"/>
    <w:rsid w:val="002802FA"/>
    <w:rsid w:val="00280301"/>
    <w:rsid w:val="00280372"/>
    <w:rsid w:val="0028046B"/>
    <w:rsid w:val="002804C7"/>
    <w:rsid w:val="00280523"/>
    <w:rsid w:val="00280541"/>
    <w:rsid w:val="00280555"/>
    <w:rsid w:val="00280559"/>
    <w:rsid w:val="00280566"/>
    <w:rsid w:val="0028056C"/>
    <w:rsid w:val="00280599"/>
    <w:rsid w:val="002805A6"/>
    <w:rsid w:val="002805D3"/>
    <w:rsid w:val="002805FD"/>
    <w:rsid w:val="0028061C"/>
    <w:rsid w:val="00280643"/>
    <w:rsid w:val="00280681"/>
    <w:rsid w:val="002806C2"/>
    <w:rsid w:val="002806C3"/>
    <w:rsid w:val="002806DE"/>
    <w:rsid w:val="002806E2"/>
    <w:rsid w:val="00280705"/>
    <w:rsid w:val="00280731"/>
    <w:rsid w:val="00280756"/>
    <w:rsid w:val="00280807"/>
    <w:rsid w:val="0028087E"/>
    <w:rsid w:val="0028089A"/>
    <w:rsid w:val="002808D5"/>
    <w:rsid w:val="00280961"/>
    <w:rsid w:val="002809CF"/>
    <w:rsid w:val="00280A1F"/>
    <w:rsid w:val="00280AFE"/>
    <w:rsid w:val="00280B81"/>
    <w:rsid w:val="00280B8E"/>
    <w:rsid w:val="00280B9C"/>
    <w:rsid w:val="00280BA5"/>
    <w:rsid w:val="00280BD9"/>
    <w:rsid w:val="00280C51"/>
    <w:rsid w:val="00280CF7"/>
    <w:rsid w:val="00280D0B"/>
    <w:rsid w:val="00280D0D"/>
    <w:rsid w:val="00280D11"/>
    <w:rsid w:val="00280D29"/>
    <w:rsid w:val="00280D51"/>
    <w:rsid w:val="00280D7C"/>
    <w:rsid w:val="00280DAF"/>
    <w:rsid w:val="00280DD2"/>
    <w:rsid w:val="00280E1A"/>
    <w:rsid w:val="00280E5F"/>
    <w:rsid w:val="00280EC7"/>
    <w:rsid w:val="00280EE1"/>
    <w:rsid w:val="00280EE9"/>
    <w:rsid w:val="00280F42"/>
    <w:rsid w:val="00280FDA"/>
    <w:rsid w:val="00281029"/>
    <w:rsid w:val="0028103E"/>
    <w:rsid w:val="0028107D"/>
    <w:rsid w:val="00281092"/>
    <w:rsid w:val="002810B8"/>
    <w:rsid w:val="002810C0"/>
    <w:rsid w:val="00281119"/>
    <w:rsid w:val="0028111E"/>
    <w:rsid w:val="00281150"/>
    <w:rsid w:val="00281174"/>
    <w:rsid w:val="002811E2"/>
    <w:rsid w:val="0028123B"/>
    <w:rsid w:val="00281274"/>
    <w:rsid w:val="0028127E"/>
    <w:rsid w:val="00281281"/>
    <w:rsid w:val="0028129B"/>
    <w:rsid w:val="002812C8"/>
    <w:rsid w:val="002812D6"/>
    <w:rsid w:val="002812F8"/>
    <w:rsid w:val="00281316"/>
    <w:rsid w:val="00281353"/>
    <w:rsid w:val="002813D7"/>
    <w:rsid w:val="002813F2"/>
    <w:rsid w:val="00281415"/>
    <w:rsid w:val="00281441"/>
    <w:rsid w:val="00281489"/>
    <w:rsid w:val="0028149E"/>
    <w:rsid w:val="002814AC"/>
    <w:rsid w:val="002814E2"/>
    <w:rsid w:val="00281544"/>
    <w:rsid w:val="00281590"/>
    <w:rsid w:val="002815BF"/>
    <w:rsid w:val="002815D7"/>
    <w:rsid w:val="00281633"/>
    <w:rsid w:val="0028164E"/>
    <w:rsid w:val="0028168B"/>
    <w:rsid w:val="002816C8"/>
    <w:rsid w:val="0028174A"/>
    <w:rsid w:val="0028180B"/>
    <w:rsid w:val="0028180E"/>
    <w:rsid w:val="0028181E"/>
    <w:rsid w:val="0028182A"/>
    <w:rsid w:val="00281831"/>
    <w:rsid w:val="0028184E"/>
    <w:rsid w:val="00281936"/>
    <w:rsid w:val="00281992"/>
    <w:rsid w:val="002819B2"/>
    <w:rsid w:val="00281A00"/>
    <w:rsid w:val="00281AB9"/>
    <w:rsid w:val="00281AF4"/>
    <w:rsid w:val="00281B27"/>
    <w:rsid w:val="00281BAA"/>
    <w:rsid w:val="00281BD2"/>
    <w:rsid w:val="00281BD6"/>
    <w:rsid w:val="00281BEA"/>
    <w:rsid w:val="00281BF9"/>
    <w:rsid w:val="00281C39"/>
    <w:rsid w:val="00281C41"/>
    <w:rsid w:val="00281CD6"/>
    <w:rsid w:val="00281D22"/>
    <w:rsid w:val="00281D2F"/>
    <w:rsid w:val="00281DA7"/>
    <w:rsid w:val="00281DD2"/>
    <w:rsid w:val="00281E57"/>
    <w:rsid w:val="00281E75"/>
    <w:rsid w:val="00281EAE"/>
    <w:rsid w:val="00281ECF"/>
    <w:rsid w:val="00281ED5"/>
    <w:rsid w:val="00281F55"/>
    <w:rsid w:val="00281F5C"/>
    <w:rsid w:val="00281F7B"/>
    <w:rsid w:val="00281FCB"/>
    <w:rsid w:val="00281FD9"/>
    <w:rsid w:val="00281FE7"/>
    <w:rsid w:val="00282014"/>
    <w:rsid w:val="00282038"/>
    <w:rsid w:val="0028203C"/>
    <w:rsid w:val="00282048"/>
    <w:rsid w:val="00282084"/>
    <w:rsid w:val="002820F8"/>
    <w:rsid w:val="0028212E"/>
    <w:rsid w:val="00282134"/>
    <w:rsid w:val="00282190"/>
    <w:rsid w:val="002821A2"/>
    <w:rsid w:val="002821BE"/>
    <w:rsid w:val="00282276"/>
    <w:rsid w:val="0028236A"/>
    <w:rsid w:val="00282374"/>
    <w:rsid w:val="0028238A"/>
    <w:rsid w:val="00282398"/>
    <w:rsid w:val="002823BF"/>
    <w:rsid w:val="002823CD"/>
    <w:rsid w:val="00282418"/>
    <w:rsid w:val="00282432"/>
    <w:rsid w:val="0028248C"/>
    <w:rsid w:val="002824B0"/>
    <w:rsid w:val="002824CD"/>
    <w:rsid w:val="002824DA"/>
    <w:rsid w:val="00282539"/>
    <w:rsid w:val="00282551"/>
    <w:rsid w:val="00282581"/>
    <w:rsid w:val="002825D6"/>
    <w:rsid w:val="002825D8"/>
    <w:rsid w:val="002825D9"/>
    <w:rsid w:val="002825F7"/>
    <w:rsid w:val="00282611"/>
    <w:rsid w:val="0028267C"/>
    <w:rsid w:val="00282710"/>
    <w:rsid w:val="00282744"/>
    <w:rsid w:val="002827BD"/>
    <w:rsid w:val="00282820"/>
    <w:rsid w:val="0028283D"/>
    <w:rsid w:val="002828D7"/>
    <w:rsid w:val="00282912"/>
    <w:rsid w:val="002829A3"/>
    <w:rsid w:val="002829AB"/>
    <w:rsid w:val="002829E3"/>
    <w:rsid w:val="00282A78"/>
    <w:rsid w:val="00282A7D"/>
    <w:rsid w:val="00282A9F"/>
    <w:rsid w:val="00282AB8"/>
    <w:rsid w:val="00282AEE"/>
    <w:rsid w:val="00282B26"/>
    <w:rsid w:val="00282BAF"/>
    <w:rsid w:val="00282BF1"/>
    <w:rsid w:val="00282BFE"/>
    <w:rsid w:val="00282C5E"/>
    <w:rsid w:val="00282C66"/>
    <w:rsid w:val="00282C95"/>
    <w:rsid w:val="00282CFA"/>
    <w:rsid w:val="00282D99"/>
    <w:rsid w:val="00282DAC"/>
    <w:rsid w:val="00282DD8"/>
    <w:rsid w:val="00282E06"/>
    <w:rsid w:val="00282E37"/>
    <w:rsid w:val="00282E82"/>
    <w:rsid w:val="00282EAE"/>
    <w:rsid w:val="00282ECF"/>
    <w:rsid w:val="00282F40"/>
    <w:rsid w:val="00282F7C"/>
    <w:rsid w:val="00282FC6"/>
    <w:rsid w:val="00282FD5"/>
    <w:rsid w:val="00282FDF"/>
    <w:rsid w:val="0028303D"/>
    <w:rsid w:val="00283065"/>
    <w:rsid w:val="0028308A"/>
    <w:rsid w:val="00283090"/>
    <w:rsid w:val="0028309C"/>
    <w:rsid w:val="0028311E"/>
    <w:rsid w:val="0028314C"/>
    <w:rsid w:val="002831D9"/>
    <w:rsid w:val="002831FC"/>
    <w:rsid w:val="0028324E"/>
    <w:rsid w:val="002832C9"/>
    <w:rsid w:val="002832D0"/>
    <w:rsid w:val="002832DB"/>
    <w:rsid w:val="002832F7"/>
    <w:rsid w:val="00283312"/>
    <w:rsid w:val="00283321"/>
    <w:rsid w:val="00283324"/>
    <w:rsid w:val="00283351"/>
    <w:rsid w:val="00283360"/>
    <w:rsid w:val="0028336F"/>
    <w:rsid w:val="00283394"/>
    <w:rsid w:val="002833A8"/>
    <w:rsid w:val="002833C5"/>
    <w:rsid w:val="002833CA"/>
    <w:rsid w:val="002833E3"/>
    <w:rsid w:val="002833EE"/>
    <w:rsid w:val="0028340F"/>
    <w:rsid w:val="00283410"/>
    <w:rsid w:val="00283463"/>
    <w:rsid w:val="00283468"/>
    <w:rsid w:val="002834A6"/>
    <w:rsid w:val="002834BF"/>
    <w:rsid w:val="00283539"/>
    <w:rsid w:val="0028357F"/>
    <w:rsid w:val="00283594"/>
    <w:rsid w:val="0028359D"/>
    <w:rsid w:val="002835B3"/>
    <w:rsid w:val="002835E2"/>
    <w:rsid w:val="00283635"/>
    <w:rsid w:val="00283643"/>
    <w:rsid w:val="0028367B"/>
    <w:rsid w:val="00283685"/>
    <w:rsid w:val="0028368B"/>
    <w:rsid w:val="002836DE"/>
    <w:rsid w:val="002836EB"/>
    <w:rsid w:val="002836F4"/>
    <w:rsid w:val="002836F5"/>
    <w:rsid w:val="00283778"/>
    <w:rsid w:val="00283789"/>
    <w:rsid w:val="002837B5"/>
    <w:rsid w:val="002837D9"/>
    <w:rsid w:val="002837F3"/>
    <w:rsid w:val="0028381D"/>
    <w:rsid w:val="0028383F"/>
    <w:rsid w:val="0028384F"/>
    <w:rsid w:val="002838B4"/>
    <w:rsid w:val="002838D3"/>
    <w:rsid w:val="00283905"/>
    <w:rsid w:val="0028391E"/>
    <w:rsid w:val="00283980"/>
    <w:rsid w:val="0028399A"/>
    <w:rsid w:val="002839BD"/>
    <w:rsid w:val="002839DA"/>
    <w:rsid w:val="002839E1"/>
    <w:rsid w:val="00283A72"/>
    <w:rsid w:val="00283AC1"/>
    <w:rsid w:val="00283AC7"/>
    <w:rsid w:val="00283ADA"/>
    <w:rsid w:val="00283AE8"/>
    <w:rsid w:val="00283B1C"/>
    <w:rsid w:val="00283B44"/>
    <w:rsid w:val="00283B72"/>
    <w:rsid w:val="00283B76"/>
    <w:rsid w:val="00283B7D"/>
    <w:rsid w:val="00283BA9"/>
    <w:rsid w:val="00283C0E"/>
    <w:rsid w:val="00283C3C"/>
    <w:rsid w:val="00283C97"/>
    <w:rsid w:val="00283C9A"/>
    <w:rsid w:val="00283D30"/>
    <w:rsid w:val="00283D31"/>
    <w:rsid w:val="00283D37"/>
    <w:rsid w:val="00283D6E"/>
    <w:rsid w:val="00283D9D"/>
    <w:rsid w:val="00283DF1"/>
    <w:rsid w:val="00283E03"/>
    <w:rsid w:val="00283E48"/>
    <w:rsid w:val="00283ECF"/>
    <w:rsid w:val="00283F30"/>
    <w:rsid w:val="00283F5B"/>
    <w:rsid w:val="00283F5D"/>
    <w:rsid w:val="00283F68"/>
    <w:rsid w:val="00283F6B"/>
    <w:rsid w:val="00283F85"/>
    <w:rsid w:val="00283FC4"/>
    <w:rsid w:val="00283FE3"/>
    <w:rsid w:val="0028400F"/>
    <w:rsid w:val="00284022"/>
    <w:rsid w:val="00284082"/>
    <w:rsid w:val="002840FD"/>
    <w:rsid w:val="00284117"/>
    <w:rsid w:val="002841A2"/>
    <w:rsid w:val="002841D3"/>
    <w:rsid w:val="002841E5"/>
    <w:rsid w:val="0028421D"/>
    <w:rsid w:val="002842A7"/>
    <w:rsid w:val="002842D9"/>
    <w:rsid w:val="002842ED"/>
    <w:rsid w:val="002842F7"/>
    <w:rsid w:val="00284308"/>
    <w:rsid w:val="0028430F"/>
    <w:rsid w:val="0028431F"/>
    <w:rsid w:val="00284356"/>
    <w:rsid w:val="00284368"/>
    <w:rsid w:val="00284388"/>
    <w:rsid w:val="00284389"/>
    <w:rsid w:val="0028438F"/>
    <w:rsid w:val="002843AF"/>
    <w:rsid w:val="002843D2"/>
    <w:rsid w:val="00284418"/>
    <w:rsid w:val="0028444A"/>
    <w:rsid w:val="0028450A"/>
    <w:rsid w:val="00284516"/>
    <w:rsid w:val="00284526"/>
    <w:rsid w:val="002845C8"/>
    <w:rsid w:val="002845EC"/>
    <w:rsid w:val="0028463B"/>
    <w:rsid w:val="00284655"/>
    <w:rsid w:val="0028465D"/>
    <w:rsid w:val="0028469C"/>
    <w:rsid w:val="002846E9"/>
    <w:rsid w:val="00284723"/>
    <w:rsid w:val="00284724"/>
    <w:rsid w:val="002847A1"/>
    <w:rsid w:val="002847C7"/>
    <w:rsid w:val="002847D6"/>
    <w:rsid w:val="00284819"/>
    <w:rsid w:val="0028481A"/>
    <w:rsid w:val="0028484B"/>
    <w:rsid w:val="0028493B"/>
    <w:rsid w:val="002849BA"/>
    <w:rsid w:val="002849CA"/>
    <w:rsid w:val="002849D7"/>
    <w:rsid w:val="002849DA"/>
    <w:rsid w:val="00284A7C"/>
    <w:rsid w:val="00284A93"/>
    <w:rsid w:val="00284A99"/>
    <w:rsid w:val="00284B09"/>
    <w:rsid w:val="00284B1E"/>
    <w:rsid w:val="00284BE3"/>
    <w:rsid w:val="00284BE4"/>
    <w:rsid w:val="00284C01"/>
    <w:rsid w:val="00284CD2"/>
    <w:rsid w:val="00284CDC"/>
    <w:rsid w:val="00284CDF"/>
    <w:rsid w:val="00284CE0"/>
    <w:rsid w:val="00284D06"/>
    <w:rsid w:val="00284D27"/>
    <w:rsid w:val="00284D3A"/>
    <w:rsid w:val="00284D90"/>
    <w:rsid w:val="00284DA3"/>
    <w:rsid w:val="00284DBC"/>
    <w:rsid w:val="00284DD7"/>
    <w:rsid w:val="00284DE8"/>
    <w:rsid w:val="00284E4B"/>
    <w:rsid w:val="00284E6C"/>
    <w:rsid w:val="00284E87"/>
    <w:rsid w:val="00284ECF"/>
    <w:rsid w:val="00284EF4"/>
    <w:rsid w:val="00284F2F"/>
    <w:rsid w:val="00284F8C"/>
    <w:rsid w:val="00284FAA"/>
    <w:rsid w:val="00284FD7"/>
    <w:rsid w:val="00285002"/>
    <w:rsid w:val="0028500F"/>
    <w:rsid w:val="00285089"/>
    <w:rsid w:val="002850D6"/>
    <w:rsid w:val="002850EF"/>
    <w:rsid w:val="00285109"/>
    <w:rsid w:val="00285119"/>
    <w:rsid w:val="00285126"/>
    <w:rsid w:val="0028515B"/>
    <w:rsid w:val="00285170"/>
    <w:rsid w:val="00285186"/>
    <w:rsid w:val="002851E5"/>
    <w:rsid w:val="002851EF"/>
    <w:rsid w:val="0028521E"/>
    <w:rsid w:val="0028522B"/>
    <w:rsid w:val="00285260"/>
    <w:rsid w:val="002852B7"/>
    <w:rsid w:val="002852D7"/>
    <w:rsid w:val="00285315"/>
    <w:rsid w:val="00285338"/>
    <w:rsid w:val="0028535D"/>
    <w:rsid w:val="0028537B"/>
    <w:rsid w:val="00285380"/>
    <w:rsid w:val="0028538A"/>
    <w:rsid w:val="00285425"/>
    <w:rsid w:val="0028543A"/>
    <w:rsid w:val="0028543F"/>
    <w:rsid w:val="002854F5"/>
    <w:rsid w:val="00285504"/>
    <w:rsid w:val="00285505"/>
    <w:rsid w:val="00285521"/>
    <w:rsid w:val="00285596"/>
    <w:rsid w:val="002855C4"/>
    <w:rsid w:val="002855EC"/>
    <w:rsid w:val="00285617"/>
    <w:rsid w:val="002856E0"/>
    <w:rsid w:val="002856F8"/>
    <w:rsid w:val="00285718"/>
    <w:rsid w:val="00285744"/>
    <w:rsid w:val="0028582B"/>
    <w:rsid w:val="0028583D"/>
    <w:rsid w:val="00285854"/>
    <w:rsid w:val="00285878"/>
    <w:rsid w:val="002858BF"/>
    <w:rsid w:val="002858CD"/>
    <w:rsid w:val="002858D1"/>
    <w:rsid w:val="002858FB"/>
    <w:rsid w:val="0028590C"/>
    <w:rsid w:val="00285913"/>
    <w:rsid w:val="0028591F"/>
    <w:rsid w:val="00285928"/>
    <w:rsid w:val="002859D7"/>
    <w:rsid w:val="002859FB"/>
    <w:rsid w:val="00285A47"/>
    <w:rsid w:val="00285A58"/>
    <w:rsid w:val="00285AD1"/>
    <w:rsid w:val="00285AD3"/>
    <w:rsid w:val="00285AED"/>
    <w:rsid w:val="00285B2C"/>
    <w:rsid w:val="00285B4D"/>
    <w:rsid w:val="00285C8B"/>
    <w:rsid w:val="00285C9D"/>
    <w:rsid w:val="00285CC0"/>
    <w:rsid w:val="00285CD8"/>
    <w:rsid w:val="00285CDC"/>
    <w:rsid w:val="00285D3C"/>
    <w:rsid w:val="00285DAC"/>
    <w:rsid w:val="00285E6C"/>
    <w:rsid w:val="00285E94"/>
    <w:rsid w:val="00285EC7"/>
    <w:rsid w:val="00285ED9"/>
    <w:rsid w:val="00285F02"/>
    <w:rsid w:val="00285F74"/>
    <w:rsid w:val="00285F87"/>
    <w:rsid w:val="00286054"/>
    <w:rsid w:val="0028605C"/>
    <w:rsid w:val="002860AF"/>
    <w:rsid w:val="002860CA"/>
    <w:rsid w:val="002860FD"/>
    <w:rsid w:val="002860FF"/>
    <w:rsid w:val="00286109"/>
    <w:rsid w:val="002861A7"/>
    <w:rsid w:val="002861FA"/>
    <w:rsid w:val="0028620F"/>
    <w:rsid w:val="00286233"/>
    <w:rsid w:val="00286244"/>
    <w:rsid w:val="002862E7"/>
    <w:rsid w:val="0028633B"/>
    <w:rsid w:val="00286368"/>
    <w:rsid w:val="0028636D"/>
    <w:rsid w:val="002863B6"/>
    <w:rsid w:val="002863D8"/>
    <w:rsid w:val="002863ED"/>
    <w:rsid w:val="002863FB"/>
    <w:rsid w:val="00286419"/>
    <w:rsid w:val="00286466"/>
    <w:rsid w:val="00286479"/>
    <w:rsid w:val="002864DB"/>
    <w:rsid w:val="00286586"/>
    <w:rsid w:val="0028659E"/>
    <w:rsid w:val="002865BC"/>
    <w:rsid w:val="002865F7"/>
    <w:rsid w:val="00286640"/>
    <w:rsid w:val="00286652"/>
    <w:rsid w:val="0028665E"/>
    <w:rsid w:val="002866DD"/>
    <w:rsid w:val="002866E7"/>
    <w:rsid w:val="0028671A"/>
    <w:rsid w:val="00286729"/>
    <w:rsid w:val="002867B6"/>
    <w:rsid w:val="00286878"/>
    <w:rsid w:val="002868EE"/>
    <w:rsid w:val="00286989"/>
    <w:rsid w:val="0028698F"/>
    <w:rsid w:val="002869C9"/>
    <w:rsid w:val="002869D3"/>
    <w:rsid w:val="00286A32"/>
    <w:rsid w:val="00286A72"/>
    <w:rsid w:val="00286AFE"/>
    <w:rsid w:val="00286B45"/>
    <w:rsid w:val="00286BA2"/>
    <w:rsid w:val="00286BEA"/>
    <w:rsid w:val="00286D1E"/>
    <w:rsid w:val="00286DC4"/>
    <w:rsid w:val="00286DD3"/>
    <w:rsid w:val="00286DE5"/>
    <w:rsid w:val="00286DEC"/>
    <w:rsid w:val="00286DF7"/>
    <w:rsid w:val="00286E1E"/>
    <w:rsid w:val="00286E7C"/>
    <w:rsid w:val="00286E9D"/>
    <w:rsid w:val="00286ECF"/>
    <w:rsid w:val="00286EE6"/>
    <w:rsid w:val="00286F28"/>
    <w:rsid w:val="00286F2F"/>
    <w:rsid w:val="00286F60"/>
    <w:rsid w:val="00286F99"/>
    <w:rsid w:val="00286F9A"/>
    <w:rsid w:val="00286FC2"/>
    <w:rsid w:val="00286FC8"/>
    <w:rsid w:val="00286FD1"/>
    <w:rsid w:val="00287005"/>
    <w:rsid w:val="002870A2"/>
    <w:rsid w:val="002870A9"/>
    <w:rsid w:val="002870D9"/>
    <w:rsid w:val="002870E9"/>
    <w:rsid w:val="0028710B"/>
    <w:rsid w:val="0028712A"/>
    <w:rsid w:val="002871FA"/>
    <w:rsid w:val="0028725E"/>
    <w:rsid w:val="002872D9"/>
    <w:rsid w:val="00287301"/>
    <w:rsid w:val="0028730A"/>
    <w:rsid w:val="00287386"/>
    <w:rsid w:val="002873C9"/>
    <w:rsid w:val="002873F1"/>
    <w:rsid w:val="0028740C"/>
    <w:rsid w:val="00287483"/>
    <w:rsid w:val="002874C7"/>
    <w:rsid w:val="00287511"/>
    <w:rsid w:val="0028753A"/>
    <w:rsid w:val="0028756D"/>
    <w:rsid w:val="0028756F"/>
    <w:rsid w:val="00287583"/>
    <w:rsid w:val="002875B7"/>
    <w:rsid w:val="002875F2"/>
    <w:rsid w:val="00287619"/>
    <w:rsid w:val="00287631"/>
    <w:rsid w:val="0028763E"/>
    <w:rsid w:val="00287657"/>
    <w:rsid w:val="002876AB"/>
    <w:rsid w:val="002876B8"/>
    <w:rsid w:val="00287742"/>
    <w:rsid w:val="0028777B"/>
    <w:rsid w:val="002877B9"/>
    <w:rsid w:val="00287820"/>
    <w:rsid w:val="00287832"/>
    <w:rsid w:val="00287839"/>
    <w:rsid w:val="0028785C"/>
    <w:rsid w:val="0028788A"/>
    <w:rsid w:val="00287899"/>
    <w:rsid w:val="002878A1"/>
    <w:rsid w:val="002878A9"/>
    <w:rsid w:val="002878AB"/>
    <w:rsid w:val="002878AD"/>
    <w:rsid w:val="002878B6"/>
    <w:rsid w:val="002878D4"/>
    <w:rsid w:val="00287916"/>
    <w:rsid w:val="0028791D"/>
    <w:rsid w:val="0028794C"/>
    <w:rsid w:val="0028795C"/>
    <w:rsid w:val="0028798B"/>
    <w:rsid w:val="002879AE"/>
    <w:rsid w:val="002879E0"/>
    <w:rsid w:val="00287A20"/>
    <w:rsid w:val="00287A89"/>
    <w:rsid w:val="00287AAF"/>
    <w:rsid w:val="00287AB2"/>
    <w:rsid w:val="00287ABF"/>
    <w:rsid w:val="00287AE6"/>
    <w:rsid w:val="00287AFC"/>
    <w:rsid w:val="00287B65"/>
    <w:rsid w:val="00287BB3"/>
    <w:rsid w:val="00287BC1"/>
    <w:rsid w:val="00287BFA"/>
    <w:rsid w:val="00287C12"/>
    <w:rsid w:val="00287C1D"/>
    <w:rsid w:val="00287C2E"/>
    <w:rsid w:val="00287C6D"/>
    <w:rsid w:val="00287C9F"/>
    <w:rsid w:val="00287DA7"/>
    <w:rsid w:val="00287DD1"/>
    <w:rsid w:val="00287E3F"/>
    <w:rsid w:val="00287E44"/>
    <w:rsid w:val="00287E86"/>
    <w:rsid w:val="00287EAB"/>
    <w:rsid w:val="00287EDA"/>
    <w:rsid w:val="00287EDD"/>
    <w:rsid w:val="00287F2A"/>
    <w:rsid w:val="00287F34"/>
    <w:rsid w:val="00287F76"/>
    <w:rsid w:val="00287FA4"/>
    <w:rsid w:val="00287FB1"/>
    <w:rsid w:val="00287FFD"/>
    <w:rsid w:val="00290000"/>
    <w:rsid w:val="0029006A"/>
    <w:rsid w:val="0029006C"/>
    <w:rsid w:val="002900C4"/>
    <w:rsid w:val="00290122"/>
    <w:rsid w:val="002901A9"/>
    <w:rsid w:val="002901FC"/>
    <w:rsid w:val="0029024A"/>
    <w:rsid w:val="00290296"/>
    <w:rsid w:val="002902C4"/>
    <w:rsid w:val="002902C8"/>
    <w:rsid w:val="002902DD"/>
    <w:rsid w:val="002902DF"/>
    <w:rsid w:val="0029039B"/>
    <w:rsid w:val="002903E1"/>
    <w:rsid w:val="002903EA"/>
    <w:rsid w:val="0029041A"/>
    <w:rsid w:val="0029041B"/>
    <w:rsid w:val="00290443"/>
    <w:rsid w:val="002904F1"/>
    <w:rsid w:val="00290545"/>
    <w:rsid w:val="002905C6"/>
    <w:rsid w:val="0029080B"/>
    <w:rsid w:val="0029086C"/>
    <w:rsid w:val="002908B9"/>
    <w:rsid w:val="002908BA"/>
    <w:rsid w:val="00290909"/>
    <w:rsid w:val="00290913"/>
    <w:rsid w:val="00290962"/>
    <w:rsid w:val="00290A6D"/>
    <w:rsid w:val="00290ACC"/>
    <w:rsid w:val="00290B22"/>
    <w:rsid w:val="00290B31"/>
    <w:rsid w:val="00290B3E"/>
    <w:rsid w:val="00290B59"/>
    <w:rsid w:val="00290BD6"/>
    <w:rsid w:val="00290BED"/>
    <w:rsid w:val="00290BF0"/>
    <w:rsid w:val="00290BFD"/>
    <w:rsid w:val="00290C08"/>
    <w:rsid w:val="00290C60"/>
    <w:rsid w:val="00290C8C"/>
    <w:rsid w:val="00290C9E"/>
    <w:rsid w:val="00290D00"/>
    <w:rsid w:val="00290D5C"/>
    <w:rsid w:val="00290D75"/>
    <w:rsid w:val="00290D7F"/>
    <w:rsid w:val="00290D8A"/>
    <w:rsid w:val="00290DA2"/>
    <w:rsid w:val="00290DB9"/>
    <w:rsid w:val="00290E54"/>
    <w:rsid w:val="00290E5B"/>
    <w:rsid w:val="00290EA5"/>
    <w:rsid w:val="00290ED7"/>
    <w:rsid w:val="00290F13"/>
    <w:rsid w:val="00290F45"/>
    <w:rsid w:val="00291011"/>
    <w:rsid w:val="0029103C"/>
    <w:rsid w:val="00291044"/>
    <w:rsid w:val="00291045"/>
    <w:rsid w:val="002910B1"/>
    <w:rsid w:val="002910C1"/>
    <w:rsid w:val="002910C8"/>
    <w:rsid w:val="002910DC"/>
    <w:rsid w:val="002911CF"/>
    <w:rsid w:val="002911D3"/>
    <w:rsid w:val="002911E1"/>
    <w:rsid w:val="00291231"/>
    <w:rsid w:val="00291247"/>
    <w:rsid w:val="0029124C"/>
    <w:rsid w:val="00291289"/>
    <w:rsid w:val="002912A9"/>
    <w:rsid w:val="002912E5"/>
    <w:rsid w:val="00291396"/>
    <w:rsid w:val="0029139C"/>
    <w:rsid w:val="00291403"/>
    <w:rsid w:val="0029140A"/>
    <w:rsid w:val="0029143F"/>
    <w:rsid w:val="00291448"/>
    <w:rsid w:val="00291469"/>
    <w:rsid w:val="00291476"/>
    <w:rsid w:val="0029149E"/>
    <w:rsid w:val="002914CA"/>
    <w:rsid w:val="0029150F"/>
    <w:rsid w:val="00291515"/>
    <w:rsid w:val="00291531"/>
    <w:rsid w:val="00291566"/>
    <w:rsid w:val="0029158F"/>
    <w:rsid w:val="002915A4"/>
    <w:rsid w:val="002915B1"/>
    <w:rsid w:val="002915B8"/>
    <w:rsid w:val="002915ED"/>
    <w:rsid w:val="002915FB"/>
    <w:rsid w:val="002915FC"/>
    <w:rsid w:val="002915FF"/>
    <w:rsid w:val="0029171A"/>
    <w:rsid w:val="00291769"/>
    <w:rsid w:val="002917E3"/>
    <w:rsid w:val="0029180F"/>
    <w:rsid w:val="00291846"/>
    <w:rsid w:val="00291872"/>
    <w:rsid w:val="002918B5"/>
    <w:rsid w:val="0029193B"/>
    <w:rsid w:val="0029193E"/>
    <w:rsid w:val="0029197A"/>
    <w:rsid w:val="00291993"/>
    <w:rsid w:val="00291999"/>
    <w:rsid w:val="002919B4"/>
    <w:rsid w:val="002919D3"/>
    <w:rsid w:val="00291A46"/>
    <w:rsid w:val="00291A61"/>
    <w:rsid w:val="00291A8A"/>
    <w:rsid w:val="00291A8D"/>
    <w:rsid w:val="00291A98"/>
    <w:rsid w:val="00291AC5"/>
    <w:rsid w:val="00291AC9"/>
    <w:rsid w:val="00291B05"/>
    <w:rsid w:val="00291B3D"/>
    <w:rsid w:val="00291BAF"/>
    <w:rsid w:val="00291BD6"/>
    <w:rsid w:val="00291C33"/>
    <w:rsid w:val="00291CBA"/>
    <w:rsid w:val="00291CC5"/>
    <w:rsid w:val="00291CD8"/>
    <w:rsid w:val="00291D32"/>
    <w:rsid w:val="00291D94"/>
    <w:rsid w:val="00291D9E"/>
    <w:rsid w:val="00291DBA"/>
    <w:rsid w:val="00291DC2"/>
    <w:rsid w:val="00291E04"/>
    <w:rsid w:val="00291E39"/>
    <w:rsid w:val="00291EE1"/>
    <w:rsid w:val="00291F04"/>
    <w:rsid w:val="00291F0C"/>
    <w:rsid w:val="00291F26"/>
    <w:rsid w:val="00291F30"/>
    <w:rsid w:val="00291F60"/>
    <w:rsid w:val="00291F62"/>
    <w:rsid w:val="00291F88"/>
    <w:rsid w:val="00291F91"/>
    <w:rsid w:val="00291FAF"/>
    <w:rsid w:val="00291FB3"/>
    <w:rsid w:val="00291FD9"/>
    <w:rsid w:val="00292034"/>
    <w:rsid w:val="002920D2"/>
    <w:rsid w:val="002920FD"/>
    <w:rsid w:val="00292118"/>
    <w:rsid w:val="00292119"/>
    <w:rsid w:val="00292130"/>
    <w:rsid w:val="00292150"/>
    <w:rsid w:val="0029219A"/>
    <w:rsid w:val="002921FC"/>
    <w:rsid w:val="00292210"/>
    <w:rsid w:val="0029225A"/>
    <w:rsid w:val="00292279"/>
    <w:rsid w:val="002922B6"/>
    <w:rsid w:val="002922C6"/>
    <w:rsid w:val="002922D3"/>
    <w:rsid w:val="00292311"/>
    <w:rsid w:val="0029231D"/>
    <w:rsid w:val="0029235B"/>
    <w:rsid w:val="00292379"/>
    <w:rsid w:val="002923CB"/>
    <w:rsid w:val="00292416"/>
    <w:rsid w:val="00292436"/>
    <w:rsid w:val="00292478"/>
    <w:rsid w:val="0029248F"/>
    <w:rsid w:val="002924BA"/>
    <w:rsid w:val="0029251D"/>
    <w:rsid w:val="002925BD"/>
    <w:rsid w:val="002925CC"/>
    <w:rsid w:val="002925F0"/>
    <w:rsid w:val="00292612"/>
    <w:rsid w:val="00292613"/>
    <w:rsid w:val="00292719"/>
    <w:rsid w:val="00292747"/>
    <w:rsid w:val="0029274A"/>
    <w:rsid w:val="0029275B"/>
    <w:rsid w:val="0029276A"/>
    <w:rsid w:val="00292785"/>
    <w:rsid w:val="002927D0"/>
    <w:rsid w:val="00292809"/>
    <w:rsid w:val="0029281E"/>
    <w:rsid w:val="00292893"/>
    <w:rsid w:val="002928EB"/>
    <w:rsid w:val="002929DB"/>
    <w:rsid w:val="00292A7A"/>
    <w:rsid w:val="00292B08"/>
    <w:rsid w:val="00292BA4"/>
    <w:rsid w:val="00292BB5"/>
    <w:rsid w:val="00292C66"/>
    <w:rsid w:val="00292C83"/>
    <w:rsid w:val="00292C98"/>
    <w:rsid w:val="00292CEC"/>
    <w:rsid w:val="00292D7B"/>
    <w:rsid w:val="00292DA4"/>
    <w:rsid w:val="00292DD8"/>
    <w:rsid w:val="00292E5A"/>
    <w:rsid w:val="00292ED1"/>
    <w:rsid w:val="00292ED9"/>
    <w:rsid w:val="00292EEC"/>
    <w:rsid w:val="00292F05"/>
    <w:rsid w:val="00292F22"/>
    <w:rsid w:val="00292F26"/>
    <w:rsid w:val="00292F38"/>
    <w:rsid w:val="00292F42"/>
    <w:rsid w:val="00292F63"/>
    <w:rsid w:val="00292F82"/>
    <w:rsid w:val="00293080"/>
    <w:rsid w:val="00293084"/>
    <w:rsid w:val="002930B7"/>
    <w:rsid w:val="002930E0"/>
    <w:rsid w:val="002930E8"/>
    <w:rsid w:val="00293117"/>
    <w:rsid w:val="00293120"/>
    <w:rsid w:val="002931D9"/>
    <w:rsid w:val="00293325"/>
    <w:rsid w:val="00293356"/>
    <w:rsid w:val="0029338D"/>
    <w:rsid w:val="002933C4"/>
    <w:rsid w:val="002933CA"/>
    <w:rsid w:val="002933CD"/>
    <w:rsid w:val="0029343E"/>
    <w:rsid w:val="00293440"/>
    <w:rsid w:val="00293447"/>
    <w:rsid w:val="0029352F"/>
    <w:rsid w:val="0029355D"/>
    <w:rsid w:val="00293566"/>
    <w:rsid w:val="00293569"/>
    <w:rsid w:val="002935B2"/>
    <w:rsid w:val="002935DE"/>
    <w:rsid w:val="002935E0"/>
    <w:rsid w:val="00293642"/>
    <w:rsid w:val="00293657"/>
    <w:rsid w:val="00293663"/>
    <w:rsid w:val="002936D2"/>
    <w:rsid w:val="00293764"/>
    <w:rsid w:val="0029376A"/>
    <w:rsid w:val="002937A8"/>
    <w:rsid w:val="002937B3"/>
    <w:rsid w:val="002937B5"/>
    <w:rsid w:val="00293806"/>
    <w:rsid w:val="00293895"/>
    <w:rsid w:val="002938B3"/>
    <w:rsid w:val="002938F1"/>
    <w:rsid w:val="0029397C"/>
    <w:rsid w:val="00293984"/>
    <w:rsid w:val="00293990"/>
    <w:rsid w:val="0029399C"/>
    <w:rsid w:val="00293A0A"/>
    <w:rsid w:val="00293A31"/>
    <w:rsid w:val="00293B1E"/>
    <w:rsid w:val="00293B20"/>
    <w:rsid w:val="00293B25"/>
    <w:rsid w:val="00293B8F"/>
    <w:rsid w:val="00293BAB"/>
    <w:rsid w:val="00293BBD"/>
    <w:rsid w:val="00293BCC"/>
    <w:rsid w:val="00293C0D"/>
    <w:rsid w:val="00293C32"/>
    <w:rsid w:val="00293C68"/>
    <w:rsid w:val="00293CF0"/>
    <w:rsid w:val="00293D49"/>
    <w:rsid w:val="00293D58"/>
    <w:rsid w:val="00293D81"/>
    <w:rsid w:val="00293E05"/>
    <w:rsid w:val="00293E42"/>
    <w:rsid w:val="00293E43"/>
    <w:rsid w:val="00293E83"/>
    <w:rsid w:val="00293E9D"/>
    <w:rsid w:val="00293EA5"/>
    <w:rsid w:val="00293EC3"/>
    <w:rsid w:val="00293EC9"/>
    <w:rsid w:val="00293F05"/>
    <w:rsid w:val="00293F8B"/>
    <w:rsid w:val="00293F97"/>
    <w:rsid w:val="0029403A"/>
    <w:rsid w:val="0029405E"/>
    <w:rsid w:val="0029408C"/>
    <w:rsid w:val="00294091"/>
    <w:rsid w:val="00294095"/>
    <w:rsid w:val="002940C0"/>
    <w:rsid w:val="00294144"/>
    <w:rsid w:val="002941CA"/>
    <w:rsid w:val="0029421E"/>
    <w:rsid w:val="00294225"/>
    <w:rsid w:val="00294261"/>
    <w:rsid w:val="0029426E"/>
    <w:rsid w:val="002942D1"/>
    <w:rsid w:val="002942DF"/>
    <w:rsid w:val="00294329"/>
    <w:rsid w:val="0029434A"/>
    <w:rsid w:val="002943A3"/>
    <w:rsid w:val="002943D9"/>
    <w:rsid w:val="002943F0"/>
    <w:rsid w:val="002943F8"/>
    <w:rsid w:val="00294415"/>
    <w:rsid w:val="00294440"/>
    <w:rsid w:val="0029444E"/>
    <w:rsid w:val="002944C1"/>
    <w:rsid w:val="002944DA"/>
    <w:rsid w:val="00294505"/>
    <w:rsid w:val="00294529"/>
    <w:rsid w:val="00294536"/>
    <w:rsid w:val="00294538"/>
    <w:rsid w:val="0029456B"/>
    <w:rsid w:val="00294598"/>
    <w:rsid w:val="0029459A"/>
    <w:rsid w:val="002945B1"/>
    <w:rsid w:val="0029461B"/>
    <w:rsid w:val="002946A5"/>
    <w:rsid w:val="002946A6"/>
    <w:rsid w:val="0029470A"/>
    <w:rsid w:val="0029472E"/>
    <w:rsid w:val="0029475C"/>
    <w:rsid w:val="002947C9"/>
    <w:rsid w:val="0029481A"/>
    <w:rsid w:val="00294826"/>
    <w:rsid w:val="00294828"/>
    <w:rsid w:val="0029487C"/>
    <w:rsid w:val="0029487D"/>
    <w:rsid w:val="002948A5"/>
    <w:rsid w:val="002948DB"/>
    <w:rsid w:val="002948F2"/>
    <w:rsid w:val="00294905"/>
    <w:rsid w:val="0029493D"/>
    <w:rsid w:val="00294948"/>
    <w:rsid w:val="00294955"/>
    <w:rsid w:val="0029495C"/>
    <w:rsid w:val="00294A64"/>
    <w:rsid w:val="00294AB8"/>
    <w:rsid w:val="00294ABC"/>
    <w:rsid w:val="00294AC1"/>
    <w:rsid w:val="00294AD2"/>
    <w:rsid w:val="00294AE5"/>
    <w:rsid w:val="00294B00"/>
    <w:rsid w:val="00294B0D"/>
    <w:rsid w:val="00294B7C"/>
    <w:rsid w:val="00294B9F"/>
    <w:rsid w:val="00294BC5"/>
    <w:rsid w:val="00294BDD"/>
    <w:rsid w:val="00294C1C"/>
    <w:rsid w:val="00294C2B"/>
    <w:rsid w:val="00294C33"/>
    <w:rsid w:val="00294C7E"/>
    <w:rsid w:val="00294CE9"/>
    <w:rsid w:val="00294CF4"/>
    <w:rsid w:val="00294D33"/>
    <w:rsid w:val="00294D72"/>
    <w:rsid w:val="00294D8C"/>
    <w:rsid w:val="00294DDF"/>
    <w:rsid w:val="00294DF7"/>
    <w:rsid w:val="00294DFC"/>
    <w:rsid w:val="00294E37"/>
    <w:rsid w:val="00294E49"/>
    <w:rsid w:val="00294E59"/>
    <w:rsid w:val="00294EA3"/>
    <w:rsid w:val="00294EA6"/>
    <w:rsid w:val="00294F2C"/>
    <w:rsid w:val="00294F32"/>
    <w:rsid w:val="00294FC8"/>
    <w:rsid w:val="00294FCB"/>
    <w:rsid w:val="00294FEB"/>
    <w:rsid w:val="0029507F"/>
    <w:rsid w:val="002950A9"/>
    <w:rsid w:val="002950C1"/>
    <w:rsid w:val="002950CF"/>
    <w:rsid w:val="00295119"/>
    <w:rsid w:val="0029511B"/>
    <w:rsid w:val="0029512B"/>
    <w:rsid w:val="0029512E"/>
    <w:rsid w:val="00295167"/>
    <w:rsid w:val="00295183"/>
    <w:rsid w:val="002951E7"/>
    <w:rsid w:val="00295234"/>
    <w:rsid w:val="00295252"/>
    <w:rsid w:val="002952B8"/>
    <w:rsid w:val="002952C2"/>
    <w:rsid w:val="002952D7"/>
    <w:rsid w:val="00295330"/>
    <w:rsid w:val="0029535E"/>
    <w:rsid w:val="0029536D"/>
    <w:rsid w:val="0029537E"/>
    <w:rsid w:val="0029537F"/>
    <w:rsid w:val="00295384"/>
    <w:rsid w:val="0029539E"/>
    <w:rsid w:val="002953B9"/>
    <w:rsid w:val="002953EF"/>
    <w:rsid w:val="00295425"/>
    <w:rsid w:val="00295444"/>
    <w:rsid w:val="0029544C"/>
    <w:rsid w:val="002954C9"/>
    <w:rsid w:val="00295521"/>
    <w:rsid w:val="0029555E"/>
    <w:rsid w:val="00295697"/>
    <w:rsid w:val="002956DD"/>
    <w:rsid w:val="002956E6"/>
    <w:rsid w:val="002956F7"/>
    <w:rsid w:val="00295737"/>
    <w:rsid w:val="00295753"/>
    <w:rsid w:val="00295759"/>
    <w:rsid w:val="00295776"/>
    <w:rsid w:val="00295782"/>
    <w:rsid w:val="002957D2"/>
    <w:rsid w:val="00295862"/>
    <w:rsid w:val="00295866"/>
    <w:rsid w:val="00295874"/>
    <w:rsid w:val="002958AB"/>
    <w:rsid w:val="00295934"/>
    <w:rsid w:val="00295951"/>
    <w:rsid w:val="002959B1"/>
    <w:rsid w:val="00295B4D"/>
    <w:rsid w:val="00295B54"/>
    <w:rsid w:val="00295B73"/>
    <w:rsid w:val="00295BBC"/>
    <w:rsid w:val="00295C58"/>
    <w:rsid w:val="00295C64"/>
    <w:rsid w:val="00295CA8"/>
    <w:rsid w:val="00295CC0"/>
    <w:rsid w:val="00295CCB"/>
    <w:rsid w:val="00295CEF"/>
    <w:rsid w:val="00295D6F"/>
    <w:rsid w:val="00295D82"/>
    <w:rsid w:val="00295D8A"/>
    <w:rsid w:val="00295DE0"/>
    <w:rsid w:val="00295E00"/>
    <w:rsid w:val="00295E5A"/>
    <w:rsid w:val="00295E60"/>
    <w:rsid w:val="00295E89"/>
    <w:rsid w:val="00295E8D"/>
    <w:rsid w:val="00295EB3"/>
    <w:rsid w:val="00295F14"/>
    <w:rsid w:val="00295F32"/>
    <w:rsid w:val="00295F57"/>
    <w:rsid w:val="00295F59"/>
    <w:rsid w:val="00295F89"/>
    <w:rsid w:val="00295FBE"/>
    <w:rsid w:val="00295FE8"/>
    <w:rsid w:val="00296022"/>
    <w:rsid w:val="00296034"/>
    <w:rsid w:val="0029605F"/>
    <w:rsid w:val="00296074"/>
    <w:rsid w:val="0029609F"/>
    <w:rsid w:val="002960A2"/>
    <w:rsid w:val="002960B7"/>
    <w:rsid w:val="002960CD"/>
    <w:rsid w:val="002960D0"/>
    <w:rsid w:val="002960D2"/>
    <w:rsid w:val="00296113"/>
    <w:rsid w:val="0029612A"/>
    <w:rsid w:val="00296154"/>
    <w:rsid w:val="00296226"/>
    <w:rsid w:val="00296263"/>
    <w:rsid w:val="0029632F"/>
    <w:rsid w:val="0029635D"/>
    <w:rsid w:val="00296363"/>
    <w:rsid w:val="0029639C"/>
    <w:rsid w:val="002963D2"/>
    <w:rsid w:val="002963DB"/>
    <w:rsid w:val="00296442"/>
    <w:rsid w:val="00296447"/>
    <w:rsid w:val="00296456"/>
    <w:rsid w:val="0029647B"/>
    <w:rsid w:val="002964AC"/>
    <w:rsid w:val="00296509"/>
    <w:rsid w:val="00296525"/>
    <w:rsid w:val="0029652C"/>
    <w:rsid w:val="0029654C"/>
    <w:rsid w:val="002965C0"/>
    <w:rsid w:val="00296600"/>
    <w:rsid w:val="00296627"/>
    <w:rsid w:val="00296656"/>
    <w:rsid w:val="00296697"/>
    <w:rsid w:val="002966B7"/>
    <w:rsid w:val="002966BA"/>
    <w:rsid w:val="002966BD"/>
    <w:rsid w:val="002966C0"/>
    <w:rsid w:val="002966C6"/>
    <w:rsid w:val="002966FA"/>
    <w:rsid w:val="0029670C"/>
    <w:rsid w:val="0029672E"/>
    <w:rsid w:val="00296739"/>
    <w:rsid w:val="00296777"/>
    <w:rsid w:val="002967A5"/>
    <w:rsid w:val="002967B0"/>
    <w:rsid w:val="002967D2"/>
    <w:rsid w:val="002967F2"/>
    <w:rsid w:val="002967F3"/>
    <w:rsid w:val="0029680C"/>
    <w:rsid w:val="00296861"/>
    <w:rsid w:val="00296884"/>
    <w:rsid w:val="002968A1"/>
    <w:rsid w:val="002968ED"/>
    <w:rsid w:val="00296936"/>
    <w:rsid w:val="00296991"/>
    <w:rsid w:val="002969CD"/>
    <w:rsid w:val="00296A4D"/>
    <w:rsid w:val="00296B6F"/>
    <w:rsid w:val="00296B95"/>
    <w:rsid w:val="00296BFF"/>
    <w:rsid w:val="00296C6D"/>
    <w:rsid w:val="00296D39"/>
    <w:rsid w:val="00296D96"/>
    <w:rsid w:val="00296DEF"/>
    <w:rsid w:val="00296E66"/>
    <w:rsid w:val="00296E87"/>
    <w:rsid w:val="00296F2C"/>
    <w:rsid w:val="00296F54"/>
    <w:rsid w:val="00296F64"/>
    <w:rsid w:val="00296FA6"/>
    <w:rsid w:val="00296FDE"/>
    <w:rsid w:val="0029703B"/>
    <w:rsid w:val="00297134"/>
    <w:rsid w:val="00297146"/>
    <w:rsid w:val="00297156"/>
    <w:rsid w:val="002971AE"/>
    <w:rsid w:val="002971BD"/>
    <w:rsid w:val="002971BF"/>
    <w:rsid w:val="00297250"/>
    <w:rsid w:val="00297290"/>
    <w:rsid w:val="0029731B"/>
    <w:rsid w:val="002973A9"/>
    <w:rsid w:val="002973D7"/>
    <w:rsid w:val="002973FF"/>
    <w:rsid w:val="0029745F"/>
    <w:rsid w:val="00297485"/>
    <w:rsid w:val="00297486"/>
    <w:rsid w:val="002974B3"/>
    <w:rsid w:val="00297513"/>
    <w:rsid w:val="00297515"/>
    <w:rsid w:val="00297569"/>
    <w:rsid w:val="0029758D"/>
    <w:rsid w:val="00297596"/>
    <w:rsid w:val="002975DD"/>
    <w:rsid w:val="0029768B"/>
    <w:rsid w:val="00297728"/>
    <w:rsid w:val="00297750"/>
    <w:rsid w:val="00297785"/>
    <w:rsid w:val="002977F0"/>
    <w:rsid w:val="00297811"/>
    <w:rsid w:val="002978B7"/>
    <w:rsid w:val="002978D3"/>
    <w:rsid w:val="00297911"/>
    <w:rsid w:val="00297922"/>
    <w:rsid w:val="0029792F"/>
    <w:rsid w:val="002979A0"/>
    <w:rsid w:val="002979B0"/>
    <w:rsid w:val="002979B7"/>
    <w:rsid w:val="002979CA"/>
    <w:rsid w:val="00297A06"/>
    <w:rsid w:val="00297A40"/>
    <w:rsid w:val="00297A57"/>
    <w:rsid w:val="00297A6B"/>
    <w:rsid w:val="00297AA2"/>
    <w:rsid w:val="00297B56"/>
    <w:rsid w:val="00297B59"/>
    <w:rsid w:val="00297BC3"/>
    <w:rsid w:val="00297C2E"/>
    <w:rsid w:val="00297C4D"/>
    <w:rsid w:val="00297C68"/>
    <w:rsid w:val="00297C8C"/>
    <w:rsid w:val="00297C9A"/>
    <w:rsid w:val="00297CA9"/>
    <w:rsid w:val="00297CAC"/>
    <w:rsid w:val="00297CC3"/>
    <w:rsid w:val="00297CD5"/>
    <w:rsid w:val="00297D41"/>
    <w:rsid w:val="00297D46"/>
    <w:rsid w:val="00297D5E"/>
    <w:rsid w:val="00297D61"/>
    <w:rsid w:val="00297D7F"/>
    <w:rsid w:val="00297D9B"/>
    <w:rsid w:val="00297DA5"/>
    <w:rsid w:val="00297DB8"/>
    <w:rsid w:val="00297E37"/>
    <w:rsid w:val="00297E52"/>
    <w:rsid w:val="00297E5B"/>
    <w:rsid w:val="00297E7D"/>
    <w:rsid w:val="00297E88"/>
    <w:rsid w:val="00297ED5"/>
    <w:rsid w:val="00297F02"/>
    <w:rsid w:val="00297F20"/>
    <w:rsid w:val="00297F4D"/>
    <w:rsid w:val="00297FAA"/>
    <w:rsid w:val="002A0074"/>
    <w:rsid w:val="002A0079"/>
    <w:rsid w:val="002A00FB"/>
    <w:rsid w:val="002A00FC"/>
    <w:rsid w:val="002A012B"/>
    <w:rsid w:val="002A015B"/>
    <w:rsid w:val="002A017D"/>
    <w:rsid w:val="002A01E3"/>
    <w:rsid w:val="002A025C"/>
    <w:rsid w:val="002A0298"/>
    <w:rsid w:val="002A02CA"/>
    <w:rsid w:val="002A0327"/>
    <w:rsid w:val="002A0330"/>
    <w:rsid w:val="002A033C"/>
    <w:rsid w:val="002A0402"/>
    <w:rsid w:val="002A042D"/>
    <w:rsid w:val="002A045D"/>
    <w:rsid w:val="002A04BF"/>
    <w:rsid w:val="002A04CA"/>
    <w:rsid w:val="002A04D2"/>
    <w:rsid w:val="002A04E3"/>
    <w:rsid w:val="002A04E8"/>
    <w:rsid w:val="002A0548"/>
    <w:rsid w:val="002A058C"/>
    <w:rsid w:val="002A059D"/>
    <w:rsid w:val="002A05A1"/>
    <w:rsid w:val="002A05AF"/>
    <w:rsid w:val="002A05BD"/>
    <w:rsid w:val="002A05EF"/>
    <w:rsid w:val="002A0609"/>
    <w:rsid w:val="002A062F"/>
    <w:rsid w:val="002A0679"/>
    <w:rsid w:val="002A067E"/>
    <w:rsid w:val="002A06B5"/>
    <w:rsid w:val="002A070D"/>
    <w:rsid w:val="002A0790"/>
    <w:rsid w:val="002A07A4"/>
    <w:rsid w:val="002A07C1"/>
    <w:rsid w:val="002A07C8"/>
    <w:rsid w:val="002A07D9"/>
    <w:rsid w:val="002A0867"/>
    <w:rsid w:val="002A086D"/>
    <w:rsid w:val="002A0890"/>
    <w:rsid w:val="002A08BD"/>
    <w:rsid w:val="002A08EF"/>
    <w:rsid w:val="002A0959"/>
    <w:rsid w:val="002A09AA"/>
    <w:rsid w:val="002A09F8"/>
    <w:rsid w:val="002A0A3F"/>
    <w:rsid w:val="002A0A91"/>
    <w:rsid w:val="002A0ACE"/>
    <w:rsid w:val="002A0B83"/>
    <w:rsid w:val="002A0BD8"/>
    <w:rsid w:val="002A0C1E"/>
    <w:rsid w:val="002A0C30"/>
    <w:rsid w:val="002A0C8D"/>
    <w:rsid w:val="002A0C96"/>
    <w:rsid w:val="002A0D0C"/>
    <w:rsid w:val="002A0D17"/>
    <w:rsid w:val="002A0D63"/>
    <w:rsid w:val="002A0D8A"/>
    <w:rsid w:val="002A0DC4"/>
    <w:rsid w:val="002A0E13"/>
    <w:rsid w:val="002A0E93"/>
    <w:rsid w:val="002A0E97"/>
    <w:rsid w:val="002A0E9B"/>
    <w:rsid w:val="002A0F14"/>
    <w:rsid w:val="002A0F32"/>
    <w:rsid w:val="002A0F3F"/>
    <w:rsid w:val="002A0FC7"/>
    <w:rsid w:val="002A10F0"/>
    <w:rsid w:val="002A11C9"/>
    <w:rsid w:val="002A1205"/>
    <w:rsid w:val="002A1269"/>
    <w:rsid w:val="002A12EA"/>
    <w:rsid w:val="002A12EC"/>
    <w:rsid w:val="002A12F1"/>
    <w:rsid w:val="002A1331"/>
    <w:rsid w:val="002A133E"/>
    <w:rsid w:val="002A1356"/>
    <w:rsid w:val="002A13CD"/>
    <w:rsid w:val="002A13F3"/>
    <w:rsid w:val="002A1442"/>
    <w:rsid w:val="002A146B"/>
    <w:rsid w:val="002A1481"/>
    <w:rsid w:val="002A1492"/>
    <w:rsid w:val="002A14E1"/>
    <w:rsid w:val="002A150C"/>
    <w:rsid w:val="002A152E"/>
    <w:rsid w:val="002A153E"/>
    <w:rsid w:val="002A1542"/>
    <w:rsid w:val="002A1547"/>
    <w:rsid w:val="002A154C"/>
    <w:rsid w:val="002A1569"/>
    <w:rsid w:val="002A15E1"/>
    <w:rsid w:val="002A1663"/>
    <w:rsid w:val="002A1682"/>
    <w:rsid w:val="002A169D"/>
    <w:rsid w:val="002A16C9"/>
    <w:rsid w:val="002A16D0"/>
    <w:rsid w:val="002A1701"/>
    <w:rsid w:val="002A173A"/>
    <w:rsid w:val="002A1753"/>
    <w:rsid w:val="002A17D3"/>
    <w:rsid w:val="002A180C"/>
    <w:rsid w:val="002A1830"/>
    <w:rsid w:val="002A18BF"/>
    <w:rsid w:val="002A1928"/>
    <w:rsid w:val="002A1935"/>
    <w:rsid w:val="002A1962"/>
    <w:rsid w:val="002A19A0"/>
    <w:rsid w:val="002A19BD"/>
    <w:rsid w:val="002A19BF"/>
    <w:rsid w:val="002A19C4"/>
    <w:rsid w:val="002A19C7"/>
    <w:rsid w:val="002A19D0"/>
    <w:rsid w:val="002A1A23"/>
    <w:rsid w:val="002A1A24"/>
    <w:rsid w:val="002A1ABE"/>
    <w:rsid w:val="002A1B2D"/>
    <w:rsid w:val="002A1B82"/>
    <w:rsid w:val="002A1BD2"/>
    <w:rsid w:val="002A1C5D"/>
    <w:rsid w:val="002A1C88"/>
    <w:rsid w:val="002A1C8E"/>
    <w:rsid w:val="002A1C9A"/>
    <w:rsid w:val="002A1CB5"/>
    <w:rsid w:val="002A1CCC"/>
    <w:rsid w:val="002A1CF2"/>
    <w:rsid w:val="002A1CF7"/>
    <w:rsid w:val="002A1D2C"/>
    <w:rsid w:val="002A1D71"/>
    <w:rsid w:val="002A1D9A"/>
    <w:rsid w:val="002A1DAF"/>
    <w:rsid w:val="002A1DB4"/>
    <w:rsid w:val="002A1E03"/>
    <w:rsid w:val="002A1E2A"/>
    <w:rsid w:val="002A1E90"/>
    <w:rsid w:val="002A1EB4"/>
    <w:rsid w:val="002A1EC9"/>
    <w:rsid w:val="002A1EDE"/>
    <w:rsid w:val="002A1F0A"/>
    <w:rsid w:val="002A1F0E"/>
    <w:rsid w:val="002A1F10"/>
    <w:rsid w:val="002A1F7B"/>
    <w:rsid w:val="002A1FB1"/>
    <w:rsid w:val="002A1FC5"/>
    <w:rsid w:val="002A203D"/>
    <w:rsid w:val="002A2045"/>
    <w:rsid w:val="002A20AF"/>
    <w:rsid w:val="002A20B4"/>
    <w:rsid w:val="002A20D1"/>
    <w:rsid w:val="002A20D5"/>
    <w:rsid w:val="002A20DD"/>
    <w:rsid w:val="002A20F6"/>
    <w:rsid w:val="002A211F"/>
    <w:rsid w:val="002A2196"/>
    <w:rsid w:val="002A21A8"/>
    <w:rsid w:val="002A21D2"/>
    <w:rsid w:val="002A2231"/>
    <w:rsid w:val="002A2232"/>
    <w:rsid w:val="002A2249"/>
    <w:rsid w:val="002A22AA"/>
    <w:rsid w:val="002A22C5"/>
    <w:rsid w:val="002A22D8"/>
    <w:rsid w:val="002A22FD"/>
    <w:rsid w:val="002A232E"/>
    <w:rsid w:val="002A2339"/>
    <w:rsid w:val="002A237F"/>
    <w:rsid w:val="002A23DF"/>
    <w:rsid w:val="002A2438"/>
    <w:rsid w:val="002A2458"/>
    <w:rsid w:val="002A247B"/>
    <w:rsid w:val="002A2484"/>
    <w:rsid w:val="002A24CC"/>
    <w:rsid w:val="002A250C"/>
    <w:rsid w:val="002A251A"/>
    <w:rsid w:val="002A2544"/>
    <w:rsid w:val="002A254E"/>
    <w:rsid w:val="002A2565"/>
    <w:rsid w:val="002A2574"/>
    <w:rsid w:val="002A257A"/>
    <w:rsid w:val="002A2597"/>
    <w:rsid w:val="002A25DD"/>
    <w:rsid w:val="002A2633"/>
    <w:rsid w:val="002A2637"/>
    <w:rsid w:val="002A266A"/>
    <w:rsid w:val="002A2684"/>
    <w:rsid w:val="002A268A"/>
    <w:rsid w:val="002A2690"/>
    <w:rsid w:val="002A269A"/>
    <w:rsid w:val="002A269E"/>
    <w:rsid w:val="002A26BC"/>
    <w:rsid w:val="002A26D8"/>
    <w:rsid w:val="002A2744"/>
    <w:rsid w:val="002A2761"/>
    <w:rsid w:val="002A276F"/>
    <w:rsid w:val="002A280E"/>
    <w:rsid w:val="002A2825"/>
    <w:rsid w:val="002A284A"/>
    <w:rsid w:val="002A2857"/>
    <w:rsid w:val="002A28DD"/>
    <w:rsid w:val="002A2945"/>
    <w:rsid w:val="002A2951"/>
    <w:rsid w:val="002A298B"/>
    <w:rsid w:val="002A29D6"/>
    <w:rsid w:val="002A29EB"/>
    <w:rsid w:val="002A29EF"/>
    <w:rsid w:val="002A2A0B"/>
    <w:rsid w:val="002A2A5E"/>
    <w:rsid w:val="002A2A6C"/>
    <w:rsid w:val="002A2A7D"/>
    <w:rsid w:val="002A2A9E"/>
    <w:rsid w:val="002A2AC8"/>
    <w:rsid w:val="002A2AE7"/>
    <w:rsid w:val="002A2B4B"/>
    <w:rsid w:val="002A2C75"/>
    <w:rsid w:val="002A2C76"/>
    <w:rsid w:val="002A2C94"/>
    <w:rsid w:val="002A2C96"/>
    <w:rsid w:val="002A2CCA"/>
    <w:rsid w:val="002A2D48"/>
    <w:rsid w:val="002A2DC6"/>
    <w:rsid w:val="002A2E2D"/>
    <w:rsid w:val="002A2E4F"/>
    <w:rsid w:val="002A2EA0"/>
    <w:rsid w:val="002A2ECE"/>
    <w:rsid w:val="002A2F02"/>
    <w:rsid w:val="002A2F58"/>
    <w:rsid w:val="002A2F8E"/>
    <w:rsid w:val="002A2F99"/>
    <w:rsid w:val="002A2F9C"/>
    <w:rsid w:val="002A304A"/>
    <w:rsid w:val="002A30B8"/>
    <w:rsid w:val="002A30E2"/>
    <w:rsid w:val="002A319F"/>
    <w:rsid w:val="002A31A1"/>
    <w:rsid w:val="002A3216"/>
    <w:rsid w:val="002A3233"/>
    <w:rsid w:val="002A323E"/>
    <w:rsid w:val="002A3274"/>
    <w:rsid w:val="002A3294"/>
    <w:rsid w:val="002A32BA"/>
    <w:rsid w:val="002A32D6"/>
    <w:rsid w:val="002A333A"/>
    <w:rsid w:val="002A3344"/>
    <w:rsid w:val="002A33D5"/>
    <w:rsid w:val="002A33DD"/>
    <w:rsid w:val="002A33E0"/>
    <w:rsid w:val="002A33F2"/>
    <w:rsid w:val="002A3412"/>
    <w:rsid w:val="002A3425"/>
    <w:rsid w:val="002A3483"/>
    <w:rsid w:val="002A34AE"/>
    <w:rsid w:val="002A34C2"/>
    <w:rsid w:val="002A34EC"/>
    <w:rsid w:val="002A3549"/>
    <w:rsid w:val="002A355D"/>
    <w:rsid w:val="002A3567"/>
    <w:rsid w:val="002A35B7"/>
    <w:rsid w:val="002A35D0"/>
    <w:rsid w:val="002A360B"/>
    <w:rsid w:val="002A3677"/>
    <w:rsid w:val="002A36DC"/>
    <w:rsid w:val="002A3714"/>
    <w:rsid w:val="002A371E"/>
    <w:rsid w:val="002A3732"/>
    <w:rsid w:val="002A3735"/>
    <w:rsid w:val="002A3799"/>
    <w:rsid w:val="002A37CF"/>
    <w:rsid w:val="002A381F"/>
    <w:rsid w:val="002A3897"/>
    <w:rsid w:val="002A38A3"/>
    <w:rsid w:val="002A38F1"/>
    <w:rsid w:val="002A390F"/>
    <w:rsid w:val="002A394D"/>
    <w:rsid w:val="002A3950"/>
    <w:rsid w:val="002A39E2"/>
    <w:rsid w:val="002A39E4"/>
    <w:rsid w:val="002A3A0C"/>
    <w:rsid w:val="002A3A28"/>
    <w:rsid w:val="002A3A59"/>
    <w:rsid w:val="002A3A60"/>
    <w:rsid w:val="002A3BC2"/>
    <w:rsid w:val="002A3BE9"/>
    <w:rsid w:val="002A3BF3"/>
    <w:rsid w:val="002A3C00"/>
    <w:rsid w:val="002A3C15"/>
    <w:rsid w:val="002A3C1C"/>
    <w:rsid w:val="002A3C56"/>
    <w:rsid w:val="002A3CC8"/>
    <w:rsid w:val="002A3D35"/>
    <w:rsid w:val="002A3D55"/>
    <w:rsid w:val="002A3DDD"/>
    <w:rsid w:val="002A3DE0"/>
    <w:rsid w:val="002A3E34"/>
    <w:rsid w:val="002A3ECA"/>
    <w:rsid w:val="002A3F64"/>
    <w:rsid w:val="002A3FAB"/>
    <w:rsid w:val="002A400A"/>
    <w:rsid w:val="002A403F"/>
    <w:rsid w:val="002A4041"/>
    <w:rsid w:val="002A4043"/>
    <w:rsid w:val="002A4066"/>
    <w:rsid w:val="002A40B8"/>
    <w:rsid w:val="002A40EB"/>
    <w:rsid w:val="002A4107"/>
    <w:rsid w:val="002A4138"/>
    <w:rsid w:val="002A417A"/>
    <w:rsid w:val="002A41A5"/>
    <w:rsid w:val="002A41C8"/>
    <w:rsid w:val="002A41E4"/>
    <w:rsid w:val="002A420B"/>
    <w:rsid w:val="002A423D"/>
    <w:rsid w:val="002A4290"/>
    <w:rsid w:val="002A42BF"/>
    <w:rsid w:val="002A42D0"/>
    <w:rsid w:val="002A42D2"/>
    <w:rsid w:val="002A430B"/>
    <w:rsid w:val="002A4369"/>
    <w:rsid w:val="002A4399"/>
    <w:rsid w:val="002A439E"/>
    <w:rsid w:val="002A441C"/>
    <w:rsid w:val="002A4444"/>
    <w:rsid w:val="002A444D"/>
    <w:rsid w:val="002A44A6"/>
    <w:rsid w:val="002A44E0"/>
    <w:rsid w:val="002A4519"/>
    <w:rsid w:val="002A4547"/>
    <w:rsid w:val="002A455D"/>
    <w:rsid w:val="002A45B8"/>
    <w:rsid w:val="002A45BB"/>
    <w:rsid w:val="002A45C2"/>
    <w:rsid w:val="002A45D7"/>
    <w:rsid w:val="002A4605"/>
    <w:rsid w:val="002A460A"/>
    <w:rsid w:val="002A461A"/>
    <w:rsid w:val="002A4625"/>
    <w:rsid w:val="002A4626"/>
    <w:rsid w:val="002A4630"/>
    <w:rsid w:val="002A46A6"/>
    <w:rsid w:val="002A4702"/>
    <w:rsid w:val="002A4798"/>
    <w:rsid w:val="002A47D4"/>
    <w:rsid w:val="002A4808"/>
    <w:rsid w:val="002A482A"/>
    <w:rsid w:val="002A482F"/>
    <w:rsid w:val="002A484A"/>
    <w:rsid w:val="002A4884"/>
    <w:rsid w:val="002A48A1"/>
    <w:rsid w:val="002A48E5"/>
    <w:rsid w:val="002A48EE"/>
    <w:rsid w:val="002A48F8"/>
    <w:rsid w:val="002A490F"/>
    <w:rsid w:val="002A496C"/>
    <w:rsid w:val="002A4989"/>
    <w:rsid w:val="002A499F"/>
    <w:rsid w:val="002A49E5"/>
    <w:rsid w:val="002A49EC"/>
    <w:rsid w:val="002A4A06"/>
    <w:rsid w:val="002A4A11"/>
    <w:rsid w:val="002A4A9C"/>
    <w:rsid w:val="002A4AB5"/>
    <w:rsid w:val="002A4AC2"/>
    <w:rsid w:val="002A4AE1"/>
    <w:rsid w:val="002A4AED"/>
    <w:rsid w:val="002A4B84"/>
    <w:rsid w:val="002A4B91"/>
    <w:rsid w:val="002A4BD5"/>
    <w:rsid w:val="002A4C14"/>
    <w:rsid w:val="002A4C84"/>
    <w:rsid w:val="002A4C86"/>
    <w:rsid w:val="002A4C88"/>
    <w:rsid w:val="002A4D07"/>
    <w:rsid w:val="002A4D10"/>
    <w:rsid w:val="002A4D1D"/>
    <w:rsid w:val="002A4D59"/>
    <w:rsid w:val="002A4D9B"/>
    <w:rsid w:val="002A4DB0"/>
    <w:rsid w:val="002A4DBC"/>
    <w:rsid w:val="002A4E1A"/>
    <w:rsid w:val="002A4E3F"/>
    <w:rsid w:val="002A4E9B"/>
    <w:rsid w:val="002A4EFA"/>
    <w:rsid w:val="002A4F24"/>
    <w:rsid w:val="002A4FAC"/>
    <w:rsid w:val="002A4FEB"/>
    <w:rsid w:val="002A5179"/>
    <w:rsid w:val="002A5181"/>
    <w:rsid w:val="002A51D9"/>
    <w:rsid w:val="002A51F6"/>
    <w:rsid w:val="002A5205"/>
    <w:rsid w:val="002A5211"/>
    <w:rsid w:val="002A521F"/>
    <w:rsid w:val="002A5250"/>
    <w:rsid w:val="002A5288"/>
    <w:rsid w:val="002A52EF"/>
    <w:rsid w:val="002A532E"/>
    <w:rsid w:val="002A5343"/>
    <w:rsid w:val="002A5368"/>
    <w:rsid w:val="002A5392"/>
    <w:rsid w:val="002A53B3"/>
    <w:rsid w:val="002A53D3"/>
    <w:rsid w:val="002A544A"/>
    <w:rsid w:val="002A5462"/>
    <w:rsid w:val="002A5496"/>
    <w:rsid w:val="002A54E4"/>
    <w:rsid w:val="002A54F6"/>
    <w:rsid w:val="002A5513"/>
    <w:rsid w:val="002A551C"/>
    <w:rsid w:val="002A55E5"/>
    <w:rsid w:val="002A560B"/>
    <w:rsid w:val="002A5656"/>
    <w:rsid w:val="002A56B1"/>
    <w:rsid w:val="002A56C2"/>
    <w:rsid w:val="002A56C7"/>
    <w:rsid w:val="002A573A"/>
    <w:rsid w:val="002A5757"/>
    <w:rsid w:val="002A587A"/>
    <w:rsid w:val="002A58D2"/>
    <w:rsid w:val="002A58D3"/>
    <w:rsid w:val="002A58E0"/>
    <w:rsid w:val="002A58E3"/>
    <w:rsid w:val="002A58E7"/>
    <w:rsid w:val="002A58EA"/>
    <w:rsid w:val="002A5938"/>
    <w:rsid w:val="002A5960"/>
    <w:rsid w:val="002A5982"/>
    <w:rsid w:val="002A59B5"/>
    <w:rsid w:val="002A59C9"/>
    <w:rsid w:val="002A5A25"/>
    <w:rsid w:val="002A5B27"/>
    <w:rsid w:val="002A5B29"/>
    <w:rsid w:val="002A5B4C"/>
    <w:rsid w:val="002A5B7F"/>
    <w:rsid w:val="002A5B86"/>
    <w:rsid w:val="002A5BFB"/>
    <w:rsid w:val="002A5C17"/>
    <w:rsid w:val="002A5C23"/>
    <w:rsid w:val="002A5CA5"/>
    <w:rsid w:val="002A5CB8"/>
    <w:rsid w:val="002A5CC9"/>
    <w:rsid w:val="002A5CDE"/>
    <w:rsid w:val="002A5D58"/>
    <w:rsid w:val="002A5D66"/>
    <w:rsid w:val="002A5D8C"/>
    <w:rsid w:val="002A5DE9"/>
    <w:rsid w:val="002A5E56"/>
    <w:rsid w:val="002A5E84"/>
    <w:rsid w:val="002A5E9F"/>
    <w:rsid w:val="002A5F15"/>
    <w:rsid w:val="002A5F34"/>
    <w:rsid w:val="002A5F7E"/>
    <w:rsid w:val="002A5FA4"/>
    <w:rsid w:val="002A5FB9"/>
    <w:rsid w:val="002A5FC2"/>
    <w:rsid w:val="002A6006"/>
    <w:rsid w:val="002A600F"/>
    <w:rsid w:val="002A606B"/>
    <w:rsid w:val="002A6089"/>
    <w:rsid w:val="002A60D7"/>
    <w:rsid w:val="002A6185"/>
    <w:rsid w:val="002A6195"/>
    <w:rsid w:val="002A61DE"/>
    <w:rsid w:val="002A61FD"/>
    <w:rsid w:val="002A6215"/>
    <w:rsid w:val="002A62B8"/>
    <w:rsid w:val="002A62BB"/>
    <w:rsid w:val="002A62C6"/>
    <w:rsid w:val="002A631A"/>
    <w:rsid w:val="002A633B"/>
    <w:rsid w:val="002A63DE"/>
    <w:rsid w:val="002A63F5"/>
    <w:rsid w:val="002A6476"/>
    <w:rsid w:val="002A6493"/>
    <w:rsid w:val="002A649F"/>
    <w:rsid w:val="002A64A4"/>
    <w:rsid w:val="002A6514"/>
    <w:rsid w:val="002A654D"/>
    <w:rsid w:val="002A6576"/>
    <w:rsid w:val="002A65D6"/>
    <w:rsid w:val="002A65E6"/>
    <w:rsid w:val="002A661D"/>
    <w:rsid w:val="002A6697"/>
    <w:rsid w:val="002A66C7"/>
    <w:rsid w:val="002A66DC"/>
    <w:rsid w:val="002A6737"/>
    <w:rsid w:val="002A6745"/>
    <w:rsid w:val="002A6805"/>
    <w:rsid w:val="002A6838"/>
    <w:rsid w:val="002A6886"/>
    <w:rsid w:val="002A68EA"/>
    <w:rsid w:val="002A68F7"/>
    <w:rsid w:val="002A6945"/>
    <w:rsid w:val="002A697D"/>
    <w:rsid w:val="002A6987"/>
    <w:rsid w:val="002A6992"/>
    <w:rsid w:val="002A69FE"/>
    <w:rsid w:val="002A6A31"/>
    <w:rsid w:val="002A6A38"/>
    <w:rsid w:val="002A6A50"/>
    <w:rsid w:val="002A6A65"/>
    <w:rsid w:val="002A6AC3"/>
    <w:rsid w:val="002A6AD9"/>
    <w:rsid w:val="002A6AE5"/>
    <w:rsid w:val="002A6AF7"/>
    <w:rsid w:val="002A6B3C"/>
    <w:rsid w:val="002A6BCA"/>
    <w:rsid w:val="002A6BDA"/>
    <w:rsid w:val="002A6C2E"/>
    <w:rsid w:val="002A6C5D"/>
    <w:rsid w:val="002A6C72"/>
    <w:rsid w:val="002A6D10"/>
    <w:rsid w:val="002A6D1A"/>
    <w:rsid w:val="002A6D27"/>
    <w:rsid w:val="002A6D2F"/>
    <w:rsid w:val="002A6D7B"/>
    <w:rsid w:val="002A6DF6"/>
    <w:rsid w:val="002A6E5B"/>
    <w:rsid w:val="002A6E66"/>
    <w:rsid w:val="002A6E6F"/>
    <w:rsid w:val="002A6E8A"/>
    <w:rsid w:val="002A6E91"/>
    <w:rsid w:val="002A6EA2"/>
    <w:rsid w:val="002A6F01"/>
    <w:rsid w:val="002A6F82"/>
    <w:rsid w:val="002A6FD4"/>
    <w:rsid w:val="002A7010"/>
    <w:rsid w:val="002A7044"/>
    <w:rsid w:val="002A704E"/>
    <w:rsid w:val="002A7071"/>
    <w:rsid w:val="002A70AE"/>
    <w:rsid w:val="002A70B3"/>
    <w:rsid w:val="002A70B7"/>
    <w:rsid w:val="002A712A"/>
    <w:rsid w:val="002A7136"/>
    <w:rsid w:val="002A7148"/>
    <w:rsid w:val="002A714D"/>
    <w:rsid w:val="002A7166"/>
    <w:rsid w:val="002A7183"/>
    <w:rsid w:val="002A71F8"/>
    <w:rsid w:val="002A7242"/>
    <w:rsid w:val="002A727A"/>
    <w:rsid w:val="002A730C"/>
    <w:rsid w:val="002A7311"/>
    <w:rsid w:val="002A7314"/>
    <w:rsid w:val="002A7323"/>
    <w:rsid w:val="002A73F8"/>
    <w:rsid w:val="002A743D"/>
    <w:rsid w:val="002A7474"/>
    <w:rsid w:val="002A747E"/>
    <w:rsid w:val="002A74BE"/>
    <w:rsid w:val="002A74DC"/>
    <w:rsid w:val="002A750B"/>
    <w:rsid w:val="002A758A"/>
    <w:rsid w:val="002A7592"/>
    <w:rsid w:val="002A75AB"/>
    <w:rsid w:val="002A75B8"/>
    <w:rsid w:val="002A75CC"/>
    <w:rsid w:val="002A766D"/>
    <w:rsid w:val="002A7704"/>
    <w:rsid w:val="002A772C"/>
    <w:rsid w:val="002A776F"/>
    <w:rsid w:val="002A778D"/>
    <w:rsid w:val="002A77EC"/>
    <w:rsid w:val="002A77EF"/>
    <w:rsid w:val="002A782B"/>
    <w:rsid w:val="002A7847"/>
    <w:rsid w:val="002A785C"/>
    <w:rsid w:val="002A788C"/>
    <w:rsid w:val="002A7896"/>
    <w:rsid w:val="002A792B"/>
    <w:rsid w:val="002A79A1"/>
    <w:rsid w:val="002A79CD"/>
    <w:rsid w:val="002A79E4"/>
    <w:rsid w:val="002A7A00"/>
    <w:rsid w:val="002A7A0A"/>
    <w:rsid w:val="002A7A94"/>
    <w:rsid w:val="002A7AA2"/>
    <w:rsid w:val="002A7AF0"/>
    <w:rsid w:val="002A7B44"/>
    <w:rsid w:val="002A7B63"/>
    <w:rsid w:val="002A7BB1"/>
    <w:rsid w:val="002A7C67"/>
    <w:rsid w:val="002A7C87"/>
    <w:rsid w:val="002A7C9D"/>
    <w:rsid w:val="002A7CA6"/>
    <w:rsid w:val="002A7CA8"/>
    <w:rsid w:val="002A7D6A"/>
    <w:rsid w:val="002A7D91"/>
    <w:rsid w:val="002A7D98"/>
    <w:rsid w:val="002A7DAA"/>
    <w:rsid w:val="002A7DD9"/>
    <w:rsid w:val="002A7E38"/>
    <w:rsid w:val="002A7E63"/>
    <w:rsid w:val="002A7E8F"/>
    <w:rsid w:val="002A7E91"/>
    <w:rsid w:val="002A7EB2"/>
    <w:rsid w:val="002A7EF6"/>
    <w:rsid w:val="002A7F93"/>
    <w:rsid w:val="002B006F"/>
    <w:rsid w:val="002B00BD"/>
    <w:rsid w:val="002B00E3"/>
    <w:rsid w:val="002B0127"/>
    <w:rsid w:val="002B0129"/>
    <w:rsid w:val="002B0156"/>
    <w:rsid w:val="002B0168"/>
    <w:rsid w:val="002B0172"/>
    <w:rsid w:val="002B01BD"/>
    <w:rsid w:val="002B01C6"/>
    <w:rsid w:val="002B027A"/>
    <w:rsid w:val="002B0283"/>
    <w:rsid w:val="002B0294"/>
    <w:rsid w:val="002B029A"/>
    <w:rsid w:val="002B0330"/>
    <w:rsid w:val="002B03F7"/>
    <w:rsid w:val="002B0415"/>
    <w:rsid w:val="002B047D"/>
    <w:rsid w:val="002B04B9"/>
    <w:rsid w:val="002B055C"/>
    <w:rsid w:val="002B05A4"/>
    <w:rsid w:val="002B0640"/>
    <w:rsid w:val="002B0653"/>
    <w:rsid w:val="002B065A"/>
    <w:rsid w:val="002B068B"/>
    <w:rsid w:val="002B06D7"/>
    <w:rsid w:val="002B070A"/>
    <w:rsid w:val="002B0725"/>
    <w:rsid w:val="002B0742"/>
    <w:rsid w:val="002B0758"/>
    <w:rsid w:val="002B0762"/>
    <w:rsid w:val="002B0790"/>
    <w:rsid w:val="002B07FC"/>
    <w:rsid w:val="002B0823"/>
    <w:rsid w:val="002B0868"/>
    <w:rsid w:val="002B0896"/>
    <w:rsid w:val="002B08EB"/>
    <w:rsid w:val="002B0913"/>
    <w:rsid w:val="002B09C7"/>
    <w:rsid w:val="002B09CC"/>
    <w:rsid w:val="002B09D9"/>
    <w:rsid w:val="002B09DA"/>
    <w:rsid w:val="002B0A1A"/>
    <w:rsid w:val="002B0A3C"/>
    <w:rsid w:val="002B0A3E"/>
    <w:rsid w:val="002B0A41"/>
    <w:rsid w:val="002B0A53"/>
    <w:rsid w:val="002B0AB1"/>
    <w:rsid w:val="002B0AEA"/>
    <w:rsid w:val="002B0AF5"/>
    <w:rsid w:val="002B0B28"/>
    <w:rsid w:val="002B0B9B"/>
    <w:rsid w:val="002B0B9F"/>
    <w:rsid w:val="002B0BD7"/>
    <w:rsid w:val="002B0C2C"/>
    <w:rsid w:val="002B0C77"/>
    <w:rsid w:val="002B0CB0"/>
    <w:rsid w:val="002B0D56"/>
    <w:rsid w:val="002B0DA9"/>
    <w:rsid w:val="002B0DD9"/>
    <w:rsid w:val="002B0DE3"/>
    <w:rsid w:val="002B0E0A"/>
    <w:rsid w:val="002B0E4E"/>
    <w:rsid w:val="002B0E78"/>
    <w:rsid w:val="002B0EC6"/>
    <w:rsid w:val="002B0ED3"/>
    <w:rsid w:val="002B0EDC"/>
    <w:rsid w:val="002B0F21"/>
    <w:rsid w:val="002B0F41"/>
    <w:rsid w:val="002B0F66"/>
    <w:rsid w:val="002B0F77"/>
    <w:rsid w:val="002B0F82"/>
    <w:rsid w:val="002B0FBC"/>
    <w:rsid w:val="002B0FBE"/>
    <w:rsid w:val="002B0FD1"/>
    <w:rsid w:val="002B1057"/>
    <w:rsid w:val="002B1076"/>
    <w:rsid w:val="002B109F"/>
    <w:rsid w:val="002B10DC"/>
    <w:rsid w:val="002B1111"/>
    <w:rsid w:val="002B1146"/>
    <w:rsid w:val="002B1170"/>
    <w:rsid w:val="002B120D"/>
    <w:rsid w:val="002B1240"/>
    <w:rsid w:val="002B128F"/>
    <w:rsid w:val="002B12A2"/>
    <w:rsid w:val="002B133D"/>
    <w:rsid w:val="002B1347"/>
    <w:rsid w:val="002B1354"/>
    <w:rsid w:val="002B1392"/>
    <w:rsid w:val="002B1399"/>
    <w:rsid w:val="002B1529"/>
    <w:rsid w:val="002B1545"/>
    <w:rsid w:val="002B1587"/>
    <w:rsid w:val="002B15E8"/>
    <w:rsid w:val="002B1603"/>
    <w:rsid w:val="002B162F"/>
    <w:rsid w:val="002B1657"/>
    <w:rsid w:val="002B1677"/>
    <w:rsid w:val="002B1700"/>
    <w:rsid w:val="002B171B"/>
    <w:rsid w:val="002B171C"/>
    <w:rsid w:val="002B1724"/>
    <w:rsid w:val="002B173F"/>
    <w:rsid w:val="002B176E"/>
    <w:rsid w:val="002B177F"/>
    <w:rsid w:val="002B17AA"/>
    <w:rsid w:val="002B17B3"/>
    <w:rsid w:val="002B17D1"/>
    <w:rsid w:val="002B1815"/>
    <w:rsid w:val="002B1876"/>
    <w:rsid w:val="002B187E"/>
    <w:rsid w:val="002B1891"/>
    <w:rsid w:val="002B18A2"/>
    <w:rsid w:val="002B18A8"/>
    <w:rsid w:val="002B18CE"/>
    <w:rsid w:val="002B18D4"/>
    <w:rsid w:val="002B190A"/>
    <w:rsid w:val="002B194E"/>
    <w:rsid w:val="002B197D"/>
    <w:rsid w:val="002B1982"/>
    <w:rsid w:val="002B19AE"/>
    <w:rsid w:val="002B19B0"/>
    <w:rsid w:val="002B19B1"/>
    <w:rsid w:val="002B19C0"/>
    <w:rsid w:val="002B1A36"/>
    <w:rsid w:val="002B1A6B"/>
    <w:rsid w:val="002B1AA2"/>
    <w:rsid w:val="002B1AB1"/>
    <w:rsid w:val="002B1ABD"/>
    <w:rsid w:val="002B1AE7"/>
    <w:rsid w:val="002B1B1F"/>
    <w:rsid w:val="002B1B5D"/>
    <w:rsid w:val="002B1B60"/>
    <w:rsid w:val="002B1B6D"/>
    <w:rsid w:val="002B1BB2"/>
    <w:rsid w:val="002B1BC8"/>
    <w:rsid w:val="002B1BE0"/>
    <w:rsid w:val="002B1BF8"/>
    <w:rsid w:val="002B1C18"/>
    <w:rsid w:val="002B1C1A"/>
    <w:rsid w:val="002B1C21"/>
    <w:rsid w:val="002B1C2B"/>
    <w:rsid w:val="002B1C5B"/>
    <w:rsid w:val="002B1CDE"/>
    <w:rsid w:val="002B1CE0"/>
    <w:rsid w:val="002B1CE9"/>
    <w:rsid w:val="002B1CF4"/>
    <w:rsid w:val="002B1D1A"/>
    <w:rsid w:val="002B1D2E"/>
    <w:rsid w:val="002B1D56"/>
    <w:rsid w:val="002B1DBE"/>
    <w:rsid w:val="002B1DEE"/>
    <w:rsid w:val="002B1E75"/>
    <w:rsid w:val="002B1E8B"/>
    <w:rsid w:val="002B1E98"/>
    <w:rsid w:val="002B1E9B"/>
    <w:rsid w:val="002B1EA0"/>
    <w:rsid w:val="002B1EE2"/>
    <w:rsid w:val="002B1F2E"/>
    <w:rsid w:val="002B1F43"/>
    <w:rsid w:val="002B1F5E"/>
    <w:rsid w:val="002B1F72"/>
    <w:rsid w:val="002B1F94"/>
    <w:rsid w:val="002B1FD4"/>
    <w:rsid w:val="002B1FF4"/>
    <w:rsid w:val="002B2003"/>
    <w:rsid w:val="002B2010"/>
    <w:rsid w:val="002B2029"/>
    <w:rsid w:val="002B2048"/>
    <w:rsid w:val="002B2058"/>
    <w:rsid w:val="002B2066"/>
    <w:rsid w:val="002B209B"/>
    <w:rsid w:val="002B20AF"/>
    <w:rsid w:val="002B20BB"/>
    <w:rsid w:val="002B20D0"/>
    <w:rsid w:val="002B20DF"/>
    <w:rsid w:val="002B2108"/>
    <w:rsid w:val="002B2131"/>
    <w:rsid w:val="002B2148"/>
    <w:rsid w:val="002B215E"/>
    <w:rsid w:val="002B21A3"/>
    <w:rsid w:val="002B21BC"/>
    <w:rsid w:val="002B2299"/>
    <w:rsid w:val="002B22F0"/>
    <w:rsid w:val="002B24A8"/>
    <w:rsid w:val="002B24FF"/>
    <w:rsid w:val="002B2559"/>
    <w:rsid w:val="002B25A2"/>
    <w:rsid w:val="002B25A4"/>
    <w:rsid w:val="002B2622"/>
    <w:rsid w:val="002B26C0"/>
    <w:rsid w:val="002B26FB"/>
    <w:rsid w:val="002B26FD"/>
    <w:rsid w:val="002B273C"/>
    <w:rsid w:val="002B2743"/>
    <w:rsid w:val="002B2749"/>
    <w:rsid w:val="002B2755"/>
    <w:rsid w:val="002B2762"/>
    <w:rsid w:val="002B277B"/>
    <w:rsid w:val="002B2787"/>
    <w:rsid w:val="002B27C7"/>
    <w:rsid w:val="002B27E3"/>
    <w:rsid w:val="002B27E9"/>
    <w:rsid w:val="002B286B"/>
    <w:rsid w:val="002B28AD"/>
    <w:rsid w:val="002B2910"/>
    <w:rsid w:val="002B2951"/>
    <w:rsid w:val="002B29A3"/>
    <w:rsid w:val="002B29E3"/>
    <w:rsid w:val="002B29F7"/>
    <w:rsid w:val="002B29FD"/>
    <w:rsid w:val="002B2A46"/>
    <w:rsid w:val="002B2A4F"/>
    <w:rsid w:val="002B2A57"/>
    <w:rsid w:val="002B2A58"/>
    <w:rsid w:val="002B2A70"/>
    <w:rsid w:val="002B2A95"/>
    <w:rsid w:val="002B2B50"/>
    <w:rsid w:val="002B2B67"/>
    <w:rsid w:val="002B2C33"/>
    <w:rsid w:val="002B2C40"/>
    <w:rsid w:val="002B2C47"/>
    <w:rsid w:val="002B2C93"/>
    <w:rsid w:val="002B2CC1"/>
    <w:rsid w:val="002B2CF0"/>
    <w:rsid w:val="002B2D7F"/>
    <w:rsid w:val="002B2D92"/>
    <w:rsid w:val="002B2E03"/>
    <w:rsid w:val="002B2E2A"/>
    <w:rsid w:val="002B2EAF"/>
    <w:rsid w:val="002B2EC9"/>
    <w:rsid w:val="002B2F37"/>
    <w:rsid w:val="002B2F59"/>
    <w:rsid w:val="002B2F7D"/>
    <w:rsid w:val="002B2FA5"/>
    <w:rsid w:val="002B2FB4"/>
    <w:rsid w:val="002B3020"/>
    <w:rsid w:val="002B3085"/>
    <w:rsid w:val="002B30C1"/>
    <w:rsid w:val="002B3103"/>
    <w:rsid w:val="002B3125"/>
    <w:rsid w:val="002B3129"/>
    <w:rsid w:val="002B31DE"/>
    <w:rsid w:val="002B31E2"/>
    <w:rsid w:val="002B3236"/>
    <w:rsid w:val="002B3295"/>
    <w:rsid w:val="002B32B1"/>
    <w:rsid w:val="002B32C6"/>
    <w:rsid w:val="002B32F4"/>
    <w:rsid w:val="002B3337"/>
    <w:rsid w:val="002B3394"/>
    <w:rsid w:val="002B339A"/>
    <w:rsid w:val="002B33E2"/>
    <w:rsid w:val="002B3401"/>
    <w:rsid w:val="002B3407"/>
    <w:rsid w:val="002B3501"/>
    <w:rsid w:val="002B3513"/>
    <w:rsid w:val="002B3514"/>
    <w:rsid w:val="002B3541"/>
    <w:rsid w:val="002B3546"/>
    <w:rsid w:val="002B3573"/>
    <w:rsid w:val="002B35D2"/>
    <w:rsid w:val="002B3603"/>
    <w:rsid w:val="002B3617"/>
    <w:rsid w:val="002B361F"/>
    <w:rsid w:val="002B3656"/>
    <w:rsid w:val="002B36AA"/>
    <w:rsid w:val="002B36DB"/>
    <w:rsid w:val="002B371A"/>
    <w:rsid w:val="002B3754"/>
    <w:rsid w:val="002B3786"/>
    <w:rsid w:val="002B3795"/>
    <w:rsid w:val="002B379A"/>
    <w:rsid w:val="002B3860"/>
    <w:rsid w:val="002B3861"/>
    <w:rsid w:val="002B3863"/>
    <w:rsid w:val="002B38D4"/>
    <w:rsid w:val="002B38E7"/>
    <w:rsid w:val="002B392D"/>
    <w:rsid w:val="002B3957"/>
    <w:rsid w:val="002B39C9"/>
    <w:rsid w:val="002B39EB"/>
    <w:rsid w:val="002B3A66"/>
    <w:rsid w:val="002B3AD5"/>
    <w:rsid w:val="002B3B6A"/>
    <w:rsid w:val="002B3B6E"/>
    <w:rsid w:val="002B3B87"/>
    <w:rsid w:val="002B3C08"/>
    <w:rsid w:val="002B3C9C"/>
    <w:rsid w:val="002B3CFF"/>
    <w:rsid w:val="002B3D30"/>
    <w:rsid w:val="002B3D67"/>
    <w:rsid w:val="002B3DDD"/>
    <w:rsid w:val="002B3DE7"/>
    <w:rsid w:val="002B3E01"/>
    <w:rsid w:val="002B3EC8"/>
    <w:rsid w:val="002B3EE1"/>
    <w:rsid w:val="002B3F4B"/>
    <w:rsid w:val="002B3F8C"/>
    <w:rsid w:val="002B401A"/>
    <w:rsid w:val="002B40E2"/>
    <w:rsid w:val="002B411A"/>
    <w:rsid w:val="002B4130"/>
    <w:rsid w:val="002B4152"/>
    <w:rsid w:val="002B41B3"/>
    <w:rsid w:val="002B41DD"/>
    <w:rsid w:val="002B421B"/>
    <w:rsid w:val="002B425D"/>
    <w:rsid w:val="002B4287"/>
    <w:rsid w:val="002B42A3"/>
    <w:rsid w:val="002B4301"/>
    <w:rsid w:val="002B4355"/>
    <w:rsid w:val="002B43AF"/>
    <w:rsid w:val="002B43E3"/>
    <w:rsid w:val="002B440D"/>
    <w:rsid w:val="002B4477"/>
    <w:rsid w:val="002B44AF"/>
    <w:rsid w:val="002B4502"/>
    <w:rsid w:val="002B451A"/>
    <w:rsid w:val="002B4528"/>
    <w:rsid w:val="002B452A"/>
    <w:rsid w:val="002B4559"/>
    <w:rsid w:val="002B45BB"/>
    <w:rsid w:val="002B45C8"/>
    <w:rsid w:val="002B45E7"/>
    <w:rsid w:val="002B45F5"/>
    <w:rsid w:val="002B463D"/>
    <w:rsid w:val="002B46AF"/>
    <w:rsid w:val="002B46D6"/>
    <w:rsid w:val="002B46E8"/>
    <w:rsid w:val="002B471B"/>
    <w:rsid w:val="002B47D8"/>
    <w:rsid w:val="002B47D9"/>
    <w:rsid w:val="002B47F6"/>
    <w:rsid w:val="002B4846"/>
    <w:rsid w:val="002B4871"/>
    <w:rsid w:val="002B4881"/>
    <w:rsid w:val="002B488B"/>
    <w:rsid w:val="002B48A3"/>
    <w:rsid w:val="002B48EF"/>
    <w:rsid w:val="002B498A"/>
    <w:rsid w:val="002B4A1E"/>
    <w:rsid w:val="002B4A32"/>
    <w:rsid w:val="002B4A71"/>
    <w:rsid w:val="002B4A72"/>
    <w:rsid w:val="002B4A87"/>
    <w:rsid w:val="002B4AD0"/>
    <w:rsid w:val="002B4AF4"/>
    <w:rsid w:val="002B4B45"/>
    <w:rsid w:val="002B4B80"/>
    <w:rsid w:val="002B4B9E"/>
    <w:rsid w:val="002B4BA8"/>
    <w:rsid w:val="002B4BD1"/>
    <w:rsid w:val="002B4BE3"/>
    <w:rsid w:val="002B4BEF"/>
    <w:rsid w:val="002B4C55"/>
    <w:rsid w:val="002B4C89"/>
    <w:rsid w:val="002B4CAC"/>
    <w:rsid w:val="002B4CE7"/>
    <w:rsid w:val="002B4D14"/>
    <w:rsid w:val="002B4DC0"/>
    <w:rsid w:val="002B4DD7"/>
    <w:rsid w:val="002B4E72"/>
    <w:rsid w:val="002B4E7A"/>
    <w:rsid w:val="002B4E82"/>
    <w:rsid w:val="002B4EC2"/>
    <w:rsid w:val="002B4F07"/>
    <w:rsid w:val="002B4F2E"/>
    <w:rsid w:val="002B4F76"/>
    <w:rsid w:val="002B4FF7"/>
    <w:rsid w:val="002B5021"/>
    <w:rsid w:val="002B505F"/>
    <w:rsid w:val="002B509A"/>
    <w:rsid w:val="002B50BD"/>
    <w:rsid w:val="002B5110"/>
    <w:rsid w:val="002B514B"/>
    <w:rsid w:val="002B5185"/>
    <w:rsid w:val="002B5233"/>
    <w:rsid w:val="002B5236"/>
    <w:rsid w:val="002B5269"/>
    <w:rsid w:val="002B527F"/>
    <w:rsid w:val="002B52CA"/>
    <w:rsid w:val="002B5341"/>
    <w:rsid w:val="002B53DB"/>
    <w:rsid w:val="002B53F0"/>
    <w:rsid w:val="002B541A"/>
    <w:rsid w:val="002B5420"/>
    <w:rsid w:val="002B5423"/>
    <w:rsid w:val="002B5477"/>
    <w:rsid w:val="002B54DE"/>
    <w:rsid w:val="002B54F5"/>
    <w:rsid w:val="002B54FE"/>
    <w:rsid w:val="002B5539"/>
    <w:rsid w:val="002B556C"/>
    <w:rsid w:val="002B55F5"/>
    <w:rsid w:val="002B55FE"/>
    <w:rsid w:val="002B563C"/>
    <w:rsid w:val="002B5649"/>
    <w:rsid w:val="002B564D"/>
    <w:rsid w:val="002B5710"/>
    <w:rsid w:val="002B5733"/>
    <w:rsid w:val="002B5759"/>
    <w:rsid w:val="002B57A4"/>
    <w:rsid w:val="002B57E2"/>
    <w:rsid w:val="002B580D"/>
    <w:rsid w:val="002B5878"/>
    <w:rsid w:val="002B58B4"/>
    <w:rsid w:val="002B596E"/>
    <w:rsid w:val="002B5979"/>
    <w:rsid w:val="002B5987"/>
    <w:rsid w:val="002B59B5"/>
    <w:rsid w:val="002B59B9"/>
    <w:rsid w:val="002B59E3"/>
    <w:rsid w:val="002B5A4F"/>
    <w:rsid w:val="002B5A7F"/>
    <w:rsid w:val="002B5A87"/>
    <w:rsid w:val="002B5A95"/>
    <w:rsid w:val="002B5AB1"/>
    <w:rsid w:val="002B5AC5"/>
    <w:rsid w:val="002B5ACD"/>
    <w:rsid w:val="002B5AE7"/>
    <w:rsid w:val="002B5AF2"/>
    <w:rsid w:val="002B5AFE"/>
    <w:rsid w:val="002B5B1C"/>
    <w:rsid w:val="002B5B1D"/>
    <w:rsid w:val="002B5B2F"/>
    <w:rsid w:val="002B5C0E"/>
    <w:rsid w:val="002B5C6E"/>
    <w:rsid w:val="002B5C89"/>
    <w:rsid w:val="002B5CCF"/>
    <w:rsid w:val="002B5D4C"/>
    <w:rsid w:val="002B5D5F"/>
    <w:rsid w:val="002B5D76"/>
    <w:rsid w:val="002B5DE4"/>
    <w:rsid w:val="002B5E72"/>
    <w:rsid w:val="002B5E85"/>
    <w:rsid w:val="002B5F2A"/>
    <w:rsid w:val="002B5F48"/>
    <w:rsid w:val="002B5F72"/>
    <w:rsid w:val="002B6029"/>
    <w:rsid w:val="002B606E"/>
    <w:rsid w:val="002B6099"/>
    <w:rsid w:val="002B60E3"/>
    <w:rsid w:val="002B6103"/>
    <w:rsid w:val="002B6125"/>
    <w:rsid w:val="002B612F"/>
    <w:rsid w:val="002B6151"/>
    <w:rsid w:val="002B6160"/>
    <w:rsid w:val="002B61CF"/>
    <w:rsid w:val="002B6228"/>
    <w:rsid w:val="002B62A8"/>
    <w:rsid w:val="002B6344"/>
    <w:rsid w:val="002B6352"/>
    <w:rsid w:val="002B6396"/>
    <w:rsid w:val="002B63F5"/>
    <w:rsid w:val="002B6418"/>
    <w:rsid w:val="002B6429"/>
    <w:rsid w:val="002B649A"/>
    <w:rsid w:val="002B64A7"/>
    <w:rsid w:val="002B64D3"/>
    <w:rsid w:val="002B652C"/>
    <w:rsid w:val="002B6549"/>
    <w:rsid w:val="002B65BB"/>
    <w:rsid w:val="002B65D7"/>
    <w:rsid w:val="002B65F8"/>
    <w:rsid w:val="002B6624"/>
    <w:rsid w:val="002B6638"/>
    <w:rsid w:val="002B664B"/>
    <w:rsid w:val="002B669D"/>
    <w:rsid w:val="002B66D4"/>
    <w:rsid w:val="002B66D6"/>
    <w:rsid w:val="002B66EC"/>
    <w:rsid w:val="002B6707"/>
    <w:rsid w:val="002B6750"/>
    <w:rsid w:val="002B688A"/>
    <w:rsid w:val="002B6891"/>
    <w:rsid w:val="002B693A"/>
    <w:rsid w:val="002B6958"/>
    <w:rsid w:val="002B6961"/>
    <w:rsid w:val="002B6962"/>
    <w:rsid w:val="002B6968"/>
    <w:rsid w:val="002B6985"/>
    <w:rsid w:val="002B6996"/>
    <w:rsid w:val="002B69BC"/>
    <w:rsid w:val="002B6B05"/>
    <w:rsid w:val="002B6B0C"/>
    <w:rsid w:val="002B6B71"/>
    <w:rsid w:val="002B6B80"/>
    <w:rsid w:val="002B6C43"/>
    <w:rsid w:val="002B6C4C"/>
    <w:rsid w:val="002B6C74"/>
    <w:rsid w:val="002B6C8B"/>
    <w:rsid w:val="002B6C9B"/>
    <w:rsid w:val="002B6CCD"/>
    <w:rsid w:val="002B6D18"/>
    <w:rsid w:val="002B6D48"/>
    <w:rsid w:val="002B6D51"/>
    <w:rsid w:val="002B6D80"/>
    <w:rsid w:val="002B6D82"/>
    <w:rsid w:val="002B6D8F"/>
    <w:rsid w:val="002B6DC2"/>
    <w:rsid w:val="002B6DDF"/>
    <w:rsid w:val="002B6E23"/>
    <w:rsid w:val="002B6E56"/>
    <w:rsid w:val="002B6E6B"/>
    <w:rsid w:val="002B6EC0"/>
    <w:rsid w:val="002B6EC7"/>
    <w:rsid w:val="002B6EDC"/>
    <w:rsid w:val="002B6F60"/>
    <w:rsid w:val="002B7032"/>
    <w:rsid w:val="002B7049"/>
    <w:rsid w:val="002B7078"/>
    <w:rsid w:val="002B708E"/>
    <w:rsid w:val="002B7093"/>
    <w:rsid w:val="002B70A3"/>
    <w:rsid w:val="002B70F8"/>
    <w:rsid w:val="002B7158"/>
    <w:rsid w:val="002B717A"/>
    <w:rsid w:val="002B719A"/>
    <w:rsid w:val="002B71CA"/>
    <w:rsid w:val="002B71EE"/>
    <w:rsid w:val="002B7229"/>
    <w:rsid w:val="002B722D"/>
    <w:rsid w:val="002B7239"/>
    <w:rsid w:val="002B7243"/>
    <w:rsid w:val="002B7268"/>
    <w:rsid w:val="002B72F4"/>
    <w:rsid w:val="002B7387"/>
    <w:rsid w:val="002B73D6"/>
    <w:rsid w:val="002B73EF"/>
    <w:rsid w:val="002B7402"/>
    <w:rsid w:val="002B7411"/>
    <w:rsid w:val="002B7417"/>
    <w:rsid w:val="002B7423"/>
    <w:rsid w:val="002B7425"/>
    <w:rsid w:val="002B7435"/>
    <w:rsid w:val="002B744C"/>
    <w:rsid w:val="002B74AF"/>
    <w:rsid w:val="002B74B7"/>
    <w:rsid w:val="002B750D"/>
    <w:rsid w:val="002B7517"/>
    <w:rsid w:val="002B7560"/>
    <w:rsid w:val="002B75F9"/>
    <w:rsid w:val="002B75FE"/>
    <w:rsid w:val="002B7662"/>
    <w:rsid w:val="002B769D"/>
    <w:rsid w:val="002B76BA"/>
    <w:rsid w:val="002B76E1"/>
    <w:rsid w:val="002B77F8"/>
    <w:rsid w:val="002B780B"/>
    <w:rsid w:val="002B786F"/>
    <w:rsid w:val="002B7900"/>
    <w:rsid w:val="002B7901"/>
    <w:rsid w:val="002B7906"/>
    <w:rsid w:val="002B792B"/>
    <w:rsid w:val="002B7983"/>
    <w:rsid w:val="002B79F5"/>
    <w:rsid w:val="002B79FD"/>
    <w:rsid w:val="002B7A04"/>
    <w:rsid w:val="002B7A1C"/>
    <w:rsid w:val="002B7A26"/>
    <w:rsid w:val="002B7A4D"/>
    <w:rsid w:val="002B7A66"/>
    <w:rsid w:val="002B7A68"/>
    <w:rsid w:val="002B7AA8"/>
    <w:rsid w:val="002B7AE5"/>
    <w:rsid w:val="002B7B23"/>
    <w:rsid w:val="002B7B58"/>
    <w:rsid w:val="002B7B6C"/>
    <w:rsid w:val="002B7B70"/>
    <w:rsid w:val="002B7C4F"/>
    <w:rsid w:val="002B7C56"/>
    <w:rsid w:val="002B7CFD"/>
    <w:rsid w:val="002B7D0B"/>
    <w:rsid w:val="002B7D23"/>
    <w:rsid w:val="002B7D3C"/>
    <w:rsid w:val="002B7D8B"/>
    <w:rsid w:val="002B7DA7"/>
    <w:rsid w:val="002B7DB8"/>
    <w:rsid w:val="002B7DDD"/>
    <w:rsid w:val="002B7E02"/>
    <w:rsid w:val="002B7E26"/>
    <w:rsid w:val="002B7EF8"/>
    <w:rsid w:val="002B7F15"/>
    <w:rsid w:val="002B7F2C"/>
    <w:rsid w:val="002B7F68"/>
    <w:rsid w:val="002B7F9B"/>
    <w:rsid w:val="002B7FB0"/>
    <w:rsid w:val="002C006E"/>
    <w:rsid w:val="002C00A8"/>
    <w:rsid w:val="002C00E2"/>
    <w:rsid w:val="002C0125"/>
    <w:rsid w:val="002C01A4"/>
    <w:rsid w:val="002C01C6"/>
    <w:rsid w:val="002C01DA"/>
    <w:rsid w:val="002C01EE"/>
    <w:rsid w:val="002C026F"/>
    <w:rsid w:val="002C02A7"/>
    <w:rsid w:val="002C02BD"/>
    <w:rsid w:val="002C02C7"/>
    <w:rsid w:val="002C02EC"/>
    <w:rsid w:val="002C0325"/>
    <w:rsid w:val="002C035B"/>
    <w:rsid w:val="002C03AA"/>
    <w:rsid w:val="002C03E9"/>
    <w:rsid w:val="002C03F1"/>
    <w:rsid w:val="002C0402"/>
    <w:rsid w:val="002C042A"/>
    <w:rsid w:val="002C047F"/>
    <w:rsid w:val="002C0481"/>
    <w:rsid w:val="002C05A0"/>
    <w:rsid w:val="002C05BE"/>
    <w:rsid w:val="002C05C9"/>
    <w:rsid w:val="002C05FE"/>
    <w:rsid w:val="002C061F"/>
    <w:rsid w:val="002C0645"/>
    <w:rsid w:val="002C066D"/>
    <w:rsid w:val="002C0697"/>
    <w:rsid w:val="002C06AF"/>
    <w:rsid w:val="002C06DF"/>
    <w:rsid w:val="002C071C"/>
    <w:rsid w:val="002C076C"/>
    <w:rsid w:val="002C0875"/>
    <w:rsid w:val="002C0896"/>
    <w:rsid w:val="002C0927"/>
    <w:rsid w:val="002C092F"/>
    <w:rsid w:val="002C0947"/>
    <w:rsid w:val="002C099C"/>
    <w:rsid w:val="002C09AA"/>
    <w:rsid w:val="002C09DA"/>
    <w:rsid w:val="002C09E9"/>
    <w:rsid w:val="002C09F8"/>
    <w:rsid w:val="002C0A20"/>
    <w:rsid w:val="002C0AB2"/>
    <w:rsid w:val="002C0AE0"/>
    <w:rsid w:val="002C0B09"/>
    <w:rsid w:val="002C0B52"/>
    <w:rsid w:val="002C0B64"/>
    <w:rsid w:val="002C0B74"/>
    <w:rsid w:val="002C0B9D"/>
    <w:rsid w:val="002C0C1C"/>
    <w:rsid w:val="002C0C54"/>
    <w:rsid w:val="002C0CAC"/>
    <w:rsid w:val="002C0CE3"/>
    <w:rsid w:val="002C0CEB"/>
    <w:rsid w:val="002C0D19"/>
    <w:rsid w:val="002C0D50"/>
    <w:rsid w:val="002C0D57"/>
    <w:rsid w:val="002C0D60"/>
    <w:rsid w:val="002C0DA7"/>
    <w:rsid w:val="002C0DCF"/>
    <w:rsid w:val="002C0DDD"/>
    <w:rsid w:val="002C0E0E"/>
    <w:rsid w:val="002C0E48"/>
    <w:rsid w:val="002C0E49"/>
    <w:rsid w:val="002C0E53"/>
    <w:rsid w:val="002C0E8F"/>
    <w:rsid w:val="002C0F0A"/>
    <w:rsid w:val="002C0F29"/>
    <w:rsid w:val="002C0F38"/>
    <w:rsid w:val="002C0F53"/>
    <w:rsid w:val="002C0F55"/>
    <w:rsid w:val="002C1019"/>
    <w:rsid w:val="002C1056"/>
    <w:rsid w:val="002C106E"/>
    <w:rsid w:val="002C108E"/>
    <w:rsid w:val="002C11BA"/>
    <w:rsid w:val="002C11E1"/>
    <w:rsid w:val="002C1247"/>
    <w:rsid w:val="002C12DD"/>
    <w:rsid w:val="002C12E1"/>
    <w:rsid w:val="002C1307"/>
    <w:rsid w:val="002C1327"/>
    <w:rsid w:val="002C1365"/>
    <w:rsid w:val="002C1372"/>
    <w:rsid w:val="002C13A9"/>
    <w:rsid w:val="002C13E2"/>
    <w:rsid w:val="002C13F7"/>
    <w:rsid w:val="002C1421"/>
    <w:rsid w:val="002C143E"/>
    <w:rsid w:val="002C146E"/>
    <w:rsid w:val="002C1473"/>
    <w:rsid w:val="002C1478"/>
    <w:rsid w:val="002C1479"/>
    <w:rsid w:val="002C1489"/>
    <w:rsid w:val="002C14A5"/>
    <w:rsid w:val="002C14AC"/>
    <w:rsid w:val="002C14C3"/>
    <w:rsid w:val="002C150A"/>
    <w:rsid w:val="002C155A"/>
    <w:rsid w:val="002C15A2"/>
    <w:rsid w:val="002C15C6"/>
    <w:rsid w:val="002C15D9"/>
    <w:rsid w:val="002C15F2"/>
    <w:rsid w:val="002C161C"/>
    <w:rsid w:val="002C1667"/>
    <w:rsid w:val="002C1683"/>
    <w:rsid w:val="002C1686"/>
    <w:rsid w:val="002C169B"/>
    <w:rsid w:val="002C16C0"/>
    <w:rsid w:val="002C16F3"/>
    <w:rsid w:val="002C1710"/>
    <w:rsid w:val="002C1740"/>
    <w:rsid w:val="002C1763"/>
    <w:rsid w:val="002C17A2"/>
    <w:rsid w:val="002C17A9"/>
    <w:rsid w:val="002C17CB"/>
    <w:rsid w:val="002C17DB"/>
    <w:rsid w:val="002C1836"/>
    <w:rsid w:val="002C18A1"/>
    <w:rsid w:val="002C18D3"/>
    <w:rsid w:val="002C18E7"/>
    <w:rsid w:val="002C199A"/>
    <w:rsid w:val="002C199F"/>
    <w:rsid w:val="002C19A1"/>
    <w:rsid w:val="002C19AD"/>
    <w:rsid w:val="002C19C5"/>
    <w:rsid w:val="002C19E4"/>
    <w:rsid w:val="002C1A81"/>
    <w:rsid w:val="002C1A8C"/>
    <w:rsid w:val="002C1A9A"/>
    <w:rsid w:val="002C1AB0"/>
    <w:rsid w:val="002C1AB6"/>
    <w:rsid w:val="002C1B23"/>
    <w:rsid w:val="002C1B49"/>
    <w:rsid w:val="002C1BBC"/>
    <w:rsid w:val="002C1C2F"/>
    <w:rsid w:val="002C1C33"/>
    <w:rsid w:val="002C1C4D"/>
    <w:rsid w:val="002C1C6D"/>
    <w:rsid w:val="002C1CA3"/>
    <w:rsid w:val="002C1CA4"/>
    <w:rsid w:val="002C1CCA"/>
    <w:rsid w:val="002C1CF6"/>
    <w:rsid w:val="002C1D9C"/>
    <w:rsid w:val="002C1DC5"/>
    <w:rsid w:val="002C1E74"/>
    <w:rsid w:val="002C1E8F"/>
    <w:rsid w:val="002C1EF9"/>
    <w:rsid w:val="002C1F74"/>
    <w:rsid w:val="002C1FCD"/>
    <w:rsid w:val="002C1FD1"/>
    <w:rsid w:val="002C1FDF"/>
    <w:rsid w:val="002C1FE7"/>
    <w:rsid w:val="002C1FF8"/>
    <w:rsid w:val="002C200F"/>
    <w:rsid w:val="002C203C"/>
    <w:rsid w:val="002C206C"/>
    <w:rsid w:val="002C2128"/>
    <w:rsid w:val="002C2137"/>
    <w:rsid w:val="002C214E"/>
    <w:rsid w:val="002C21C2"/>
    <w:rsid w:val="002C21CF"/>
    <w:rsid w:val="002C21FB"/>
    <w:rsid w:val="002C2254"/>
    <w:rsid w:val="002C2273"/>
    <w:rsid w:val="002C22AC"/>
    <w:rsid w:val="002C2316"/>
    <w:rsid w:val="002C23C9"/>
    <w:rsid w:val="002C2420"/>
    <w:rsid w:val="002C2425"/>
    <w:rsid w:val="002C24A2"/>
    <w:rsid w:val="002C24B8"/>
    <w:rsid w:val="002C24D0"/>
    <w:rsid w:val="002C25B3"/>
    <w:rsid w:val="002C25E8"/>
    <w:rsid w:val="002C2635"/>
    <w:rsid w:val="002C264B"/>
    <w:rsid w:val="002C2682"/>
    <w:rsid w:val="002C268C"/>
    <w:rsid w:val="002C26C1"/>
    <w:rsid w:val="002C2751"/>
    <w:rsid w:val="002C2773"/>
    <w:rsid w:val="002C277A"/>
    <w:rsid w:val="002C27A3"/>
    <w:rsid w:val="002C27EE"/>
    <w:rsid w:val="002C27F3"/>
    <w:rsid w:val="002C282E"/>
    <w:rsid w:val="002C284B"/>
    <w:rsid w:val="002C2857"/>
    <w:rsid w:val="002C287C"/>
    <w:rsid w:val="002C28A4"/>
    <w:rsid w:val="002C28A7"/>
    <w:rsid w:val="002C28D0"/>
    <w:rsid w:val="002C28DA"/>
    <w:rsid w:val="002C2940"/>
    <w:rsid w:val="002C2957"/>
    <w:rsid w:val="002C296F"/>
    <w:rsid w:val="002C2971"/>
    <w:rsid w:val="002C2978"/>
    <w:rsid w:val="002C2985"/>
    <w:rsid w:val="002C2995"/>
    <w:rsid w:val="002C29B4"/>
    <w:rsid w:val="002C29D1"/>
    <w:rsid w:val="002C2A2A"/>
    <w:rsid w:val="002C2A71"/>
    <w:rsid w:val="002C2A7A"/>
    <w:rsid w:val="002C2A94"/>
    <w:rsid w:val="002C2AC8"/>
    <w:rsid w:val="002C2ACC"/>
    <w:rsid w:val="002C2AD7"/>
    <w:rsid w:val="002C2B23"/>
    <w:rsid w:val="002C2B76"/>
    <w:rsid w:val="002C2B83"/>
    <w:rsid w:val="002C2BA7"/>
    <w:rsid w:val="002C2BAC"/>
    <w:rsid w:val="002C2BB8"/>
    <w:rsid w:val="002C2BBD"/>
    <w:rsid w:val="002C2C04"/>
    <w:rsid w:val="002C2C6C"/>
    <w:rsid w:val="002C2CB5"/>
    <w:rsid w:val="002C2CCD"/>
    <w:rsid w:val="002C2CED"/>
    <w:rsid w:val="002C2D3D"/>
    <w:rsid w:val="002C2D5B"/>
    <w:rsid w:val="002C2D9F"/>
    <w:rsid w:val="002C2DA7"/>
    <w:rsid w:val="002C2DE9"/>
    <w:rsid w:val="002C2E1F"/>
    <w:rsid w:val="002C2E2B"/>
    <w:rsid w:val="002C2E38"/>
    <w:rsid w:val="002C2E46"/>
    <w:rsid w:val="002C2E5E"/>
    <w:rsid w:val="002C2EAA"/>
    <w:rsid w:val="002C2EF5"/>
    <w:rsid w:val="002C2F1F"/>
    <w:rsid w:val="002C2F55"/>
    <w:rsid w:val="002C2F74"/>
    <w:rsid w:val="002C2F78"/>
    <w:rsid w:val="002C2F7E"/>
    <w:rsid w:val="002C2FFC"/>
    <w:rsid w:val="002C3014"/>
    <w:rsid w:val="002C303A"/>
    <w:rsid w:val="002C3060"/>
    <w:rsid w:val="002C3077"/>
    <w:rsid w:val="002C30C6"/>
    <w:rsid w:val="002C3151"/>
    <w:rsid w:val="002C3209"/>
    <w:rsid w:val="002C3225"/>
    <w:rsid w:val="002C3239"/>
    <w:rsid w:val="002C325A"/>
    <w:rsid w:val="002C3282"/>
    <w:rsid w:val="002C3290"/>
    <w:rsid w:val="002C32A2"/>
    <w:rsid w:val="002C32C6"/>
    <w:rsid w:val="002C32DB"/>
    <w:rsid w:val="002C3363"/>
    <w:rsid w:val="002C337E"/>
    <w:rsid w:val="002C3424"/>
    <w:rsid w:val="002C3431"/>
    <w:rsid w:val="002C3484"/>
    <w:rsid w:val="002C34C7"/>
    <w:rsid w:val="002C34FF"/>
    <w:rsid w:val="002C352F"/>
    <w:rsid w:val="002C356D"/>
    <w:rsid w:val="002C3573"/>
    <w:rsid w:val="002C35AF"/>
    <w:rsid w:val="002C35C8"/>
    <w:rsid w:val="002C35DD"/>
    <w:rsid w:val="002C35F9"/>
    <w:rsid w:val="002C3609"/>
    <w:rsid w:val="002C3657"/>
    <w:rsid w:val="002C3684"/>
    <w:rsid w:val="002C36D3"/>
    <w:rsid w:val="002C3738"/>
    <w:rsid w:val="002C3771"/>
    <w:rsid w:val="002C3772"/>
    <w:rsid w:val="002C37E6"/>
    <w:rsid w:val="002C3835"/>
    <w:rsid w:val="002C3883"/>
    <w:rsid w:val="002C3901"/>
    <w:rsid w:val="002C390B"/>
    <w:rsid w:val="002C3957"/>
    <w:rsid w:val="002C396C"/>
    <w:rsid w:val="002C39A8"/>
    <w:rsid w:val="002C3A57"/>
    <w:rsid w:val="002C3AA5"/>
    <w:rsid w:val="002C3ACE"/>
    <w:rsid w:val="002C3AE3"/>
    <w:rsid w:val="002C3AFA"/>
    <w:rsid w:val="002C3B2A"/>
    <w:rsid w:val="002C3B91"/>
    <w:rsid w:val="002C3C22"/>
    <w:rsid w:val="002C3C37"/>
    <w:rsid w:val="002C3C3E"/>
    <w:rsid w:val="002C3CBB"/>
    <w:rsid w:val="002C3CEA"/>
    <w:rsid w:val="002C3D1C"/>
    <w:rsid w:val="002C3D2B"/>
    <w:rsid w:val="002C3D37"/>
    <w:rsid w:val="002C3D7C"/>
    <w:rsid w:val="002C3DA8"/>
    <w:rsid w:val="002C3DBD"/>
    <w:rsid w:val="002C3DD5"/>
    <w:rsid w:val="002C3DEF"/>
    <w:rsid w:val="002C3DF9"/>
    <w:rsid w:val="002C3E98"/>
    <w:rsid w:val="002C3EB9"/>
    <w:rsid w:val="002C3EC2"/>
    <w:rsid w:val="002C3EDD"/>
    <w:rsid w:val="002C402D"/>
    <w:rsid w:val="002C40DF"/>
    <w:rsid w:val="002C410A"/>
    <w:rsid w:val="002C4155"/>
    <w:rsid w:val="002C415F"/>
    <w:rsid w:val="002C41B3"/>
    <w:rsid w:val="002C41C1"/>
    <w:rsid w:val="002C41C7"/>
    <w:rsid w:val="002C4210"/>
    <w:rsid w:val="002C422E"/>
    <w:rsid w:val="002C426B"/>
    <w:rsid w:val="002C429A"/>
    <w:rsid w:val="002C42A2"/>
    <w:rsid w:val="002C42F9"/>
    <w:rsid w:val="002C430D"/>
    <w:rsid w:val="002C43BC"/>
    <w:rsid w:val="002C43BF"/>
    <w:rsid w:val="002C43CE"/>
    <w:rsid w:val="002C43E0"/>
    <w:rsid w:val="002C4400"/>
    <w:rsid w:val="002C442C"/>
    <w:rsid w:val="002C4486"/>
    <w:rsid w:val="002C44F5"/>
    <w:rsid w:val="002C450C"/>
    <w:rsid w:val="002C4510"/>
    <w:rsid w:val="002C4512"/>
    <w:rsid w:val="002C452F"/>
    <w:rsid w:val="002C4546"/>
    <w:rsid w:val="002C459D"/>
    <w:rsid w:val="002C45B5"/>
    <w:rsid w:val="002C45CC"/>
    <w:rsid w:val="002C45D4"/>
    <w:rsid w:val="002C45F9"/>
    <w:rsid w:val="002C4601"/>
    <w:rsid w:val="002C4699"/>
    <w:rsid w:val="002C46C6"/>
    <w:rsid w:val="002C46D5"/>
    <w:rsid w:val="002C46DA"/>
    <w:rsid w:val="002C471E"/>
    <w:rsid w:val="002C475D"/>
    <w:rsid w:val="002C4764"/>
    <w:rsid w:val="002C4783"/>
    <w:rsid w:val="002C4792"/>
    <w:rsid w:val="002C47C2"/>
    <w:rsid w:val="002C47E5"/>
    <w:rsid w:val="002C4818"/>
    <w:rsid w:val="002C4827"/>
    <w:rsid w:val="002C483F"/>
    <w:rsid w:val="002C484C"/>
    <w:rsid w:val="002C4855"/>
    <w:rsid w:val="002C4896"/>
    <w:rsid w:val="002C48B4"/>
    <w:rsid w:val="002C48DC"/>
    <w:rsid w:val="002C4910"/>
    <w:rsid w:val="002C491B"/>
    <w:rsid w:val="002C492B"/>
    <w:rsid w:val="002C49B5"/>
    <w:rsid w:val="002C49FB"/>
    <w:rsid w:val="002C4A20"/>
    <w:rsid w:val="002C4A6D"/>
    <w:rsid w:val="002C4A86"/>
    <w:rsid w:val="002C4AD7"/>
    <w:rsid w:val="002C4ADC"/>
    <w:rsid w:val="002C4B17"/>
    <w:rsid w:val="002C4BEC"/>
    <w:rsid w:val="002C4BF3"/>
    <w:rsid w:val="002C4C3C"/>
    <w:rsid w:val="002C4C8B"/>
    <w:rsid w:val="002C4CDA"/>
    <w:rsid w:val="002C4D29"/>
    <w:rsid w:val="002C4D2D"/>
    <w:rsid w:val="002C4D6E"/>
    <w:rsid w:val="002C4D92"/>
    <w:rsid w:val="002C4DDE"/>
    <w:rsid w:val="002C4E81"/>
    <w:rsid w:val="002C4E85"/>
    <w:rsid w:val="002C4EC0"/>
    <w:rsid w:val="002C4EDF"/>
    <w:rsid w:val="002C4F87"/>
    <w:rsid w:val="002C4F9F"/>
    <w:rsid w:val="002C4FA3"/>
    <w:rsid w:val="002C4FC8"/>
    <w:rsid w:val="002C4FCD"/>
    <w:rsid w:val="002C4FFE"/>
    <w:rsid w:val="002C501F"/>
    <w:rsid w:val="002C504D"/>
    <w:rsid w:val="002C5088"/>
    <w:rsid w:val="002C50EA"/>
    <w:rsid w:val="002C515D"/>
    <w:rsid w:val="002C5178"/>
    <w:rsid w:val="002C518F"/>
    <w:rsid w:val="002C51CC"/>
    <w:rsid w:val="002C51DD"/>
    <w:rsid w:val="002C5211"/>
    <w:rsid w:val="002C5221"/>
    <w:rsid w:val="002C5225"/>
    <w:rsid w:val="002C526D"/>
    <w:rsid w:val="002C526F"/>
    <w:rsid w:val="002C5271"/>
    <w:rsid w:val="002C5298"/>
    <w:rsid w:val="002C52F7"/>
    <w:rsid w:val="002C538C"/>
    <w:rsid w:val="002C5433"/>
    <w:rsid w:val="002C5455"/>
    <w:rsid w:val="002C545A"/>
    <w:rsid w:val="002C547D"/>
    <w:rsid w:val="002C5489"/>
    <w:rsid w:val="002C54D0"/>
    <w:rsid w:val="002C54D9"/>
    <w:rsid w:val="002C54E5"/>
    <w:rsid w:val="002C5502"/>
    <w:rsid w:val="002C5505"/>
    <w:rsid w:val="002C550F"/>
    <w:rsid w:val="002C5525"/>
    <w:rsid w:val="002C55EA"/>
    <w:rsid w:val="002C5652"/>
    <w:rsid w:val="002C565E"/>
    <w:rsid w:val="002C56A2"/>
    <w:rsid w:val="002C56D6"/>
    <w:rsid w:val="002C572D"/>
    <w:rsid w:val="002C573D"/>
    <w:rsid w:val="002C575A"/>
    <w:rsid w:val="002C5782"/>
    <w:rsid w:val="002C57B3"/>
    <w:rsid w:val="002C57C1"/>
    <w:rsid w:val="002C57E3"/>
    <w:rsid w:val="002C589E"/>
    <w:rsid w:val="002C59CB"/>
    <w:rsid w:val="002C5A09"/>
    <w:rsid w:val="002C5A0E"/>
    <w:rsid w:val="002C5A20"/>
    <w:rsid w:val="002C5A74"/>
    <w:rsid w:val="002C5B08"/>
    <w:rsid w:val="002C5B73"/>
    <w:rsid w:val="002C5B89"/>
    <w:rsid w:val="002C5B8A"/>
    <w:rsid w:val="002C5BFB"/>
    <w:rsid w:val="002C5C1A"/>
    <w:rsid w:val="002C5C1C"/>
    <w:rsid w:val="002C5C3C"/>
    <w:rsid w:val="002C5C50"/>
    <w:rsid w:val="002C5CB1"/>
    <w:rsid w:val="002C5D44"/>
    <w:rsid w:val="002C5D4B"/>
    <w:rsid w:val="002C5D54"/>
    <w:rsid w:val="002C5DA4"/>
    <w:rsid w:val="002C5DDF"/>
    <w:rsid w:val="002C5E44"/>
    <w:rsid w:val="002C5E47"/>
    <w:rsid w:val="002C5E4C"/>
    <w:rsid w:val="002C5E50"/>
    <w:rsid w:val="002C5E6A"/>
    <w:rsid w:val="002C5E7E"/>
    <w:rsid w:val="002C5EFF"/>
    <w:rsid w:val="002C5F00"/>
    <w:rsid w:val="002C5F11"/>
    <w:rsid w:val="002C5F2F"/>
    <w:rsid w:val="002C5F36"/>
    <w:rsid w:val="002C5F5D"/>
    <w:rsid w:val="002C5F7C"/>
    <w:rsid w:val="002C5F91"/>
    <w:rsid w:val="002C6055"/>
    <w:rsid w:val="002C6068"/>
    <w:rsid w:val="002C606B"/>
    <w:rsid w:val="002C607B"/>
    <w:rsid w:val="002C60CA"/>
    <w:rsid w:val="002C6148"/>
    <w:rsid w:val="002C615D"/>
    <w:rsid w:val="002C61CD"/>
    <w:rsid w:val="002C61FF"/>
    <w:rsid w:val="002C6210"/>
    <w:rsid w:val="002C6211"/>
    <w:rsid w:val="002C6228"/>
    <w:rsid w:val="002C6232"/>
    <w:rsid w:val="002C6248"/>
    <w:rsid w:val="002C624C"/>
    <w:rsid w:val="002C6288"/>
    <w:rsid w:val="002C6289"/>
    <w:rsid w:val="002C6298"/>
    <w:rsid w:val="002C62A2"/>
    <w:rsid w:val="002C62B9"/>
    <w:rsid w:val="002C62E0"/>
    <w:rsid w:val="002C6324"/>
    <w:rsid w:val="002C6364"/>
    <w:rsid w:val="002C63B3"/>
    <w:rsid w:val="002C63F3"/>
    <w:rsid w:val="002C63F9"/>
    <w:rsid w:val="002C6416"/>
    <w:rsid w:val="002C6472"/>
    <w:rsid w:val="002C64A3"/>
    <w:rsid w:val="002C64CD"/>
    <w:rsid w:val="002C64DF"/>
    <w:rsid w:val="002C64E3"/>
    <w:rsid w:val="002C64E7"/>
    <w:rsid w:val="002C650A"/>
    <w:rsid w:val="002C6535"/>
    <w:rsid w:val="002C653A"/>
    <w:rsid w:val="002C65A4"/>
    <w:rsid w:val="002C66A8"/>
    <w:rsid w:val="002C66B1"/>
    <w:rsid w:val="002C66B9"/>
    <w:rsid w:val="002C66DD"/>
    <w:rsid w:val="002C66F5"/>
    <w:rsid w:val="002C6710"/>
    <w:rsid w:val="002C672E"/>
    <w:rsid w:val="002C673D"/>
    <w:rsid w:val="002C6784"/>
    <w:rsid w:val="002C67A0"/>
    <w:rsid w:val="002C67B9"/>
    <w:rsid w:val="002C67E4"/>
    <w:rsid w:val="002C6838"/>
    <w:rsid w:val="002C684B"/>
    <w:rsid w:val="002C6856"/>
    <w:rsid w:val="002C6868"/>
    <w:rsid w:val="002C68E6"/>
    <w:rsid w:val="002C690C"/>
    <w:rsid w:val="002C6930"/>
    <w:rsid w:val="002C6972"/>
    <w:rsid w:val="002C69A2"/>
    <w:rsid w:val="002C69CA"/>
    <w:rsid w:val="002C6A50"/>
    <w:rsid w:val="002C6AA0"/>
    <w:rsid w:val="002C6AA5"/>
    <w:rsid w:val="002C6AC3"/>
    <w:rsid w:val="002C6AF2"/>
    <w:rsid w:val="002C6B2C"/>
    <w:rsid w:val="002C6B6A"/>
    <w:rsid w:val="002C6B77"/>
    <w:rsid w:val="002C6B7D"/>
    <w:rsid w:val="002C6B7E"/>
    <w:rsid w:val="002C6B9A"/>
    <w:rsid w:val="002C6BA3"/>
    <w:rsid w:val="002C6BB6"/>
    <w:rsid w:val="002C6C1C"/>
    <w:rsid w:val="002C6CB4"/>
    <w:rsid w:val="002C6CB7"/>
    <w:rsid w:val="002C6CC6"/>
    <w:rsid w:val="002C6CCF"/>
    <w:rsid w:val="002C6D3C"/>
    <w:rsid w:val="002C6D44"/>
    <w:rsid w:val="002C6D72"/>
    <w:rsid w:val="002C6D9C"/>
    <w:rsid w:val="002C6DA1"/>
    <w:rsid w:val="002C6DF1"/>
    <w:rsid w:val="002C6DF4"/>
    <w:rsid w:val="002C6E0E"/>
    <w:rsid w:val="002C6E46"/>
    <w:rsid w:val="002C6EF1"/>
    <w:rsid w:val="002C6F35"/>
    <w:rsid w:val="002C6FE9"/>
    <w:rsid w:val="002C7014"/>
    <w:rsid w:val="002C7046"/>
    <w:rsid w:val="002C707F"/>
    <w:rsid w:val="002C70BA"/>
    <w:rsid w:val="002C70DC"/>
    <w:rsid w:val="002C70E0"/>
    <w:rsid w:val="002C70F4"/>
    <w:rsid w:val="002C7166"/>
    <w:rsid w:val="002C724B"/>
    <w:rsid w:val="002C726A"/>
    <w:rsid w:val="002C726B"/>
    <w:rsid w:val="002C727D"/>
    <w:rsid w:val="002C7282"/>
    <w:rsid w:val="002C72A0"/>
    <w:rsid w:val="002C7321"/>
    <w:rsid w:val="002C7323"/>
    <w:rsid w:val="002C7356"/>
    <w:rsid w:val="002C73B8"/>
    <w:rsid w:val="002C73E5"/>
    <w:rsid w:val="002C7497"/>
    <w:rsid w:val="002C74C1"/>
    <w:rsid w:val="002C7583"/>
    <w:rsid w:val="002C7586"/>
    <w:rsid w:val="002C75A4"/>
    <w:rsid w:val="002C75F2"/>
    <w:rsid w:val="002C75F5"/>
    <w:rsid w:val="002C75FD"/>
    <w:rsid w:val="002C75FE"/>
    <w:rsid w:val="002C7678"/>
    <w:rsid w:val="002C7718"/>
    <w:rsid w:val="002C771D"/>
    <w:rsid w:val="002C774B"/>
    <w:rsid w:val="002C775E"/>
    <w:rsid w:val="002C7765"/>
    <w:rsid w:val="002C777E"/>
    <w:rsid w:val="002C779A"/>
    <w:rsid w:val="002C77F2"/>
    <w:rsid w:val="002C7850"/>
    <w:rsid w:val="002C7864"/>
    <w:rsid w:val="002C7880"/>
    <w:rsid w:val="002C78D0"/>
    <w:rsid w:val="002C78DC"/>
    <w:rsid w:val="002C78F0"/>
    <w:rsid w:val="002C78FF"/>
    <w:rsid w:val="002C790D"/>
    <w:rsid w:val="002C7942"/>
    <w:rsid w:val="002C79A7"/>
    <w:rsid w:val="002C79D0"/>
    <w:rsid w:val="002C7A41"/>
    <w:rsid w:val="002C7A95"/>
    <w:rsid w:val="002C7A9C"/>
    <w:rsid w:val="002C7AAF"/>
    <w:rsid w:val="002C7AFC"/>
    <w:rsid w:val="002C7B09"/>
    <w:rsid w:val="002C7B46"/>
    <w:rsid w:val="002C7B80"/>
    <w:rsid w:val="002C7B8E"/>
    <w:rsid w:val="002C7BC4"/>
    <w:rsid w:val="002C7BF6"/>
    <w:rsid w:val="002C7C66"/>
    <w:rsid w:val="002C7C89"/>
    <w:rsid w:val="002C7C8D"/>
    <w:rsid w:val="002C7C9E"/>
    <w:rsid w:val="002C7CA9"/>
    <w:rsid w:val="002C7CBA"/>
    <w:rsid w:val="002C7CDF"/>
    <w:rsid w:val="002C7D6B"/>
    <w:rsid w:val="002C7DB8"/>
    <w:rsid w:val="002C7DEC"/>
    <w:rsid w:val="002C7DF5"/>
    <w:rsid w:val="002C7E18"/>
    <w:rsid w:val="002C7E4C"/>
    <w:rsid w:val="002C7E55"/>
    <w:rsid w:val="002C7E69"/>
    <w:rsid w:val="002C7E6C"/>
    <w:rsid w:val="002C7E7A"/>
    <w:rsid w:val="002C7EA5"/>
    <w:rsid w:val="002C7EEB"/>
    <w:rsid w:val="002C7F16"/>
    <w:rsid w:val="002C7F4D"/>
    <w:rsid w:val="002C7FA1"/>
    <w:rsid w:val="002C7FAB"/>
    <w:rsid w:val="002C7FB8"/>
    <w:rsid w:val="002C7FE1"/>
    <w:rsid w:val="002D0017"/>
    <w:rsid w:val="002D0036"/>
    <w:rsid w:val="002D0091"/>
    <w:rsid w:val="002D00D6"/>
    <w:rsid w:val="002D00EB"/>
    <w:rsid w:val="002D010D"/>
    <w:rsid w:val="002D0136"/>
    <w:rsid w:val="002D015E"/>
    <w:rsid w:val="002D0160"/>
    <w:rsid w:val="002D0195"/>
    <w:rsid w:val="002D019D"/>
    <w:rsid w:val="002D0223"/>
    <w:rsid w:val="002D0242"/>
    <w:rsid w:val="002D0269"/>
    <w:rsid w:val="002D02BC"/>
    <w:rsid w:val="002D030D"/>
    <w:rsid w:val="002D037A"/>
    <w:rsid w:val="002D0390"/>
    <w:rsid w:val="002D0399"/>
    <w:rsid w:val="002D0441"/>
    <w:rsid w:val="002D0463"/>
    <w:rsid w:val="002D04D8"/>
    <w:rsid w:val="002D054F"/>
    <w:rsid w:val="002D05D2"/>
    <w:rsid w:val="002D0612"/>
    <w:rsid w:val="002D0651"/>
    <w:rsid w:val="002D0660"/>
    <w:rsid w:val="002D0661"/>
    <w:rsid w:val="002D06A9"/>
    <w:rsid w:val="002D06D8"/>
    <w:rsid w:val="002D0734"/>
    <w:rsid w:val="002D0754"/>
    <w:rsid w:val="002D079B"/>
    <w:rsid w:val="002D079E"/>
    <w:rsid w:val="002D07AC"/>
    <w:rsid w:val="002D0810"/>
    <w:rsid w:val="002D0863"/>
    <w:rsid w:val="002D087B"/>
    <w:rsid w:val="002D08C3"/>
    <w:rsid w:val="002D091C"/>
    <w:rsid w:val="002D0987"/>
    <w:rsid w:val="002D0A01"/>
    <w:rsid w:val="002D0A21"/>
    <w:rsid w:val="002D0A40"/>
    <w:rsid w:val="002D0AB7"/>
    <w:rsid w:val="002D0B15"/>
    <w:rsid w:val="002D0B32"/>
    <w:rsid w:val="002D0B58"/>
    <w:rsid w:val="002D0B74"/>
    <w:rsid w:val="002D0B95"/>
    <w:rsid w:val="002D0BC6"/>
    <w:rsid w:val="002D0BD3"/>
    <w:rsid w:val="002D0C09"/>
    <w:rsid w:val="002D0C20"/>
    <w:rsid w:val="002D0C44"/>
    <w:rsid w:val="002D0C48"/>
    <w:rsid w:val="002D0C53"/>
    <w:rsid w:val="002D0C55"/>
    <w:rsid w:val="002D0C5C"/>
    <w:rsid w:val="002D0C97"/>
    <w:rsid w:val="002D0CEB"/>
    <w:rsid w:val="002D0D41"/>
    <w:rsid w:val="002D0D45"/>
    <w:rsid w:val="002D0DE8"/>
    <w:rsid w:val="002D0DF7"/>
    <w:rsid w:val="002D0E19"/>
    <w:rsid w:val="002D0E20"/>
    <w:rsid w:val="002D0E47"/>
    <w:rsid w:val="002D0E74"/>
    <w:rsid w:val="002D0E84"/>
    <w:rsid w:val="002D0E9A"/>
    <w:rsid w:val="002D0F21"/>
    <w:rsid w:val="002D0F3A"/>
    <w:rsid w:val="002D0F68"/>
    <w:rsid w:val="002D0F6E"/>
    <w:rsid w:val="002D0F70"/>
    <w:rsid w:val="002D0F78"/>
    <w:rsid w:val="002D0F8B"/>
    <w:rsid w:val="002D0F9A"/>
    <w:rsid w:val="002D0FB3"/>
    <w:rsid w:val="002D1033"/>
    <w:rsid w:val="002D105E"/>
    <w:rsid w:val="002D109E"/>
    <w:rsid w:val="002D1123"/>
    <w:rsid w:val="002D1178"/>
    <w:rsid w:val="002D1182"/>
    <w:rsid w:val="002D11BE"/>
    <w:rsid w:val="002D11D6"/>
    <w:rsid w:val="002D1218"/>
    <w:rsid w:val="002D125E"/>
    <w:rsid w:val="002D1292"/>
    <w:rsid w:val="002D1339"/>
    <w:rsid w:val="002D1345"/>
    <w:rsid w:val="002D1353"/>
    <w:rsid w:val="002D135D"/>
    <w:rsid w:val="002D1387"/>
    <w:rsid w:val="002D1422"/>
    <w:rsid w:val="002D142E"/>
    <w:rsid w:val="002D1436"/>
    <w:rsid w:val="002D1494"/>
    <w:rsid w:val="002D14E2"/>
    <w:rsid w:val="002D14F3"/>
    <w:rsid w:val="002D14FC"/>
    <w:rsid w:val="002D154A"/>
    <w:rsid w:val="002D1579"/>
    <w:rsid w:val="002D15BF"/>
    <w:rsid w:val="002D15D3"/>
    <w:rsid w:val="002D1635"/>
    <w:rsid w:val="002D168F"/>
    <w:rsid w:val="002D16AF"/>
    <w:rsid w:val="002D16B9"/>
    <w:rsid w:val="002D16F7"/>
    <w:rsid w:val="002D16FB"/>
    <w:rsid w:val="002D17BC"/>
    <w:rsid w:val="002D1807"/>
    <w:rsid w:val="002D181F"/>
    <w:rsid w:val="002D1823"/>
    <w:rsid w:val="002D182B"/>
    <w:rsid w:val="002D188F"/>
    <w:rsid w:val="002D18C8"/>
    <w:rsid w:val="002D18D8"/>
    <w:rsid w:val="002D18DE"/>
    <w:rsid w:val="002D1940"/>
    <w:rsid w:val="002D1975"/>
    <w:rsid w:val="002D198C"/>
    <w:rsid w:val="002D19A8"/>
    <w:rsid w:val="002D19BC"/>
    <w:rsid w:val="002D1A11"/>
    <w:rsid w:val="002D1A19"/>
    <w:rsid w:val="002D1A4F"/>
    <w:rsid w:val="002D1A6C"/>
    <w:rsid w:val="002D1AA3"/>
    <w:rsid w:val="002D1ACD"/>
    <w:rsid w:val="002D1AD7"/>
    <w:rsid w:val="002D1BBC"/>
    <w:rsid w:val="002D1BC8"/>
    <w:rsid w:val="002D1BF1"/>
    <w:rsid w:val="002D1BF8"/>
    <w:rsid w:val="002D1C06"/>
    <w:rsid w:val="002D1CA4"/>
    <w:rsid w:val="002D1CED"/>
    <w:rsid w:val="002D1D40"/>
    <w:rsid w:val="002D1D53"/>
    <w:rsid w:val="002D1D6C"/>
    <w:rsid w:val="002D1D7E"/>
    <w:rsid w:val="002D1D85"/>
    <w:rsid w:val="002D1E1C"/>
    <w:rsid w:val="002D1E30"/>
    <w:rsid w:val="002D1E6E"/>
    <w:rsid w:val="002D1E92"/>
    <w:rsid w:val="002D1EB5"/>
    <w:rsid w:val="002D1EB9"/>
    <w:rsid w:val="002D1F16"/>
    <w:rsid w:val="002D1F5D"/>
    <w:rsid w:val="002D1FB5"/>
    <w:rsid w:val="002D2001"/>
    <w:rsid w:val="002D203D"/>
    <w:rsid w:val="002D2066"/>
    <w:rsid w:val="002D20EB"/>
    <w:rsid w:val="002D21D3"/>
    <w:rsid w:val="002D2226"/>
    <w:rsid w:val="002D2238"/>
    <w:rsid w:val="002D2257"/>
    <w:rsid w:val="002D2284"/>
    <w:rsid w:val="002D230B"/>
    <w:rsid w:val="002D231C"/>
    <w:rsid w:val="002D232F"/>
    <w:rsid w:val="002D2349"/>
    <w:rsid w:val="002D2392"/>
    <w:rsid w:val="002D2410"/>
    <w:rsid w:val="002D245F"/>
    <w:rsid w:val="002D24BD"/>
    <w:rsid w:val="002D24F9"/>
    <w:rsid w:val="002D2505"/>
    <w:rsid w:val="002D2535"/>
    <w:rsid w:val="002D2566"/>
    <w:rsid w:val="002D2580"/>
    <w:rsid w:val="002D2590"/>
    <w:rsid w:val="002D25A3"/>
    <w:rsid w:val="002D25EC"/>
    <w:rsid w:val="002D25F7"/>
    <w:rsid w:val="002D26CF"/>
    <w:rsid w:val="002D26D1"/>
    <w:rsid w:val="002D26FB"/>
    <w:rsid w:val="002D27C1"/>
    <w:rsid w:val="002D27D0"/>
    <w:rsid w:val="002D27D7"/>
    <w:rsid w:val="002D27E8"/>
    <w:rsid w:val="002D27FC"/>
    <w:rsid w:val="002D2816"/>
    <w:rsid w:val="002D2822"/>
    <w:rsid w:val="002D28A9"/>
    <w:rsid w:val="002D28B5"/>
    <w:rsid w:val="002D28BD"/>
    <w:rsid w:val="002D28E9"/>
    <w:rsid w:val="002D28F3"/>
    <w:rsid w:val="002D2930"/>
    <w:rsid w:val="002D2934"/>
    <w:rsid w:val="002D2950"/>
    <w:rsid w:val="002D2954"/>
    <w:rsid w:val="002D2A77"/>
    <w:rsid w:val="002D2AAA"/>
    <w:rsid w:val="002D2B12"/>
    <w:rsid w:val="002D2BDE"/>
    <w:rsid w:val="002D2C17"/>
    <w:rsid w:val="002D2C75"/>
    <w:rsid w:val="002D2C85"/>
    <w:rsid w:val="002D2C8D"/>
    <w:rsid w:val="002D2C98"/>
    <w:rsid w:val="002D2CD1"/>
    <w:rsid w:val="002D2D00"/>
    <w:rsid w:val="002D2D27"/>
    <w:rsid w:val="002D2D3D"/>
    <w:rsid w:val="002D2DB1"/>
    <w:rsid w:val="002D2E06"/>
    <w:rsid w:val="002D2E33"/>
    <w:rsid w:val="002D2E65"/>
    <w:rsid w:val="002D2E81"/>
    <w:rsid w:val="002D2ED0"/>
    <w:rsid w:val="002D2EEA"/>
    <w:rsid w:val="002D2EEE"/>
    <w:rsid w:val="002D2EFE"/>
    <w:rsid w:val="002D2EFF"/>
    <w:rsid w:val="002D2F24"/>
    <w:rsid w:val="002D2F93"/>
    <w:rsid w:val="002D2FEF"/>
    <w:rsid w:val="002D3000"/>
    <w:rsid w:val="002D3009"/>
    <w:rsid w:val="002D303C"/>
    <w:rsid w:val="002D30B9"/>
    <w:rsid w:val="002D3156"/>
    <w:rsid w:val="002D3158"/>
    <w:rsid w:val="002D31A0"/>
    <w:rsid w:val="002D31BB"/>
    <w:rsid w:val="002D31D9"/>
    <w:rsid w:val="002D31EC"/>
    <w:rsid w:val="002D3223"/>
    <w:rsid w:val="002D3253"/>
    <w:rsid w:val="002D3263"/>
    <w:rsid w:val="002D32B0"/>
    <w:rsid w:val="002D32B8"/>
    <w:rsid w:val="002D334F"/>
    <w:rsid w:val="002D3351"/>
    <w:rsid w:val="002D33B1"/>
    <w:rsid w:val="002D342E"/>
    <w:rsid w:val="002D348C"/>
    <w:rsid w:val="002D34F1"/>
    <w:rsid w:val="002D3532"/>
    <w:rsid w:val="002D3536"/>
    <w:rsid w:val="002D3546"/>
    <w:rsid w:val="002D3567"/>
    <w:rsid w:val="002D3588"/>
    <w:rsid w:val="002D3594"/>
    <w:rsid w:val="002D35BC"/>
    <w:rsid w:val="002D35D8"/>
    <w:rsid w:val="002D361A"/>
    <w:rsid w:val="002D3637"/>
    <w:rsid w:val="002D36A2"/>
    <w:rsid w:val="002D36AD"/>
    <w:rsid w:val="002D36E2"/>
    <w:rsid w:val="002D3727"/>
    <w:rsid w:val="002D3739"/>
    <w:rsid w:val="002D374D"/>
    <w:rsid w:val="002D3752"/>
    <w:rsid w:val="002D3777"/>
    <w:rsid w:val="002D3787"/>
    <w:rsid w:val="002D37EB"/>
    <w:rsid w:val="002D3806"/>
    <w:rsid w:val="002D380D"/>
    <w:rsid w:val="002D3887"/>
    <w:rsid w:val="002D3895"/>
    <w:rsid w:val="002D3897"/>
    <w:rsid w:val="002D389C"/>
    <w:rsid w:val="002D38E7"/>
    <w:rsid w:val="002D390D"/>
    <w:rsid w:val="002D394E"/>
    <w:rsid w:val="002D39B7"/>
    <w:rsid w:val="002D3A02"/>
    <w:rsid w:val="002D3A0B"/>
    <w:rsid w:val="002D3A73"/>
    <w:rsid w:val="002D3AC5"/>
    <w:rsid w:val="002D3AE6"/>
    <w:rsid w:val="002D3B23"/>
    <w:rsid w:val="002D3B26"/>
    <w:rsid w:val="002D3B50"/>
    <w:rsid w:val="002D3B5B"/>
    <w:rsid w:val="002D3B6D"/>
    <w:rsid w:val="002D3B75"/>
    <w:rsid w:val="002D3B8A"/>
    <w:rsid w:val="002D3BF4"/>
    <w:rsid w:val="002D3BFE"/>
    <w:rsid w:val="002D3C43"/>
    <w:rsid w:val="002D3C81"/>
    <w:rsid w:val="002D3CA5"/>
    <w:rsid w:val="002D3CCD"/>
    <w:rsid w:val="002D3D2A"/>
    <w:rsid w:val="002D3D34"/>
    <w:rsid w:val="002D3D68"/>
    <w:rsid w:val="002D3D75"/>
    <w:rsid w:val="002D3DB8"/>
    <w:rsid w:val="002D3DBC"/>
    <w:rsid w:val="002D3DD1"/>
    <w:rsid w:val="002D3DF1"/>
    <w:rsid w:val="002D3E04"/>
    <w:rsid w:val="002D3E06"/>
    <w:rsid w:val="002D3EB2"/>
    <w:rsid w:val="002D3FB7"/>
    <w:rsid w:val="002D3FC5"/>
    <w:rsid w:val="002D3FEC"/>
    <w:rsid w:val="002D4016"/>
    <w:rsid w:val="002D40E6"/>
    <w:rsid w:val="002D416C"/>
    <w:rsid w:val="002D4193"/>
    <w:rsid w:val="002D419F"/>
    <w:rsid w:val="002D41B2"/>
    <w:rsid w:val="002D41DC"/>
    <w:rsid w:val="002D41F5"/>
    <w:rsid w:val="002D421C"/>
    <w:rsid w:val="002D4248"/>
    <w:rsid w:val="002D4255"/>
    <w:rsid w:val="002D427A"/>
    <w:rsid w:val="002D428B"/>
    <w:rsid w:val="002D429F"/>
    <w:rsid w:val="002D4337"/>
    <w:rsid w:val="002D43AA"/>
    <w:rsid w:val="002D43DB"/>
    <w:rsid w:val="002D43FD"/>
    <w:rsid w:val="002D442D"/>
    <w:rsid w:val="002D445D"/>
    <w:rsid w:val="002D4484"/>
    <w:rsid w:val="002D44BB"/>
    <w:rsid w:val="002D44CC"/>
    <w:rsid w:val="002D44DB"/>
    <w:rsid w:val="002D454B"/>
    <w:rsid w:val="002D455B"/>
    <w:rsid w:val="002D458B"/>
    <w:rsid w:val="002D45A2"/>
    <w:rsid w:val="002D45B7"/>
    <w:rsid w:val="002D45E0"/>
    <w:rsid w:val="002D45EC"/>
    <w:rsid w:val="002D4639"/>
    <w:rsid w:val="002D46A8"/>
    <w:rsid w:val="002D478B"/>
    <w:rsid w:val="002D47CB"/>
    <w:rsid w:val="002D47E3"/>
    <w:rsid w:val="002D47EE"/>
    <w:rsid w:val="002D4812"/>
    <w:rsid w:val="002D4888"/>
    <w:rsid w:val="002D48AC"/>
    <w:rsid w:val="002D48C7"/>
    <w:rsid w:val="002D490E"/>
    <w:rsid w:val="002D4926"/>
    <w:rsid w:val="002D4934"/>
    <w:rsid w:val="002D49CB"/>
    <w:rsid w:val="002D49F2"/>
    <w:rsid w:val="002D49F6"/>
    <w:rsid w:val="002D4A12"/>
    <w:rsid w:val="002D4A49"/>
    <w:rsid w:val="002D4A94"/>
    <w:rsid w:val="002D4A98"/>
    <w:rsid w:val="002D4AD9"/>
    <w:rsid w:val="002D4AEF"/>
    <w:rsid w:val="002D4B27"/>
    <w:rsid w:val="002D4BE3"/>
    <w:rsid w:val="002D4BF7"/>
    <w:rsid w:val="002D4C04"/>
    <w:rsid w:val="002D4C0A"/>
    <w:rsid w:val="002D4D6E"/>
    <w:rsid w:val="002D4D92"/>
    <w:rsid w:val="002D4DBD"/>
    <w:rsid w:val="002D4E30"/>
    <w:rsid w:val="002D4E96"/>
    <w:rsid w:val="002D4EA8"/>
    <w:rsid w:val="002D4EC5"/>
    <w:rsid w:val="002D4F05"/>
    <w:rsid w:val="002D4F06"/>
    <w:rsid w:val="002D4F19"/>
    <w:rsid w:val="002D4F74"/>
    <w:rsid w:val="002D4F77"/>
    <w:rsid w:val="002D4F7D"/>
    <w:rsid w:val="002D4FCF"/>
    <w:rsid w:val="002D4FE9"/>
    <w:rsid w:val="002D502E"/>
    <w:rsid w:val="002D50C5"/>
    <w:rsid w:val="002D50E7"/>
    <w:rsid w:val="002D5145"/>
    <w:rsid w:val="002D51A3"/>
    <w:rsid w:val="002D51C3"/>
    <w:rsid w:val="002D51EB"/>
    <w:rsid w:val="002D51F2"/>
    <w:rsid w:val="002D5239"/>
    <w:rsid w:val="002D5260"/>
    <w:rsid w:val="002D526D"/>
    <w:rsid w:val="002D5290"/>
    <w:rsid w:val="002D52AA"/>
    <w:rsid w:val="002D52D3"/>
    <w:rsid w:val="002D5314"/>
    <w:rsid w:val="002D5367"/>
    <w:rsid w:val="002D5386"/>
    <w:rsid w:val="002D5392"/>
    <w:rsid w:val="002D539F"/>
    <w:rsid w:val="002D53CD"/>
    <w:rsid w:val="002D53F9"/>
    <w:rsid w:val="002D5416"/>
    <w:rsid w:val="002D5438"/>
    <w:rsid w:val="002D5464"/>
    <w:rsid w:val="002D5467"/>
    <w:rsid w:val="002D54A7"/>
    <w:rsid w:val="002D54B3"/>
    <w:rsid w:val="002D550F"/>
    <w:rsid w:val="002D55D4"/>
    <w:rsid w:val="002D560F"/>
    <w:rsid w:val="002D5626"/>
    <w:rsid w:val="002D5641"/>
    <w:rsid w:val="002D565B"/>
    <w:rsid w:val="002D5681"/>
    <w:rsid w:val="002D5682"/>
    <w:rsid w:val="002D56C6"/>
    <w:rsid w:val="002D5710"/>
    <w:rsid w:val="002D574E"/>
    <w:rsid w:val="002D5759"/>
    <w:rsid w:val="002D575D"/>
    <w:rsid w:val="002D5775"/>
    <w:rsid w:val="002D5784"/>
    <w:rsid w:val="002D57B4"/>
    <w:rsid w:val="002D57E6"/>
    <w:rsid w:val="002D57ED"/>
    <w:rsid w:val="002D581C"/>
    <w:rsid w:val="002D5867"/>
    <w:rsid w:val="002D5870"/>
    <w:rsid w:val="002D5872"/>
    <w:rsid w:val="002D58BF"/>
    <w:rsid w:val="002D58EB"/>
    <w:rsid w:val="002D591B"/>
    <w:rsid w:val="002D5949"/>
    <w:rsid w:val="002D59D0"/>
    <w:rsid w:val="002D5A08"/>
    <w:rsid w:val="002D5A5B"/>
    <w:rsid w:val="002D5A8F"/>
    <w:rsid w:val="002D5A98"/>
    <w:rsid w:val="002D5B5B"/>
    <w:rsid w:val="002D5C85"/>
    <w:rsid w:val="002D5D05"/>
    <w:rsid w:val="002D5D07"/>
    <w:rsid w:val="002D5D22"/>
    <w:rsid w:val="002D5D24"/>
    <w:rsid w:val="002D5D3E"/>
    <w:rsid w:val="002D5D6A"/>
    <w:rsid w:val="002D5E26"/>
    <w:rsid w:val="002D5E32"/>
    <w:rsid w:val="002D5E4F"/>
    <w:rsid w:val="002D5E88"/>
    <w:rsid w:val="002D5EBE"/>
    <w:rsid w:val="002D5F2D"/>
    <w:rsid w:val="002D5F30"/>
    <w:rsid w:val="002D5F4E"/>
    <w:rsid w:val="002D5F7B"/>
    <w:rsid w:val="002D5F8C"/>
    <w:rsid w:val="002D5FA2"/>
    <w:rsid w:val="002D6009"/>
    <w:rsid w:val="002D6021"/>
    <w:rsid w:val="002D6055"/>
    <w:rsid w:val="002D6063"/>
    <w:rsid w:val="002D6079"/>
    <w:rsid w:val="002D60AE"/>
    <w:rsid w:val="002D60BA"/>
    <w:rsid w:val="002D6108"/>
    <w:rsid w:val="002D610A"/>
    <w:rsid w:val="002D610C"/>
    <w:rsid w:val="002D6122"/>
    <w:rsid w:val="002D6149"/>
    <w:rsid w:val="002D616E"/>
    <w:rsid w:val="002D6183"/>
    <w:rsid w:val="002D618D"/>
    <w:rsid w:val="002D61E9"/>
    <w:rsid w:val="002D621D"/>
    <w:rsid w:val="002D6237"/>
    <w:rsid w:val="002D62A3"/>
    <w:rsid w:val="002D62AB"/>
    <w:rsid w:val="002D62D0"/>
    <w:rsid w:val="002D6301"/>
    <w:rsid w:val="002D6324"/>
    <w:rsid w:val="002D638D"/>
    <w:rsid w:val="002D6434"/>
    <w:rsid w:val="002D6472"/>
    <w:rsid w:val="002D6477"/>
    <w:rsid w:val="002D6537"/>
    <w:rsid w:val="002D65B2"/>
    <w:rsid w:val="002D65FA"/>
    <w:rsid w:val="002D65FB"/>
    <w:rsid w:val="002D660D"/>
    <w:rsid w:val="002D6692"/>
    <w:rsid w:val="002D6696"/>
    <w:rsid w:val="002D66BE"/>
    <w:rsid w:val="002D66F0"/>
    <w:rsid w:val="002D66FE"/>
    <w:rsid w:val="002D6703"/>
    <w:rsid w:val="002D678D"/>
    <w:rsid w:val="002D679F"/>
    <w:rsid w:val="002D67CD"/>
    <w:rsid w:val="002D6814"/>
    <w:rsid w:val="002D6839"/>
    <w:rsid w:val="002D683A"/>
    <w:rsid w:val="002D6848"/>
    <w:rsid w:val="002D684D"/>
    <w:rsid w:val="002D68C8"/>
    <w:rsid w:val="002D68CD"/>
    <w:rsid w:val="002D6953"/>
    <w:rsid w:val="002D697E"/>
    <w:rsid w:val="002D6985"/>
    <w:rsid w:val="002D69A3"/>
    <w:rsid w:val="002D69A5"/>
    <w:rsid w:val="002D69C4"/>
    <w:rsid w:val="002D6A07"/>
    <w:rsid w:val="002D6A6E"/>
    <w:rsid w:val="002D6AF8"/>
    <w:rsid w:val="002D6B9B"/>
    <w:rsid w:val="002D6BA7"/>
    <w:rsid w:val="002D6BCC"/>
    <w:rsid w:val="002D6C06"/>
    <w:rsid w:val="002D6C55"/>
    <w:rsid w:val="002D6C72"/>
    <w:rsid w:val="002D6D6A"/>
    <w:rsid w:val="002D6D79"/>
    <w:rsid w:val="002D6DB1"/>
    <w:rsid w:val="002D6DB9"/>
    <w:rsid w:val="002D6DD2"/>
    <w:rsid w:val="002D6DEB"/>
    <w:rsid w:val="002D6E28"/>
    <w:rsid w:val="002D6E91"/>
    <w:rsid w:val="002D6E9B"/>
    <w:rsid w:val="002D6EA3"/>
    <w:rsid w:val="002D6EB0"/>
    <w:rsid w:val="002D6F35"/>
    <w:rsid w:val="002D6F98"/>
    <w:rsid w:val="002D6FB6"/>
    <w:rsid w:val="002D6FD5"/>
    <w:rsid w:val="002D7005"/>
    <w:rsid w:val="002D709E"/>
    <w:rsid w:val="002D70A5"/>
    <w:rsid w:val="002D70D2"/>
    <w:rsid w:val="002D710E"/>
    <w:rsid w:val="002D7131"/>
    <w:rsid w:val="002D713A"/>
    <w:rsid w:val="002D7165"/>
    <w:rsid w:val="002D71C2"/>
    <w:rsid w:val="002D71D9"/>
    <w:rsid w:val="002D71F4"/>
    <w:rsid w:val="002D720C"/>
    <w:rsid w:val="002D724B"/>
    <w:rsid w:val="002D7256"/>
    <w:rsid w:val="002D728A"/>
    <w:rsid w:val="002D72A2"/>
    <w:rsid w:val="002D72D6"/>
    <w:rsid w:val="002D731A"/>
    <w:rsid w:val="002D7373"/>
    <w:rsid w:val="002D737F"/>
    <w:rsid w:val="002D738F"/>
    <w:rsid w:val="002D739A"/>
    <w:rsid w:val="002D73CC"/>
    <w:rsid w:val="002D73D5"/>
    <w:rsid w:val="002D73D8"/>
    <w:rsid w:val="002D7449"/>
    <w:rsid w:val="002D7462"/>
    <w:rsid w:val="002D7472"/>
    <w:rsid w:val="002D7494"/>
    <w:rsid w:val="002D74B6"/>
    <w:rsid w:val="002D74E2"/>
    <w:rsid w:val="002D752A"/>
    <w:rsid w:val="002D7570"/>
    <w:rsid w:val="002D7589"/>
    <w:rsid w:val="002D75B1"/>
    <w:rsid w:val="002D75F3"/>
    <w:rsid w:val="002D7642"/>
    <w:rsid w:val="002D7667"/>
    <w:rsid w:val="002D768A"/>
    <w:rsid w:val="002D7693"/>
    <w:rsid w:val="002D76B3"/>
    <w:rsid w:val="002D7765"/>
    <w:rsid w:val="002D77DF"/>
    <w:rsid w:val="002D7818"/>
    <w:rsid w:val="002D7820"/>
    <w:rsid w:val="002D78D5"/>
    <w:rsid w:val="002D78F7"/>
    <w:rsid w:val="002D791C"/>
    <w:rsid w:val="002D7934"/>
    <w:rsid w:val="002D7956"/>
    <w:rsid w:val="002D79B3"/>
    <w:rsid w:val="002D79B4"/>
    <w:rsid w:val="002D79C6"/>
    <w:rsid w:val="002D7A20"/>
    <w:rsid w:val="002D7A37"/>
    <w:rsid w:val="002D7A59"/>
    <w:rsid w:val="002D7A6B"/>
    <w:rsid w:val="002D7AD6"/>
    <w:rsid w:val="002D7AE2"/>
    <w:rsid w:val="002D7B0B"/>
    <w:rsid w:val="002D7B3B"/>
    <w:rsid w:val="002D7B9A"/>
    <w:rsid w:val="002D7B9F"/>
    <w:rsid w:val="002D7C02"/>
    <w:rsid w:val="002D7C0C"/>
    <w:rsid w:val="002D7C17"/>
    <w:rsid w:val="002D7C18"/>
    <w:rsid w:val="002D7C68"/>
    <w:rsid w:val="002D7C79"/>
    <w:rsid w:val="002D7C80"/>
    <w:rsid w:val="002D7C8C"/>
    <w:rsid w:val="002D7C9E"/>
    <w:rsid w:val="002D7CA5"/>
    <w:rsid w:val="002D7CB4"/>
    <w:rsid w:val="002D7D68"/>
    <w:rsid w:val="002D7DEF"/>
    <w:rsid w:val="002D7E5F"/>
    <w:rsid w:val="002D7E84"/>
    <w:rsid w:val="002D7E87"/>
    <w:rsid w:val="002D7E9F"/>
    <w:rsid w:val="002D7EA8"/>
    <w:rsid w:val="002D7EF0"/>
    <w:rsid w:val="002D7EF3"/>
    <w:rsid w:val="002D7EF8"/>
    <w:rsid w:val="002D7F1F"/>
    <w:rsid w:val="002D7F21"/>
    <w:rsid w:val="002D7F5D"/>
    <w:rsid w:val="002D7FC4"/>
    <w:rsid w:val="002D7FD9"/>
    <w:rsid w:val="002D7FDC"/>
    <w:rsid w:val="002E0032"/>
    <w:rsid w:val="002E0042"/>
    <w:rsid w:val="002E0059"/>
    <w:rsid w:val="002E00A6"/>
    <w:rsid w:val="002E00A8"/>
    <w:rsid w:val="002E0129"/>
    <w:rsid w:val="002E0131"/>
    <w:rsid w:val="002E014A"/>
    <w:rsid w:val="002E014D"/>
    <w:rsid w:val="002E01BE"/>
    <w:rsid w:val="002E0218"/>
    <w:rsid w:val="002E021B"/>
    <w:rsid w:val="002E025C"/>
    <w:rsid w:val="002E0266"/>
    <w:rsid w:val="002E0267"/>
    <w:rsid w:val="002E0290"/>
    <w:rsid w:val="002E0358"/>
    <w:rsid w:val="002E0367"/>
    <w:rsid w:val="002E036E"/>
    <w:rsid w:val="002E03F0"/>
    <w:rsid w:val="002E03FD"/>
    <w:rsid w:val="002E0401"/>
    <w:rsid w:val="002E0411"/>
    <w:rsid w:val="002E0482"/>
    <w:rsid w:val="002E059A"/>
    <w:rsid w:val="002E05BB"/>
    <w:rsid w:val="002E05BF"/>
    <w:rsid w:val="002E0638"/>
    <w:rsid w:val="002E0644"/>
    <w:rsid w:val="002E06A6"/>
    <w:rsid w:val="002E06A8"/>
    <w:rsid w:val="002E06E4"/>
    <w:rsid w:val="002E078A"/>
    <w:rsid w:val="002E07D5"/>
    <w:rsid w:val="002E0868"/>
    <w:rsid w:val="002E086C"/>
    <w:rsid w:val="002E091E"/>
    <w:rsid w:val="002E0961"/>
    <w:rsid w:val="002E096E"/>
    <w:rsid w:val="002E0982"/>
    <w:rsid w:val="002E0986"/>
    <w:rsid w:val="002E09C0"/>
    <w:rsid w:val="002E09E9"/>
    <w:rsid w:val="002E09F0"/>
    <w:rsid w:val="002E09F9"/>
    <w:rsid w:val="002E0A56"/>
    <w:rsid w:val="002E0A5B"/>
    <w:rsid w:val="002E0A5D"/>
    <w:rsid w:val="002E0A66"/>
    <w:rsid w:val="002E0A6B"/>
    <w:rsid w:val="002E0AAF"/>
    <w:rsid w:val="002E0AD3"/>
    <w:rsid w:val="002E0B2D"/>
    <w:rsid w:val="002E0B7F"/>
    <w:rsid w:val="002E0B9A"/>
    <w:rsid w:val="002E0BB0"/>
    <w:rsid w:val="002E0BC9"/>
    <w:rsid w:val="002E0BCA"/>
    <w:rsid w:val="002E0BF1"/>
    <w:rsid w:val="002E0C19"/>
    <w:rsid w:val="002E0C2C"/>
    <w:rsid w:val="002E0C38"/>
    <w:rsid w:val="002E0C44"/>
    <w:rsid w:val="002E0C58"/>
    <w:rsid w:val="002E0C62"/>
    <w:rsid w:val="002E0C85"/>
    <w:rsid w:val="002E0C9B"/>
    <w:rsid w:val="002E0CB6"/>
    <w:rsid w:val="002E0CD3"/>
    <w:rsid w:val="002E0D40"/>
    <w:rsid w:val="002E0D59"/>
    <w:rsid w:val="002E0D7E"/>
    <w:rsid w:val="002E0D8D"/>
    <w:rsid w:val="002E0E41"/>
    <w:rsid w:val="002E0E6C"/>
    <w:rsid w:val="002E0E9F"/>
    <w:rsid w:val="002E0EB4"/>
    <w:rsid w:val="002E0EBE"/>
    <w:rsid w:val="002E0ED6"/>
    <w:rsid w:val="002E0EEB"/>
    <w:rsid w:val="002E0F85"/>
    <w:rsid w:val="002E0F94"/>
    <w:rsid w:val="002E10C6"/>
    <w:rsid w:val="002E10E6"/>
    <w:rsid w:val="002E113E"/>
    <w:rsid w:val="002E1161"/>
    <w:rsid w:val="002E11A5"/>
    <w:rsid w:val="002E11C7"/>
    <w:rsid w:val="002E11C9"/>
    <w:rsid w:val="002E1212"/>
    <w:rsid w:val="002E1220"/>
    <w:rsid w:val="002E123E"/>
    <w:rsid w:val="002E1268"/>
    <w:rsid w:val="002E1285"/>
    <w:rsid w:val="002E1288"/>
    <w:rsid w:val="002E128F"/>
    <w:rsid w:val="002E12BB"/>
    <w:rsid w:val="002E130D"/>
    <w:rsid w:val="002E1366"/>
    <w:rsid w:val="002E13CC"/>
    <w:rsid w:val="002E1414"/>
    <w:rsid w:val="002E1463"/>
    <w:rsid w:val="002E1467"/>
    <w:rsid w:val="002E1492"/>
    <w:rsid w:val="002E1499"/>
    <w:rsid w:val="002E14CB"/>
    <w:rsid w:val="002E155D"/>
    <w:rsid w:val="002E1567"/>
    <w:rsid w:val="002E1587"/>
    <w:rsid w:val="002E158A"/>
    <w:rsid w:val="002E15A5"/>
    <w:rsid w:val="002E1616"/>
    <w:rsid w:val="002E1686"/>
    <w:rsid w:val="002E16E3"/>
    <w:rsid w:val="002E171C"/>
    <w:rsid w:val="002E179C"/>
    <w:rsid w:val="002E179E"/>
    <w:rsid w:val="002E1839"/>
    <w:rsid w:val="002E18F2"/>
    <w:rsid w:val="002E1908"/>
    <w:rsid w:val="002E190D"/>
    <w:rsid w:val="002E191A"/>
    <w:rsid w:val="002E1939"/>
    <w:rsid w:val="002E197A"/>
    <w:rsid w:val="002E1992"/>
    <w:rsid w:val="002E19FB"/>
    <w:rsid w:val="002E1A92"/>
    <w:rsid w:val="002E1A9A"/>
    <w:rsid w:val="002E1AC4"/>
    <w:rsid w:val="002E1AE0"/>
    <w:rsid w:val="002E1AF2"/>
    <w:rsid w:val="002E1B0D"/>
    <w:rsid w:val="002E1B18"/>
    <w:rsid w:val="002E1B33"/>
    <w:rsid w:val="002E1B6D"/>
    <w:rsid w:val="002E1B8D"/>
    <w:rsid w:val="002E1BB5"/>
    <w:rsid w:val="002E1BF7"/>
    <w:rsid w:val="002E1C1E"/>
    <w:rsid w:val="002E1C3D"/>
    <w:rsid w:val="002E1CAD"/>
    <w:rsid w:val="002E1D06"/>
    <w:rsid w:val="002E1D0B"/>
    <w:rsid w:val="002E1D10"/>
    <w:rsid w:val="002E1D12"/>
    <w:rsid w:val="002E1D2C"/>
    <w:rsid w:val="002E1D56"/>
    <w:rsid w:val="002E1D5E"/>
    <w:rsid w:val="002E1DCC"/>
    <w:rsid w:val="002E1DE2"/>
    <w:rsid w:val="002E1E06"/>
    <w:rsid w:val="002E1E12"/>
    <w:rsid w:val="002E1E30"/>
    <w:rsid w:val="002E1E3D"/>
    <w:rsid w:val="002E1E66"/>
    <w:rsid w:val="002E1EDD"/>
    <w:rsid w:val="002E1EDF"/>
    <w:rsid w:val="002E1F43"/>
    <w:rsid w:val="002E1F70"/>
    <w:rsid w:val="002E1FD6"/>
    <w:rsid w:val="002E204F"/>
    <w:rsid w:val="002E2090"/>
    <w:rsid w:val="002E2148"/>
    <w:rsid w:val="002E2156"/>
    <w:rsid w:val="002E2196"/>
    <w:rsid w:val="002E21CF"/>
    <w:rsid w:val="002E21FD"/>
    <w:rsid w:val="002E2220"/>
    <w:rsid w:val="002E2243"/>
    <w:rsid w:val="002E226B"/>
    <w:rsid w:val="002E22AC"/>
    <w:rsid w:val="002E22B7"/>
    <w:rsid w:val="002E2307"/>
    <w:rsid w:val="002E230E"/>
    <w:rsid w:val="002E233C"/>
    <w:rsid w:val="002E2351"/>
    <w:rsid w:val="002E2394"/>
    <w:rsid w:val="002E23B5"/>
    <w:rsid w:val="002E23BC"/>
    <w:rsid w:val="002E23E2"/>
    <w:rsid w:val="002E243E"/>
    <w:rsid w:val="002E247F"/>
    <w:rsid w:val="002E248A"/>
    <w:rsid w:val="002E24B7"/>
    <w:rsid w:val="002E24F6"/>
    <w:rsid w:val="002E2502"/>
    <w:rsid w:val="002E2518"/>
    <w:rsid w:val="002E252B"/>
    <w:rsid w:val="002E252D"/>
    <w:rsid w:val="002E2544"/>
    <w:rsid w:val="002E2591"/>
    <w:rsid w:val="002E25D1"/>
    <w:rsid w:val="002E25E3"/>
    <w:rsid w:val="002E25E5"/>
    <w:rsid w:val="002E25FF"/>
    <w:rsid w:val="002E261E"/>
    <w:rsid w:val="002E267A"/>
    <w:rsid w:val="002E268D"/>
    <w:rsid w:val="002E269D"/>
    <w:rsid w:val="002E26A5"/>
    <w:rsid w:val="002E26AD"/>
    <w:rsid w:val="002E26B2"/>
    <w:rsid w:val="002E26F1"/>
    <w:rsid w:val="002E271F"/>
    <w:rsid w:val="002E273E"/>
    <w:rsid w:val="002E27A2"/>
    <w:rsid w:val="002E27DB"/>
    <w:rsid w:val="002E2808"/>
    <w:rsid w:val="002E281A"/>
    <w:rsid w:val="002E282C"/>
    <w:rsid w:val="002E28B2"/>
    <w:rsid w:val="002E28DA"/>
    <w:rsid w:val="002E293A"/>
    <w:rsid w:val="002E2991"/>
    <w:rsid w:val="002E2996"/>
    <w:rsid w:val="002E2A9F"/>
    <w:rsid w:val="002E2B03"/>
    <w:rsid w:val="002E2B32"/>
    <w:rsid w:val="002E2B59"/>
    <w:rsid w:val="002E2BB3"/>
    <w:rsid w:val="002E2BE5"/>
    <w:rsid w:val="002E2C17"/>
    <w:rsid w:val="002E2C36"/>
    <w:rsid w:val="002E2C85"/>
    <w:rsid w:val="002E2C9C"/>
    <w:rsid w:val="002E2D3C"/>
    <w:rsid w:val="002E2D3F"/>
    <w:rsid w:val="002E2D7A"/>
    <w:rsid w:val="002E2DAF"/>
    <w:rsid w:val="002E2DFC"/>
    <w:rsid w:val="002E2E3B"/>
    <w:rsid w:val="002E2E54"/>
    <w:rsid w:val="002E2E61"/>
    <w:rsid w:val="002E2EB0"/>
    <w:rsid w:val="002E2EE9"/>
    <w:rsid w:val="002E2F50"/>
    <w:rsid w:val="002E2FB8"/>
    <w:rsid w:val="002E3021"/>
    <w:rsid w:val="002E3025"/>
    <w:rsid w:val="002E3029"/>
    <w:rsid w:val="002E3043"/>
    <w:rsid w:val="002E3065"/>
    <w:rsid w:val="002E30AF"/>
    <w:rsid w:val="002E30B5"/>
    <w:rsid w:val="002E30D0"/>
    <w:rsid w:val="002E30D4"/>
    <w:rsid w:val="002E30DB"/>
    <w:rsid w:val="002E3132"/>
    <w:rsid w:val="002E317E"/>
    <w:rsid w:val="002E31A5"/>
    <w:rsid w:val="002E3247"/>
    <w:rsid w:val="002E324B"/>
    <w:rsid w:val="002E3257"/>
    <w:rsid w:val="002E3258"/>
    <w:rsid w:val="002E3288"/>
    <w:rsid w:val="002E3309"/>
    <w:rsid w:val="002E331E"/>
    <w:rsid w:val="002E3339"/>
    <w:rsid w:val="002E33A7"/>
    <w:rsid w:val="002E33FB"/>
    <w:rsid w:val="002E3403"/>
    <w:rsid w:val="002E3427"/>
    <w:rsid w:val="002E3434"/>
    <w:rsid w:val="002E3497"/>
    <w:rsid w:val="002E3498"/>
    <w:rsid w:val="002E34A9"/>
    <w:rsid w:val="002E34C0"/>
    <w:rsid w:val="002E3554"/>
    <w:rsid w:val="002E3580"/>
    <w:rsid w:val="002E35E6"/>
    <w:rsid w:val="002E3647"/>
    <w:rsid w:val="002E364D"/>
    <w:rsid w:val="002E3660"/>
    <w:rsid w:val="002E36A2"/>
    <w:rsid w:val="002E36AE"/>
    <w:rsid w:val="002E373F"/>
    <w:rsid w:val="002E3770"/>
    <w:rsid w:val="002E37B0"/>
    <w:rsid w:val="002E37C3"/>
    <w:rsid w:val="002E37DF"/>
    <w:rsid w:val="002E37E3"/>
    <w:rsid w:val="002E37F9"/>
    <w:rsid w:val="002E382F"/>
    <w:rsid w:val="002E3854"/>
    <w:rsid w:val="002E3885"/>
    <w:rsid w:val="002E3897"/>
    <w:rsid w:val="002E38CF"/>
    <w:rsid w:val="002E38E7"/>
    <w:rsid w:val="002E3911"/>
    <w:rsid w:val="002E3933"/>
    <w:rsid w:val="002E3947"/>
    <w:rsid w:val="002E3948"/>
    <w:rsid w:val="002E3965"/>
    <w:rsid w:val="002E39AD"/>
    <w:rsid w:val="002E39CC"/>
    <w:rsid w:val="002E39DF"/>
    <w:rsid w:val="002E3A47"/>
    <w:rsid w:val="002E3A52"/>
    <w:rsid w:val="002E3A59"/>
    <w:rsid w:val="002E3A94"/>
    <w:rsid w:val="002E3AA9"/>
    <w:rsid w:val="002E3AD9"/>
    <w:rsid w:val="002E3B30"/>
    <w:rsid w:val="002E3BBF"/>
    <w:rsid w:val="002E3C1B"/>
    <w:rsid w:val="002E3C5E"/>
    <w:rsid w:val="002E3C70"/>
    <w:rsid w:val="002E3CEA"/>
    <w:rsid w:val="002E3D00"/>
    <w:rsid w:val="002E3D0B"/>
    <w:rsid w:val="002E3D17"/>
    <w:rsid w:val="002E3D97"/>
    <w:rsid w:val="002E3DDC"/>
    <w:rsid w:val="002E3E2A"/>
    <w:rsid w:val="002E3E70"/>
    <w:rsid w:val="002E3E9E"/>
    <w:rsid w:val="002E3EAB"/>
    <w:rsid w:val="002E3EF0"/>
    <w:rsid w:val="002E3EF4"/>
    <w:rsid w:val="002E3F09"/>
    <w:rsid w:val="002E3F27"/>
    <w:rsid w:val="002E3FDA"/>
    <w:rsid w:val="002E4077"/>
    <w:rsid w:val="002E408F"/>
    <w:rsid w:val="002E40DE"/>
    <w:rsid w:val="002E40E3"/>
    <w:rsid w:val="002E4134"/>
    <w:rsid w:val="002E414C"/>
    <w:rsid w:val="002E4161"/>
    <w:rsid w:val="002E4207"/>
    <w:rsid w:val="002E4240"/>
    <w:rsid w:val="002E4250"/>
    <w:rsid w:val="002E4303"/>
    <w:rsid w:val="002E4386"/>
    <w:rsid w:val="002E43B4"/>
    <w:rsid w:val="002E43DE"/>
    <w:rsid w:val="002E441D"/>
    <w:rsid w:val="002E44E7"/>
    <w:rsid w:val="002E44F4"/>
    <w:rsid w:val="002E44F9"/>
    <w:rsid w:val="002E451E"/>
    <w:rsid w:val="002E45F2"/>
    <w:rsid w:val="002E4622"/>
    <w:rsid w:val="002E4632"/>
    <w:rsid w:val="002E463E"/>
    <w:rsid w:val="002E4646"/>
    <w:rsid w:val="002E468B"/>
    <w:rsid w:val="002E4703"/>
    <w:rsid w:val="002E4821"/>
    <w:rsid w:val="002E48AA"/>
    <w:rsid w:val="002E48B0"/>
    <w:rsid w:val="002E48EC"/>
    <w:rsid w:val="002E4915"/>
    <w:rsid w:val="002E494A"/>
    <w:rsid w:val="002E498B"/>
    <w:rsid w:val="002E49E1"/>
    <w:rsid w:val="002E4A06"/>
    <w:rsid w:val="002E4A4B"/>
    <w:rsid w:val="002E4AB5"/>
    <w:rsid w:val="002E4AFE"/>
    <w:rsid w:val="002E4B25"/>
    <w:rsid w:val="002E4B40"/>
    <w:rsid w:val="002E4B60"/>
    <w:rsid w:val="002E4C1F"/>
    <w:rsid w:val="002E4C27"/>
    <w:rsid w:val="002E4CA0"/>
    <w:rsid w:val="002E4CF6"/>
    <w:rsid w:val="002E4D6C"/>
    <w:rsid w:val="002E4DAD"/>
    <w:rsid w:val="002E4DC1"/>
    <w:rsid w:val="002E4DD4"/>
    <w:rsid w:val="002E4E1F"/>
    <w:rsid w:val="002E4E7C"/>
    <w:rsid w:val="002E4EA3"/>
    <w:rsid w:val="002E4ED5"/>
    <w:rsid w:val="002E4F1D"/>
    <w:rsid w:val="002E4F92"/>
    <w:rsid w:val="002E4FB3"/>
    <w:rsid w:val="002E4FB4"/>
    <w:rsid w:val="002E500F"/>
    <w:rsid w:val="002E501C"/>
    <w:rsid w:val="002E5064"/>
    <w:rsid w:val="002E5068"/>
    <w:rsid w:val="002E507A"/>
    <w:rsid w:val="002E507D"/>
    <w:rsid w:val="002E527A"/>
    <w:rsid w:val="002E5293"/>
    <w:rsid w:val="002E529A"/>
    <w:rsid w:val="002E52D6"/>
    <w:rsid w:val="002E52F1"/>
    <w:rsid w:val="002E52FF"/>
    <w:rsid w:val="002E5359"/>
    <w:rsid w:val="002E5395"/>
    <w:rsid w:val="002E53F3"/>
    <w:rsid w:val="002E5440"/>
    <w:rsid w:val="002E544A"/>
    <w:rsid w:val="002E54E8"/>
    <w:rsid w:val="002E5506"/>
    <w:rsid w:val="002E5543"/>
    <w:rsid w:val="002E558A"/>
    <w:rsid w:val="002E55FA"/>
    <w:rsid w:val="002E55FD"/>
    <w:rsid w:val="002E5690"/>
    <w:rsid w:val="002E56A8"/>
    <w:rsid w:val="002E5703"/>
    <w:rsid w:val="002E570B"/>
    <w:rsid w:val="002E573B"/>
    <w:rsid w:val="002E579A"/>
    <w:rsid w:val="002E57B5"/>
    <w:rsid w:val="002E57E2"/>
    <w:rsid w:val="002E586A"/>
    <w:rsid w:val="002E5878"/>
    <w:rsid w:val="002E587D"/>
    <w:rsid w:val="002E5880"/>
    <w:rsid w:val="002E5896"/>
    <w:rsid w:val="002E589C"/>
    <w:rsid w:val="002E58B6"/>
    <w:rsid w:val="002E590A"/>
    <w:rsid w:val="002E594A"/>
    <w:rsid w:val="002E59BC"/>
    <w:rsid w:val="002E59D5"/>
    <w:rsid w:val="002E5A95"/>
    <w:rsid w:val="002E5AA1"/>
    <w:rsid w:val="002E5AFE"/>
    <w:rsid w:val="002E5B04"/>
    <w:rsid w:val="002E5B20"/>
    <w:rsid w:val="002E5B24"/>
    <w:rsid w:val="002E5BBE"/>
    <w:rsid w:val="002E5BD4"/>
    <w:rsid w:val="002E5C32"/>
    <w:rsid w:val="002E5CAB"/>
    <w:rsid w:val="002E5CC4"/>
    <w:rsid w:val="002E5D18"/>
    <w:rsid w:val="002E5D34"/>
    <w:rsid w:val="002E5D5E"/>
    <w:rsid w:val="002E5DBD"/>
    <w:rsid w:val="002E5DD5"/>
    <w:rsid w:val="002E5DFC"/>
    <w:rsid w:val="002E5E2D"/>
    <w:rsid w:val="002E5E52"/>
    <w:rsid w:val="002E5EE6"/>
    <w:rsid w:val="002E5F00"/>
    <w:rsid w:val="002E5F0A"/>
    <w:rsid w:val="002E5F6D"/>
    <w:rsid w:val="002E5F7B"/>
    <w:rsid w:val="002E5FCF"/>
    <w:rsid w:val="002E5FE0"/>
    <w:rsid w:val="002E6087"/>
    <w:rsid w:val="002E61A3"/>
    <w:rsid w:val="002E61BB"/>
    <w:rsid w:val="002E61C2"/>
    <w:rsid w:val="002E6222"/>
    <w:rsid w:val="002E625A"/>
    <w:rsid w:val="002E62A8"/>
    <w:rsid w:val="002E62EF"/>
    <w:rsid w:val="002E62F3"/>
    <w:rsid w:val="002E6348"/>
    <w:rsid w:val="002E638A"/>
    <w:rsid w:val="002E638F"/>
    <w:rsid w:val="002E6413"/>
    <w:rsid w:val="002E6423"/>
    <w:rsid w:val="002E6467"/>
    <w:rsid w:val="002E64B1"/>
    <w:rsid w:val="002E652F"/>
    <w:rsid w:val="002E6557"/>
    <w:rsid w:val="002E6563"/>
    <w:rsid w:val="002E670F"/>
    <w:rsid w:val="002E6711"/>
    <w:rsid w:val="002E6758"/>
    <w:rsid w:val="002E67A7"/>
    <w:rsid w:val="002E67B3"/>
    <w:rsid w:val="002E67C7"/>
    <w:rsid w:val="002E6822"/>
    <w:rsid w:val="002E6858"/>
    <w:rsid w:val="002E6883"/>
    <w:rsid w:val="002E689E"/>
    <w:rsid w:val="002E68AF"/>
    <w:rsid w:val="002E68B9"/>
    <w:rsid w:val="002E68E3"/>
    <w:rsid w:val="002E6915"/>
    <w:rsid w:val="002E6931"/>
    <w:rsid w:val="002E6A32"/>
    <w:rsid w:val="002E6A82"/>
    <w:rsid w:val="002E6A8D"/>
    <w:rsid w:val="002E6AEE"/>
    <w:rsid w:val="002E6B23"/>
    <w:rsid w:val="002E6B7E"/>
    <w:rsid w:val="002E6B9A"/>
    <w:rsid w:val="002E6BA0"/>
    <w:rsid w:val="002E6BFB"/>
    <w:rsid w:val="002E6C0A"/>
    <w:rsid w:val="002E6C62"/>
    <w:rsid w:val="002E6C68"/>
    <w:rsid w:val="002E6D1B"/>
    <w:rsid w:val="002E6D1F"/>
    <w:rsid w:val="002E6D35"/>
    <w:rsid w:val="002E6D36"/>
    <w:rsid w:val="002E6E29"/>
    <w:rsid w:val="002E6E47"/>
    <w:rsid w:val="002E6E65"/>
    <w:rsid w:val="002E6E6E"/>
    <w:rsid w:val="002E6E75"/>
    <w:rsid w:val="002E6EB3"/>
    <w:rsid w:val="002E6ED7"/>
    <w:rsid w:val="002E6EF1"/>
    <w:rsid w:val="002E6F4E"/>
    <w:rsid w:val="002E6FC4"/>
    <w:rsid w:val="002E7028"/>
    <w:rsid w:val="002E70C5"/>
    <w:rsid w:val="002E7148"/>
    <w:rsid w:val="002E7171"/>
    <w:rsid w:val="002E7174"/>
    <w:rsid w:val="002E717E"/>
    <w:rsid w:val="002E7184"/>
    <w:rsid w:val="002E7187"/>
    <w:rsid w:val="002E71AD"/>
    <w:rsid w:val="002E71ED"/>
    <w:rsid w:val="002E71EF"/>
    <w:rsid w:val="002E71F7"/>
    <w:rsid w:val="002E71FD"/>
    <w:rsid w:val="002E720F"/>
    <w:rsid w:val="002E721C"/>
    <w:rsid w:val="002E7236"/>
    <w:rsid w:val="002E7244"/>
    <w:rsid w:val="002E728D"/>
    <w:rsid w:val="002E7293"/>
    <w:rsid w:val="002E72A0"/>
    <w:rsid w:val="002E72AD"/>
    <w:rsid w:val="002E72C0"/>
    <w:rsid w:val="002E730B"/>
    <w:rsid w:val="002E7360"/>
    <w:rsid w:val="002E73BC"/>
    <w:rsid w:val="002E73F1"/>
    <w:rsid w:val="002E73F7"/>
    <w:rsid w:val="002E740F"/>
    <w:rsid w:val="002E7443"/>
    <w:rsid w:val="002E7491"/>
    <w:rsid w:val="002E74A6"/>
    <w:rsid w:val="002E7502"/>
    <w:rsid w:val="002E750E"/>
    <w:rsid w:val="002E7514"/>
    <w:rsid w:val="002E751C"/>
    <w:rsid w:val="002E75CE"/>
    <w:rsid w:val="002E75FA"/>
    <w:rsid w:val="002E7619"/>
    <w:rsid w:val="002E7657"/>
    <w:rsid w:val="002E76B7"/>
    <w:rsid w:val="002E76E0"/>
    <w:rsid w:val="002E7707"/>
    <w:rsid w:val="002E7727"/>
    <w:rsid w:val="002E7732"/>
    <w:rsid w:val="002E7799"/>
    <w:rsid w:val="002E77A6"/>
    <w:rsid w:val="002E77DA"/>
    <w:rsid w:val="002E77F7"/>
    <w:rsid w:val="002E7811"/>
    <w:rsid w:val="002E7816"/>
    <w:rsid w:val="002E781C"/>
    <w:rsid w:val="002E782F"/>
    <w:rsid w:val="002E7835"/>
    <w:rsid w:val="002E785C"/>
    <w:rsid w:val="002E787A"/>
    <w:rsid w:val="002E7883"/>
    <w:rsid w:val="002E7895"/>
    <w:rsid w:val="002E78FA"/>
    <w:rsid w:val="002E795F"/>
    <w:rsid w:val="002E7975"/>
    <w:rsid w:val="002E79CB"/>
    <w:rsid w:val="002E79D8"/>
    <w:rsid w:val="002E79EA"/>
    <w:rsid w:val="002E7B2B"/>
    <w:rsid w:val="002E7B88"/>
    <w:rsid w:val="002E7BE1"/>
    <w:rsid w:val="002E7BE2"/>
    <w:rsid w:val="002E7BE5"/>
    <w:rsid w:val="002E7BF5"/>
    <w:rsid w:val="002E7C77"/>
    <w:rsid w:val="002E7CE5"/>
    <w:rsid w:val="002E7D31"/>
    <w:rsid w:val="002E7D59"/>
    <w:rsid w:val="002E7D86"/>
    <w:rsid w:val="002E7DD3"/>
    <w:rsid w:val="002E7DE6"/>
    <w:rsid w:val="002E7DFB"/>
    <w:rsid w:val="002E7E04"/>
    <w:rsid w:val="002E7E2E"/>
    <w:rsid w:val="002E7E38"/>
    <w:rsid w:val="002E7E74"/>
    <w:rsid w:val="002E7E86"/>
    <w:rsid w:val="002E7E8B"/>
    <w:rsid w:val="002E7F0D"/>
    <w:rsid w:val="002E7F33"/>
    <w:rsid w:val="002E7F86"/>
    <w:rsid w:val="002E7FAB"/>
    <w:rsid w:val="002E7FCB"/>
    <w:rsid w:val="002E7FF1"/>
    <w:rsid w:val="002F001B"/>
    <w:rsid w:val="002F002E"/>
    <w:rsid w:val="002F0070"/>
    <w:rsid w:val="002F00EA"/>
    <w:rsid w:val="002F00F8"/>
    <w:rsid w:val="002F012B"/>
    <w:rsid w:val="002F0194"/>
    <w:rsid w:val="002F01C9"/>
    <w:rsid w:val="002F023C"/>
    <w:rsid w:val="002F024A"/>
    <w:rsid w:val="002F025A"/>
    <w:rsid w:val="002F0270"/>
    <w:rsid w:val="002F02B4"/>
    <w:rsid w:val="002F02F7"/>
    <w:rsid w:val="002F0336"/>
    <w:rsid w:val="002F0343"/>
    <w:rsid w:val="002F0353"/>
    <w:rsid w:val="002F0367"/>
    <w:rsid w:val="002F0372"/>
    <w:rsid w:val="002F0399"/>
    <w:rsid w:val="002F039B"/>
    <w:rsid w:val="002F03AC"/>
    <w:rsid w:val="002F0417"/>
    <w:rsid w:val="002F0429"/>
    <w:rsid w:val="002F0433"/>
    <w:rsid w:val="002F044A"/>
    <w:rsid w:val="002F047E"/>
    <w:rsid w:val="002F04EE"/>
    <w:rsid w:val="002F0501"/>
    <w:rsid w:val="002F0524"/>
    <w:rsid w:val="002F0527"/>
    <w:rsid w:val="002F0529"/>
    <w:rsid w:val="002F0598"/>
    <w:rsid w:val="002F05BE"/>
    <w:rsid w:val="002F05CB"/>
    <w:rsid w:val="002F05E4"/>
    <w:rsid w:val="002F05EA"/>
    <w:rsid w:val="002F0607"/>
    <w:rsid w:val="002F0609"/>
    <w:rsid w:val="002F0672"/>
    <w:rsid w:val="002F0679"/>
    <w:rsid w:val="002F06DC"/>
    <w:rsid w:val="002F0718"/>
    <w:rsid w:val="002F076E"/>
    <w:rsid w:val="002F077A"/>
    <w:rsid w:val="002F07E7"/>
    <w:rsid w:val="002F07E8"/>
    <w:rsid w:val="002F0874"/>
    <w:rsid w:val="002F0893"/>
    <w:rsid w:val="002F089F"/>
    <w:rsid w:val="002F08A3"/>
    <w:rsid w:val="002F0937"/>
    <w:rsid w:val="002F09C5"/>
    <w:rsid w:val="002F09D5"/>
    <w:rsid w:val="002F09D9"/>
    <w:rsid w:val="002F09E1"/>
    <w:rsid w:val="002F0A54"/>
    <w:rsid w:val="002F0A60"/>
    <w:rsid w:val="002F0A63"/>
    <w:rsid w:val="002F0A71"/>
    <w:rsid w:val="002F0A7B"/>
    <w:rsid w:val="002F0AE8"/>
    <w:rsid w:val="002F0B2C"/>
    <w:rsid w:val="002F0B43"/>
    <w:rsid w:val="002F0B73"/>
    <w:rsid w:val="002F0BA2"/>
    <w:rsid w:val="002F0BD8"/>
    <w:rsid w:val="002F0BF9"/>
    <w:rsid w:val="002F0C01"/>
    <w:rsid w:val="002F0CE6"/>
    <w:rsid w:val="002F0D30"/>
    <w:rsid w:val="002F0D51"/>
    <w:rsid w:val="002F0D58"/>
    <w:rsid w:val="002F0D80"/>
    <w:rsid w:val="002F0D92"/>
    <w:rsid w:val="002F0DF8"/>
    <w:rsid w:val="002F0E40"/>
    <w:rsid w:val="002F0EA4"/>
    <w:rsid w:val="002F0EE2"/>
    <w:rsid w:val="002F0EE6"/>
    <w:rsid w:val="002F0F6D"/>
    <w:rsid w:val="002F0FAF"/>
    <w:rsid w:val="002F0FBD"/>
    <w:rsid w:val="002F0FD5"/>
    <w:rsid w:val="002F1004"/>
    <w:rsid w:val="002F1013"/>
    <w:rsid w:val="002F10AB"/>
    <w:rsid w:val="002F1131"/>
    <w:rsid w:val="002F1145"/>
    <w:rsid w:val="002F11C9"/>
    <w:rsid w:val="002F1260"/>
    <w:rsid w:val="002F127A"/>
    <w:rsid w:val="002F1292"/>
    <w:rsid w:val="002F1305"/>
    <w:rsid w:val="002F1336"/>
    <w:rsid w:val="002F1340"/>
    <w:rsid w:val="002F137E"/>
    <w:rsid w:val="002F13A9"/>
    <w:rsid w:val="002F148C"/>
    <w:rsid w:val="002F1525"/>
    <w:rsid w:val="002F157F"/>
    <w:rsid w:val="002F1580"/>
    <w:rsid w:val="002F15B9"/>
    <w:rsid w:val="002F15D5"/>
    <w:rsid w:val="002F1619"/>
    <w:rsid w:val="002F162A"/>
    <w:rsid w:val="002F162D"/>
    <w:rsid w:val="002F165A"/>
    <w:rsid w:val="002F1691"/>
    <w:rsid w:val="002F16C8"/>
    <w:rsid w:val="002F1708"/>
    <w:rsid w:val="002F1753"/>
    <w:rsid w:val="002F1762"/>
    <w:rsid w:val="002F1772"/>
    <w:rsid w:val="002F17AA"/>
    <w:rsid w:val="002F17CB"/>
    <w:rsid w:val="002F1810"/>
    <w:rsid w:val="002F1854"/>
    <w:rsid w:val="002F185A"/>
    <w:rsid w:val="002F1878"/>
    <w:rsid w:val="002F189A"/>
    <w:rsid w:val="002F18A9"/>
    <w:rsid w:val="002F191E"/>
    <w:rsid w:val="002F192B"/>
    <w:rsid w:val="002F1933"/>
    <w:rsid w:val="002F196B"/>
    <w:rsid w:val="002F198F"/>
    <w:rsid w:val="002F199C"/>
    <w:rsid w:val="002F19AA"/>
    <w:rsid w:val="002F1A35"/>
    <w:rsid w:val="002F1A55"/>
    <w:rsid w:val="002F1A69"/>
    <w:rsid w:val="002F1AE5"/>
    <w:rsid w:val="002F1AEF"/>
    <w:rsid w:val="002F1B6E"/>
    <w:rsid w:val="002F1B73"/>
    <w:rsid w:val="002F1BA0"/>
    <w:rsid w:val="002F1BD3"/>
    <w:rsid w:val="002F1C19"/>
    <w:rsid w:val="002F1C41"/>
    <w:rsid w:val="002F1CAA"/>
    <w:rsid w:val="002F1CB6"/>
    <w:rsid w:val="002F1D3D"/>
    <w:rsid w:val="002F1D4B"/>
    <w:rsid w:val="002F1DA7"/>
    <w:rsid w:val="002F1DEE"/>
    <w:rsid w:val="002F1E1C"/>
    <w:rsid w:val="002F1E20"/>
    <w:rsid w:val="002F1E24"/>
    <w:rsid w:val="002F1E7A"/>
    <w:rsid w:val="002F1E7E"/>
    <w:rsid w:val="002F2028"/>
    <w:rsid w:val="002F2048"/>
    <w:rsid w:val="002F2078"/>
    <w:rsid w:val="002F20BB"/>
    <w:rsid w:val="002F20D9"/>
    <w:rsid w:val="002F20DC"/>
    <w:rsid w:val="002F20E0"/>
    <w:rsid w:val="002F213C"/>
    <w:rsid w:val="002F214A"/>
    <w:rsid w:val="002F217E"/>
    <w:rsid w:val="002F21A5"/>
    <w:rsid w:val="002F222A"/>
    <w:rsid w:val="002F2240"/>
    <w:rsid w:val="002F226D"/>
    <w:rsid w:val="002F2288"/>
    <w:rsid w:val="002F22AD"/>
    <w:rsid w:val="002F22B6"/>
    <w:rsid w:val="002F22C2"/>
    <w:rsid w:val="002F2338"/>
    <w:rsid w:val="002F2348"/>
    <w:rsid w:val="002F2361"/>
    <w:rsid w:val="002F2369"/>
    <w:rsid w:val="002F2391"/>
    <w:rsid w:val="002F23A4"/>
    <w:rsid w:val="002F23A5"/>
    <w:rsid w:val="002F23DB"/>
    <w:rsid w:val="002F2414"/>
    <w:rsid w:val="002F2415"/>
    <w:rsid w:val="002F245A"/>
    <w:rsid w:val="002F2491"/>
    <w:rsid w:val="002F24CC"/>
    <w:rsid w:val="002F24E4"/>
    <w:rsid w:val="002F254D"/>
    <w:rsid w:val="002F2569"/>
    <w:rsid w:val="002F256C"/>
    <w:rsid w:val="002F2574"/>
    <w:rsid w:val="002F25A0"/>
    <w:rsid w:val="002F2629"/>
    <w:rsid w:val="002F263E"/>
    <w:rsid w:val="002F2660"/>
    <w:rsid w:val="002F26FC"/>
    <w:rsid w:val="002F2734"/>
    <w:rsid w:val="002F27C8"/>
    <w:rsid w:val="002F27DE"/>
    <w:rsid w:val="002F27FA"/>
    <w:rsid w:val="002F283B"/>
    <w:rsid w:val="002F287D"/>
    <w:rsid w:val="002F28AD"/>
    <w:rsid w:val="002F28C0"/>
    <w:rsid w:val="002F28E1"/>
    <w:rsid w:val="002F28E2"/>
    <w:rsid w:val="002F2926"/>
    <w:rsid w:val="002F293C"/>
    <w:rsid w:val="002F2952"/>
    <w:rsid w:val="002F297D"/>
    <w:rsid w:val="002F29CE"/>
    <w:rsid w:val="002F2A46"/>
    <w:rsid w:val="002F2A53"/>
    <w:rsid w:val="002F2ADE"/>
    <w:rsid w:val="002F2B98"/>
    <w:rsid w:val="002F2C3D"/>
    <w:rsid w:val="002F2C4E"/>
    <w:rsid w:val="002F2C58"/>
    <w:rsid w:val="002F2C80"/>
    <w:rsid w:val="002F2C8C"/>
    <w:rsid w:val="002F2CA7"/>
    <w:rsid w:val="002F2CB6"/>
    <w:rsid w:val="002F2D0A"/>
    <w:rsid w:val="002F2D47"/>
    <w:rsid w:val="002F2D5E"/>
    <w:rsid w:val="002F2E3B"/>
    <w:rsid w:val="002F301E"/>
    <w:rsid w:val="002F305C"/>
    <w:rsid w:val="002F30E7"/>
    <w:rsid w:val="002F30E8"/>
    <w:rsid w:val="002F30FA"/>
    <w:rsid w:val="002F3107"/>
    <w:rsid w:val="002F3120"/>
    <w:rsid w:val="002F3145"/>
    <w:rsid w:val="002F3171"/>
    <w:rsid w:val="002F31A9"/>
    <w:rsid w:val="002F31EC"/>
    <w:rsid w:val="002F3285"/>
    <w:rsid w:val="002F32CF"/>
    <w:rsid w:val="002F3323"/>
    <w:rsid w:val="002F33B5"/>
    <w:rsid w:val="002F33E2"/>
    <w:rsid w:val="002F340F"/>
    <w:rsid w:val="002F343E"/>
    <w:rsid w:val="002F3493"/>
    <w:rsid w:val="002F3495"/>
    <w:rsid w:val="002F34B3"/>
    <w:rsid w:val="002F351E"/>
    <w:rsid w:val="002F3539"/>
    <w:rsid w:val="002F3581"/>
    <w:rsid w:val="002F35B3"/>
    <w:rsid w:val="002F35C0"/>
    <w:rsid w:val="002F35DA"/>
    <w:rsid w:val="002F35F3"/>
    <w:rsid w:val="002F35FD"/>
    <w:rsid w:val="002F3626"/>
    <w:rsid w:val="002F365A"/>
    <w:rsid w:val="002F36A2"/>
    <w:rsid w:val="002F36B6"/>
    <w:rsid w:val="002F3745"/>
    <w:rsid w:val="002F375B"/>
    <w:rsid w:val="002F375E"/>
    <w:rsid w:val="002F3763"/>
    <w:rsid w:val="002F37A7"/>
    <w:rsid w:val="002F37F7"/>
    <w:rsid w:val="002F37FE"/>
    <w:rsid w:val="002F3811"/>
    <w:rsid w:val="002F3825"/>
    <w:rsid w:val="002F3829"/>
    <w:rsid w:val="002F3859"/>
    <w:rsid w:val="002F3892"/>
    <w:rsid w:val="002F38E2"/>
    <w:rsid w:val="002F38EF"/>
    <w:rsid w:val="002F3951"/>
    <w:rsid w:val="002F3958"/>
    <w:rsid w:val="002F397F"/>
    <w:rsid w:val="002F39A2"/>
    <w:rsid w:val="002F39C0"/>
    <w:rsid w:val="002F39EB"/>
    <w:rsid w:val="002F3A65"/>
    <w:rsid w:val="002F3AA9"/>
    <w:rsid w:val="002F3AC9"/>
    <w:rsid w:val="002F3B1E"/>
    <w:rsid w:val="002F3B1F"/>
    <w:rsid w:val="002F3C05"/>
    <w:rsid w:val="002F3C29"/>
    <w:rsid w:val="002F3C87"/>
    <w:rsid w:val="002F3CE7"/>
    <w:rsid w:val="002F3D06"/>
    <w:rsid w:val="002F3D09"/>
    <w:rsid w:val="002F3D3F"/>
    <w:rsid w:val="002F3D4A"/>
    <w:rsid w:val="002F3DAF"/>
    <w:rsid w:val="002F3E79"/>
    <w:rsid w:val="002F3EEB"/>
    <w:rsid w:val="002F3F02"/>
    <w:rsid w:val="002F3F59"/>
    <w:rsid w:val="002F3FCA"/>
    <w:rsid w:val="002F4053"/>
    <w:rsid w:val="002F4067"/>
    <w:rsid w:val="002F408A"/>
    <w:rsid w:val="002F40C5"/>
    <w:rsid w:val="002F4139"/>
    <w:rsid w:val="002F4153"/>
    <w:rsid w:val="002F415E"/>
    <w:rsid w:val="002F4163"/>
    <w:rsid w:val="002F4187"/>
    <w:rsid w:val="002F41F4"/>
    <w:rsid w:val="002F420C"/>
    <w:rsid w:val="002F424C"/>
    <w:rsid w:val="002F4254"/>
    <w:rsid w:val="002F4275"/>
    <w:rsid w:val="002F42B9"/>
    <w:rsid w:val="002F4325"/>
    <w:rsid w:val="002F432B"/>
    <w:rsid w:val="002F43FD"/>
    <w:rsid w:val="002F44A7"/>
    <w:rsid w:val="002F44DD"/>
    <w:rsid w:val="002F44EC"/>
    <w:rsid w:val="002F4551"/>
    <w:rsid w:val="002F4577"/>
    <w:rsid w:val="002F4593"/>
    <w:rsid w:val="002F45D5"/>
    <w:rsid w:val="002F45E6"/>
    <w:rsid w:val="002F463C"/>
    <w:rsid w:val="002F464A"/>
    <w:rsid w:val="002F4654"/>
    <w:rsid w:val="002F466F"/>
    <w:rsid w:val="002F46A4"/>
    <w:rsid w:val="002F46C9"/>
    <w:rsid w:val="002F46F0"/>
    <w:rsid w:val="002F4781"/>
    <w:rsid w:val="002F47A8"/>
    <w:rsid w:val="002F47B2"/>
    <w:rsid w:val="002F47E0"/>
    <w:rsid w:val="002F47FC"/>
    <w:rsid w:val="002F4876"/>
    <w:rsid w:val="002F4908"/>
    <w:rsid w:val="002F4917"/>
    <w:rsid w:val="002F4927"/>
    <w:rsid w:val="002F493E"/>
    <w:rsid w:val="002F496F"/>
    <w:rsid w:val="002F49AB"/>
    <w:rsid w:val="002F49F2"/>
    <w:rsid w:val="002F49F4"/>
    <w:rsid w:val="002F4A26"/>
    <w:rsid w:val="002F4ABC"/>
    <w:rsid w:val="002F4AC5"/>
    <w:rsid w:val="002F4AD0"/>
    <w:rsid w:val="002F4AD9"/>
    <w:rsid w:val="002F4AFC"/>
    <w:rsid w:val="002F4B16"/>
    <w:rsid w:val="002F4B28"/>
    <w:rsid w:val="002F4B2B"/>
    <w:rsid w:val="002F4B4B"/>
    <w:rsid w:val="002F4B50"/>
    <w:rsid w:val="002F4B8D"/>
    <w:rsid w:val="002F4C0B"/>
    <w:rsid w:val="002F4C1A"/>
    <w:rsid w:val="002F4C2E"/>
    <w:rsid w:val="002F4C32"/>
    <w:rsid w:val="002F4C3E"/>
    <w:rsid w:val="002F4C44"/>
    <w:rsid w:val="002F4C56"/>
    <w:rsid w:val="002F4C72"/>
    <w:rsid w:val="002F4CA1"/>
    <w:rsid w:val="002F4D05"/>
    <w:rsid w:val="002F4D0D"/>
    <w:rsid w:val="002F4D2B"/>
    <w:rsid w:val="002F4DA5"/>
    <w:rsid w:val="002F4DCC"/>
    <w:rsid w:val="002F4DCD"/>
    <w:rsid w:val="002F4DCF"/>
    <w:rsid w:val="002F4DE2"/>
    <w:rsid w:val="002F4DF1"/>
    <w:rsid w:val="002F4E0B"/>
    <w:rsid w:val="002F4E39"/>
    <w:rsid w:val="002F4E69"/>
    <w:rsid w:val="002F4E80"/>
    <w:rsid w:val="002F4EB7"/>
    <w:rsid w:val="002F4EC4"/>
    <w:rsid w:val="002F4ECC"/>
    <w:rsid w:val="002F4EE7"/>
    <w:rsid w:val="002F4EFA"/>
    <w:rsid w:val="002F4F21"/>
    <w:rsid w:val="002F4F76"/>
    <w:rsid w:val="002F4FB7"/>
    <w:rsid w:val="002F5003"/>
    <w:rsid w:val="002F5056"/>
    <w:rsid w:val="002F5116"/>
    <w:rsid w:val="002F5128"/>
    <w:rsid w:val="002F5174"/>
    <w:rsid w:val="002F51CD"/>
    <w:rsid w:val="002F521D"/>
    <w:rsid w:val="002F522E"/>
    <w:rsid w:val="002F5249"/>
    <w:rsid w:val="002F532A"/>
    <w:rsid w:val="002F5335"/>
    <w:rsid w:val="002F535B"/>
    <w:rsid w:val="002F5373"/>
    <w:rsid w:val="002F53DC"/>
    <w:rsid w:val="002F5419"/>
    <w:rsid w:val="002F54DD"/>
    <w:rsid w:val="002F551F"/>
    <w:rsid w:val="002F5659"/>
    <w:rsid w:val="002F5677"/>
    <w:rsid w:val="002F567A"/>
    <w:rsid w:val="002F5695"/>
    <w:rsid w:val="002F569D"/>
    <w:rsid w:val="002F56EB"/>
    <w:rsid w:val="002F56EE"/>
    <w:rsid w:val="002F571A"/>
    <w:rsid w:val="002F57B6"/>
    <w:rsid w:val="002F5846"/>
    <w:rsid w:val="002F58D2"/>
    <w:rsid w:val="002F58D6"/>
    <w:rsid w:val="002F58D7"/>
    <w:rsid w:val="002F58EB"/>
    <w:rsid w:val="002F58FE"/>
    <w:rsid w:val="002F590F"/>
    <w:rsid w:val="002F5954"/>
    <w:rsid w:val="002F59C4"/>
    <w:rsid w:val="002F5AAF"/>
    <w:rsid w:val="002F5B87"/>
    <w:rsid w:val="002F5BC3"/>
    <w:rsid w:val="002F5C29"/>
    <w:rsid w:val="002F5C3E"/>
    <w:rsid w:val="002F5C58"/>
    <w:rsid w:val="002F5CA6"/>
    <w:rsid w:val="002F5CAF"/>
    <w:rsid w:val="002F5CD0"/>
    <w:rsid w:val="002F5CF1"/>
    <w:rsid w:val="002F5D8A"/>
    <w:rsid w:val="002F5ECF"/>
    <w:rsid w:val="002F5F2E"/>
    <w:rsid w:val="002F5F31"/>
    <w:rsid w:val="002F5F71"/>
    <w:rsid w:val="002F5F89"/>
    <w:rsid w:val="002F5FD0"/>
    <w:rsid w:val="002F6053"/>
    <w:rsid w:val="002F609F"/>
    <w:rsid w:val="002F610B"/>
    <w:rsid w:val="002F611B"/>
    <w:rsid w:val="002F611E"/>
    <w:rsid w:val="002F6158"/>
    <w:rsid w:val="002F6181"/>
    <w:rsid w:val="002F6194"/>
    <w:rsid w:val="002F624E"/>
    <w:rsid w:val="002F62B9"/>
    <w:rsid w:val="002F632D"/>
    <w:rsid w:val="002F636C"/>
    <w:rsid w:val="002F637B"/>
    <w:rsid w:val="002F63D6"/>
    <w:rsid w:val="002F64A6"/>
    <w:rsid w:val="002F6519"/>
    <w:rsid w:val="002F6580"/>
    <w:rsid w:val="002F6595"/>
    <w:rsid w:val="002F65AD"/>
    <w:rsid w:val="002F660B"/>
    <w:rsid w:val="002F6627"/>
    <w:rsid w:val="002F664A"/>
    <w:rsid w:val="002F668A"/>
    <w:rsid w:val="002F668C"/>
    <w:rsid w:val="002F669B"/>
    <w:rsid w:val="002F669E"/>
    <w:rsid w:val="002F66AB"/>
    <w:rsid w:val="002F66C9"/>
    <w:rsid w:val="002F676D"/>
    <w:rsid w:val="002F677A"/>
    <w:rsid w:val="002F67DC"/>
    <w:rsid w:val="002F67FD"/>
    <w:rsid w:val="002F685C"/>
    <w:rsid w:val="002F689E"/>
    <w:rsid w:val="002F68A3"/>
    <w:rsid w:val="002F68BC"/>
    <w:rsid w:val="002F6945"/>
    <w:rsid w:val="002F698E"/>
    <w:rsid w:val="002F69B7"/>
    <w:rsid w:val="002F69E3"/>
    <w:rsid w:val="002F6A15"/>
    <w:rsid w:val="002F6A6D"/>
    <w:rsid w:val="002F6AB3"/>
    <w:rsid w:val="002F6AC8"/>
    <w:rsid w:val="002F6B28"/>
    <w:rsid w:val="002F6B3F"/>
    <w:rsid w:val="002F6C18"/>
    <w:rsid w:val="002F6C24"/>
    <w:rsid w:val="002F6C36"/>
    <w:rsid w:val="002F6C55"/>
    <w:rsid w:val="002F6C93"/>
    <w:rsid w:val="002F6C9B"/>
    <w:rsid w:val="002F6D2B"/>
    <w:rsid w:val="002F6D4C"/>
    <w:rsid w:val="002F6D4F"/>
    <w:rsid w:val="002F6D71"/>
    <w:rsid w:val="002F6D75"/>
    <w:rsid w:val="002F6D7E"/>
    <w:rsid w:val="002F6D88"/>
    <w:rsid w:val="002F6DCA"/>
    <w:rsid w:val="002F6E3C"/>
    <w:rsid w:val="002F6E85"/>
    <w:rsid w:val="002F6EC0"/>
    <w:rsid w:val="002F6EC5"/>
    <w:rsid w:val="002F6F59"/>
    <w:rsid w:val="002F6F5D"/>
    <w:rsid w:val="002F6F6B"/>
    <w:rsid w:val="002F6F84"/>
    <w:rsid w:val="002F6F8A"/>
    <w:rsid w:val="002F701A"/>
    <w:rsid w:val="002F7038"/>
    <w:rsid w:val="002F703E"/>
    <w:rsid w:val="002F7057"/>
    <w:rsid w:val="002F70E7"/>
    <w:rsid w:val="002F710F"/>
    <w:rsid w:val="002F7144"/>
    <w:rsid w:val="002F714A"/>
    <w:rsid w:val="002F7166"/>
    <w:rsid w:val="002F7170"/>
    <w:rsid w:val="002F7196"/>
    <w:rsid w:val="002F71C4"/>
    <w:rsid w:val="002F71EA"/>
    <w:rsid w:val="002F71F9"/>
    <w:rsid w:val="002F71FE"/>
    <w:rsid w:val="002F7282"/>
    <w:rsid w:val="002F72B4"/>
    <w:rsid w:val="002F72D0"/>
    <w:rsid w:val="002F72DE"/>
    <w:rsid w:val="002F7362"/>
    <w:rsid w:val="002F73A3"/>
    <w:rsid w:val="002F73B7"/>
    <w:rsid w:val="002F73DC"/>
    <w:rsid w:val="002F73FB"/>
    <w:rsid w:val="002F7422"/>
    <w:rsid w:val="002F743F"/>
    <w:rsid w:val="002F750A"/>
    <w:rsid w:val="002F7511"/>
    <w:rsid w:val="002F7567"/>
    <w:rsid w:val="002F7573"/>
    <w:rsid w:val="002F759A"/>
    <w:rsid w:val="002F75D2"/>
    <w:rsid w:val="002F75F8"/>
    <w:rsid w:val="002F7601"/>
    <w:rsid w:val="002F763A"/>
    <w:rsid w:val="002F769F"/>
    <w:rsid w:val="002F76AB"/>
    <w:rsid w:val="002F76F3"/>
    <w:rsid w:val="002F76FB"/>
    <w:rsid w:val="002F7713"/>
    <w:rsid w:val="002F772B"/>
    <w:rsid w:val="002F776B"/>
    <w:rsid w:val="002F77B3"/>
    <w:rsid w:val="002F77F4"/>
    <w:rsid w:val="002F7816"/>
    <w:rsid w:val="002F789E"/>
    <w:rsid w:val="002F78E4"/>
    <w:rsid w:val="002F7911"/>
    <w:rsid w:val="002F792D"/>
    <w:rsid w:val="002F7946"/>
    <w:rsid w:val="002F79D6"/>
    <w:rsid w:val="002F79EF"/>
    <w:rsid w:val="002F7A37"/>
    <w:rsid w:val="002F7A6F"/>
    <w:rsid w:val="002F7AA2"/>
    <w:rsid w:val="002F7AB1"/>
    <w:rsid w:val="002F7AFE"/>
    <w:rsid w:val="002F7B05"/>
    <w:rsid w:val="002F7B63"/>
    <w:rsid w:val="002F7BCF"/>
    <w:rsid w:val="002F7BD9"/>
    <w:rsid w:val="002F7BDC"/>
    <w:rsid w:val="002F7C08"/>
    <w:rsid w:val="002F7C09"/>
    <w:rsid w:val="002F7C3A"/>
    <w:rsid w:val="002F7C51"/>
    <w:rsid w:val="002F7C7C"/>
    <w:rsid w:val="002F7C7D"/>
    <w:rsid w:val="002F7CF9"/>
    <w:rsid w:val="002F7D22"/>
    <w:rsid w:val="002F7D2B"/>
    <w:rsid w:val="002F7D7D"/>
    <w:rsid w:val="002F7D90"/>
    <w:rsid w:val="002F7D91"/>
    <w:rsid w:val="002F7D92"/>
    <w:rsid w:val="002F7DAB"/>
    <w:rsid w:val="002F7DB7"/>
    <w:rsid w:val="002F7DDD"/>
    <w:rsid w:val="002F7E2B"/>
    <w:rsid w:val="002F7E3F"/>
    <w:rsid w:val="002F7E79"/>
    <w:rsid w:val="002F7E7A"/>
    <w:rsid w:val="002F7EDB"/>
    <w:rsid w:val="002F7F0C"/>
    <w:rsid w:val="002F7F22"/>
    <w:rsid w:val="002F7F3C"/>
    <w:rsid w:val="002F7F3D"/>
    <w:rsid w:val="002F7F52"/>
    <w:rsid w:val="002F7F7B"/>
    <w:rsid w:val="002F7FA3"/>
    <w:rsid w:val="00300017"/>
    <w:rsid w:val="003000B8"/>
    <w:rsid w:val="003000B9"/>
    <w:rsid w:val="003000FC"/>
    <w:rsid w:val="00300101"/>
    <w:rsid w:val="00300142"/>
    <w:rsid w:val="0030015D"/>
    <w:rsid w:val="0030015E"/>
    <w:rsid w:val="0030016A"/>
    <w:rsid w:val="0030016D"/>
    <w:rsid w:val="003001A7"/>
    <w:rsid w:val="003001AB"/>
    <w:rsid w:val="003001AF"/>
    <w:rsid w:val="003001F1"/>
    <w:rsid w:val="00300243"/>
    <w:rsid w:val="00300290"/>
    <w:rsid w:val="0030033F"/>
    <w:rsid w:val="00300372"/>
    <w:rsid w:val="003003EF"/>
    <w:rsid w:val="003003FD"/>
    <w:rsid w:val="0030040D"/>
    <w:rsid w:val="0030049F"/>
    <w:rsid w:val="003004A6"/>
    <w:rsid w:val="003004E9"/>
    <w:rsid w:val="00300507"/>
    <w:rsid w:val="00300522"/>
    <w:rsid w:val="00300523"/>
    <w:rsid w:val="0030052D"/>
    <w:rsid w:val="003005AB"/>
    <w:rsid w:val="003005B1"/>
    <w:rsid w:val="0030064F"/>
    <w:rsid w:val="0030068D"/>
    <w:rsid w:val="003006A7"/>
    <w:rsid w:val="00300772"/>
    <w:rsid w:val="0030078E"/>
    <w:rsid w:val="003007A5"/>
    <w:rsid w:val="003007E7"/>
    <w:rsid w:val="0030081B"/>
    <w:rsid w:val="00300836"/>
    <w:rsid w:val="0030083C"/>
    <w:rsid w:val="00300844"/>
    <w:rsid w:val="0030084C"/>
    <w:rsid w:val="00300874"/>
    <w:rsid w:val="0030093A"/>
    <w:rsid w:val="0030094D"/>
    <w:rsid w:val="00300953"/>
    <w:rsid w:val="00300997"/>
    <w:rsid w:val="003009B7"/>
    <w:rsid w:val="003009DC"/>
    <w:rsid w:val="003009EB"/>
    <w:rsid w:val="00300A1B"/>
    <w:rsid w:val="00300A61"/>
    <w:rsid w:val="00300A87"/>
    <w:rsid w:val="00300A88"/>
    <w:rsid w:val="00300B81"/>
    <w:rsid w:val="00300BBA"/>
    <w:rsid w:val="00300BCD"/>
    <w:rsid w:val="00300BF6"/>
    <w:rsid w:val="00300C82"/>
    <w:rsid w:val="00300C8F"/>
    <w:rsid w:val="00300CCD"/>
    <w:rsid w:val="00300D09"/>
    <w:rsid w:val="00300D15"/>
    <w:rsid w:val="00300D4F"/>
    <w:rsid w:val="00300D6C"/>
    <w:rsid w:val="00300E14"/>
    <w:rsid w:val="00300E62"/>
    <w:rsid w:val="00300E86"/>
    <w:rsid w:val="00300E94"/>
    <w:rsid w:val="00300F81"/>
    <w:rsid w:val="00300F83"/>
    <w:rsid w:val="00300FB9"/>
    <w:rsid w:val="00301048"/>
    <w:rsid w:val="003011E0"/>
    <w:rsid w:val="00301211"/>
    <w:rsid w:val="00301230"/>
    <w:rsid w:val="0030126B"/>
    <w:rsid w:val="003012E1"/>
    <w:rsid w:val="003012E6"/>
    <w:rsid w:val="0030131F"/>
    <w:rsid w:val="00301335"/>
    <w:rsid w:val="003013AF"/>
    <w:rsid w:val="003013C1"/>
    <w:rsid w:val="003013FB"/>
    <w:rsid w:val="003013FD"/>
    <w:rsid w:val="0030140C"/>
    <w:rsid w:val="00301422"/>
    <w:rsid w:val="00301464"/>
    <w:rsid w:val="00301475"/>
    <w:rsid w:val="00301478"/>
    <w:rsid w:val="00301480"/>
    <w:rsid w:val="003014A9"/>
    <w:rsid w:val="003014BB"/>
    <w:rsid w:val="003014C7"/>
    <w:rsid w:val="003014D6"/>
    <w:rsid w:val="00301550"/>
    <w:rsid w:val="00301552"/>
    <w:rsid w:val="003015AB"/>
    <w:rsid w:val="003015AC"/>
    <w:rsid w:val="003015AD"/>
    <w:rsid w:val="003015C2"/>
    <w:rsid w:val="00301612"/>
    <w:rsid w:val="00301645"/>
    <w:rsid w:val="00301688"/>
    <w:rsid w:val="003016E0"/>
    <w:rsid w:val="003016F6"/>
    <w:rsid w:val="0030170E"/>
    <w:rsid w:val="00301720"/>
    <w:rsid w:val="00301785"/>
    <w:rsid w:val="003017ED"/>
    <w:rsid w:val="0030180C"/>
    <w:rsid w:val="00301820"/>
    <w:rsid w:val="00301895"/>
    <w:rsid w:val="0030189F"/>
    <w:rsid w:val="003018D7"/>
    <w:rsid w:val="00301908"/>
    <w:rsid w:val="00301952"/>
    <w:rsid w:val="00301979"/>
    <w:rsid w:val="003019A0"/>
    <w:rsid w:val="003019D6"/>
    <w:rsid w:val="003019E8"/>
    <w:rsid w:val="003019FA"/>
    <w:rsid w:val="00301A13"/>
    <w:rsid w:val="00301A9A"/>
    <w:rsid w:val="00301ABD"/>
    <w:rsid w:val="00301AC3"/>
    <w:rsid w:val="00301B67"/>
    <w:rsid w:val="00301B6C"/>
    <w:rsid w:val="00301BB9"/>
    <w:rsid w:val="00301BF5"/>
    <w:rsid w:val="00301C27"/>
    <w:rsid w:val="00301CB9"/>
    <w:rsid w:val="00301D64"/>
    <w:rsid w:val="00301D87"/>
    <w:rsid w:val="00301D9A"/>
    <w:rsid w:val="00301E0A"/>
    <w:rsid w:val="00301E1A"/>
    <w:rsid w:val="00301E1F"/>
    <w:rsid w:val="00301E6B"/>
    <w:rsid w:val="00301E7C"/>
    <w:rsid w:val="00301E91"/>
    <w:rsid w:val="00301F4D"/>
    <w:rsid w:val="00301F93"/>
    <w:rsid w:val="00301FF6"/>
    <w:rsid w:val="003020CA"/>
    <w:rsid w:val="003020F3"/>
    <w:rsid w:val="00302127"/>
    <w:rsid w:val="0030216F"/>
    <w:rsid w:val="00302179"/>
    <w:rsid w:val="00302193"/>
    <w:rsid w:val="003021FD"/>
    <w:rsid w:val="00302204"/>
    <w:rsid w:val="0030221E"/>
    <w:rsid w:val="00302220"/>
    <w:rsid w:val="003022CC"/>
    <w:rsid w:val="003022E0"/>
    <w:rsid w:val="00302303"/>
    <w:rsid w:val="00302325"/>
    <w:rsid w:val="0030233D"/>
    <w:rsid w:val="00302367"/>
    <w:rsid w:val="0030239A"/>
    <w:rsid w:val="003023FD"/>
    <w:rsid w:val="00302426"/>
    <w:rsid w:val="0030243C"/>
    <w:rsid w:val="0030245D"/>
    <w:rsid w:val="003024D8"/>
    <w:rsid w:val="0030256E"/>
    <w:rsid w:val="003025C4"/>
    <w:rsid w:val="003025EE"/>
    <w:rsid w:val="003025F0"/>
    <w:rsid w:val="00302633"/>
    <w:rsid w:val="00302645"/>
    <w:rsid w:val="00302676"/>
    <w:rsid w:val="0030268D"/>
    <w:rsid w:val="003026AD"/>
    <w:rsid w:val="003026C3"/>
    <w:rsid w:val="003026F8"/>
    <w:rsid w:val="00302869"/>
    <w:rsid w:val="00302986"/>
    <w:rsid w:val="00302995"/>
    <w:rsid w:val="0030299F"/>
    <w:rsid w:val="003029D1"/>
    <w:rsid w:val="003029D4"/>
    <w:rsid w:val="003029F9"/>
    <w:rsid w:val="00302A39"/>
    <w:rsid w:val="00302A3A"/>
    <w:rsid w:val="00302A3B"/>
    <w:rsid w:val="00302A5C"/>
    <w:rsid w:val="00302A7B"/>
    <w:rsid w:val="00302AC8"/>
    <w:rsid w:val="00302B31"/>
    <w:rsid w:val="00302B87"/>
    <w:rsid w:val="00302B95"/>
    <w:rsid w:val="00302BCF"/>
    <w:rsid w:val="00302C07"/>
    <w:rsid w:val="00302C6D"/>
    <w:rsid w:val="00302C7D"/>
    <w:rsid w:val="00302C97"/>
    <w:rsid w:val="00302C9F"/>
    <w:rsid w:val="00302CEE"/>
    <w:rsid w:val="00302D46"/>
    <w:rsid w:val="00302DB3"/>
    <w:rsid w:val="00302DEB"/>
    <w:rsid w:val="00302DFC"/>
    <w:rsid w:val="00302E1B"/>
    <w:rsid w:val="00302E29"/>
    <w:rsid w:val="00302EC9"/>
    <w:rsid w:val="00302EF7"/>
    <w:rsid w:val="00302F09"/>
    <w:rsid w:val="00302F0A"/>
    <w:rsid w:val="00302FAE"/>
    <w:rsid w:val="00302FBE"/>
    <w:rsid w:val="00302FC9"/>
    <w:rsid w:val="00303062"/>
    <w:rsid w:val="00303093"/>
    <w:rsid w:val="003030B0"/>
    <w:rsid w:val="003030B4"/>
    <w:rsid w:val="003030F2"/>
    <w:rsid w:val="003030FD"/>
    <w:rsid w:val="00303148"/>
    <w:rsid w:val="00303186"/>
    <w:rsid w:val="0030325E"/>
    <w:rsid w:val="00303272"/>
    <w:rsid w:val="00303275"/>
    <w:rsid w:val="0030329B"/>
    <w:rsid w:val="0030329D"/>
    <w:rsid w:val="003032DE"/>
    <w:rsid w:val="003032E3"/>
    <w:rsid w:val="003032F2"/>
    <w:rsid w:val="003032F7"/>
    <w:rsid w:val="00303321"/>
    <w:rsid w:val="0030332E"/>
    <w:rsid w:val="00303429"/>
    <w:rsid w:val="0030342C"/>
    <w:rsid w:val="0030342F"/>
    <w:rsid w:val="0030350E"/>
    <w:rsid w:val="0030354E"/>
    <w:rsid w:val="0030356C"/>
    <w:rsid w:val="00303580"/>
    <w:rsid w:val="0030359F"/>
    <w:rsid w:val="00303619"/>
    <w:rsid w:val="00303671"/>
    <w:rsid w:val="003036DD"/>
    <w:rsid w:val="00303757"/>
    <w:rsid w:val="00303786"/>
    <w:rsid w:val="00303789"/>
    <w:rsid w:val="003037F5"/>
    <w:rsid w:val="00303815"/>
    <w:rsid w:val="00303820"/>
    <w:rsid w:val="00303859"/>
    <w:rsid w:val="00303877"/>
    <w:rsid w:val="0030389C"/>
    <w:rsid w:val="003038DB"/>
    <w:rsid w:val="003038FF"/>
    <w:rsid w:val="00303960"/>
    <w:rsid w:val="0030396C"/>
    <w:rsid w:val="0030399B"/>
    <w:rsid w:val="003039B1"/>
    <w:rsid w:val="00303A66"/>
    <w:rsid w:val="00303AA0"/>
    <w:rsid w:val="00303AFB"/>
    <w:rsid w:val="00303B00"/>
    <w:rsid w:val="00303B0F"/>
    <w:rsid w:val="00303B13"/>
    <w:rsid w:val="00303B43"/>
    <w:rsid w:val="00303B69"/>
    <w:rsid w:val="00303B6E"/>
    <w:rsid w:val="00303B7F"/>
    <w:rsid w:val="00303BD0"/>
    <w:rsid w:val="00303BF9"/>
    <w:rsid w:val="00303C45"/>
    <w:rsid w:val="00303C47"/>
    <w:rsid w:val="00303CBC"/>
    <w:rsid w:val="00303CD4"/>
    <w:rsid w:val="00303CD7"/>
    <w:rsid w:val="00303D19"/>
    <w:rsid w:val="00303D35"/>
    <w:rsid w:val="00303D38"/>
    <w:rsid w:val="00303D80"/>
    <w:rsid w:val="00303D85"/>
    <w:rsid w:val="00303D8C"/>
    <w:rsid w:val="00303DB0"/>
    <w:rsid w:val="00303E0A"/>
    <w:rsid w:val="00303E21"/>
    <w:rsid w:val="00303E37"/>
    <w:rsid w:val="00303E38"/>
    <w:rsid w:val="00303E84"/>
    <w:rsid w:val="00303E91"/>
    <w:rsid w:val="00303EEC"/>
    <w:rsid w:val="00303EEE"/>
    <w:rsid w:val="00303FBB"/>
    <w:rsid w:val="00303FBC"/>
    <w:rsid w:val="00303FE6"/>
    <w:rsid w:val="0030407D"/>
    <w:rsid w:val="00304115"/>
    <w:rsid w:val="0030412B"/>
    <w:rsid w:val="00304154"/>
    <w:rsid w:val="003041A8"/>
    <w:rsid w:val="003041B7"/>
    <w:rsid w:val="003041DC"/>
    <w:rsid w:val="003041E3"/>
    <w:rsid w:val="00304205"/>
    <w:rsid w:val="00304333"/>
    <w:rsid w:val="003043A5"/>
    <w:rsid w:val="003043A6"/>
    <w:rsid w:val="003043BF"/>
    <w:rsid w:val="003045AB"/>
    <w:rsid w:val="003045AE"/>
    <w:rsid w:val="00304682"/>
    <w:rsid w:val="00304726"/>
    <w:rsid w:val="0030474D"/>
    <w:rsid w:val="00304782"/>
    <w:rsid w:val="0030479F"/>
    <w:rsid w:val="003047AB"/>
    <w:rsid w:val="003048BF"/>
    <w:rsid w:val="003048E9"/>
    <w:rsid w:val="0030490E"/>
    <w:rsid w:val="0030491F"/>
    <w:rsid w:val="00304941"/>
    <w:rsid w:val="003049E0"/>
    <w:rsid w:val="003049F6"/>
    <w:rsid w:val="00304A12"/>
    <w:rsid w:val="00304A6A"/>
    <w:rsid w:val="00304AD5"/>
    <w:rsid w:val="00304B06"/>
    <w:rsid w:val="00304B0C"/>
    <w:rsid w:val="00304B0D"/>
    <w:rsid w:val="00304B82"/>
    <w:rsid w:val="00304C61"/>
    <w:rsid w:val="00304C74"/>
    <w:rsid w:val="00304CFE"/>
    <w:rsid w:val="00304D15"/>
    <w:rsid w:val="00304E01"/>
    <w:rsid w:val="00304E27"/>
    <w:rsid w:val="00304E29"/>
    <w:rsid w:val="00304E94"/>
    <w:rsid w:val="00304EE1"/>
    <w:rsid w:val="00304F10"/>
    <w:rsid w:val="00304F50"/>
    <w:rsid w:val="00304F63"/>
    <w:rsid w:val="00304F71"/>
    <w:rsid w:val="00304F76"/>
    <w:rsid w:val="00304F8C"/>
    <w:rsid w:val="00304FA7"/>
    <w:rsid w:val="00304FAD"/>
    <w:rsid w:val="00305057"/>
    <w:rsid w:val="00305062"/>
    <w:rsid w:val="0030506C"/>
    <w:rsid w:val="003050B1"/>
    <w:rsid w:val="003050D1"/>
    <w:rsid w:val="003050DE"/>
    <w:rsid w:val="00305107"/>
    <w:rsid w:val="00305122"/>
    <w:rsid w:val="00305137"/>
    <w:rsid w:val="0030513F"/>
    <w:rsid w:val="00305192"/>
    <w:rsid w:val="00305194"/>
    <w:rsid w:val="003051A7"/>
    <w:rsid w:val="003051C5"/>
    <w:rsid w:val="003051DE"/>
    <w:rsid w:val="003051E2"/>
    <w:rsid w:val="003051EC"/>
    <w:rsid w:val="0030525D"/>
    <w:rsid w:val="00305261"/>
    <w:rsid w:val="003052DD"/>
    <w:rsid w:val="00305359"/>
    <w:rsid w:val="003053ED"/>
    <w:rsid w:val="00305463"/>
    <w:rsid w:val="00305483"/>
    <w:rsid w:val="00305495"/>
    <w:rsid w:val="003054B5"/>
    <w:rsid w:val="00305547"/>
    <w:rsid w:val="003055B4"/>
    <w:rsid w:val="003055CB"/>
    <w:rsid w:val="003055CF"/>
    <w:rsid w:val="003055FD"/>
    <w:rsid w:val="0030564A"/>
    <w:rsid w:val="003056B9"/>
    <w:rsid w:val="003056DA"/>
    <w:rsid w:val="0030571A"/>
    <w:rsid w:val="00305748"/>
    <w:rsid w:val="00305753"/>
    <w:rsid w:val="00305763"/>
    <w:rsid w:val="0030577F"/>
    <w:rsid w:val="0030578F"/>
    <w:rsid w:val="003057F4"/>
    <w:rsid w:val="0030581A"/>
    <w:rsid w:val="0030581D"/>
    <w:rsid w:val="00305856"/>
    <w:rsid w:val="00305861"/>
    <w:rsid w:val="00305894"/>
    <w:rsid w:val="00305896"/>
    <w:rsid w:val="00305898"/>
    <w:rsid w:val="003058CF"/>
    <w:rsid w:val="003058F1"/>
    <w:rsid w:val="0030592C"/>
    <w:rsid w:val="00305943"/>
    <w:rsid w:val="0030594D"/>
    <w:rsid w:val="00305962"/>
    <w:rsid w:val="00305963"/>
    <w:rsid w:val="00305997"/>
    <w:rsid w:val="003059BE"/>
    <w:rsid w:val="003059DA"/>
    <w:rsid w:val="00305A7A"/>
    <w:rsid w:val="00305A9A"/>
    <w:rsid w:val="00305B6D"/>
    <w:rsid w:val="00305B75"/>
    <w:rsid w:val="00305C3A"/>
    <w:rsid w:val="00305C61"/>
    <w:rsid w:val="00305C7A"/>
    <w:rsid w:val="00305CE0"/>
    <w:rsid w:val="00305D19"/>
    <w:rsid w:val="00305D6F"/>
    <w:rsid w:val="00305D84"/>
    <w:rsid w:val="00305DBA"/>
    <w:rsid w:val="00305DCC"/>
    <w:rsid w:val="00305E0D"/>
    <w:rsid w:val="00305E4B"/>
    <w:rsid w:val="00305EB9"/>
    <w:rsid w:val="00305EBA"/>
    <w:rsid w:val="00305ECE"/>
    <w:rsid w:val="00305EDF"/>
    <w:rsid w:val="00305F1F"/>
    <w:rsid w:val="00305F42"/>
    <w:rsid w:val="00305F67"/>
    <w:rsid w:val="00305F77"/>
    <w:rsid w:val="00305F85"/>
    <w:rsid w:val="00305FEE"/>
    <w:rsid w:val="00305FFE"/>
    <w:rsid w:val="00306012"/>
    <w:rsid w:val="003060B0"/>
    <w:rsid w:val="003060F1"/>
    <w:rsid w:val="00306102"/>
    <w:rsid w:val="003061B3"/>
    <w:rsid w:val="003061FA"/>
    <w:rsid w:val="0030623A"/>
    <w:rsid w:val="00306276"/>
    <w:rsid w:val="00306286"/>
    <w:rsid w:val="00306288"/>
    <w:rsid w:val="00306325"/>
    <w:rsid w:val="003063AD"/>
    <w:rsid w:val="003063ED"/>
    <w:rsid w:val="00306402"/>
    <w:rsid w:val="0030640A"/>
    <w:rsid w:val="00306477"/>
    <w:rsid w:val="00306481"/>
    <w:rsid w:val="003064DC"/>
    <w:rsid w:val="003064EA"/>
    <w:rsid w:val="00306574"/>
    <w:rsid w:val="00306575"/>
    <w:rsid w:val="00306584"/>
    <w:rsid w:val="003065CB"/>
    <w:rsid w:val="003065D4"/>
    <w:rsid w:val="003065D5"/>
    <w:rsid w:val="00306610"/>
    <w:rsid w:val="003066C0"/>
    <w:rsid w:val="0030674D"/>
    <w:rsid w:val="0030676D"/>
    <w:rsid w:val="0030679F"/>
    <w:rsid w:val="003067B5"/>
    <w:rsid w:val="003067C8"/>
    <w:rsid w:val="003067CA"/>
    <w:rsid w:val="003067E6"/>
    <w:rsid w:val="0030682E"/>
    <w:rsid w:val="003068BE"/>
    <w:rsid w:val="003068E1"/>
    <w:rsid w:val="003068F9"/>
    <w:rsid w:val="0030695F"/>
    <w:rsid w:val="0030697D"/>
    <w:rsid w:val="0030699B"/>
    <w:rsid w:val="003069AB"/>
    <w:rsid w:val="003069E3"/>
    <w:rsid w:val="003069EF"/>
    <w:rsid w:val="00306A32"/>
    <w:rsid w:val="00306A3E"/>
    <w:rsid w:val="00306A96"/>
    <w:rsid w:val="00306AA4"/>
    <w:rsid w:val="00306ACB"/>
    <w:rsid w:val="00306AFF"/>
    <w:rsid w:val="00306B1E"/>
    <w:rsid w:val="00306B30"/>
    <w:rsid w:val="00306B87"/>
    <w:rsid w:val="00306BCA"/>
    <w:rsid w:val="00306BFF"/>
    <w:rsid w:val="00306C1C"/>
    <w:rsid w:val="00306C4D"/>
    <w:rsid w:val="00306C61"/>
    <w:rsid w:val="00306C6F"/>
    <w:rsid w:val="00306D0C"/>
    <w:rsid w:val="00306D28"/>
    <w:rsid w:val="00306D32"/>
    <w:rsid w:val="00306DC7"/>
    <w:rsid w:val="00306DD2"/>
    <w:rsid w:val="00306DE5"/>
    <w:rsid w:val="00306E1A"/>
    <w:rsid w:val="00306E76"/>
    <w:rsid w:val="00306EDF"/>
    <w:rsid w:val="00306EF0"/>
    <w:rsid w:val="00306F04"/>
    <w:rsid w:val="00306F36"/>
    <w:rsid w:val="00306F83"/>
    <w:rsid w:val="00306F9C"/>
    <w:rsid w:val="0030703B"/>
    <w:rsid w:val="00307051"/>
    <w:rsid w:val="00307084"/>
    <w:rsid w:val="00307094"/>
    <w:rsid w:val="00307101"/>
    <w:rsid w:val="0030710F"/>
    <w:rsid w:val="0030712A"/>
    <w:rsid w:val="0030713C"/>
    <w:rsid w:val="0030713D"/>
    <w:rsid w:val="00307182"/>
    <w:rsid w:val="003071B5"/>
    <w:rsid w:val="003071C2"/>
    <w:rsid w:val="003071EF"/>
    <w:rsid w:val="0030727A"/>
    <w:rsid w:val="0030730A"/>
    <w:rsid w:val="00307350"/>
    <w:rsid w:val="00307361"/>
    <w:rsid w:val="00307365"/>
    <w:rsid w:val="00307376"/>
    <w:rsid w:val="003073A4"/>
    <w:rsid w:val="00307445"/>
    <w:rsid w:val="0030746E"/>
    <w:rsid w:val="003074DB"/>
    <w:rsid w:val="00307517"/>
    <w:rsid w:val="003075A4"/>
    <w:rsid w:val="003075A7"/>
    <w:rsid w:val="0030762A"/>
    <w:rsid w:val="0030764C"/>
    <w:rsid w:val="00307664"/>
    <w:rsid w:val="003076C2"/>
    <w:rsid w:val="003076DC"/>
    <w:rsid w:val="0030775D"/>
    <w:rsid w:val="003077BA"/>
    <w:rsid w:val="003077D8"/>
    <w:rsid w:val="003077E6"/>
    <w:rsid w:val="00307808"/>
    <w:rsid w:val="0030781B"/>
    <w:rsid w:val="00307839"/>
    <w:rsid w:val="00307862"/>
    <w:rsid w:val="00307867"/>
    <w:rsid w:val="00307868"/>
    <w:rsid w:val="003078B9"/>
    <w:rsid w:val="003078C6"/>
    <w:rsid w:val="0030791B"/>
    <w:rsid w:val="00307932"/>
    <w:rsid w:val="0030793D"/>
    <w:rsid w:val="00307965"/>
    <w:rsid w:val="00307999"/>
    <w:rsid w:val="003079D9"/>
    <w:rsid w:val="003079E4"/>
    <w:rsid w:val="003079E8"/>
    <w:rsid w:val="003079FD"/>
    <w:rsid w:val="003079FF"/>
    <w:rsid w:val="00307A04"/>
    <w:rsid w:val="00307A1C"/>
    <w:rsid w:val="00307A3B"/>
    <w:rsid w:val="00307A3F"/>
    <w:rsid w:val="00307A85"/>
    <w:rsid w:val="00307AC1"/>
    <w:rsid w:val="00307AD6"/>
    <w:rsid w:val="00307AE7"/>
    <w:rsid w:val="00307B08"/>
    <w:rsid w:val="00307B59"/>
    <w:rsid w:val="00307B72"/>
    <w:rsid w:val="00307B8F"/>
    <w:rsid w:val="00307BF9"/>
    <w:rsid w:val="00307C81"/>
    <w:rsid w:val="00307C9B"/>
    <w:rsid w:val="00307C9D"/>
    <w:rsid w:val="00307CA1"/>
    <w:rsid w:val="00307CF4"/>
    <w:rsid w:val="00307CF7"/>
    <w:rsid w:val="00307D45"/>
    <w:rsid w:val="00307E21"/>
    <w:rsid w:val="00307E4C"/>
    <w:rsid w:val="00307E6E"/>
    <w:rsid w:val="00307E78"/>
    <w:rsid w:val="00307E7E"/>
    <w:rsid w:val="00307EBD"/>
    <w:rsid w:val="00307EDA"/>
    <w:rsid w:val="00307EE1"/>
    <w:rsid w:val="00307F22"/>
    <w:rsid w:val="00307F2F"/>
    <w:rsid w:val="00307F45"/>
    <w:rsid w:val="00307FE5"/>
    <w:rsid w:val="00307FED"/>
    <w:rsid w:val="00307FF7"/>
    <w:rsid w:val="0031000D"/>
    <w:rsid w:val="00310051"/>
    <w:rsid w:val="00310060"/>
    <w:rsid w:val="003100C0"/>
    <w:rsid w:val="003100D8"/>
    <w:rsid w:val="003100DD"/>
    <w:rsid w:val="00310109"/>
    <w:rsid w:val="0031011A"/>
    <w:rsid w:val="00310134"/>
    <w:rsid w:val="00310139"/>
    <w:rsid w:val="00310168"/>
    <w:rsid w:val="003101A1"/>
    <w:rsid w:val="00310227"/>
    <w:rsid w:val="0031027B"/>
    <w:rsid w:val="003102A1"/>
    <w:rsid w:val="003102CF"/>
    <w:rsid w:val="003102F5"/>
    <w:rsid w:val="00310303"/>
    <w:rsid w:val="00310318"/>
    <w:rsid w:val="0031031B"/>
    <w:rsid w:val="003103CF"/>
    <w:rsid w:val="003103D9"/>
    <w:rsid w:val="00310416"/>
    <w:rsid w:val="00310452"/>
    <w:rsid w:val="00310495"/>
    <w:rsid w:val="003104C3"/>
    <w:rsid w:val="003104FC"/>
    <w:rsid w:val="00310542"/>
    <w:rsid w:val="003105B8"/>
    <w:rsid w:val="003105EE"/>
    <w:rsid w:val="00310605"/>
    <w:rsid w:val="0031060C"/>
    <w:rsid w:val="00310656"/>
    <w:rsid w:val="00310658"/>
    <w:rsid w:val="0031065E"/>
    <w:rsid w:val="003106BF"/>
    <w:rsid w:val="003106C4"/>
    <w:rsid w:val="0031075D"/>
    <w:rsid w:val="00310762"/>
    <w:rsid w:val="00310795"/>
    <w:rsid w:val="0031079F"/>
    <w:rsid w:val="003107D4"/>
    <w:rsid w:val="003107E2"/>
    <w:rsid w:val="003107FD"/>
    <w:rsid w:val="00310822"/>
    <w:rsid w:val="00310838"/>
    <w:rsid w:val="0031084B"/>
    <w:rsid w:val="0031090F"/>
    <w:rsid w:val="0031091D"/>
    <w:rsid w:val="00310922"/>
    <w:rsid w:val="003109C7"/>
    <w:rsid w:val="003109C8"/>
    <w:rsid w:val="003109D9"/>
    <w:rsid w:val="00310A3D"/>
    <w:rsid w:val="00310A4B"/>
    <w:rsid w:val="00310AF3"/>
    <w:rsid w:val="00310B18"/>
    <w:rsid w:val="00310B70"/>
    <w:rsid w:val="00310B73"/>
    <w:rsid w:val="00310BAF"/>
    <w:rsid w:val="00310BC1"/>
    <w:rsid w:val="00310BE5"/>
    <w:rsid w:val="00310C3A"/>
    <w:rsid w:val="00310C4F"/>
    <w:rsid w:val="00310C6B"/>
    <w:rsid w:val="00310C85"/>
    <w:rsid w:val="00310C8F"/>
    <w:rsid w:val="00310CA8"/>
    <w:rsid w:val="00310CB6"/>
    <w:rsid w:val="00310CCE"/>
    <w:rsid w:val="00310CF5"/>
    <w:rsid w:val="00310D01"/>
    <w:rsid w:val="00310D39"/>
    <w:rsid w:val="00310D73"/>
    <w:rsid w:val="00310DA0"/>
    <w:rsid w:val="00310DD7"/>
    <w:rsid w:val="00310DDB"/>
    <w:rsid w:val="00310DEE"/>
    <w:rsid w:val="00310DFA"/>
    <w:rsid w:val="00310E28"/>
    <w:rsid w:val="00310E38"/>
    <w:rsid w:val="00310E50"/>
    <w:rsid w:val="00310E7D"/>
    <w:rsid w:val="00310F03"/>
    <w:rsid w:val="00310F46"/>
    <w:rsid w:val="00310F6A"/>
    <w:rsid w:val="00310FA9"/>
    <w:rsid w:val="00311029"/>
    <w:rsid w:val="00311049"/>
    <w:rsid w:val="0031105D"/>
    <w:rsid w:val="0031105E"/>
    <w:rsid w:val="003110D0"/>
    <w:rsid w:val="0031111A"/>
    <w:rsid w:val="003111AF"/>
    <w:rsid w:val="003111B1"/>
    <w:rsid w:val="003111DD"/>
    <w:rsid w:val="00311244"/>
    <w:rsid w:val="00311266"/>
    <w:rsid w:val="0031129B"/>
    <w:rsid w:val="0031135A"/>
    <w:rsid w:val="00311384"/>
    <w:rsid w:val="003113B0"/>
    <w:rsid w:val="003113BE"/>
    <w:rsid w:val="003113D6"/>
    <w:rsid w:val="0031142A"/>
    <w:rsid w:val="00311448"/>
    <w:rsid w:val="00311471"/>
    <w:rsid w:val="0031148F"/>
    <w:rsid w:val="003114CF"/>
    <w:rsid w:val="00311507"/>
    <w:rsid w:val="0031152B"/>
    <w:rsid w:val="0031153A"/>
    <w:rsid w:val="00311546"/>
    <w:rsid w:val="0031154C"/>
    <w:rsid w:val="00311582"/>
    <w:rsid w:val="0031159A"/>
    <w:rsid w:val="003115EC"/>
    <w:rsid w:val="00311688"/>
    <w:rsid w:val="003116C6"/>
    <w:rsid w:val="003116FE"/>
    <w:rsid w:val="0031172F"/>
    <w:rsid w:val="0031176F"/>
    <w:rsid w:val="00311780"/>
    <w:rsid w:val="00311781"/>
    <w:rsid w:val="003117CD"/>
    <w:rsid w:val="003117E6"/>
    <w:rsid w:val="00311804"/>
    <w:rsid w:val="00311883"/>
    <w:rsid w:val="00311912"/>
    <w:rsid w:val="00311930"/>
    <w:rsid w:val="00311940"/>
    <w:rsid w:val="00311962"/>
    <w:rsid w:val="003119C9"/>
    <w:rsid w:val="003119D8"/>
    <w:rsid w:val="003119F3"/>
    <w:rsid w:val="00311A19"/>
    <w:rsid w:val="00311A6E"/>
    <w:rsid w:val="00311B0E"/>
    <w:rsid w:val="00311B62"/>
    <w:rsid w:val="00311C7B"/>
    <w:rsid w:val="00311C83"/>
    <w:rsid w:val="00311CAB"/>
    <w:rsid w:val="00311CEF"/>
    <w:rsid w:val="00311D0E"/>
    <w:rsid w:val="00311D3C"/>
    <w:rsid w:val="00311DC3"/>
    <w:rsid w:val="00311DCC"/>
    <w:rsid w:val="00311DDF"/>
    <w:rsid w:val="00311E01"/>
    <w:rsid w:val="00311E50"/>
    <w:rsid w:val="00311E7E"/>
    <w:rsid w:val="00311F3C"/>
    <w:rsid w:val="00311F79"/>
    <w:rsid w:val="00311FE0"/>
    <w:rsid w:val="0031206C"/>
    <w:rsid w:val="003120B5"/>
    <w:rsid w:val="00312164"/>
    <w:rsid w:val="00312169"/>
    <w:rsid w:val="003121A0"/>
    <w:rsid w:val="003121DF"/>
    <w:rsid w:val="00312286"/>
    <w:rsid w:val="003122B4"/>
    <w:rsid w:val="003122C8"/>
    <w:rsid w:val="00312373"/>
    <w:rsid w:val="0031245E"/>
    <w:rsid w:val="00312497"/>
    <w:rsid w:val="003124A8"/>
    <w:rsid w:val="00312512"/>
    <w:rsid w:val="00312552"/>
    <w:rsid w:val="00312572"/>
    <w:rsid w:val="00312584"/>
    <w:rsid w:val="00312654"/>
    <w:rsid w:val="0031265B"/>
    <w:rsid w:val="0031266A"/>
    <w:rsid w:val="00312698"/>
    <w:rsid w:val="003126B4"/>
    <w:rsid w:val="003126D3"/>
    <w:rsid w:val="0031273A"/>
    <w:rsid w:val="0031279D"/>
    <w:rsid w:val="003127B5"/>
    <w:rsid w:val="003127E4"/>
    <w:rsid w:val="00312817"/>
    <w:rsid w:val="0031282B"/>
    <w:rsid w:val="00312843"/>
    <w:rsid w:val="00312887"/>
    <w:rsid w:val="003128DF"/>
    <w:rsid w:val="00312956"/>
    <w:rsid w:val="00312964"/>
    <w:rsid w:val="00312975"/>
    <w:rsid w:val="00312976"/>
    <w:rsid w:val="003129C4"/>
    <w:rsid w:val="00312A0F"/>
    <w:rsid w:val="00312A2C"/>
    <w:rsid w:val="00312A3E"/>
    <w:rsid w:val="00312A6A"/>
    <w:rsid w:val="00312ABB"/>
    <w:rsid w:val="00312B24"/>
    <w:rsid w:val="00312B5A"/>
    <w:rsid w:val="00312B9A"/>
    <w:rsid w:val="00312BA4"/>
    <w:rsid w:val="00312BB3"/>
    <w:rsid w:val="00312BBA"/>
    <w:rsid w:val="00312C1A"/>
    <w:rsid w:val="00312C29"/>
    <w:rsid w:val="00312C45"/>
    <w:rsid w:val="00312C58"/>
    <w:rsid w:val="00312C9C"/>
    <w:rsid w:val="00312CB6"/>
    <w:rsid w:val="00312CDF"/>
    <w:rsid w:val="00312D21"/>
    <w:rsid w:val="00312D7F"/>
    <w:rsid w:val="00312D9B"/>
    <w:rsid w:val="00312DEC"/>
    <w:rsid w:val="00312E01"/>
    <w:rsid w:val="00312E25"/>
    <w:rsid w:val="00312E43"/>
    <w:rsid w:val="00312EA7"/>
    <w:rsid w:val="00312EB1"/>
    <w:rsid w:val="00312EC4"/>
    <w:rsid w:val="00312F0A"/>
    <w:rsid w:val="00312F18"/>
    <w:rsid w:val="0031301B"/>
    <w:rsid w:val="00313021"/>
    <w:rsid w:val="00313067"/>
    <w:rsid w:val="00313079"/>
    <w:rsid w:val="0031309F"/>
    <w:rsid w:val="003130E3"/>
    <w:rsid w:val="003130E9"/>
    <w:rsid w:val="00313117"/>
    <w:rsid w:val="00313130"/>
    <w:rsid w:val="00313146"/>
    <w:rsid w:val="00313185"/>
    <w:rsid w:val="00313226"/>
    <w:rsid w:val="0031322F"/>
    <w:rsid w:val="0031325B"/>
    <w:rsid w:val="00313267"/>
    <w:rsid w:val="003132D1"/>
    <w:rsid w:val="003132D5"/>
    <w:rsid w:val="00313334"/>
    <w:rsid w:val="0031337A"/>
    <w:rsid w:val="0031337C"/>
    <w:rsid w:val="0031338C"/>
    <w:rsid w:val="003133A8"/>
    <w:rsid w:val="003133E6"/>
    <w:rsid w:val="0031344A"/>
    <w:rsid w:val="0031344D"/>
    <w:rsid w:val="00313455"/>
    <w:rsid w:val="0031348D"/>
    <w:rsid w:val="003134C2"/>
    <w:rsid w:val="00313532"/>
    <w:rsid w:val="0031355B"/>
    <w:rsid w:val="00313586"/>
    <w:rsid w:val="003135A7"/>
    <w:rsid w:val="003135D5"/>
    <w:rsid w:val="003135D8"/>
    <w:rsid w:val="00313600"/>
    <w:rsid w:val="0031361D"/>
    <w:rsid w:val="0031361E"/>
    <w:rsid w:val="003136A7"/>
    <w:rsid w:val="0031372C"/>
    <w:rsid w:val="0031372E"/>
    <w:rsid w:val="00313754"/>
    <w:rsid w:val="00313757"/>
    <w:rsid w:val="0031376F"/>
    <w:rsid w:val="003137B9"/>
    <w:rsid w:val="003137E5"/>
    <w:rsid w:val="00313856"/>
    <w:rsid w:val="0031385F"/>
    <w:rsid w:val="00313861"/>
    <w:rsid w:val="0031388E"/>
    <w:rsid w:val="003138BE"/>
    <w:rsid w:val="003138D3"/>
    <w:rsid w:val="003138FB"/>
    <w:rsid w:val="00313949"/>
    <w:rsid w:val="0031394C"/>
    <w:rsid w:val="003139E8"/>
    <w:rsid w:val="00313A3B"/>
    <w:rsid w:val="00313A3D"/>
    <w:rsid w:val="00313A52"/>
    <w:rsid w:val="00313A72"/>
    <w:rsid w:val="00313A86"/>
    <w:rsid w:val="00313AA3"/>
    <w:rsid w:val="00313B25"/>
    <w:rsid w:val="00313BC9"/>
    <w:rsid w:val="00313C01"/>
    <w:rsid w:val="00313C0D"/>
    <w:rsid w:val="00313C28"/>
    <w:rsid w:val="00313C89"/>
    <w:rsid w:val="00313CAB"/>
    <w:rsid w:val="00313CC4"/>
    <w:rsid w:val="00313CF8"/>
    <w:rsid w:val="00313D15"/>
    <w:rsid w:val="00313D2F"/>
    <w:rsid w:val="00313DB8"/>
    <w:rsid w:val="00313DBE"/>
    <w:rsid w:val="00313DCD"/>
    <w:rsid w:val="00313DDF"/>
    <w:rsid w:val="00313DF7"/>
    <w:rsid w:val="00313DFB"/>
    <w:rsid w:val="00313E3E"/>
    <w:rsid w:val="00313E59"/>
    <w:rsid w:val="00313E88"/>
    <w:rsid w:val="00313ED8"/>
    <w:rsid w:val="00313F18"/>
    <w:rsid w:val="00313FF9"/>
    <w:rsid w:val="00314018"/>
    <w:rsid w:val="00314041"/>
    <w:rsid w:val="0031405E"/>
    <w:rsid w:val="003140C6"/>
    <w:rsid w:val="003140E2"/>
    <w:rsid w:val="00314114"/>
    <w:rsid w:val="0031412B"/>
    <w:rsid w:val="00314156"/>
    <w:rsid w:val="00314209"/>
    <w:rsid w:val="00314235"/>
    <w:rsid w:val="0031427A"/>
    <w:rsid w:val="00314280"/>
    <w:rsid w:val="003142AD"/>
    <w:rsid w:val="003142CD"/>
    <w:rsid w:val="003142D3"/>
    <w:rsid w:val="00314317"/>
    <w:rsid w:val="003143DB"/>
    <w:rsid w:val="003143E3"/>
    <w:rsid w:val="003143F9"/>
    <w:rsid w:val="0031442B"/>
    <w:rsid w:val="00314446"/>
    <w:rsid w:val="0031446D"/>
    <w:rsid w:val="00314479"/>
    <w:rsid w:val="00314496"/>
    <w:rsid w:val="0031455C"/>
    <w:rsid w:val="0031458B"/>
    <w:rsid w:val="00314593"/>
    <w:rsid w:val="003145BB"/>
    <w:rsid w:val="003145D9"/>
    <w:rsid w:val="00314622"/>
    <w:rsid w:val="00314631"/>
    <w:rsid w:val="00314651"/>
    <w:rsid w:val="00314691"/>
    <w:rsid w:val="003146A1"/>
    <w:rsid w:val="003146F0"/>
    <w:rsid w:val="003146F4"/>
    <w:rsid w:val="003146FB"/>
    <w:rsid w:val="00314733"/>
    <w:rsid w:val="003147AA"/>
    <w:rsid w:val="003147B2"/>
    <w:rsid w:val="003147B6"/>
    <w:rsid w:val="003147D7"/>
    <w:rsid w:val="003147F8"/>
    <w:rsid w:val="0031481E"/>
    <w:rsid w:val="00314889"/>
    <w:rsid w:val="003148E1"/>
    <w:rsid w:val="00314909"/>
    <w:rsid w:val="00314921"/>
    <w:rsid w:val="00314960"/>
    <w:rsid w:val="003149F3"/>
    <w:rsid w:val="00314A0C"/>
    <w:rsid w:val="00314A5D"/>
    <w:rsid w:val="00314A64"/>
    <w:rsid w:val="00314A68"/>
    <w:rsid w:val="00314A7F"/>
    <w:rsid w:val="00314B16"/>
    <w:rsid w:val="00314B62"/>
    <w:rsid w:val="00314BA3"/>
    <w:rsid w:val="00314BF1"/>
    <w:rsid w:val="00314BF5"/>
    <w:rsid w:val="00314C29"/>
    <w:rsid w:val="00314C2F"/>
    <w:rsid w:val="00314C50"/>
    <w:rsid w:val="00314C51"/>
    <w:rsid w:val="00314C90"/>
    <w:rsid w:val="00314CE2"/>
    <w:rsid w:val="00314D30"/>
    <w:rsid w:val="00314D34"/>
    <w:rsid w:val="00314D3A"/>
    <w:rsid w:val="00314D4E"/>
    <w:rsid w:val="00314D58"/>
    <w:rsid w:val="00314DF6"/>
    <w:rsid w:val="00314E39"/>
    <w:rsid w:val="00314E4B"/>
    <w:rsid w:val="00314E5D"/>
    <w:rsid w:val="00314E7B"/>
    <w:rsid w:val="00314E86"/>
    <w:rsid w:val="00314E88"/>
    <w:rsid w:val="00314F29"/>
    <w:rsid w:val="00314F2D"/>
    <w:rsid w:val="00314F4D"/>
    <w:rsid w:val="00314F62"/>
    <w:rsid w:val="00314F76"/>
    <w:rsid w:val="00314F7F"/>
    <w:rsid w:val="00314F8F"/>
    <w:rsid w:val="00314FBB"/>
    <w:rsid w:val="00314FCF"/>
    <w:rsid w:val="00314FD2"/>
    <w:rsid w:val="003150AB"/>
    <w:rsid w:val="003150DB"/>
    <w:rsid w:val="003150F5"/>
    <w:rsid w:val="00315117"/>
    <w:rsid w:val="0031512D"/>
    <w:rsid w:val="003151A7"/>
    <w:rsid w:val="003151CF"/>
    <w:rsid w:val="0031523A"/>
    <w:rsid w:val="0031530B"/>
    <w:rsid w:val="0031531F"/>
    <w:rsid w:val="0031532B"/>
    <w:rsid w:val="00315395"/>
    <w:rsid w:val="003153A9"/>
    <w:rsid w:val="003153AB"/>
    <w:rsid w:val="003153BA"/>
    <w:rsid w:val="003153D2"/>
    <w:rsid w:val="003153D3"/>
    <w:rsid w:val="00315427"/>
    <w:rsid w:val="0031542C"/>
    <w:rsid w:val="00315449"/>
    <w:rsid w:val="0031548F"/>
    <w:rsid w:val="00315510"/>
    <w:rsid w:val="00315547"/>
    <w:rsid w:val="00315585"/>
    <w:rsid w:val="003155A6"/>
    <w:rsid w:val="003155DD"/>
    <w:rsid w:val="0031567B"/>
    <w:rsid w:val="00315682"/>
    <w:rsid w:val="0031569D"/>
    <w:rsid w:val="003156A3"/>
    <w:rsid w:val="0031570E"/>
    <w:rsid w:val="00315735"/>
    <w:rsid w:val="0031576A"/>
    <w:rsid w:val="003157AE"/>
    <w:rsid w:val="003157EB"/>
    <w:rsid w:val="0031580F"/>
    <w:rsid w:val="00315844"/>
    <w:rsid w:val="0031586C"/>
    <w:rsid w:val="003158C8"/>
    <w:rsid w:val="003158CF"/>
    <w:rsid w:val="00315902"/>
    <w:rsid w:val="00315915"/>
    <w:rsid w:val="00315966"/>
    <w:rsid w:val="00315A19"/>
    <w:rsid w:val="00315A4C"/>
    <w:rsid w:val="00315A56"/>
    <w:rsid w:val="00315A59"/>
    <w:rsid w:val="00315A92"/>
    <w:rsid w:val="00315AA9"/>
    <w:rsid w:val="00315ABF"/>
    <w:rsid w:val="00315AD7"/>
    <w:rsid w:val="00315AF7"/>
    <w:rsid w:val="00315B04"/>
    <w:rsid w:val="00315B09"/>
    <w:rsid w:val="00315B15"/>
    <w:rsid w:val="00315B24"/>
    <w:rsid w:val="00315B4A"/>
    <w:rsid w:val="00315B5A"/>
    <w:rsid w:val="00315B5B"/>
    <w:rsid w:val="00315B6A"/>
    <w:rsid w:val="00315BBE"/>
    <w:rsid w:val="00315BC5"/>
    <w:rsid w:val="00315BC6"/>
    <w:rsid w:val="00315C6D"/>
    <w:rsid w:val="00315C7C"/>
    <w:rsid w:val="00315D28"/>
    <w:rsid w:val="00315D53"/>
    <w:rsid w:val="00315D6D"/>
    <w:rsid w:val="00315D6F"/>
    <w:rsid w:val="00315D7B"/>
    <w:rsid w:val="00315DAF"/>
    <w:rsid w:val="00315DE9"/>
    <w:rsid w:val="00315E0F"/>
    <w:rsid w:val="00315E1C"/>
    <w:rsid w:val="00315E3E"/>
    <w:rsid w:val="00315E81"/>
    <w:rsid w:val="00315F05"/>
    <w:rsid w:val="00315F79"/>
    <w:rsid w:val="00315FE6"/>
    <w:rsid w:val="00315FF7"/>
    <w:rsid w:val="00315FF8"/>
    <w:rsid w:val="00316036"/>
    <w:rsid w:val="0031603E"/>
    <w:rsid w:val="00316074"/>
    <w:rsid w:val="0031607E"/>
    <w:rsid w:val="0031609C"/>
    <w:rsid w:val="003161B1"/>
    <w:rsid w:val="003161D0"/>
    <w:rsid w:val="003161DE"/>
    <w:rsid w:val="003161F4"/>
    <w:rsid w:val="00316211"/>
    <w:rsid w:val="00316225"/>
    <w:rsid w:val="00316285"/>
    <w:rsid w:val="003162CE"/>
    <w:rsid w:val="003162FB"/>
    <w:rsid w:val="00316352"/>
    <w:rsid w:val="0031636E"/>
    <w:rsid w:val="00316434"/>
    <w:rsid w:val="0031645B"/>
    <w:rsid w:val="0031648E"/>
    <w:rsid w:val="003164BA"/>
    <w:rsid w:val="0031651C"/>
    <w:rsid w:val="00316535"/>
    <w:rsid w:val="00316543"/>
    <w:rsid w:val="0031655A"/>
    <w:rsid w:val="00316562"/>
    <w:rsid w:val="00316580"/>
    <w:rsid w:val="003165A3"/>
    <w:rsid w:val="003165ED"/>
    <w:rsid w:val="003165EF"/>
    <w:rsid w:val="003166B6"/>
    <w:rsid w:val="003166D1"/>
    <w:rsid w:val="00316709"/>
    <w:rsid w:val="0031671C"/>
    <w:rsid w:val="00316732"/>
    <w:rsid w:val="00316736"/>
    <w:rsid w:val="00316747"/>
    <w:rsid w:val="00316765"/>
    <w:rsid w:val="00316774"/>
    <w:rsid w:val="0031678F"/>
    <w:rsid w:val="003167B1"/>
    <w:rsid w:val="003167DC"/>
    <w:rsid w:val="00316889"/>
    <w:rsid w:val="00316917"/>
    <w:rsid w:val="0031693C"/>
    <w:rsid w:val="00316971"/>
    <w:rsid w:val="00316981"/>
    <w:rsid w:val="003169A2"/>
    <w:rsid w:val="003169AA"/>
    <w:rsid w:val="003169C3"/>
    <w:rsid w:val="003169DC"/>
    <w:rsid w:val="003169E2"/>
    <w:rsid w:val="003169EE"/>
    <w:rsid w:val="00316A14"/>
    <w:rsid w:val="00316A19"/>
    <w:rsid w:val="00316A61"/>
    <w:rsid w:val="00316A63"/>
    <w:rsid w:val="00316A78"/>
    <w:rsid w:val="00316A98"/>
    <w:rsid w:val="00316B07"/>
    <w:rsid w:val="00316B5C"/>
    <w:rsid w:val="00316B6D"/>
    <w:rsid w:val="00316B77"/>
    <w:rsid w:val="00316B89"/>
    <w:rsid w:val="00316BC1"/>
    <w:rsid w:val="00316C6B"/>
    <w:rsid w:val="00316C98"/>
    <w:rsid w:val="00316CAA"/>
    <w:rsid w:val="00316CD3"/>
    <w:rsid w:val="00316CE1"/>
    <w:rsid w:val="00316D09"/>
    <w:rsid w:val="00316D11"/>
    <w:rsid w:val="00316D29"/>
    <w:rsid w:val="00316D57"/>
    <w:rsid w:val="00316D78"/>
    <w:rsid w:val="00316DB0"/>
    <w:rsid w:val="00316DF8"/>
    <w:rsid w:val="00316E21"/>
    <w:rsid w:val="00316F95"/>
    <w:rsid w:val="00316F97"/>
    <w:rsid w:val="00316F9D"/>
    <w:rsid w:val="00316FAC"/>
    <w:rsid w:val="00316FC9"/>
    <w:rsid w:val="00317042"/>
    <w:rsid w:val="0031704D"/>
    <w:rsid w:val="00317064"/>
    <w:rsid w:val="00317069"/>
    <w:rsid w:val="003170C0"/>
    <w:rsid w:val="003171FE"/>
    <w:rsid w:val="00317204"/>
    <w:rsid w:val="00317240"/>
    <w:rsid w:val="00317259"/>
    <w:rsid w:val="0031726F"/>
    <w:rsid w:val="003172DA"/>
    <w:rsid w:val="003172DD"/>
    <w:rsid w:val="003172E1"/>
    <w:rsid w:val="003172F9"/>
    <w:rsid w:val="00317314"/>
    <w:rsid w:val="0031734E"/>
    <w:rsid w:val="0031739C"/>
    <w:rsid w:val="003173ED"/>
    <w:rsid w:val="00317407"/>
    <w:rsid w:val="0031746B"/>
    <w:rsid w:val="003174FD"/>
    <w:rsid w:val="00317564"/>
    <w:rsid w:val="003175A4"/>
    <w:rsid w:val="003175D1"/>
    <w:rsid w:val="00317659"/>
    <w:rsid w:val="00317662"/>
    <w:rsid w:val="0031769C"/>
    <w:rsid w:val="003176BC"/>
    <w:rsid w:val="003176D5"/>
    <w:rsid w:val="003176DA"/>
    <w:rsid w:val="003176E4"/>
    <w:rsid w:val="0031770C"/>
    <w:rsid w:val="00317729"/>
    <w:rsid w:val="003177BB"/>
    <w:rsid w:val="003177DF"/>
    <w:rsid w:val="003177FF"/>
    <w:rsid w:val="00317804"/>
    <w:rsid w:val="0031785C"/>
    <w:rsid w:val="0031785D"/>
    <w:rsid w:val="00317860"/>
    <w:rsid w:val="00317915"/>
    <w:rsid w:val="00317934"/>
    <w:rsid w:val="00317947"/>
    <w:rsid w:val="00317949"/>
    <w:rsid w:val="0031795B"/>
    <w:rsid w:val="00317995"/>
    <w:rsid w:val="003179AD"/>
    <w:rsid w:val="003179BD"/>
    <w:rsid w:val="00317A4B"/>
    <w:rsid w:val="00317B06"/>
    <w:rsid w:val="00317BC0"/>
    <w:rsid w:val="00317C24"/>
    <w:rsid w:val="00317C2A"/>
    <w:rsid w:val="00317C83"/>
    <w:rsid w:val="00317CA4"/>
    <w:rsid w:val="00317CA5"/>
    <w:rsid w:val="00317CB5"/>
    <w:rsid w:val="00317CB7"/>
    <w:rsid w:val="00317D05"/>
    <w:rsid w:val="00317D46"/>
    <w:rsid w:val="00317E34"/>
    <w:rsid w:val="00317EB3"/>
    <w:rsid w:val="00317EFC"/>
    <w:rsid w:val="00317F26"/>
    <w:rsid w:val="00317F33"/>
    <w:rsid w:val="00317F50"/>
    <w:rsid w:val="00317F97"/>
    <w:rsid w:val="00320005"/>
    <w:rsid w:val="003200C2"/>
    <w:rsid w:val="003200DA"/>
    <w:rsid w:val="00320149"/>
    <w:rsid w:val="0032018C"/>
    <w:rsid w:val="00320192"/>
    <w:rsid w:val="00320225"/>
    <w:rsid w:val="003202AA"/>
    <w:rsid w:val="003202CF"/>
    <w:rsid w:val="003202D4"/>
    <w:rsid w:val="003202ED"/>
    <w:rsid w:val="0032030A"/>
    <w:rsid w:val="0032030D"/>
    <w:rsid w:val="00320330"/>
    <w:rsid w:val="0032034F"/>
    <w:rsid w:val="0032035E"/>
    <w:rsid w:val="00320360"/>
    <w:rsid w:val="0032036E"/>
    <w:rsid w:val="0032043D"/>
    <w:rsid w:val="00320461"/>
    <w:rsid w:val="0032047E"/>
    <w:rsid w:val="00320483"/>
    <w:rsid w:val="003204F5"/>
    <w:rsid w:val="00320554"/>
    <w:rsid w:val="0032060A"/>
    <w:rsid w:val="003206F6"/>
    <w:rsid w:val="00320789"/>
    <w:rsid w:val="00320797"/>
    <w:rsid w:val="00320811"/>
    <w:rsid w:val="0032083F"/>
    <w:rsid w:val="0032086D"/>
    <w:rsid w:val="003208A8"/>
    <w:rsid w:val="003208DD"/>
    <w:rsid w:val="003208DF"/>
    <w:rsid w:val="00320997"/>
    <w:rsid w:val="00320998"/>
    <w:rsid w:val="0032099B"/>
    <w:rsid w:val="003209B0"/>
    <w:rsid w:val="00320A1D"/>
    <w:rsid w:val="00320A6C"/>
    <w:rsid w:val="00320AAB"/>
    <w:rsid w:val="00320AB3"/>
    <w:rsid w:val="00320AE8"/>
    <w:rsid w:val="00320B05"/>
    <w:rsid w:val="00320B3A"/>
    <w:rsid w:val="00320B40"/>
    <w:rsid w:val="00320B89"/>
    <w:rsid w:val="00320BE0"/>
    <w:rsid w:val="00320BEE"/>
    <w:rsid w:val="00320C05"/>
    <w:rsid w:val="00320D0B"/>
    <w:rsid w:val="00320D16"/>
    <w:rsid w:val="00320D42"/>
    <w:rsid w:val="00320D44"/>
    <w:rsid w:val="00320D4C"/>
    <w:rsid w:val="00320D5B"/>
    <w:rsid w:val="00320DE8"/>
    <w:rsid w:val="00320DEF"/>
    <w:rsid w:val="00320DF7"/>
    <w:rsid w:val="00320E01"/>
    <w:rsid w:val="00320E02"/>
    <w:rsid w:val="00320E1B"/>
    <w:rsid w:val="00320E24"/>
    <w:rsid w:val="00320E2E"/>
    <w:rsid w:val="00320EA1"/>
    <w:rsid w:val="00320EB4"/>
    <w:rsid w:val="00320EE1"/>
    <w:rsid w:val="00320F1F"/>
    <w:rsid w:val="00320F5F"/>
    <w:rsid w:val="00320F60"/>
    <w:rsid w:val="00320F61"/>
    <w:rsid w:val="00321041"/>
    <w:rsid w:val="00321097"/>
    <w:rsid w:val="003210F3"/>
    <w:rsid w:val="003211E7"/>
    <w:rsid w:val="003211F7"/>
    <w:rsid w:val="0032129C"/>
    <w:rsid w:val="003212A1"/>
    <w:rsid w:val="003212A2"/>
    <w:rsid w:val="003212E9"/>
    <w:rsid w:val="00321322"/>
    <w:rsid w:val="00321353"/>
    <w:rsid w:val="00321369"/>
    <w:rsid w:val="003213B7"/>
    <w:rsid w:val="0032153C"/>
    <w:rsid w:val="00321549"/>
    <w:rsid w:val="003215B7"/>
    <w:rsid w:val="003215C0"/>
    <w:rsid w:val="003215D3"/>
    <w:rsid w:val="0032160A"/>
    <w:rsid w:val="00321612"/>
    <w:rsid w:val="00321629"/>
    <w:rsid w:val="00321684"/>
    <w:rsid w:val="003216B7"/>
    <w:rsid w:val="00321726"/>
    <w:rsid w:val="00321738"/>
    <w:rsid w:val="003217D5"/>
    <w:rsid w:val="003217EA"/>
    <w:rsid w:val="00321808"/>
    <w:rsid w:val="00321884"/>
    <w:rsid w:val="0032192E"/>
    <w:rsid w:val="00321983"/>
    <w:rsid w:val="00321989"/>
    <w:rsid w:val="003219A8"/>
    <w:rsid w:val="003219B1"/>
    <w:rsid w:val="003219EC"/>
    <w:rsid w:val="003219FA"/>
    <w:rsid w:val="00321A0B"/>
    <w:rsid w:val="00321A74"/>
    <w:rsid w:val="00321AA9"/>
    <w:rsid w:val="00321AEC"/>
    <w:rsid w:val="00321BA2"/>
    <w:rsid w:val="00321BBE"/>
    <w:rsid w:val="00321C2C"/>
    <w:rsid w:val="00321C65"/>
    <w:rsid w:val="00321C77"/>
    <w:rsid w:val="00321CA1"/>
    <w:rsid w:val="00321CAD"/>
    <w:rsid w:val="00321CF0"/>
    <w:rsid w:val="00321D1B"/>
    <w:rsid w:val="00321D46"/>
    <w:rsid w:val="00321D83"/>
    <w:rsid w:val="00321DB4"/>
    <w:rsid w:val="00321DEB"/>
    <w:rsid w:val="00321EE7"/>
    <w:rsid w:val="00321F86"/>
    <w:rsid w:val="00321F98"/>
    <w:rsid w:val="00321FD2"/>
    <w:rsid w:val="00321FD8"/>
    <w:rsid w:val="0032200C"/>
    <w:rsid w:val="00322048"/>
    <w:rsid w:val="0032208C"/>
    <w:rsid w:val="003220AC"/>
    <w:rsid w:val="003220D6"/>
    <w:rsid w:val="0032217C"/>
    <w:rsid w:val="00322188"/>
    <w:rsid w:val="0032226E"/>
    <w:rsid w:val="00322270"/>
    <w:rsid w:val="00322280"/>
    <w:rsid w:val="00322289"/>
    <w:rsid w:val="003222A8"/>
    <w:rsid w:val="003222ED"/>
    <w:rsid w:val="00322309"/>
    <w:rsid w:val="00322319"/>
    <w:rsid w:val="00322329"/>
    <w:rsid w:val="003223B8"/>
    <w:rsid w:val="00322412"/>
    <w:rsid w:val="00322414"/>
    <w:rsid w:val="00322423"/>
    <w:rsid w:val="0032243A"/>
    <w:rsid w:val="00322442"/>
    <w:rsid w:val="00322485"/>
    <w:rsid w:val="003224C9"/>
    <w:rsid w:val="003224CC"/>
    <w:rsid w:val="00322576"/>
    <w:rsid w:val="003225EF"/>
    <w:rsid w:val="003225F8"/>
    <w:rsid w:val="00322660"/>
    <w:rsid w:val="00322672"/>
    <w:rsid w:val="003226EB"/>
    <w:rsid w:val="003226FE"/>
    <w:rsid w:val="00322826"/>
    <w:rsid w:val="00322842"/>
    <w:rsid w:val="0032289C"/>
    <w:rsid w:val="003228A4"/>
    <w:rsid w:val="0032290A"/>
    <w:rsid w:val="0032291C"/>
    <w:rsid w:val="0032291D"/>
    <w:rsid w:val="00322931"/>
    <w:rsid w:val="0032293A"/>
    <w:rsid w:val="00322943"/>
    <w:rsid w:val="00322977"/>
    <w:rsid w:val="003229B4"/>
    <w:rsid w:val="003229E6"/>
    <w:rsid w:val="003229E9"/>
    <w:rsid w:val="00322A05"/>
    <w:rsid w:val="00322A49"/>
    <w:rsid w:val="00322A7C"/>
    <w:rsid w:val="00322A8D"/>
    <w:rsid w:val="00322AAC"/>
    <w:rsid w:val="00322AB7"/>
    <w:rsid w:val="00322AD4"/>
    <w:rsid w:val="00322B1F"/>
    <w:rsid w:val="00322B3B"/>
    <w:rsid w:val="00322C3A"/>
    <w:rsid w:val="00322CA4"/>
    <w:rsid w:val="00322CB8"/>
    <w:rsid w:val="00322D47"/>
    <w:rsid w:val="00322D4F"/>
    <w:rsid w:val="00322E50"/>
    <w:rsid w:val="00322E57"/>
    <w:rsid w:val="00322E63"/>
    <w:rsid w:val="00322E71"/>
    <w:rsid w:val="00322E7A"/>
    <w:rsid w:val="00322EC6"/>
    <w:rsid w:val="00322ED9"/>
    <w:rsid w:val="00322EE0"/>
    <w:rsid w:val="00322F20"/>
    <w:rsid w:val="00322FAA"/>
    <w:rsid w:val="00322FC0"/>
    <w:rsid w:val="00322FCA"/>
    <w:rsid w:val="00322FCD"/>
    <w:rsid w:val="00322FD4"/>
    <w:rsid w:val="00322FDC"/>
    <w:rsid w:val="00322FF4"/>
    <w:rsid w:val="00323001"/>
    <w:rsid w:val="00323040"/>
    <w:rsid w:val="0032305A"/>
    <w:rsid w:val="003230B6"/>
    <w:rsid w:val="0032310B"/>
    <w:rsid w:val="0032311F"/>
    <w:rsid w:val="0032312E"/>
    <w:rsid w:val="00323130"/>
    <w:rsid w:val="00323163"/>
    <w:rsid w:val="00323234"/>
    <w:rsid w:val="00323266"/>
    <w:rsid w:val="00323268"/>
    <w:rsid w:val="003232DB"/>
    <w:rsid w:val="00323326"/>
    <w:rsid w:val="0032333A"/>
    <w:rsid w:val="00323362"/>
    <w:rsid w:val="003233E1"/>
    <w:rsid w:val="00323428"/>
    <w:rsid w:val="0032343E"/>
    <w:rsid w:val="003234AB"/>
    <w:rsid w:val="003234BA"/>
    <w:rsid w:val="003234BC"/>
    <w:rsid w:val="003234CC"/>
    <w:rsid w:val="003234E9"/>
    <w:rsid w:val="00323569"/>
    <w:rsid w:val="003235C4"/>
    <w:rsid w:val="003235FF"/>
    <w:rsid w:val="00323628"/>
    <w:rsid w:val="00323637"/>
    <w:rsid w:val="0032363F"/>
    <w:rsid w:val="00323672"/>
    <w:rsid w:val="00323686"/>
    <w:rsid w:val="0032374D"/>
    <w:rsid w:val="0032378C"/>
    <w:rsid w:val="003237A7"/>
    <w:rsid w:val="003237F4"/>
    <w:rsid w:val="00323843"/>
    <w:rsid w:val="0032385A"/>
    <w:rsid w:val="003238AB"/>
    <w:rsid w:val="003238B8"/>
    <w:rsid w:val="003238BB"/>
    <w:rsid w:val="003238D7"/>
    <w:rsid w:val="00323947"/>
    <w:rsid w:val="00323969"/>
    <w:rsid w:val="00323983"/>
    <w:rsid w:val="00323A2D"/>
    <w:rsid w:val="00323B11"/>
    <w:rsid w:val="00323B9D"/>
    <w:rsid w:val="00323BD7"/>
    <w:rsid w:val="00323C3A"/>
    <w:rsid w:val="00323DAF"/>
    <w:rsid w:val="00323E08"/>
    <w:rsid w:val="00323E3B"/>
    <w:rsid w:val="00323E7E"/>
    <w:rsid w:val="00323E92"/>
    <w:rsid w:val="00323ECA"/>
    <w:rsid w:val="00323EE4"/>
    <w:rsid w:val="00323EEE"/>
    <w:rsid w:val="00323F29"/>
    <w:rsid w:val="00323F49"/>
    <w:rsid w:val="00323FB5"/>
    <w:rsid w:val="00323FB8"/>
    <w:rsid w:val="00324001"/>
    <w:rsid w:val="00324003"/>
    <w:rsid w:val="0032400B"/>
    <w:rsid w:val="00324023"/>
    <w:rsid w:val="0032402E"/>
    <w:rsid w:val="00324035"/>
    <w:rsid w:val="0032403F"/>
    <w:rsid w:val="00324045"/>
    <w:rsid w:val="00324057"/>
    <w:rsid w:val="003240FD"/>
    <w:rsid w:val="00324126"/>
    <w:rsid w:val="00324130"/>
    <w:rsid w:val="00324145"/>
    <w:rsid w:val="00324166"/>
    <w:rsid w:val="0032418F"/>
    <w:rsid w:val="0032419D"/>
    <w:rsid w:val="003241D8"/>
    <w:rsid w:val="00324295"/>
    <w:rsid w:val="003242B2"/>
    <w:rsid w:val="003242F7"/>
    <w:rsid w:val="00324318"/>
    <w:rsid w:val="00324372"/>
    <w:rsid w:val="003243A5"/>
    <w:rsid w:val="003243A8"/>
    <w:rsid w:val="0032444C"/>
    <w:rsid w:val="00324471"/>
    <w:rsid w:val="0032449C"/>
    <w:rsid w:val="00324542"/>
    <w:rsid w:val="00324561"/>
    <w:rsid w:val="00324562"/>
    <w:rsid w:val="003245C2"/>
    <w:rsid w:val="0032461E"/>
    <w:rsid w:val="0032466B"/>
    <w:rsid w:val="003246C9"/>
    <w:rsid w:val="00324724"/>
    <w:rsid w:val="0032476E"/>
    <w:rsid w:val="003247AD"/>
    <w:rsid w:val="003247D1"/>
    <w:rsid w:val="003247F5"/>
    <w:rsid w:val="0032485A"/>
    <w:rsid w:val="00324877"/>
    <w:rsid w:val="003248A4"/>
    <w:rsid w:val="00324954"/>
    <w:rsid w:val="00324973"/>
    <w:rsid w:val="003249EC"/>
    <w:rsid w:val="003249F4"/>
    <w:rsid w:val="00324A2A"/>
    <w:rsid w:val="00324A2E"/>
    <w:rsid w:val="00324A60"/>
    <w:rsid w:val="00324A77"/>
    <w:rsid w:val="00324A7C"/>
    <w:rsid w:val="00324B09"/>
    <w:rsid w:val="00324B18"/>
    <w:rsid w:val="00324B4B"/>
    <w:rsid w:val="00324B95"/>
    <w:rsid w:val="00324BA3"/>
    <w:rsid w:val="00324BC6"/>
    <w:rsid w:val="00324BD2"/>
    <w:rsid w:val="00324C02"/>
    <w:rsid w:val="00324C0A"/>
    <w:rsid w:val="00324C61"/>
    <w:rsid w:val="00324C64"/>
    <w:rsid w:val="00324C7E"/>
    <w:rsid w:val="00324C81"/>
    <w:rsid w:val="00324CAC"/>
    <w:rsid w:val="00324CCD"/>
    <w:rsid w:val="00324CDF"/>
    <w:rsid w:val="00324D3B"/>
    <w:rsid w:val="00324D74"/>
    <w:rsid w:val="00324E2C"/>
    <w:rsid w:val="00324E3A"/>
    <w:rsid w:val="00324E82"/>
    <w:rsid w:val="00324EA5"/>
    <w:rsid w:val="00324EDD"/>
    <w:rsid w:val="00324F06"/>
    <w:rsid w:val="00324F1F"/>
    <w:rsid w:val="00324F5C"/>
    <w:rsid w:val="00324F70"/>
    <w:rsid w:val="00324FAE"/>
    <w:rsid w:val="00325091"/>
    <w:rsid w:val="003250AD"/>
    <w:rsid w:val="003250CF"/>
    <w:rsid w:val="00325104"/>
    <w:rsid w:val="0032512F"/>
    <w:rsid w:val="0032517C"/>
    <w:rsid w:val="003251A6"/>
    <w:rsid w:val="00325204"/>
    <w:rsid w:val="00325211"/>
    <w:rsid w:val="0032527E"/>
    <w:rsid w:val="00325295"/>
    <w:rsid w:val="003252A7"/>
    <w:rsid w:val="003252C2"/>
    <w:rsid w:val="00325335"/>
    <w:rsid w:val="0032537A"/>
    <w:rsid w:val="00325408"/>
    <w:rsid w:val="0032544B"/>
    <w:rsid w:val="0032549F"/>
    <w:rsid w:val="003254E9"/>
    <w:rsid w:val="003254FA"/>
    <w:rsid w:val="003254FD"/>
    <w:rsid w:val="0032551E"/>
    <w:rsid w:val="0032555E"/>
    <w:rsid w:val="003256DB"/>
    <w:rsid w:val="00325710"/>
    <w:rsid w:val="0032579A"/>
    <w:rsid w:val="003257EC"/>
    <w:rsid w:val="00325809"/>
    <w:rsid w:val="00325829"/>
    <w:rsid w:val="0032584A"/>
    <w:rsid w:val="00325850"/>
    <w:rsid w:val="0032585A"/>
    <w:rsid w:val="00325886"/>
    <w:rsid w:val="003258BA"/>
    <w:rsid w:val="00325929"/>
    <w:rsid w:val="0032596E"/>
    <w:rsid w:val="003259F9"/>
    <w:rsid w:val="00325A20"/>
    <w:rsid w:val="00325A2C"/>
    <w:rsid w:val="00325A62"/>
    <w:rsid w:val="00325A85"/>
    <w:rsid w:val="00325AD5"/>
    <w:rsid w:val="00325AEC"/>
    <w:rsid w:val="00325B0C"/>
    <w:rsid w:val="00325B44"/>
    <w:rsid w:val="00325B64"/>
    <w:rsid w:val="00325B95"/>
    <w:rsid w:val="00325B9F"/>
    <w:rsid w:val="00325BE2"/>
    <w:rsid w:val="00325BF0"/>
    <w:rsid w:val="00325C27"/>
    <w:rsid w:val="00325C4B"/>
    <w:rsid w:val="00325C8B"/>
    <w:rsid w:val="00325CAF"/>
    <w:rsid w:val="00325CF2"/>
    <w:rsid w:val="00325D1A"/>
    <w:rsid w:val="00325D4A"/>
    <w:rsid w:val="00325D82"/>
    <w:rsid w:val="00325E2F"/>
    <w:rsid w:val="00325E55"/>
    <w:rsid w:val="00325E57"/>
    <w:rsid w:val="00325E64"/>
    <w:rsid w:val="00325EB0"/>
    <w:rsid w:val="00325ED6"/>
    <w:rsid w:val="00325F55"/>
    <w:rsid w:val="00325FE1"/>
    <w:rsid w:val="00326065"/>
    <w:rsid w:val="0032607E"/>
    <w:rsid w:val="00326165"/>
    <w:rsid w:val="003261B6"/>
    <w:rsid w:val="003261BA"/>
    <w:rsid w:val="003261F7"/>
    <w:rsid w:val="003261FB"/>
    <w:rsid w:val="0032620F"/>
    <w:rsid w:val="00326243"/>
    <w:rsid w:val="003262A0"/>
    <w:rsid w:val="003262A2"/>
    <w:rsid w:val="003262A8"/>
    <w:rsid w:val="003262B8"/>
    <w:rsid w:val="003262F6"/>
    <w:rsid w:val="00326351"/>
    <w:rsid w:val="00326420"/>
    <w:rsid w:val="0032644D"/>
    <w:rsid w:val="00326477"/>
    <w:rsid w:val="00326494"/>
    <w:rsid w:val="0032649D"/>
    <w:rsid w:val="003264C5"/>
    <w:rsid w:val="003264D1"/>
    <w:rsid w:val="003264E3"/>
    <w:rsid w:val="003264E4"/>
    <w:rsid w:val="00326509"/>
    <w:rsid w:val="00326547"/>
    <w:rsid w:val="00326593"/>
    <w:rsid w:val="00326637"/>
    <w:rsid w:val="00326670"/>
    <w:rsid w:val="00326698"/>
    <w:rsid w:val="003266EA"/>
    <w:rsid w:val="00326740"/>
    <w:rsid w:val="0032677E"/>
    <w:rsid w:val="00326786"/>
    <w:rsid w:val="003267AC"/>
    <w:rsid w:val="003267AD"/>
    <w:rsid w:val="003267B2"/>
    <w:rsid w:val="003267D1"/>
    <w:rsid w:val="003267DE"/>
    <w:rsid w:val="00326889"/>
    <w:rsid w:val="0032689C"/>
    <w:rsid w:val="003268C5"/>
    <w:rsid w:val="003268CD"/>
    <w:rsid w:val="003268FD"/>
    <w:rsid w:val="0032691C"/>
    <w:rsid w:val="0032693A"/>
    <w:rsid w:val="0032694B"/>
    <w:rsid w:val="00326960"/>
    <w:rsid w:val="003269E2"/>
    <w:rsid w:val="003269FC"/>
    <w:rsid w:val="003269FD"/>
    <w:rsid w:val="00326A66"/>
    <w:rsid w:val="00326A7C"/>
    <w:rsid w:val="00326AB5"/>
    <w:rsid w:val="00326B1E"/>
    <w:rsid w:val="00326B21"/>
    <w:rsid w:val="00326B3F"/>
    <w:rsid w:val="00326B85"/>
    <w:rsid w:val="00326B8B"/>
    <w:rsid w:val="00326BBE"/>
    <w:rsid w:val="00326C21"/>
    <w:rsid w:val="00326C5A"/>
    <w:rsid w:val="00326C65"/>
    <w:rsid w:val="00326C74"/>
    <w:rsid w:val="00326C82"/>
    <w:rsid w:val="00326CD7"/>
    <w:rsid w:val="00326D08"/>
    <w:rsid w:val="00326D32"/>
    <w:rsid w:val="00326D4E"/>
    <w:rsid w:val="00326D5B"/>
    <w:rsid w:val="00326D6B"/>
    <w:rsid w:val="00326D74"/>
    <w:rsid w:val="00326D7F"/>
    <w:rsid w:val="00326DA1"/>
    <w:rsid w:val="00326DBA"/>
    <w:rsid w:val="00326DDA"/>
    <w:rsid w:val="00326E36"/>
    <w:rsid w:val="00326E9A"/>
    <w:rsid w:val="00326EF7"/>
    <w:rsid w:val="00326F06"/>
    <w:rsid w:val="00326F82"/>
    <w:rsid w:val="00326FA9"/>
    <w:rsid w:val="00326FAB"/>
    <w:rsid w:val="00326FD5"/>
    <w:rsid w:val="00326FF2"/>
    <w:rsid w:val="00327025"/>
    <w:rsid w:val="00327035"/>
    <w:rsid w:val="003270AC"/>
    <w:rsid w:val="003270C8"/>
    <w:rsid w:val="0032711D"/>
    <w:rsid w:val="0032713F"/>
    <w:rsid w:val="0032716C"/>
    <w:rsid w:val="0032718C"/>
    <w:rsid w:val="003271D0"/>
    <w:rsid w:val="0032721A"/>
    <w:rsid w:val="0032721F"/>
    <w:rsid w:val="00327327"/>
    <w:rsid w:val="0032733A"/>
    <w:rsid w:val="00327377"/>
    <w:rsid w:val="00327379"/>
    <w:rsid w:val="0032737C"/>
    <w:rsid w:val="003273C4"/>
    <w:rsid w:val="003273CD"/>
    <w:rsid w:val="00327403"/>
    <w:rsid w:val="00327426"/>
    <w:rsid w:val="0032742F"/>
    <w:rsid w:val="00327453"/>
    <w:rsid w:val="003274B5"/>
    <w:rsid w:val="003274CF"/>
    <w:rsid w:val="003274E0"/>
    <w:rsid w:val="0032751D"/>
    <w:rsid w:val="0032753B"/>
    <w:rsid w:val="0032754C"/>
    <w:rsid w:val="00327557"/>
    <w:rsid w:val="003275A1"/>
    <w:rsid w:val="003275A5"/>
    <w:rsid w:val="003275E4"/>
    <w:rsid w:val="00327640"/>
    <w:rsid w:val="0032765A"/>
    <w:rsid w:val="0032765E"/>
    <w:rsid w:val="00327679"/>
    <w:rsid w:val="0032769B"/>
    <w:rsid w:val="003276AF"/>
    <w:rsid w:val="003276C3"/>
    <w:rsid w:val="003276E5"/>
    <w:rsid w:val="00327727"/>
    <w:rsid w:val="0032779F"/>
    <w:rsid w:val="003277A0"/>
    <w:rsid w:val="003277B5"/>
    <w:rsid w:val="003277B8"/>
    <w:rsid w:val="003277CD"/>
    <w:rsid w:val="0032783C"/>
    <w:rsid w:val="0032783F"/>
    <w:rsid w:val="0032785F"/>
    <w:rsid w:val="0032787C"/>
    <w:rsid w:val="0032789D"/>
    <w:rsid w:val="00327928"/>
    <w:rsid w:val="0032792C"/>
    <w:rsid w:val="00327946"/>
    <w:rsid w:val="003279A3"/>
    <w:rsid w:val="003279A7"/>
    <w:rsid w:val="003279B6"/>
    <w:rsid w:val="00327A28"/>
    <w:rsid w:val="00327A40"/>
    <w:rsid w:val="00327A45"/>
    <w:rsid w:val="00327A5E"/>
    <w:rsid w:val="00327A60"/>
    <w:rsid w:val="00327A66"/>
    <w:rsid w:val="00327AD7"/>
    <w:rsid w:val="00327AED"/>
    <w:rsid w:val="00327AF5"/>
    <w:rsid w:val="00327B42"/>
    <w:rsid w:val="00327B6B"/>
    <w:rsid w:val="00327BE2"/>
    <w:rsid w:val="00327C50"/>
    <w:rsid w:val="00327CF5"/>
    <w:rsid w:val="00327D37"/>
    <w:rsid w:val="00327D83"/>
    <w:rsid w:val="00327DA7"/>
    <w:rsid w:val="00327DB9"/>
    <w:rsid w:val="00327DEB"/>
    <w:rsid w:val="00327E2C"/>
    <w:rsid w:val="00327E2D"/>
    <w:rsid w:val="00327E35"/>
    <w:rsid w:val="00327E4F"/>
    <w:rsid w:val="00327E55"/>
    <w:rsid w:val="00327E86"/>
    <w:rsid w:val="00327F43"/>
    <w:rsid w:val="00327F8F"/>
    <w:rsid w:val="00327FB1"/>
    <w:rsid w:val="00327FFC"/>
    <w:rsid w:val="0033002C"/>
    <w:rsid w:val="00330072"/>
    <w:rsid w:val="00330188"/>
    <w:rsid w:val="00330196"/>
    <w:rsid w:val="00330211"/>
    <w:rsid w:val="00330227"/>
    <w:rsid w:val="003302D7"/>
    <w:rsid w:val="003302DF"/>
    <w:rsid w:val="00330307"/>
    <w:rsid w:val="00330325"/>
    <w:rsid w:val="00330334"/>
    <w:rsid w:val="0033033C"/>
    <w:rsid w:val="003303B3"/>
    <w:rsid w:val="003303D3"/>
    <w:rsid w:val="003303D8"/>
    <w:rsid w:val="00330425"/>
    <w:rsid w:val="003304A0"/>
    <w:rsid w:val="003304AB"/>
    <w:rsid w:val="003304FB"/>
    <w:rsid w:val="00330508"/>
    <w:rsid w:val="0033050C"/>
    <w:rsid w:val="003305DD"/>
    <w:rsid w:val="003305DF"/>
    <w:rsid w:val="003305E8"/>
    <w:rsid w:val="00330629"/>
    <w:rsid w:val="0033064B"/>
    <w:rsid w:val="003306E5"/>
    <w:rsid w:val="003306F4"/>
    <w:rsid w:val="0033070F"/>
    <w:rsid w:val="0033074A"/>
    <w:rsid w:val="00330769"/>
    <w:rsid w:val="00330791"/>
    <w:rsid w:val="003307DD"/>
    <w:rsid w:val="0033083E"/>
    <w:rsid w:val="0033086C"/>
    <w:rsid w:val="003308F4"/>
    <w:rsid w:val="003308F6"/>
    <w:rsid w:val="00330929"/>
    <w:rsid w:val="00330998"/>
    <w:rsid w:val="003309C9"/>
    <w:rsid w:val="003309D5"/>
    <w:rsid w:val="003309DA"/>
    <w:rsid w:val="003309EA"/>
    <w:rsid w:val="00330A02"/>
    <w:rsid w:val="00330A68"/>
    <w:rsid w:val="00330A85"/>
    <w:rsid w:val="00330AF3"/>
    <w:rsid w:val="00330B05"/>
    <w:rsid w:val="00330B8E"/>
    <w:rsid w:val="00330BD5"/>
    <w:rsid w:val="00330BFC"/>
    <w:rsid w:val="00330C63"/>
    <w:rsid w:val="00330DA6"/>
    <w:rsid w:val="00330DB2"/>
    <w:rsid w:val="00330DCA"/>
    <w:rsid w:val="00330DE3"/>
    <w:rsid w:val="00330DF3"/>
    <w:rsid w:val="00330E78"/>
    <w:rsid w:val="00330E7F"/>
    <w:rsid w:val="00330E94"/>
    <w:rsid w:val="00330EA4"/>
    <w:rsid w:val="00330EAD"/>
    <w:rsid w:val="00330EED"/>
    <w:rsid w:val="00330F0D"/>
    <w:rsid w:val="00330F6D"/>
    <w:rsid w:val="00330F86"/>
    <w:rsid w:val="00330F8A"/>
    <w:rsid w:val="00330F9F"/>
    <w:rsid w:val="00330FF8"/>
    <w:rsid w:val="00331064"/>
    <w:rsid w:val="00331078"/>
    <w:rsid w:val="003310B2"/>
    <w:rsid w:val="003310F3"/>
    <w:rsid w:val="003310FB"/>
    <w:rsid w:val="00331105"/>
    <w:rsid w:val="0033110F"/>
    <w:rsid w:val="00331120"/>
    <w:rsid w:val="00331151"/>
    <w:rsid w:val="00331162"/>
    <w:rsid w:val="00331186"/>
    <w:rsid w:val="0033118F"/>
    <w:rsid w:val="0033119C"/>
    <w:rsid w:val="003311DF"/>
    <w:rsid w:val="00331217"/>
    <w:rsid w:val="00331227"/>
    <w:rsid w:val="0033122A"/>
    <w:rsid w:val="00331248"/>
    <w:rsid w:val="00331259"/>
    <w:rsid w:val="0033126A"/>
    <w:rsid w:val="003312D2"/>
    <w:rsid w:val="003312E2"/>
    <w:rsid w:val="003312E4"/>
    <w:rsid w:val="00331367"/>
    <w:rsid w:val="00331376"/>
    <w:rsid w:val="0033138F"/>
    <w:rsid w:val="00331399"/>
    <w:rsid w:val="003313F0"/>
    <w:rsid w:val="00331430"/>
    <w:rsid w:val="00331435"/>
    <w:rsid w:val="003314B7"/>
    <w:rsid w:val="003314FD"/>
    <w:rsid w:val="0033152E"/>
    <w:rsid w:val="0033152F"/>
    <w:rsid w:val="00331566"/>
    <w:rsid w:val="003315DC"/>
    <w:rsid w:val="003315E3"/>
    <w:rsid w:val="00331633"/>
    <w:rsid w:val="0033164C"/>
    <w:rsid w:val="003316EC"/>
    <w:rsid w:val="00331719"/>
    <w:rsid w:val="00331728"/>
    <w:rsid w:val="00331757"/>
    <w:rsid w:val="00331768"/>
    <w:rsid w:val="003317D4"/>
    <w:rsid w:val="0033180C"/>
    <w:rsid w:val="0033185F"/>
    <w:rsid w:val="00331865"/>
    <w:rsid w:val="003318DD"/>
    <w:rsid w:val="003318DE"/>
    <w:rsid w:val="003318EF"/>
    <w:rsid w:val="00331945"/>
    <w:rsid w:val="00331995"/>
    <w:rsid w:val="003319B1"/>
    <w:rsid w:val="00331A11"/>
    <w:rsid w:val="00331A1D"/>
    <w:rsid w:val="00331A75"/>
    <w:rsid w:val="00331AB8"/>
    <w:rsid w:val="00331B42"/>
    <w:rsid w:val="00331B51"/>
    <w:rsid w:val="00331BB8"/>
    <w:rsid w:val="00331C32"/>
    <w:rsid w:val="00331C6C"/>
    <w:rsid w:val="00331C86"/>
    <w:rsid w:val="00331CC5"/>
    <w:rsid w:val="00331D86"/>
    <w:rsid w:val="00331D95"/>
    <w:rsid w:val="00331DC1"/>
    <w:rsid w:val="00331DD2"/>
    <w:rsid w:val="00331E29"/>
    <w:rsid w:val="00331E36"/>
    <w:rsid w:val="00331EB9"/>
    <w:rsid w:val="00331F37"/>
    <w:rsid w:val="00331F3D"/>
    <w:rsid w:val="00331FA2"/>
    <w:rsid w:val="00332061"/>
    <w:rsid w:val="00332067"/>
    <w:rsid w:val="003320AE"/>
    <w:rsid w:val="003320F3"/>
    <w:rsid w:val="0033213D"/>
    <w:rsid w:val="00332184"/>
    <w:rsid w:val="00332187"/>
    <w:rsid w:val="0033219C"/>
    <w:rsid w:val="003321D2"/>
    <w:rsid w:val="003321E7"/>
    <w:rsid w:val="003321EB"/>
    <w:rsid w:val="00332203"/>
    <w:rsid w:val="00332237"/>
    <w:rsid w:val="00332250"/>
    <w:rsid w:val="003322B5"/>
    <w:rsid w:val="00332340"/>
    <w:rsid w:val="00332363"/>
    <w:rsid w:val="00332383"/>
    <w:rsid w:val="0033239C"/>
    <w:rsid w:val="0033245A"/>
    <w:rsid w:val="00332460"/>
    <w:rsid w:val="00332486"/>
    <w:rsid w:val="003324BD"/>
    <w:rsid w:val="003324FF"/>
    <w:rsid w:val="00332538"/>
    <w:rsid w:val="0033254F"/>
    <w:rsid w:val="00332579"/>
    <w:rsid w:val="003325A1"/>
    <w:rsid w:val="003325A3"/>
    <w:rsid w:val="0033266A"/>
    <w:rsid w:val="00332680"/>
    <w:rsid w:val="003326D4"/>
    <w:rsid w:val="003326FF"/>
    <w:rsid w:val="00332779"/>
    <w:rsid w:val="00332783"/>
    <w:rsid w:val="003327D8"/>
    <w:rsid w:val="003327F1"/>
    <w:rsid w:val="00332817"/>
    <w:rsid w:val="0033286A"/>
    <w:rsid w:val="0033286B"/>
    <w:rsid w:val="0033289B"/>
    <w:rsid w:val="003328E3"/>
    <w:rsid w:val="003328F7"/>
    <w:rsid w:val="003328FC"/>
    <w:rsid w:val="003329C5"/>
    <w:rsid w:val="00332A26"/>
    <w:rsid w:val="00332A37"/>
    <w:rsid w:val="00332A53"/>
    <w:rsid w:val="00332A7D"/>
    <w:rsid w:val="00332ABC"/>
    <w:rsid w:val="00332AF5"/>
    <w:rsid w:val="00332B3B"/>
    <w:rsid w:val="00332B51"/>
    <w:rsid w:val="00332B5D"/>
    <w:rsid w:val="00332B9E"/>
    <w:rsid w:val="00332BBC"/>
    <w:rsid w:val="00332BF3"/>
    <w:rsid w:val="00332C43"/>
    <w:rsid w:val="00332C44"/>
    <w:rsid w:val="00332C53"/>
    <w:rsid w:val="00332C55"/>
    <w:rsid w:val="00332C84"/>
    <w:rsid w:val="00332D1B"/>
    <w:rsid w:val="00332D1E"/>
    <w:rsid w:val="00332D4F"/>
    <w:rsid w:val="00332D78"/>
    <w:rsid w:val="00332D7B"/>
    <w:rsid w:val="00332DA5"/>
    <w:rsid w:val="00332DA8"/>
    <w:rsid w:val="00332DFF"/>
    <w:rsid w:val="00332E07"/>
    <w:rsid w:val="00332E42"/>
    <w:rsid w:val="00332E9D"/>
    <w:rsid w:val="00332EC1"/>
    <w:rsid w:val="00332F3A"/>
    <w:rsid w:val="00332F5A"/>
    <w:rsid w:val="00332F68"/>
    <w:rsid w:val="00332F85"/>
    <w:rsid w:val="00332F8F"/>
    <w:rsid w:val="00332FAE"/>
    <w:rsid w:val="00333033"/>
    <w:rsid w:val="0033309D"/>
    <w:rsid w:val="003330BC"/>
    <w:rsid w:val="003330E5"/>
    <w:rsid w:val="00333130"/>
    <w:rsid w:val="0033316C"/>
    <w:rsid w:val="0033317E"/>
    <w:rsid w:val="0033318F"/>
    <w:rsid w:val="003331A7"/>
    <w:rsid w:val="003331C4"/>
    <w:rsid w:val="003331C6"/>
    <w:rsid w:val="00333209"/>
    <w:rsid w:val="00333222"/>
    <w:rsid w:val="00333224"/>
    <w:rsid w:val="003332F3"/>
    <w:rsid w:val="0033339A"/>
    <w:rsid w:val="003333C2"/>
    <w:rsid w:val="00333414"/>
    <w:rsid w:val="00333420"/>
    <w:rsid w:val="0033344E"/>
    <w:rsid w:val="0033345E"/>
    <w:rsid w:val="00333462"/>
    <w:rsid w:val="003334FA"/>
    <w:rsid w:val="00333528"/>
    <w:rsid w:val="00333578"/>
    <w:rsid w:val="0033362B"/>
    <w:rsid w:val="00333646"/>
    <w:rsid w:val="00333658"/>
    <w:rsid w:val="003336A8"/>
    <w:rsid w:val="003336AC"/>
    <w:rsid w:val="003336C4"/>
    <w:rsid w:val="00333756"/>
    <w:rsid w:val="0033377D"/>
    <w:rsid w:val="003337AC"/>
    <w:rsid w:val="003337FD"/>
    <w:rsid w:val="0033380E"/>
    <w:rsid w:val="0033381D"/>
    <w:rsid w:val="0033382A"/>
    <w:rsid w:val="00333833"/>
    <w:rsid w:val="00333841"/>
    <w:rsid w:val="00333857"/>
    <w:rsid w:val="003338D6"/>
    <w:rsid w:val="00333906"/>
    <w:rsid w:val="00333934"/>
    <w:rsid w:val="00333941"/>
    <w:rsid w:val="003339B1"/>
    <w:rsid w:val="003339B6"/>
    <w:rsid w:val="003339CE"/>
    <w:rsid w:val="003339E4"/>
    <w:rsid w:val="003339EE"/>
    <w:rsid w:val="00333A02"/>
    <w:rsid w:val="00333A19"/>
    <w:rsid w:val="00333A4D"/>
    <w:rsid w:val="00333A59"/>
    <w:rsid w:val="00333AC9"/>
    <w:rsid w:val="00333ACF"/>
    <w:rsid w:val="00333B26"/>
    <w:rsid w:val="00333BBD"/>
    <w:rsid w:val="00333C1F"/>
    <w:rsid w:val="00333CAB"/>
    <w:rsid w:val="00333CF2"/>
    <w:rsid w:val="00333D0F"/>
    <w:rsid w:val="00333D14"/>
    <w:rsid w:val="00333D56"/>
    <w:rsid w:val="00333D96"/>
    <w:rsid w:val="00333D9C"/>
    <w:rsid w:val="00333DD9"/>
    <w:rsid w:val="00333E2F"/>
    <w:rsid w:val="00333F7B"/>
    <w:rsid w:val="00333FCD"/>
    <w:rsid w:val="00334057"/>
    <w:rsid w:val="0033409E"/>
    <w:rsid w:val="003340F4"/>
    <w:rsid w:val="00334128"/>
    <w:rsid w:val="00334172"/>
    <w:rsid w:val="00334194"/>
    <w:rsid w:val="00334220"/>
    <w:rsid w:val="0033424A"/>
    <w:rsid w:val="00334261"/>
    <w:rsid w:val="0033429C"/>
    <w:rsid w:val="003343BF"/>
    <w:rsid w:val="003343DE"/>
    <w:rsid w:val="0033446B"/>
    <w:rsid w:val="00334482"/>
    <w:rsid w:val="003344F1"/>
    <w:rsid w:val="00334504"/>
    <w:rsid w:val="00334527"/>
    <w:rsid w:val="00334559"/>
    <w:rsid w:val="00334565"/>
    <w:rsid w:val="003345B4"/>
    <w:rsid w:val="003345B5"/>
    <w:rsid w:val="003345E5"/>
    <w:rsid w:val="00334603"/>
    <w:rsid w:val="0033474C"/>
    <w:rsid w:val="003347A4"/>
    <w:rsid w:val="003347FC"/>
    <w:rsid w:val="00334806"/>
    <w:rsid w:val="00334878"/>
    <w:rsid w:val="003348E0"/>
    <w:rsid w:val="003348E6"/>
    <w:rsid w:val="003348E8"/>
    <w:rsid w:val="0033494B"/>
    <w:rsid w:val="00334968"/>
    <w:rsid w:val="0033496F"/>
    <w:rsid w:val="00334972"/>
    <w:rsid w:val="00334988"/>
    <w:rsid w:val="00334997"/>
    <w:rsid w:val="003349D9"/>
    <w:rsid w:val="003349E9"/>
    <w:rsid w:val="00334A09"/>
    <w:rsid w:val="00334A24"/>
    <w:rsid w:val="00334A72"/>
    <w:rsid w:val="00334A7E"/>
    <w:rsid w:val="00334ACD"/>
    <w:rsid w:val="00334AD0"/>
    <w:rsid w:val="00334AEC"/>
    <w:rsid w:val="00334BBC"/>
    <w:rsid w:val="00334BCA"/>
    <w:rsid w:val="00334BE2"/>
    <w:rsid w:val="00334BF6"/>
    <w:rsid w:val="00334C36"/>
    <w:rsid w:val="00334C4E"/>
    <w:rsid w:val="00334C63"/>
    <w:rsid w:val="00334C66"/>
    <w:rsid w:val="00334C92"/>
    <w:rsid w:val="00334CCA"/>
    <w:rsid w:val="00334D0C"/>
    <w:rsid w:val="00334D5B"/>
    <w:rsid w:val="00334D62"/>
    <w:rsid w:val="00334D7F"/>
    <w:rsid w:val="00334D97"/>
    <w:rsid w:val="00334DB5"/>
    <w:rsid w:val="00334DC2"/>
    <w:rsid w:val="00334E1D"/>
    <w:rsid w:val="00334E2E"/>
    <w:rsid w:val="00334E67"/>
    <w:rsid w:val="00334E9B"/>
    <w:rsid w:val="00334F0E"/>
    <w:rsid w:val="00334F47"/>
    <w:rsid w:val="00334F87"/>
    <w:rsid w:val="00334FBE"/>
    <w:rsid w:val="00334FFB"/>
    <w:rsid w:val="00335033"/>
    <w:rsid w:val="00335040"/>
    <w:rsid w:val="00335052"/>
    <w:rsid w:val="00335072"/>
    <w:rsid w:val="0033508E"/>
    <w:rsid w:val="003350B3"/>
    <w:rsid w:val="003350F6"/>
    <w:rsid w:val="00335143"/>
    <w:rsid w:val="00335158"/>
    <w:rsid w:val="0033515D"/>
    <w:rsid w:val="00335173"/>
    <w:rsid w:val="00335185"/>
    <w:rsid w:val="003351AC"/>
    <w:rsid w:val="003351F6"/>
    <w:rsid w:val="00335218"/>
    <w:rsid w:val="0033523F"/>
    <w:rsid w:val="00335242"/>
    <w:rsid w:val="00335244"/>
    <w:rsid w:val="00335366"/>
    <w:rsid w:val="00335375"/>
    <w:rsid w:val="003353A6"/>
    <w:rsid w:val="003353ED"/>
    <w:rsid w:val="00335430"/>
    <w:rsid w:val="0033543D"/>
    <w:rsid w:val="0033545B"/>
    <w:rsid w:val="00335461"/>
    <w:rsid w:val="003354A7"/>
    <w:rsid w:val="003354D3"/>
    <w:rsid w:val="00335519"/>
    <w:rsid w:val="0033553D"/>
    <w:rsid w:val="0033553F"/>
    <w:rsid w:val="00335575"/>
    <w:rsid w:val="003355C9"/>
    <w:rsid w:val="003355CF"/>
    <w:rsid w:val="00335661"/>
    <w:rsid w:val="00335665"/>
    <w:rsid w:val="003357C1"/>
    <w:rsid w:val="0033587B"/>
    <w:rsid w:val="00335885"/>
    <w:rsid w:val="003358A3"/>
    <w:rsid w:val="003358AF"/>
    <w:rsid w:val="003358CD"/>
    <w:rsid w:val="003358D8"/>
    <w:rsid w:val="00335964"/>
    <w:rsid w:val="00335967"/>
    <w:rsid w:val="003359E7"/>
    <w:rsid w:val="003359F8"/>
    <w:rsid w:val="00335A45"/>
    <w:rsid w:val="00335A4E"/>
    <w:rsid w:val="00335A6A"/>
    <w:rsid w:val="00335A91"/>
    <w:rsid w:val="00335AE8"/>
    <w:rsid w:val="00335B29"/>
    <w:rsid w:val="00335B70"/>
    <w:rsid w:val="00335BA9"/>
    <w:rsid w:val="00335C3A"/>
    <w:rsid w:val="00335CA3"/>
    <w:rsid w:val="00335CB8"/>
    <w:rsid w:val="00335CE4"/>
    <w:rsid w:val="00335CFE"/>
    <w:rsid w:val="00335D05"/>
    <w:rsid w:val="00335D23"/>
    <w:rsid w:val="00335D42"/>
    <w:rsid w:val="00335D58"/>
    <w:rsid w:val="00335DD1"/>
    <w:rsid w:val="00335E10"/>
    <w:rsid w:val="00335E25"/>
    <w:rsid w:val="00335E2A"/>
    <w:rsid w:val="00335E50"/>
    <w:rsid w:val="00335E52"/>
    <w:rsid w:val="00335E63"/>
    <w:rsid w:val="00335F2B"/>
    <w:rsid w:val="00335F43"/>
    <w:rsid w:val="00335F5D"/>
    <w:rsid w:val="00335F65"/>
    <w:rsid w:val="00335F90"/>
    <w:rsid w:val="00335FAD"/>
    <w:rsid w:val="0033602A"/>
    <w:rsid w:val="00336092"/>
    <w:rsid w:val="0033609C"/>
    <w:rsid w:val="003360CE"/>
    <w:rsid w:val="0033612D"/>
    <w:rsid w:val="0033615F"/>
    <w:rsid w:val="00336206"/>
    <w:rsid w:val="00336275"/>
    <w:rsid w:val="0033627E"/>
    <w:rsid w:val="0033629E"/>
    <w:rsid w:val="00336312"/>
    <w:rsid w:val="0033635F"/>
    <w:rsid w:val="003363FA"/>
    <w:rsid w:val="0033642B"/>
    <w:rsid w:val="00336461"/>
    <w:rsid w:val="003364AF"/>
    <w:rsid w:val="003364C6"/>
    <w:rsid w:val="003364E0"/>
    <w:rsid w:val="00336553"/>
    <w:rsid w:val="0033657E"/>
    <w:rsid w:val="0033659E"/>
    <w:rsid w:val="003365E2"/>
    <w:rsid w:val="003365E6"/>
    <w:rsid w:val="0033662E"/>
    <w:rsid w:val="00336664"/>
    <w:rsid w:val="00336678"/>
    <w:rsid w:val="003366AA"/>
    <w:rsid w:val="003366BA"/>
    <w:rsid w:val="003366D3"/>
    <w:rsid w:val="00336799"/>
    <w:rsid w:val="003367B8"/>
    <w:rsid w:val="00336835"/>
    <w:rsid w:val="00336841"/>
    <w:rsid w:val="00336850"/>
    <w:rsid w:val="00336873"/>
    <w:rsid w:val="003368FA"/>
    <w:rsid w:val="00336902"/>
    <w:rsid w:val="00336924"/>
    <w:rsid w:val="00336945"/>
    <w:rsid w:val="003369EB"/>
    <w:rsid w:val="003369EE"/>
    <w:rsid w:val="00336A0F"/>
    <w:rsid w:val="00336AF5"/>
    <w:rsid w:val="00336AFB"/>
    <w:rsid w:val="00336B1F"/>
    <w:rsid w:val="00336B4E"/>
    <w:rsid w:val="00336B60"/>
    <w:rsid w:val="00336C3C"/>
    <w:rsid w:val="00336CA5"/>
    <w:rsid w:val="00336CD9"/>
    <w:rsid w:val="00336CFB"/>
    <w:rsid w:val="00336D4A"/>
    <w:rsid w:val="00336D5E"/>
    <w:rsid w:val="00336D61"/>
    <w:rsid w:val="00336D92"/>
    <w:rsid w:val="00336DCC"/>
    <w:rsid w:val="00336E06"/>
    <w:rsid w:val="00336E07"/>
    <w:rsid w:val="00336ED6"/>
    <w:rsid w:val="00336EDF"/>
    <w:rsid w:val="00336F1E"/>
    <w:rsid w:val="00336F3E"/>
    <w:rsid w:val="00336FF6"/>
    <w:rsid w:val="00337006"/>
    <w:rsid w:val="00337044"/>
    <w:rsid w:val="00337081"/>
    <w:rsid w:val="0033709B"/>
    <w:rsid w:val="003370C9"/>
    <w:rsid w:val="003370F9"/>
    <w:rsid w:val="0033719C"/>
    <w:rsid w:val="003371B0"/>
    <w:rsid w:val="003371C4"/>
    <w:rsid w:val="00337201"/>
    <w:rsid w:val="00337249"/>
    <w:rsid w:val="0033727E"/>
    <w:rsid w:val="00337295"/>
    <w:rsid w:val="0033735C"/>
    <w:rsid w:val="003373FA"/>
    <w:rsid w:val="0033745B"/>
    <w:rsid w:val="003374CA"/>
    <w:rsid w:val="00337552"/>
    <w:rsid w:val="00337576"/>
    <w:rsid w:val="0033757B"/>
    <w:rsid w:val="003375BD"/>
    <w:rsid w:val="003375E5"/>
    <w:rsid w:val="0033760A"/>
    <w:rsid w:val="00337635"/>
    <w:rsid w:val="0033765B"/>
    <w:rsid w:val="0033766D"/>
    <w:rsid w:val="00337679"/>
    <w:rsid w:val="003376A1"/>
    <w:rsid w:val="003376AA"/>
    <w:rsid w:val="003376CC"/>
    <w:rsid w:val="003376F9"/>
    <w:rsid w:val="00337755"/>
    <w:rsid w:val="003377E2"/>
    <w:rsid w:val="00337836"/>
    <w:rsid w:val="003378C9"/>
    <w:rsid w:val="0033790D"/>
    <w:rsid w:val="0033798B"/>
    <w:rsid w:val="00337999"/>
    <w:rsid w:val="003379DC"/>
    <w:rsid w:val="00337A5C"/>
    <w:rsid w:val="00337A71"/>
    <w:rsid w:val="00337A8C"/>
    <w:rsid w:val="00337AB2"/>
    <w:rsid w:val="00337AC9"/>
    <w:rsid w:val="00337AD6"/>
    <w:rsid w:val="00337B74"/>
    <w:rsid w:val="00337B82"/>
    <w:rsid w:val="00337BB6"/>
    <w:rsid w:val="00337C0C"/>
    <w:rsid w:val="00337C23"/>
    <w:rsid w:val="00337C5C"/>
    <w:rsid w:val="00337C74"/>
    <w:rsid w:val="00337C7F"/>
    <w:rsid w:val="00337CB1"/>
    <w:rsid w:val="00337CC1"/>
    <w:rsid w:val="00337D23"/>
    <w:rsid w:val="00337D24"/>
    <w:rsid w:val="00337D74"/>
    <w:rsid w:val="00337D78"/>
    <w:rsid w:val="00337D9F"/>
    <w:rsid w:val="00337DAA"/>
    <w:rsid w:val="00337DBD"/>
    <w:rsid w:val="00337DE5"/>
    <w:rsid w:val="00337E40"/>
    <w:rsid w:val="00337E4F"/>
    <w:rsid w:val="00337EE8"/>
    <w:rsid w:val="00337F8A"/>
    <w:rsid w:val="00337F94"/>
    <w:rsid w:val="00337FD8"/>
    <w:rsid w:val="00337FE8"/>
    <w:rsid w:val="00340055"/>
    <w:rsid w:val="00340098"/>
    <w:rsid w:val="003400D4"/>
    <w:rsid w:val="0034012A"/>
    <w:rsid w:val="00340130"/>
    <w:rsid w:val="00340140"/>
    <w:rsid w:val="00340187"/>
    <w:rsid w:val="00340198"/>
    <w:rsid w:val="003401D8"/>
    <w:rsid w:val="00340243"/>
    <w:rsid w:val="0034025A"/>
    <w:rsid w:val="003402C5"/>
    <w:rsid w:val="003402D4"/>
    <w:rsid w:val="003402ED"/>
    <w:rsid w:val="0034033B"/>
    <w:rsid w:val="00340355"/>
    <w:rsid w:val="00340361"/>
    <w:rsid w:val="00340362"/>
    <w:rsid w:val="00340383"/>
    <w:rsid w:val="003403BD"/>
    <w:rsid w:val="0034045C"/>
    <w:rsid w:val="00340472"/>
    <w:rsid w:val="003404A2"/>
    <w:rsid w:val="003404C9"/>
    <w:rsid w:val="0034050E"/>
    <w:rsid w:val="00340534"/>
    <w:rsid w:val="00340589"/>
    <w:rsid w:val="003405C3"/>
    <w:rsid w:val="003405C5"/>
    <w:rsid w:val="003405D8"/>
    <w:rsid w:val="003405EE"/>
    <w:rsid w:val="0034068E"/>
    <w:rsid w:val="0034069D"/>
    <w:rsid w:val="003406D4"/>
    <w:rsid w:val="0034070E"/>
    <w:rsid w:val="0034073A"/>
    <w:rsid w:val="003407A1"/>
    <w:rsid w:val="003407C7"/>
    <w:rsid w:val="003407FC"/>
    <w:rsid w:val="00340802"/>
    <w:rsid w:val="00340805"/>
    <w:rsid w:val="0034082E"/>
    <w:rsid w:val="00340845"/>
    <w:rsid w:val="0034088B"/>
    <w:rsid w:val="003408FD"/>
    <w:rsid w:val="0034093B"/>
    <w:rsid w:val="00340949"/>
    <w:rsid w:val="0034094B"/>
    <w:rsid w:val="00340994"/>
    <w:rsid w:val="003409FC"/>
    <w:rsid w:val="00340A05"/>
    <w:rsid w:val="00340A15"/>
    <w:rsid w:val="00340A7A"/>
    <w:rsid w:val="00340A7B"/>
    <w:rsid w:val="00340A9C"/>
    <w:rsid w:val="00340B1B"/>
    <w:rsid w:val="00340B47"/>
    <w:rsid w:val="00340B5B"/>
    <w:rsid w:val="00340B9B"/>
    <w:rsid w:val="00340B9F"/>
    <w:rsid w:val="00340C4D"/>
    <w:rsid w:val="00340C81"/>
    <w:rsid w:val="00340CFB"/>
    <w:rsid w:val="00340D3C"/>
    <w:rsid w:val="00340D7F"/>
    <w:rsid w:val="00340DA8"/>
    <w:rsid w:val="00340DB8"/>
    <w:rsid w:val="00340DDA"/>
    <w:rsid w:val="00340DE0"/>
    <w:rsid w:val="00340E2E"/>
    <w:rsid w:val="00340E67"/>
    <w:rsid w:val="00340E94"/>
    <w:rsid w:val="00340EC8"/>
    <w:rsid w:val="00340ED1"/>
    <w:rsid w:val="00340ED9"/>
    <w:rsid w:val="00340F04"/>
    <w:rsid w:val="00340F0A"/>
    <w:rsid w:val="00340F68"/>
    <w:rsid w:val="00340FB6"/>
    <w:rsid w:val="0034100B"/>
    <w:rsid w:val="00341010"/>
    <w:rsid w:val="0034101E"/>
    <w:rsid w:val="003410AF"/>
    <w:rsid w:val="0034113E"/>
    <w:rsid w:val="0034116E"/>
    <w:rsid w:val="0034118A"/>
    <w:rsid w:val="0034122F"/>
    <w:rsid w:val="00341272"/>
    <w:rsid w:val="003412A3"/>
    <w:rsid w:val="00341311"/>
    <w:rsid w:val="00341315"/>
    <w:rsid w:val="00341380"/>
    <w:rsid w:val="003413B8"/>
    <w:rsid w:val="003413D9"/>
    <w:rsid w:val="003413F4"/>
    <w:rsid w:val="0034142D"/>
    <w:rsid w:val="00341465"/>
    <w:rsid w:val="00341468"/>
    <w:rsid w:val="003414B3"/>
    <w:rsid w:val="003414B4"/>
    <w:rsid w:val="003414E2"/>
    <w:rsid w:val="00341540"/>
    <w:rsid w:val="0034157B"/>
    <w:rsid w:val="00341628"/>
    <w:rsid w:val="00341652"/>
    <w:rsid w:val="0034165D"/>
    <w:rsid w:val="003416B9"/>
    <w:rsid w:val="003416DF"/>
    <w:rsid w:val="003416F0"/>
    <w:rsid w:val="0034170B"/>
    <w:rsid w:val="00341717"/>
    <w:rsid w:val="0034175B"/>
    <w:rsid w:val="00341784"/>
    <w:rsid w:val="00341795"/>
    <w:rsid w:val="00341797"/>
    <w:rsid w:val="003417C4"/>
    <w:rsid w:val="0034185A"/>
    <w:rsid w:val="0034186F"/>
    <w:rsid w:val="003418FE"/>
    <w:rsid w:val="003419C2"/>
    <w:rsid w:val="003419FC"/>
    <w:rsid w:val="003419FE"/>
    <w:rsid w:val="00341A07"/>
    <w:rsid w:val="00341A30"/>
    <w:rsid w:val="00341A47"/>
    <w:rsid w:val="00341A76"/>
    <w:rsid w:val="00341A99"/>
    <w:rsid w:val="00341B10"/>
    <w:rsid w:val="00341B13"/>
    <w:rsid w:val="00341B5C"/>
    <w:rsid w:val="00341B5E"/>
    <w:rsid w:val="00341BBA"/>
    <w:rsid w:val="00341BC2"/>
    <w:rsid w:val="00341BC6"/>
    <w:rsid w:val="00341BCF"/>
    <w:rsid w:val="00341C00"/>
    <w:rsid w:val="00341C20"/>
    <w:rsid w:val="00341C26"/>
    <w:rsid w:val="00341C6E"/>
    <w:rsid w:val="00341C79"/>
    <w:rsid w:val="00341D1E"/>
    <w:rsid w:val="00341D35"/>
    <w:rsid w:val="00341D3C"/>
    <w:rsid w:val="00341DC9"/>
    <w:rsid w:val="00341DE3"/>
    <w:rsid w:val="00341E24"/>
    <w:rsid w:val="00341EC6"/>
    <w:rsid w:val="00341EFD"/>
    <w:rsid w:val="00341F19"/>
    <w:rsid w:val="00341FD0"/>
    <w:rsid w:val="00342052"/>
    <w:rsid w:val="0034207C"/>
    <w:rsid w:val="00342098"/>
    <w:rsid w:val="003420D3"/>
    <w:rsid w:val="00342106"/>
    <w:rsid w:val="0034212A"/>
    <w:rsid w:val="00342134"/>
    <w:rsid w:val="0034219A"/>
    <w:rsid w:val="003421AA"/>
    <w:rsid w:val="003421B7"/>
    <w:rsid w:val="003421C3"/>
    <w:rsid w:val="003421C4"/>
    <w:rsid w:val="003421DA"/>
    <w:rsid w:val="00342208"/>
    <w:rsid w:val="003422A1"/>
    <w:rsid w:val="0034232C"/>
    <w:rsid w:val="0034238B"/>
    <w:rsid w:val="00342409"/>
    <w:rsid w:val="00342438"/>
    <w:rsid w:val="0034246C"/>
    <w:rsid w:val="003424C0"/>
    <w:rsid w:val="00342548"/>
    <w:rsid w:val="0034254E"/>
    <w:rsid w:val="00342577"/>
    <w:rsid w:val="003425A7"/>
    <w:rsid w:val="003425BF"/>
    <w:rsid w:val="003425C4"/>
    <w:rsid w:val="003425D8"/>
    <w:rsid w:val="00342604"/>
    <w:rsid w:val="00342680"/>
    <w:rsid w:val="003426B9"/>
    <w:rsid w:val="003427C2"/>
    <w:rsid w:val="003427C7"/>
    <w:rsid w:val="0034283B"/>
    <w:rsid w:val="00342876"/>
    <w:rsid w:val="0034298A"/>
    <w:rsid w:val="003429A6"/>
    <w:rsid w:val="003429D6"/>
    <w:rsid w:val="00342A01"/>
    <w:rsid w:val="00342A29"/>
    <w:rsid w:val="00342A50"/>
    <w:rsid w:val="00342A52"/>
    <w:rsid w:val="00342B48"/>
    <w:rsid w:val="00342B8A"/>
    <w:rsid w:val="00342BEF"/>
    <w:rsid w:val="00342C6C"/>
    <w:rsid w:val="00342C79"/>
    <w:rsid w:val="00342C9B"/>
    <w:rsid w:val="00342CB5"/>
    <w:rsid w:val="00342D31"/>
    <w:rsid w:val="00342D6F"/>
    <w:rsid w:val="00342D70"/>
    <w:rsid w:val="00342DF8"/>
    <w:rsid w:val="00342E1E"/>
    <w:rsid w:val="00342E1F"/>
    <w:rsid w:val="00342E54"/>
    <w:rsid w:val="00342E91"/>
    <w:rsid w:val="00342EDA"/>
    <w:rsid w:val="00342F21"/>
    <w:rsid w:val="00342F38"/>
    <w:rsid w:val="00342F4E"/>
    <w:rsid w:val="00342FBA"/>
    <w:rsid w:val="0034300B"/>
    <w:rsid w:val="0034302A"/>
    <w:rsid w:val="00343039"/>
    <w:rsid w:val="00343061"/>
    <w:rsid w:val="0034307C"/>
    <w:rsid w:val="00343080"/>
    <w:rsid w:val="00343081"/>
    <w:rsid w:val="003430C8"/>
    <w:rsid w:val="003430CC"/>
    <w:rsid w:val="003430D3"/>
    <w:rsid w:val="003431F8"/>
    <w:rsid w:val="0034322A"/>
    <w:rsid w:val="0034322D"/>
    <w:rsid w:val="003432C9"/>
    <w:rsid w:val="003432DA"/>
    <w:rsid w:val="003432E3"/>
    <w:rsid w:val="003432ED"/>
    <w:rsid w:val="003432F1"/>
    <w:rsid w:val="003432F5"/>
    <w:rsid w:val="0034333D"/>
    <w:rsid w:val="0034335B"/>
    <w:rsid w:val="00343395"/>
    <w:rsid w:val="003433AC"/>
    <w:rsid w:val="003433E2"/>
    <w:rsid w:val="003434C5"/>
    <w:rsid w:val="003434DF"/>
    <w:rsid w:val="003434F2"/>
    <w:rsid w:val="00343505"/>
    <w:rsid w:val="00343537"/>
    <w:rsid w:val="00343559"/>
    <w:rsid w:val="00343567"/>
    <w:rsid w:val="0034357D"/>
    <w:rsid w:val="003435D8"/>
    <w:rsid w:val="003435F9"/>
    <w:rsid w:val="00343618"/>
    <w:rsid w:val="0034362E"/>
    <w:rsid w:val="00343664"/>
    <w:rsid w:val="00343672"/>
    <w:rsid w:val="00343695"/>
    <w:rsid w:val="0034369D"/>
    <w:rsid w:val="00343714"/>
    <w:rsid w:val="0034373A"/>
    <w:rsid w:val="00343798"/>
    <w:rsid w:val="003437C9"/>
    <w:rsid w:val="003437E2"/>
    <w:rsid w:val="003437FB"/>
    <w:rsid w:val="00343851"/>
    <w:rsid w:val="00343868"/>
    <w:rsid w:val="0034387C"/>
    <w:rsid w:val="003438C2"/>
    <w:rsid w:val="003438D8"/>
    <w:rsid w:val="003438D9"/>
    <w:rsid w:val="003438E2"/>
    <w:rsid w:val="003438F6"/>
    <w:rsid w:val="0034396C"/>
    <w:rsid w:val="003439A9"/>
    <w:rsid w:val="003439AA"/>
    <w:rsid w:val="003439B5"/>
    <w:rsid w:val="003439CE"/>
    <w:rsid w:val="003439D1"/>
    <w:rsid w:val="00343A0C"/>
    <w:rsid w:val="00343A54"/>
    <w:rsid w:val="00343A82"/>
    <w:rsid w:val="00343AA1"/>
    <w:rsid w:val="00343AA3"/>
    <w:rsid w:val="00343AED"/>
    <w:rsid w:val="00343B54"/>
    <w:rsid w:val="00343B7F"/>
    <w:rsid w:val="00343B86"/>
    <w:rsid w:val="00343BC0"/>
    <w:rsid w:val="00343BCA"/>
    <w:rsid w:val="00343C6F"/>
    <w:rsid w:val="00343C72"/>
    <w:rsid w:val="00343CBE"/>
    <w:rsid w:val="00343CCD"/>
    <w:rsid w:val="00343CDD"/>
    <w:rsid w:val="00343D3F"/>
    <w:rsid w:val="00343D43"/>
    <w:rsid w:val="00343D9A"/>
    <w:rsid w:val="00343DD8"/>
    <w:rsid w:val="00343DE8"/>
    <w:rsid w:val="00343E7B"/>
    <w:rsid w:val="00343EA7"/>
    <w:rsid w:val="00343F6D"/>
    <w:rsid w:val="00343F73"/>
    <w:rsid w:val="00343F80"/>
    <w:rsid w:val="00343F92"/>
    <w:rsid w:val="00344003"/>
    <w:rsid w:val="00344007"/>
    <w:rsid w:val="00344096"/>
    <w:rsid w:val="003440BA"/>
    <w:rsid w:val="003440F6"/>
    <w:rsid w:val="0034410F"/>
    <w:rsid w:val="00344114"/>
    <w:rsid w:val="003441BE"/>
    <w:rsid w:val="0034421D"/>
    <w:rsid w:val="00344222"/>
    <w:rsid w:val="00344224"/>
    <w:rsid w:val="0034422A"/>
    <w:rsid w:val="003442DB"/>
    <w:rsid w:val="003442F7"/>
    <w:rsid w:val="00344346"/>
    <w:rsid w:val="00344360"/>
    <w:rsid w:val="00344412"/>
    <w:rsid w:val="00344416"/>
    <w:rsid w:val="0034446C"/>
    <w:rsid w:val="00344512"/>
    <w:rsid w:val="00344517"/>
    <w:rsid w:val="00344528"/>
    <w:rsid w:val="00344577"/>
    <w:rsid w:val="003445A4"/>
    <w:rsid w:val="003445AE"/>
    <w:rsid w:val="003445B8"/>
    <w:rsid w:val="00344605"/>
    <w:rsid w:val="0034460E"/>
    <w:rsid w:val="00344699"/>
    <w:rsid w:val="003446B2"/>
    <w:rsid w:val="003446F9"/>
    <w:rsid w:val="00344701"/>
    <w:rsid w:val="00344756"/>
    <w:rsid w:val="00344766"/>
    <w:rsid w:val="003448D5"/>
    <w:rsid w:val="00344971"/>
    <w:rsid w:val="0034497B"/>
    <w:rsid w:val="0034498C"/>
    <w:rsid w:val="00344999"/>
    <w:rsid w:val="003449BE"/>
    <w:rsid w:val="003449C9"/>
    <w:rsid w:val="003449E3"/>
    <w:rsid w:val="00344A47"/>
    <w:rsid w:val="00344AA7"/>
    <w:rsid w:val="00344AB8"/>
    <w:rsid w:val="00344AB9"/>
    <w:rsid w:val="00344B17"/>
    <w:rsid w:val="00344BCC"/>
    <w:rsid w:val="00344C29"/>
    <w:rsid w:val="00344C2E"/>
    <w:rsid w:val="00344C2F"/>
    <w:rsid w:val="00344D6C"/>
    <w:rsid w:val="00344D6E"/>
    <w:rsid w:val="00344D78"/>
    <w:rsid w:val="00344E0A"/>
    <w:rsid w:val="00344E25"/>
    <w:rsid w:val="00344E4E"/>
    <w:rsid w:val="00344E6C"/>
    <w:rsid w:val="00344E7B"/>
    <w:rsid w:val="00344E80"/>
    <w:rsid w:val="00344E9E"/>
    <w:rsid w:val="00344EA7"/>
    <w:rsid w:val="00344F3B"/>
    <w:rsid w:val="00344F4D"/>
    <w:rsid w:val="00344FEF"/>
    <w:rsid w:val="00345061"/>
    <w:rsid w:val="003450BA"/>
    <w:rsid w:val="0034513F"/>
    <w:rsid w:val="0034515D"/>
    <w:rsid w:val="003451CA"/>
    <w:rsid w:val="003451D4"/>
    <w:rsid w:val="00345216"/>
    <w:rsid w:val="00345217"/>
    <w:rsid w:val="003452A5"/>
    <w:rsid w:val="00345316"/>
    <w:rsid w:val="00345357"/>
    <w:rsid w:val="0034539F"/>
    <w:rsid w:val="00345438"/>
    <w:rsid w:val="0034543D"/>
    <w:rsid w:val="0034544E"/>
    <w:rsid w:val="0034547E"/>
    <w:rsid w:val="003454DF"/>
    <w:rsid w:val="0034550A"/>
    <w:rsid w:val="0034554B"/>
    <w:rsid w:val="00345562"/>
    <w:rsid w:val="00345578"/>
    <w:rsid w:val="0034557E"/>
    <w:rsid w:val="00345583"/>
    <w:rsid w:val="003455C7"/>
    <w:rsid w:val="003455CF"/>
    <w:rsid w:val="003455DE"/>
    <w:rsid w:val="003455F0"/>
    <w:rsid w:val="00345672"/>
    <w:rsid w:val="00345698"/>
    <w:rsid w:val="0034572B"/>
    <w:rsid w:val="00345776"/>
    <w:rsid w:val="0034577C"/>
    <w:rsid w:val="0034582F"/>
    <w:rsid w:val="00345851"/>
    <w:rsid w:val="00345865"/>
    <w:rsid w:val="003458BE"/>
    <w:rsid w:val="003458D6"/>
    <w:rsid w:val="003458DD"/>
    <w:rsid w:val="003458FA"/>
    <w:rsid w:val="00345903"/>
    <w:rsid w:val="00345956"/>
    <w:rsid w:val="00345961"/>
    <w:rsid w:val="0034599B"/>
    <w:rsid w:val="003459C5"/>
    <w:rsid w:val="003459F9"/>
    <w:rsid w:val="00345A09"/>
    <w:rsid w:val="00345A0B"/>
    <w:rsid w:val="00345A16"/>
    <w:rsid w:val="00345A65"/>
    <w:rsid w:val="00345AB7"/>
    <w:rsid w:val="00345AB9"/>
    <w:rsid w:val="00345B17"/>
    <w:rsid w:val="00345B52"/>
    <w:rsid w:val="00345B67"/>
    <w:rsid w:val="00345C4C"/>
    <w:rsid w:val="00345C53"/>
    <w:rsid w:val="00345C60"/>
    <w:rsid w:val="00345CC0"/>
    <w:rsid w:val="00345D19"/>
    <w:rsid w:val="00345D2B"/>
    <w:rsid w:val="00345D91"/>
    <w:rsid w:val="00345E47"/>
    <w:rsid w:val="00345E4C"/>
    <w:rsid w:val="00345E52"/>
    <w:rsid w:val="00345EF1"/>
    <w:rsid w:val="00345F6C"/>
    <w:rsid w:val="00345FE1"/>
    <w:rsid w:val="00345FEB"/>
    <w:rsid w:val="0034602B"/>
    <w:rsid w:val="00346043"/>
    <w:rsid w:val="0034606E"/>
    <w:rsid w:val="00346097"/>
    <w:rsid w:val="003460C0"/>
    <w:rsid w:val="003460D0"/>
    <w:rsid w:val="003460D6"/>
    <w:rsid w:val="003460FA"/>
    <w:rsid w:val="0034611E"/>
    <w:rsid w:val="00346175"/>
    <w:rsid w:val="003461C9"/>
    <w:rsid w:val="00346207"/>
    <w:rsid w:val="00346232"/>
    <w:rsid w:val="00346292"/>
    <w:rsid w:val="003462A9"/>
    <w:rsid w:val="003462D1"/>
    <w:rsid w:val="00346309"/>
    <w:rsid w:val="00346315"/>
    <w:rsid w:val="00346342"/>
    <w:rsid w:val="00346389"/>
    <w:rsid w:val="00346399"/>
    <w:rsid w:val="0034640F"/>
    <w:rsid w:val="00346433"/>
    <w:rsid w:val="00346435"/>
    <w:rsid w:val="0034646F"/>
    <w:rsid w:val="00346532"/>
    <w:rsid w:val="00346545"/>
    <w:rsid w:val="0034655F"/>
    <w:rsid w:val="0034657B"/>
    <w:rsid w:val="0034659D"/>
    <w:rsid w:val="003465F2"/>
    <w:rsid w:val="003465F6"/>
    <w:rsid w:val="0034662D"/>
    <w:rsid w:val="003466A5"/>
    <w:rsid w:val="003467C0"/>
    <w:rsid w:val="003467F0"/>
    <w:rsid w:val="00346834"/>
    <w:rsid w:val="0034684C"/>
    <w:rsid w:val="0034686A"/>
    <w:rsid w:val="003468C1"/>
    <w:rsid w:val="003468D0"/>
    <w:rsid w:val="0034695F"/>
    <w:rsid w:val="003469B6"/>
    <w:rsid w:val="003469F5"/>
    <w:rsid w:val="00346A06"/>
    <w:rsid w:val="00346A0E"/>
    <w:rsid w:val="00346A2F"/>
    <w:rsid w:val="00346A32"/>
    <w:rsid w:val="00346A33"/>
    <w:rsid w:val="00346A54"/>
    <w:rsid w:val="00346B1B"/>
    <w:rsid w:val="00346B49"/>
    <w:rsid w:val="00346B4A"/>
    <w:rsid w:val="00346B4B"/>
    <w:rsid w:val="00346B60"/>
    <w:rsid w:val="00346C03"/>
    <w:rsid w:val="00346C07"/>
    <w:rsid w:val="00346C22"/>
    <w:rsid w:val="00346C4B"/>
    <w:rsid w:val="00346C8E"/>
    <w:rsid w:val="00346CB2"/>
    <w:rsid w:val="00346CC2"/>
    <w:rsid w:val="00346CCF"/>
    <w:rsid w:val="00346CDF"/>
    <w:rsid w:val="00346CF1"/>
    <w:rsid w:val="00346D0F"/>
    <w:rsid w:val="00346D4D"/>
    <w:rsid w:val="00346D52"/>
    <w:rsid w:val="00346D57"/>
    <w:rsid w:val="00346DA9"/>
    <w:rsid w:val="00346E24"/>
    <w:rsid w:val="00346E2B"/>
    <w:rsid w:val="00346E39"/>
    <w:rsid w:val="00346E3D"/>
    <w:rsid w:val="00346E4D"/>
    <w:rsid w:val="00346E69"/>
    <w:rsid w:val="00346E9C"/>
    <w:rsid w:val="00346EE8"/>
    <w:rsid w:val="00346EEF"/>
    <w:rsid w:val="00346F26"/>
    <w:rsid w:val="00346F28"/>
    <w:rsid w:val="00346F42"/>
    <w:rsid w:val="00346F6D"/>
    <w:rsid w:val="00346F82"/>
    <w:rsid w:val="00346F98"/>
    <w:rsid w:val="00346FA6"/>
    <w:rsid w:val="00346FB4"/>
    <w:rsid w:val="00347036"/>
    <w:rsid w:val="00347073"/>
    <w:rsid w:val="00347097"/>
    <w:rsid w:val="003470A1"/>
    <w:rsid w:val="003470E6"/>
    <w:rsid w:val="00347146"/>
    <w:rsid w:val="00347168"/>
    <w:rsid w:val="003471B0"/>
    <w:rsid w:val="00347288"/>
    <w:rsid w:val="00347297"/>
    <w:rsid w:val="00347320"/>
    <w:rsid w:val="00347360"/>
    <w:rsid w:val="00347365"/>
    <w:rsid w:val="00347373"/>
    <w:rsid w:val="00347374"/>
    <w:rsid w:val="003473EC"/>
    <w:rsid w:val="00347410"/>
    <w:rsid w:val="00347450"/>
    <w:rsid w:val="003474A5"/>
    <w:rsid w:val="003474E2"/>
    <w:rsid w:val="00347504"/>
    <w:rsid w:val="00347545"/>
    <w:rsid w:val="0034758C"/>
    <w:rsid w:val="0034759C"/>
    <w:rsid w:val="003475B4"/>
    <w:rsid w:val="003475BF"/>
    <w:rsid w:val="003475C7"/>
    <w:rsid w:val="00347603"/>
    <w:rsid w:val="00347653"/>
    <w:rsid w:val="00347666"/>
    <w:rsid w:val="00347691"/>
    <w:rsid w:val="00347699"/>
    <w:rsid w:val="003476BE"/>
    <w:rsid w:val="003476E8"/>
    <w:rsid w:val="003476F9"/>
    <w:rsid w:val="00347738"/>
    <w:rsid w:val="00347794"/>
    <w:rsid w:val="003477FC"/>
    <w:rsid w:val="00347839"/>
    <w:rsid w:val="0034789A"/>
    <w:rsid w:val="003478E7"/>
    <w:rsid w:val="003478F2"/>
    <w:rsid w:val="0034790E"/>
    <w:rsid w:val="00347919"/>
    <w:rsid w:val="0034792A"/>
    <w:rsid w:val="0034793E"/>
    <w:rsid w:val="00347970"/>
    <w:rsid w:val="003479E3"/>
    <w:rsid w:val="003479FE"/>
    <w:rsid w:val="00347A3A"/>
    <w:rsid w:val="00347A45"/>
    <w:rsid w:val="00347A47"/>
    <w:rsid w:val="00347AED"/>
    <w:rsid w:val="00347B75"/>
    <w:rsid w:val="00347B9C"/>
    <w:rsid w:val="00347BAA"/>
    <w:rsid w:val="00347BAB"/>
    <w:rsid w:val="00347BDA"/>
    <w:rsid w:val="00347C01"/>
    <w:rsid w:val="00347C97"/>
    <w:rsid w:val="00347CF9"/>
    <w:rsid w:val="00347CFF"/>
    <w:rsid w:val="00347D4A"/>
    <w:rsid w:val="00347DB9"/>
    <w:rsid w:val="00347DC6"/>
    <w:rsid w:val="00347E02"/>
    <w:rsid w:val="00347E07"/>
    <w:rsid w:val="00347E83"/>
    <w:rsid w:val="00347E88"/>
    <w:rsid w:val="00347E9E"/>
    <w:rsid w:val="00347EA6"/>
    <w:rsid w:val="00347EC9"/>
    <w:rsid w:val="00347F5D"/>
    <w:rsid w:val="00347FB5"/>
    <w:rsid w:val="00347FC8"/>
    <w:rsid w:val="0035001E"/>
    <w:rsid w:val="0035003B"/>
    <w:rsid w:val="0035006B"/>
    <w:rsid w:val="0035008B"/>
    <w:rsid w:val="003500FC"/>
    <w:rsid w:val="0035010E"/>
    <w:rsid w:val="0035011C"/>
    <w:rsid w:val="0035013C"/>
    <w:rsid w:val="0035014D"/>
    <w:rsid w:val="0035016F"/>
    <w:rsid w:val="003501ED"/>
    <w:rsid w:val="0035022F"/>
    <w:rsid w:val="00350242"/>
    <w:rsid w:val="0035026B"/>
    <w:rsid w:val="003502AF"/>
    <w:rsid w:val="003502B4"/>
    <w:rsid w:val="00350317"/>
    <w:rsid w:val="0035036E"/>
    <w:rsid w:val="00350380"/>
    <w:rsid w:val="0035038F"/>
    <w:rsid w:val="00350416"/>
    <w:rsid w:val="00350420"/>
    <w:rsid w:val="00350429"/>
    <w:rsid w:val="00350442"/>
    <w:rsid w:val="0035044A"/>
    <w:rsid w:val="0035044C"/>
    <w:rsid w:val="00350471"/>
    <w:rsid w:val="00350484"/>
    <w:rsid w:val="003504F3"/>
    <w:rsid w:val="00350524"/>
    <w:rsid w:val="00350550"/>
    <w:rsid w:val="0035057B"/>
    <w:rsid w:val="003505A5"/>
    <w:rsid w:val="00350605"/>
    <w:rsid w:val="00350690"/>
    <w:rsid w:val="003506FC"/>
    <w:rsid w:val="0035072E"/>
    <w:rsid w:val="0035074B"/>
    <w:rsid w:val="00350798"/>
    <w:rsid w:val="00350857"/>
    <w:rsid w:val="0035086D"/>
    <w:rsid w:val="003508A8"/>
    <w:rsid w:val="00350969"/>
    <w:rsid w:val="00350990"/>
    <w:rsid w:val="003509FF"/>
    <w:rsid w:val="00350A50"/>
    <w:rsid w:val="00350A7A"/>
    <w:rsid w:val="00350A8F"/>
    <w:rsid w:val="00350AA2"/>
    <w:rsid w:val="00350ACD"/>
    <w:rsid w:val="00350ADC"/>
    <w:rsid w:val="00350AED"/>
    <w:rsid w:val="00350B32"/>
    <w:rsid w:val="00350B3D"/>
    <w:rsid w:val="00350B5A"/>
    <w:rsid w:val="00350B8A"/>
    <w:rsid w:val="00350C41"/>
    <w:rsid w:val="00350C84"/>
    <w:rsid w:val="00350CDF"/>
    <w:rsid w:val="00350D28"/>
    <w:rsid w:val="00350D54"/>
    <w:rsid w:val="00350D9D"/>
    <w:rsid w:val="00350DDD"/>
    <w:rsid w:val="00350DDE"/>
    <w:rsid w:val="00350DDF"/>
    <w:rsid w:val="00350DED"/>
    <w:rsid w:val="00350DF6"/>
    <w:rsid w:val="00350E3A"/>
    <w:rsid w:val="00350E83"/>
    <w:rsid w:val="00350E87"/>
    <w:rsid w:val="00350EB0"/>
    <w:rsid w:val="00350EE3"/>
    <w:rsid w:val="00350EEF"/>
    <w:rsid w:val="00350F0F"/>
    <w:rsid w:val="00350F5D"/>
    <w:rsid w:val="00350F61"/>
    <w:rsid w:val="00350F98"/>
    <w:rsid w:val="00350FB4"/>
    <w:rsid w:val="00350FBA"/>
    <w:rsid w:val="00350FD2"/>
    <w:rsid w:val="00350FDA"/>
    <w:rsid w:val="00350FFC"/>
    <w:rsid w:val="00351036"/>
    <w:rsid w:val="00351037"/>
    <w:rsid w:val="0035107D"/>
    <w:rsid w:val="00351126"/>
    <w:rsid w:val="003511AA"/>
    <w:rsid w:val="003511ED"/>
    <w:rsid w:val="00351244"/>
    <w:rsid w:val="00351257"/>
    <w:rsid w:val="00351265"/>
    <w:rsid w:val="003512C5"/>
    <w:rsid w:val="00351336"/>
    <w:rsid w:val="00351372"/>
    <w:rsid w:val="00351377"/>
    <w:rsid w:val="0035138E"/>
    <w:rsid w:val="0035139A"/>
    <w:rsid w:val="003513A7"/>
    <w:rsid w:val="003513CE"/>
    <w:rsid w:val="0035141F"/>
    <w:rsid w:val="00351420"/>
    <w:rsid w:val="00351483"/>
    <w:rsid w:val="003514C6"/>
    <w:rsid w:val="00351569"/>
    <w:rsid w:val="003515C3"/>
    <w:rsid w:val="003516E1"/>
    <w:rsid w:val="003516F5"/>
    <w:rsid w:val="00351705"/>
    <w:rsid w:val="00351730"/>
    <w:rsid w:val="00351779"/>
    <w:rsid w:val="00351830"/>
    <w:rsid w:val="00351836"/>
    <w:rsid w:val="00351842"/>
    <w:rsid w:val="00351849"/>
    <w:rsid w:val="0035186F"/>
    <w:rsid w:val="003518A5"/>
    <w:rsid w:val="00351934"/>
    <w:rsid w:val="00351970"/>
    <w:rsid w:val="00351987"/>
    <w:rsid w:val="003519B4"/>
    <w:rsid w:val="003519EE"/>
    <w:rsid w:val="003519EF"/>
    <w:rsid w:val="00351A65"/>
    <w:rsid w:val="00351A76"/>
    <w:rsid w:val="00351A77"/>
    <w:rsid w:val="00351AA5"/>
    <w:rsid w:val="00351B2A"/>
    <w:rsid w:val="00351BA6"/>
    <w:rsid w:val="00351BF7"/>
    <w:rsid w:val="00351BFA"/>
    <w:rsid w:val="00351C02"/>
    <w:rsid w:val="00351C22"/>
    <w:rsid w:val="00351C23"/>
    <w:rsid w:val="00351C3D"/>
    <w:rsid w:val="00351C4A"/>
    <w:rsid w:val="00351C54"/>
    <w:rsid w:val="00351CCE"/>
    <w:rsid w:val="00351CE2"/>
    <w:rsid w:val="00351CF5"/>
    <w:rsid w:val="00351D1B"/>
    <w:rsid w:val="00351D4C"/>
    <w:rsid w:val="00351D51"/>
    <w:rsid w:val="00351D58"/>
    <w:rsid w:val="00351D86"/>
    <w:rsid w:val="00351D98"/>
    <w:rsid w:val="00351DA2"/>
    <w:rsid w:val="00351E07"/>
    <w:rsid w:val="00351E09"/>
    <w:rsid w:val="00351E12"/>
    <w:rsid w:val="00351ED1"/>
    <w:rsid w:val="00351EEF"/>
    <w:rsid w:val="00351F67"/>
    <w:rsid w:val="00351F8D"/>
    <w:rsid w:val="00351F96"/>
    <w:rsid w:val="00351FB6"/>
    <w:rsid w:val="00351FCD"/>
    <w:rsid w:val="00351FE6"/>
    <w:rsid w:val="00351FEE"/>
    <w:rsid w:val="0035201B"/>
    <w:rsid w:val="0035208B"/>
    <w:rsid w:val="00352093"/>
    <w:rsid w:val="003520CA"/>
    <w:rsid w:val="003520E7"/>
    <w:rsid w:val="00352108"/>
    <w:rsid w:val="00352145"/>
    <w:rsid w:val="00352184"/>
    <w:rsid w:val="00352187"/>
    <w:rsid w:val="00352198"/>
    <w:rsid w:val="003521B4"/>
    <w:rsid w:val="003521CC"/>
    <w:rsid w:val="003521E4"/>
    <w:rsid w:val="003521F6"/>
    <w:rsid w:val="00352239"/>
    <w:rsid w:val="00352326"/>
    <w:rsid w:val="0035234F"/>
    <w:rsid w:val="003523B3"/>
    <w:rsid w:val="003523EB"/>
    <w:rsid w:val="0035247B"/>
    <w:rsid w:val="003524CA"/>
    <w:rsid w:val="0035250C"/>
    <w:rsid w:val="00352525"/>
    <w:rsid w:val="00352547"/>
    <w:rsid w:val="00352569"/>
    <w:rsid w:val="0035257C"/>
    <w:rsid w:val="0035258F"/>
    <w:rsid w:val="003525B7"/>
    <w:rsid w:val="00352640"/>
    <w:rsid w:val="0035267F"/>
    <w:rsid w:val="003526E6"/>
    <w:rsid w:val="003526E8"/>
    <w:rsid w:val="00352741"/>
    <w:rsid w:val="00352743"/>
    <w:rsid w:val="0035278D"/>
    <w:rsid w:val="00352793"/>
    <w:rsid w:val="003527DD"/>
    <w:rsid w:val="0035285C"/>
    <w:rsid w:val="003528BE"/>
    <w:rsid w:val="003528F1"/>
    <w:rsid w:val="0035294A"/>
    <w:rsid w:val="00352A50"/>
    <w:rsid w:val="00352A98"/>
    <w:rsid w:val="00352AAA"/>
    <w:rsid w:val="00352ADF"/>
    <w:rsid w:val="00352B4F"/>
    <w:rsid w:val="00352BFB"/>
    <w:rsid w:val="00352C2D"/>
    <w:rsid w:val="00352C32"/>
    <w:rsid w:val="00352C55"/>
    <w:rsid w:val="00352C64"/>
    <w:rsid w:val="00352C6F"/>
    <w:rsid w:val="00352C84"/>
    <w:rsid w:val="00352CED"/>
    <w:rsid w:val="00352D54"/>
    <w:rsid w:val="00352D69"/>
    <w:rsid w:val="00352D82"/>
    <w:rsid w:val="00352D96"/>
    <w:rsid w:val="00352DA7"/>
    <w:rsid w:val="00352E00"/>
    <w:rsid w:val="00352E0B"/>
    <w:rsid w:val="00352E29"/>
    <w:rsid w:val="00352E4E"/>
    <w:rsid w:val="00352E50"/>
    <w:rsid w:val="00352E79"/>
    <w:rsid w:val="00352E8E"/>
    <w:rsid w:val="00352EC2"/>
    <w:rsid w:val="00352F15"/>
    <w:rsid w:val="00352F4A"/>
    <w:rsid w:val="00352F57"/>
    <w:rsid w:val="00352FAA"/>
    <w:rsid w:val="00352FF3"/>
    <w:rsid w:val="00353005"/>
    <w:rsid w:val="00353047"/>
    <w:rsid w:val="0035308A"/>
    <w:rsid w:val="003530B6"/>
    <w:rsid w:val="003530ED"/>
    <w:rsid w:val="003530FE"/>
    <w:rsid w:val="00353181"/>
    <w:rsid w:val="0035319D"/>
    <w:rsid w:val="003531BB"/>
    <w:rsid w:val="003531CC"/>
    <w:rsid w:val="00353213"/>
    <w:rsid w:val="00353267"/>
    <w:rsid w:val="003532A3"/>
    <w:rsid w:val="00353355"/>
    <w:rsid w:val="00353380"/>
    <w:rsid w:val="003533DC"/>
    <w:rsid w:val="00353480"/>
    <w:rsid w:val="003534A5"/>
    <w:rsid w:val="003534D8"/>
    <w:rsid w:val="0035353C"/>
    <w:rsid w:val="0035355E"/>
    <w:rsid w:val="0035355F"/>
    <w:rsid w:val="00353580"/>
    <w:rsid w:val="00353590"/>
    <w:rsid w:val="003535A1"/>
    <w:rsid w:val="003535F6"/>
    <w:rsid w:val="00353632"/>
    <w:rsid w:val="00353635"/>
    <w:rsid w:val="003536A8"/>
    <w:rsid w:val="003536EA"/>
    <w:rsid w:val="003536F4"/>
    <w:rsid w:val="003536F9"/>
    <w:rsid w:val="00353771"/>
    <w:rsid w:val="00353775"/>
    <w:rsid w:val="003537D4"/>
    <w:rsid w:val="003537E2"/>
    <w:rsid w:val="003537F8"/>
    <w:rsid w:val="00353814"/>
    <w:rsid w:val="00353819"/>
    <w:rsid w:val="00353825"/>
    <w:rsid w:val="0035386B"/>
    <w:rsid w:val="00353880"/>
    <w:rsid w:val="003538B3"/>
    <w:rsid w:val="003538F3"/>
    <w:rsid w:val="0035390C"/>
    <w:rsid w:val="0035396F"/>
    <w:rsid w:val="00353971"/>
    <w:rsid w:val="00353979"/>
    <w:rsid w:val="003539BD"/>
    <w:rsid w:val="003539D9"/>
    <w:rsid w:val="00353A2B"/>
    <w:rsid w:val="00353A39"/>
    <w:rsid w:val="00353A60"/>
    <w:rsid w:val="00353A64"/>
    <w:rsid w:val="00353B95"/>
    <w:rsid w:val="00353BA6"/>
    <w:rsid w:val="00353BAF"/>
    <w:rsid w:val="00353BB1"/>
    <w:rsid w:val="00353C44"/>
    <w:rsid w:val="00353C55"/>
    <w:rsid w:val="00353C68"/>
    <w:rsid w:val="00353C6D"/>
    <w:rsid w:val="00353D37"/>
    <w:rsid w:val="00353DAF"/>
    <w:rsid w:val="00353DCD"/>
    <w:rsid w:val="00353DE3"/>
    <w:rsid w:val="00353DF0"/>
    <w:rsid w:val="00353E24"/>
    <w:rsid w:val="00353E3A"/>
    <w:rsid w:val="00353E77"/>
    <w:rsid w:val="00353E90"/>
    <w:rsid w:val="00353EEE"/>
    <w:rsid w:val="00353F1A"/>
    <w:rsid w:val="00353F37"/>
    <w:rsid w:val="00353F6E"/>
    <w:rsid w:val="00353F8A"/>
    <w:rsid w:val="00353FB7"/>
    <w:rsid w:val="00353FFC"/>
    <w:rsid w:val="00354017"/>
    <w:rsid w:val="0035403B"/>
    <w:rsid w:val="00354069"/>
    <w:rsid w:val="0035408C"/>
    <w:rsid w:val="00354092"/>
    <w:rsid w:val="003540F9"/>
    <w:rsid w:val="0035410A"/>
    <w:rsid w:val="00354144"/>
    <w:rsid w:val="00354147"/>
    <w:rsid w:val="003541F1"/>
    <w:rsid w:val="0035422C"/>
    <w:rsid w:val="00354233"/>
    <w:rsid w:val="00354235"/>
    <w:rsid w:val="0035424D"/>
    <w:rsid w:val="00354273"/>
    <w:rsid w:val="003542AE"/>
    <w:rsid w:val="003542C2"/>
    <w:rsid w:val="0035430E"/>
    <w:rsid w:val="0035437B"/>
    <w:rsid w:val="003543B6"/>
    <w:rsid w:val="003543DF"/>
    <w:rsid w:val="0035440B"/>
    <w:rsid w:val="00354410"/>
    <w:rsid w:val="00354427"/>
    <w:rsid w:val="0035442C"/>
    <w:rsid w:val="00354443"/>
    <w:rsid w:val="0035446B"/>
    <w:rsid w:val="00354488"/>
    <w:rsid w:val="003544D1"/>
    <w:rsid w:val="003544D3"/>
    <w:rsid w:val="003544E1"/>
    <w:rsid w:val="0035453E"/>
    <w:rsid w:val="00354630"/>
    <w:rsid w:val="0035468A"/>
    <w:rsid w:val="0035469A"/>
    <w:rsid w:val="003546E2"/>
    <w:rsid w:val="00354703"/>
    <w:rsid w:val="00354711"/>
    <w:rsid w:val="0035472E"/>
    <w:rsid w:val="0035478B"/>
    <w:rsid w:val="003547EA"/>
    <w:rsid w:val="003547FA"/>
    <w:rsid w:val="00354839"/>
    <w:rsid w:val="00354855"/>
    <w:rsid w:val="00354958"/>
    <w:rsid w:val="0035498B"/>
    <w:rsid w:val="00354995"/>
    <w:rsid w:val="00354A13"/>
    <w:rsid w:val="00354A18"/>
    <w:rsid w:val="00354A29"/>
    <w:rsid w:val="00354A2E"/>
    <w:rsid w:val="00354A55"/>
    <w:rsid w:val="00354A5B"/>
    <w:rsid w:val="00354A65"/>
    <w:rsid w:val="00354A74"/>
    <w:rsid w:val="00354A9A"/>
    <w:rsid w:val="00354AA8"/>
    <w:rsid w:val="00354AE7"/>
    <w:rsid w:val="00354B03"/>
    <w:rsid w:val="00354B22"/>
    <w:rsid w:val="00354B48"/>
    <w:rsid w:val="00354B91"/>
    <w:rsid w:val="00354BA6"/>
    <w:rsid w:val="00354BB8"/>
    <w:rsid w:val="00354BFB"/>
    <w:rsid w:val="00354C17"/>
    <w:rsid w:val="00354C1C"/>
    <w:rsid w:val="00354C3B"/>
    <w:rsid w:val="00354C60"/>
    <w:rsid w:val="00354C86"/>
    <w:rsid w:val="00354C9B"/>
    <w:rsid w:val="00354D01"/>
    <w:rsid w:val="00354D39"/>
    <w:rsid w:val="00354D48"/>
    <w:rsid w:val="00354DBE"/>
    <w:rsid w:val="00354E4F"/>
    <w:rsid w:val="00354E9E"/>
    <w:rsid w:val="00354EB8"/>
    <w:rsid w:val="00354F67"/>
    <w:rsid w:val="00354F97"/>
    <w:rsid w:val="00355003"/>
    <w:rsid w:val="0035503E"/>
    <w:rsid w:val="00355070"/>
    <w:rsid w:val="00355076"/>
    <w:rsid w:val="00355091"/>
    <w:rsid w:val="0035509D"/>
    <w:rsid w:val="003550A7"/>
    <w:rsid w:val="003550BA"/>
    <w:rsid w:val="003550E0"/>
    <w:rsid w:val="00355182"/>
    <w:rsid w:val="003551D9"/>
    <w:rsid w:val="0035520D"/>
    <w:rsid w:val="003552A6"/>
    <w:rsid w:val="003552B1"/>
    <w:rsid w:val="00355331"/>
    <w:rsid w:val="0035533A"/>
    <w:rsid w:val="003553FC"/>
    <w:rsid w:val="00355412"/>
    <w:rsid w:val="0035547D"/>
    <w:rsid w:val="003554B3"/>
    <w:rsid w:val="003554C4"/>
    <w:rsid w:val="003554C6"/>
    <w:rsid w:val="003554FD"/>
    <w:rsid w:val="0035552D"/>
    <w:rsid w:val="00355563"/>
    <w:rsid w:val="003555D3"/>
    <w:rsid w:val="003555FD"/>
    <w:rsid w:val="00355607"/>
    <w:rsid w:val="00355624"/>
    <w:rsid w:val="0035564D"/>
    <w:rsid w:val="0035569C"/>
    <w:rsid w:val="003556DD"/>
    <w:rsid w:val="003556E3"/>
    <w:rsid w:val="0035572B"/>
    <w:rsid w:val="0035577D"/>
    <w:rsid w:val="003557EA"/>
    <w:rsid w:val="003557FD"/>
    <w:rsid w:val="0035580C"/>
    <w:rsid w:val="00355880"/>
    <w:rsid w:val="00355894"/>
    <w:rsid w:val="003558A7"/>
    <w:rsid w:val="0035590A"/>
    <w:rsid w:val="00355923"/>
    <w:rsid w:val="00355924"/>
    <w:rsid w:val="003559A0"/>
    <w:rsid w:val="003559A4"/>
    <w:rsid w:val="00355A1E"/>
    <w:rsid w:val="00355A89"/>
    <w:rsid w:val="00355AFF"/>
    <w:rsid w:val="00355B27"/>
    <w:rsid w:val="00355B2C"/>
    <w:rsid w:val="00355B48"/>
    <w:rsid w:val="00355BA2"/>
    <w:rsid w:val="00355BC3"/>
    <w:rsid w:val="00355C41"/>
    <w:rsid w:val="00355C42"/>
    <w:rsid w:val="00355C45"/>
    <w:rsid w:val="00355C89"/>
    <w:rsid w:val="00355C94"/>
    <w:rsid w:val="00355C96"/>
    <w:rsid w:val="00355C9B"/>
    <w:rsid w:val="00355CA2"/>
    <w:rsid w:val="00355CB9"/>
    <w:rsid w:val="00355D07"/>
    <w:rsid w:val="00355D3F"/>
    <w:rsid w:val="00355D4A"/>
    <w:rsid w:val="00355D5C"/>
    <w:rsid w:val="00355DBD"/>
    <w:rsid w:val="00355DD2"/>
    <w:rsid w:val="00355DDC"/>
    <w:rsid w:val="00355E17"/>
    <w:rsid w:val="00355E36"/>
    <w:rsid w:val="00355EA0"/>
    <w:rsid w:val="00355F09"/>
    <w:rsid w:val="00355F5D"/>
    <w:rsid w:val="00355FA6"/>
    <w:rsid w:val="00355FAE"/>
    <w:rsid w:val="00355FDF"/>
    <w:rsid w:val="00356013"/>
    <w:rsid w:val="0035603E"/>
    <w:rsid w:val="0035605C"/>
    <w:rsid w:val="003560A8"/>
    <w:rsid w:val="003560C0"/>
    <w:rsid w:val="00356138"/>
    <w:rsid w:val="00356141"/>
    <w:rsid w:val="00356189"/>
    <w:rsid w:val="00356196"/>
    <w:rsid w:val="0035621E"/>
    <w:rsid w:val="0035623B"/>
    <w:rsid w:val="00356251"/>
    <w:rsid w:val="003562FF"/>
    <w:rsid w:val="0035631D"/>
    <w:rsid w:val="00356322"/>
    <w:rsid w:val="00356434"/>
    <w:rsid w:val="00356443"/>
    <w:rsid w:val="00356478"/>
    <w:rsid w:val="00356503"/>
    <w:rsid w:val="00356560"/>
    <w:rsid w:val="003565D5"/>
    <w:rsid w:val="00356636"/>
    <w:rsid w:val="00356647"/>
    <w:rsid w:val="003566C3"/>
    <w:rsid w:val="003566D8"/>
    <w:rsid w:val="003566F8"/>
    <w:rsid w:val="00356707"/>
    <w:rsid w:val="0035670F"/>
    <w:rsid w:val="00356762"/>
    <w:rsid w:val="0035679C"/>
    <w:rsid w:val="003567C1"/>
    <w:rsid w:val="003567CF"/>
    <w:rsid w:val="0035686E"/>
    <w:rsid w:val="00356903"/>
    <w:rsid w:val="00356961"/>
    <w:rsid w:val="0035696A"/>
    <w:rsid w:val="0035696C"/>
    <w:rsid w:val="0035698F"/>
    <w:rsid w:val="0035699D"/>
    <w:rsid w:val="003569A8"/>
    <w:rsid w:val="003569AD"/>
    <w:rsid w:val="003569DA"/>
    <w:rsid w:val="00356A14"/>
    <w:rsid w:val="00356B64"/>
    <w:rsid w:val="00356B6F"/>
    <w:rsid w:val="00356B92"/>
    <w:rsid w:val="00356BA3"/>
    <w:rsid w:val="00356BF9"/>
    <w:rsid w:val="00356C21"/>
    <w:rsid w:val="00356C78"/>
    <w:rsid w:val="00356CA1"/>
    <w:rsid w:val="00356CAC"/>
    <w:rsid w:val="00356CAF"/>
    <w:rsid w:val="00356D35"/>
    <w:rsid w:val="00356D74"/>
    <w:rsid w:val="00356D76"/>
    <w:rsid w:val="00356DB5"/>
    <w:rsid w:val="00356DC1"/>
    <w:rsid w:val="00356DED"/>
    <w:rsid w:val="00356E71"/>
    <w:rsid w:val="00356E91"/>
    <w:rsid w:val="00356EAE"/>
    <w:rsid w:val="00356F37"/>
    <w:rsid w:val="00356F51"/>
    <w:rsid w:val="00356F80"/>
    <w:rsid w:val="00356F88"/>
    <w:rsid w:val="00356F9D"/>
    <w:rsid w:val="00356FEC"/>
    <w:rsid w:val="00357050"/>
    <w:rsid w:val="003570A2"/>
    <w:rsid w:val="003570D4"/>
    <w:rsid w:val="0035714A"/>
    <w:rsid w:val="0035718F"/>
    <w:rsid w:val="0035727F"/>
    <w:rsid w:val="003572A9"/>
    <w:rsid w:val="003573A0"/>
    <w:rsid w:val="003573D0"/>
    <w:rsid w:val="003573EE"/>
    <w:rsid w:val="00357491"/>
    <w:rsid w:val="00357499"/>
    <w:rsid w:val="003574A5"/>
    <w:rsid w:val="003574A9"/>
    <w:rsid w:val="00357528"/>
    <w:rsid w:val="00357566"/>
    <w:rsid w:val="00357598"/>
    <w:rsid w:val="003575CF"/>
    <w:rsid w:val="003575E3"/>
    <w:rsid w:val="00357663"/>
    <w:rsid w:val="0035766A"/>
    <w:rsid w:val="00357674"/>
    <w:rsid w:val="00357731"/>
    <w:rsid w:val="003577AC"/>
    <w:rsid w:val="00357860"/>
    <w:rsid w:val="00357874"/>
    <w:rsid w:val="0035789B"/>
    <w:rsid w:val="003578D7"/>
    <w:rsid w:val="003579CC"/>
    <w:rsid w:val="003579E3"/>
    <w:rsid w:val="003579F9"/>
    <w:rsid w:val="00357A31"/>
    <w:rsid w:val="00357AA5"/>
    <w:rsid w:val="00357AC4"/>
    <w:rsid w:val="00357B73"/>
    <w:rsid w:val="00357B84"/>
    <w:rsid w:val="00357B8D"/>
    <w:rsid w:val="00357BC9"/>
    <w:rsid w:val="00357C0E"/>
    <w:rsid w:val="00357C82"/>
    <w:rsid w:val="00357CA3"/>
    <w:rsid w:val="00357D94"/>
    <w:rsid w:val="00357E2E"/>
    <w:rsid w:val="00357E86"/>
    <w:rsid w:val="00357EB1"/>
    <w:rsid w:val="00357EDE"/>
    <w:rsid w:val="00357EED"/>
    <w:rsid w:val="00357EF9"/>
    <w:rsid w:val="00357F0F"/>
    <w:rsid w:val="00357F22"/>
    <w:rsid w:val="00357F3E"/>
    <w:rsid w:val="00357F46"/>
    <w:rsid w:val="00357F92"/>
    <w:rsid w:val="00357FE9"/>
    <w:rsid w:val="00360027"/>
    <w:rsid w:val="00360055"/>
    <w:rsid w:val="00360060"/>
    <w:rsid w:val="003600FD"/>
    <w:rsid w:val="0036011A"/>
    <w:rsid w:val="00360132"/>
    <w:rsid w:val="00360133"/>
    <w:rsid w:val="00360195"/>
    <w:rsid w:val="003602A6"/>
    <w:rsid w:val="003602AC"/>
    <w:rsid w:val="003602B8"/>
    <w:rsid w:val="00360366"/>
    <w:rsid w:val="00360387"/>
    <w:rsid w:val="003603BA"/>
    <w:rsid w:val="003603D7"/>
    <w:rsid w:val="00360410"/>
    <w:rsid w:val="00360459"/>
    <w:rsid w:val="003604E2"/>
    <w:rsid w:val="003605D5"/>
    <w:rsid w:val="003605DF"/>
    <w:rsid w:val="00360600"/>
    <w:rsid w:val="00360626"/>
    <w:rsid w:val="0036062A"/>
    <w:rsid w:val="0036063B"/>
    <w:rsid w:val="00360659"/>
    <w:rsid w:val="0036073A"/>
    <w:rsid w:val="0036073B"/>
    <w:rsid w:val="00360749"/>
    <w:rsid w:val="0036079F"/>
    <w:rsid w:val="003607AD"/>
    <w:rsid w:val="0036084B"/>
    <w:rsid w:val="00360872"/>
    <w:rsid w:val="0036089C"/>
    <w:rsid w:val="003608D1"/>
    <w:rsid w:val="003608E2"/>
    <w:rsid w:val="003608F5"/>
    <w:rsid w:val="003609B5"/>
    <w:rsid w:val="003609E5"/>
    <w:rsid w:val="00360ABE"/>
    <w:rsid w:val="00360B1F"/>
    <w:rsid w:val="00360B21"/>
    <w:rsid w:val="00360B2E"/>
    <w:rsid w:val="00360B3E"/>
    <w:rsid w:val="00360B49"/>
    <w:rsid w:val="00360BC5"/>
    <w:rsid w:val="00360BD0"/>
    <w:rsid w:val="00360BEB"/>
    <w:rsid w:val="00360C1C"/>
    <w:rsid w:val="00360C21"/>
    <w:rsid w:val="00360C51"/>
    <w:rsid w:val="00360C62"/>
    <w:rsid w:val="00360C6D"/>
    <w:rsid w:val="00360D64"/>
    <w:rsid w:val="00360D78"/>
    <w:rsid w:val="00360D80"/>
    <w:rsid w:val="00360DAF"/>
    <w:rsid w:val="00360DBC"/>
    <w:rsid w:val="00360E11"/>
    <w:rsid w:val="00360E36"/>
    <w:rsid w:val="00360E6A"/>
    <w:rsid w:val="00360EB1"/>
    <w:rsid w:val="00360EF1"/>
    <w:rsid w:val="00360F5A"/>
    <w:rsid w:val="00360FDA"/>
    <w:rsid w:val="00360FE2"/>
    <w:rsid w:val="00360FF6"/>
    <w:rsid w:val="00361004"/>
    <w:rsid w:val="00361010"/>
    <w:rsid w:val="0036104D"/>
    <w:rsid w:val="00361054"/>
    <w:rsid w:val="0036108A"/>
    <w:rsid w:val="003610A8"/>
    <w:rsid w:val="003610CF"/>
    <w:rsid w:val="003610DB"/>
    <w:rsid w:val="003610F3"/>
    <w:rsid w:val="00361109"/>
    <w:rsid w:val="00361116"/>
    <w:rsid w:val="00361132"/>
    <w:rsid w:val="0036113A"/>
    <w:rsid w:val="00361162"/>
    <w:rsid w:val="003611CC"/>
    <w:rsid w:val="003611FE"/>
    <w:rsid w:val="003611FF"/>
    <w:rsid w:val="00361236"/>
    <w:rsid w:val="00361265"/>
    <w:rsid w:val="00361324"/>
    <w:rsid w:val="0036136A"/>
    <w:rsid w:val="00361397"/>
    <w:rsid w:val="003613C2"/>
    <w:rsid w:val="00361407"/>
    <w:rsid w:val="00361427"/>
    <w:rsid w:val="003614BD"/>
    <w:rsid w:val="003614D3"/>
    <w:rsid w:val="0036155D"/>
    <w:rsid w:val="003615C7"/>
    <w:rsid w:val="0036162C"/>
    <w:rsid w:val="00361644"/>
    <w:rsid w:val="00361665"/>
    <w:rsid w:val="00361688"/>
    <w:rsid w:val="003616A4"/>
    <w:rsid w:val="00361747"/>
    <w:rsid w:val="0036174F"/>
    <w:rsid w:val="0036178A"/>
    <w:rsid w:val="003617A7"/>
    <w:rsid w:val="003617C8"/>
    <w:rsid w:val="003617D4"/>
    <w:rsid w:val="003617E7"/>
    <w:rsid w:val="00361838"/>
    <w:rsid w:val="0036185C"/>
    <w:rsid w:val="0036186C"/>
    <w:rsid w:val="003618DB"/>
    <w:rsid w:val="003618E8"/>
    <w:rsid w:val="003618F8"/>
    <w:rsid w:val="00361911"/>
    <w:rsid w:val="0036194D"/>
    <w:rsid w:val="0036197A"/>
    <w:rsid w:val="00361993"/>
    <w:rsid w:val="00361A11"/>
    <w:rsid w:val="00361A2B"/>
    <w:rsid w:val="00361A56"/>
    <w:rsid w:val="00361A84"/>
    <w:rsid w:val="00361AB8"/>
    <w:rsid w:val="00361AD0"/>
    <w:rsid w:val="00361ADC"/>
    <w:rsid w:val="00361B2F"/>
    <w:rsid w:val="00361B69"/>
    <w:rsid w:val="00361B7E"/>
    <w:rsid w:val="00361BA6"/>
    <w:rsid w:val="00361BB3"/>
    <w:rsid w:val="00361BEC"/>
    <w:rsid w:val="00361BED"/>
    <w:rsid w:val="00361C18"/>
    <w:rsid w:val="00361C31"/>
    <w:rsid w:val="00361C3E"/>
    <w:rsid w:val="00361C45"/>
    <w:rsid w:val="00361C5B"/>
    <w:rsid w:val="00361C92"/>
    <w:rsid w:val="00361CE3"/>
    <w:rsid w:val="00361CE9"/>
    <w:rsid w:val="00361D87"/>
    <w:rsid w:val="00361DB3"/>
    <w:rsid w:val="00361DFD"/>
    <w:rsid w:val="00361E04"/>
    <w:rsid w:val="00361E23"/>
    <w:rsid w:val="00361F02"/>
    <w:rsid w:val="00361F50"/>
    <w:rsid w:val="00361FA3"/>
    <w:rsid w:val="00361FF0"/>
    <w:rsid w:val="00361FFC"/>
    <w:rsid w:val="00362075"/>
    <w:rsid w:val="00362092"/>
    <w:rsid w:val="00362174"/>
    <w:rsid w:val="003621A3"/>
    <w:rsid w:val="003621B2"/>
    <w:rsid w:val="003621F6"/>
    <w:rsid w:val="0036225B"/>
    <w:rsid w:val="00362270"/>
    <w:rsid w:val="00362292"/>
    <w:rsid w:val="003622A8"/>
    <w:rsid w:val="003622B1"/>
    <w:rsid w:val="003622D4"/>
    <w:rsid w:val="003622FC"/>
    <w:rsid w:val="003623E5"/>
    <w:rsid w:val="00362401"/>
    <w:rsid w:val="0036245B"/>
    <w:rsid w:val="0036247A"/>
    <w:rsid w:val="003624AB"/>
    <w:rsid w:val="003624AE"/>
    <w:rsid w:val="00362550"/>
    <w:rsid w:val="00362581"/>
    <w:rsid w:val="00362589"/>
    <w:rsid w:val="00362599"/>
    <w:rsid w:val="003625D0"/>
    <w:rsid w:val="003625E5"/>
    <w:rsid w:val="00362601"/>
    <w:rsid w:val="0036264F"/>
    <w:rsid w:val="0036265D"/>
    <w:rsid w:val="0036266D"/>
    <w:rsid w:val="0036266F"/>
    <w:rsid w:val="0036268A"/>
    <w:rsid w:val="003626A4"/>
    <w:rsid w:val="003626AD"/>
    <w:rsid w:val="003626B7"/>
    <w:rsid w:val="00362741"/>
    <w:rsid w:val="00362745"/>
    <w:rsid w:val="0036274A"/>
    <w:rsid w:val="0036276F"/>
    <w:rsid w:val="00362771"/>
    <w:rsid w:val="003627F9"/>
    <w:rsid w:val="0036280F"/>
    <w:rsid w:val="0036285A"/>
    <w:rsid w:val="0036287F"/>
    <w:rsid w:val="003628B2"/>
    <w:rsid w:val="003628C8"/>
    <w:rsid w:val="00362983"/>
    <w:rsid w:val="003629A2"/>
    <w:rsid w:val="003629D6"/>
    <w:rsid w:val="00362A2C"/>
    <w:rsid w:val="00362A78"/>
    <w:rsid w:val="00362A91"/>
    <w:rsid w:val="00362AA1"/>
    <w:rsid w:val="00362AAE"/>
    <w:rsid w:val="00362B39"/>
    <w:rsid w:val="00362BB8"/>
    <w:rsid w:val="00362BEB"/>
    <w:rsid w:val="00362C19"/>
    <w:rsid w:val="00362C66"/>
    <w:rsid w:val="00362C69"/>
    <w:rsid w:val="00362C71"/>
    <w:rsid w:val="00362C9C"/>
    <w:rsid w:val="00362CE5"/>
    <w:rsid w:val="00362D29"/>
    <w:rsid w:val="00362D30"/>
    <w:rsid w:val="00362D58"/>
    <w:rsid w:val="00362D6F"/>
    <w:rsid w:val="00362DA2"/>
    <w:rsid w:val="00362DDA"/>
    <w:rsid w:val="00362DFD"/>
    <w:rsid w:val="00362E22"/>
    <w:rsid w:val="00362E37"/>
    <w:rsid w:val="00362E3E"/>
    <w:rsid w:val="00362EC6"/>
    <w:rsid w:val="00362EFC"/>
    <w:rsid w:val="00362F39"/>
    <w:rsid w:val="00362F61"/>
    <w:rsid w:val="00362FA6"/>
    <w:rsid w:val="00362FD7"/>
    <w:rsid w:val="00362FD8"/>
    <w:rsid w:val="0036304F"/>
    <w:rsid w:val="00363073"/>
    <w:rsid w:val="003630B7"/>
    <w:rsid w:val="003630BC"/>
    <w:rsid w:val="003630DB"/>
    <w:rsid w:val="003630F4"/>
    <w:rsid w:val="00363104"/>
    <w:rsid w:val="00363133"/>
    <w:rsid w:val="00363182"/>
    <w:rsid w:val="00363185"/>
    <w:rsid w:val="0036318A"/>
    <w:rsid w:val="00363192"/>
    <w:rsid w:val="00363216"/>
    <w:rsid w:val="00363247"/>
    <w:rsid w:val="00363281"/>
    <w:rsid w:val="003632B0"/>
    <w:rsid w:val="003632C0"/>
    <w:rsid w:val="003632DA"/>
    <w:rsid w:val="003632ED"/>
    <w:rsid w:val="00363310"/>
    <w:rsid w:val="0036333A"/>
    <w:rsid w:val="00363361"/>
    <w:rsid w:val="003633D1"/>
    <w:rsid w:val="00363450"/>
    <w:rsid w:val="00363487"/>
    <w:rsid w:val="00363493"/>
    <w:rsid w:val="00363499"/>
    <w:rsid w:val="003634AC"/>
    <w:rsid w:val="0036354A"/>
    <w:rsid w:val="0036359C"/>
    <w:rsid w:val="003635EC"/>
    <w:rsid w:val="00363614"/>
    <w:rsid w:val="003636AA"/>
    <w:rsid w:val="003636B5"/>
    <w:rsid w:val="003636FC"/>
    <w:rsid w:val="00363709"/>
    <w:rsid w:val="00363711"/>
    <w:rsid w:val="00363733"/>
    <w:rsid w:val="00363757"/>
    <w:rsid w:val="003637B6"/>
    <w:rsid w:val="003637D4"/>
    <w:rsid w:val="003637D6"/>
    <w:rsid w:val="003637FA"/>
    <w:rsid w:val="0036388B"/>
    <w:rsid w:val="003638B4"/>
    <w:rsid w:val="00363A05"/>
    <w:rsid w:val="00363A0D"/>
    <w:rsid w:val="00363A14"/>
    <w:rsid w:val="00363A30"/>
    <w:rsid w:val="00363A44"/>
    <w:rsid w:val="00363A80"/>
    <w:rsid w:val="00363AC5"/>
    <w:rsid w:val="00363B22"/>
    <w:rsid w:val="00363BE0"/>
    <w:rsid w:val="00363C24"/>
    <w:rsid w:val="00363C39"/>
    <w:rsid w:val="00363C92"/>
    <w:rsid w:val="00363CBD"/>
    <w:rsid w:val="00363D50"/>
    <w:rsid w:val="00363D52"/>
    <w:rsid w:val="00363D95"/>
    <w:rsid w:val="00363E20"/>
    <w:rsid w:val="00363E27"/>
    <w:rsid w:val="00363E6A"/>
    <w:rsid w:val="00363E7E"/>
    <w:rsid w:val="00363EE3"/>
    <w:rsid w:val="00363F46"/>
    <w:rsid w:val="00363FD4"/>
    <w:rsid w:val="0036402B"/>
    <w:rsid w:val="00364038"/>
    <w:rsid w:val="0036404F"/>
    <w:rsid w:val="00364072"/>
    <w:rsid w:val="003640B6"/>
    <w:rsid w:val="003640E4"/>
    <w:rsid w:val="00364106"/>
    <w:rsid w:val="00364113"/>
    <w:rsid w:val="00364131"/>
    <w:rsid w:val="0036413C"/>
    <w:rsid w:val="00364222"/>
    <w:rsid w:val="00364264"/>
    <w:rsid w:val="00364288"/>
    <w:rsid w:val="003642DC"/>
    <w:rsid w:val="00364337"/>
    <w:rsid w:val="003643FE"/>
    <w:rsid w:val="0036441B"/>
    <w:rsid w:val="0036443B"/>
    <w:rsid w:val="00364441"/>
    <w:rsid w:val="00364447"/>
    <w:rsid w:val="0036446E"/>
    <w:rsid w:val="003644B0"/>
    <w:rsid w:val="003644CA"/>
    <w:rsid w:val="003644D4"/>
    <w:rsid w:val="003645E7"/>
    <w:rsid w:val="003645F1"/>
    <w:rsid w:val="00364647"/>
    <w:rsid w:val="0036466D"/>
    <w:rsid w:val="003646B5"/>
    <w:rsid w:val="00364729"/>
    <w:rsid w:val="00364784"/>
    <w:rsid w:val="003647B7"/>
    <w:rsid w:val="003647F9"/>
    <w:rsid w:val="0036480A"/>
    <w:rsid w:val="00364825"/>
    <w:rsid w:val="00364852"/>
    <w:rsid w:val="003648A7"/>
    <w:rsid w:val="003648CD"/>
    <w:rsid w:val="003648DC"/>
    <w:rsid w:val="00364963"/>
    <w:rsid w:val="00364980"/>
    <w:rsid w:val="003649A7"/>
    <w:rsid w:val="003649AB"/>
    <w:rsid w:val="003649B6"/>
    <w:rsid w:val="003649BF"/>
    <w:rsid w:val="003649CB"/>
    <w:rsid w:val="00364A07"/>
    <w:rsid w:val="00364A27"/>
    <w:rsid w:val="00364A45"/>
    <w:rsid w:val="00364A4B"/>
    <w:rsid w:val="00364A86"/>
    <w:rsid w:val="00364AAA"/>
    <w:rsid w:val="00364AB6"/>
    <w:rsid w:val="00364AD7"/>
    <w:rsid w:val="00364ADB"/>
    <w:rsid w:val="00364B43"/>
    <w:rsid w:val="00364B49"/>
    <w:rsid w:val="00364B5B"/>
    <w:rsid w:val="00364B5E"/>
    <w:rsid w:val="00364B5F"/>
    <w:rsid w:val="00364BA9"/>
    <w:rsid w:val="00364BCE"/>
    <w:rsid w:val="00364BD2"/>
    <w:rsid w:val="00364BD3"/>
    <w:rsid w:val="00364BED"/>
    <w:rsid w:val="00364C0B"/>
    <w:rsid w:val="00364C16"/>
    <w:rsid w:val="00364C72"/>
    <w:rsid w:val="00364D00"/>
    <w:rsid w:val="00364D20"/>
    <w:rsid w:val="00364D43"/>
    <w:rsid w:val="00364D4E"/>
    <w:rsid w:val="00364D74"/>
    <w:rsid w:val="00364D7C"/>
    <w:rsid w:val="00364DA3"/>
    <w:rsid w:val="00364EF1"/>
    <w:rsid w:val="00364EF2"/>
    <w:rsid w:val="00364F09"/>
    <w:rsid w:val="00364F4B"/>
    <w:rsid w:val="00364F65"/>
    <w:rsid w:val="00364FA2"/>
    <w:rsid w:val="00364FB8"/>
    <w:rsid w:val="00364FFB"/>
    <w:rsid w:val="00365034"/>
    <w:rsid w:val="00365053"/>
    <w:rsid w:val="00365097"/>
    <w:rsid w:val="003650B3"/>
    <w:rsid w:val="003650F5"/>
    <w:rsid w:val="00365111"/>
    <w:rsid w:val="0036515F"/>
    <w:rsid w:val="00365179"/>
    <w:rsid w:val="0036517A"/>
    <w:rsid w:val="0036517E"/>
    <w:rsid w:val="0036518F"/>
    <w:rsid w:val="003651A0"/>
    <w:rsid w:val="00365203"/>
    <w:rsid w:val="00365249"/>
    <w:rsid w:val="003652A5"/>
    <w:rsid w:val="00365303"/>
    <w:rsid w:val="00365313"/>
    <w:rsid w:val="00365371"/>
    <w:rsid w:val="00365430"/>
    <w:rsid w:val="0036543C"/>
    <w:rsid w:val="0036543D"/>
    <w:rsid w:val="00365457"/>
    <w:rsid w:val="00365467"/>
    <w:rsid w:val="00365514"/>
    <w:rsid w:val="0036552D"/>
    <w:rsid w:val="0036553D"/>
    <w:rsid w:val="003655DA"/>
    <w:rsid w:val="00365612"/>
    <w:rsid w:val="00365622"/>
    <w:rsid w:val="0036565E"/>
    <w:rsid w:val="003656A2"/>
    <w:rsid w:val="003656B6"/>
    <w:rsid w:val="003656EB"/>
    <w:rsid w:val="003656F3"/>
    <w:rsid w:val="00365729"/>
    <w:rsid w:val="0036572F"/>
    <w:rsid w:val="00365739"/>
    <w:rsid w:val="003657F4"/>
    <w:rsid w:val="0036582D"/>
    <w:rsid w:val="0036586E"/>
    <w:rsid w:val="0036587F"/>
    <w:rsid w:val="00365895"/>
    <w:rsid w:val="00365899"/>
    <w:rsid w:val="003658F2"/>
    <w:rsid w:val="00365921"/>
    <w:rsid w:val="00365954"/>
    <w:rsid w:val="0036596E"/>
    <w:rsid w:val="003659D3"/>
    <w:rsid w:val="003659D7"/>
    <w:rsid w:val="003659F2"/>
    <w:rsid w:val="00365A10"/>
    <w:rsid w:val="00365A1C"/>
    <w:rsid w:val="00365A29"/>
    <w:rsid w:val="00365AC4"/>
    <w:rsid w:val="00365AD2"/>
    <w:rsid w:val="00365AF7"/>
    <w:rsid w:val="00365B46"/>
    <w:rsid w:val="00365B5D"/>
    <w:rsid w:val="00365B9E"/>
    <w:rsid w:val="00365BEB"/>
    <w:rsid w:val="00365C22"/>
    <w:rsid w:val="00365C57"/>
    <w:rsid w:val="00365C71"/>
    <w:rsid w:val="00365C72"/>
    <w:rsid w:val="00365CCE"/>
    <w:rsid w:val="00365CF9"/>
    <w:rsid w:val="00365D05"/>
    <w:rsid w:val="00365D88"/>
    <w:rsid w:val="00365DA7"/>
    <w:rsid w:val="00365DCF"/>
    <w:rsid w:val="00365E35"/>
    <w:rsid w:val="00365E57"/>
    <w:rsid w:val="00365EA9"/>
    <w:rsid w:val="00365EB0"/>
    <w:rsid w:val="00365EB8"/>
    <w:rsid w:val="00365EF4"/>
    <w:rsid w:val="00365F16"/>
    <w:rsid w:val="00365F25"/>
    <w:rsid w:val="00365F95"/>
    <w:rsid w:val="00365FA3"/>
    <w:rsid w:val="00365FAB"/>
    <w:rsid w:val="00365FC0"/>
    <w:rsid w:val="00365FE5"/>
    <w:rsid w:val="00366022"/>
    <w:rsid w:val="00366040"/>
    <w:rsid w:val="00366077"/>
    <w:rsid w:val="003660A6"/>
    <w:rsid w:val="003660A7"/>
    <w:rsid w:val="0036617B"/>
    <w:rsid w:val="00366199"/>
    <w:rsid w:val="003661CF"/>
    <w:rsid w:val="003661F1"/>
    <w:rsid w:val="003662E2"/>
    <w:rsid w:val="003662E3"/>
    <w:rsid w:val="003662FB"/>
    <w:rsid w:val="00366305"/>
    <w:rsid w:val="003663FD"/>
    <w:rsid w:val="00366403"/>
    <w:rsid w:val="00366462"/>
    <w:rsid w:val="00366479"/>
    <w:rsid w:val="003664D2"/>
    <w:rsid w:val="00366534"/>
    <w:rsid w:val="00366541"/>
    <w:rsid w:val="00366575"/>
    <w:rsid w:val="00366628"/>
    <w:rsid w:val="0036663B"/>
    <w:rsid w:val="0036675F"/>
    <w:rsid w:val="00366782"/>
    <w:rsid w:val="0036679C"/>
    <w:rsid w:val="003667F9"/>
    <w:rsid w:val="00366801"/>
    <w:rsid w:val="00366838"/>
    <w:rsid w:val="0036686E"/>
    <w:rsid w:val="0036688A"/>
    <w:rsid w:val="003668EB"/>
    <w:rsid w:val="00366949"/>
    <w:rsid w:val="0036695C"/>
    <w:rsid w:val="0036696E"/>
    <w:rsid w:val="003669B2"/>
    <w:rsid w:val="003669E0"/>
    <w:rsid w:val="00366A4E"/>
    <w:rsid w:val="00366A93"/>
    <w:rsid w:val="00366AD2"/>
    <w:rsid w:val="00366B56"/>
    <w:rsid w:val="00366B72"/>
    <w:rsid w:val="00366B7F"/>
    <w:rsid w:val="00366B89"/>
    <w:rsid w:val="00366BB1"/>
    <w:rsid w:val="00366BB2"/>
    <w:rsid w:val="00366C4B"/>
    <w:rsid w:val="00366C4D"/>
    <w:rsid w:val="00366C70"/>
    <w:rsid w:val="00366CBB"/>
    <w:rsid w:val="00366D04"/>
    <w:rsid w:val="00366D93"/>
    <w:rsid w:val="00366DDA"/>
    <w:rsid w:val="00366DE0"/>
    <w:rsid w:val="00366DED"/>
    <w:rsid w:val="00366E05"/>
    <w:rsid w:val="00366E5B"/>
    <w:rsid w:val="00366E93"/>
    <w:rsid w:val="00366EB1"/>
    <w:rsid w:val="00366F12"/>
    <w:rsid w:val="00366FD3"/>
    <w:rsid w:val="00367070"/>
    <w:rsid w:val="00367080"/>
    <w:rsid w:val="003670C8"/>
    <w:rsid w:val="003670DD"/>
    <w:rsid w:val="0036711C"/>
    <w:rsid w:val="0036720C"/>
    <w:rsid w:val="00367227"/>
    <w:rsid w:val="0036722E"/>
    <w:rsid w:val="00367242"/>
    <w:rsid w:val="00367322"/>
    <w:rsid w:val="00367330"/>
    <w:rsid w:val="00367360"/>
    <w:rsid w:val="003673C0"/>
    <w:rsid w:val="00367461"/>
    <w:rsid w:val="00367467"/>
    <w:rsid w:val="0036748D"/>
    <w:rsid w:val="00367495"/>
    <w:rsid w:val="003674A7"/>
    <w:rsid w:val="003674D5"/>
    <w:rsid w:val="00367513"/>
    <w:rsid w:val="0036751E"/>
    <w:rsid w:val="00367535"/>
    <w:rsid w:val="00367538"/>
    <w:rsid w:val="0036758C"/>
    <w:rsid w:val="003675CE"/>
    <w:rsid w:val="00367648"/>
    <w:rsid w:val="0036764E"/>
    <w:rsid w:val="00367658"/>
    <w:rsid w:val="0036767B"/>
    <w:rsid w:val="00367682"/>
    <w:rsid w:val="003676AA"/>
    <w:rsid w:val="003676CE"/>
    <w:rsid w:val="00367779"/>
    <w:rsid w:val="003677DB"/>
    <w:rsid w:val="0036780F"/>
    <w:rsid w:val="00367824"/>
    <w:rsid w:val="00367867"/>
    <w:rsid w:val="0036788B"/>
    <w:rsid w:val="00367920"/>
    <w:rsid w:val="0036795F"/>
    <w:rsid w:val="00367A57"/>
    <w:rsid w:val="00367A82"/>
    <w:rsid w:val="00367AC1"/>
    <w:rsid w:val="00367B1E"/>
    <w:rsid w:val="00367B4D"/>
    <w:rsid w:val="00367BA1"/>
    <w:rsid w:val="00367BD6"/>
    <w:rsid w:val="00367C29"/>
    <w:rsid w:val="00367C7D"/>
    <w:rsid w:val="00367CBC"/>
    <w:rsid w:val="00367CC6"/>
    <w:rsid w:val="00367CDE"/>
    <w:rsid w:val="00367CF5"/>
    <w:rsid w:val="00367D4D"/>
    <w:rsid w:val="00367D79"/>
    <w:rsid w:val="00367D83"/>
    <w:rsid w:val="00367D84"/>
    <w:rsid w:val="00367D8F"/>
    <w:rsid w:val="00367DA4"/>
    <w:rsid w:val="00367DFC"/>
    <w:rsid w:val="00367DFD"/>
    <w:rsid w:val="00367E53"/>
    <w:rsid w:val="00367E58"/>
    <w:rsid w:val="00367E77"/>
    <w:rsid w:val="00367E9A"/>
    <w:rsid w:val="00367EB5"/>
    <w:rsid w:val="00367ECD"/>
    <w:rsid w:val="00367F82"/>
    <w:rsid w:val="00367F9D"/>
    <w:rsid w:val="00370028"/>
    <w:rsid w:val="00370085"/>
    <w:rsid w:val="0037008F"/>
    <w:rsid w:val="003700B2"/>
    <w:rsid w:val="003700CE"/>
    <w:rsid w:val="00370100"/>
    <w:rsid w:val="0037011E"/>
    <w:rsid w:val="00370123"/>
    <w:rsid w:val="00370146"/>
    <w:rsid w:val="00370157"/>
    <w:rsid w:val="00370195"/>
    <w:rsid w:val="00370200"/>
    <w:rsid w:val="00370209"/>
    <w:rsid w:val="0037023B"/>
    <w:rsid w:val="00370250"/>
    <w:rsid w:val="00370266"/>
    <w:rsid w:val="0037029F"/>
    <w:rsid w:val="003702E5"/>
    <w:rsid w:val="00370317"/>
    <w:rsid w:val="0037039C"/>
    <w:rsid w:val="003703E1"/>
    <w:rsid w:val="003703EE"/>
    <w:rsid w:val="003703FE"/>
    <w:rsid w:val="00370456"/>
    <w:rsid w:val="00370459"/>
    <w:rsid w:val="003704CE"/>
    <w:rsid w:val="003706BF"/>
    <w:rsid w:val="003706CB"/>
    <w:rsid w:val="00370700"/>
    <w:rsid w:val="003707CB"/>
    <w:rsid w:val="003707E4"/>
    <w:rsid w:val="00370845"/>
    <w:rsid w:val="003708BF"/>
    <w:rsid w:val="003708C9"/>
    <w:rsid w:val="003708DA"/>
    <w:rsid w:val="003708EB"/>
    <w:rsid w:val="00370904"/>
    <w:rsid w:val="00370949"/>
    <w:rsid w:val="00370950"/>
    <w:rsid w:val="0037095B"/>
    <w:rsid w:val="0037095D"/>
    <w:rsid w:val="00370964"/>
    <w:rsid w:val="0037098D"/>
    <w:rsid w:val="003709B4"/>
    <w:rsid w:val="00370A12"/>
    <w:rsid w:val="00370A2D"/>
    <w:rsid w:val="00370A3C"/>
    <w:rsid w:val="00370A5F"/>
    <w:rsid w:val="00370A7A"/>
    <w:rsid w:val="00370AA0"/>
    <w:rsid w:val="00370AD3"/>
    <w:rsid w:val="00370B0C"/>
    <w:rsid w:val="00370B5D"/>
    <w:rsid w:val="00370BAA"/>
    <w:rsid w:val="00370BC3"/>
    <w:rsid w:val="00370C16"/>
    <w:rsid w:val="00370C68"/>
    <w:rsid w:val="00370CDE"/>
    <w:rsid w:val="00370CEB"/>
    <w:rsid w:val="00370D43"/>
    <w:rsid w:val="00370D57"/>
    <w:rsid w:val="00370D63"/>
    <w:rsid w:val="00370D76"/>
    <w:rsid w:val="00370D8B"/>
    <w:rsid w:val="00370E0F"/>
    <w:rsid w:val="00370E46"/>
    <w:rsid w:val="00370E48"/>
    <w:rsid w:val="00370E6E"/>
    <w:rsid w:val="00370EEF"/>
    <w:rsid w:val="00370FDB"/>
    <w:rsid w:val="00371064"/>
    <w:rsid w:val="0037117B"/>
    <w:rsid w:val="003711AA"/>
    <w:rsid w:val="003711BB"/>
    <w:rsid w:val="003711EE"/>
    <w:rsid w:val="0037120E"/>
    <w:rsid w:val="00371225"/>
    <w:rsid w:val="00371229"/>
    <w:rsid w:val="00371233"/>
    <w:rsid w:val="00371235"/>
    <w:rsid w:val="00371238"/>
    <w:rsid w:val="00371239"/>
    <w:rsid w:val="00371265"/>
    <w:rsid w:val="0037129A"/>
    <w:rsid w:val="003712D6"/>
    <w:rsid w:val="0037134D"/>
    <w:rsid w:val="00371392"/>
    <w:rsid w:val="003713E7"/>
    <w:rsid w:val="00371436"/>
    <w:rsid w:val="0037147C"/>
    <w:rsid w:val="00371494"/>
    <w:rsid w:val="003714AD"/>
    <w:rsid w:val="003714D8"/>
    <w:rsid w:val="00371523"/>
    <w:rsid w:val="0037152B"/>
    <w:rsid w:val="00371551"/>
    <w:rsid w:val="0037159C"/>
    <w:rsid w:val="003715B8"/>
    <w:rsid w:val="003715FA"/>
    <w:rsid w:val="00371624"/>
    <w:rsid w:val="0037164E"/>
    <w:rsid w:val="00371683"/>
    <w:rsid w:val="00371695"/>
    <w:rsid w:val="003716C2"/>
    <w:rsid w:val="003716D2"/>
    <w:rsid w:val="003716FC"/>
    <w:rsid w:val="00371763"/>
    <w:rsid w:val="0037176C"/>
    <w:rsid w:val="00371791"/>
    <w:rsid w:val="00371793"/>
    <w:rsid w:val="003717B7"/>
    <w:rsid w:val="003717DA"/>
    <w:rsid w:val="00371813"/>
    <w:rsid w:val="00371849"/>
    <w:rsid w:val="003718CD"/>
    <w:rsid w:val="003718EB"/>
    <w:rsid w:val="00371928"/>
    <w:rsid w:val="003719A3"/>
    <w:rsid w:val="003719E0"/>
    <w:rsid w:val="00371A4C"/>
    <w:rsid w:val="00371A4E"/>
    <w:rsid w:val="00371A5E"/>
    <w:rsid w:val="00371A87"/>
    <w:rsid w:val="00371AA0"/>
    <w:rsid w:val="00371AAA"/>
    <w:rsid w:val="00371ABD"/>
    <w:rsid w:val="00371AE9"/>
    <w:rsid w:val="00371AFF"/>
    <w:rsid w:val="00371B3E"/>
    <w:rsid w:val="00371B8D"/>
    <w:rsid w:val="00371BE0"/>
    <w:rsid w:val="00371C11"/>
    <w:rsid w:val="00371C18"/>
    <w:rsid w:val="00371C24"/>
    <w:rsid w:val="00371C43"/>
    <w:rsid w:val="00371CEB"/>
    <w:rsid w:val="00371CF3"/>
    <w:rsid w:val="00371D02"/>
    <w:rsid w:val="00371D5D"/>
    <w:rsid w:val="00371D63"/>
    <w:rsid w:val="00371DAB"/>
    <w:rsid w:val="00371DBB"/>
    <w:rsid w:val="00371DDA"/>
    <w:rsid w:val="00371E70"/>
    <w:rsid w:val="00371E7F"/>
    <w:rsid w:val="00371EA0"/>
    <w:rsid w:val="00371EB7"/>
    <w:rsid w:val="00371EC0"/>
    <w:rsid w:val="00371F04"/>
    <w:rsid w:val="00371F08"/>
    <w:rsid w:val="00371F1E"/>
    <w:rsid w:val="00371F58"/>
    <w:rsid w:val="00371F69"/>
    <w:rsid w:val="00371F94"/>
    <w:rsid w:val="00371FCB"/>
    <w:rsid w:val="00371FD6"/>
    <w:rsid w:val="00371FDB"/>
    <w:rsid w:val="00371FF0"/>
    <w:rsid w:val="00372021"/>
    <w:rsid w:val="00372058"/>
    <w:rsid w:val="00372079"/>
    <w:rsid w:val="00372086"/>
    <w:rsid w:val="003720E4"/>
    <w:rsid w:val="0037213B"/>
    <w:rsid w:val="00372175"/>
    <w:rsid w:val="0037217B"/>
    <w:rsid w:val="00372186"/>
    <w:rsid w:val="003721B3"/>
    <w:rsid w:val="003721DA"/>
    <w:rsid w:val="00372229"/>
    <w:rsid w:val="00372298"/>
    <w:rsid w:val="0037229B"/>
    <w:rsid w:val="003722CB"/>
    <w:rsid w:val="00372347"/>
    <w:rsid w:val="00372386"/>
    <w:rsid w:val="003723DC"/>
    <w:rsid w:val="00372410"/>
    <w:rsid w:val="00372418"/>
    <w:rsid w:val="0037245E"/>
    <w:rsid w:val="003724DA"/>
    <w:rsid w:val="003724ED"/>
    <w:rsid w:val="0037252B"/>
    <w:rsid w:val="003725BD"/>
    <w:rsid w:val="003725E7"/>
    <w:rsid w:val="0037260F"/>
    <w:rsid w:val="0037266A"/>
    <w:rsid w:val="00372685"/>
    <w:rsid w:val="003726FA"/>
    <w:rsid w:val="00372756"/>
    <w:rsid w:val="0037278E"/>
    <w:rsid w:val="0037278F"/>
    <w:rsid w:val="003727B0"/>
    <w:rsid w:val="00372805"/>
    <w:rsid w:val="00372823"/>
    <w:rsid w:val="00372831"/>
    <w:rsid w:val="00372843"/>
    <w:rsid w:val="0037285F"/>
    <w:rsid w:val="003728BC"/>
    <w:rsid w:val="003728C8"/>
    <w:rsid w:val="003728D6"/>
    <w:rsid w:val="003728D8"/>
    <w:rsid w:val="003728F0"/>
    <w:rsid w:val="0037290C"/>
    <w:rsid w:val="0037291C"/>
    <w:rsid w:val="0037292A"/>
    <w:rsid w:val="003729B6"/>
    <w:rsid w:val="00372A15"/>
    <w:rsid w:val="00372A8F"/>
    <w:rsid w:val="00372B49"/>
    <w:rsid w:val="00372B9F"/>
    <w:rsid w:val="00372BDB"/>
    <w:rsid w:val="00372BE2"/>
    <w:rsid w:val="00372BF2"/>
    <w:rsid w:val="00372C4E"/>
    <w:rsid w:val="00372C7A"/>
    <w:rsid w:val="00372C95"/>
    <w:rsid w:val="00372CBA"/>
    <w:rsid w:val="00372D32"/>
    <w:rsid w:val="00372DB1"/>
    <w:rsid w:val="00372DCF"/>
    <w:rsid w:val="00372DFA"/>
    <w:rsid w:val="00372E07"/>
    <w:rsid w:val="00372E1F"/>
    <w:rsid w:val="00372E7E"/>
    <w:rsid w:val="00372E80"/>
    <w:rsid w:val="00372E9C"/>
    <w:rsid w:val="00372EC4"/>
    <w:rsid w:val="00372EDC"/>
    <w:rsid w:val="00372F3A"/>
    <w:rsid w:val="00372F85"/>
    <w:rsid w:val="00372F8E"/>
    <w:rsid w:val="00372FBE"/>
    <w:rsid w:val="00372FD1"/>
    <w:rsid w:val="00372FF1"/>
    <w:rsid w:val="00373013"/>
    <w:rsid w:val="00373177"/>
    <w:rsid w:val="0037319D"/>
    <w:rsid w:val="003731AA"/>
    <w:rsid w:val="003731AC"/>
    <w:rsid w:val="0037321A"/>
    <w:rsid w:val="0037323D"/>
    <w:rsid w:val="00373243"/>
    <w:rsid w:val="00373290"/>
    <w:rsid w:val="003732AF"/>
    <w:rsid w:val="003732B6"/>
    <w:rsid w:val="003732C6"/>
    <w:rsid w:val="003732E1"/>
    <w:rsid w:val="00373315"/>
    <w:rsid w:val="00373326"/>
    <w:rsid w:val="00373381"/>
    <w:rsid w:val="00373394"/>
    <w:rsid w:val="003733A4"/>
    <w:rsid w:val="003733AF"/>
    <w:rsid w:val="003733B6"/>
    <w:rsid w:val="00373402"/>
    <w:rsid w:val="00373409"/>
    <w:rsid w:val="0037340F"/>
    <w:rsid w:val="00373422"/>
    <w:rsid w:val="00373442"/>
    <w:rsid w:val="00373462"/>
    <w:rsid w:val="00373481"/>
    <w:rsid w:val="003734B7"/>
    <w:rsid w:val="003734BF"/>
    <w:rsid w:val="0037353F"/>
    <w:rsid w:val="0037355B"/>
    <w:rsid w:val="0037359A"/>
    <w:rsid w:val="003735EE"/>
    <w:rsid w:val="003735F5"/>
    <w:rsid w:val="003735FD"/>
    <w:rsid w:val="0037360F"/>
    <w:rsid w:val="00373647"/>
    <w:rsid w:val="0037364E"/>
    <w:rsid w:val="003736C1"/>
    <w:rsid w:val="003736D1"/>
    <w:rsid w:val="003736F0"/>
    <w:rsid w:val="00373760"/>
    <w:rsid w:val="00373785"/>
    <w:rsid w:val="0037383A"/>
    <w:rsid w:val="003738E7"/>
    <w:rsid w:val="003738F0"/>
    <w:rsid w:val="003738FD"/>
    <w:rsid w:val="00373902"/>
    <w:rsid w:val="00373940"/>
    <w:rsid w:val="00373943"/>
    <w:rsid w:val="00373989"/>
    <w:rsid w:val="00373A2B"/>
    <w:rsid w:val="00373A85"/>
    <w:rsid w:val="00373A8D"/>
    <w:rsid w:val="00373AB0"/>
    <w:rsid w:val="00373AD7"/>
    <w:rsid w:val="00373AD9"/>
    <w:rsid w:val="00373B0C"/>
    <w:rsid w:val="00373B5A"/>
    <w:rsid w:val="00373B9B"/>
    <w:rsid w:val="00373BE9"/>
    <w:rsid w:val="00373BEB"/>
    <w:rsid w:val="00373C04"/>
    <w:rsid w:val="00373C35"/>
    <w:rsid w:val="00373C3D"/>
    <w:rsid w:val="00373CAA"/>
    <w:rsid w:val="00373D86"/>
    <w:rsid w:val="00373D8C"/>
    <w:rsid w:val="00373D9C"/>
    <w:rsid w:val="00373DBD"/>
    <w:rsid w:val="00373E3C"/>
    <w:rsid w:val="00373E3F"/>
    <w:rsid w:val="00373E72"/>
    <w:rsid w:val="00373F2E"/>
    <w:rsid w:val="00373F58"/>
    <w:rsid w:val="00373F62"/>
    <w:rsid w:val="00373F97"/>
    <w:rsid w:val="00373FA3"/>
    <w:rsid w:val="00373FC6"/>
    <w:rsid w:val="00373FF7"/>
    <w:rsid w:val="0037402E"/>
    <w:rsid w:val="00374054"/>
    <w:rsid w:val="0037407C"/>
    <w:rsid w:val="003740D0"/>
    <w:rsid w:val="003740E9"/>
    <w:rsid w:val="00374143"/>
    <w:rsid w:val="0037415F"/>
    <w:rsid w:val="003741AF"/>
    <w:rsid w:val="003741B6"/>
    <w:rsid w:val="003741C1"/>
    <w:rsid w:val="003741D3"/>
    <w:rsid w:val="003741E9"/>
    <w:rsid w:val="00374228"/>
    <w:rsid w:val="00374250"/>
    <w:rsid w:val="0037429C"/>
    <w:rsid w:val="003742B0"/>
    <w:rsid w:val="003742BB"/>
    <w:rsid w:val="00374307"/>
    <w:rsid w:val="00374328"/>
    <w:rsid w:val="0037434F"/>
    <w:rsid w:val="00374350"/>
    <w:rsid w:val="003743B2"/>
    <w:rsid w:val="0037441D"/>
    <w:rsid w:val="0037444F"/>
    <w:rsid w:val="0037445A"/>
    <w:rsid w:val="00374466"/>
    <w:rsid w:val="0037447E"/>
    <w:rsid w:val="003744A2"/>
    <w:rsid w:val="003744B5"/>
    <w:rsid w:val="003744E7"/>
    <w:rsid w:val="00374564"/>
    <w:rsid w:val="00374579"/>
    <w:rsid w:val="00374584"/>
    <w:rsid w:val="003745A2"/>
    <w:rsid w:val="00374608"/>
    <w:rsid w:val="0037461F"/>
    <w:rsid w:val="0037462D"/>
    <w:rsid w:val="0037462E"/>
    <w:rsid w:val="00374668"/>
    <w:rsid w:val="00374685"/>
    <w:rsid w:val="003746A9"/>
    <w:rsid w:val="003746D0"/>
    <w:rsid w:val="0037472E"/>
    <w:rsid w:val="003747EF"/>
    <w:rsid w:val="00374868"/>
    <w:rsid w:val="003748D2"/>
    <w:rsid w:val="003748EE"/>
    <w:rsid w:val="0037493D"/>
    <w:rsid w:val="0037493F"/>
    <w:rsid w:val="00374A0C"/>
    <w:rsid w:val="00374A41"/>
    <w:rsid w:val="00374AC9"/>
    <w:rsid w:val="00374B2C"/>
    <w:rsid w:val="00374B60"/>
    <w:rsid w:val="00374B68"/>
    <w:rsid w:val="00374B7D"/>
    <w:rsid w:val="00374B91"/>
    <w:rsid w:val="00374B92"/>
    <w:rsid w:val="00374B96"/>
    <w:rsid w:val="00374C44"/>
    <w:rsid w:val="00374C7D"/>
    <w:rsid w:val="00374C94"/>
    <w:rsid w:val="00374C98"/>
    <w:rsid w:val="00374CAD"/>
    <w:rsid w:val="00374D41"/>
    <w:rsid w:val="00374D8A"/>
    <w:rsid w:val="00374DE1"/>
    <w:rsid w:val="00374DFE"/>
    <w:rsid w:val="00374E7B"/>
    <w:rsid w:val="00374EE3"/>
    <w:rsid w:val="00374F48"/>
    <w:rsid w:val="00374F94"/>
    <w:rsid w:val="00374FD1"/>
    <w:rsid w:val="00375089"/>
    <w:rsid w:val="003750FB"/>
    <w:rsid w:val="00375107"/>
    <w:rsid w:val="0037517B"/>
    <w:rsid w:val="0037519A"/>
    <w:rsid w:val="003751CA"/>
    <w:rsid w:val="003751CB"/>
    <w:rsid w:val="00375219"/>
    <w:rsid w:val="00375224"/>
    <w:rsid w:val="00375297"/>
    <w:rsid w:val="003752AC"/>
    <w:rsid w:val="003752B9"/>
    <w:rsid w:val="003752F2"/>
    <w:rsid w:val="00375303"/>
    <w:rsid w:val="0037538B"/>
    <w:rsid w:val="003753CA"/>
    <w:rsid w:val="003753DE"/>
    <w:rsid w:val="003753F9"/>
    <w:rsid w:val="0037543E"/>
    <w:rsid w:val="00375441"/>
    <w:rsid w:val="00375452"/>
    <w:rsid w:val="003754C7"/>
    <w:rsid w:val="003754DA"/>
    <w:rsid w:val="0037554E"/>
    <w:rsid w:val="00375581"/>
    <w:rsid w:val="003755B0"/>
    <w:rsid w:val="003755D4"/>
    <w:rsid w:val="003755E1"/>
    <w:rsid w:val="003755EC"/>
    <w:rsid w:val="00375601"/>
    <w:rsid w:val="00375652"/>
    <w:rsid w:val="00375680"/>
    <w:rsid w:val="00375689"/>
    <w:rsid w:val="003756A0"/>
    <w:rsid w:val="00375722"/>
    <w:rsid w:val="0037576C"/>
    <w:rsid w:val="00375786"/>
    <w:rsid w:val="003757B8"/>
    <w:rsid w:val="003757DC"/>
    <w:rsid w:val="003757F3"/>
    <w:rsid w:val="00375818"/>
    <w:rsid w:val="00375832"/>
    <w:rsid w:val="0037585B"/>
    <w:rsid w:val="00375880"/>
    <w:rsid w:val="00375897"/>
    <w:rsid w:val="003758ED"/>
    <w:rsid w:val="00375909"/>
    <w:rsid w:val="00375975"/>
    <w:rsid w:val="0037599C"/>
    <w:rsid w:val="003759AA"/>
    <w:rsid w:val="003759B7"/>
    <w:rsid w:val="003759DA"/>
    <w:rsid w:val="00375A52"/>
    <w:rsid w:val="00375A60"/>
    <w:rsid w:val="00375A64"/>
    <w:rsid w:val="00375A66"/>
    <w:rsid w:val="00375A86"/>
    <w:rsid w:val="00375AE3"/>
    <w:rsid w:val="00375B41"/>
    <w:rsid w:val="00375B46"/>
    <w:rsid w:val="00375B50"/>
    <w:rsid w:val="00375B67"/>
    <w:rsid w:val="00375C8D"/>
    <w:rsid w:val="00375CA0"/>
    <w:rsid w:val="00375D3B"/>
    <w:rsid w:val="00375D44"/>
    <w:rsid w:val="00375D53"/>
    <w:rsid w:val="00375D69"/>
    <w:rsid w:val="00375DE0"/>
    <w:rsid w:val="00375E08"/>
    <w:rsid w:val="00375E0C"/>
    <w:rsid w:val="00375E2A"/>
    <w:rsid w:val="00375E6E"/>
    <w:rsid w:val="00375EAD"/>
    <w:rsid w:val="00375ECA"/>
    <w:rsid w:val="00375EDB"/>
    <w:rsid w:val="00375F17"/>
    <w:rsid w:val="00375F42"/>
    <w:rsid w:val="00375F75"/>
    <w:rsid w:val="00375F85"/>
    <w:rsid w:val="00375F92"/>
    <w:rsid w:val="00375FA0"/>
    <w:rsid w:val="00375FAD"/>
    <w:rsid w:val="00375FB9"/>
    <w:rsid w:val="0037600F"/>
    <w:rsid w:val="00376064"/>
    <w:rsid w:val="00376067"/>
    <w:rsid w:val="003760A6"/>
    <w:rsid w:val="003760E7"/>
    <w:rsid w:val="003760FB"/>
    <w:rsid w:val="003761AA"/>
    <w:rsid w:val="003761FE"/>
    <w:rsid w:val="003762A4"/>
    <w:rsid w:val="003762A7"/>
    <w:rsid w:val="00376315"/>
    <w:rsid w:val="0037633A"/>
    <w:rsid w:val="00376358"/>
    <w:rsid w:val="00376373"/>
    <w:rsid w:val="003763A3"/>
    <w:rsid w:val="003763CA"/>
    <w:rsid w:val="00376407"/>
    <w:rsid w:val="00376420"/>
    <w:rsid w:val="003764B1"/>
    <w:rsid w:val="00376538"/>
    <w:rsid w:val="00376551"/>
    <w:rsid w:val="00376583"/>
    <w:rsid w:val="003765B7"/>
    <w:rsid w:val="003765C5"/>
    <w:rsid w:val="003765E4"/>
    <w:rsid w:val="003765EC"/>
    <w:rsid w:val="003765EF"/>
    <w:rsid w:val="00376610"/>
    <w:rsid w:val="00376685"/>
    <w:rsid w:val="0037669B"/>
    <w:rsid w:val="003766A3"/>
    <w:rsid w:val="003766CA"/>
    <w:rsid w:val="003766D7"/>
    <w:rsid w:val="003766E6"/>
    <w:rsid w:val="00376709"/>
    <w:rsid w:val="00376712"/>
    <w:rsid w:val="00376759"/>
    <w:rsid w:val="003767A4"/>
    <w:rsid w:val="003767BC"/>
    <w:rsid w:val="003767E1"/>
    <w:rsid w:val="003767FC"/>
    <w:rsid w:val="00376804"/>
    <w:rsid w:val="00376819"/>
    <w:rsid w:val="0037684A"/>
    <w:rsid w:val="0037684B"/>
    <w:rsid w:val="00376851"/>
    <w:rsid w:val="0037688C"/>
    <w:rsid w:val="0037689B"/>
    <w:rsid w:val="0037693B"/>
    <w:rsid w:val="0037694F"/>
    <w:rsid w:val="00376952"/>
    <w:rsid w:val="00376965"/>
    <w:rsid w:val="00376990"/>
    <w:rsid w:val="00376994"/>
    <w:rsid w:val="003769A4"/>
    <w:rsid w:val="003769A9"/>
    <w:rsid w:val="003769DC"/>
    <w:rsid w:val="00376A06"/>
    <w:rsid w:val="00376A28"/>
    <w:rsid w:val="00376A70"/>
    <w:rsid w:val="00376AC8"/>
    <w:rsid w:val="00376ADE"/>
    <w:rsid w:val="00376B3A"/>
    <w:rsid w:val="00376BAA"/>
    <w:rsid w:val="00376BAD"/>
    <w:rsid w:val="00376C26"/>
    <w:rsid w:val="00376C46"/>
    <w:rsid w:val="00376C98"/>
    <w:rsid w:val="00376E00"/>
    <w:rsid w:val="00376E41"/>
    <w:rsid w:val="00376EB4"/>
    <w:rsid w:val="00376ED2"/>
    <w:rsid w:val="00376EDD"/>
    <w:rsid w:val="00376EDE"/>
    <w:rsid w:val="00376F68"/>
    <w:rsid w:val="00376F9E"/>
    <w:rsid w:val="0037705F"/>
    <w:rsid w:val="00377072"/>
    <w:rsid w:val="00377082"/>
    <w:rsid w:val="0037708C"/>
    <w:rsid w:val="003770F0"/>
    <w:rsid w:val="003770FF"/>
    <w:rsid w:val="00377148"/>
    <w:rsid w:val="00377157"/>
    <w:rsid w:val="00377170"/>
    <w:rsid w:val="003771BD"/>
    <w:rsid w:val="0037720F"/>
    <w:rsid w:val="00377210"/>
    <w:rsid w:val="00377216"/>
    <w:rsid w:val="00377278"/>
    <w:rsid w:val="003772DA"/>
    <w:rsid w:val="003772E2"/>
    <w:rsid w:val="003772F6"/>
    <w:rsid w:val="0037735F"/>
    <w:rsid w:val="0037738E"/>
    <w:rsid w:val="003773D5"/>
    <w:rsid w:val="003773D7"/>
    <w:rsid w:val="0037740F"/>
    <w:rsid w:val="00377474"/>
    <w:rsid w:val="00377479"/>
    <w:rsid w:val="0037748F"/>
    <w:rsid w:val="003774E6"/>
    <w:rsid w:val="003774FF"/>
    <w:rsid w:val="00377535"/>
    <w:rsid w:val="00377566"/>
    <w:rsid w:val="00377579"/>
    <w:rsid w:val="0037757B"/>
    <w:rsid w:val="00377589"/>
    <w:rsid w:val="00377595"/>
    <w:rsid w:val="003775B0"/>
    <w:rsid w:val="003775DC"/>
    <w:rsid w:val="00377655"/>
    <w:rsid w:val="003776DC"/>
    <w:rsid w:val="003776E2"/>
    <w:rsid w:val="003776E6"/>
    <w:rsid w:val="003776FD"/>
    <w:rsid w:val="00377738"/>
    <w:rsid w:val="0037775B"/>
    <w:rsid w:val="0037782F"/>
    <w:rsid w:val="0037787E"/>
    <w:rsid w:val="0037789B"/>
    <w:rsid w:val="003778D4"/>
    <w:rsid w:val="003778EF"/>
    <w:rsid w:val="00377960"/>
    <w:rsid w:val="003779B9"/>
    <w:rsid w:val="003779D0"/>
    <w:rsid w:val="00377A61"/>
    <w:rsid w:val="00377AF4"/>
    <w:rsid w:val="00377B2F"/>
    <w:rsid w:val="00377B43"/>
    <w:rsid w:val="00377B6E"/>
    <w:rsid w:val="00377BC3"/>
    <w:rsid w:val="00377BC4"/>
    <w:rsid w:val="00377BFE"/>
    <w:rsid w:val="00377C13"/>
    <w:rsid w:val="00377C25"/>
    <w:rsid w:val="00377C4D"/>
    <w:rsid w:val="00377C64"/>
    <w:rsid w:val="00377CC7"/>
    <w:rsid w:val="00377CE5"/>
    <w:rsid w:val="00377D11"/>
    <w:rsid w:val="00377D1B"/>
    <w:rsid w:val="00377D50"/>
    <w:rsid w:val="00377DDA"/>
    <w:rsid w:val="00377E0D"/>
    <w:rsid w:val="00377E1D"/>
    <w:rsid w:val="00377E3F"/>
    <w:rsid w:val="00377E5A"/>
    <w:rsid w:val="00377EBE"/>
    <w:rsid w:val="00377EFC"/>
    <w:rsid w:val="00377F34"/>
    <w:rsid w:val="00377F6B"/>
    <w:rsid w:val="00377FD9"/>
    <w:rsid w:val="00377FEF"/>
    <w:rsid w:val="00380016"/>
    <w:rsid w:val="003800B4"/>
    <w:rsid w:val="003800E1"/>
    <w:rsid w:val="00380107"/>
    <w:rsid w:val="00380146"/>
    <w:rsid w:val="00380167"/>
    <w:rsid w:val="00380179"/>
    <w:rsid w:val="00380219"/>
    <w:rsid w:val="0038021A"/>
    <w:rsid w:val="0038035D"/>
    <w:rsid w:val="00380392"/>
    <w:rsid w:val="003803E6"/>
    <w:rsid w:val="003803EB"/>
    <w:rsid w:val="0038043C"/>
    <w:rsid w:val="00380442"/>
    <w:rsid w:val="0038048D"/>
    <w:rsid w:val="003804B8"/>
    <w:rsid w:val="00380520"/>
    <w:rsid w:val="00380535"/>
    <w:rsid w:val="0038054F"/>
    <w:rsid w:val="00380566"/>
    <w:rsid w:val="003805AC"/>
    <w:rsid w:val="003805B6"/>
    <w:rsid w:val="003805BC"/>
    <w:rsid w:val="003805FB"/>
    <w:rsid w:val="0038060B"/>
    <w:rsid w:val="00380627"/>
    <w:rsid w:val="0038063C"/>
    <w:rsid w:val="0038065E"/>
    <w:rsid w:val="003806BD"/>
    <w:rsid w:val="003806C5"/>
    <w:rsid w:val="0038070C"/>
    <w:rsid w:val="0038074B"/>
    <w:rsid w:val="00380750"/>
    <w:rsid w:val="00380751"/>
    <w:rsid w:val="00380763"/>
    <w:rsid w:val="0038077A"/>
    <w:rsid w:val="00380793"/>
    <w:rsid w:val="00380795"/>
    <w:rsid w:val="00380813"/>
    <w:rsid w:val="00380847"/>
    <w:rsid w:val="0038085B"/>
    <w:rsid w:val="00380877"/>
    <w:rsid w:val="003808F8"/>
    <w:rsid w:val="0038091A"/>
    <w:rsid w:val="00380926"/>
    <w:rsid w:val="00380967"/>
    <w:rsid w:val="0038098F"/>
    <w:rsid w:val="003809C3"/>
    <w:rsid w:val="003809D2"/>
    <w:rsid w:val="003809E9"/>
    <w:rsid w:val="00380A18"/>
    <w:rsid w:val="00380B22"/>
    <w:rsid w:val="00380B47"/>
    <w:rsid w:val="00380B55"/>
    <w:rsid w:val="00380B80"/>
    <w:rsid w:val="00380BBF"/>
    <w:rsid w:val="00380C0B"/>
    <w:rsid w:val="00380C28"/>
    <w:rsid w:val="00380C2F"/>
    <w:rsid w:val="00380C33"/>
    <w:rsid w:val="00380C34"/>
    <w:rsid w:val="00380C4A"/>
    <w:rsid w:val="00380CEF"/>
    <w:rsid w:val="00380D0B"/>
    <w:rsid w:val="00380D17"/>
    <w:rsid w:val="00380D2F"/>
    <w:rsid w:val="00380D37"/>
    <w:rsid w:val="00380D8A"/>
    <w:rsid w:val="00380DEF"/>
    <w:rsid w:val="00380E1B"/>
    <w:rsid w:val="00380E2D"/>
    <w:rsid w:val="00380E59"/>
    <w:rsid w:val="00380E68"/>
    <w:rsid w:val="00380EC5"/>
    <w:rsid w:val="00380ED9"/>
    <w:rsid w:val="00380EDF"/>
    <w:rsid w:val="00380EE7"/>
    <w:rsid w:val="00380EE9"/>
    <w:rsid w:val="00380EEF"/>
    <w:rsid w:val="00380F1D"/>
    <w:rsid w:val="00380F29"/>
    <w:rsid w:val="00380F53"/>
    <w:rsid w:val="00380F58"/>
    <w:rsid w:val="00381071"/>
    <w:rsid w:val="003810CA"/>
    <w:rsid w:val="0038111E"/>
    <w:rsid w:val="0038112F"/>
    <w:rsid w:val="00381131"/>
    <w:rsid w:val="00381144"/>
    <w:rsid w:val="00381189"/>
    <w:rsid w:val="003811C2"/>
    <w:rsid w:val="003811DB"/>
    <w:rsid w:val="003811F1"/>
    <w:rsid w:val="00381207"/>
    <w:rsid w:val="00381238"/>
    <w:rsid w:val="00381255"/>
    <w:rsid w:val="003812CE"/>
    <w:rsid w:val="003812D0"/>
    <w:rsid w:val="003812FB"/>
    <w:rsid w:val="0038133D"/>
    <w:rsid w:val="0038134E"/>
    <w:rsid w:val="00381370"/>
    <w:rsid w:val="00381474"/>
    <w:rsid w:val="00381481"/>
    <w:rsid w:val="00381496"/>
    <w:rsid w:val="003814AC"/>
    <w:rsid w:val="003814AD"/>
    <w:rsid w:val="003814DF"/>
    <w:rsid w:val="003814F4"/>
    <w:rsid w:val="00381568"/>
    <w:rsid w:val="00381594"/>
    <w:rsid w:val="003815C1"/>
    <w:rsid w:val="003815CF"/>
    <w:rsid w:val="003815D2"/>
    <w:rsid w:val="003815F9"/>
    <w:rsid w:val="0038160A"/>
    <w:rsid w:val="00381630"/>
    <w:rsid w:val="0038169E"/>
    <w:rsid w:val="003816A0"/>
    <w:rsid w:val="003816D3"/>
    <w:rsid w:val="003816D5"/>
    <w:rsid w:val="003816DE"/>
    <w:rsid w:val="003816FF"/>
    <w:rsid w:val="00381725"/>
    <w:rsid w:val="0038177A"/>
    <w:rsid w:val="00381786"/>
    <w:rsid w:val="003817B1"/>
    <w:rsid w:val="003817B6"/>
    <w:rsid w:val="003817CA"/>
    <w:rsid w:val="003817E5"/>
    <w:rsid w:val="0038180E"/>
    <w:rsid w:val="0038182A"/>
    <w:rsid w:val="00381845"/>
    <w:rsid w:val="00381899"/>
    <w:rsid w:val="003818C0"/>
    <w:rsid w:val="003818F2"/>
    <w:rsid w:val="00381942"/>
    <w:rsid w:val="00381982"/>
    <w:rsid w:val="00381A5E"/>
    <w:rsid w:val="00381A6C"/>
    <w:rsid w:val="00381AB4"/>
    <w:rsid w:val="00381ADE"/>
    <w:rsid w:val="00381B01"/>
    <w:rsid w:val="00381B2E"/>
    <w:rsid w:val="00381BE8"/>
    <w:rsid w:val="00381BF1"/>
    <w:rsid w:val="00381C19"/>
    <w:rsid w:val="00381C4F"/>
    <w:rsid w:val="00381C5A"/>
    <w:rsid w:val="00381C64"/>
    <w:rsid w:val="00381C6E"/>
    <w:rsid w:val="00381C8B"/>
    <w:rsid w:val="00381CA2"/>
    <w:rsid w:val="00381CD8"/>
    <w:rsid w:val="00381CF8"/>
    <w:rsid w:val="00381D21"/>
    <w:rsid w:val="00381D3F"/>
    <w:rsid w:val="00381D40"/>
    <w:rsid w:val="00381DAA"/>
    <w:rsid w:val="00381DE7"/>
    <w:rsid w:val="00381E52"/>
    <w:rsid w:val="00381ED3"/>
    <w:rsid w:val="00381ED9"/>
    <w:rsid w:val="00381EE8"/>
    <w:rsid w:val="00381F08"/>
    <w:rsid w:val="00381F13"/>
    <w:rsid w:val="00381F20"/>
    <w:rsid w:val="00381F7D"/>
    <w:rsid w:val="00381FC6"/>
    <w:rsid w:val="00381FFD"/>
    <w:rsid w:val="00382013"/>
    <w:rsid w:val="00382048"/>
    <w:rsid w:val="00382111"/>
    <w:rsid w:val="00382132"/>
    <w:rsid w:val="00382146"/>
    <w:rsid w:val="0038214C"/>
    <w:rsid w:val="00382162"/>
    <w:rsid w:val="00382167"/>
    <w:rsid w:val="0038216A"/>
    <w:rsid w:val="00382172"/>
    <w:rsid w:val="003821D3"/>
    <w:rsid w:val="003821DD"/>
    <w:rsid w:val="003821E5"/>
    <w:rsid w:val="00382224"/>
    <w:rsid w:val="00382294"/>
    <w:rsid w:val="00382296"/>
    <w:rsid w:val="00382335"/>
    <w:rsid w:val="0038239F"/>
    <w:rsid w:val="003823B3"/>
    <w:rsid w:val="003823E6"/>
    <w:rsid w:val="0038240B"/>
    <w:rsid w:val="00382426"/>
    <w:rsid w:val="0038249D"/>
    <w:rsid w:val="003824CA"/>
    <w:rsid w:val="00382531"/>
    <w:rsid w:val="003825EC"/>
    <w:rsid w:val="00382632"/>
    <w:rsid w:val="0038269E"/>
    <w:rsid w:val="003826A8"/>
    <w:rsid w:val="003826C2"/>
    <w:rsid w:val="00382726"/>
    <w:rsid w:val="0038273B"/>
    <w:rsid w:val="0038273F"/>
    <w:rsid w:val="00382757"/>
    <w:rsid w:val="0038276F"/>
    <w:rsid w:val="00382809"/>
    <w:rsid w:val="0038282B"/>
    <w:rsid w:val="0038285C"/>
    <w:rsid w:val="0038289E"/>
    <w:rsid w:val="00382966"/>
    <w:rsid w:val="00382989"/>
    <w:rsid w:val="003829DE"/>
    <w:rsid w:val="00382A25"/>
    <w:rsid w:val="00382A65"/>
    <w:rsid w:val="00382B61"/>
    <w:rsid w:val="00382B6C"/>
    <w:rsid w:val="00382B8B"/>
    <w:rsid w:val="00382BA0"/>
    <w:rsid w:val="00382BD6"/>
    <w:rsid w:val="00382C88"/>
    <w:rsid w:val="00382CCF"/>
    <w:rsid w:val="00382D10"/>
    <w:rsid w:val="00382D16"/>
    <w:rsid w:val="00382D57"/>
    <w:rsid w:val="00382DA4"/>
    <w:rsid w:val="00382DB3"/>
    <w:rsid w:val="00382DC5"/>
    <w:rsid w:val="00382DF4"/>
    <w:rsid w:val="00382E3A"/>
    <w:rsid w:val="00382E5C"/>
    <w:rsid w:val="00382E62"/>
    <w:rsid w:val="00382E9A"/>
    <w:rsid w:val="00382F47"/>
    <w:rsid w:val="00382F49"/>
    <w:rsid w:val="00382F67"/>
    <w:rsid w:val="00382FAF"/>
    <w:rsid w:val="00382FD3"/>
    <w:rsid w:val="0038300E"/>
    <w:rsid w:val="0038307D"/>
    <w:rsid w:val="0038308B"/>
    <w:rsid w:val="003830BB"/>
    <w:rsid w:val="003830C4"/>
    <w:rsid w:val="003830EE"/>
    <w:rsid w:val="0038310E"/>
    <w:rsid w:val="00383140"/>
    <w:rsid w:val="00383223"/>
    <w:rsid w:val="0038324F"/>
    <w:rsid w:val="003832D8"/>
    <w:rsid w:val="00383395"/>
    <w:rsid w:val="003833A4"/>
    <w:rsid w:val="003833A6"/>
    <w:rsid w:val="003833D9"/>
    <w:rsid w:val="003833EC"/>
    <w:rsid w:val="0038342B"/>
    <w:rsid w:val="00383466"/>
    <w:rsid w:val="0038351C"/>
    <w:rsid w:val="0038351D"/>
    <w:rsid w:val="0038352D"/>
    <w:rsid w:val="0038352E"/>
    <w:rsid w:val="0038353D"/>
    <w:rsid w:val="0038359E"/>
    <w:rsid w:val="003835D6"/>
    <w:rsid w:val="00383612"/>
    <w:rsid w:val="00383623"/>
    <w:rsid w:val="0038362C"/>
    <w:rsid w:val="00383649"/>
    <w:rsid w:val="00383654"/>
    <w:rsid w:val="0038367D"/>
    <w:rsid w:val="003836C0"/>
    <w:rsid w:val="003836C6"/>
    <w:rsid w:val="003836F6"/>
    <w:rsid w:val="0038371A"/>
    <w:rsid w:val="00383733"/>
    <w:rsid w:val="0038374B"/>
    <w:rsid w:val="0038375B"/>
    <w:rsid w:val="003837E0"/>
    <w:rsid w:val="0038382C"/>
    <w:rsid w:val="0038391D"/>
    <w:rsid w:val="0038392E"/>
    <w:rsid w:val="0038396E"/>
    <w:rsid w:val="00383989"/>
    <w:rsid w:val="00383993"/>
    <w:rsid w:val="003839AA"/>
    <w:rsid w:val="003839CC"/>
    <w:rsid w:val="003839EE"/>
    <w:rsid w:val="003839F3"/>
    <w:rsid w:val="00383A02"/>
    <w:rsid w:val="00383A39"/>
    <w:rsid w:val="00383B0A"/>
    <w:rsid w:val="00383B70"/>
    <w:rsid w:val="00383B83"/>
    <w:rsid w:val="00383BD5"/>
    <w:rsid w:val="00383BDA"/>
    <w:rsid w:val="00383C88"/>
    <w:rsid w:val="00383C9B"/>
    <w:rsid w:val="00383CA8"/>
    <w:rsid w:val="00383DB8"/>
    <w:rsid w:val="00383DE8"/>
    <w:rsid w:val="00383E3C"/>
    <w:rsid w:val="00383E60"/>
    <w:rsid w:val="00383F38"/>
    <w:rsid w:val="00383F64"/>
    <w:rsid w:val="00383F65"/>
    <w:rsid w:val="00383F6F"/>
    <w:rsid w:val="00383F98"/>
    <w:rsid w:val="00383FAB"/>
    <w:rsid w:val="00383FFF"/>
    <w:rsid w:val="00384001"/>
    <w:rsid w:val="00384092"/>
    <w:rsid w:val="003840B9"/>
    <w:rsid w:val="003840C7"/>
    <w:rsid w:val="003840E4"/>
    <w:rsid w:val="003840E7"/>
    <w:rsid w:val="003841DF"/>
    <w:rsid w:val="003841FC"/>
    <w:rsid w:val="0038427F"/>
    <w:rsid w:val="00384288"/>
    <w:rsid w:val="003842AB"/>
    <w:rsid w:val="003842ED"/>
    <w:rsid w:val="00384311"/>
    <w:rsid w:val="00384315"/>
    <w:rsid w:val="0038438B"/>
    <w:rsid w:val="003843B8"/>
    <w:rsid w:val="003843C9"/>
    <w:rsid w:val="00384406"/>
    <w:rsid w:val="0038440F"/>
    <w:rsid w:val="00384435"/>
    <w:rsid w:val="00384473"/>
    <w:rsid w:val="003844AD"/>
    <w:rsid w:val="003844B8"/>
    <w:rsid w:val="003844BB"/>
    <w:rsid w:val="003844C1"/>
    <w:rsid w:val="003844CA"/>
    <w:rsid w:val="00384510"/>
    <w:rsid w:val="00384513"/>
    <w:rsid w:val="0038451C"/>
    <w:rsid w:val="0038454F"/>
    <w:rsid w:val="00384572"/>
    <w:rsid w:val="00384585"/>
    <w:rsid w:val="003845AD"/>
    <w:rsid w:val="003845DE"/>
    <w:rsid w:val="003845F8"/>
    <w:rsid w:val="0038468B"/>
    <w:rsid w:val="00384736"/>
    <w:rsid w:val="0038474F"/>
    <w:rsid w:val="0038478F"/>
    <w:rsid w:val="003847A6"/>
    <w:rsid w:val="003848D1"/>
    <w:rsid w:val="003848D4"/>
    <w:rsid w:val="0038496D"/>
    <w:rsid w:val="00384993"/>
    <w:rsid w:val="00384AAE"/>
    <w:rsid w:val="00384AD0"/>
    <w:rsid w:val="00384B1D"/>
    <w:rsid w:val="00384B42"/>
    <w:rsid w:val="00384B96"/>
    <w:rsid w:val="00384BD7"/>
    <w:rsid w:val="00384BDD"/>
    <w:rsid w:val="00384BE3"/>
    <w:rsid w:val="00384C00"/>
    <w:rsid w:val="00384C07"/>
    <w:rsid w:val="00384C0C"/>
    <w:rsid w:val="00384C2D"/>
    <w:rsid w:val="00384C34"/>
    <w:rsid w:val="00384C47"/>
    <w:rsid w:val="00384C50"/>
    <w:rsid w:val="00384C60"/>
    <w:rsid w:val="00384C84"/>
    <w:rsid w:val="00384C96"/>
    <w:rsid w:val="00384CE5"/>
    <w:rsid w:val="00384CE9"/>
    <w:rsid w:val="00384D8C"/>
    <w:rsid w:val="00384DA3"/>
    <w:rsid w:val="00384DB4"/>
    <w:rsid w:val="00384DF6"/>
    <w:rsid w:val="00384E55"/>
    <w:rsid w:val="00384E63"/>
    <w:rsid w:val="00384E74"/>
    <w:rsid w:val="00384EAF"/>
    <w:rsid w:val="00384ED1"/>
    <w:rsid w:val="00384F29"/>
    <w:rsid w:val="00384F5C"/>
    <w:rsid w:val="00384F9B"/>
    <w:rsid w:val="00384FAB"/>
    <w:rsid w:val="00384FB6"/>
    <w:rsid w:val="0038506C"/>
    <w:rsid w:val="003850AD"/>
    <w:rsid w:val="003850C3"/>
    <w:rsid w:val="003850D9"/>
    <w:rsid w:val="0038513C"/>
    <w:rsid w:val="003851DF"/>
    <w:rsid w:val="00385212"/>
    <w:rsid w:val="0038522A"/>
    <w:rsid w:val="00385245"/>
    <w:rsid w:val="00385264"/>
    <w:rsid w:val="003852A6"/>
    <w:rsid w:val="003852D8"/>
    <w:rsid w:val="003852DF"/>
    <w:rsid w:val="003853C9"/>
    <w:rsid w:val="00385468"/>
    <w:rsid w:val="00385477"/>
    <w:rsid w:val="00385485"/>
    <w:rsid w:val="003854A6"/>
    <w:rsid w:val="003854DE"/>
    <w:rsid w:val="00385555"/>
    <w:rsid w:val="0038557B"/>
    <w:rsid w:val="00385587"/>
    <w:rsid w:val="00385625"/>
    <w:rsid w:val="00385667"/>
    <w:rsid w:val="0038571D"/>
    <w:rsid w:val="00385763"/>
    <w:rsid w:val="00385778"/>
    <w:rsid w:val="0038577C"/>
    <w:rsid w:val="00385787"/>
    <w:rsid w:val="00385794"/>
    <w:rsid w:val="0038582E"/>
    <w:rsid w:val="00385832"/>
    <w:rsid w:val="00385845"/>
    <w:rsid w:val="003858A2"/>
    <w:rsid w:val="003858B2"/>
    <w:rsid w:val="003858FC"/>
    <w:rsid w:val="00385954"/>
    <w:rsid w:val="0038595C"/>
    <w:rsid w:val="0038598E"/>
    <w:rsid w:val="00385A0A"/>
    <w:rsid w:val="00385A15"/>
    <w:rsid w:val="00385A79"/>
    <w:rsid w:val="00385A81"/>
    <w:rsid w:val="00385A82"/>
    <w:rsid w:val="00385A9A"/>
    <w:rsid w:val="00385AA7"/>
    <w:rsid w:val="00385AC7"/>
    <w:rsid w:val="00385AFD"/>
    <w:rsid w:val="00385BFA"/>
    <w:rsid w:val="00385BFF"/>
    <w:rsid w:val="00385C14"/>
    <w:rsid w:val="00385C5F"/>
    <w:rsid w:val="00385C60"/>
    <w:rsid w:val="00385C6E"/>
    <w:rsid w:val="00385C6F"/>
    <w:rsid w:val="00385C7D"/>
    <w:rsid w:val="00385C80"/>
    <w:rsid w:val="00385CA1"/>
    <w:rsid w:val="00385CAE"/>
    <w:rsid w:val="00385CE4"/>
    <w:rsid w:val="00385D8F"/>
    <w:rsid w:val="00385DB8"/>
    <w:rsid w:val="00385DD3"/>
    <w:rsid w:val="00385DF0"/>
    <w:rsid w:val="00385E5D"/>
    <w:rsid w:val="00385E65"/>
    <w:rsid w:val="00385F0D"/>
    <w:rsid w:val="00385F2E"/>
    <w:rsid w:val="00385FA4"/>
    <w:rsid w:val="00385FD1"/>
    <w:rsid w:val="0038601E"/>
    <w:rsid w:val="0038608F"/>
    <w:rsid w:val="003860B3"/>
    <w:rsid w:val="003860F5"/>
    <w:rsid w:val="0038610D"/>
    <w:rsid w:val="0038612A"/>
    <w:rsid w:val="0038615A"/>
    <w:rsid w:val="003861C6"/>
    <w:rsid w:val="003861E3"/>
    <w:rsid w:val="003861F7"/>
    <w:rsid w:val="00386211"/>
    <w:rsid w:val="00386266"/>
    <w:rsid w:val="0038638B"/>
    <w:rsid w:val="003863BA"/>
    <w:rsid w:val="003863C8"/>
    <w:rsid w:val="003863EE"/>
    <w:rsid w:val="003863F7"/>
    <w:rsid w:val="00386403"/>
    <w:rsid w:val="00386444"/>
    <w:rsid w:val="0038646C"/>
    <w:rsid w:val="003864A0"/>
    <w:rsid w:val="003864CA"/>
    <w:rsid w:val="003864DB"/>
    <w:rsid w:val="003864DC"/>
    <w:rsid w:val="00386580"/>
    <w:rsid w:val="00386589"/>
    <w:rsid w:val="003865F5"/>
    <w:rsid w:val="0038666A"/>
    <w:rsid w:val="00386696"/>
    <w:rsid w:val="0038669E"/>
    <w:rsid w:val="003866FC"/>
    <w:rsid w:val="003867E2"/>
    <w:rsid w:val="00386894"/>
    <w:rsid w:val="003868C4"/>
    <w:rsid w:val="00386910"/>
    <w:rsid w:val="00386933"/>
    <w:rsid w:val="0038695C"/>
    <w:rsid w:val="00386963"/>
    <w:rsid w:val="003869C4"/>
    <w:rsid w:val="00386A4B"/>
    <w:rsid w:val="00386A53"/>
    <w:rsid w:val="00386A81"/>
    <w:rsid w:val="00386A90"/>
    <w:rsid w:val="00386AC9"/>
    <w:rsid w:val="00386AD0"/>
    <w:rsid w:val="00386AFF"/>
    <w:rsid w:val="00386B15"/>
    <w:rsid w:val="00386B47"/>
    <w:rsid w:val="00386BF8"/>
    <w:rsid w:val="00386C1F"/>
    <w:rsid w:val="00386C52"/>
    <w:rsid w:val="00386C5F"/>
    <w:rsid w:val="00386C84"/>
    <w:rsid w:val="00386CD5"/>
    <w:rsid w:val="00386D18"/>
    <w:rsid w:val="00386D39"/>
    <w:rsid w:val="00386D3C"/>
    <w:rsid w:val="00386DF5"/>
    <w:rsid w:val="00386E05"/>
    <w:rsid w:val="00386E09"/>
    <w:rsid w:val="00386E1A"/>
    <w:rsid w:val="00386E7F"/>
    <w:rsid w:val="00386E9C"/>
    <w:rsid w:val="00386EB4"/>
    <w:rsid w:val="00386EBC"/>
    <w:rsid w:val="00386EE6"/>
    <w:rsid w:val="00386F02"/>
    <w:rsid w:val="00386F3D"/>
    <w:rsid w:val="00386F8E"/>
    <w:rsid w:val="00386FAC"/>
    <w:rsid w:val="00386FED"/>
    <w:rsid w:val="0038702B"/>
    <w:rsid w:val="00387071"/>
    <w:rsid w:val="00387145"/>
    <w:rsid w:val="00387149"/>
    <w:rsid w:val="00387155"/>
    <w:rsid w:val="003871DB"/>
    <w:rsid w:val="0038720C"/>
    <w:rsid w:val="003872ED"/>
    <w:rsid w:val="00387338"/>
    <w:rsid w:val="00387340"/>
    <w:rsid w:val="00387359"/>
    <w:rsid w:val="003873A4"/>
    <w:rsid w:val="0038741B"/>
    <w:rsid w:val="0038743D"/>
    <w:rsid w:val="003874DD"/>
    <w:rsid w:val="00387543"/>
    <w:rsid w:val="00387580"/>
    <w:rsid w:val="00387588"/>
    <w:rsid w:val="003875C0"/>
    <w:rsid w:val="00387625"/>
    <w:rsid w:val="00387676"/>
    <w:rsid w:val="003876ED"/>
    <w:rsid w:val="00387709"/>
    <w:rsid w:val="0038771F"/>
    <w:rsid w:val="0038776E"/>
    <w:rsid w:val="00387775"/>
    <w:rsid w:val="003877CC"/>
    <w:rsid w:val="003877FB"/>
    <w:rsid w:val="00387848"/>
    <w:rsid w:val="0038784D"/>
    <w:rsid w:val="00387852"/>
    <w:rsid w:val="00387914"/>
    <w:rsid w:val="00387940"/>
    <w:rsid w:val="0038794D"/>
    <w:rsid w:val="0038797B"/>
    <w:rsid w:val="003879DB"/>
    <w:rsid w:val="00387A2F"/>
    <w:rsid w:val="00387A30"/>
    <w:rsid w:val="00387A71"/>
    <w:rsid w:val="00387A89"/>
    <w:rsid w:val="00387A8B"/>
    <w:rsid w:val="00387ABD"/>
    <w:rsid w:val="00387AE6"/>
    <w:rsid w:val="00387B1F"/>
    <w:rsid w:val="00387B61"/>
    <w:rsid w:val="00387B86"/>
    <w:rsid w:val="00387BA3"/>
    <w:rsid w:val="00387BD3"/>
    <w:rsid w:val="00387BFE"/>
    <w:rsid w:val="00387C24"/>
    <w:rsid w:val="00387C38"/>
    <w:rsid w:val="00387C66"/>
    <w:rsid w:val="00387CD2"/>
    <w:rsid w:val="00387CE1"/>
    <w:rsid w:val="00387CF3"/>
    <w:rsid w:val="00387D06"/>
    <w:rsid w:val="00387D39"/>
    <w:rsid w:val="00387D63"/>
    <w:rsid w:val="00387D6D"/>
    <w:rsid w:val="00387D7B"/>
    <w:rsid w:val="00387D94"/>
    <w:rsid w:val="00387DCA"/>
    <w:rsid w:val="00387DEF"/>
    <w:rsid w:val="00387DF1"/>
    <w:rsid w:val="00387E21"/>
    <w:rsid w:val="00387E3E"/>
    <w:rsid w:val="00387F01"/>
    <w:rsid w:val="00387F6C"/>
    <w:rsid w:val="00387FCB"/>
    <w:rsid w:val="00390002"/>
    <w:rsid w:val="00390009"/>
    <w:rsid w:val="0039003D"/>
    <w:rsid w:val="0039009D"/>
    <w:rsid w:val="00390110"/>
    <w:rsid w:val="0039012C"/>
    <w:rsid w:val="0039012E"/>
    <w:rsid w:val="00390131"/>
    <w:rsid w:val="00390132"/>
    <w:rsid w:val="00390161"/>
    <w:rsid w:val="00390173"/>
    <w:rsid w:val="003901E4"/>
    <w:rsid w:val="003901E8"/>
    <w:rsid w:val="003901EF"/>
    <w:rsid w:val="00390206"/>
    <w:rsid w:val="0039021B"/>
    <w:rsid w:val="0039022B"/>
    <w:rsid w:val="00390230"/>
    <w:rsid w:val="00390236"/>
    <w:rsid w:val="00390266"/>
    <w:rsid w:val="003902C8"/>
    <w:rsid w:val="0039036F"/>
    <w:rsid w:val="0039038B"/>
    <w:rsid w:val="003903AA"/>
    <w:rsid w:val="00390409"/>
    <w:rsid w:val="00390411"/>
    <w:rsid w:val="0039042B"/>
    <w:rsid w:val="00390447"/>
    <w:rsid w:val="00390454"/>
    <w:rsid w:val="00390464"/>
    <w:rsid w:val="00390465"/>
    <w:rsid w:val="003904A7"/>
    <w:rsid w:val="003904DA"/>
    <w:rsid w:val="003904DB"/>
    <w:rsid w:val="003904F6"/>
    <w:rsid w:val="00390541"/>
    <w:rsid w:val="00390558"/>
    <w:rsid w:val="003905BF"/>
    <w:rsid w:val="0039061B"/>
    <w:rsid w:val="0039064A"/>
    <w:rsid w:val="00390697"/>
    <w:rsid w:val="00390732"/>
    <w:rsid w:val="0039073B"/>
    <w:rsid w:val="00390757"/>
    <w:rsid w:val="00390788"/>
    <w:rsid w:val="003907D6"/>
    <w:rsid w:val="0039081A"/>
    <w:rsid w:val="00390825"/>
    <w:rsid w:val="0039087D"/>
    <w:rsid w:val="003908C7"/>
    <w:rsid w:val="003908F6"/>
    <w:rsid w:val="00390944"/>
    <w:rsid w:val="00390948"/>
    <w:rsid w:val="00390973"/>
    <w:rsid w:val="00390984"/>
    <w:rsid w:val="003909EB"/>
    <w:rsid w:val="00390A0D"/>
    <w:rsid w:val="00390A59"/>
    <w:rsid w:val="00390A67"/>
    <w:rsid w:val="00390A6E"/>
    <w:rsid w:val="00390A7A"/>
    <w:rsid w:val="00390AFB"/>
    <w:rsid w:val="00390AFD"/>
    <w:rsid w:val="00390B13"/>
    <w:rsid w:val="00390B78"/>
    <w:rsid w:val="00390B79"/>
    <w:rsid w:val="00390B9A"/>
    <w:rsid w:val="00390B9C"/>
    <w:rsid w:val="00390BAF"/>
    <w:rsid w:val="00390C06"/>
    <w:rsid w:val="00390C1D"/>
    <w:rsid w:val="00390C38"/>
    <w:rsid w:val="00390C46"/>
    <w:rsid w:val="00390C8B"/>
    <w:rsid w:val="00390CA6"/>
    <w:rsid w:val="00390CAE"/>
    <w:rsid w:val="00390CCC"/>
    <w:rsid w:val="00390CF6"/>
    <w:rsid w:val="00390D29"/>
    <w:rsid w:val="00390D44"/>
    <w:rsid w:val="00390D50"/>
    <w:rsid w:val="00390D82"/>
    <w:rsid w:val="00390E0A"/>
    <w:rsid w:val="00390E10"/>
    <w:rsid w:val="00390E15"/>
    <w:rsid w:val="00390E99"/>
    <w:rsid w:val="00390EBB"/>
    <w:rsid w:val="00390F71"/>
    <w:rsid w:val="00390FA0"/>
    <w:rsid w:val="00390FA1"/>
    <w:rsid w:val="00390FAA"/>
    <w:rsid w:val="00390FB4"/>
    <w:rsid w:val="00390FD0"/>
    <w:rsid w:val="00390FD3"/>
    <w:rsid w:val="00391011"/>
    <w:rsid w:val="0039101A"/>
    <w:rsid w:val="0039102E"/>
    <w:rsid w:val="0039103F"/>
    <w:rsid w:val="00391099"/>
    <w:rsid w:val="003910AF"/>
    <w:rsid w:val="003910F8"/>
    <w:rsid w:val="00391102"/>
    <w:rsid w:val="0039113B"/>
    <w:rsid w:val="00391149"/>
    <w:rsid w:val="00391166"/>
    <w:rsid w:val="00391177"/>
    <w:rsid w:val="00391192"/>
    <w:rsid w:val="0039122A"/>
    <w:rsid w:val="0039128B"/>
    <w:rsid w:val="00391294"/>
    <w:rsid w:val="003912B4"/>
    <w:rsid w:val="003912D6"/>
    <w:rsid w:val="00391358"/>
    <w:rsid w:val="0039135F"/>
    <w:rsid w:val="00391361"/>
    <w:rsid w:val="003913A0"/>
    <w:rsid w:val="003913A5"/>
    <w:rsid w:val="00391479"/>
    <w:rsid w:val="0039147E"/>
    <w:rsid w:val="003914D5"/>
    <w:rsid w:val="0039152E"/>
    <w:rsid w:val="0039159D"/>
    <w:rsid w:val="003915B7"/>
    <w:rsid w:val="003915D0"/>
    <w:rsid w:val="003915FB"/>
    <w:rsid w:val="0039165A"/>
    <w:rsid w:val="003916BA"/>
    <w:rsid w:val="003916BC"/>
    <w:rsid w:val="00391717"/>
    <w:rsid w:val="00391740"/>
    <w:rsid w:val="003917A5"/>
    <w:rsid w:val="003917AA"/>
    <w:rsid w:val="003917DF"/>
    <w:rsid w:val="003917E6"/>
    <w:rsid w:val="0039182D"/>
    <w:rsid w:val="0039183A"/>
    <w:rsid w:val="00391848"/>
    <w:rsid w:val="0039185B"/>
    <w:rsid w:val="003918C0"/>
    <w:rsid w:val="003918E2"/>
    <w:rsid w:val="00391920"/>
    <w:rsid w:val="00391922"/>
    <w:rsid w:val="00391926"/>
    <w:rsid w:val="0039197A"/>
    <w:rsid w:val="003919D6"/>
    <w:rsid w:val="003919E5"/>
    <w:rsid w:val="00391A28"/>
    <w:rsid w:val="00391A3F"/>
    <w:rsid w:val="00391A8A"/>
    <w:rsid w:val="00391A9E"/>
    <w:rsid w:val="00391AD1"/>
    <w:rsid w:val="00391AD4"/>
    <w:rsid w:val="00391AD9"/>
    <w:rsid w:val="00391AE7"/>
    <w:rsid w:val="00391B1D"/>
    <w:rsid w:val="00391B67"/>
    <w:rsid w:val="00391BA0"/>
    <w:rsid w:val="00391BEF"/>
    <w:rsid w:val="00391C12"/>
    <w:rsid w:val="00391C2F"/>
    <w:rsid w:val="00391C39"/>
    <w:rsid w:val="00391C3A"/>
    <w:rsid w:val="00391C98"/>
    <w:rsid w:val="00391D04"/>
    <w:rsid w:val="00391D3A"/>
    <w:rsid w:val="00391D4A"/>
    <w:rsid w:val="00391D55"/>
    <w:rsid w:val="00391DA9"/>
    <w:rsid w:val="00391DB1"/>
    <w:rsid w:val="00391E08"/>
    <w:rsid w:val="00391E0F"/>
    <w:rsid w:val="00391E29"/>
    <w:rsid w:val="00391E7E"/>
    <w:rsid w:val="00391F6E"/>
    <w:rsid w:val="00391FB7"/>
    <w:rsid w:val="00392002"/>
    <w:rsid w:val="0039202F"/>
    <w:rsid w:val="00392042"/>
    <w:rsid w:val="003920EA"/>
    <w:rsid w:val="0039216A"/>
    <w:rsid w:val="003921C3"/>
    <w:rsid w:val="003921C9"/>
    <w:rsid w:val="0039221C"/>
    <w:rsid w:val="00392234"/>
    <w:rsid w:val="00392266"/>
    <w:rsid w:val="0039229D"/>
    <w:rsid w:val="003922DA"/>
    <w:rsid w:val="0039231F"/>
    <w:rsid w:val="00392336"/>
    <w:rsid w:val="00392342"/>
    <w:rsid w:val="003923D0"/>
    <w:rsid w:val="003923DF"/>
    <w:rsid w:val="003923ED"/>
    <w:rsid w:val="00392452"/>
    <w:rsid w:val="00392462"/>
    <w:rsid w:val="0039247C"/>
    <w:rsid w:val="00392497"/>
    <w:rsid w:val="003924A6"/>
    <w:rsid w:val="003924AE"/>
    <w:rsid w:val="0039251E"/>
    <w:rsid w:val="00392526"/>
    <w:rsid w:val="003925C5"/>
    <w:rsid w:val="00392600"/>
    <w:rsid w:val="00392602"/>
    <w:rsid w:val="0039270A"/>
    <w:rsid w:val="0039270B"/>
    <w:rsid w:val="0039273F"/>
    <w:rsid w:val="00392747"/>
    <w:rsid w:val="00392774"/>
    <w:rsid w:val="00392792"/>
    <w:rsid w:val="00392853"/>
    <w:rsid w:val="00392867"/>
    <w:rsid w:val="00392894"/>
    <w:rsid w:val="003928A8"/>
    <w:rsid w:val="0039296D"/>
    <w:rsid w:val="003929AE"/>
    <w:rsid w:val="003929EF"/>
    <w:rsid w:val="00392A05"/>
    <w:rsid w:val="00392A19"/>
    <w:rsid w:val="00392A28"/>
    <w:rsid w:val="00392A48"/>
    <w:rsid w:val="00392B23"/>
    <w:rsid w:val="00392B75"/>
    <w:rsid w:val="00392B82"/>
    <w:rsid w:val="00392BC3"/>
    <w:rsid w:val="00392BCD"/>
    <w:rsid w:val="00392BE3"/>
    <w:rsid w:val="00392BFF"/>
    <w:rsid w:val="00392C22"/>
    <w:rsid w:val="00392C36"/>
    <w:rsid w:val="00392C5B"/>
    <w:rsid w:val="00392C67"/>
    <w:rsid w:val="00392C6D"/>
    <w:rsid w:val="00392CCE"/>
    <w:rsid w:val="00392D2D"/>
    <w:rsid w:val="00392D74"/>
    <w:rsid w:val="00392DD5"/>
    <w:rsid w:val="00392DEE"/>
    <w:rsid w:val="00392E02"/>
    <w:rsid w:val="00392E30"/>
    <w:rsid w:val="00392EC1"/>
    <w:rsid w:val="00392EC4"/>
    <w:rsid w:val="00392ECA"/>
    <w:rsid w:val="00392EE4"/>
    <w:rsid w:val="00392EE5"/>
    <w:rsid w:val="00392F38"/>
    <w:rsid w:val="00392F6A"/>
    <w:rsid w:val="00392F6F"/>
    <w:rsid w:val="00392F9E"/>
    <w:rsid w:val="00392FDC"/>
    <w:rsid w:val="00393011"/>
    <w:rsid w:val="0039307C"/>
    <w:rsid w:val="003930CC"/>
    <w:rsid w:val="003930F1"/>
    <w:rsid w:val="003930FA"/>
    <w:rsid w:val="00393117"/>
    <w:rsid w:val="0039312E"/>
    <w:rsid w:val="0039313F"/>
    <w:rsid w:val="0039316A"/>
    <w:rsid w:val="0039318F"/>
    <w:rsid w:val="003931A9"/>
    <w:rsid w:val="003931D1"/>
    <w:rsid w:val="003931FF"/>
    <w:rsid w:val="00393237"/>
    <w:rsid w:val="0039323D"/>
    <w:rsid w:val="003932BF"/>
    <w:rsid w:val="003932C5"/>
    <w:rsid w:val="0039330E"/>
    <w:rsid w:val="00393363"/>
    <w:rsid w:val="0039336B"/>
    <w:rsid w:val="003933AA"/>
    <w:rsid w:val="003933BF"/>
    <w:rsid w:val="0039341B"/>
    <w:rsid w:val="0039345F"/>
    <w:rsid w:val="003934BA"/>
    <w:rsid w:val="003934EC"/>
    <w:rsid w:val="0039352F"/>
    <w:rsid w:val="00393546"/>
    <w:rsid w:val="003935BC"/>
    <w:rsid w:val="003935D9"/>
    <w:rsid w:val="0039363C"/>
    <w:rsid w:val="00393660"/>
    <w:rsid w:val="003936B9"/>
    <w:rsid w:val="003936F5"/>
    <w:rsid w:val="0039374C"/>
    <w:rsid w:val="00393775"/>
    <w:rsid w:val="003937D1"/>
    <w:rsid w:val="003937F0"/>
    <w:rsid w:val="00393824"/>
    <w:rsid w:val="00393826"/>
    <w:rsid w:val="00393920"/>
    <w:rsid w:val="00393951"/>
    <w:rsid w:val="00393964"/>
    <w:rsid w:val="00393970"/>
    <w:rsid w:val="003939AF"/>
    <w:rsid w:val="003939D5"/>
    <w:rsid w:val="00393A53"/>
    <w:rsid w:val="00393AB2"/>
    <w:rsid w:val="00393AE7"/>
    <w:rsid w:val="00393B1A"/>
    <w:rsid w:val="00393B32"/>
    <w:rsid w:val="00393B51"/>
    <w:rsid w:val="00393CBF"/>
    <w:rsid w:val="00393D90"/>
    <w:rsid w:val="00393D9A"/>
    <w:rsid w:val="00393E55"/>
    <w:rsid w:val="00393E56"/>
    <w:rsid w:val="00393E8C"/>
    <w:rsid w:val="00393ECE"/>
    <w:rsid w:val="00393EF8"/>
    <w:rsid w:val="00393F43"/>
    <w:rsid w:val="00393F53"/>
    <w:rsid w:val="00393F65"/>
    <w:rsid w:val="00393F77"/>
    <w:rsid w:val="00393F8E"/>
    <w:rsid w:val="00393FC1"/>
    <w:rsid w:val="00393FCC"/>
    <w:rsid w:val="00393FD7"/>
    <w:rsid w:val="00394013"/>
    <w:rsid w:val="00394031"/>
    <w:rsid w:val="00394054"/>
    <w:rsid w:val="0039406B"/>
    <w:rsid w:val="00394085"/>
    <w:rsid w:val="003940B7"/>
    <w:rsid w:val="003940E9"/>
    <w:rsid w:val="00394187"/>
    <w:rsid w:val="003941B8"/>
    <w:rsid w:val="003941C4"/>
    <w:rsid w:val="003941C5"/>
    <w:rsid w:val="0039420D"/>
    <w:rsid w:val="00394210"/>
    <w:rsid w:val="00394235"/>
    <w:rsid w:val="00394249"/>
    <w:rsid w:val="003942B5"/>
    <w:rsid w:val="003942DB"/>
    <w:rsid w:val="00394426"/>
    <w:rsid w:val="0039443F"/>
    <w:rsid w:val="0039444E"/>
    <w:rsid w:val="00394505"/>
    <w:rsid w:val="00394542"/>
    <w:rsid w:val="0039455D"/>
    <w:rsid w:val="00394571"/>
    <w:rsid w:val="003945D9"/>
    <w:rsid w:val="003945DB"/>
    <w:rsid w:val="00394671"/>
    <w:rsid w:val="00394687"/>
    <w:rsid w:val="003946C8"/>
    <w:rsid w:val="003946E0"/>
    <w:rsid w:val="00394740"/>
    <w:rsid w:val="00394743"/>
    <w:rsid w:val="00394751"/>
    <w:rsid w:val="003947F0"/>
    <w:rsid w:val="003947F5"/>
    <w:rsid w:val="00394813"/>
    <w:rsid w:val="00394822"/>
    <w:rsid w:val="0039483B"/>
    <w:rsid w:val="00394895"/>
    <w:rsid w:val="003948F2"/>
    <w:rsid w:val="00394914"/>
    <w:rsid w:val="00394917"/>
    <w:rsid w:val="00394948"/>
    <w:rsid w:val="003949A8"/>
    <w:rsid w:val="003949C7"/>
    <w:rsid w:val="003949CB"/>
    <w:rsid w:val="003949EA"/>
    <w:rsid w:val="00394A1D"/>
    <w:rsid w:val="00394A37"/>
    <w:rsid w:val="00394A59"/>
    <w:rsid w:val="00394A5D"/>
    <w:rsid w:val="00394A6C"/>
    <w:rsid w:val="00394A80"/>
    <w:rsid w:val="00394AB9"/>
    <w:rsid w:val="00394AD6"/>
    <w:rsid w:val="00394B7D"/>
    <w:rsid w:val="00394BB2"/>
    <w:rsid w:val="00394BC3"/>
    <w:rsid w:val="00394BFA"/>
    <w:rsid w:val="00394C16"/>
    <w:rsid w:val="00394C59"/>
    <w:rsid w:val="00394C77"/>
    <w:rsid w:val="00394C90"/>
    <w:rsid w:val="00394C91"/>
    <w:rsid w:val="00394C98"/>
    <w:rsid w:val="00394C9B"/>
    <w:rsid w:val="00394CCD"/>
    <w:rsid w:val="00394D00"/>
    <w:rsid w:val="00394D2E"/>
    <w:rsid w:val="00394D61"/>
    <w:rsid w:val="00394D70"/>
    <w:rsid w:val="00394DE4"/>
    <w:rsid w:val="00394E3D"/>
    <w:rsid w:val="00394E40"/>
    <w:rsid w:val="00394E82"/>
    <w:rsid w:val="00394E8A"/>
    <w:rsid w:val="00394EA5"/>
    <w:rsid w:val="00394EAE"/>
    <w:rsid w:val="00394EEB"/>
    <w:rsid w:val="00394EF1"/>
    <w:rsid w:val="00394F2F"/>
    <w:rsid w:val="00394F35"/>
    <w:rsid w:val="00394F53"/>
    <w:rsid w:val="00394FE3"/>
    <w:rsid w:val="00395068"/>
    <w:rsid w:val="003950C6"/>
    <w:rsid w:val="003950F0"/>
    <w:rsid w:val="00395143"/>
    <w:rsid w:val="0039515D"/>
    <w:rsid w:val="003951BF"/>
    <w:rsid w:val="003951EE"/>
    <w:rsid w:val="003951F3"/>
    <w:rsid w:val="003951F7"/>
    <w:rsid w:val="00395231"/>
    <w:rsid w:val="0039525F"/>
    <w:rsid w:val="003952A2"/>
    <w:rsid w:val="003952AA"/>
    <w:rsid w:val="0039532A"/>
    <w:rsid w:val="003953F3"/>
    <w:rsid w:val="00395416"/>
    <w:rsid w:val="00395483"/>
    <w:rsid w:val="003954E9"/>
    <w:rsid w:val="003954EF"/>
    <w:rsid w:val="003954F9"/>
    <w:rsid w:val="003954FD"/>
    <w:rsid w:val="0039551D"/>
    <w:rsid w:val="00395557"/>
    <w:rsid w:val="00395591"/>
    <w:rsid w:val="003955B4"/>
    <w:rsid w:val="003955EC"/>
    <w:rsid w:val="00395609"/>
    <w:rsid w:val="00395639"/>
    <w:rsid w:val="0039563F"/>
    <w:rsid w:val="00395643"/>
    <w:rsid w:val="00395681"/>
    <w:rsid w:val="0039568A"/>
    <w:rsid w:val="003956C7"/>
    <w:rsid w:val="003956C9"/>
    <w:rsid w:val="003956DA"/>
    <w:rsid w:val="003956FE"/>
    <w:rsid w:val="00395774"/>
    <w:rsid w:val="003957A7"/>
    <w:rsid w:val="003957B5"/>
    <w:rsid w:val="003957FB"/>
    <w:rsid w:val="0039584C"/>
    <w:rsid w:val="003958DB"/>
    <w:rsid w:val="0039599F"/>
    <w:rsid w:val="003959F9"/>
    <w:rsid w:val="00395A9B"/>
    <w:rsid w:val="00395AAF"/>
    <w:rsid w:val="00395B6F"/>
    <w:rsid w:val="00395BB5"/>
    <w:rsid w:val="00395BCD"/>
    <w:rsid w:val="00395BDF"/>
    <w:rsid w:val="00395BF1"/>
    <w:rsid w:val="00395C1E"/>
    <w:rsid w:val="00395C21"/>
    <w:rsid w:val="00395C5D"/>
    <w:rsid w:val="00395CA3"/>
    <w:rsid w:val="00395CE8"/>
    <w:rsid w:val="00395D46"/>
    <w:rsid w:val="00395D5D"/>
    <w:rsid w:val="00395D73"/>
    <w:rsid w:val="00395D98"/>
    <w:rsid w:val="00395DC9"/>
    <w:rsid w:val="00395DFA"/>
    <w:rsid w:val="00395E11"/>
    <w:rsid w:val="00395E37"/>
    <w:rsid w:val="00395E74"/>
    <w:rsid w:val="00395E7B"/>
    <w:rsid w:val="00395E8B"/>
    <w:rsid w:val="00395E93"/>
    <w:rsid w:val="00395EF0"/>
    <w:rsid w:val="00395F0E"/>
    <w:rsid w:val="00395F16"/>
    <w:rsid w:val="00395F2C"/>
    <w:rsid w:val="00395F8C"/>
    <w:rsid w:val="00395FA2"/>
    <w:rsid w:val="00395FD0"/>
    <w:rsid w:val="00396014"/>
    <w:rsid w:val="00396041"/>
    <w:rsid w:val="00396063"/>
    <w:rsid w:val="0039608B"/>
    <w:rsid w:val="00396126"/>
    <w:rsid w:val="0039614D"/>
    <w:rsid w:val="0039615F"/>
    <w:rsid w:val="00396172"/>
    <w:rsid w:val="00396184"/>
    <w:rsid w:val="003961A4"/>
    <w:rsid w:val="003961BD"/>
    <w:rsid w:val="003961F5"/>
    <w:rsid w:val="00396259"/>
    <w:rsid w:val="003962D0"/>
    <w:rsid w:val="003962E1"/>
    <w:rsid w:val="003962F6"/>
    <w:rsid w:val="00396308"/>
    <w:rsid w:val="0039630D"/>
    <w:rsid w:val="0039630E"/>
    <w:rsid w:val="0039633F"/>
    <w:rsid w:val="003963FD"/>
    <w:rsid w:val="00396418"/>
    <w:rsid w:val="00396482"/>
    <w:rsid w:val="00396486"/>
    <w:rsid w:val="003964E9"/>
    <w:rsid w:val="003964FA"/>
    <w:rsid w:val="003964FD"/>
    <w:rsid w:val="00396524"/>
    <w:rsid w:val="0039653B"/>
    <w:rsid w:val="00396553"/>
    <w:rsid w:val="003965A6"/>
    <w:rsid w:val="00396639"/>
    <w:rsid w:val="0039665D"/>
    <w:rsid w:val="003966BD"/>
    <w:rsid w:val="0039672D"/>
    <w:rsid w:val="00396738"/>
    <w:rsid w:val="003967BA"/>
    <w:rsid w:val="00396840"/>
    <w:rsid w:val="00396859"/>
    <w:rsid w:val="003968C1"/>
    <w:rsid w:val="003968E8"/>
    <w:rsid w:val="003969C8"/>
    <w:rsid w:val="00396A4B"/>
    <w:rsid w:val="00396A7E"/>
    <w:rsid w:val="00396AC4"/>
    <w:rsid w:val="00396AD2"/>
    <w:rsid w:val="00396AF9"/>
    <w:rsid w:val="00396B0A"/>
    <w:rsid w:val="00396B0C"/>
    <w:rsid w:val="00396B1C"/>
    <w:rsid w:val="00396B22"/>
    <w:rsid w:val="00396C31"/>
    <w:rsid w:val="00396C86"/>
    <w:rsid w:val="00396CB0"/>
    <w:rsid w:val="00396CE4"/>
    <w:rsid w:val="00396D33"/>
    <w:rsid w:val="00396D44"/>
    <w:rsid w:val="00396D9D"/>
    <w:rsid w:val="00396DC1"/>
    <w:rsid w:val="00396DE4"/>
    <w:rsid w:val="00396DE6"/>
    <w:rsid w:val="00396E51"/>
    <w:rsid w:val="00396E77"/>
    <w:rsid w:val="00396ED0"/>
    <w:rsid w:val="00396F02"/>
    <w:rsid w:val="00396F15"/>
    <w:rsid w:val="00396F27"/>
    <w:rsid w:val="00396FA3"/>
    <w:rsid w:val="00396FB9"/>
    <w:rsid w:val="00396FF2"/>
    <w:rsid w:val="00397028"/>
    <w:rsid w:val="00397037"/>
    <w:rsid w:val="00397042"/>
    <w:rsid w:val="0039706E"/>
    <w:rsid w:val="0039708D"/>
    <w:rsid w:val="00397141"/>
    <w:rsid w:val="00397182"/>
    <w:rsid w:val="003971AF"/>
    <w:rsid w:val="003971C8"/>
    <w:rsid w:val="003971F3"/>
    <w:rsid w:val="003971FD"/>
    <w:rsid w:val="00397219"/>
    <w:rsid w:val="003972AB"/>
    <w:rsid w:val="00397358"/>
    <w:rsid w:val="0039735A"/>
    <w:rsid w:val="003973E2"/>
    <w:rsid w:val="003973EE"/>
    <w:rsid w:val="0039741D"/>
    <w:rsid w:val="00397426"/>
    <w:rsid w:val="0039742B"/>
    <w:rsid w:val="00397432"/>
    <w:rsid w:val="0039747A"/>
    <w:rsid w:val="003974AD"/>
    <w:rsid w:val="003974BD"/>
    <w:rsid w:val="003974D0"/>
    <w:rsid w:val="003974D8"/>
    <w:rsid w:val="00397504"/>
    <w:rsid w:val="00397528"/>
    <w:rsid w:val="0039756A"/>
    <w:rsid w:val="00397581"/>
    <w:rsid w:val="003975ED"/>
    <w:rsid w:val="0039760F"/>
    <w:rsid w:val="00397622"/>
    <w:rsid w:val="0039763B"/>
    <w:rsid w:val="00397688"/>
    <w:rsid w:val="0039769B"/>
    <w:rsid w:val="003976C7"/>
    <w:rsid w:val="003976E1"/>
    <w:rsid w:val="00397736"/>
    <w:rsid w:val="003977B1"/>
    <w:rsid w:val="0039782F"/>
    <w:rsid w:val="0039783B"/>
    <w:rsid w:val="003978C6"/>
    <w:rsid w:val="003978D8"/>
    <w:rsid w:val="003978DC"/>
    <w:rsid w:val="00397974"/>
    <w:rsid w:val="00397976"/>
    <w:rsid w:val="00397A35"/>
    <w:rsid w:val="00397A4A"/>
    <w:rsid w:val="00397AAC"/>
    <w:rsid w:val="00397AF0"/>
    <w:rsid w:val="00397B17"/>
    <w:rsid w:val="00397B59"/>
    <w:rsid w:val="00397BA0"/>
    <w:rsid w:val="00397BA6"/>
    <w:rsid w:val="00397BD4"/>
    <w:rsid w:val="00397C02"/>
    <w:rsid w:val="00397C69"/>
    <w:rsid w:val="00397D34"/>
    <w:rsid w:val="00397D46"/>
    <w:rsid w:val="00397D54"/>
    <w:rsid w:val="00397D5F"/>
    <w:rsid w:val="00397DE5"/>
    <w:rsid w:val="00397E0E"/>
    <w:rsid w:val="00397E15"/>
    <w:rsid w:val="00397E16"/>
    <w:rsid w:val="00397E2E"/>
    <w:rsid w:val="00397E3B"/>
    <w:rsid w:val="00397E80"/>
    <w:rsid w:val="00397EBB"/>
    <w:rsid w:val="00397EE6"/>
    <w:rsid w:val="00397F67"/>
    <w:rsid w:val="00397F98"/>
    <w:rsid w:val="00397FC0"/>
    <w:rsid w:val="00397FCA"/>
    <w:rsid w:val="00397FEE"/>
    <w:rsid w:val="003A0013"/>
    <w:rsid w:val="003A0025"/>
    <w:rsid w:val="003A0034"/>
    <w:rsid w:val="003A003D"/>
    <w:rsid w:val="003A004D"/>
    <w:rsid w:val="003A0062"/>
    <w:rsid w:val="003A006D"/>
    <w:rsid w:val="003A0093"/>
    <w:rsid w:val="003A0094"/>
    <w:rsid w:val="003A00E2"/>
    <w:rsid w:val="003A010B"/>
    <w:rsid w:val="003A0115"/>
    <w:rsid w:val="003A013E"/>
    <w:rsid w:val="003A0147"/>
    <w:rsid w:val="003A016D"/>
    <w:rsid w:val="003A01B8"/>
    <w:rsid w:val="003A0263"/>
    <w:rsid w:val="003A032A"/>
    <w:rsid w:val="003A0330"/>
    <w:rsid w:val="003A03EE"/>
    <w:rsid w:val="003A040D"/>
    <w:rsid w:val="003A040E"/>
    <w:rsid w:val="003A046E"/>
    <w:rsid w:val="003A04BF"/>
    <w:rsid w:val="003A04C7"/>
    <w:rsid w:val="003A04DB"/>
    <w:rsid w:val="003A04DE"/>
    <w:rsid w:val="003A05D6"/>
    <w:rsid w:val="003A0622"/>
    <w:rsid w:val="003A0678"/>
    <w:rsid w:val="003A06D9"/>
    <w:rsid w:val="003A06DA"/>
    <w:rsid w:val="003A06EA"/>
    <w:rsid w:val="003A0704"/>
    <w:rsid w:val="003A073F"/>
    <w:rsid w:val="003A07AC"/>
    <w:rsid w:val="003A07AE"/>
    <w:rsid w:val="003A07D3"/>
    <w:rsid w:val="003A081D"/>
    <w:rsid w:val="003A081F"/>
    <w:rsid w:val="003A0827"/>
    <w:rsid w:val="003A0905"/>
    <w:rsid w:val="003A095E"/>
    <w:rsid w:val="003A097E"/>
    <w:rsid w:val="003A0985"/>
    <w:rsid w:val="003A09A2"/>
    <w:rsid w:val="003A09BE"/>
    <w:rsid w:val="003A0AAC"/>
    <w:rsid w:val="003A0B18"/>
    <w:rsid w:val="003A0B21"/>
    <w:rsid w:val="003A0B36"/>
    <w:rsid w:val="003A0B6F"/>
    <w:rsid w:val="003A0B99"/>
    <w:rsid w:val="003A0BB5"/>
    <w:rsid w:val="003A0BF9"/>
    <w:rsid w:val="003A0C20"/>
    <w:rsid w:val="003A0C59"/>
    <w:rsid w:val="003A0C5A"/>
    <w:rsid w:val="003A0C67"/>
    <w:rsid w:val="003A0D1C"/>
    <w:rsid w:val="003A0D69"/>
    <w:rsid w:val="003A0DF6"/>
    <w:rsid w:val="003A0DF8"/>
    <w:rsid w:val="003A0E3D"/>
    <w:rsid w:val="003A0E54"/>
    <w:rsid w:val="003A0E89"/>
    <w:rsid w:val="003A0EAD"/>
    <w:rsid w:val="003A0EDF"/>
    <w:rsid w:val="003A0F31"/>
    <w:rsid w:val="003A0F33"/>
    <w:rsid w:val="003A0F6C"/>
    <w:rsid w:val="003A0F70"/>
    <w:rsid w:val="003A0F8B"/>
    <w:rsid w:val="003A100D"/>
    <w:rsid w:val="003A1052"/>
    <w:rsid w:val="003A1059"/>
    <w:rsid w:val="003A1072"/>
    <w:rsid w:val="003A1084"/>
    <w:rsid w:val="003A10D1"/>
    <w:rsid w:val="003A10EE"/>
    <w:rsid w:val="003A1127"/>
    <w:rsid w:val="003A1137"/>
    <w:rsid w:val="003A1181"/>
    <w:rsid w:val="003A11B1"/>
    <w:rsid w:val="003A11E5"/>
    <w:rsid w:val="003A11EB"/>
    <w:rsid w:val="003A1219"/>
    <w:rsid w:val="003A1240"/>
    <w:rsid w:val="003A1290"/>
    <w:rsid w:val="003A12A9"/>
    <w:rsid w:val="003A1359"/>
    <w:rsid w:val="003A137B"/>
    <w:rsid w:val="003A1399"/>
    <w:rsid w:val="003A13D7"/>
    <w:rsid w:val="003A13FD"/>
    <w:rsid w:val="003A1414"/>
    <w:rsid w:val="003A1422"/>
    <w:rsid w:val="003A144C"/>
    <w:rsid w:val="003A150C"/>
    <w:rsid w:val="003A1517"/>
    <w:rsid w:val="003A151B"/>
    <w:rsid w:val="003A1553"/>
    <w:rsid w:val="003A1554"/>
    <w:rsid w:val="003A1582"/>
    <w:rsid w:val="003A168E"/>
    <w:rsid w:val="003A16E4"/>
    <w:rsid w:val="003A175A"/>
    <w:rsid w:val="003A17B2"/>
    <w:rsid w:val="003A17C3"/>
    <w:rsid w:val="003A17D1"/>
    <w:rsid w:val="003A1882"/>
    <w:rsid w:val="003A18FA"/>
    <w:rsid w:val="003A193C"/>
    <w:rsid w:val="003A194B"/>
    <w:rsid w:val="003A19AA"/>
    <w:rsid w:val="003A19E4"/>
    <w:rsid w:val="003A1A08"/>
    <w:rsid w:val="003A1A51"/>
    <w:rsid w:val="003A1A60"/>
    <w:rsid w:val="003A1A84"/>
    <w:rsid w:val="003A1A9A"/>
    <w:rsid w:val="003A1ABF"/>
    <w:rsid w:val="003A1AD0"/>
    <w:rsid w:val="003A1AE8"/>
    <w:rsid w:val="003A1B13"/>
    <w:rsid w:val="003A1B16"/>
    <w:rsid w:val="003A1B41"/>
    <w:rsid w:val="003A1B86"/>
    <w:rsid w:val="003A1B96"/>
    <w:rsid w:val="003A1B9A"/>
    <w:rsid w:val="003A1B9F"/>
    <w:rsid w:val="003A1BA8"/>
    <w:rsid w:val="003A1BCA"/>
    <w:rsid w:val="003A1C88"/>
    <w:rsid w:val="003A1C96"/>
    <w:rsid w:val="003A1CA0"/>
    <w:rsid w:val="003A1CDB"/>
    <w:rsid w:val="003A1CDD"/>
    <w:rsid w:val="003A1D5B"/>
    <w:rsid w:val="003A1D6D"/>
    <w:rsid w:val="003A1E71"/>
    <w:rsid w:val="003A1E88"/>
    <w:rsid w:val="003A1E94"/>
    <w:rsid w:val="003A1ED6"/>
    <w:rsid w:val="003A1EE2"/>
    <w:rsid w:val="003A1EE9"/>
    <w:rsid w:val="003A1F47"/>
    <w:rsid w:val="003A1F6D"/>
    <w:rsid w:val="003A1F7D"/>
    <w:rsid w:val="003A1F8C"/>
    <w:rsid w:val="003A1F99"/>
    <w:rsid w:val="003A1FA8"/>
    <w:rsid w:val="003A1FC7"/>
    <w:rsid w:val="003A2065"/>
    <w:rsid w:val="003A2097"/>
    <w:rsid w:val="003A2098"/>
    <w:rsid w:val="003A20C7"/>
    <w:rsid w:val="003A20DE"/>
    <w:rsid w:val="003A210B"/>
    <w:rsid w:val="003A2117"/>
    <w:rsid w:val="003A2152"/>
    <w:rsid w:val="003A218E"/>
    <w:rsid w:val="003A21B5"/>
    <w:rsid w:val="003A21DA"/>
    <w:rsid w:val="003A2241"/>
    <w:rsid w:val="003A2257"/>
    <w:rsid w:val="003A2258"/>
    <w:rsid w:val="003A228A"/>
    <w:rsid w:val="003A2323"/>
    <w:rsid w:val="003A2336"/>
    <w:rsid w:val="003A2390"/>
    <w:rsid w:val="003A23F4"/>
    <w:rsid w:val="003A2403"/>
    <w:rsid w:val="003A2410"/>
    <w:rsid w:val="003A244E"/>
    <w:rsid w:val="003A24BC"/>
    <w:rsid w:val="003A24BF"/>
    <w:rsid w:val="003A2501"/>
    <w:rsid w:val="003A2512"/>
    <w:rsid w:val="003A2532"/>
    <w:rsid w:val="003A2535"/>
    <w:rsid w:val="003A25F1"/>
    <w:rsid w:val="003A25FB"/>
    <w:rsid w:val="003A2614"/>
    <w:rsid w:val="003A2624"/>
    <w:rsid w:val="003A267A"/>
    <w:rsid w:val="003A267F"/>
    <w:rsid w:val="003A26C5"/>
    <w:rsid w:val="003A2730"/>
    <w:rsid w:val="003A2754"/>
    <w:rsid w:val="003A2897"/>
    <w:rsid w:val="003A28EB"/>
    <w:rsid w:val="003A28FD"/>
    <w:rsid w:val="003A294E"/>
    <w:rsid w:val="003A2970"/>
    <w:rsid w:val="003A29E6"/>
    <w:rsid w:val="003A2A2D"/>
    <w:rsid w:val="003A2A61"/>
    <w:rsid w:val="003A2A84"/>
    <w:rsid w:val="003A2AD0"/>
    <w:rsid w:val="003A2AE4"/>
    <w:rsid w:val="003A2AE9"/>
    <w:rsid w:val="003A2B05"/>
    <w:rsid w:val="003A2B3B"/>
    <w:rsid w:val="003A2B5F"/>
    <w:rsid w:val="003A2B6E"/>
    <w:rsid w:val="003A2BB2"/>
    <w:rsid w:val="003A2BB8"/>
    <w:rsid w:val="003A2BC4"/>
    <w:rsid w:val="003A2BD5"/>
    <w:rsid w:val="003A2C85"/>
    <w:rsid w:val="003A2CC9"/>
    <w:rsid w:val="003A2CCC"/>
    <w:rsid w:val="003A2CFA"/>
    <w:rsid w:val="003A2D69"/>
    <w:rsid w:val="003A2DEE"/>
    <w:rsid w:val="003A2E5A"/>
    <w:rsid w:val="003A2EDB"/>
    <w:rsid w:val="003A2F0D"/>
    <w:rsid w:val="003A2F10"/>
    <w:rsid w:val="003A2F14"/>
    <w:rsid w:val="003A2F20"/>
    <w:rsid w:val="003A2F42"/>
    <w:rsid w:val="003A2F77"/>
    <w:rsid w:val="003A2F78"/>
    <w:rsid w:val="003A2FA5"/>
    <w:rsid w:val="003A2FB6"/>
    <w:rsid w:val="003A2FBB"/>
    <w:rsid w:val="003A2FD0"/>
    <w:rsid w:val="003A3144"/>
    <w:rsid w:val="003A3192"/>
    <w:rsid w:val="003A31BE"/>
    <w:rsid w:val="003A31D6"/>
    <w:rsid w:val="003A3208"/>
    <w:rsid w:val="003A324A"/>
    <w:rsid w:val="003A327B"/>
    <w:rsid w:val="003A3360"/>
    <w:rsid w:val="003A33BB"/>
    <w:rsid w:val="003A346A"/>
    <w:rsid w:val="003A348C"/>
    <w:rsid w:val="003A34B5"/>
    <w:rsid w:val="003A34B6"/>
    <w:rsid w:val="003A34E6"/>
    <w:rsid w:val="003A3517"/>
    <w:rsid w:val="003A3525"/>
    <w:rsid w:val="003A3528"/>
    <w:rsid w:val="003A3534"/>
    <w:rsid w:val="003A354F"/>
    <w:rsid w:val="003A358E"/>
    <w:rsid w:val="003A359B"/>
    <w:rsid w:val="003A35CB"/>
    <w:rsid w:val="003A3617"/>
    <w:rsid w:val="003A3638"/>
    <w:rsid w:val="003A363E"/>
    <w:rsid w:val="003A3694"/>
    <w:rsid w:val="003A36D9"/>
    <w:rsid w:val="003A36DD"/>
    <w:rsid w:val="003A36F2"/>
    <w:rsid w:val="003A3767"/>
    <w:rsid w:val="003A37AA"/>
    <w:rsid w:val="003A37DD"/>
    <w:rsid w:val="003A3812"/>
    <w:rsid w:val="003A383E"/>
    <w:rsid w:val="003A3869"/>
    <w:rsid w:val="003A3875"/>
    <w:rsid w:val="003A38C0"/>
    <w:rsid w:val="003A38C3"/>
    <w:rsid w:val="003A38C7"/>
    <w:rsid w:val="003A3945"/>
    <w:rsid w:val="003A396C"/>
    <w:rsid w:val="003A39B8"/>
    <w:rsid w:val="003A3A1A"/>
    <w:rsid w:val="003A3A34"/>
    <w:rsid w:val="003A3A62"/>
    <w:rsid w:val="003A3A9A"/>
    <w:rsid w:val="003A3ABA"/>
    <w:rsid w:val="003A3B3F"/>
    <w:rsid w:val="003A3B44"/>
    <w:rsid w:val="003A3B6C"/>
    <w:rsid w:val="003A3BD3"/>
    <w:rsid w:val="003A3C15"/>
    <w:rsid w:val="003A3C52"/>
    <w:rsid w:val="003A3C6C"/>
    <w:rsid w:val="003A3C7A"/>
    <w:rsid w:val="003A3C92"/>
    <w:rsid w:val="003A3CC3"/>
    <w:rsid w:val="003A3D0A"/>
    <w:rsid w:val="003A3DF1"/>
    <w:rsid w:val="003A3DFD"/>
    <w:rsid w:val="003A3E0A"/>
    <w:rsid w:val="003A3E0D"/>
    <w:rsid w:val="003A3E26"/>
    <w:rsid w:val="003A3E6E"/>
    <w:rsid w:val="003A3ECD"/>
    <w:rsid w:val="003A3EE6"/>
    <w:rsid w:val="003A3F18"/>
    <w:rsid w:val="003A3F1B"/>
    <w:rsid w:val="003A3F1C"/>
    <w:rsid w:val="003A3F71"/>
    <w:rsid w:val="003A3FB3"/>
    <w:rsid w:val="003A3FC8"/>
    <w:rsid w:val="003A400B"/>
    <w:rsid w:val="003A4025"/>
    <w:rsid w:val="003A4062"/>
    <w:rsid w:val="003A4064"/>
    <w:rsid w:val="003A40AC"/>
    <w:rsid w:val="003A40D7"/>
    <w:rsid w:val="003A4160"/>
    <w:rsid w:val="003A41B2"/>
    <w:rsid w:val="003A41D3"/>
    <w:rsid w:val="003A41F9"/>
    <w:rsid w:val="003A421D"/>
    <w:rsid w:val="003A4274"/>
    <w:rsid w:val="003A4281"/>
    <w:rsid w:val="003A4303"/>
    <w:rsid w:val="003A4309"/>
    <w:rsid w:val="003A436B"/>
    <w:rsid w:val="003A437D"/>
    <w:rsid w:val="003A43BB"/>
    <w:rsid w:val="003A43F8"/>
    <w:rsid w:val="003A4431"/>
    <w:rsid w:val="003A4442"/>
    <w:rsid w:val="003A4493"/>
    <w:rsid w:val="003A44E5"/>
    <w:rsid w:val="003A44F4"/>
    <w:rsid w:val="003A4512"/>
    <w:rsid w:val="003A451E"/>
    <w:rsid w:val="003A4550"/>
    <w:rsid w:val="003A4594"/>
    <w:rsid w:val="003A4681"/>
    <w:rsid w:val="003A4786"/>
    <w:rsid w:val="003A47E6"/>
    <w:rsid w:val="003A481D"/>
    <w:rsid w:val="003A483F"/>
    <w:rsid w:val="003A484C"/>
    <w:rsid w:val="003A48CF"/>
    <w:rsid w:val="003A48F2"/>
    <w:rsid w:val="003A491A"/>
    <w:rsid w:val="003A4963"/>
    <w:rsid w:val="003A4980"/>
    <w:rsid w:val="003A49A4"/>
    <w:rsid w:val="003A49A9"/>
    <w:rsid w:val="003A49B1"/>
    <w:rsid w:val="003A49B2"/>
    <w:rsid w:val="003A49B5"/>
    <w:rsid w:val="003A4A1B"/>
    <w:rsid w:val="003A4A46"/>
    <w:rsid w:val="003A4A5C"/>
    <w:rsid w:val="003A4A65"/>
    <w:rsid w:val="003A4AB6"/>
    <w:rsid w:val="003A4AD8"/>
    <w:rsid w:val="003A4AE7"/>
    <w:rsid w:val="003A4B05"/>
    <w:rsid w:val="003A4B1D"/>
    <w:rsid w:val="003A4B4F"/>
    <w:rsid w:val="003A4B75"/>
    <w:rsid w:val="003A4BC8"/>
    <w:rsid w:val="003A4C00"/>
    <w:rsid w:val="003A4C0F"/>
    <w:rsid w:val="003A4C2F"/>
    <w:rsid w:val="003A4C33"/>
    <w:rsid w:val="003A4C38"/>
    <w:rsid w:val="003A4CD7"/>
    <w:rsid w:val="003A4D23"/>
    <w:rsid w:val="003A4D2B"/>
    <w:rsid w:val="003A4D95"/>
    <w:rsid w:val="003A4DC3"/>
    <w:rsid w:val="003A4DDB"/>
    <w:rsid w:val="003A4DE4"/>
    <w:rsid w:val="003A4DE6"/>
    <w:rsid w:val="003A4E3E"/>
    <w:rsid w:val="003A4E82"/>
    <w:rsid w:val="003A4E8B"/>
    <w:rsid w:val="003A4F6F"/>
    <w:rsid w:val="003A4F94"/>
    <w:rsid w:val="003A4FB9"/>
    <w:rsid w:val="003A4FBB"/>
    <w:rsid w:val="003A4FD7"/>
    <w:rsid w:val="003A5008"/>
    <w:rsid w:val="003A5026"/>
    <w:rsid w:val="003A505A"/>
    <w:rsid w:val="003A5093"/>
    <w:rsid w:val="003A50A0"/>
    <w:rsid w:val="003A50A5"/>
    <w:rsid w:val="003A5155"/>
    <w:rsid w:val="003A518D"/>
    <w:rsid w:val="003A51A2"/>
    <w:rsid w:val="003A51B8"/>
    <w:rsid w:val="003A51BF"/>
    <w:rsid w:val="003A51D7"/>
    <w:rsid w:val="003A51F8"/>
    <w:rsid w:val="003A5219"/>
    <w:rsid w:val="003A5252"/>
    <w:rsid w:val="003A526C"/>
    <w:rsid w:val="003A5292"/>
    <w:rsid w:val="003A530B"/>
    <w:rsid w:val="003A5332"/>
    <w:rsid w:val="003A535A"/>
    <w:rsid w:val="003A5367"/>
    <w:rsid w:val="003A536D"/>
    <w:rsid w:val="003A5373"/>
    <w:rsid w:val="003A53E8"/>
    <w:rsid w:val="003A5414"/>
    <w:rsid w:val="003A5432"/>
    <w:rsid w:val="003A54A3"/>
    <w:rsid w:val="003A550E"/>
    <w:rsid w:val="003A55A6"/>
    <w:rsid w:val="003A5607"/>
    <w:rsid w:val="003A5610"/>
    <w:rsid w:val="003A5632"/>
    <w:rsid w:val="003A5662"/>
    <w:rsid w:val="003A568D"/>
    <w:rsid w:val="003A56EC"/>
    <w:rsid w:val="003A56F5"/>
    <w:rsid w:val="003A573B"/>
    <w:rsid w:val="003A5741"/>
    <w:rsid w:val="003A5752"/>
    <w:rsid w:val="003A575F"/>
    <w:rsid w:val="003A5798"/>
    <w:rsid w:val="003A57B5"/>
    <w:rsid w:val="003A57C9"/>
    <w:rsid w:val="003A57D1"/>
    <w:rsid w:val="003A57DB"/>
    <w:rsid w:val="003A57E2"/>
    <w:rsid w:val="003A57EE"/>
    <w:rsid w:val="003A584D"/>
    <w:rsid w:val="003A5857"/>
    <w:rsid w:val="003A58EF"/>
    <w:rsid w:val="003A5945"/>
    <w:rsid w:val="003A5973"/>
    <w:rsid w:val="003A5994"/>
    <w:rsid w:val="003A59FC"/>
    <w:rsid w:val="003A5A48"/>
    <w:rsid w:val="003A5A4C"/>
    <w:rsid w:val="003A5A8D"/>
    <w:rsid w:val="003A5A9E"/>
    <w:rsid w:val="003A5AB3"/>
    <w:rsid w:val="003A5B1A"/>
    <w:rsid w:val="003A5B4D"/>
    <w:rsid w:val="003A5B56"/>
    <w:rsid w:val="003A5B93"/>
    <w:rsid w:val="003A5BD6"/>
    <w:rsid w:val="003A5BF8"/>
    <w:rsid w:val="003A5BFD"/>
    <w:rsid w:val="003A5C0E"/>
    <w:rsid w:val="003A5C74"/>
    <w:rsid w:val="003A5C83"/>
    <w:rsid w:val="003A5CA8"/>
    <w:rsid w:val="003A5CB8"/>
    <w:rsid w:val="003A5D79"/>
    <w:rsid w:val="003A5DC1"/>
    <w:rsid w:val="003A5DD6"/>
    <w:rsid w:val="003A5DE0"/>
    <w:rsid w:val="003A5E18"/>
    <w:rsid w:val="003A5E32"/>
    <w:rsid w:val="003A5E41"/>
    <w:rsid w:val="003A5EAC"/>
    <w:rsid w:val="003A5EC8"/>
    <w:rsid w:val="003A5EDA"/>
    <w:rsid w:val="003A5EEB"/>
    <w:rsid w:val="003A5F2C"/>
    <w:rsid w:val="003A608E"/>
    <w:rsid w:val="003A60E6"/>
    <w:rsid w:val="003A60FC"/>
    <w:rsid w:val="003A6114"/>
    <w:rsid w:val="003A6135"/>
    <w:rsid w:val="003A6136"/>
    <w:rsid w:val="003A616E"/>
    <w:rsid w:val="003A61A2"/>
    <w:rsid w:val="003A61C6"/>
    <w:rsid w:val="003A621F"/>
    <w:rsid w:val="003A6221"/>
    <w:rsid w:val="003A624D"/>
    <w:rsid w:val="003A6258"/>
    <w:rsid w:val="003A628C"/>
    <w:rsid w:val="003A62EE"/>
    <w:rsid w:val="003A62F2"/>
    <w:rsid w:val="003A637D"/>
    <w:rsid w:val="003A63AE"/>
    <w:rsid w:val="003A63DD"/>
    <w:rsid w:val="003A63F2"/>
    <w:rsid w:val="003A63F4"/>
    <w:rsid w:val="003A6412"/>
    <w:rsid w:val="003A6413"/>
    <w:rsid w:val="003A6415"/>
    <w:rsid w:val="003A6455"/>
    <w:rsid w:val="003A6467"/>
    <w:rsid w:val="003A649C"/>
    <w:rsid w:val="003A64AA"/>
    <w:rsid w:val="003A656C"/>
    <w:rsid w:val="003A6584"/>
    <w:rsid w:val="003A65B3"/>
    <w:rsid w:val="003A6629"/>
    <w:rsid w:val="003A66B9"/>
    <w:rsid w:val="003A66FE"/>
    <w:rsid w:val="003A6700"/>
    <w:rsid w:val="003A672B"/>
    <w:rsid w:val="003A675D"/>
    <w:rsid w:val="003A675E"/>
    <w:rsid w:val="003A67F2"/>
    <w:rsid w:val="003A6875"/>
    <w:rsid w:val="003A68A3"/>
    <w:rsid w:val="003A68D7"/>
    <w:rsid w:val="003A6948"/>
    <w:rsid w:val="003A695C"/>
    <w:rsid w:val="003A6999"/>
    <w:rsid w:val="003A69D4"/>
    <w:rsid w:val="003A69E3"/>
    <w:rsid w:val="003A6A03"/>
    <w:rsid w:val="003A6A2F"/>
    <w:rsid w:val="003A6A4C"/>
    <w:rsid w:val="003A6A84"/>
    <w:rsid w:val="003A6AA2"/>
    <w:rsid w:val="003A6AF5"/>
    <w:rsid w:val="003A6AF6"/>
    <w:rsid w:val="003A6B4B"/>
    <w:rsid w:val="003A6B52"/>
    <w:rsid w:val="003A6B6F"/>
    <w:rsid w:val="003A6BB2"/>
    <w:rsid w:val="003A6BF8"/>
    <w:rsid w:val="003A6C0A"/>
    <w:rsid w:val="003A6C0F"/>
    <w:rsid w:val="003A6C30"/>
    <w:rsid w:val="003A6C47"/>
    <w:rsid w:val="003A6C52"/>
    <w:rsid w:val="003A6C55"/>
    <w:rsid w:val="003A6C57"/>
    <w:rsid w:val="003A6C77"/>
    <w:rsid w:val="003A6C88"/>
    <w:rsid w:val="003A6CD0"/>
    <w:rsid w:val="003A6CDC"/>
    <w:rsid w:val="003A6D5C"/>
    <w:rsid w:val="003A6D72"/>
    <w:rsid w:val="003A6D74"/>
    <w:rsid w:val="003A6D80"/>
    <w:rsid w:val="003A6DB7"/>
    <w:rsid w:val="003A6E56"/>
    <w:rsid w:val="003A6EF2"/>
    <w:rsid w:val="003A6F42"/>
    <w:rsid w:val="003A6FB4"/>
    <w:rsid w:val="003A7006"/>
    <w:rsid w:val="003A700B"/>
    <w:rsid w:val="003A700C"/>
    <w:rsid w:val="003A708F"/>
    <w:rsid w:val="003A70D1"/>
    <w:rsid w:val="003A7163"/>
    <w:rsid w:val="003A7175"/>
    <w:rsid w:val="003A71B3"/>
    <w:rsid w:val="003A7214"/>
    <w:rsid w:val="003A7216"/>
    <w:rsid w:val="003A7246"/>
    <w:rsid w:val="003A729B"/>
    <w:rsid w:val="003A729F"/>
    <w:rsid w:val="003A72BA"/>
    <w:rsid w:val="003A72FF"/>
    <w:rsid w:val="003A7315"/>
    <w:rsid w:val="003A73C8"/>
    <w:rsid w:val="003A7479"/>
    <w:rsid w:val="003A74CB"/>
    <w:rsid w:val="003A7556"/>
    <w:rsid w:val="003A767A"/>
    <w:rsid w:val="003A769F"/>
    <w:rsid w:val="003A76C0"/>
    <w:rsid w:val="003A773F"/>
    <w:rsid w:val="003A7757"/>
    <w:rsid w:val="003A7779"/>
    <w:rsid w:val="003A77DC"/>
    <w:rsid w:val="003A77F3"/>
    <w:rsid w:val="003A782D"/>
    <w:rsid w:val="003A784C"/>
    <w:rsid w:val="003A7878"/>
    <w:rsid w:val="003A7918"/>
    <w:rsid w:val="003A7946"/>
    <w:rsid w:val="003A795F"/>
    <w:rsid w:val="003A7966"/>
    <w:rsid w:val="003A79FE"/>
    <w:rsid w:val="003A7A2A"/>
    <w:rsid w:val="003A7A47"/>
    <w:rsid w:val="003A7AB8"/>
    <w:rsid w:val="003A7AFA"/>
    <w:rsid w:val="003A7B18"/>
    <w:rsid w:val="003A7B3B"/>
    <w:rsid w:val="003A7BBE"/>
    <w:rsid w:val="003A7C10"/>
    <w:rsid w:val="003A7C22"/>
    <w:rsid w:val="003A7C2F"/>
    <w:rsid w:val="003A7C52"/>
    <w:rsid w:val="003A7CDC"/>
    <w:rsid w:val="003A7D49"/>
    <w:rsid w:val="003A7D9B"/>
    <w:rsid w:val="003A7DA9"/>
    <w:rsid w:val="003A7DB8"/>
    <w:rsid w:val="003A7DBA"/>
    <w:rsid w:val="003A7DEA"/>
    <w:rsid w:val="003A7E6D"/>
    <w:rsid w:val="003A7EF9"/>
    <w:rsid w:val="003A7F24"/>
    <w:rsid w:val="003A7F42"/>
    <w:rsid w:val="003A7FB4"/>
    <w:rsid w:val="003B002C"/>
    <w:rsid w:val="003B0064"/>
    <w:rsid w:val="003B009E"/>
    <w:rsid w:val="003B00A9"/>
    <w:rsid w:val="003B00C8"/>
    <w:rsid w:val="003B0106"/>
    <w:rsid w:val="003B0128"/>
    <w:rsid w:val="003B015A"/>
    <w:rsid w:val="003B01B0"/>
    <w:rsid w:val="003B020E"/>
    <w:rsid w:val="003B0268"/>
    <w:rsid w:val="003B02AF"/>
    <w:rsid w:val="003B02B1"/>
    <w:rsid w:val="003B02C1"/>
    <w:rsid w:val="003B02EF"/>
    <w:rsid w:val="003B0311"/>
    <w:rsid w:val="003B032F"/>
    <w:rsid w:val="003B033E"/>
    <w:rsid w:val="003B037D"/>
    <w:rsid w:val="003B037E"/>
    <w:rsid w:val="003B0418"/>
    <w:rsid w:val="003B04A6"/>
    <w:rsid w:val="003B04C6"/>
    <w:rsid w:val="003B050E"/>
    <w:rsid w:val="003B0560"/>
    <w:rsid w:val="003B056B"/>
    <w:rsid w:val="003B05A3"/>
    <w:rsid w:val="003B05E7"/>
    <w:rsid w:val="003B05F3"/>
    <w:rsid w:val="003B0617"/>
    <w:rsid w:val="003B065A"/>
    <w:rsid w:val="003B06CF"/>
    <w:rsid w:val="003B06DA"/>
    <w:rsid w:val="003B0738"/>
    <w:rsid w:val="003B0739"/>
    <w:rsid w:val="003B0763"/>
    <w:rsid w:val="003B0774"/>
    <w:rsid w:val="003B07E6"/>
    <w:rsid w:val="003B0809"/>
    <w:rsid w:val="003B0873"/>
    <w:rsid w:val="003B0886"/>
    <w:rsid w:val="003B088C"/>
    <w:rsid w:val="003B08A3"/>
    <w:rsid w:val="003B08B4"/>
    <w:rsid w:val="003B08D8"/>
    <w:rsid w:val="003B092F"/>
    <w:rsid w:val="003B0945"/>
    <w:rsid w:val="003B095B"/>
    <w:rsid w:val="003B096F"/>
    <w:rsid w:val="003B09AC"/>
    <w:rsid w:val="003B09C2"/>
    <w:rsid w:val="003B09E1"/>
    <w:rsid w:val="003B0A3D"/>
    <w:rsid w:val="003B0A43"/>
    <w:rsid w:val="003B0AA0"/>
    <w:rsid w:val="003B0AC1"/>
    <w:rsid w:val="003B0AC2"/>
    <w:rsid w:val="003B0AF7"/>
    <w:rsid w:val="003B0B0F"/>
    <w:rsid w:val="003B0B64"/>
    <w:rsid w:val="003B0BCA"/>
    <w:rsid w:val="003B0BFF"/>
    <w:rsid w:val="003B0C98"/>
    <w:rsid w:val="003B0D60"/>
    <w:rsid w:val="003B0E2C"/>
    <w:rsid w:val="003B0E9B"/>
    <w:rsid w:val="003B0EC7"/>
    <w:rsid w:val="003B0F3E"/>
    <w:rsid w:val="003B0FA1"/>
    <w:rsid w:val="003B1007"/>
    <w:rsid w:val="003B1031"/>
    <w:rsid w:val="003B103E"/>
    <w:rsid w:val="003B107A"/>
    <w:rsid w:val="003B1119"/>
    <w:rsid w:val="003B112F"/>
    <w:rsid w:val="003B1164"/>
    <w:rsid w:val="003B1165"/>
    <w:rsid w:val="003B1183"/>
    <w:rsid w:val="003B118C"/>
    <w:rsid w:val="003B11FB"/>
    <w:rsid w:val="003B1305"/>
    <w:rsid w:val="003B1350"/>
    <w:rsid w:val="003B13D8"/>
    <w:rsid w:val="003B1467"/>
    <w:rsid w:val="003B1489"/>
    <w:rsid w:val="003B14A6"/>
    <w:rsid w:val="003B14CD"/>
    <w:rsid w:val="003B157D"/>
    <w:rsid w:val="003B157F"/>
    <w:rsid w:val="003B15D1"/>
    <w:rsid w:val="003B163A"/>
    <w:rsid w:val="003B1648"/>
    <w:rsid w:val="003B164E"/>
    <w:rsid w:val="003B1655"/>
    <w:rsid w:val="003B1656"/>
    <w:rsid w:val="003B1661"/>
    <w:rsid w:val="003B16B8"/>
    <w:rsid w:val="003B170B"/>
    <w:rsid w:val="003B1710"/>
    <w:rsid w:val="003B1787"/>
    <w:rsid w:val="003B17BD"/>
    <w:rsid w:val="003B181E"/>
    <w:rsid w:val="003B1836"/>
    <w:rsid w:val="003B1908"/>
    <w:rsid w:val="003B1936"/>
    <w:rsid w:val="003B1953"/>
    <w:rsid w:val="003B1954"/>
    <w:rsid w:val="003B1966"/>
    <w:rsid w:val="003B1967"/>
    <w:rsid w:val="003B1970"/>
    <w:rsid w:val="003B19A3"/>
    <w:rsid w:val="003B19AF"/>
    <w:rsid w:val="003B19B3"/>
    <w:rsid w:val="003B19C0"/>
    <w:rsid w:val="003B19D7"/>
    <w:rsid w:val="003B19EE"/>
    <w:rsid w:val="003B19EF"/>
    <w:rsid w:val="003B1AA5"/>
    <w:rsid w:val="003B1ADB"/>
    <w:rsid w:val="003B1B06"/>
    <w:rsid w:val="003B1B0D"/>
    <w:rsid w:val="003B1B16"/>
    <w:rsid w:val="003B1B95"/>
    <w:rsid w:val="003B1BB0"/>
    <w:rsid w:val="003B1BB7"/>
    <w:rsid w:val="003B1C53"/>
    <w:rsid w:val="003B1C87"/>
    <w:rsid w:val="003B1CAC"/>
    <w:rsid w:val="003B1D6F"/>
    <w:rsid w:val="003B1D8E"/>
    <w:rsid w:val="003B1D8F"/>
    <w:rsid w:val="003B1DA1"/>
    <w:rsid w:val="003B1DC5"/>
    <w:rsid w:val="003B1E22"/>
    <w:rsid w:val="003B1E32"/>
    <w:rsid w:val="003B1E5C"/>
    <w:rsid w:val="003B1E6A"/>
    <w:rsid w:val="003B1E8F"/>
    <w:rsid w:val="003B1EA2"/>
    <w:rsid w:val="003B1EC4"/>
    <w:rsid w:val="003B1EDC"/>
    <w:rsid w:val="003B1F4F"/>
    <w:rsid w:val="003B1FC2"/>
    <w:rsid w:val="003B2027"/>
    <w:rsid w:val="003B2044"/>
    <w:rsid w:val="003B204A"/>
    <w:rsid w:val="003B2078"/>
    <w:rsid w:val="003B2101"/>
    <w:rsid w:val="003B2127"/>
    <w:rsid w:val="003B214E"/>
    <w:rsid w:val="003B2170"/>
    <w:rsid w:val="003B2184"/>
    <w:rsid w:val="003B2195"/>
    <w:rsid w:val="003B21BC"/>
    <w:rsid w:val="003B21E5"/>
    <w:rsid w:val="003B21FA"/>
    <w:rsid w:val="003B227A"/>
    <w:rsid w:val="003B22BC"/>
    <w:rsid w:val="003B22C2"/>
    <w:rsid w:val="003B2328"/>
    <w:rsid w:val="003B2334"/>
    <w:rsid w:val="003B2370"/>
    <w:rsid w:val="003B239B"/>
    <w:rsid w:val="003B240D"/>
    <w:rsid w:val="003B2443"/>
    <w:rsid w:val="003B24D0"/>
    <w:rsid w:val="003B2579"/>
    <w:rsid w:val="003B25C3"/>
    <w:rsid w:val="003B25E4"/>
    <w:rsid w:val="003B2606"/>
    <w:rsid w:val="003B2607"/>
    <w:rsid w:val="003B2622"/>
    <w:rsid w:val="003B2640"/>
    <w:rsid w:val="003B2699"/>
    <w:rsid w:val="003B2710"/>
    <w:rsid w:val="003B271B"/>
    <w:rsid w:val="003B2732"/>
    <w:rsid w:val="003B273A"/>
    <w:rsid w:val="003B2799"/>
    <w:rsid w:val="003B27B0"/>
    <w:rsid w:val="003B27D2"/>
    <w:rsid w:val="003B27DC"/>
    <w:rsid w:val="003B2812"/>
    <w:rsid w:val="003B297A"/>
    <w:rsid w:val="003B2A0D"/>
    <w:rsid w:val="003B2A64"/>
    <w:rsid w:val="003B2A97"/>
    <w:rsid w:val="003B2B1D"/>
    <w:rsid w:val="003B2B33"/>
    <w:rsid w:val="003B2B36"/>
    <w:rsid w:val="003B2B5C"/>
    <w:rsid w:val="003B2BA1"/>
    <w:rsid w:val="003B2BD7"/>
    <w:rsid w:val="003B2BF7"/>
    <w:rsid w:val="003B2C54"/>
    <w:rsid w:val="003B2CA0"/>
    <w:rsid w:val="003B2CFC"/>
    <w:rsid w:val="003B2D1C"/>
    <w:rsid w:val="003B2D4B"/>
    <w:rsid w:val="003B2D77"/>
    <w:rsid w:val="003B2DA5"/>
    <w:rsid w:val="003B2DE2"/>
    <w:rsid w:val="003B2DED"/>
    <w:rsid w:val="003B2E40"/>
    <w:rsid w:val="003B2E53"/>
    <w:rsid w:val="003B2E62"/>
    <w:rsid w:val="003B2E7A"/>
    <w:rsid w:val="003B2E7F"/>
    <w:rsid w:val="003B2F8E"/>
    <w:rsid w:val="003B2FBB"/>
    <w:rsid w:val="003B2FD5"/>
    <w:rsid w:val="003B300B"/>
    <w:rsid w:val="003B300F"/>
    <w:rsid w:val="003B3039"/>
    <w:rsid w:val="003B30BD"/>
    <w:rsid w:val="003B30C6"/>
    <w:rsid w:val="003B30FE"/>
    <w:rsid w:val="003B3112"/>
    <w:rsid w:val="003B3151"/>
    <w:rsid w:val="003B31A7"/>
    <w:rsid w:val="003B31DD"/>
    <w:rsid w:val="003B3206"/>
    <w:rsid w:val="003B3230"/>
    <w:rsid w:val="003B32F4"/>
    <w:rsid w:val="003B3318"/>
    <w:rsid w:val="003B334A"/>
    <w:rsid w:val="003B3358"/>
    <w:rsid w:val="003B3359"/>
    <w:rsid w:val="003B33F3"/>
    <w:rsid w:val="003B3404"/>
    <w:rsid w:val="003B343E"/>
    <w:rsid w:val="003B344F"/>
    <w:rsid w:val="003B34BE"/>
    <w:rsid w:val="003B34D2"/>
    <w:rsid w:val="003B34E7"/>
    <w:rsid w:val="003B34F9"/>
    <w:rsid w:val="003B34FA"/>
    <w:rsid w:val="003B3504"/>
    <w:rsid w:val="003B3572"/>
    <w:rsid w:val="003B35A8"/>
    <w:rsid w:val="003B35C2"/>
    <w:rsid w:val="003B35D9"/>
    <w:rsid w:val="003B3628"/>
    <w:rsid w:val="003B362E"/>
    <w:rsid w:val="003B3653"/>
    <w:rsid w:val="003B366C"/>
    <w:rsid w:val="003B3698"/>
    <w:rsid w:val="003B36B9"/>
    <w:rsid w:val="003B36D1"/>
    <w:rsid w:val="003B36F2"/>
    <w:rsid w:val="003B370E"/>
    <w:rsid w:val="003B373C"/>
    <w:rsid w:val="003B3744"/>
    <w:rsid w:val="003B3756"/>
    <w:rsid w:val="003B375F"/>
    <w:rsid w:val="003B3783"/>
    <w:rsid w:val="003B3832"/>
    <w:rsid w:val="003B3833"/>
    <w:rsid w:val="003B3842"/>
    <w:rsid w:val="003B3853"/>
    <w:rsid w:val="003B3863"/>
    <w:rsid w:val="003B389F"/>
    <w:rsid w:val="003B38F8"/>
    <w:rsid w:val="003B390B"/>
    <w:rsid w:val="003B3951"/>
    <w:rsid w:val="003B3958"/>
    <w:rsid w:val="003B3A14"/>
    <w:rsid w:val="003B3A17"/>
    <w:rsid w:val="003B3A2E"/>
    <w:rsid w:val="003B3A59"/>
    <w:rsid w:val="003B3A61"/>
    <w:rsid w:val="003B3A89"/>
    <w:rsid w:val="003B3AA8"/>
    <w:rsid w:val="003B3B02"/>
    <w:rsid w:val="003B3B04"/>
    <w:rsid w:val="003B3B5E"/>
    <w:rsid w:val="003B3B7B"/>
    <w:rsid w:val="003B3B95"/>
    <w:rsid w:val="003B3BD3"/>
    <w:rsid w:val="003B3C06"/>
    <w:rsid w:val="003B3C77"/>
    <w:rsid w:val="003B3D7D"/>
    <w:rsid w:val="003B3DD2"/>
    <w:rsid w:val="003B3E39"/>
    <w:rsid w:val="003B3E4E"/>
    <w:rsid w:val="003B3E75"/>
    <w:rsid w:val="003B3E92"/>
    <w:rsid w:val="003B3EAD"/>
    <w:rsid w:val="003B3EBB"/>
    <w:rsid w:val="003B3ED0"/>
    <w:rsid w:val="003B3EE1"/>
    <w:rsid w:val="003B3EE6"/>
    <w:rsid w:val="003B3EFF"/>
    <w:rsid w:val="003B3F28"/>
    <w:rsid w:val="003B3F31"/>
    <w:rsid w:val="003B3F56"/>
    <w:rsid w:val="003B3F68"/>
    <w:rsid w:val="003B403A"/>
    <w:rsid w:val="003B4053"/>
    <w:rsid w:val="003B40CD"/>
    <w:rsid w:val="003B4113"/>
    <w:rsid w:val="003B4141"/>
    <w:rsid w:val="003B417A"/>
    <w:rsid w:val="003B417E"/>
    <w:rsid w:val="003B417F"/>
    <w:rsid w:val="003B41B1"/>
    <w:rsid w:val="003B41FD"/>
    <w:rsid w:val="003B4251"/>
    <w:rsid w:val="003B426C"/>
    <w:rsid w:val="003B42CF"/>
    <w:rsid w:val="003B42D0"/>
    <w:rsid w:val="003B4301"/>
    <w:rsid w:val="003B432E"/>
    <w:rsid w:val="003B437F"/>
    <w:rsid w:val="003B43D3"/>
    <w:rsid w:val="003B442C"/>
    <w:rsid w:val="003B4448"/>
    <w:rsid w:val="003B4465"/>
    <w:rsid w:val="003B4478"/>
    <w:rsid w:val="003B447A"/>
    <w:rsid w:val="003B449F"/>
    <w:rsid w:val="003B44E1"/>
    <w:rsid w:val="003B4539"/>
    <w:rsid w:val="003B4546"/>
    <w:rsid w:val="003B4553"/>
    <w:rsid w:val="003B456B"/>
    <w:rsid w:val="003B458F"/>
    <w:rsid w:val="003B45AF"/>
    <w:rsid w:val="003B45B3"/>
    <w:rsid w:val="003B45B7"/>
    <w:rsid w:val="003B45C5"/>
    <w:rsid w:val="003B45ED"/>
    <w:rsid w:val="003B4658"/>
    <w:rsid w:val="003B465D"/>
    <w:rsid w:val="003B4684"/>
    <w:rsid w:val="003B46AB"/>
    <w:rsid w:val="003B46CC"/>
    <w:rsid w:val="003B46ED"/>
    <w:rsid w:val="003B4706"/>
    <w:rsid w:val="003B4728"/>
    <w:rsid w:val="003B472A"/>
    <w:rsid w:val="003B4791"/>
    <w:rsid w:val="003B47E0"/>
    <w:rsid w:val="003B47E6"/>
    <w:rsid w:val="003B480A"/>
    <w:rsid w:val="003B48CB"/>
    <w:rsid w:val="003B48F1"/>
    <w:rsid w:val="003B48F9"/>
    <w:rsid w:val="003B490B"/>
    <w:rsid w:val="003B491C"/>
    <w:rsid w:val="003B493B"/>
    <w:rsid w:val="003B4953"/>
    <w:rsid w:val="003B495E"/>
    <w:rsid w:val="003B49B3"/>
    <w:rsid w:val="003B49E7"/>
    <w:rsid w:val="003B4A52"/>
    <w:rsid w:val="003B4A7B"/>
    <w:rsid w:val="003B4A8A"/>
    <w:rsid w:val="003B4ABA"/>
    <w:rsid w:val="003B4AE3"/>
    <w:rsid w:val="003B4AFA"/>
    <w:rsid w:val="003B4B74"/>
    <w:rsid w:val="003B4BCB"/>
    <w:rsid w:val="003B4C03"/>
    <w:rsid w:val="003B4C1D"/>
    <w:rsid w:val="003B4C40"/>
    <w:rsid w:val="003B4C43"/>
    <w:rsid w:val="003B4C60"/>
    <w:rsid w:val="003B4C6B"/>
    <w:rsid w:val="003B4C6F"/>
    <w:rsid w:val="003B4C73"/>
    <w:rsid w:val="003B4CAE"/>
    <w:rsid w:val="003B4CCF"/>
    <w:rsid w:val="003B4CD4"/>
    <w:rsid w:val="003B4CDB"/>
    <w:rsid w:val="003B4D16"/>
    <w:rsid w:val="003B4D38"/>
    <w:rsid w:val="003B4D55"/>
    <w:rsid w:val="003B4E19"/>
    <w:rsid w:val="003B4E85"/>
    <w:rsid w:val="003B4EB3"/>
    <w:rsid w:val="003B4F10"/>
    <w:rsid w:val="003B4F4D"/>
    <w:rsid w:val="003B4F54"/>
    <w:rsid w:val="003B5000"/>
    <w:rsid w:val="003B5031"/>
    <w:rsid w:val="003B5032"/>
    <w:rsid w:val="003B5066"/>
    <w:rsid w:val="003B50E1"/>
    <w:rsid w:val="003B5173"/>
    <w:rsid w:val="003B520E"/>
    <w:rsid w:val="003B5250"/>
    <w:rsid w:val="003B529A"/>
    <w:rsid w:val="003B52CA"/>
    <w:rsid w:val="003B52DC"/>
    <w:rsid w:val="003B52DF"/>
    <w:rsid w:val="003B5360"/>
    <w:rsid w:val="003B537D"/>
    <w:rsid w:val="003B53B1"/>
    <w:rsid w:val="003B53D8"/>
    <w:rsid w:val="003B5405"/>
    <w:rsid w:val="003B541E"/>
    <w:rsid w:val="003B54AF"/>
    <w:rsid w:val="003B5518"/>
    <w:rsid w:val="003B5537"/>
    <w:rsid w:val="003B5541"/>
    <w:rsid w:val="003B555D"/>
    <w:rsid w:val="003B557E"/>
    <w:rsid w:val="003B55A4"/>
    <w:rsid w:val="003B55E5"/>
    <w:rsid w:val="003B55F4"/>
    <w:rsid w:val="003B55F9"/>
    <w:rsid w:val="003B5620"/>
    <w:rsid w:val="003B5669"/>
    <w:rsid w:val="003B5699"/>
    <w:rsid w:val="003B56AB"/>
    <w:rsid w:val="003B5722"/>
    <w:rsid w:val="003B5775"/>
    <w:rsid w:val="003B5781"/>
    <w:rsid w:val="003B581E"/>
    <w:rsid w:val="003B586D"/>
    <w:rsid w:val="003B5909"/>
    <w:rsid w:val="003B594E"/>
    <w:rsid w:val="003B5988"/>
    <w:rsid w:val="003B5990"/>
    <w:rsid w:val="003B5A12"/>
    <w:rsid w:val="003B5A30"/>
    <w:rsid w:val="003B5A4A"/>
    <w:rsid w:val="003B5A4E"/>
    <w:rsid w:val="003B5B23"/>
    <w:rsid w:val="003B5B38"/>
    <w:rsid w:val="003B5BA1"/>
    <w:rsid w:val="003B5BB6"/>
    <w:rsid w:val="003B5BCC"/>
    <w:rsid w:val="003B5C1A"/>
    <w:rsid w:val="003B5C38"/>
    <w:rsid w:val="003B5C5E"/>
    <w:rsid w:val="003B5CB9"/>
    <w:rsid w:val="003B5CF3"/>
    <w:rsid w:val="003B5D1F"/>
    <w:rsid w:val="003B5D3D"/>
    <w:rsid w:val="003B5DB1"/>
    <w:rsid w:val="003B5DB5"/>
    <w:rsid w:val="003B5DBC"/>
    <w:rsid w:val="003B5DE2"/>
    <w:rsid w:val="003B5E1C"/>
    <w:rsid w:val="003B5E43"/>
    <w:rsid w:val="003B5EA2"/>
    <w:rsid w:val="003B5EAD"/>
    <w:rsid w:val="003B5EC5"/>
    <w:rsid w:val="003B5F01"/>
    <w:rsid w:val="003B5F2F"/>
    <w:rsid w:val="003B5F5B"/>
    <w:rsid w:val="003B5F60"/>
    <w:rsid w:val="003B5F87"/>
    <w:rsid w:val="003B5FF9"/>
    <w:rsid w:val="003B6079"/>
    <w:rsid w:val="003B6086"/>
    <w:rsid w:val="003B6092"/>
    <w:rsid w:val="003B60AE"/>
    <w:rsid w:val="003B610D"/>
    <w:rsid w:val="003B6117"/>
    <w:rsid w:val="003B6122"/>
    <w:rsid w:val="003B6131"/>
    <w:rsid w:val="003B6142"/>
    <w:rsid w:val="003B6147"/>
    <w:rsid w:val="003B614F"/>
    <w:rsid w:val="003B6155"/>
    <w:rsid w:val="003B61AC"/>
    <w:rsid w:val="003B61DB"/>
    <w:rsid w:val="003B6210"/>
    <w:rsid w:val="003B622C"/>
    <w:rsid w:val="003B623C"/>
    <w:rsid w:val="003B6266"/>
    <w:rsid w:val="003B6289"/>
    <w:rsid w:val="003B628A"/>
    <w:rsid w:val="003B62B7"/>
    <w:rsid w:val="003B62C4"/>
    <w:rsid w:val="003B62E9"/>
    <w:rsid w:val="003B62F3"/>
    <w:rsid w:val="003B630F"/>
    <w:rsid w:val="003B6322"/>
    <w:rsid w:val="003B6336"/>
    <w:rsid w:val="003B634F"/>
    <w:rsid w:val="003B6357"/>
    <w:rsid w:val="003B635E"/>
    <w:rsid w:val="003B636C"/>
    <w:rsid w:val="003B6395"/>
    <w:rsid w:val="003B639B"/>
    <w:rsid w:val="003B63A6"/>
    <w:rsid w:val="003B63FF"/>
    <w:rsid w:val="003B6526"/>
    <w:rsid w:val="003B65DD"/>
    <w:rsid w:val="003B65E1"/>
    <w:rsid w:val="003B65E8"/>
    <w:rsid w:val="003B65F5"/>
    <w:rsid w:val="003B6614"/>
    <w:rsid w:val="003B6628"/>
    <w:rsid w:val="003B6681"/>
    <w:rsid w:val="003B66A0"/>
    <w:rsid w:val="003B66B7"/>
    <w:rsid w:val="003B66E1"/>
    <w:rsid w:val="003B66F4"/>
    <w:rsid w:val="003B674E"/>
    <w:rsid w:val="003B67A6"/>
    <w:rsid w:val="003B67D1"/>
    <w:rsid w:val="003B67FE"/>
    <w:rsid w:val="003B6839"/>
    <w:rsid w:val="003B683C"/>
    <w:rsid w:val="003B6890"/>
    <w:rsid w:val="003B68D5"/>
    <w:rsid w:val="003B691B"/>
    <w:rsid w:val="003B6978"/>
    <w:rsid w:val="003B6A4A"/>
    <w:rsid w:val="003B6A52"/>
    <w:rsid w:val="003B6A6E"/>
    <w:rsid w:val="003B6AFB"/>
    <w:rsid w:val="003B6B1E"/>
    <w:rsid w:val="003B6B84"/>
    <w:rsid w:val="003B6BD3"/>
    <w:rsid w:val="003B6BDF"/>
    <w:rsid w:val="003B6BE9"/>
    <w:rsid w:val="003B6BED"/>
    <w:rsid w:val="003B6C0C"/>
    <w:rsid w:val="003B6C6A"/>
    <w:rsid w:val="003B6C92"/>
    <w:rsid w:val="003B6CB0"/>
    <w:rsid w:val="003B6CDA"/>
    <w:rsid w:val="003B6CE4"/>
    <w:rsid w:val="003B6CF6"/>
    <w:rsid w:val="003B6D1F"/>
    <w:rsid w:val="003B6E23"/>
    <w:rsid w:val="003B6E64"/>
    <w:rsid w:val="003B6E94"/>
    <w:rsid w:val="003B6ED2"/>
    <w:rsid w:val="003B6EDE"/>
    <w:rsid w:val="003B6F12"/>
    <w:rsid w:val="003B6F14"/>
    <w:rsid w:val="003B6F21"/>
    <w:rsid w:val="003B6F3B"/>
    <w:rsid w:val="003B6F51"/>
    <w:rsid w:val="003B6F7A"/>
    <w:rsid w:val="003B6FAA"/>
    <w:rsid w:val="003B6FBD"/>
    <w:rsid w:val="003B7069"/>
    <w:rsid w:val="003B7082"/>
    <w:rsid w:val="003B70D3"/>
    <w:rsid w:val="003B7108"/>
    <w:rsid w:val="003B713A"/>
    <w:rsid w:val="003B71F7"/>
    <w:rsid w:val="003B720B"/>
    <w:rsid w:val="003B7223"/>
    <w:rsid w:val="003B724C"/>
    <w:rsid w:val="003B7265"/>
    <w:rsid w:val="003B7273"/>
    <w:rsid w:val="003B72B0"/>
    <w:rsid w:val="003B72E2"/>
    <w:rsid w:val="003B7324"/>
    <w:rsid w:val="003B732A"/>
    <w:rsid w:val="003B7344"/>
    <w:rsid w:val="003B734B"/>
    <w:rsid w:val="003B7359"/>
    <w:rsid w:val="003B735C"/>
    <w:rsid w:val="003B73B8"/>
    <w:rsid w:val="003B73D8"/>
    <w:rsid w:val="003B73DF"/>
    <w:rsid w:val="003B73E5"/>
    <w:rsid w:val="003B7444"/>
    <w:rsid w:val="003B7452"/>
    <w:rsid w:val="003B7463"/>
    <w:rsid w:val="003B7473"/>
    <w:rsid w:val="003B748A"/>
    <w:rsid w:val="003B7490"/>
    <w:rsid w:val="003B7491"/>
    <w:rsid w:val="003B7494"/>
    <w:rsid w:val="003B74AE"/>
    <w:rsid w:val="003B74B3"/>
    <w:rsid w:val="003B74BD"/>
    <w:rsid w:val="003B74D1"/>
    <w:rsid w:val="003B7513"/>
    <w:rsid w:val="003B752F"/>
    <w:rsid w:val="003B7544"/>
    <w:rsid w:val="003B7554"/>
    <w:rsid w:val="003B7564"/>
    <w:rsid w:val="003B759B"/>
    <w:rsid w:val="003B7607"/>
    <w:rsid w:val="003B7620"/>
    <w:rsid w:val="003B762E"/>
    <w:rsid w:val="003B7638"/>
    <w:rsid w:val="003B7655"/>
    <w:rsid w:val="003B76C1"/>
    <w:rsid w:val="003B76C3"/>
    <w:rsid w:val="003B76D2"/>
    <w:rsid w:val="003B76DB"/>
    <w:rsid w:val="003B76DF"/>
    <w:rsid w:val="003B76FA"/>
    <w:rsid w:val="003B7700"/>
    <w:rsid w:val="003B770D"/>
    <w:rsid w:val="003B7729"/>
    <w:rsid w:val="003B779B"/>
    <w:rsid w:val="003B77F7"/>
    <w:rsid w:val="003B7807"/>
    <w:rsid w:val="003B7870"/>
    <w:rsid w:val="003B7894"/>
    <w:rsid w:val="003B78B7"/>
    <w:rsid w:val="003B78D4"/>
    <w:rsid w:val="003B78F7"/>
    <w:rsid w:val="003B790F"/>
    <w:rsid w:val="003B7946"/>
    <w:rsid w:val="003B7969"/>
    <w:rsid w:val="003B79C6"/>
    <w:rsid w:val="003B7A3B"/>
    <w:rsid w:val="003B7A50"/>
    <w:rsid w:val="003B7A77"/>
    <w:rsid w:val="003B7A83"/>
    <w:rsid w:val="003B7ACB"/>
    <w:rsid w:val="003B7AE8"/>
    <w:rsid w:val="003B7B08"/>
    <w:rsid w:val="003B7B25"/>
    <w:rsid w:val="003B7BB3"/>
    <w:rsid w:val="003B7BCA"/>
    <w:rsid w:val="003B7BDB"/>
    <w:rsid w:val="003B7BF8"/>
    <w:rsid w:val="003B7C0A"/>
    <w:rsid w:val="003B7C14"/>
    <w:rsid w:val="003B7C17"/>
    <w:rsid w:val="003B7C4A"/>
    <w:rsid w:val="003B7C7D"/>
    <w:rsid w:val="003B7CFA"/>
    <w:rsid w:val="003B7D1F"/>
    <w:rsid w:val="003B7D2A"/>
    <w:rsid w:val="003B7D55"/>
    <w:rsid w:val="003B7D6B"/>
    <w:rsid w:val="003B7D8B"/>
    <w:rsid w:val="003B7D9C"/>
    <w:rsid w:val="003B7DC9"/>
    <w:rsid w:val="003B7DF2"/>
    <w:rsid w:val="003B7DF5"/>
    <w:rsid w:val="003B7E11"/>
    <w:rsid w:val="003B7E20"/>
    <w:rsid w:val="003B7EC5"/>
    <w:rsid w:val="003B7EC6"/>
    <w:rsid w:val="003B7ED0"/>
    <w:rsid w:val="003B7F91"/>
    <w:rsid w:val="003B7FC5"/>
    <w:rsid w:val="003B7FF0"/>
    <w:rsid w:val="003B7FF7"/>
    <w:rsid w:val="003C0045"/>
    <w:rsid w:val="003C0053"/>
    <w:rsid w:val="003C0073"/>
    <w:rsid w:val="003C0074"/>
    <w:rsid w:val="003C00A7"/>
    <w:rsid w:val="003C00D3"/>
    <w:rsid w:val="003C00DE"/>
    <w:rsid w:val="003C00F5"/>
    <w:rsid w:val="003C00FD"/>
    <w:rsid w:val="003C0124"/>
    <w:rsid w:val="003C014A"/>
    <w:rsid w:val="003C015D"/>
    <w:rsid w:val="003C0177"/>
    <w:rsid w:val="003C0189"/>
    <w:rsid w:val="003C01CA"/>
    <w:rsid w:val="003C01CE"/>
    <w:rsid w:val="003C01D7"/>
    <w:rsid w:val="003C01EC"/>
    <w:rsid w:val="003C01F8"/>
    <w:rsid w:val="003C0282"/>
    <w:rsid w:val="003C028E"/>
    <w:rsid w:val="003C0294"/>
    <w:rsid w:val="003C029F"/>
    <w:rsid w:val="003C02C7"/>
    <w:rsid w:val="003C02E1"/>
    <w:rsid w:val="003C0313"/>
    <w:rsid w:val="003C03A4"/>
    <w:rsid w:val="003C03D3"/>
    <w:rsid w:val="003C0411"/>
    <w:rsid w:val="003C042B"/>
    <w:rsid w:val="003C0496"/>
    <w:rsid w:val="003C04A4"/>
    <w:rsid w:val="003C04D3"/>
    <w:rsid w:val="003C0518"/>
    <w:rsid w:val="003C05A1"/>
    <w:rsid w:val="003C05E6"/>
    <w:rsid w:val="003C05EC"/>
    <w:rsid w:val="003C05FC"/>
    <w:rsid w:val="003C05FE"/>
    <w:rsid w:val="003C063D"/>
    <w:rsid w:val="003C0654"/>
    <w:rsid w:val="003C065B"/>
    <w:rsid w:val="003C066D"/>
    <w:rsid w:val="003C0698"/>
    <w:rsid w:val="003C06AD"/>
    <w:rsid w:val="003C06C4"/>
    <w:rsid w:val="003C0701"/>
    <w:rsid w:val="003C0744"/>
    <w:rsid w:val="003C0752"/>
    <w:rsid w:val="003C078F"/>
    <w:rsid w:val="003C0792"/>
    <w:rsid w:val="003C0870"/>
    <w:rsid w:val="003C08B2"/>
    <w:rsid w:val="003C08BD"/>
    <w:rsid w:val="003C08D6"/>
    <w:rsid w:val="003C094B"/>
    <w:rsid w:val="003C09BA"/>
    <w:rsid w:val="003C0A34"/>
    <w:rsid w:val="003C0A57"/>
    <w:rsid w:val="003C0A7F"/>
    <w:rsid w:val="003C0AB6"/>
    <w:rsid w:val="003C0B33"/>
    <w:rsid w:val="003C0B35"/>
    <w:rsid w:val="003C0B3C"/>
    <w:rsid w:val="003C0B6D"/>
    <w:rsid w:val="003C0B72"/>
    <w:rsid w:val="003C0B95"/>
    <w:rsid w:val="003C0BE1"/>
    <w:rsid w:val="003C0C46"/>
    <w:rsid w:val="003C0C7A"/>
    <w:rsid w:val="003C0CA9"/>
    <w:rsid w:val="003C0CC5"/>
    <w:rsid w:val="003C0D05"/>
    <w:rsid w:val="003C0DF6"/>
    <w:rsid w:val="003C0E00"/>
    <w:rsid w:val="003C0E39"/>
    <w:rsid w:val="003C0E44"/>
    <w:rsid w:val="003C0E48"/>
    <w:rsid w:val="003C0E69"/>
    <w:rsid w:val="003C0E74"/>
    <w:rsid w:val="003C0EC5"/>
    <w:rsid w:val="003C0EEC"/>
    <w:rsid w:val="003C0EF5"/>
    <w:rsid w:val="003C0F3E"/>
    <w:rsid w:val="003C0FE6"/>
    <w:rsid w:val="003C1053"/>
    <w:rsid w:val="003C106F"/>
    <w:rsid w:val="003C1080"/>
    <w:rsid w:val="003C108D"/>
    <w:rsid w:val="003C10D0"/>
    <w:rsid w:val="003C10F9"/>
    <w:rsid w:val="003C110C"/>
    <w:rsid w:val="003C117F"/>
    <w:rsid w:val="003C11BA"/>
    <w:rsid w:val="003C11C3"/>
    <w:rsid w:val="003C11D0"/>
    <w:rsid w:val="003C121E"/>
    <w:rsid w:val="003C1229"/>
    <w:rsid w:val="003C123E"/>
    <w:rsid w:val="003C12A1"/>
    <w:rsid w:val="003C12DB"/>
    <w:rsid w:val="003C12DF"/>
    <w:rsid w:val="003C13BF"/>
    <w:rsid w:val="003C13FB"/>
    <w:rsid w:val="003C1442"/>
    <w:rsid w:val="003C1451"/>
    <w:rsid w:val="003C1453"/>
    <w:rsid w:val="003C1475"/>
    <w:rsid w:val="003C1485"/>
    <w:rsid w:val="003C14A4"/>
    <w:rsid w:val="003C14AE"/>
    <w:rsid w:val="003C152F"/>
    <w:rsid w:val="003C1538"/>
    <w:rsid w:val="003C1552"/>
    <w:rsid w:val="003C15D2"/>
    <w:rsid w:val="003C1622"/>
    <w:rsid w:val="003C1648"/>
    <w:rsid w:val="003C16D5"/>
    <w:rsid w:val="003C16D9"/>
    <w:rsid w:val="003C16F0"/>
    <w:rsid w:val="003C1719"/>
    <w:rsid w:val="003C17D1"/>
    <w:rsid w:val="003C17FD"/>
    <w:rsid w:val="003C1867"/>
    <w:rsid w:val="003C1871"/>
    <w:rsid w:val="003C18A0"/>
    <w:rsid w:val="003C1913"/>
    <w:rsid w:val="003C1924"/>
    <w:rsid w:val="003C1959"/>
    <w:rsid w:val="003C197F"/>
    <w:rsid w:val="003C19B3"/>
    <w:rsid w:val="003C1A3F"/>
    <w:rsid w:val="003C1A6B"/>
    <w:rsid w:val="003C1A7B"/>
    <w:rsid w:val="003C1AA9"/>
    <w:rsid w:val="003C1AE9"/>
    <w:rsid w:val="003C1B14"/>
    <w:rsid w:val="003C1B20"/>
    <w:rsid w:val="003C1B55"/>
    <w:rsid w:val="003C1B63"/>
    <w:rsid w:val="003C1B68"/>
    <w:rsid w:val="003C1BF1"/>
    <w:rsid w:val="003C1C1D"/>
    <w:rsid w:val="003C1C4C"/>
    <w:rsid w:val="003C1C62"/>
    <w:rsid w:val="003C1C6D"/>
    <w:rsid w:val="003C1C7F"/>
    <w:rsid w:val="003C1CA8"/>
    <w:rsid w:val="003C1CB4"/>
    <w:rsid w:val="003C1D23"/>
    <w:rsid w:val="003C1D47"/>
    <w:rsid w:val="003C1D7A"/>
    <w:rsid w:val="003C1DD1"/>
    <w:rsid w:val="003C1DD2"/>
    <w:rsid w:val="003C1E06"/>
    <w:rsid w:val="003C1E90"/>
    <w:rsid w:val="003C1ED2"/>
    <w:rsid w:val="003C1EED"/>
    <w:rsid w:val="003C1F46"/>
    <w:rsid w:val="003C1FC6"/>
    <w:rsid w:val="003C2051"/>
    <w:rsid w:val="003C2060"/>
    <w:rsid w:val="003C20AA"/>
    <w:rsid w:val="003C2105"/>
    <w:rsid w:val="003C2107"/>
    <w:rsid w:val="003C213F"/>
    <w:rsid w:val="003C217C"/>
    <w:rsid w:val="003C2276"/>
    <w:rsid w:val="003C228A"/>
    <w:rsid w:val="003C22B6"/>
    <w:rsid w:val="003C2327"/>
    <w:rsid w:val="003C23B2"/>
    <w:rsid w:val="003C23CE"/>
    <w:rsid w:val="003C23D8"/>
    <w:rsid w:val="003C240A"/>
    <w:rsid w:val="003C2411"/>
    <w:rsid w:val="003C2475"/>
    <w:rsid w:val="003C24C2"/>
    <w:rsid w:val="003C24CF"/>
    <w:rsid w:val="003C2533"/>
    <w:rsid w:val="003C2547"/>
    <w:rsid w:val="003C254A"/>
    <w:rsid w:val="003C2582"/>
    <w:rsid w:val="003C2589"/>
    <w:rsid w:val="003C258A"/>
    <w:rsid w:val="003C25B5"/>
    <w:rsid w:val="003C25DB"/>
    <w:rsid w:val="003C2633"/>
    <w:rsid w:val="003C2677"/>
    <w:rsid w:val="003C26B2"/>
    <w:rsid w:val="003C26DB"/>
    <w:rsid w:val="003C26FA"/>
    <w:rsid w:val="003C278F"/>
    <w:rsid w:val="003C279A"/>
    <w:rsid w:val="003C27CE"/>
    <w:rsid w:val="003C27F7"/>
    <w:rsid w:val="003C2810"/>
    <w:rsid w:val="003C2822"/>
    <w:rsid w:val="003C285D"/>
    <w:rsid w:val="003C28D5"/>
    <w:rsid w:val="003C28E0"/>
    <w:rsid w:val="003C2924"/>
    <w:rsid w:val="003C295A"/>
    <w:rsid w:val="003C2979"/>
    <w:rsid w:val="003C29AA"/>
    <w:rsid w:val="003C29C8"/>
    <w:rsid w:val="003C29F5"/>
    <w:rsid w:val="003C2A92"/>
    <w:rsid w:val="003C2B65"/>
    <w:rsid w:val="003C2B6B"/>
    <w:rsid w:val="003C2BA2"/>
    <w:rsid w:val="003C2BDB"/>
    <w:rsid w:val="003C2C27"/>
    <w:rsid w:val="003C2C2C"/>
    <w:rsid w:val="003C2C8E"/>
    <w:rsid w:val="003C2C92"/>
    <w:rsid w:val="003C2C9C"/>
    <w:rsid w:val="003C2CAB"/>
    <w:rsid w:val="003C2CE6"/>
    <w:rsid w:val="003C2D5E"/>
    <w:rsid w:val="003C2D73"/>
    <w:rsid w:val="003C2D7B"/>
    <w:rsid w:val="003C2DA9"/>
    <w:rsid w:val="003C2DD0"/>
    <w:rsid w:val="003C2E54"/>
    <w:rsid w:val="003C2E57"/>
    <w:rsid w:val="003C2F6A"/>
    <w:rsid w:val="003C2F95"/>
    <w:rsid w:val="003C3004"/>
    <w:rsid w:val="003C308C"/>
    <w:rsid w:val="003C30CB"/>
    <w:rsid w:val="003C3105"/>
    <w:rsid w:val="003C311A"/>
    <w:rsid w:val="003C311C"/>
    <w:rsid w:val="003C3142"/>
    <w:rsid w:val="003C3173"/>
    <w:rsid w:val="003C31C7"/>
    <w:rsid w:val="003C321D"/>
    <w:rsid w:val="003C32C7"/>
    <w:rsid w:val="003C3302"/>
    <w:rsid w:val="003C3347"/>
    <w:rsid w:val="003C33DC"/>
    <w:rsid w:val="003C33EB"/>
    <w:rsid w:val="003C33F4"/>
    <w:rsid w:val="003C3426"/>
    <w:rsid w:val="003C3438"/>
    <w:rsid w:val="003C343E"/>
    <w:rsid w:val="003C34A5"/>
    <w:rsid w:val="003C34D2"/>
    <w:rsid w:val="003C34D5"/>
    <w:rsid w:val="003C3510"/>
    <w:rsid w:val="003C355E"/>
    <w:rsid w:val="003C3560"/>
    <w:rsid w:val="003C358A"/>
    <w:rsid w:val="003C358F"/>
    <w:rsid w:val="003C362D"/>
    <w:rsid w:val="003C363E"/>
    <w:rsid w:val="003C3642"/>
    <w:rsid w:val="003C364F"/>
    <w:rsid w:val="003C3706"/>
    <w:rsid w:val="003C3771"/>
    <w:rsid w:val="003C3775"/>
    <w:rsid w:val="003C37BA"/>
    <w:rsid w:val="003C37C7"/>
    <w:rsid w:val="003C37D5"/>
    <w:rsid w:val="003C37DC"/>
    <w:rsid w:val="003C37E1"/>
    <w:rsid w:val="003C37E9"/>
    <w:rsid w:val="003C383D"/>
    <w:rsid w:val="003C3869"/>
    <w:rsid w:val="003C3939"/>
    <w:rsid w:val="003C3964"/>
    <w:rsid w:val="003C398A"/>
    <w:rsid w:val="003C399D"/>
    <w:rsid w:val="003C39DA"/>
    <w:rsid w:val="003C39E3"/>
    <w:rsid w:val="003C3A0A"/>
    <w:rsid w:val="003C3A78"/>
    <w:rsid w:val="003C3A79"/>
    <w:rsid w:val="003C3A8A"/>
    <w:rsid w:val="003C3A97"/>
    <w:rsid w:val="003C3B01"/>
    <w:rsid w:val="003C3BED"/>
    <w:rsid w:val="003C3C31"/>
    <w:rsid w:val="003C3C5E"/>
    <w:rsid w:val="003C3C8E"/>
    <w:rsid w:val="003C3CAA"/>
    <w:rsid w:val="003C3CAD"/>
    <w:rsid w:val="003C3CBF"/>
    <w:rsid w:val="003C3CE0"/>
    <w:rsid w:val="003C3D31"/>
    <w:rsid w:val="003C3D33"/>
    <w:rsid w:val="003C3D3F"/>
    <w:rsid w:val="003C3D41"/>
    <w:rsid w:val="003C3D73"/>
    <w:rsid w:val="003C3E0F"/>
    <w:rsid w:val="003C3E24"/>
    <w:rsid w:val="003C3E2D"/>
    <w:rsid w:val="003C3E61"/>
    <w:rsid w:val="003C3E8D"/>
    <w:rsid w:val="003C3F16"/>
    <w:rsid w:val="003C3F46"/>
    <w:rsid w:val="003C3F54"/>
    <w:rsid w:val="003C3FC2"/>
    <w:rsid w:val="003C400C"/>
    <w:rsid w:val="003C406D"/>
    <w:rsid w:val="003C4076"/>
    <w:rsid w:val="003C4095"/>
    <w:rsid w:val="003C4096"/>
    <w:rsid w:val="003C40B0"/>
    <w:rsid w:val="003C40D2"/>
    <w:rsid w:val="003C40F2"/>
    <w:rsid w:val="003C40FC"/>
    <w:rsid w:val="003C410D"/>
    <w:rsid w:val="003C4125"/>
    <w:rsid w:val="003C4135"/>
    <w:rsid w:val="003C414B"/>
    <w:rsid w:val="003C41A0"/>
    <w:rsid w:val="003C4233"/>
    <w:rsid w:val="003C42A5"/>
    <w:rsid w:val="003C42DD"/>
    <w:rsid w:val="003C42EF"/>
    <w:rsid w:val="003C42F5"/>
    <w:rsid w:val="003C431F"/>
    <w:rsid w:val="003C4358"/>
    <w:rsid w:val="003C435E"/>
    <w:rsid w:val="003C4387"/>
    <w:rsid w:val="003C4393"/>
    <w:rsid w:val="003C43A4"/>
    <w:rsid w:val="003C43D4"/>
    <w:rsid w:val="003C4412"/>
    <w:rsid w:val="003C4421"/>
    <w:rsid w:val="003C4488"/>
    <w:rsid w:val="003C449C"/>
    <w:rsid w:val="003C449E"/>
    <w:rsid w:val="003C44F3"/>
    <w:rsid w:val="003C4504"/>
    <w:rsid w:val="003C4526"/>
    <w:rsid w:val="003C45D5"/>
    <w:rsid w:val="003C45E3"/>
    <w:rsid w:val="003C4601"/>
    <w:rsid w:val="003C4605"/>
    <w:rsid w:val="003C46EC"/>
    <w:rsid w:val="003C4738"/>
    <w:rsid w:val="003C479E"/>
    <w:rsid w:val="003C484C"/>
    <w:rsid w:val="003C487C"/>
    <w:rsid w:val="003C4894"/>
    <w:rsid w:val="003C4896"/>
    <w:rsid w:val="003C48B4"/>
    <w:rsid w:val="003C48F0"/>
    <w:rsid w:val="003C4916"/>
    <w:rsid w:val="003C494B"/>
    <w:rsid w:val="003C499A"/>
    <w:rsid w:val="003C4AE4"/>
    <w:rsid w:val="003C4B82"/>
    <w:rsid w:val="003C4B85"/>
    <w:rsid w:val="003C4B94"/>
    <w:rsid w:val="003C4C04"/>
    <w:rsid w:val="003C4C25"/>
    <w:rsid w:val="003C4C37"/>
    <w:rsid w:val="003C4C4B"/>
    <w:rsid w:val="003C4D25"/>
    <w:rsid w:val="003C4D49"/>
    <w:rsid w:val="003C4D7E"/>
    <w:rsid w:val="003C4D82"/>
    <w:rsid w:val="003C4D9E"/>
    <w:rsid w:val="003C4DA4"/>
    <w:rsid w:val="003C4DC5"/>
    <w:rsid w:val="003C4F00"/>
    <w:rsid w:val="003C4F04"/>
    <w:rsid w:val="003C4F09"/>
    <w:rsid w:val="003C4F0E"/>
    <w:rsid w:val="003C4F18"/>
    <w:rsid w:val="003C4F49"/>
    <w:rsid w:val="003C4FDE"/>
    <w:rsid w:val="003C507C"/>
    <w:rsid w:val="003C5096"/>
    <w:rsid w:val="003C50BF"/>
    <w:rsid w:val="003C51A0"/>
    <w:rsid w:val="003C51B3"/>
    <w:rsid w:val="003C51BB"/>
    <w:rsid w:val="003C51C9"/>
    <w:rsid w:val="003C51EE"/>
    <w:rsid w:val="003C52E9"/>
    <w:rsid w:val="003C5306"/>
    <w:rsid w:val="003C5313"/>
    <w:rsid w:val="003C5329"/>
    <w:rsid w:val="003C5334"/>
    <w:rsid w:val="003C5348"/>
    <w:rsid w:val="003C5373"/>
    <w:rsid w:val="003C53AA"/>
    <w:rsid w:val="003C53DB"/>
    <w:rsid w:val="003C5447"/>
    <w:rsid w:val="003C5519"/>
    <w:rsid w:val="003C5541"/>
    <w:rsid w:val="003C558D"/>
    <w:rsid w:val="003C560F"/>
    <w:rsid w:val="003C5624"/>
    <w:rsid w:val="003C5655"/>
    <w:rsid w:val="003C5663"/>
    <w:rsid w:val="003C566E"/>
    <w:rsid w:val="003C5687"/>
    <w:rsid w:val="003C56AC"/>
    <w:rsid w:val="003C56BD"/>
    <w:rsid w:val="003C56E7"/>
    <w:rsid w:val="003C56FA"/>
    <w:rsid w:val="003C5712"/>
    <w:rsid w:val="003C5796"/>
    <w:rsid w:val="003C57E1"/>
    <w:rsid w:val="003C584D"/>
    <w:rsid w:val="003C5876"/>
    <w:rsid w:val="003C5881"/>
    <w:rsid w:val="003C5894"/>
    <w:rsid w:val="003C58AA"/>
    <w:rsid w:val="003C58BA"/>
    <w:rsid w:val="003C58CC"/>
    <w:rsid w:val="003C5946"/>
    <w:rsid w:val="003C595B"/>
    <w:rsid w:val="003C5964"/>
    <w:rsid w:val="003C5996"/>
    <w:rsid w:val="003C59AB"/>
    <w:rsid w:val="003C59E3"/>
    <w:rsid w:val="003C59FD"/>
    <w:rsid w:val="003C5A14"/>
    <w:rsid w:val="003C5A4B"/>
    <w:rsid w:val="003C5A69"/>
    <w:rsid w:val="003C5A6A"/>
    <w:rsid w:val="003C5AAA"/>
    <w:rsid w:val="003C5AD2"/>
    <w:rsid w:val="003C5B21"/>
    <w:rsid w:val="003C5B61"/>
    <w:rsid w:val="003C5BBE"/>
    <w:rsid w:val="003C5BC3"/>
    <w:rsid w:val="003C5BCE"/>
    <w:rsid w:val="003C5BD0"/>
    <w:rsid w:val="003C5CAF"/>
    <w:rsid w:val="003C5CBF"/>
    <w:rsid w:val="003C5D33"/>
    <w:rsid w:val="003C5D8C"/>
    <w:rsid w:val="003C5D97"/>
    <w:rsid w:val="003C5E0B"/>
    <w:rsid w:val="003C5E86"/>
    <w:rsid w:val="003C5ED6"/>
    <w:rsid w:val="003C5EF3"/>
    <w:rsid w:val="003C5F28"/>
    <w:rsid w:val="003C5F91"/>
    <w:rsid w:val="003C5F9A"/>
    <w:rsid w:val="003C5F9B"/>
    <w:rsid w:val="003C5FA5"/>
    <w:rsid w:val="003C5FB2"/>
    <w:rsid w:val="003C5FE9"/>
    <w:rsid w:val="003C5FED"/>
    <w:rsid w:val="003C60A1"/>
    <w:rsid w:val="003C60AE"/>
    <w:rsid w:val="003C60B2"/>
    <w:rsid w:val="003C612C"/>
    <w:rsid w:val="003C6142"/>
    <w:rsid w:val="003C616E"/>
    <w:rsid w:val="003C61A2"/>
    <w:rsid w:val="003C61B6"/>
    <w:rsid w:val="003C6226"/>
    <w:rsid w:val="003C6231"/>
    <w:rsid w:val="003C623C"/>
    <w:rsid w:val="003C626D"/>
    <w:rsid w:val="003C62AE"/>
    <w:rsid w:val="003C62D9"/>
    <w:rsid w:val="003C6324"/>
    <w:rsid w:val="003C632C"/>
    <w:rsid w:val="003C636C"/>
    <w:rsid w:val="003C63A8"/>
    <w:rsid w:val="003C63ED"/>
    <w:rsid w:val="003C641E"/>
    <w:rsid w:val="003C6484"/>
    <w:rsid w:val="003C64C0"/>
    <w:rsid w:val="003C64C1"/>
    <w:rsid w:val="003C64EC"/>
    <w:rsid w:val="003C6502"/>
    <w:rsid w:val="003C6558"/>
    <w:rsid w:val="003C655F"/>
    <w:rsid w:val="003C6563"/>
    <w:rsid w:val="003C6564"/>
    <w:rsid w:val="003C658D"/>
    <w:rsid w:val="003C65B0"/>
    <w:rsid w:val="003C65B9"/>
    <w:rsid w:val="003C65D6"/>
    <w:rsid w:val="003C65FA"/>
    <w:rsid w:val="003C65FB"/>
    <w:rsid w:val="003C660D"/>
    <w:rsid w:val="003C662F"/>
    <w:rsid w:val="003C663A"/>
    <w:rsid w:val="003C66A0"/>
    <w:rsid w:val="003C66C0"/>
    <w:rsid w:val="003C66E6"/>
    <w:rsid w:val="003C6753"/>
    <w:rsid w:val="003C6779"/>
    <w:rsid w:val="003C6820"/>
    <w:rsid w:val="003C6845"/>
    <w:rsid w:val="003C6880"/>
    <w:rsid w:val="003C688F"/>
    <w:rsid w:val="003C6890"/>
    <w:rsid w:val="003C68C2"/>
    <w:rsid w:val="003C68C5"/>
    <w:rsid w:val="003C68D1"/>
    <w:rsid w:val="003C68FB"/>
    <w:rsid w:val="003C68FD"/>
    <w:rsid w:val="003C68FE"/>
    <w:rsid w:val="003C6913"/>
    <w:rsid w:val="003C695E"/>
    <w:rsid w:val="003C69D3"/>
    <w:rsid w:val="003C6A09"/>
    <w:rsid w:val="003C6A75"/>
    <w:rsid w:val="003C6AA5"/>
    <w:rsid w:val="003C6AD5"/>
    <w:rsid w:val="003C6AE1"/>
    <w:rsid w:val="003C6AEC"/>
    <w:rsid w:val="003C6B1E"/>
    <w:rsid w:val="003C6B42"/>
    <w:rsid w:val="003C6BB6"/>
    <w:rsid w:val="003C6BCC"/>
    <w:rsid w:val="003C6BCE"/>
    <w:rsid w:val="003C6C26"/>
    <w:rsid w:val="003C6C65"/>
    <w:rsid w:val="003C6C9D"/>
    <w:rsid w:val="003C6D28"/>
    <w:rsid w:val="003C6D3D"/>
    <w:rsid w:val="003C6D4F"/>
    <w:rsid w:val="003C6D81"/>
    <w:rsid w:val="003C6D8C"/>
    <w:rsid w:val="003C6DAD"/>
    <w:rsid w:val="003C6DB0"/>
    <w:rsid w:val="003C6DD9"/>
    <w:rsid w:val="003C6E4D"/>
    <w:rsid w:val="003C6E70"/>
    <w:rsid w:val="003C6E76"/>
    <w:rsid w:val="003C6E92"/>
    <w:rsid w:val="003C6E96"/>
    <w:rsid w:val="003C6F67"/>
    <w:rsid w:val="003C6F71"/>
    <w:rsid w:val="003C7080"/>
    <w:rsid w:val="003C70E2"/>
    <w:rsid w:val="003C711E"/>
    <w:rsid w:val="003C7125"/>
    <w:rsid w:val="003C712B"/>
    <w:rsid w:val="003C712E"/>
    <w:rsid w:val="003C714B"/>
    <w:rsid w:val="003C7169"/>
    <w:rsid w:val="003C7199"/>
    <w:rsid w:val="003C71EB"/>
    <w:rsid w:val="003C727D"/>
    <w:rsid w:val="003C7284"/>
    <w:rsid w:val="003C728C"/>
    <w:rsid w:val="003C7339"/>
    <w:rsid w:val="003C73C8"/>
    <w:rsid w:val="003C743B"/>
    <w:rsid w:val="003C74A4"/>
    <w:rsid w:val="003C74EA"/>
    <w:rsid w:val="003C7534"/>
    <w:rsid w:val="003C7546"/>
    <w:rsid w:val="003C7593"/>
    <w:rsid w:val="003C75A4"/>
    <w:rsid w:val="003C75AE"/>
    <w:rsid w:val="003C75CB"/>
    <w:rsid w:val="003C7607"/>
    <w:rsid w:val="003C7635"/>
    <w:rsid w:val="003C772F"/>
    <w:rsid w:val="003C7737"/>
    <w:rsid w:val="003C7750"/>
    <w:rsid w:val="003C77B1"/>
    <w:rsid w:val="003C7829"/>
    <w:rsid w:val="003C7864"/>
    <w:rsid w:val="003C78D7"/>
    <w:rsid w:val="003C78DF"/>
    <w:rsid w:val="003C7905"/>
    <w:rsid w:val="003C790A"/>
    <w:rsid w:val="003C7934"/>
    <w:rsid w:val="003C793E"/>
    <w:rsid w:val="003C7942"/>
    <w:rsid w:val="003C79BE"/>
    <w:rsid w:val="003C79EA"/>
    <w:rsid w:val="003C7A0F"/>
    <w:rsid w:val="003C7A20"/>
    <w:rsid w:val="003C7A45"/>
    <w:rsid w:val="003C7AEF"/>
    <w:rsid w:val="003C7B1D"/>
    <w:rsid w:val="003C7B1F"/>
    <w:rsid w:val="003C7B70"/>
    <w:rsid w:val="003C7B92"/>
    <w:rsid w:val="003C7BAF"/>
    <w:rsid w:val="003C7BC9"/>
    <w:rsid w:val="003C7C15"/>
    <w:rsid w:val="003C7C6E"/>
    <w:rsid w:val="003C7CA7"/>
    <w:rsid w:val="003C7CA9"/>
    <w:rsid w:val="003C7CDB"/>
    <w:rsid w:val="003C7D3F"/>
    <w:rsid w:val="003C7DDD"/>
    <w:rsid w:val="003C7E84"/>
    <w:rsid w:val="003C7E8E"/>
    <w:rsid w:val="003C7EC1"/>
    <w:rsid w:val="003C7F1C"/>
    <w:rsid w:val="003C7F32"/>
    <w:rsid w:val="003C7FE1"/>
    <w:rsid w:val="003C7FE9"/>
    <w:rsid w:val="003D000F"/>
    <w:rsid w:val="003D0011"/>
    <w:rsid w:val="003D002C"/>
    <w:rsid w:val="003D004F"/>
    <w:rsid w:val="003D005C"/>
    <w:rsid w:val="003D006F"/>
    <w:rsid w:val="003D009A"/>
    <w:rsid w:val="003D00C8"/>
    <w:rsid w:val="003D011B"/>
    <w:rsid w:val="003D017D"/>
    <w:rsid w:val="003D0191"/>
    <w:rsid w:val="003D01FA"/>
    <w:rsid w:val="003D0236"/>
    <w:rsid w:val="003D0249"/>
    <w:rsid w:val="003D028B"/>
    <w:rsid w:val="003D0293"/>
    <w:rsid w:val="003D0296"/>
    <w:rsid w:val="003D02A8"/>
    <w:rsid w:val="003D02AE"/>
    <w:rsid w:val="003D02BF"/>
    <w:rsid w:val="003D02CE"/>
    <w:rsid w:val="003D02EA"/>
    <w:rsid w:val="003D02FF"/>
    <w:rsid w:val="003D0317"/>
    <w:rsid w:val="003D03E0"/>
    <w:rsid w:val="003D040F"/>
    <w:rsid w:val="003D0419"/>
    <w:rsid w:val="003D046F"/>
    <w:rsid w:val="003D0479"/>
    <w:rsid w:val="003D048A"/>
    <w:rsid w:val="003D04A6"/>
    <w:rsid w:val="003D04FD"/>
    <w:rsid w:val="003D0599"/>
    <w:rsid w:val="003D0690"/>
    <w:rsid w:val="003D06DA"/>
    <w:rsid w:val="003D06EE"/>
    <w:rsid w:val="003D06FA"/>
    <w:rsid w:val="003D073D"/>
    <w:rsid w:val="003D076A"/>
    <w:rsid w:val="003D07DF"/>
    <w:rsid w:val="003D07E5"/>
    <w:rsid w:val="003D0820"/>
    <w:rsid w:val="003D0901"/>
    <w:rsid w:val="003D090B"/>
    <w:rsid w:val="003D09AB"/>
    <w:rsid w:val="003D09D5"/>
    <w:rsid w:val="003D09E7"/>
    <w:rsid w:val="003D0A2A"/>
    <w:rsid w:val="003D0A74"/>
    <w:rsid w:val="003D0A76"/>
    <w:rsid w:val="003D0A8A"/>
    <w:rsid w:val="003D0ADE"/>
    <w:rsid w:val="003D0AE4"/>
    <w:rsid w:val="003D0AE9"/>
    <w:rsid w:val="003D0AF2"/>
    <w:rsid w:val="003D0B46"/>
    <w:rsid w:val="003D0B50"/>
    <w:rsid w:val="003D0B74"/>
    <w:rsid w:val="003D0BC4"/>
    <w:rsid w:val="003D0C22"/>
    <w:rsid w:val="003D0C4E"/>
    <w:rsid w:val="003D0C67"/>
    <w:rsid w:val="003D0C73"/>
    <w:rsid w:val="003D0C7C"/>
    <w:rsid w:val="003D0CA0"/>
    <w:rsid w:val="003D0D4E"/>
    <w:rsid w:val="003D0D85"/>
    <w:rsid w:val="003D0D88"/>
    <w:rsid w:val="003D0DF1"/>
    <w:rsid w:val="003D0E4B"/>
    <w:rsid w:val="003D0E75"/>
    <w:rsid w:val="003D0E81"/>
    <w:rsid w:val="003D0E89"/>
    <w:rsid w:val="003D0E96"/>
    <w:rsid w:val="003D0EB4"/>
    <w:rsid w:val="003D0EE2"/>
    <w:rsid w:val="003D0F0A"/>
    <w:rsid w:val="003D0F1D"/>
    <w:rsid w:val="003D0F2F"/>
    <w:rsid w:val="003D0F34"/>
    <w:rsid w:val="003D0F49"/>
    <w:rsid w:val="003D0FAB"/>
    <w:rsid w:val="003D0FE5"/>
    <w:rsid w:val="003D0FF8"/>
    <w:rsid w:val="003D0FFC"/>
    <w:rsid w:val="003D100E"/>
    <w:rsid w:val="003D1011"/>
    <w:rsid w:val="003D1076"/>
    <w:rsid w:val="003D108A"/>
    <w:rsid w:val="003D109A"/>
    <w:rsid w:val="003D10A5"/>
    <w:rsid w:val="003D10A7"/>
    <w:rsid w:val="003D10AA"/>
    <w:rsid w:val="003D10CB"/>
    <w:rsid w:val="003D10E1"/>
    <w:rsid w:val="003D114F"/>
    <w:rsid w:val="003D1150"/>
    <w:rsid w:val="003D1168"/>
    <w:rsid w:val="003D1182"/>
    <w:rsid w:val="003D1189"/>
    <w:rsid w:val="003D118A"/>
    <w:rsid w:val="003D11AB"/>
    <w:rsid w:val="003D11CF"/>
    <w:rsid w:val="003D11D2"/>
    <w:rsid w:val="003D11F6"/>
    <w:rsid w:val="003D120A"/>
    <w:rsid w:val="003D1258"/>
    <w:rsid w:val="003D1273"/>
    <w:rsid w:val="003D12BA"/>
    <w:rsid w:val="003D12CA"/>
    <w:rsid w:val="003D12D7"/>
    <w:rsid w:val="003D12EC"/>
    <w:rsid w:val="003D1411"/>
    <w:rsid w:val="003D1427"/>
    <w:rsid w:val="003D1457"/>
    <w:rsid w:val="003D1458"/>
    <w:rsid w:val="003D148A"/>
    <w:rsid w:val="003D14BF"/>
    <w:rsid w:val="003D1512"/>
    <w:rsid w:val="003D152F"/>
    <w:rsid w:val="003D158B"/>
    <w:rsid w:val="003D15FA"/>
    <w:rsid w:val="003D167C"/>
    <w:rsid w:val="003D16A1"/>
    <w:rsid w:val="003D16C0"/>
    <w:rsid w:val="003D16D2"/>
    <w:rsid w:val="003D1725"/>
    <w:rsid w:val="003D1773"/>
    <w:rsid w:val="003D1784"/>
    <w:rsid w:val="003D1793"/>
    <w:rsid w:val="003D17F3"/>
    <w:rsid w:val="003D17F9"/>
    <w:rsid w:val="003D1826"/>
    <w:rsid w:val="003D183A"/>
    <w:rsid w:val="003D185D"/>
    <w:rsid w:val="003D1873"/>
    <w:rsid w:val="003D1878"/>
    <w:rsid w:val="003D18A0"/>
    <w:rsid w:val="003D18C1"/>
    <w:rsid w:val="003D18CA"/>
    <w:rsid w:val="003D190F"/>
    <w:rsid w:val="003D1947"/>
    <w:rsid w:val="003D1958"/>
    <w:rsid w:val="003D1976"/>
    <w:rsid w:val="003D1988"/>
    <w:rsid w:val="003D19B0"/>
    <w:rsid w:val="003D19B3"/>
    <w:rsid w:val="003D19E8"/>
    <w:rsid w:val="003D1AAF"/>
    <w:rsid w:val="003D1AE7"/>
    <w:rsid w:val="003D1AF2"/>
    <w:rsid w:val="003D1B12"/>
    <w:rsid w:val="003D1B13"/>
    <w:rsid w:val="003D1B4F"/>
    <w:rsid w:val="003D1BB6"/>
    <w:rsid w:val="003D1BCB"/>
    <w:rsid w:val="003D1C13"/>
    <w:rsid w:val="003D1C36"/>
    <w:rsid w:val="003D1CB5"/>
    <w:rsid w:val="003D1CDD"/>
    <w:rsid w:val="003D1D01"/>
    <w:rsid w:val="003D1D0E"/>
    <w:rsid w:val="003D1D34"/>
    <w:rsid w:val="003D1D38"/>
    <w:rsid w:val="003D1DAA"/>
    <w:rsid w:val="003D1DE3"/>
    <w:rsid w:val="003D1DEF"/>
    <w:rsid w:val="003D1DF0"/>
    <w:rsid w:val="003D1E08"/>
    <w:rsid w:val="003D1E83"/>
    <w:rsid w:val="003D1E9C"/>
    <w:rsid w:val="003D1EB8"/>
    <w:rsid w:val="003D1EBE"/>
    <w:rsid w:val="003D1EC5"/>
    <w:rsid w:val="003D1EDB"/>
    <w:rsid w:val="003D1F0E"/>
    <w:rsid w:val="003D1F68"/>
    <w:rsid w:val="003D1F81"/>
    <w:rsid w:val="003D1FA3"/>
    <w:rsid w:val="003D1FBB"/>
    <w:rsid w:val="003D1FD6"/>
    <w:rsid w:val="003D1FF9"/>
    <w:rsid w:val="003D208D"/>
    <w:rsid w:val="003D20E2"/>
    <w:rsid w:val="003D20F6"/>
    <w:rsid w:val="003D210C"/>
    <w:rsid w:val="003D2119"/>
    <w:rsid w:val="003D2123"/>
    <w:rsid w:val="003D2157"/>
    <w:rsid w:val="003D217D"/>
    <w:rsid w:val="003D21CE"/>
    <w:rsid w:val="003D22C0"/>
    <w:rsid w:val="003D2311"/>
    <w:rsid w:val="003D236C"/>
    <w:rsid w:val="003D2385"/>
    <w:rsid w:val="003D238F"/>
    <w:rsid w:val="003D23AC"/>
    <w:rsid w:val="003D23B0"/>
    <w:rsid w:val="003D23EC"/>
    <w:rsid w:val="003D23FF"/>
    <w:rsid w:val="003D2515"/>
    <w:rsid w:val="003D2542"/>
    <w:rsid w:val="003D2558"/>
    <w:rsid w:val="003D25BE"/>
    <w:rsid w:val="003D25FC"/>
    <w:rsid w:val="003D2603"/>
    <w:rsid w:val="003D2649"/>
    <w:rsid w:val="003D26CD"/>
    <w:rsid w:val="003D270C"/>
    <w:rsid w:val="003D2716"/>
    <w:rsid w:val="003D2748"/>
    <w:rsid w:val="003D278E"/>
    <w:rsid w:val="003D279C"/>
    <w:rsid w:val="003D27B3"/>
    <w:rsid w:val="003D27D7"/>
    <w:rsid w:val="003D2844"/>
    <w:rsid w:val="003D28A8"/>
    <w:rsid w:val="003D297E"/>
    <w:rsid w:val="003D29A6"/>
    <w:rsid w:val="003D29CF"/>
    <w:rsid w:val="003D29EA"/>
    <w:rsid w:val="003D2A44"/>
    <w:rsid w:val="003D2AAF"/>
    <w:rsid w:val="003D2B03"/>
    <w:rsid w:val="003D2B3F"/>
    <w:rsid w:val="003D2B4E"/>
    <w:rsid w:val="003D2B9A"/>
    <w:rsid w:val="003D2BCF"/>
    <w:rsid w:val="003D2C1D"/>
    <w:rsid w:val="003D2C4F"/>
    <w:rsid w:val="003D2CC0"/>
    <w:rsid w:val="003D2CFD"/>
    <w:rsid w:val="003D2D38"/>
    <w:rsid w:val="003D2D52"/>
    <w:rsid w:val="003D2D7D"/>
    <w:rsid w:val="003D2D90"/>
    <w:rsid w:val="003D2DDF"/>
    <w:rsid w:val="003D2DE6"/>
    <w:rsid w:val="003D2DFE"/>
    <w:rsid w:val="003D2E00"/>
    <w:rsid w:val="003D2E0F"/>
    <w:rsid w:val="003D2E31"/>
    <w:rsid w:val="003D2E3F"/>
    <w:rsid w:val="003D2EFD"/>
    <w:rsid w:val="003D2F1B"/>
    <w:rsid w:val="003D2F2F"/>
    <w:rsid w:val="003D2F43"/>
    <w:rsid w:val="003D2FA7"/>
    <w:rsid w:val="003D2FAC"/>
    <w:rsid w:val="003D2FFD"/>
    <w:rsid w:val="003D3004"/>
    <w:rsid w:val="003D3040"/>
    <w:rsid w:val="003D3057"/>
    <w:rsid w:val="003D3070"/>
    <w:rsid w:val="003D3104"/>
    <w:rsid w:val="003D3176"/>
    <w:rsid w:val="003D3182"/>
    <w:rsid w:val="003D318D"/>
    <w:rsid w:val="003D31A8"/>
    <w:rsid w:val="003D31C2"/>
    <w:rsid w:val="003D31E0"/>
    <w:rsid w:val="003D322B"/>
    <w:rsid w:val="003D323F"/>
    <w:rsid w:val="003D3287"/>
    <w:rsid w:val="003D3359"/>
    <w:rsid w:val="003D337A"/>
    <w:rsid w:val="003D33A1"/>
    <w:rsid w:val="003D33CF"/>
    <w:rsid w:val="003D3450"/>
    <w:rsid w:val="003D347E"/>
    <w:rsid w:val="003D3485"/>
    <w:rsid w:val="003D34CF"/>
    <w:rsid w:val="003D3519"/>
    <w:rsid w:val="003D351C"/>
    <w:rsid w:val="003D351E"/>
    <w:rsid w:val="003D357C"/>
    <w:rsid w:val="003D3581"/>
    <w:rsid w:val="003D35BC"/>
    <w:rsid w:val="003D35CA"/>
    <w:rsid w:val="003D362C"/>
    <w:rsid w:val="003D3663"/>
    <w:rsid w:val="003D36AA"/>
    <w:rsid w:val="003D36B4"/>
    <w:rsid w:val="003D36BA"/>
    <w:rsid w:val="003D36BC"/>
    <w:rsid w:val="003D36EF"/>
    <w:rsid w:val="003D36FA"/>
    <w:rsid w:val="003D3713"/>
    <w:rsid w:val="003D373B"/>
    <w:rsid w:val="003D378B"/>
    <w:rsid w:val="003D37C2"/>
    <w:rsid w:val="003D37D8"/>
    <w:rsid w:val="003D37F5"/>
    <w:rsid w:val="003D37FC"/>
    <w:rsid w:val="003D3803"/>
    <w:rsid w:val="003D383C"/>
    <w:rsid w:val="003D3867"/>
    <w:rsid w:val="003D3869"/>
    <w:rsid w:val="003D388B"/>
    <w:rsid w:val="003D3897"/>
    <w:rsid w:val="003D38F1"/>
    <w:rsid w:val="003D3904"/>
    <w:rsid w:val="003D391B"/>
    <w:rsid w:val="003D391E"/>
    <w:rsid w:val="003D3934"/>
    <w:rsid w:val="003D3979"/>
    <w:rsid w:val="003D3990"/>
    <w:rsid w:val="003D39D5"/>
    <w:rsid w:val="003D39EE"/>
    <w:rsid w:val="003D3A0F"/>
    <w:rsid w:val="003D3A2D"/>
    <w:rsid w:val="003D3A37"/>
    <w:rsid w:val="003D3A3C"/>
    <w:rsid w:val="003D3A7A"/>
    <w:rsid w:val="003D3AC7"/>
    <w:rsid w:val="003D3B3D"/>
    <w:rsid w:val="003D3B97"/>
    <w:rsid w:val="003D3BA6"/>
    <w:rsid w:val="003D3C05"/>
    <w:rsid w:val="003D3C20"/>
    <w:rsid w:val="003D3C31"/>
    <w:rsid w:val="003D3C6A"/>
    <w:rsid w:val="003D3CDE"/>
    <w:rsid w:val="003D3D04"/>
    <w:rsid w:val="003D3D26"/>
    <w:rsid w:val="003D3D7B"/>
    <w:rsid w:val="003D3DC6"/>
    <w:rsid w:val="003D3E1C"/>
    <w:rsid w:val="003D3E24"/>
    <w:rsid w:val="003D3E69"/>
    <w:rsid w:val="003D3EA2"/>
    <w:rsid w:val="003D3EB5"/>
    <w:rsid w:val="003D3ED1"/>
    <w:rsid w:val="003D3EF2"/>
    <w:rsid w:val="003D3F75"/>
    <w:rsid w:val="003D3F8D"/>
    <w:rsid w:val="003D3FBF"/>
    <w:rsid w:val="003D4006"/>
    <w:rsid w:val="003D4007"/>
    <w:rsid w:val="003D4059"/>
    <w:rsid w:val="003D4074"/>
    <w:rsid w:val="003D4076"/>
    <w:rsid w:val="003D408E"/>
    <w:rsid w:val="003D4134"/>
    <w:rsid w:val="003D4136"/>
    <w:rsid w:val="003D4146"/>
    <w:rsid w:val="003D4206"/>
    <w:rsid w:val="003D420B"/>
    <w:rsid w:val="003D4261"/>
    <w:rsid w:val="003D4346"/>
    <w:rsid w:val="003D43A0"/>
    <w:rsid w:val="003D43A2"/>
    <w:rsid w:val="003D43D3"/>
    <w:rsid w:val="003D43E3"/>
    <w:rsid w:val="003D43FE"/>
    <w:rsid w:val="003D443B"/>
    <w:rsid w:val="003D450E"/>
    <w:rsid w:val="003D4549"/>
    <w:rsid w:val="003D454E"/>
    <w:rsid w:val="003D457C"/>
    <w:rsid w:val="003D4581"/>
    <w:rsid w:val="003D4589"/>
    <w:rsid w:val="003D45A2"/>
    <w:rsid w:val="003D4634"/>
    <w:rsid w:val="003D4649"/>
    <w:rsid w:val="003D464A"/>
    <w:rsid w:val="003D4730"/>
    <w:rsid w:val="003D475E"/>
    <w:rsid w:val="003D4799"/>
    <w:rsid w:val="003D47DF"/>
    <w:rsid w:val="003D47F6"/>
    <w:rsid w:val="003D4803"/>
    <w:rsid w:val="003D484C"/>
    <w:rsid w:val="003D48B7"/>
    <w:rsid w:val="003D48D2"/>
    <w:rsid w:val="003D4911"/>
    <w:rsid w:val="003D493D"/>
    <w:rsid w:val="003D49EC"/>
    <w:rsid w:val="003D4A17"/>
    <w:rsid w:val="003D4A31"/>
    <w:rsid w:val="003D4A4A"/>
    <w:rsid w:val="003D4A7E"/>
    <w:rsid w:val="003D4AA2"/>
    <w:rsid w:val="003D4ADC"/>
    <w:rsid w:val="003D4AF8"/>
    <w:rsid w:val="003D4B0A"/>
    <w:rsid w:val="003D4B31"/>
    <w:rsid w:val="003D4B41"/>
    <w:rsid w:val="003D4B4E"/>
    <w:rsid w:val="003D4B67"/>
    <w:rsid w:val="003D4BB8"/>
    <w:rsid w:val="003D4BCC"/>
    <w:rsid w:val="003D4BED"/>
    <w:rsid w:val="003D4C72"/>
    <w:rsid w:val="003D4CBE"/>
    <w:rsid w:val="003D4D4F"/>
    <w:rsid w:val="003D4DD1"/>
    <w:rsid w:val="003D4DF4"/>
    <w:rsid w:val="003D4DF6"/>
    <w:rsid w:val="003D4EAD"/>
    <w:rsid w:val="003D4EBA"/>
    <w:rsid w:val="003D4EBD"/>
    <w:rsid w:val="003D4EF6"/>
    <w:rsid w:val="003D4F5F"/>
    <w:rsid w:val="003D4F68"/>
    <w:rsid w:val="003D4F6B"/>
    <w:rsid w:val="003D4F8B"/>
    <w:rsid w:val="003D4F9B"/>
    <w:rsid w:val="003D500F"/>
    <w:rsid w:val="003D5045"/>
    <w:rsid w:val="003D509E"/>
    <w:rsid w:val="003D50A1"/>
    <w:rsid w:val="003D5138"/>
    <w:rsid w:val="003D5171"/>
    <w:rsid w:val="003D51D5"/>
    <w:rsid w:val="003D524E"/>
    <w:rsid w:val="003D525E"/>
    <w:rsid w:val="003D5280"/>
    <w:rsid w:val="003D52A8"/>
    <w:rsid w:val="003D52B5"/>
    <w:rsid w:val="003D52BA"/>
    <w:rsid w:val="003D52C6"/>
    <w:rsid w:val="003D5300"/>
    <w:rsid w:val="003D5321"/>
    <w:rsid w:val="003D5339"/>
    <w:rsid w:val="003D53FB"/>
    <w:rsid w:val="003D5401"/>
    <w:rsid w:val="003D540C"/>
    <w:rsid w:val="003D5428"/>
    <w:rsid w:val="003D5455"/>
    <w:rsid w:val="003D545C"/>
    <w:rsid w:val="003D548F"/>
    <w:rsid w:val="003D5498"/>
    <w:rsid w:val="003D549D"/>
    <w:rsid w:val="003D54BA"/>
    <w:rsid w:val="003D54C0"/>
    <w:rsid w:val="003D54D3"/>
    <w:rsid w:val="003D552B"/>
    <w:rsid w:val="003D552D"/>
    <w:rsid w:val="003D552E"/>
    <w:rsid w:val="003D5541"/>
    <w:rsid w:val="003D55C0"/>
    <w:rsid w:val="003D55FF"/>
    <w:rsid w:val="003D5634"/>
    <w:rsid w:val="003D566A"/>
    <w:rsid w:val="003D56CC"/>
    <w:rsid w:val="003D56D1"/>
    <w:rsid w:val="003D5730"/>
    <w:rsid w:val="003D575F"/>
    <w:rsid w:val="003D5763"/>
    <w:rsid w:val="003D57C9"/>
    <w:rsid w:val="003D57FE"/>
    <w:rsid w:val="003D5866"/>
    <w:rsid w:val="003D5869"/>
    <w:rsid w:val="003D586A"/>
    <w:rsid w:val="003D589F"/>
    <w:rsid w:val="003D58AB"/>
    <w:rsid w:val="003D58C3"/>
    <w:rsid w:val="003D58C6"/>
    <w:rsid w:val="003D58C8"/>
    <w:rsid w:val="003D58DA"/>
    <w:rsid w:val="003D58EB"/>
    <w:rsid w:val="003D594F"/>
    <w:rsid w:val="003D5954"/>
    <w:rsid w:val="003D5962"/>
    <w:rsid w:val="003D596C"/>
    <w:rsid w:val="003D5973"/>
    <w:rsid w:val="003D5996"/>
    <w:rsid w:val="003D59A0"/>
    <w:rsid w:val="003D59D0"/>
    <w:rsid w:val="003D5A0A"/>
    <w:rsid w:val="003D5A11"/>
    <w:rsid w:val="003D5A95"/>
    <w:rsid w:val="003D5AED"/>
    <w:rsid w:val="003D5B84"/>
    <w:rsid w:val="003D5BD2"/>
    <w:rsid w:val="003D5C17"/>
    <w:rsid w:val="003D5C39"/>
    <w:rsid w:val="003D5C99"/>
    <w:rsid w:val="003D5D20"/>
    <w:rsid w:val="003D5D41"/>
    <w:rsid w:val="003D5D85"/>
    <w:rsid w:val="003D5DBC"/>
    <w:rsid w:val="003D5DCD"/>
    <w:rsid w:val="003D5E3F"/>
    <w:rsid w:val="003D5E41"/>
    <w:rsid w:val="003D5EA1"/>
    <w:rsid w:val="003D5EAE"/>
    <w:rsid w:val="003D5ECF"/>
    <w:rsid w:val="003D5EF2"/>
    <w:rsid w:val="003D5F13"/>
    <w:rsid w:val="003D5FC5"/>
    <w:rsid w:val="003D6034"/>
    <w:rsid w:val="003D6093"/>
    <w:rsid w:val="003D60AC"/>
    <w:rsid w:val="003D60B0"/>
    <w:rsid w:val="003D60DB"/>
    <w:rsid w:val="003D611A"/>
    <w:rsid w:val="003D611E"/>
    <w:rsid w:val="003D6138"/>
    <w:rsid w:val="003D61C0"/>
    <w:rsid w:val="003D621F"/>
    <w:rsid w:val="003D6267"/>
    <w:rsid w:val="003D62D7"/>
    <w:rsid w:val="003D6339"/>
    <w:rsid w:val="003D633A"/>
    <w:rsid w:val="003D63B7"/>
    <w:rsid w:val="003D63D9"/>
    <w:rsid w:val="003D63DE"/>
    <w:rsid w:val="003D63EE"/>
    <w:rsid w:val="003D6505"/>
    <w:rsid w:val="003D6538"/>
    <w:rsid w:val="003D656E"/>
    <w:rsid w:val="003D65BC"/>
    <w:rsid w:val="003D6644"/>
    <w:rsid w:val="003D669F"/>
    <w:rsid w:val="003D66E6"/>
    <w:rsid w:val="003D66F6"/>
    <w:rsid w:val="003D66FD"/>
    <w:rsid w:val="003D6705"/>
    <w:rsid w:val="003D672F"/>
    <w:rsid w:val="003D677B"/>
    <w:rsid w:val="003D67D8"/>
    <w:rsid w:val="003D67F0"/>
    <w:rsid w:val="003D689C"/>
    <w:rsid w:val="003D68F0"/>
    <w:rsid w:val="003D68F9"/>
    <w:rsid w:val="003D693B"/>
    <w:rsid w:val="003D6968"/>
    <w:rsid w:val="003D698A"/>
    <w:rsid w:val="003D69FB"/>
    <w:rsid w:val="003D6A85"/>
    <w:rsid w:val="003D6A8B"/>
    <w:rsid w:val="003D6AA5"/>
    <w:rsid w:val="003D6AAB"/>
    <w:rsid w:val="003D6AB3"/>
    <w:rsid w:val="003D6B04"/>
    <w:rsid w:val="003D6BE3"/>
    <w:rsid w:val="003D6BF9"/>
    <w:rsid w:val="003D6C1C"/>
    <w:rsid w:val="003D6C5F"/>
    <w:rsid w:val="003D6D87"/>
    <w:rsid w:val="003D6DA1"/>
    <w:rsid w:val="003D6DD2"/>
    <w:rsid w:val="003D6E74"/>
    <w:rsid w:val="003D6E9F"/>
    <w:rsid w:val="003D6ED1"/>
    <w:rsid w:val="003D6EDB"/>
    <w:rsid w:val="003D6F28"/>
    <w:rsid w:val="003D6F3D"/>
    <w:rsid w:val="003D6F88"/>
    <w:rsid w:val="003D701A"/>
    <w:rsid w:val="003D7024"/>
    <w:rsid w:val="003D7033"/>
    <w:rsid w:val="003D7042"/>
    <w:rsid w:val="003D7080"/>
    <w:rsid w:val="003D7098"/>
    <w:rsid w:val="003D709B"/>
    <w:rsid w:val="003D70DD"/>
    <w:rsid w:val="003D70E7"/>
    <w:rsid w:val="003D70EA"/>
    <w:rsid w:val="003D714E"/>
    <w:rsid w:val="003D7175"/>
    <w:rsid w:val="003D717C"/>
    <w:rsid w:val="003D71C9"/>
    <w:rsid w:val="003D71D1"/>
    <w:rsid w:val="003D71D8"/>
    <w:rsid w:val="003D71E8"/>
    <w:rsid w:val="003D71F2"/>
    <w:rsid w:val="003D7277"/>
    <w:rsid w:val="003D7285"/>
    <w:rsid w:val="003D72BB"/>
    <w:rsid w:val="003D72BF"/>
    <w:rsid w:val="003D72C2"/>
    <w:rsid w:val="003D7351"/>
    <w:rsid w:val="003D738E"/>
    <w:rsid w:val="003D73AA"/>
    <w:rsid w:val="003D73E0"/>
    <w:rsid w:val="003D7436"/>
    <w:rsid w:val="003D7437"/>
    <w:rsid w:val="003D7469"/>
    <w:rsid w:val="003D748A"/>
    <w:rsid w:val="003D7494"/>
    <w:rsid w:val="003D74B8"/>
    <w:rsid w:val="003D74CF"/>
    <w:rsid w:val="003D74F7"/>
    <w:rsid w:val="003D7558"/>
    <w:rsid w:val="003D755A"/>
    <w:rsid w:val="003D7594"/>
    <w:rsid w:val="003D7596"/>
    <w:rsid w:val="003D75B5"/>
    <w:rsid w:val="003D75FE"/>
    <w:rsid w:val="003D7625"/>
    <w:rsid w:val="003D762E"/>
    <w:rsid w:val="003D7635"/>
    <w:rsid w:val="003D7649"/>
    <w:rsid w:val="003D766B"/>
    <w:rsid w:val="003D7677"/>
    <w:rsid w:val="003D76D1"/>
    <w:rsid w:val="003D7701"/>
    <w:rsid w:val="003D771A"/>
    <w:rsid w:val="003D7788"/>
    <w:rsid w:val="003D7839"/>
    <w:rsid w:val="003D784E"/>
    <w:rsid w:val="003D7898"/>
    <w:rsid w:val="003D78B8"/>
    <w:rsid w:val="003D78C2"/>
    <w:rsid w:val="003D78C7"/>
    <w:rsid w:val="003D78CE"/>
    <w:rsid w:val="003D79DD"/>
    <w:rsid w:val="003D7A06"/>
    <w:rsid w:val="003D7A3B"/>
    <w:rsid w:val="003D7A3C"/>
    <w:rsid w:val="003D7A54"/>
    <w:rsid w:val="003D7A62"/>
    <w:rsid w:val="003D7ACC"/>
    <w:rsid w:val="003D7AFD"/>
    <w:rsid w:val="003D7B4E"/>
    <w:rsid w:val="003D7B5A"/>
    <w:rsid w:val="003D7C1E"/>
    <w:rsid w:val="003D7C2F"/>
    <w:rsid w:val="003D7C3C"/>
    <w:rsid w:val="003D7C4E"/>
    <w:rsid w:val="003D7CCD"/>
    <w:rsid w:val="003D7CFE"/>
    <w:rsid w:val="003D7D40"/>
    <w:rsid w:val="003D7D4E"/>
    <w:rsid w:val="003D7DA6"/>
    <w:rsid w:val="003D7DCC"/>
    <w:rsid w:val="003D7E2E"/>
    <w:rsid w:val="003D7E34"/>
    <w:rsid w:val="003D7E43"/>
    <w:rsid w:val="003D7E60"/>
    <w:rsid w:val="003D7E72"/>
    <w:rsid w:val="003D7E8D"/>
    <w:rsid w:val="003D7F6F"/>
    <w:rsid w:val="003D7F98"/>
    <w:rsid w:val="003DAB52"/>
    <w:rsid w:val="003E0000"/>
    <w:rsid w:val="003E0002"/>
    <w:rsid w:val="003E003B"/>
    <w:rsid w:val="003E005F"/>
    <w:rsid w:val="003E0066"/>
    <w:rsid w:val="003E0085"/>
    <w:rsid w:val="003E00F9"/>
    <w:rsid w:val="003E0107"/>
    <w:rsid w:val="003E0177"/>
    <w:rsid w:val="003E01A7"/>
    <w:rsid w:val="003E01D3"/>
    <w:rsid w:val="003E01F2"/>
    <w:rsid w:val="003E0220"/>
    <w:rsid w:val="003E0235"/>
    <w:rsid w:val="003E023B"/>
    <w:rsid w:val="003E023E"/>
    <w:rsid w:val="003E0247"/>
    <w:rsid w:val="003E0260"/>
    <w:rsid w:val="003E0287"/>
    <w:rsid w:val="003E02E4"/>
    <w:rsid w:val="003E0339"/>
    <w:rsid w:val="003E0355"/>
    <w:rsid w:val="003E0387"/>
    <w:rsid w:val="003E03F5"/>
    <w:rsid w:val="003E0404"/>
    <w:rsid w:val="003E042D"/>
    <w:rsid w:val="003E051E"/>
    <w:rsid w:val="003E0535"/>
    <w:rsid w:val="003E053F"/>
    <w:rsid w:val="003E0592"/>
    <w:rsid w:val="003E05A4"/>
    <w:rsid w:val="003E05AD"/>
    <w:rsid w:val="003E0624"/>
    <w:rsid w:val="003E0627"/>
    <w:rsid w:val="003E0644"/>
    <w:rsid w:val="003E0649"/>
    <w:rsid w:val="003E0668"/>
    <w:rsid w:val="003E0763"/>
    <w:rsid w:val="003E078E"/>
    <w:rsid w:val="003E07C4"/>
    <w:rsid w:val="003E07F2"/>
    <w:rsid w:val="003E080A"/>
    <w:rsid w:val="003E0812"/>
    <w:rsid w:val="003E0828"/>
    <w:rsid w:val="003E082C"/>
    <w:rsid w:val="003E0841"/>
    <w:rsid w:val="003E084B"/>
    <w:rsid w:val="003E0859"/>
    <w:rsid w:val="003E0890"/>
    <w:rsid w:val="003E089B"/>
    <w:rsid w:val="003E08A0"/>
    <w:rsid w:val="003E08BA"/>
    <w:rsid w:val="003E08C8"/>
    <w:rsid w:val="003E08D3"/>
    <w:rsid w:val="003E090A"/>
    <w:rsid w:val="003E0910"/>
    <w:rsid w:val="003E0974"/>
    <w:rsid w:val="003E097E"/>
    <w:rsid w:val="003E09AD"/>
    <w:rsid w:val="003E09D3"/>
    <w:rsid w:val="003E0A7C"/>
    <w:rsid w:val="003E0A97"/>
    <w:rsid w:val="003E0B05"/>
    <w:rsid w:val="003E0B1C"/>
    <w:rsid w:val="003E0B40"/>
    <w:rsid w:val="003E0B6B"/>
    <w:rsid w:val="003E0BA5"/>
    <w:rsid w:val="003E0BC6"/>
    <w:rsid w:val="003E0BE2"/>
    <w:rsid w:val="003E0C1F"/>
    <w:rsid w:val="003E0C31"/>
    <w:rsid w:val="003E0C3B"/>
    <w:rsid w:val="003E0C71"/>
    <w:rsid w:val="003E0CC9"/>
    <w:rsid w:val="003E0CCF"/>
    <w:rsid w:val="003E0CDB"/>
    <w:rsid w:val="003E0CE1"/>
    <w:rsid w:val="003E0CF6"/>
    <w:rsid w:val="003E0D0D"/>
    <w:rsid w:val="003E0D2C"/>
    <w:rsid w:val="003E0D74"/>
    <w:rsid w:val="003E0D7E"/>
    <w:rsid w:val="003E0D9D"/>
    <w:rsid w:val="003E0DAB"/>
    <w:rsid w:val="003E0E08"/>
    <w:rsid w:val="003E0E7B"/>
    <w:rsid w:val="003E0F33"/>
    <w:rsid w:val="003E0F7C"/>
    <w:rsid w:val="003E0FD5"/>
    <w:rsid w:val="003E0FDB"/>
    <w:rsid w:val="003E0FF8"/>
    <w:rsid w:val="003E0FFD"/>
    <w:rsid w:val="003E1006"/>
    <w:rsid w:val="003E1035"/>
    <w:rsid w:val="003E111F"/>
    <w:rsid w:val="003E1123"/>
    <w:rsid w:val="003E1137"/>
    <w:rsid w:val="003E1156"/>
    <w:rsid w:val="003E115E"/>
    <w:rsid w:val="003E11BD"/>
    <w:rsid w:val="003E11BF"/>
    <w:rsid w:val="003E11D2"/>
    <w:rsid w:val="003E1208"/>
    <w:rsid w:val="003E1250"/>
    <w:rsid w:val="003E1269"/>
    <w:rsid w:val="003E129F"/>
    <w:rsid w:val="003E12D4"/>
    <w:rsid w:val="003E1354"/>
    <w:rsid w:val="003E1375"/>
    <w:rsid w:val="003E13A4"/>
    <w:rsid w:val="003E13E3"/>
    <w:rsid w:val="003E13EF"/>
    <w:rsid w:val="003E1453"/>
    <w:rsid w:val="003E148F"/>
    <w:rsid w:val="003E14AB"/>
    <w:rsid w:val="003E1518"/>
    <w:rsid w:val="003E151B"/>
    <w:rsid w:val="003E153B"/>
    <w:rsid w:val="003E153D"/>
    <w:rsid w:val="003E1570"/>
    <w:rsid w:val="003E1582"/>
    <w:rsid w:val="003E1595"/>
    <w:rsid w:val="003E15C8"/>
    <w:rsid w:val="003E15E9"/>
    <w:rsid w:val="003E1615"/>
    <w:rsid w:val="003E1625"/>
    <w:rsid w:val="003E163D"/>
    <w:rsid w:val="003E1657"/>
    <w:rsid w:val="003E16A1"/>
    <w:rsid w:val="003E16C7"/>
    <w:rsid w:val="003E16D0"/>
    <w:rsid w:val="003E1723"/>
    <w:rsid w:val="003E1782"/>
    <w:rsid w:val="003E180C"/>
    <w:rsid w:val="003E183D"/>
    <w:rsid w:val="003E18E6"/>
    <w:rsid w:val="003E195D"/>
    <w:rsid w:val="003E1975"/>
    <w:rsid w:val="003E19A0"/>
    <w:rsid w:val="003E19F5"/>
    <w:rsid w:val="003E1A98"/>
    <w:rsid w:val="003E1A9B"/>
    <w:rsid w:val="003E1AC9"/>
    <w:rsid w:val="003E1AE3"/>
    <w:rsid w:val="003E1B56"/>
    <w:rsid w:val="003E1B95"/>
    <w:rsid w:val="003E1BB8"/>
    <w:rsid w:val="003E1C36"/>
    <w:rsid w:val="003E1C3A"/>
    <w:rsid w:val="003E1C4C"/>
    <w:rsid w:val="003E1CA2"/>
    <w:rsid w:val="003E1DA9"/>
    <w:rsid w:val="003E1DAD"/>
    <w:rsid w:val="003E1DB9"/>
    <w:rsid w:val="003E1DBA"/>
    <w:rsid w:val="003E1DD6"/>
    <w:rsid w:val="003E1DE3"/>
    <w:rsid w:val="003E1DE6"/>
    <w:rsid w:val="003E1E13"/>
    <w:rsid w:val="003E1E1A"/>
    <w:rsid w:val="003E1E52"/>
    <w:rsid w:val="003E1E64"/>
    <w:rsid w:val="003E1E7A"/>
    <w:rsid w:val="003E1F0D"/>
    <w:rsid w:val="003E1F2C"/>
    <w:rsid w:val="003E1F61"/>
    <w:rsid w:val="003E1F82"/>
    <w:rsid w:val="003E1FB3"/>
    <w:rsid w:val="003E1FDA"/>
    <w:rsid w:val="003E1FED"/>
    <w:rsid w:val="003E200B"/>
    <w:rsid w:val="003E2024"/>
    <w:rsid w:val="003E205E"/>
    <w:rsid w:val="003E20BC"/>
    <w:rsid w:val="003E20D1"/>
    <w:rsid w:val="003E2118"/>
    <w:rsid w:val="003E211D"/>
    <w:rsid w:val="003E2173"/>
    <w:rsid w:val="003E2188"/>
    <w:rsid w:val="003E2216"/>
    <w:rsid w:val="003E2222"/>
    <w:rsid w:val="003E222C"/>
    <w:rsid w:val="003E2230"/>
    <w:rsid w:val="003E224C"/>
    <w:rsid w:val="003E2253"/>
    <w:rsid w:val="003E2296"/>
    <w:rsid w:val="003E234C"/>
    <w:rsid w:val="003E23B1"/>
    <w:rsid w:val="003E23DA"/>
    <w:rsid w:val="003E23FC"/>
    <w:rsid w:val="003E2410"/>
    <w:rsid w:val="003E243D"/>
    <w:rsid w:val="003E244B"/>
    <w:rsid w:val="003E24A6"/>
    <w:rsid w:val="003E24B4"/>
    <w:rsid w:val="003E24C1"/>
    <w:rsid w:val="003E24CE"/>
    <w:rsid w:val="003E24DF"/>
    <w:rsid w:val="003E254A"/>
    <w:rsid w:val="003E2562"/>
    <w:rsid w:val="003E2580"/>
    <w:rsid w:val="003E2582"/>
    <w:rsid w:val="003E258A"/>
    <w:rsid w:val="003E25FE"/>
    <w:rsid w:val="003E2638"/>
    <w:rsid w:val="003E263C"/>
    <w:rsid w:val="003E264E"/>
    <w:rsid w:val="003E2654"/>
    <w:rsid w:val="003E26F3"/>
    <w:rsid w:val="003E26FA"/>
    <w:rsid w:val="003E26FC"/>
    <w:rsid w:val="003E2727"/>
    <w:rsid w:val="003E2741"/>
    <w:rsid w:val="003E2756"/>
    <w:rsid w:val="003E275A"/>
    <w:rsid w:val="003E2775"/>
    <w:rsid w:val="003E27AD"/>
    <w:rsid w:val="003E27BE"/>
    <w:rsid w:val="003E27C9"/>
    <w:rsid w:val="003E27DF"/>
    <w:rsid w:val="003E27EC"/>
    <w:rsid w:val="003E2817"/>
    <w:rsid w:val="003E2881"/>
    <w:rsid w:val="003E2883"/>
    <w:rsid w:val="003E2886"/>
    <w:rsid w:val="003E28B9"/>
    <w:rsid w:val="003E2904"/>
    <w:rsid w:val="003E2931"/>
    <w:rsid w:val="003E2996"/>
    <w:rsid w:val="003E29D6"/>
    <w:rsid w:val="003E2A61"/>
    <w:rsid w:val="003E2AA9"/>
    <w:rsid w:val="003E2ADE"/>
    <w:rsid w:val="003E2B2B"/>
    <w:rsid w:val="003E2BF8"/>
    <w:rsid w:val="003E2C35"/>
    <w:rsid w:val="003E2C4C"/>
    <w:rsid w:val="003E2C54"/>
    <w:rsid w:val="003E2C9D"/>
    <w:rsid w:val="003E2C9F"/>
    <w:rsid w:val="003E2CD9"/>
    <w:rsid w:val="003E2CF0"/>
    <w:rsid w:val="003E2D2A"/>
    <w:rsid w:val="003E2D30"/>
    <w:rsid w:val="003E2D6D"/>
    <w:rsid w:val="003E2D7F"/>
    <w:rsid w:val="003E2DE7"/>
    <w:rsid w:val="003E2DEC"/>
    <w:rsid w:val="003E2E30"/>
    <w:rsid w:val="003E2EA4"/>
    <w:rsid w:val="003E2F2F"/>
    <w:rsid w:val="003E2F46"/>
    <w:rsid w:val="003E2F6F"/>
    <w:rsid w:val="003E2F77"/>
    <w:rsid w:val="003E2F7C"/>
    <w:rsid w:val="003E2FA5"/>
    <w:rsid w:val="003E2FA7"/>
    <w:rsid w:val="003E2FE3"/>
    <w:rsid w:val="003E3007"/>
    <w:rsid w:val="003E3035"/>
    <w:rsid w:val="003E3073"/>
    <w:rsid w:val="003E311E"/>
    <w:rsid w:val="003E319A"/>
    <w:rsid w:val="003E31BA"/>
    <w:rsid w:val="003E31DC"/>
    <w:rsid w:val="003E3227"/>
    <w:rsid w:val="003E3235"/>
    <w:rsid w:val="003E3242"/>
    <w:rsid w:val="003E3255"/>
    <w:rsid w:val="003E3270"/>
    <w:rsid w:val="003E32A7"/>
    <w:rsid w:val="003E32B7"/>
    <w:rsid w:val="003E334F"/>
    <w:rsid w:val="003E337B"/>
    <w:rsid w:val="003E3395"/>
    <w:rsid w:val="003E339D"/>
    <w:rsid w:val="003E33A4"/>
    <w:rsid w:val="003E33CA"/>
    <w:rsid w:val="003E3408"/>
    <w:rsid w:val="003E3473"/>
    <w:rsid w:val="003E34B8"/>
    <w:rsid w:val="003E34BE"/>
    <w:rsid w:val="003E34CF"/>
    <w:rsid w:val="003E34E9"/>
    <w:rsid w:val="003E3506"/>
    <w:rsid w:val="003E3519"/>
    <w:rsid w:val="003E35AF"/>
    <w:rsid w:val="003E35B8"/>
    <w:rsid w:val="003E35FF"/>
    <w:rsid w:val="003E3636"/>
    <w:rsid w:val="003E369A"/>
    <w:rsid w:val="003E3743"/>
    <w:rsid w:val="003E3757"/>
    <w:rsid w:val="003E378F"/>
    <w:rsid w:val="003E3791"/>
    <w:rsid w:val="003E37BE"/>
    <w:rsid w:val="003E383D"/>
    <w:rsid w:val="003E387B"/>
    <w:rsid w:val="003E38E8"/>
    <w:rsid w:val="003E392B"/>
    <w:rsid w:val="003E3945"/>
    <w:rsid w:val="003E3952"/>
    <w:rsid w:val="003E39AF"/>
    <w:rsid w:val="003E39B3"/>
    <w:rsid w:val="003E3A10"/>
    <w:rsid w:val="003E3A75"/>
    <w:rsid w:val="003E3B0F"/>
    <w:rsid w:val="003E3B5A"/>
    <w:rsid w:val="003E3B61"/>
    <w:rsid w:val="003E3B67"/>
    <w:rsid w:val="003E3BC8"/>
    <w:rsid w:val="003E3BDD"/>
    <w:rsid w:val="003E3BEB"/>
    <w:rsid w:val="003E3D0C"/>
    <w:rsid w:val="003E3DB4"/>
    <w:rsid w:val="003E3DB7"/>
    <w:rsid w:val="003E3DD9"/>
    <w:rsid w:val="003E3DE2"/>
    <w:rsid w:val="003E3DF6"/>
    <w:rsid w:val="003E3E1F"/>
    <w:rsid w:val="003E3E22"/>
    <w:rsid w:val="003E3E4B"/>
    <w:rsid w:val="003E3E55"/>
    <w:rsid w:val="003E3E6D"/>
    <w:rsid w:val="003E3E7E"/>
    <w:rsid w:val="003E3EAE"/>
    <w:rsid w:val="003E3F2D"/>
    <w:rsid w:val="003E3F85"/>
    <w:rsid w:val="003E3F9C"/>
    <w:rsid w:val="003E3FBA"/>
    <w:rsid w:val="003E3FE9"/>
    <w:rsid w:val="003E3FF1"/>
    <w:rsid w:val="003E4010"/>
    <w:rsid w:val="003E4018"/>
    <w:rsid w:val="003E402A"/>
    <w:rsid w:val="003E403C"/>
    <w:rsid w:val="003E403E"/>
    <w:rsid w:val="003E4049"/>
    <w:rsid w:val="003E404C"/>
    <w:rsid w:val="003E4093"/>
    <w:rsid w:val="003E40AB"/>
    <w:rsid w:val="003E4182"/>
    <w:rsid w:val="003E41B9"/>
    <w:rsid w:val="003E41F3"/>
    <w:rsid w:val="003E422D"/>
    <w:rsid w:val="003E4299"/>
    <w:rsid w:val="003E42A1"/>
    <w:rsid w:val="003E42B6"/>
    <w:rsid w:val="003E42D4"/>
    <w:rsid w:val="003E437D"/>
    <w:rsid w:val="003E43AD"/>
    <w:rsid w:val="003E4460"/>
    <w:rsid w:val="003E44A0"/>
    <w:rsid w:val="003E44A2"/>
    <w:rsid w:val="003E44A7"/>
    <w:rsid w:val="003E44CF"/>
    <w:rsid w:val="003E44EC"/>
    <w:rsid w:val="003E4518"/>
    <w:rsid w:val="003E4530"/>
    <w:rsid w:val="003E4542"/>
    <w:rsid w:val="003E455D"/>
    <w:rsid w:val="003E4575"/>
    <w:rsid w:val="003E4614"/>
    <w:rsid w:val="003E4617"/>
    <w:rsid w:val="003E4664"/>
    <w:rsid w:val="003E467D"/>
    <w:rsid w:val="003E46A1"/>
    <w:rsid w:val="003E4710"/>
    <w:rsid w:val="003E4740"/>
    <w:rsid w:val="003E4756"/>
    <w:rsid w:val="003E4767"/>
    <w:rsid w:val="003E4802"/>
    <w:rsid w:val="003E4814"/>
    <w:rsid w:val="003E48A0"/>
    <w:rsid w:val="003E48A3"/>
    <w:rsid w:val="003E48CF"/>
    <w:rsid w:val="003E48DE"/>
    <w:rsid w:val="003E48E7"/>
    <w:rsid w:val="003E493B"/>
    <w:rsid w:val="003E4956"/>
    <w:rsid w:val="003E4959"/>
    <w:rsid w:val="003E49E9"/>
    <w:rsid w:val="003E4A05"/>
    <w:rsid w:val="003E4A0E"/>
    <w:rsid w:val="003E4A17"/>
    <w:rsid w:val="003E4A6E"/>
    <w:rsid w:val="003E4AEA"/>
    <w:rsid w:val="003E4AF1"/>
    <w:rsid w:val="003E4B43"/>
    <w:rsid w:val="003E4B6A"/>
    <w:rsid w:val="003E4B76"/>
    <w:rsid w:val="003E4C0F"/>
    <w:rsid w:val="003E4C33"/>
    <w:rsid w:val="003E4C39"/>
    <w:rsid w:val="003E4C53"/>
    <w:rsid w:val="003E4C7E"/>
    <w:rsid w:val="003E4C8A"/>
    <w:rsid w:val="003E4CDD"/>
    <w:rsid w:val="003E4D3C"/>
    <w:rsid w:val="003E4DEC"/>
    <w:rsid w:val="003E4E4C"/>
    <w:rsid w:val="003E4E65"/>
    <w:rsid w:val="003E4EDF"/>
    <w:rsid w:val="003E4F81"/>
    <w:rsid w:val="003E4FA3"/>
    <w:rsid w:val="003E4FA9"/>
    <w:rsid w:val="003E4FF1"/>
    <w:rsid w:val="003E4FF4"/>
    <w:rsid w:val="003E4FFF"/>
    <w:rsid w:val="003E5018"/>
    <w:rsid w:val="003E503C"/>
    <w:rsid w:val="003E504D"/>
    <w:rsid w:val="003E5086"/>
    <w:rsid w:val="003E509D"/>
    <w:rsid w:val="003E50CF"/>
    <w:rsid w:val="003E510F"/>
    <w:rsid w:val="003E514F"/>
    <w:rsid w:val="003E515A"/>
    <w:rsid w:val="003E5160"/>
    <w:rsid w:val="003E51F5"/>
    <w:rsid w:val="003E5235"/>
    <w:rsid w:val="003E53FE"/>
    <w:rsid w:val="003E5411"/>
    <w:rsid w:val="003E543D"/>
    <w:rsid w:val="003E548C"/>
    <w:rsid w:val="003E54B7"/>
    <w:rsid w:val="003E54D5"/>
    <w:rsid w:val="003E554A"/>
    <w:rsid w:val="003E554C"/>
    <w:rsid w:val="003E55AA"/>
    <w:rsid w:val="003E55B7"/>
    <w:rsid w:val="003E55BB"/>
    <w:rsid w:val="003E55E0"/>
    <w:rsid w:val="003E5625"/>
    <w:rsid w:val="003E562C"/>
    <w:rsid w:val="003E5648"/>
    <w:rsid w:val="003E56D3"/>
    <w:rsid w:val="003E56E5"/>
    <w:rsid w:val="003E5717"/>
    <w:rsid w:val="003E5718"/>
    <w:rsid w:val="003E5735"/>
    <w:rsid w:val="003E578F"/>
    <w:rsid w:val="003E579E"/>
    <w:rsid w:val="003E57AC"/>
    <w:rsid w:val="003E5832"/>
    <w:rsid w:val="003E586E"/>
    <w:rsid w:val="003E587F"/>
    <w:rsid w:val="003E58ED"/>
    <w:rsid w:val="003E58F1"/>
    <w:rsid w:val="003E59C7"/>
    <w:rsid w:val="003E5A45"/>
    <w:rsid w:val="003E5A67"/>
    <w:rsid w:val="003E5AB5"/>
    <w:rsid w:val="003E5AC1"/>
    <w:rsid w:val="003E5AE0"/>
    <w:rsid w:val="003E5BB6"/>
    <w:rsid w:val="003E5BE8"/>
    <w:rsid w:val="003E5BED"/>
    <w:rsid w:val="003E5C01"/>
    <w:rsid w:val="003E5D58"/>
    <w:rsid w:val="003E5D65"/>
    <w:rsid w:val="003E5D96"/>
    <w:rsid w:val="003E5E0F"/>
    <w:rsid w:val="003E5E23"/>
    <w:rsid w:val="003E5E84"/>
    <w:rsid w:val="003E5EFB"/>
    <w:rsid w:val="003E5F57"/>
    <w:rsid w:val="003E5FB0"/>
    <w:rsid w:val="003E5FB7"/>
    <w:rsid w:val="003E5FD3"/>
    <w:rsid w:val="003E5FF6"/>
    <w:rsid w:val="003E605E"/>
    <w:rsid w:val="003E6083"/>
    <w:rsid w:val="003E6099"/>
    <w:rsid w:val="003E60AD"/>
    <w:rsid w:val="003E60B4"/>
    <w:rsid w:val="003E60B8"/>
    <w:rsid w:val="003E60E9"/>
    <w:rsid w:val="003E6102"/>
    <w:rsid w:val="003E6128"/>
    <w:rsid w:val="003E6155"/>
    <w:rsid w:val="003E6182"/>
    <w:rsid w:val="003E619A"/>
    <w:rsid w:val="003E61FC"/>
    <w:rsid w:val="003E626B"/>
    <w:rsid w:val="003E62DE"/>
    <w:rsid w:val="003E62E8"/>
    <w:rsid w:val="003E633B"/>
    <w:rsid w:val="003E638B"/>
    <w:rsid w:val="003E63DD"/>
    <w:rsid w:val="003E642B"/>
    <w:rsid w:val="003E647E"/>
    <w:rsid w:val="003E648B"/>
    <w:rsid w:val="003E648E"/>
    <w:rsid w:val="003E64B2"/>
    <w:rsid w:val="003E64DB"/>
    <w:rsid w:val="003E6502"/>
    <w:rsid w:val="003E653D"/>
    <w:rsid w:val="003E659D"/>
    <w:rsid w:val="003E6611"/>
    <w:rsid w:val="003E669B"/>
    <w:rsid w:val="003E66B2"/>
    <w:rsid w:val="003E66DF"/>
    <w:rsid w:val="003E66E7"/>
    <w:rsid w:val="003E6789"/>
    <w:rsid w:val="003E6797"/>
    <w:rsid w:val="003E67A3"/>
    <w:rsid w:val="003E67E9"/>
    <w:rsid w:val="003E6810"/>
    <w:rsid w:val="003E6811"/>
    <w:rsid w:val="003E6816"/>
    <w:rsid w:val="003E6839"/>
    <w:rsid w:val="003E68CE"/>
    <w:rsid w:val="003E68DC"/>
    <w:rsid w:val="003E6908"/>
    <w:rsid w:val="003E690B"/>
    <w:rsid w:val="003E69B3"/>
    <w:rsid w:val="003E6A13"/>
    <w:rsid w:val="003E6A22"/>
    <w:rsid w:val="003E6A24"/>
    <w:rsid w:val="003E6A48"/>
    <w:rsid w:val="003E6A4F"/>
    <w:rsid w:val="003E6A5C"/>
    <w:rsid w:val="003E6A6B"/>
    <w:rsid w:val="003E6A92"/>
    <w:rsid w:val="003E6B55"/>
    <w:rsid w:val="003E6C2A"/>
    <w:rsid w:val="003E6C6D"/>
    <w:rsid w:val="003E6C78"/>
    <w:rsid w:val="003E6C9C"/>
    <w:rsid w:val="003E6CC0"/>
    <w:rsid w:val="003E6D1D"/>
    <w:rsid w:val="003E6DE1"/>
    <w:rsid w:val="003E6DE2"/>
    <w:rsid w:val="003E6E02"/>
    <w:rsid w:val="003E6E2B"/>
    <w:rsid w:val="003E6E42"/>
    <w:rsid w:val="003E6E4E"/>
    <w:rsid w:val="003E6E5C"/>
    <w:rsid w:val="003E6E5D"/>
    <w:rsid w:val="003E6E86"/>
    <w:rsid w:val="003E6E9E"/>
    <w:rsid w:val="003E6ED7"/>
    <w:rsid w:val="003E6ED8"/>
    <w:rsid w:val="003E6EF1"/>
    <w:rsid w:val="003E6F34"/>
    <w:rsid w:val="003E6F38"/>
    <w:rsid w:val="003E6FC9"/>
    <w:rsid w:val="003E7010"/>
    <w:rsid w:val="003E701E"/>
    <w:rsid w:val="003E708B"/>
    <w:rsid w:val="003E70B3"/>
    <w:rsid w:val="003E70B4"/>
    <w:rsid w:val="003E70EC"/>
    <w:rsid w:val="003E70F1"/>
    <w:rsid w:val="003E711C"/>
    <w:rsid w:val="003E7145"/>
    <w:rsid w:val="003E7165"/>
    <w:rsid w:val="003E718E"/>
    <w:rsid w:val="003E719C"/>
    <w:rsid w:val="003E71AF"/>
    <w:rsid w:val="003E71D7"/>
    <w:rsid w:val="003E7235"/>
    <w:rsid w:val="003E7246"/>
    <w:rsid w:val="003E7285"/>
    <w:rsid w:val="003E72D3"/>
    <w:rsid w:val="003E7304"/>
    <w:rsid w:val="003E7359"/>
    <w:rsid w:val="003E7378"/>
    <w:rsid w:val="003E73AE"/>
    <w:rsid w:val="003E7472"/>
    <w:rsid w:val="003E7475"/>
    <w:rsid w:val="003E7477"/>
    <w:rsid w:val="003E747B"/>
    <w:rsid w:val="003E74CA"/>
    <w:rsid w:val="003E74D7"/>
    <w:rsid w:val="003E7503"/>
    <w:rsid w:val="003E7527"/>
    <w:rsid w:val="003E7534"/>
    <w:rsid w:val="003E7548"/>
    <w:rsid w:val="003E755D"/>
    <w:rsid w:val="003E7569"/>
    <w:rsid w:val="003E7595"/>
    <w:rsid w:val="003E759F"/>
    <w:rsid w:val="003E75B7"/>
    <w:rsid w:val="003E75C8"/>
    <w:rsid w:val="003E760F"/>
    <w:rsid w:val="003E7610"/>
    <w:rsid w:val="003E761C"/>
    <w:rsid w:val="003E7621"/>
    <w:rsid w:val="003E7625"/>
    <w:rsid w:val="003E7647"/>
    <w:rsid w:val="003E76C8"/>
    <w:rsid w:val="003E76DA"/>
    <w:rsid w:val="003E772A"/>
    <w:rsid w:val="003E7738"/>
    <w:rsid w:val="003E776B"/>
    <w:rsid w:val="003E77A1"/>
    <w:rsid w:val="003E77FF"/>
    <w:rsid w:val="003E7807"/>
    <w:rsid w:val="003E780A"/>
    <w:rsid w:val="003E7831"/>
    <w:rsid w:val="003E785B"/>
    <w:rsid w:val="003E7867"/>
    <w:rsid w:val="003E787F"/>
    <w:rsid w:val="003E7892"/>
    <w:rsid w:val="003E78BD"/>
    <w:rsid w:val="003E78CC"/>
    <w:rsid w:val="003E78D2"/>
    <w:rsid w:val="003E78E6"/>
    <w:rsid w:val="003E78EC"/>
    <w:rsid w:val="003E7911"/>
    <w:rsid w:val="003E7950"/>
    <w:rsid w:val="003E796B"/>
    <w:rsid w:val="003E79CA"/>
    <w:rsid w:val="003E79E4"/>
    <w:rsid w:val="003E7A32"/>
    <w:rsid w:val="003E7A39"/>
    <w:rsid w:val="003E7A63"/>
    <w:rsid w:val="003E7A71"/>
    <w:rsid w:val="003E7AAE"/>
    <w:rsid w:val="003E7AC9"/>
    <w:rsid w:val="003E7AD3"/>
    <w:rsid w:val="003E7B4F"/>
    <w:rsid w:val="003E7B6E"/>
    <w:rsid w:val="003E7BC1"/>
    <w:rsid w:val="003E7BC6"/>
    <w:rsid w:val="003E7BCD"/>
    <w:rsid w:val="003E7BDF"/>
    <w:rsid w:val="003E7C2C"/>
    <w:rsid w:val="003E7CE2"/>
    <w:rsid w:val="003E7D45"/>
    <w:rsid w:val="003E7DA0"/>
    <w:rsid w:val="003E7DA2"/>
    <w:rsid w:val="003E7E19"/>
    <w:rsid w:val="003E7E1E"/>
    <w:rsid w:val="003E7E31"/>
    <w:rsid w:val="003E7E65"/>
    <w:rsid w:val="003E7E7B"/>
    <w:rsid w:val="003E7EFC"/>
    <w:rsid w:val="003E7F0F"/>
    <w:rsid w:val="003E7F1F"/>
    <w:rsid w:val="003E7F52"/>
    <w:rsid w:val="003E7F71"/>
    <w:rsid w:val="003E7F95"/>
    <w:rsid w:val="003E7FE4"/>
    <w:rsid w:val="003E7FF6"/>
    <w:rsid w:val="003F004B"/>
    <w:rsid w:val="003F00BB"/>
    <w:rsid w:val="003F00D5"/>
    <w:rsid w:val="003F0109"/>
    <w:rsid w:val="003F0174"/>
    <w:rsid w:val="003F01D1"/>
    <w:rsid w:val="003F0230"/>
    <w:rsid w:val="003F0266"/>
    <w:rsid w:val="003F027D"/>
    <w:rsid w:val="003F0284"/>
    <w:rsid w:val="003F0306"/>
    <w:rsid w:val="003F0346"/>
    <w:rsid w:val="003F034F"/>
    <w:rsid w:val="003F0359"/>
    <w:rsid w:val="003F035C"/>
    <w:rsid w:val="003F0368"/>
    <w:rsid w:val="003F0386"/>
    <w:rsid w:val="003F0415"/>
    <w:rsid w:val="003F0473"/>
    <w:rsid w:val="003F04A2"/>
    <w:rsid w:val="003F04A9"/>
    <w:rsid w:val="003F04DC"/>
    <w:rsid w:val="003F04F5"/>
    <w:rsid w:val="003F0503"/>
    <w:rsid w:val="003F0530"/>
    <w:rsid w:val="003F053B"/>
    <w:rsid w:val="003F055D"/>
    <w:rsid w:val="003F0564"/>
    <w:rsid w:val="003F057E"/>
    <w:rsid w:val="003F0621"/>
    <w:rsid w:val="003F0669"/>
    <w:rsid w:val="003F066B"/>
    <w:rsid w:val="003F068C"/>
    <w:rsid w:val="003F06A6"/>
    <w:rsid w:val="003F072A"/>
    <w:rsid w:val="003F0741"/>
    <w:rsid w:val="003F0759"/>
    <w:rsid w:val="003F075A"/>
    <w:rsid w:val="003F082D"/>
    <w:rsid w:val="003F0840"/>
    <w:rsid w:val="003F0877"/>
    <w:rsid w:val="003F08E6"/>
    <w:rsid w:val="003F0951"/>
    <w:rsid w:val="003F096E"/>
    <w:rsid w:val="003F097A"/>
    <w:rsid w:val="003F0985"/>
    <w:rsid w:val="003F098C"/>
    <w:rsid w:val="003F0A14"/>
    <w:rsid w:val="003F0A2A"/>
    <w:rsid w:val="003F0A38"/>
    <w:rsid w:val="003F0A60"/>
    <w:rsid w:val="003F0A93"/>
    <w:rsid w:val="003F0ADD"/>
    <w:rsid w:val="003F0B00"/>
    <w:rsid w:val="003F0B01"/>
    <w:rsid w:val="003F0B35"/>
    <w:rsid w:val="003F0B41"/>
    <w:rsid w:val="003F0B4E"/>
    <w:rsid w:val="003F0B61"/>
    <w:rsid w:val="003F0B81"/>
    <w:rsid w:val="003F0BB8"/>
    <w:rsid w:val="003F0BEF"/>
    <w:rsid w:val="003F0C5E"/>
    <w:rsid w:val="003F0C97"/>
    <w:rsid w:val="003F0CA0"/>
    <w:rsid w:val="003F0CAE"/>
    <w:rsid w:val="003F0D1B"/>
    <w:rsid w:val="003F0D38"/>
    <w:rsid w:val="003F0D57"/>
    <w:rsid w:val="003F0E14"/>
    <w:rsid w:val="003F0E34"/>
    <w:rsid w:val="003F0E52"/>
    <w:rsid w:val="003F0E5A"/>
    <w:rsid w:val="003F0E5D"/>
    <w:rsid w:val="003F0EB5"/>
    <w:rsid w:val="003F0EFD"/>
    <w:rsid w:val="003F0F62"/>
    <w:rsid w:val="003F0F88"/>
    <w:rsid w:val="003F0FBE"/>
    <w:rsid w:val="003F0FCB"/>
    <w:rsid w:val="003F0FD6"/>
    <w:rsid w:val="003F0FDC"/>
    <w:rsid w:val="003F1007"/>
    <w:rsid w:val="003F1033"/>
    <w:rsid w:val="003F103F"/>
    <w:rsid w:val="003F104F"/>
    <w:rsid w:val="003F10A1"/>
    <w:rsid w:val="003F10A8"/>
    <w:rsid w:val="003F10B2"/>
    <w:rsid w:val="003F10C0"/>
    <w:rsid w:val="003F10D6"/>
    <w:rsid w:val="003F10FF"/>
    <w:rsid w:val="003F1116"/>
    <w:rsid w:val="003F1158"/>
    <w:rsid w:val="003F116A"/>
    <w:rsid w:val="003F1196"/>
    <w:rsid w:val="003F11C8"/>
    <w:rsid w:val="003F1224"/>
    <w:rsid w:val="003F1237"/>
    <w:rsid w:val="003F1268"/>
    <w:rsid w:val="003F126A"/>
    <w:rsid w:val="003F128D"/>
    <w:rsid w:val="003F12DC"/>
    <w:rsid w:val="003F12DD"/>
    <w:rsid w:val="003F1325"/>
    <w:rsid w:val="003F1340"/>
    <w:rsid w:val="003F1348"/>
    <w:rsid w:val="003F137A"/>
    <w:rsid w:val="003F1398"/>
    <w:rsid w:val="003F139B"/>
    <w:rsid w:val="003F13AE"/>
    <w:rsid w:val="003F13D2"/>
    <w:rsid w:val="003F140F"/>
    <w:rsid w:val="003F1444"/>
    <w:rsid w:val="003F1475"/>
    <w:rsid w:val="003F1489"/>
    <w:rsid w:val="003F148E"/>
    <w:rsid w:val="003F14CE"/>
    <w:rsid w:val="003F1512"/>
    <w:rsid w:val="003F1569"/>
    <w:rsid w:val="003F156D"/>
    <w:rsid w:val="003F1582"/>
    <w:rsid w:val="003F15B9"/>
    <w:rsid w:val="003F15BC"/>
    <w:rsid w:val="003F15CD"/>
    <w:rsid w:val="003F1638"/>
    <w:rsid w:val="003F163B"/>
    <w:rsid w:val="003F166E"/>
    <w:rsid w:val="003F1674"/>
    <w:rsid w:val="003F16BD"/>
    <w:rsid w:val="003F17A1"/>
    <w:rsid w:val="003F17D6"/>
    <w:rsid w:val="003F17D9"/>
    <w:rsid w:val="003F1814"/>
    <w:rsid w:val="003F189B"/>
    <w:rsid w:val="003F191A"/>
    <w:rsid w:val="003F1943"/>
    <w:rsid w:val="003F197D"/>
    <w:rsid w:val="003F1980"/>
    <w:rsid w:val="003F198A"/>
    <w:rsid w:val="003F199D"/>
    <w:rsid w:val="003F19AB"/>
    <w:rsid w:val="003F19BC"/>
    <w:rsid w:val="003F1AD4"/>
    <w:rsid w:val="003F1AFE"/>
    <w:rsid w:val="003F1B0E"/>
    <w:rsid w:val="003F1B38"/>
    <w:rsid w:val="003F1B43"/>
    <w:rsid w:val="003F1C14"/>
    <w:rsid w:val="003F1C17"/>
    <w:rsid w:val="003F1CD6"/>
    <w:rsid w:val="003F1D1F"/>
    <w:rsid w:val="003F1D20"/>
    <w:rsid w:val="003F1D46"/>
    <w:rsid w:val="003F1DDA"/>
    <w:rsid w:val="003F1DFF"/>
    <w:rsid w:val="003F1E0F"/>
    <w:rsid w:val="003F1E5D"/>
    <w:rsid w:val="003F1E62"/>
    <w:rsid w:val="003F1E85"/>
    <w:rsid w:val="003F1EA4"/>
    <w:rsid w:val="003F1F18"/>
    <w:rsid w:val="003F1F25"/>
    <w:rsid w:val="003F1F2E"/>
    <w:rsid w:val="003F1F55"/>
    <w:rsid w:val="003F1F77"/>
    <w:rsid w:val="003F1F82"/>
    <w:rsid w:val="003F1F90"/>
    <w:rsid w:val="003F1FA5"/>
    <w:rsid w:val="003F1FB7"/>
    <w:rsid w:val="003F206B"/>
    <w:rsid w:val="003F206D"/>
    <w:rsid w:val="003F208E"/>
    <w:rsid w:val="003F213A"/>
    <w:rsid w:val="003F214D"/>
    <w:rsid w:val="003F2159"/>
    <w:rsid w:val="003F21DB"/>
    <w:rsid w:val="003F221C"/>
    <w:rsid w:val="003F2258"/>
    <w:rsid w:val="003F22A0"/>
    <w:rsid w:val="003F22A2"/>
    <w:rsid w:val="003F22C9"/>
    <w:rsid w:val="003F22D3"/>
    <w:rsid w:val="003F22ED"/>
    <w:rsid w:val="003F2321"/>
    <w:rsid w:val="003F2342"/>
    <w:rsid w:val="003F23D8"/>
    <w:rsid w:val="003F23E3"/>
    <w:rsid w:val="003F2419"/>
    <w:rsid w:val="003F244D"/>
    <w:rsid w:val="003F245F"/>
    <w:rsid w:val="003F249D"/>
    <w:rsid w:val="003F24B0"/>
    <w:rsid w:val="003F255D"/>
    <w:rsid w:val="003F262A"/>
    <w:rsid w:val="003F26C4"/>
    <w:rsid w:val="003F26D2"/>
    <w:rsid w:val="003F270E"/>
    <w:rsid w:val="003F2717"/>
    <w:rsid w:val="003F273D"/>
    <w:rsid w:val="003F2741"/>
    <w:rsid w:val="003F2756"/>
    <w:rsid w:val="003F2763"/>
    <w:rsid w:val="003F2789"/>
    <w:rsid w:val="003F2795"/>
    <w:rsid w:val="003F27E8"/>
    <w:rsid w:val="003F2815"/>
    <w:rsid w:val="003F287B"/>
    <w:rsid w:val="003F2897"/>
    <w:rsid w:val="003F28EC"/>
    <w:rsid w:val="003F2910"/>
    <w:rsid w:val="003F292A"/>
    <w:rsid w:val="003F292B"/>
    <w:rsid w:val="003F29D5"/>
    <w:rsid w:val="003F2A49"/>
    <w:rsid w:val="003F2A67"/>
    <w:rsid w:val="003F2A85"/>
    <w:rsid w:val="003F2A91"/>
    <w:rsid w:val="003F2ACC"/>
    <w:rsid w:val="003F2B18"/>
    <w:rsid w:val="003F2B1A"/>
    <w:rsid w:val="003F2B3C"/>
    <w:rsid w:val="003F2BE5"/>
    <w:rsid w:val="003F2BED"/>
    <w:rsid w:val="003F2C09"/>
    <w:rsid w:val="003F2C1A"/>
    <w:rsid w:val="003F2C3D"/>
    <w:rsid w:val="003F2C66"/>
    <w:rsid w:val="003F2CE6"/>
    <w:rsid w:val="003F2DB0"/>
    <w:rsid w:val="003F2EA0"/>
    <w:rsid w:val="003F2EF0"/>
    <w:rsid w:val="003F2F2B"/>
    <w:rsid w:val="003F2F37"/>
    <w:rsid w:val="003F2F73"/>
    <w:rsid w:val="003F2F7D"/>
    <w:rsid w:val="003F2F9A"/>
    <w:rsid w:val="003F2FA6"/>
    <w:rsid w:val="003F2FCB"/>
    <w:rsid w:val="003F2FDF"/>
    <w:rsid w:val="003F305A"/>
    <w:rsid w:val="003F3068"/>
    <w:rsid w:val="003F307D"/>
    <w:rsid w:val="003F3082"/>
    <w:rsid w:val="003F30A5"/>
    <w:rsid w:val="003F310F"/>
    <w:rsid w:val="003F3169"/>
    <w:rsid w:val="003F318C"/>
    <w:rsid w:val="003F31CC"/>
    <w:rsid w:val="003F31D1"/>
    <w:rsid w:val="003F3239"/>
    <w:rsid w:val="003F325A"/>
    <w:rsid w:val="003F325F"/>
    <w:rsid w:val="003F329A"/>
    <w:rsid w:val="003F3310"/>
    <w:rsid w:val="003F3385"/>
    <w:rsid w:val="003F3386"/>
    <w:rsid w:val="003F33DD"/>
    <w:rsid w:val="003F3407"/>
    <w:rsid w:val="003F3422"/>
    <w:rsid w:val="003F345B"/>
    <w:rsid w:val="003F34C8"/>
    <w:rsid w:val="003F34D0"/>
    <w:rsid w:val="003F353D"/>
    <w:rsid w:val="003F35A7"/>
    <w:rsid w:val="003F35A9"/>
    <w:rsid w:val="003F35AF"/>
    <w:rsid w:val="003F360D"/>
    <w:rsid w:val="003F3639"/>
    <w:rsid w:val="003F3652"/>
    <w:rsid w:val="003F3667"/>
    <w:rsid w:val="003F36F0"/>
    <w:rsid w:val="003F37A1"/>
    <w:rsid w:val="003F3806"/>
    <w:rsid w:val="003F380A"/>
    <w:rsid w:val="003F3816"/>
    <w:rsid w:val="003F3823"/>
    <w:rsid w:val="003F3830"/>
    <w:rsid w:val="003F3935"/>
    <w:rsid w:val="003F399B"/>
    <w:rsid w:val="003F39BF"/>
    <w:rsid w:val="003F39DB"/>
    <w:rsid w:val="003F39DE"/>
    <w:rsid w:val="003F3A6B"/>
    <w:rsid w:val="003F3A7A"/>
    <w:rsid w:val="003F3AA7"/>
    <w:rsid w:val="003F3AF1"/>
    <w:rsid w:val="003F3BC2"/>
    <w:rsid w:val="003F3BFA"/>
    <w:rsid w:val="003F3C05"/>
    <w:rsid w:val="003F3CB1"/>
    <w:rsid w:val="003F3CB2"/>
    <w:rsid w:val="003F3D04"/>
    <w:rsid w:val="003F3D83"/>
    <w:rsid w:val="003F3D85"/>
    <w:rsid w:val="003F3DC6"/>
    <w:rsid w:val="003F3DDB"/>
    <w:rsid w:val="003F3E04"/>
    <w:rsid w:val="003F3E7A"/>
    <w:rsid w:val="003F3EBD"/>
    <w:rsid w:val="003F3F06"/>
    <w:rsid w:val="003F3F22"/>
    <w:rsid w:val="003F3F27"/>
    <w:rsid w:val="003F3F6C"/>
    <w:rsid w:val="003F3F84"/>
    <w:rsid w:val="003F3FA2"/>
    <w:rsid w:val="003F3FB9"/>
    <w:rsid w:val="003F4031"/>
    <w:rsid w:val="003F40A1"/>
    <w:rsid w:val="003F40D6"/>
    <w:rsid w:val="003F410E"/>
    <w:rsid w:val="003F4116"/>
    <w:rsid w:val="003F412F"/>
    <w:rsid w:val="003F4135"/>
    <w:rsid w:val="003F4149"/>
    <w:rsid w:val="003F415F"/>
    <w:rsid w:val="003F41D1"/>
    <w:rsid w:val="003F41DD"/>
    <w:rsid w:val="003F423F"/>
    <w:rsid w:val="003F4291"/>
    <w:rsid w:val="003F42B2"/>
    <w:rsid w:val="003F4319"/>
    <w:rsid w:val="003F434F"/>
    <w:rsid w:val="003F438C"/>
    <w:rsid w:val="003F43CB"/>
    <w:rsid w:val="003F43CC"/>
    <w:rsid w:val="003F443B"/>
    <w:rsid w:val="003F4464"/>
    <w:rsid w:val="003F4510"/>
    <w:rsid w:val="003F4555"/>
    <w:rsid w:val="003F4574"/>
    <w:rsid w:val="003F4575"/>
    <w:rsid w:val="003F4606"/>
    <w:rsid w:val="003F460B"/>
    <w:rsid w:val="003F4612"/>
    <w:rsid w:val="003F4638"/>
    <w:rsid w:val="003F46BE"/>
    <w:rsid w:val="003F46C2"/>
    <w:rsid w:val="003F46FD"/>
    <w:rsid w:val="003F471D"/>
    <w:rsid w:val="003F4722"/>
    <w:rsid w:val="003F4743"/>
    <w:rsid w:val="003F4751"/>
    <w:rsid w:val="003F47ED"/>
    <w:rsid w:val="003F47F7"/>
    <w:rsid w:val="003F4834"/>
    <w:rsid w:val="003F48F8"/>
    <w:rsid w:val="003F495D"/>
    <w:rsid w:val="003F49BF"/>
    <w:rsid w:val="003F49D8"/>
    <w:rsid w:val="003F49FA"/>
    <w:rsid w:val="003F4A4A"/>
    <w:rsid w:val="003F4A5B"/>
    <w:rsid w:val="003F4A67"/>
    <w:rsid w:val="003F4A75"/>
    <w:rsid w:val="003F4A80"/>
    <w:rsid w:val="003F4ABC"/>
    <w:rsid w:val="003F4ACE"/>
    <w:rsid w:val="003F4B03"/>
    <w:rsid w:val="003F4B24"/>
    <w:rsid w:val="003F4B47"/>
    <w:rsid w:val="003F4B4E"/>
    <w:rsid w:val="003F4B56"/>
    <w:rsid w:val="003F4B5F"/>
    <w:rsid w:val="003F4BA4"/>
    <w:rsid w:val="003F4C54"/>
    <w:rsid w:val="003F4C9D"/>
    <w:rsid w:val="003F4CB5"/>
    <w:rsid w:val="003F4D1C"/>
    <w:rsid w:val="003F4D37"/>
    <w:rsid w:val="003F4D77"/>
    <w:rsid w:val="003F4E0E"/>
    <w:rsid w:val="003F4E51"/>
    <w:rsid w:val="003F4F4F"/>
    <w:rsid w:val="003F4FD0"/>
    <w:rsid w:val="003F5038"/>
    <w:rsid w:val="003F505D"/>
    <w:rsid w:val="003F50EC"/>
    <w:rsid w:val="003F51E3"/>
    <w:rsid w:val="003F5204"/>
    <w:rsid w:val="003F5214"/>
    <w:rsid w:val="003F521B"/>
    <w:rsid w:val="003F5263"/>
    <w:rsid w:val="003F5277"/>
    <w:rsid w:val="003F5291"/>
    <w:rsid w:val="003F530D"/>
    <w:rsid w:val="003F5334"/>
    <w:rsid w:val="003F53A1"/>
    <w:rsid w:val="003F53CE"/>
    <w:rsid w:val="003F53D4"/>
    <w:rsid w:val="003F53E5"/>
    <w:rsid w:val="003F5426"/>
    <w:rsid w:val="003F5457"/>
    <w:rsid w:val="003F54A2"/>
    <w:rsid w:val="003F54B2"/>
    <w:rsid w:val="003F54CF"/>
    <w:rsid w:val="003F5533"/>
    <w:rsid w:val="003F559F"/>
    <w:rsid w:val="003F55ED"/>
    <w:rsid w:val="003F561A"/>
    <w:rsid w:val="003F56B5"/>
    <w:rsid w:val="003F5734"/>
    <w:rsid w:val="003F5748"/>
    <w:rsid w:val="003F574E"/>
    <w:rsid w:val="003F57B6"/>
    <w:rsid w:val="003F5859"/>
    <w:rsid w:val="003F58AA"/>
    <w:rsid w:val="003F58C4"/>
    <w:rsid w:val="003F58D9"/>
    <w:rsid w:val="003F5916"/>
    <w:rsid w:val="003F59A4"/>
    <w:rsid w:val="003F59AD"/>
    <w:rsid w:val="003F59C0"/>
    <w:rsid w:val="003F59EB"/>
    <w:rsid w:val="003F5A24"/>
    <w:rsid w:val="003F5A53"/>
    <w:rsid w:val="003F5A60"/>
    <w:rsid w:val="003F5AB2"/>
    <w:rsid w:val="003F5B2C"/>
    <w:rsid w:val="003F5B3D"/>
    <w:rsid w:val="003F5B5E"/>
    <w:rsid w:val="003F5BB1"/>
    <w:rsid w:val="003F5C6A"/>
    <w:rsid w:val="003F5CA1"/>
    <w:rsid w:val="003F5D13"/>
    <w:rsid w:val="003F5D2D"/>
    <w:rsid w:val="003F5D2F"/>
    <w:rsid w:val="003F5D51"/>
    <w:rsid w:val="003F5D60"/>
    <w:rsid w:val="003F5E2E"/>
    <w:rsid w:val="003F5E31"/>
    <w:rsid w:val="003F5E8C"/>
    <w:rsid w:val="003F5E9E"/>
    <w:rsid w:val="003F5EB1"/>
    <w:rsid w:val="003F5ECF"/>
    <w:rsid w:val="003F5EE3"/>
    <w:rsid w:val="003F5F10"/>
    <w:rsid w:val="003F5F27"/>
    <w:rsid w:val="003F5FD2"/>
    <w:rsid w:val="003F6086"/>
    <w:rsid w:val="003F60F1"/>
    <w:rsid w:val="003F60F9"/>
    <w:rsid w:val="003F6133"/>
    <w:rsid w:val="003F6172"/>
    <w:rsid w:val="003F6183"/>
    <w:rsid w:val="003F6192"/>
    <w:rsid w:val="003F61B4"/>
    <w:rsid w:val="003F61F2"/>
    <w:rsid w:val="003F620B"/>
    <w:rsid w:val="003F622A"/>
    <w:rsid w:val="003F6240"/>
    <w:rsid w:val="003F62B9"/>
    <w:rsid w:val="003F62F6"/>
    <w:rsid w:val="003F62FB"/>
    <w:rsid w:val="003F630D"/>
    <w:rsid w:val="003F6385"/>
    <w:rsid w:val="003F6478"/>
    <w:rsid w:val="003F64CA"/>
    <w:rsid w:val="003F64DB"/>
    <w:rsid w:val="003F64FB"/>
    <w:rsid w:val="003F653F"/>
    <w:rsid w:val="003F656F"/>
    <w:rsid w:val="003F6587"/>
    <w:rsid w:val="003F6592"/>
    <w:rsid w:val="003F65DC"/>
    <w:rsid w:val="003F65E0"/>
    <w:rsid w:val="003F65F2"/>
    <w:rsid w:val="003F6613"/>
    <w:rsid w:val="003F662F"/>
    <w:rsid w:val="003F6643"/>
    <w:rsid w:val="003F66BF"/>
    <w:rsid w:val="003F66CD"/>
    <w:rsid w:val="003F670D"/>
    <w:rsid w:val="003F672F"/>
    <w:rsid w:val="003F676B"/>
    <w:rsid w:val="003F6777"/>
    <w:rsid w:val="003F6788"/>
    <w:rsid w:val="003F678A"/>
    <w:rsid w:val="003F67B4"/>
    <w:rsid w:val="003F67E6"/>
    <w:rsid w:val="003F6800"/>
    <w:rsid w:val="003F6802"/>
    <w:rsid w:val="003F680F"/>
    <w:rsid w:val="003F6819"/>
    <w:rsid w:val="003F68C8"/>
    <w:rsid w:val="003F68D0"/>
    <w:rsid w:val="003F68E1"/>
    <w:rsid w:val="003F68E6"/>
    <w:rsid w:val="003F68F3"/>
    <w:rsid w:val="003F68FC"/>
    <w:rsid w:val="003F6942"/>
    <w:rsid w:val="003F695D"/>
    <w:rsid w:val="003F6961"/>
    <w:rsid w:val="003F69B9"/>
    <w:rsid w:val="003F6A0B"/>
    <w:rsid w:val="003F6A0E"/>
    <w:rsid w:val="003F6A7D"/>
    <w:rsid w:val="003F6A9A"/>
    <w:rsid w:val="003F6AA2"/>
    <w:rsid w:val="003F6AC2"/>
    <w:rsid w:val="003F6AFD"/>
    <w:rsid w:val="003F6B1B"/>
    <w:rsid w:val="003F6B39"/>
    <w:rsid w:val="003F6B41"/>
    <w:rsid w:val="003F6BBC"/>
    <w:rsid w:val="003F6C45"/>
    <w:rsid w:val="003F6C49"/>
    <w:rsid w:val="003F6C56"/>
    <w:rsid w:val="003F6C5F"/>
    <w:rsid w:val="003F6C7D"/>
    <w:rsid w:val="003F6CB1"/>
    <w:rsid w:val="003F6CBC"/>
    <w:rsid w:val="003F6CC5"/>
    <w:rsid w:val="003F6CD5"/>
    <w:rsid w:val="003F6CF4"/>
    <w:rsid w:val="003F6CFA"/>
    <w:rsid w:val="003F6D52"/>
    <w:rsid w:val="003F6D72"/>
    <w:rsid w:val="003F6D92"/>
    <w:rsid w:val="003F6E02"/>
    <w:rsid w:val="003F6E7C"/>
    <w:rsid w:val="003F6E9A"/>
    <w:rsid w:val="003F6ECE"/>
    <w:rsid w:val="003F6F8A"/>
    <w:rsid w:val="003F6FAA"/>
    <w:rsid w:val="003F6FFC"/>
    <w:rsid w:val="003F703A"/>
    <w:rsid w:val="003F704E"/>
    <w:rsid w:val="003F7075"/>
    <w:rsid w:val="003F70B4"/>
    <w:rsid w:val="003F70DC"/>
    <w:rsid w:val="003F70DD"/>
    <w:rsid w:val="003F70EB"/>
    <w:rsid w:val="003F7167"/>
    <w:rsid w:val="003F71BC"/>
    <w:rsid w:val="003F71D0"/>
    <w:rsid w:val="003F7241"/>
    <w:rsid w:val="003F72B7"/>
    <w:rsid w:val="003F72F5"/>
    <w:rsid w:val="003F7336"/>
    <w:rsid w:val="003F733F"/>
    <w:rsid w:val="003F7344"/>
    <w:rsid w:val="003F73AD"/>
    <w:rsid w:val="003F73C8"/>
    <w:rsid w:val="003F7443"/>
    <w:rsid w:val="003F7453"/>
    <w:rsid w:val="003F747C"/>
    <w:rsid w:val="003F7486"/>
    <w:rsid w:val="003F74AA"/>
    <w:rsid w:val="003F74B2"/>
    <w:rsid w:val="003F74D9"/>
    <w:rsid w:val="003F7590"/>
    <w:rsid w:val="003F7591"/>
    <w:rsid w:val="003F75B5"/>
    <w:rsid w:val="003F75BA"/>
    <w:rsid w:val="003F75FA"/>
    <w:rsid w:val="003F7688"/>
    <w:rsid w:val="003F76A0"/>
    <w:rsid w:val="003F76B3"/>
    <w:rsid w:val="003F76D7"/>
    <w:rsid w:val="003F7719"/>
    <w:rsid w:val="003F771D"/>
    <w:rsid w:val="003F7723"/>
    <w:rsid w:val="003F7781"/>
    <w:rsid w:val="003F7804"/>
    <w:rsid w:val="003F7815"/>
    <w:rsid w:val="003F7892"/>
    <w:rsid w:val="003F7935"/>
    <w:rsid w:val="003F7953"/>
    <w:rsid w:val="003F7963"/>
    <w:rsid w:val="003F7985"/>
    <w:rsid w:val="003F799B"/>
    <w:rsid w:val="003F79AA"/>
    <w:rsid w:val="003F79CA"/>
    <w:rsid w:val="003F79D0"/>
    <w:rsid w:val="003F7A0E"/>
    <w:rsid w:val="003F7A18"/>
    <w:rsid w:val="003F7A58"/>
    <w:rsid w:val="003F7A82"/>
    <w:rsid w:val="003F7A9A"/>
    <w:rsid w:val="003F7AE1"/>
    <w:rsid w:val="003F7B07"/>
    <w:rsid w:val="003F7B1F"/>
    <w:rsid w:val="003F7BC3"/>
    <w:rsid w:val="003F7BCA"/>
    <w:rsid w:val="003F7C63"/>
    <w:rsid w:val="003F7C99"/>
    <w:rsid w:val="003F7CB9"/>
    <w:rsid w:val="003F7CD3"/>
    <w:rsid w:val="003F7CDF"/>
    <w:rsid w:val="003F7D31"/>
    <w:rsid w:val="003F7D7D"/>
    <w:rsid w:val="003F7D88"/>
    <w:rsid w:val="003F7DB1"/>
    <w:rsid w:val="003F7E46"/>
    <w:rsid w:val="003F7EAD"/>
    <w:rsid w:val="003F7EB5"/>
    <w:rsid w:val="003F7EBD"/>
    <w:rsid w:val="003F7F00"/>
    <w:rsid w:val="003F7F09"/>
    <w:rsid w:val="003F7F5A"/>
    <w:rsid w:val="003F7F6C"/>
    <w:rsid w:val="003F7F79"/>
    <w:rsid w:val="003F7FA1"/>
    <w:rsid w:val="003F7FB4"/>
    <w:rsid w:val="003F7FE5"/>
    <w:rsid w:val="0040007C"/>
    <w:rsid w:val="004000A7"/>
    <w:rsid w:val="00400106"/>
    <w:rsid w:val="00400146"/>
    <w:rsid w:val="004001A4"/>
    <w:rsid w:val="004001A7"/>
    <w:rsid w:val="004001C1"/>
    <w:rsid w:val="004001CB"/>
    <w:rsid w:val="0040021E"/>
    <w:rsid w:val="00400250"/>
    <w:rsid w:val="00400278"/>
    <w:rsid w:val="00400307"/>
    <w:rsid w:val="004003DC"/>
    <w:rsid w:val="00400414"/>
    <w:rsid w:val="00400424"/>
    <w:rsid w:val="0040042C"/>
    <w:rsid w:val="00400441"/>
    <w:rsid w:val="0040045F"/>
    <w:rsid w:val="00400473"/>
    <w:rsid w:val="0040053B"/>
    <w:rsid w:val="00400548"/>
    <w:rsid w:val="0040055A"/>
    <w:rsid w:val="00400578"/>
    <w:rsid w:val="00400611"/>
    <w:rsid w:val="00400648"/>
    <w:rsid w:val="004006B9"/>
    <w:rsid w:val="0040073E"/>
    <w:rsid w:val="0040073F"/>
    <w:rsid w:val="0040075E"/>
    <w:rsid w:val="0040077A"/>
    <w:rsid w:val="00400802"/>
    <w:rsid w:val="0040080C"/>
    <w:rsid w:val="00400824"/>
    <w:rsid w:val="0040087C"/>
    <w:rsid w:val="00400893"/>
    <w:rsid w:val="004008D7"/>
    <w:rsid w:val="004008DC"/>
    <w:rsid w:val="00400941"/>
    <w:rsid w:val="004009A4"/>
    <w:rsid w:val="004009AC"/>
    <w:rsid w:val="00400A18"/>
    <w:rsid w:val="00400A83"/>
    <w:rsid w:val="00400A89"/>
    <w:rsid w:val="00400A8D"/>
    <w:rsid w:val="00400AEB"/>
    <w:rsid w:val="00400AFD"/>
    <w:rsid w:val="00400B3D"/>
    <w:rsid w:val="00400B46"/>
    <w:rsid w:val="00400B6E"/>
    <w:rsid w:val="00400BAE"/>
    <w:rsid w:val="00400BBD"/>
    <w:rsid w:val="00400C1C"/>
    <w:rsid w:val="00400C2E"/>
    <w:rsid w:val="00400C72"/>
    <w:rsid w:val="00400C92"/>
    <w:rsid w:val="00400D21"/>
    <w:rsid w:val="00400D23"/>
    <w:rsid w:val="00400D3C"/>
    <w:rsid w:val="00400D42"/>
    <w:rsid w:val="00400D67"/>
    <w:rsid w:val="00400DAC"/>
    <w:rsid w:val="00400DC4"/>
    <w:rsid w:val="00400DEF"/>
    <w:rsid w:val="00400E43"/>
    <w:rsid w:val="00400E74"/>
    <w:rsid w:val="00400EDD"/>
    <w:rsid w:val="00400F08"/>
    <w:rsid w:val="00400F28"/>
    <w:rsid w:val="00400F37"/>
    <w:rsid w:val="00400F3C"/>
    <w:rsid w:val="00400FA8"/>
    <w:rsid w:val="00400FEC"/>
    <w:rsid w:val="00401009"/>
    <w:rsid w:val="00401080"/>
    <w:rsid w:val="0040108F"/>
    <w:rsid w:val="004010FA"/>
    <w:rsid w:val="00401123"/>
    <w:rsid w:val="0040118B"/>
    <w:rsid w:val="0040123B"/>
    <w:rsid w:val="0040123D"/>
    <w:rsid w:val="00401269"/>
    <w:rsid w:val="00401307"/>
    <w:rsid w:val="0040141C"/>
    <w:rsid w:val="0040144B"/>
    <w:rsid w:val="0040158C"/>
    <w:rsid w:val="004015B5"/>
    <w:rsid w:val="004015D6"/>
    <w:rsid w:val="004015DF"/>
    <w:rsid w:val="004015E7"/>
    <w:rsid w:val="004015EA"/>
    <w:rsid w:val="004016BC"/>
    <w:rsid w:val="004016C3"/>
    <w:rsid w:val="0040173D"/>
    <w:rsid w:val="00401784"/>
    <w:rsid w:val="0040178A"/>
    <w:rsid w:val="004018AD"/>
    <w:rsid w:val="004018D1"/>
    <w:rsid w:val="004018FE"/>
    <w:rsid w:val="00401919"/>
    <w:rsid w:val="00401976"/>
    <w:rsid w:val="00401984"/>
    <w:rsid w:val="004019DC"/>
    <w:rsid w:val="004019E7"/>
    <w:rsid w:val="004019E8"/>
    <w:rsid w:val="00401A23"/>
    <w:rsid w:val="00401A9E"/>
    <w:rsid w:val="00401AA4"/>
    <w:rsid w:val="00401AD2"/>
    <w:rsid w:val="00401AD7"/>
    <w:rsid w:val="00401B15"/>
    <w:rsid w:val="00401B2A"/>
    <w:rsid w:val="00401B3A"/>
    <w:rsid w:val="00401B50"/>
    <w:rsid w:val="00401B5B"/>
    <w:rsid w:val="00401B65"/>
    <w:rsid w:val="00401BD3"/>
    <w:rsid w:val="00401BD6"/>
    <w:rsid w:val="00401C8B"/>
    <w:rsid w:val="00401C8D"/>
    <w:rsid w:val="00401CB3"/>
    <w:rsid w:val="00401D54"/>
    <w:rsid w:val="00401D57"/>
    <w:rsid w:val="00401D96"/>
    <w:rsid w:val="00401DF7"/>
    <w:rsid w:val="00401E0A"/>
    <w:rsid w:val="00401E41"/>
    <w:rsid w:val="00401E56"/>
    <w:rsid w:val="00401E5C"/>
    <w:rsid w:val="00401E95"/>
    <w:rsid w:val="00401E9A"/>
    <w:rsid w:val="00401EA1"/>
    <w:rsid w:val="00401ED0"/>
    <w:rsid w:val="00401F97"/>
    <w:rsid w:val="00401FCB"/>
    <w:rsid w:val="00401FD4"/>
    <w:rsid w:val="0040206B"/>
    <w:rsid w:val="00402098"/>
    <w:rsid w:val="004020D7"/>
    <w:rsid w:val="004020F5"/>
    <w:rsid w:val="0040212E"/>
    <w:rsid w:val="00402143"/>
    <w:rsid w:val="00402166"/>
    <w:rsid w:val="00402187"/>
    <w:rsid w:val="004021AE"/>
    <w:rsid w:val="004021C8"/>
    <w:rsid w:val="00402288"/>
    <w:rsid w:val="004022B8"/>
    <w:rsid w:val="004022D3"/>
    <w:rsid w:val="004022E5"/>
    <w:rsid w:val="00402303"/>
    <w:rsid w:val="00402307"/>
    <w:rsid w:val="00402360"/>
    <w:rsid w:val="00402383"/>
    <w:rsid w:val="00402390"/>
    <w:rsid w:val="004023F2"/>
    <w:rsid w:val="00402469"/>
    <w:rsid w:val="00402480"/>
    <w:rsid w:val="0040248C"/>
    <w:rsid w:val="004024D4"/>
    <w:rsid w:val="004024F3"/>
    <w:rsid w:val="00402548"/>
    <w:rsid w:val="00402551"/>
    <w:rsid w:val="00402552"/>
    <w:rsid w:val="004025CD"/>
    <w:rsid w:val="004025ED"/>
    <w:rsid w:val="00402602"/>
    <w:rsid w:val="00402608"/>
    <w:rsid w:val="0040260E"/>
    <w:rsid w:val="0040261E"/>
    <w:rsid w:val="00402625"/>
    <w:rsid w:val="00402631"/>
    <w:rsid w:val="00402635"/>
    <w:rsid w:val="004026B2"/>
    <w:rsid w:val="004026D7"/>
    <w:rsid w:val="00402700"/>
    <w:rsid w:val="00402709"/>
    <w:rsid w:val="00402729"/>
    <w:rsid w:val="00402740"/>
    <w:rsid w:val="00402742"/>
    <w:rsid w:val="004027B2"/>
    <w:rsid w:val="004027D2"/>
    <w:rsid w:val="0040282C"/>
    <w:rsid w:val="004028BC"/>
    <w:rsid w:val="004028D0"/>
    <w:rsid w:val="004028D9"/>
    <w:rsid w:val="004028F5"/>
    <w:rsid w:val="00402912"/>
    <w:rsid w:val="00402920"/>
    <w:rsid w:val="0040297C"/>
    <w:rsid w:val="0040297D"/>
    <w:rsid w:val="00402981"/>
    <w:rsid w:val="004029BB"/>
    <w:rsid w:val="004029F7"/>
    <w:rsid w:val="00402A43"/>
    <w:rsid w:val="00402A6D"/>
    <w:rsid w:val="00402A76"/>
    <w:rsid w:val="00402A79"/>
    <w:rsid w:val="00402AC7"/>
    <w:rsid w:val="00402AC8"/>
    <w:rsid w:val="00402BD0"/>
    <w:rsid w:val="00402C36"/>
    <w:rsid w:val="00402C3A"/>
    <w:rsid w:val="00402C73"/>
    <w:rsid w:val="00402CA1"/>
    <w:rsid w:val="00402CC9"/>
    <w:rsid w:val="00402D95"/>
    <w:rsid w:val="00402DD3"/>
    <w:rsid w:val="00402DF7"/>
    <w:rsid w:val="00402E0B"/>
    <w:rsid w:val="00402E55"/>
    <w:rsid w:val="00402E56"/>
    <w:rsid w:val="00402EA6"/>
    <w:rsid w:val="00402EB6"/>
    <w:rsid w:val="00402ECB"/>
    <w:rsid w:val="00402ED2"/>
    <w:rsid w:val="00402ED8"/>
    <w:rsid w:val="00402F29"/>
    <w:rsid w:val="00402F60"/>
    <w:rsid w:val="00402F7F"/>
    <w:rsid w:val="0040304F"/>
    <w:rsid w:val="0040309A"/>
    <w:rsid w:val="004030AA"/>
    <w:rsid w:val="004030B3"/>
    <w:rsid w:val="004030EA"/>
    <w:rsid w:val="00403102"/>
    <w:rsid w:val="00403131"/>
    <w:rsid w:val="00403143"/>
    <w:rsid w:val="00403149"/>
    <w:rsid w:val="004031A9"/>
    <w:rsid w:val="004031B5"/>
    <w:rsid w:val="004031CD"/>
    <w:rsid w:val="004031D6"/>
    <w:rsid w:val="00403201"/>
    <w:rsid w:val="00403302"/>
    <w:rsid w:val="0040337F"/>
    <w:rsid w:val="004033A6"/>
    <w:rsid w:val="00403408"/>
    <w:rsid w:val="0040340C"/>
    <w:rsid w:val="0040342B"/>
    <w:rsid w:val="0040342D"/>
    <w:rsid w:val="00403437"/>
    <w:rsid w:val="0040343E"/>
    <w:rsid w:val="0040346B"/>
    <w:rsid w:val="004034F6"/>
    <w:rsid w:val="004034F7"/>
    <w:rsid w:val="004034F8"/>
    <w:rsid w:val="00403500"/>
    <w:rsid w:val="0040351B"/>
    <w:rsid w:val="0040351D"/>
    <w:rsid w:val="0040351E"/>
    <w:rsid w:val="00403574"/>
    <w:rsid w:val="0040359C"/>
    <w:rsid w:val="004035A5"/>
    <w:rsid w:val="004035C5"/>
    <w:rsid w:val="004035C9"/>
    <w:rsid w:val="00403640"/>
    <w:rsid w:val="00403645"/>
    <w:rsid w:val="00403666"/>
    <w:rsid w:val="0040367F"/>
    <w:rsid w:val="004036CE"/>
    <w:rsid w:val="004036EE"/>
    <w:rsid w:val="004036F4"/>
    <w:rsid w:val="00403716"/>
    <w:rsid w:val="0040376C"/>
    <w:rsid w:val="004037E0"/>
    <w:rsid w:val="00403832"/>
    <w:rsid w:val="0040383A"/>
    <w:rsid w:val="0040384C"/>
    <w:rsid w:val="0040386B"/>
    <w:rsid w:val="00403876"/>
    <w:rsid w:val="00403931"/>
    <w:rsid w:val="0040393A"/>
    <w:rsid w:val="00403966"/>
    <w:rsid w:val="00403979"/>
    <w:rsid w:val="004039A2"/>
    <w:rsid w:val="004039BA"/>
    <w:rsid w:val="004039D6"/>
    <w:rsid w:val="004039E8"/>
    <w:rsid w:val="00403A5B"/>
    <w:rsid w:val="00403A8F"/>
    <w:rsid w:val="00403AA3"/>
    <w:rsid w:val="00403B20"/>
    <w:rsid w:val="00403B22"/>
    <w:rsid w:val="00403B39"/>
    <w:rsid w:val="00403B6E"/>
    <w:rsid w:val="00403B70"/>
    <w:rsid w:val="00403B99"/>
    <w:rsid w:val="00403BB4"/>
    <w:rsid w:val="00403BE2"/>
    <w:rsid w:val="00403C50"/>
    <w:rsid w:val="00403C58"/>
    <w:rsid w:val="00403C75"/>
    <w:rsid w:val="00403CE1"/>
    <w:rsid w:val="00403D14"/>
    <w:rsid w:val="00403D1E"/>
    <w:rsid w:val="00403D5D"/>
    <w:rsid w:val="00403D63"/>
    <w:rsid w:val="00403E20"/>
    <w:rsid w:val="00403E2D"/>
    <w:rsid w:val="00403E77"/>
    <w:rsid w:val="00403F34"/>
    <w:rsid w:val="00403F42"/>
    <w:rsid w:val="00403F5F"/>
    <w:rsid w:val="00403F69"/>
    <w:rsid w:val="00403F75"/>
    <w:rsid w:val="00403F77"/>
    <w:rsid w:val="00403F9D"/>
    <w:rsid w:val="00403FBE"/>
    <w:rsid w:val="00403FC8"/>
    <w:rsid w:val="0040403E"/>
    <w:rsid w:val="0040406A"/>
    <w:rsid w:val="004040E2"/>
    <w:rsid w:val="00404104"/>
    <w:rsid w:val="0040413B"/>
    <w:rsid w:val="00404182"/>
    <w:rsid w:val="004041DE"/>
    <w:rsid w:val="004041E4"/>
    <w:rsid w:val="004041EB"/>
    <w:rsid w:val="00404206"/>
    <w:rsid w:val="0040420E"/>
    <w:rsid w:val="00404264"/>
    <w:rsid w:val="00404278"/>
    <w:rsid w:val="0040429D"/>
    <w:rsid w:val="004042D8"/>
    <w:rsid w:val="004042F5"/>
    <w:rsid w:val="00404308"/>
    <w:rsid w:val="00404350"/>
    <w:rsid w:val="00404381"/>
    <w:rsid w:val="00404393"/>
    <w:rsid w:val="004043A5"/>
    <w:rsid w:val="004043A9"/>
    <w:rsid w:val="004043BF"/>
    <w:rsid w:val="004043C3"/>
    <w:rsid w:val="004043DC"/>
    <w:rsid w:val="004043E4"/>
    <w:rsid w:val="0040442C"/>
    <w:rsid w:val="0040446E"/>
    <w:rsid w:val="0040448A"/>
    <w:rsid w:val="00404530"/>
    <w:rsid w:val="0040453B"/>
    <w:rsid w:val="00404602"/>
    <w:rsid w:val="00404637"/>
    <w:rsid w:val="0040464F"/>
    <w:rsid w:val="00404668"/>
    <w:rsid w:val="00404669"/>
    <w:rsid w:val="0040469A"/>
    <w:rsid w:val="004046AF"/>
    <w:rsid w:val="004046C2"/>
    <w:rsid w:val="004046C5"/>
    <w:rsid w:val="0040471B"/>
    <w:rsid w:val="0040474E"/>
    <w:rsid w:val="00404776"/>
    <w:rsid w:val="00404779"/>
    <w:rsid w:val="0040477D"/>
    <w:rsid w:val="004047E4"/>
    <w:rsid w:val="00404811"/>
    <w:rsid w:val="00404821"/>
    <w:rsid w:val="0040485B"/>
    <w:rsid w:val="0040488D"/>
    <w:rsid w:val="004048E0"/>
    <w:rsid w:val="004048F1"/>
    <w:rsid w:val="00404900"/>
    <w:rsid w:val="00404947"/>
    <w:rsid w:val="0040495F"/>
    <w:rsid w:val="004049BA"/>
    <w:rsid w:val="004049D8"/>
    <w:rsid w:val="004049DE"/>
    <w:rsid w:val="00404A06"/>
    <w:rsid w:val="00404A54"/>
    <w:rsid w:val="00404A66"/>
    <w:rsid w:val="00404ACD"/>
    <w:rsid w:val="00404B08"/>
    <w:rsid w:val="00404B13"/>
    <w:rsid w:val="00404B37"/>
    <w:rsid w:val="00404B93"/>
    <w:rsid w:val="00404BF1"/>
    <w:rsid w:val="00404BFE"/>
    <w:rsid w:val="00404C13"/>
    <w:rsid w:val="00404C94"/>
    <w:rsid w:val="00404CBB"/>
    <w:rsid w:val="00404D4D"/>
    <w:rsid w:val="00404D7C"/>
    <w:rsid w:val="00404DBC"/>
    <w:rsid w:val="00404DEC"/>
    <w:rsid w:val="00404E03"/>
    <w:rsid w:val="00404E1D"/>
    <w:rsid w:val="00404E4A"/>
    <w:rsid w:val="00404E62"/>
    <w:rsid w:val="00404E76"/>
    <w:rsid w:val="00404EB2"/>
    <w:rsid w:val="00404EC5"/>
    <w:rsid w:val="00404F15"/>
    <w:rsid w:val="00404F63"/>
    <w:rsid w:val="00404FFC"/>
    <w:rsid w:val="00405023"/>
    <w:rsid w:val="0040507B"/>
    <w:rsid w:val="00405083"/>
    <w:rsid w:val="004050B8"/>
    <w:rsid w:val="004050ED"/>
    <w:rsid w:val="00405133"/>
    <w:rsid w:val="004051CB"/>
    <w:rsid w:val="004051FC"/>
    <w:rsid w:val="0040522D"/>
    <w:rsid w:val="00405284"/>
    <w:rsid w:val="004052E7"/>
    <w:rsid w:val="0040531A"/>
    <w:rsid w:val="0040534E"/>
    <w:rsid w:val="004053A9"/>
    <w:rsid w:val="004053E2"/>
    <w:rsid w:val="004053EC"/>
    <w:rsid w:val="00405437"/>
    <w:rsid w:val="00405501"/>
    <w:rsid w:val="00405502"/>
    <w:rsid w:val="00405506"/>
    <w:rsid w:val="00405516"/>
    <w:rsid w:val="004055B1"/>
    <w:rsid w:val="00405621"/>
    <w:rsid w:val="00405634"/>
    <w:rsid w:val="00405659"/>
    <w:rsid w:val="00405662"/>
    <w:rsid w:val="00405684"/>
    <w:rsid w:val="0040569A"/>
    <w:rsid w:val="0040572E"/>
    <w:rsid w:val="0040574B"/>
    <w:rsid w:val="0040575A"/>
    <w:rsid w:val="004057B3"/>
    <w:rsid w:val="004057C2"/>
    <w:rsid w:val="004057CB"/>
    <w:rsid w:val="004057CF"/>
    <w:rsid w:val="00405869"/>
    <w:rsid w:val="0040587A"/>
    <w:rsid w:val="00405880"/>
    <w:rsid w:val="004058AD"/>
    <w:rsid w:val="004058C5"/>
    <w:rsid w:val="0040590F"/>
    <w:rsid w:val="0040595F"/>
    <w:rsid w:val="004059B6"/>
    <w:rsid w:val="004059F6"/>
    <w:rsid w:val="00405A2A"/>
    <w:rsid w:val="00405A3E"/>
    <w:rsid w:val="00405A7D"/>
    <w:rsid w:val="00405A8C"/>
    <w:rsid w:val="00405AE7"/>
    <w:rsid w:val="00405AFA"/>
    <w:rsid w:val="00405B40"/>
    <w:rsid w:val="00405BBB"/>
    <w:rsid w:val="00405BBF"/>
    <w:rsid w:val="00405C1A"/>
    <w:rsid w:val="00405C1B"/>
    <w:rsid w:val="00405C2F"/>
    <w:rsid w:val="00405C55"/>
    <w:rsid w:val="00405C5B"/>
    <w:rsid w:val="00405C5F"/>
    <w:rsid w:val="00405C76"/>
    <w:rsid w:val="00405CBF"/>
    <w:rsid w:val="00405CC3"/>
    <w:rsid w:val="00405CF2"/>
    <w:rsid w:val="00405D66"/>
    <w:rsid w:val="00405D97"/>
    <w:rsid w:val="00405DC6"/>
    <w:rsid w:val="00405DEF"/>
    <w:rsid w:val="00405E32"/>
    <w:rsid w:val="00405E84"/>
    <w:rsid w:val="00405E8C"/>
    <w:rsid w:val="00405E93"/>
    <w:rsid w:val="00405F7E"/>
    <w:rsid w:val="00405F91"/>
    <w:rsid w:val="00405F97"/>
    <w:rsid w:val="00405FE2"/>
    <w:rsid w:val="00406025"/>
    <w:rsid w:val="00406035"/>
    <w:rsid w:val="004060B6"/>
    <w:rsid w:val="004060CE"/>
    <w:rsid w:val="004060D0"/>
    <w:rsid w:val="004060E1"/>
    <w:rsid w:val="00406115"/>
    <w:rsid w:val="0040612E"/>
    <w:rsid w:val="00406133"/>
    <w:rsid w:val="0040613D"/>
    <w:rsid w:val="0040617E"/>
    <w:rsid w:val="004061C9"/>
    <w:rsid w:val="00406207"/>
    <w:rsid w:val="0040625A"/>
    <w:rsid w:val="00406265"/>
    <w:rsid w:val="00406271"/>
    <w:rsid w:val="004062AB"/>
    <w:rsid w:val="004062C3"/>
    <w:rsid w:val="004062D6"/>
    <w:rsid w:val="004063A0"/>
    <w:rsid w:val="004063FD"/>
    <w:rsid w:val="00406423"/>
    <w:rsid w:val="0040642A"/>
    <w:rsid w:val="00406460"/>
    <w:rsid w:val="00406466"/>
    <w:rsid w:val="0040648F"/>
    <w:rsid w:val="004064F1"/>
    <w:rsid w:val="004065A0"/>
    <w:rsid w:val="004065B8"/>
    <w:rsid w:val="004065C0"/>
    <w:rsid w:val="00406637"/>
    <w:rsid w:val="00406647"/>
    <w:rsid w:val="00406664"/>
    <w:rsid w:val="004066F3"/>
    <w:rsid w:val="00406710"/>
    <w:rsid w:val="00406749"/>
    <w:rsid w:val="0040674B"/>
    <w:rsid w:val="0040675D"/>
    <w:rsid w:val="00406775"/>
    <w:rsid w:val="00406782"/>
    <w:rsid w:val="004067A7"/>
    <w:rsid w:val="00406820"/>
    <w:rsid w:val="00406837"/>
    <w:rsid w:val="0040686A"/>
    <w:rsid w:val="0040688B"/>
    <w:rsid w:val="00406896"/>
    <w:rsid w:val="00406952"/>
    <w:rsid w:val="004069CD"/>
    <w:rsid w:val="004069E2"/>
    <w:rsid w:val="00406A0D"/>
    <w:rsid w:val="00406A1E"/>
    <w:rsid w:val="00406A54"/>
    <w:rsid w:val="00406A56"/>
    <w:rsid w:val="00406ACE"/>
    <w:rsid w:val="00406B09"/>
    <w:rsid w:val="00406B90"/>
    <w:rsid w:val="00406C0B"/>
    <w:rsid w:val="00406C17"/>
    <w:rsid w:val="00406C19"/>
    <w:rsid w:val="00406C4F"/>
    <w:rsid w:val="00406C59"/>
    <w:rsid w:val="00406C67"/>
    <w:rsid w:val="00406C70"/>
    <w:rsid w:val="00406C93"/>
    <w:rsid w:val="00406CAD"/>
    <w:rsid w:val="00406CB4"/>
    <w:rsid w:val="00406CEC"/>
    <w:rsid w:val="00406DB1"/>
    <w:rsid w:val="00406DEA"/>
    <w:rsid w:val="00406E21"/>
    <w:rsid w:val="00406E25"/>
    <w:rsid w:val="00406E48"/>
    <w:rsid w:val="00406E52"/>
    <w:rsid w:val="00406E8A"/>
    <w:rsid w:val="00406EAA"/>
    <w:rsid w:val="00406EC7"/>
    <w:rsid w:val="00406F05"/>
    <w:rsid w:val="00406F08"/>
    <w:rsid w:val="00406F36"/>
    <w:rsid w:val="00406FC0"/>
    <w:rsid w:val="0040708E"/>
    <w:rsid w:val="004070C8"/>
    <w:rsid w:val="0040710D"/>
    <w:rsid w:val="00407119"/>
    <w:rsid w:val="00407134"/>
    <w:rsid w:val="0040713B"/>
    <w:rsid w:val="004071BC"/>
    <w:rsid w:val="004071F3"/>
    <w:rsid w:val="00407243"/>
    <w:rsid w:val="00407331"/>
    <w:rsid w:val="00407342"/>
    <w:rsid w:val="00407349"/>
    <w:rsid w:val="004073AF"/>
    <w:rsid w:val="00407415"/>
    <w:rsid w:val="00407429"/>
    <w:rsid w:val="00407458"/>
    <w:rsid w:val="0040747D"/>
    <w:rsid w:val="004074E2"/>
    <w:rsid w:val="004074EB"/>
    <w:rsid w:val="0040751A"/>
    <w:rsid w:val="0040757A"/>
    <w:rsid w:val="004075BA"/>
    <w:rsid w:val="0040762D"/>
    <w:rsid w:val="00407648"/>
    <w:rsid w:val="00407670"/>
    <w:rsid w:val="004076AC"/>
    <w:rsid w:val="004076E9"/>
    <w:rsid w:val="004076EC"/>
    <w:rsid w:val="00407766"/>
    <w:rsid w:val="00407778"/>
    <w:rsid w:val="004077A6"/>
    <w:rsid w:val="0040780F"/>
    <w:rsid w:val="00407836"/>
    <w:rsid w:val="00407837"/>
    <w:rsid w:val="00407916"/>
    <w:rsid w:val="0040796B"/>
    <w:rsid w:val="0040797E"/>
    <w:rsid w:val="004079A0"/>
    <w:rsid w:val="004079B9"/>
    <w:rsid w:val="004079C1"/>
    <w:rsid w:val="00407AD2"/>
    <w:rsid w:val="00407AEC"/>
    <w:rsid w:val="00407AEF"/>
    <w:rsid w:val="00407B18"/>
    <w:rsid w:val="00407B1D"/>
    <w:rsid w:val="00407B1F"/>
    <w:rsid w:val="00407B3D"/>
    <w:rsid w:val="00407B44"/>
    <w:rsid w:val="00407B53"/>
    <w:rsid w:val="00407B56"/>
    <w:rsid w:val="00407C86"/>
    <w:rsid w:val="00407CA0"/>
    <w:rsid w:val="00407CCC"/>
    <w:rsid w:val="00407D19"/>
    <w:rsid w:val="00407D4A"/>
    <w:rsid w:val="00407DBD"/>
    <w:rsid w:val="00407E12"/>
    <w:rsid w:val="00407E75"/>
    <w:rsid w:val="00407E7F"/>
    <w:rsid w:val="00407EF2"/>
    <w:rsid w:val="00407F40"/>
    <w:rsid w:val="00407F82"/>
    <w:rsid w:val="00407F83"/>
    <w:rsid w:val="00407FB8"/>
    <w:rsid w:val="00407FF1"/>
    <w:rsid w:val="00410034"/>
    <w:rsid w:val="00410035"/>
    <w:rsid w:val="004100C0"/>
    <w:rsid w:val="004100F8"/>
    <w:rsid w:val="00410131"/>
    <w:rsid w:val="00410170"/>
    <w:rsid w:val="00410193"/>
    <w:rsid w:val="004101D5"/>
    <w:rsid w:val="00410221"/>
    <w:rsid w:val="0041022D"/>
    <w:rsid w:val="00410256"/>
    <w:rsid w:val="00410277"/>
    <w:rsid w:val="004102AF"/>
    <w:rsid w:val="004102D6"/>
    <w:rsid w:val="004102F5"/>
    <w:rsid w:val="00410328"/>
    <w:rsid w:val="0041035C"/>
    <w:rsid w:val="0041043E"/>
    <w:rsid w:val="004104A2"/>
    <w:rsid w:val="004104AA"/>
    <w:rsid w:val="004104D4"/>
    <w:rsid w:val="004104E1"/>
    <w:rsid w:val="0041061C"/>
    <w:rsid w:val="00410634"/>
    <w:rsid w:val="00410652"/>
    <w:rsid w:val="00410705"/>
    <w:rsid w:val="00410713"/>
    <w:rsid w:val="00410743"/>
    <w:rsid w:val="0041075E"/>
    <w:rsid w:val="004107A2"/>
    <w:rsid w:val="004107AB"/>
    <w:rsid w:val="004107C8"/>
    <w:rsid w:val="00410811"/>
    <w:rsid w:val="00410836"/>
    <w:rsid w:val="004108A6"/>
    <w:rsid w:val="004108AB"/>
    <w:rsid w:val="00410948"/>
    <w:rsid w:val="004109FE"/>
    <w:rsid w:val="00410A05"/>
    <w:rsid w:val="00410A28"/>
    <w:rsid w:val="00410A85"/>
    <w:rsid w:val="00410A8F"/>
    <w:rsid w:val="00410AC6"/>
    <w:rsid w:val="00410ADB"/>
    <w:rsid w:val="00410ADD"/>
    <w:rsid w:val="00410B86"/>
    <w:rsid w:val="00410B8D"/>
    <w:rsid w:val="00410BF3"/>
    <w:rsid w:val="00410BFA"/>
    <w:rsid w:val="00410C2D"/>
    <w:rsid w:val="00410C35"/>
    <w:rsid w:val="00410C8B"/>
    <w:rsid w:val="00410CF5"/>
    <w:rsid w:val="00410D19"/>
    <w:rsid w:val="00410D89"/>
    <w:rsid w:val="00410DB8"/>
    <w:rsid w:val="00410DC9"/>
    <w:rsid w:val="00410E0C"/>
    <w:rsid w:val="00410E34"/>
    <w:rsid w:val="00410E6A"/>
    <w:rsid w:val="00410E92"/>
    <w:rsid w:val="00410E9E"/>
    <w:rsid w:val="00410EEA"/>
    <w:rsid w:val="00410F1B"/>
    <w:rsid w:val="00410F2E"/>
    <w:rsid w:val="00410F5E"/>
    <w:rsid w:val="00410F60"/>
    <w:rsid w:val="00410FFA"/>
    <w:rsid w:val="00411014"/>
    <w:rsid w:val="0041102D"/>
    <w:rsid w:val="00411040"/>
    <w:rsid w:val="0041106B"/>
    <w:rsid w:val="0041106F"/>
    <w:rsid w:val="0041108C"/>
    <w:rsid w:val="0041109E"/>
    <w:rsid w:val="004110AF"/>
    <w:rsid w:val="004110B4"/>
    <w:rsid w:val="0041117B"/>
    <w:rsid w:val="00411192"/>
    <w:rsid w:val="004111B9"/>
    <w:rsid w:val="004111CC"/>
    <w:rsid w:val="00411211"/>
    <w:rsid w:val="00411222"/>
    <w:rsid w:val="0041123D"/>
    <w:rsid w:val="004112B7"/>
    <w:rsid w:val="004112D5"/>
    <w:rsid w:val="00411332"/>
    <w:rsid w:val="00411334"/>
    <w:rsid w:val="004113AA"/>
    <w:rsid w:val="004113BF"/>
    <w:rsid w:val="004113C0"/>
    <w:rsid w:val="004113E3"/>
    <w:rsid w:val="00411430"/>
    <w:rsid w:val="0041143F"/>
    <w:rsid w:val="00411475"/>
    <w:rsid w:val="004114CB"/>
    <w:rsid w:val="004114CF"/>
    <w:rsid w:val="004114DB"/>
    <w:rsid w:val="004114E7"/>
    <w:rsid w:val="00411502"/>
    <w:rsid w:val="0041152B"/>
    <w:rsid w:val="00411541"/>
    <w:rsid w:val="0041155C"/>
    <w:rsid w:val="004116B4"/>
    <w:rsid w:val="004116E3"/>
    <w:rsid w:val="0041170B"/>
    <w:rsid w:val="00411719"/>
    <w:rsid w:val="0041171A"/>
    <w:rsid w:val="00411748"/>
    <w:rsid w:val="0041174E"/>
    <w:rsid w:val="0041175E"/>
    <w:rsid w:val="004117BC"/>
    <w:rsid w:val="004117D1"/>
    <w:rsid w:val="0041181E"/>
    <w:rsid w:val="00411828"/>
    <w:rsid w:val="00411838"/>
    <w:rsid w:val="00411839"/>
    <w:rsid w:val="00411872"/>
    <w:rsid w:val="00411877"/>
    <w:rsid w:val="0041187A"/>
    <w:rsid w:val="0041189B"/>
    <w:rsid w:val="004118D5"/>
    <w:rsid w:val="004118DE"/>
    <w:rsid w:val="004118F8"/>
    <w:rsid w:val="00411923"/>
    <w:rsid w:val="00411959"/>
    <w:rsid w:val="0041197E"/>
    <w:rsid w:val="004119DE"/>
    <w:rsid w:val="00411A09"/>
    <w:rsid w:val="00411A25"/>
    <w:rsid w:val="00411AA2"/>
    <w:rsid w:val="00411AAF"/>
    <w:rsid w:val="00411AB2"/>
    <w:rsid w:val="00411AE2"/>
    <w:rsid w:val="00411AF1"/>
    <w:rsid w:val="00411B0D"/>
    <w:rsid w:val="00411B35"/>
    <w:rsid w:val="00411B77"/>
    <w:rsid w:val="00411BB4"/>
    <w:rsid w:val="00411C9E"/>
    <w:rsid w:val="00411CA5"/>
    <w:rsid w:val="00411D15"/>
    <w:rsid w:val="00411DD7"/>
    <w:rsid w:val="00411DDF"/>
    <w:rsid w:val="00411E7D"/>
    <w:rsid w:val="00411EAE"/>
    <w:rsid w:val="00411F03"/>
    <w:rsid w:val="00411F3F"/>
    <w:rsid w:val="00411F92"/>
    <w:rsid w:val="00411FF1"/>
    <w:rsid w:val="00411FF6"/>
    <w:rsid w:val="00412055"/>
    <w:rsid w:val="00412098"/>
    <w:rsid w:val="00412099"/>
    <w:rsid w:val="004120A3"/>
    <w:rsid w:val="004120B0"/>
    <w:rsid w:val="0041211D"/>
    <w:rsid w:val="0041212B"/>
    <w:rsid w:val="0041215C"/>
    <w:rsid w:val="004121B0"/>
    <w:rsid w:val="004121C7"/>
    <w:rsid w:val="004121E6"/>
    <w:rsid w:val="00412219"/>
    <w:rsid w:val="00412224"/>
    <w:rsid w:val="00412251"/>
    <w:rsid w:val="00412265"/>
    <w:rsid w:val="0041227B"/>
    <w:rsid w:val="00412300"/>
    <w:rsid w:val="0041231C"/>
    <w:rsid w:val="00412323"/>
    <w:rsid w:val="00412326"/>
    <w:rsid w:val="00412335"/>
    <w:rsid w:val="00412342"/>
    <w:rsid w:val="0041235F"/>
    <w:rsid w:val="004123A0"/>
    <w:rsid w:val="00412479"/>
    <w:rsid w:val="004124DF"/>
    <w:rsid w:val="00412550"/>
    <w:rsid w:val="004125F7"/>
    <w:rsid w:val="0041265B"/>
    <w:rsid w:val="00412673"/>
    <w:rsid w:val="00412676"/>
    <w:rsid w:val="0041268C"/>
    <w:rsid w:val="00412704"/>
    <w:rsid w:val="0041273D"/>
    <w:rsid w:val="00412755"/>
    <w:rsid w:val="00412767"/>
    <w:rsid w:val="00412768"/>
    <w:rsid w:val="004127C2"/>
    <w:rsid w:val="004127E5"/>
    <w:rsid w:val="00412815"/>
    <w:rsid w:val="00412823"/>
    <w:rsid w:val="0041285B"/>
    <w:rsid w:val="0041288B"/>
    <w:rsid w:val="00412892"/>
    <w:rsid w:val="004128A3"/>
    <w:rsid w:val="004128A6"/>
    <w:rsid w:val="004128F1"/>
    <w:rsid w:val="004128F2"/>
    <w:rsid w:val="004128F9"/>
    <w:rsid w:val="004128FC"/>
    <w:rsid w:val="00412914"/>
    <w:rsid w:val="004129EF"/>
    <w:rsid w:val="004129F5"/>
    <w:rsid w:val="004129FA"/>
    <w:rsid w:val="00412A0A"/>
    <w:rsid w:val="00412A5E"/>
    <w:rsid w:val="00412A75"/>
    <w:rsid w:val="00412ABE"/>
    <w:rsid w:val="00412AC9"/>
    <w:rsid w:val="00412B23"/>
    <w:rsid w:val="00412B2E"/>
    <w:rsid w:val="00412B30"/>
    <w:rsid w:val="00412B78"/>
    <w:rsid w:val="00412BCC"/>
    <w:rsid w:val="00412BE3"/>
    <w:rsid w:val="00412BEA"/>
    <w:rsid w:val="00412C3B"/>
    <w:rsid w:val="00412C7C"/>
    <w:rsid w:val="00412CB6"/>
    <w:rsid w:val="00412CCD"/>
    <w:rsid w:val="00412CF1"/>
    <w:rsid w:val="00412D10"/>
    <w:rsid w:val="00412D14"/>
    <w:rsid w:val="00412D1A"/>
    <w:rsid w:val="00412E20"/>
    <w:rsid w:val="00412EA3"/>
    <w:rsid w:val="00412F14"/>
    <w:rsid w:val="00412F72"/>
    <w:rsid w:val="00412F9D"/>
    <w:rsid w:val="00412FEF"/>
    <w:rsid w:val="0041304D"/>
    <w:rsid w:val="00413064"/>
    <w:rsid w:val="00413068"/>
    <w:rsid w:val="0041307B"/>
    <w:rsid w:val="004130AE"/>
    <w:rsid w:val="004130B7"/>
    <w:rsid w:val="004130CE"/>
    <w:rsid w:val="0041310D"/>
    <w:rsid w:val="0041315A"/>
    <w:rsid w:val="00413170"/>
    <w:rsid w:val="004131AF"/>
    <w:rsid w:val="004131E3"/>
    <w:rsid w:val="004131E5"/>
    <w:rsid w:val="0041324D"/>
    <w:rsid w:val="004132C1"/>
    <w:rsid w:val="0041338E"/>
    <w:rsid w:val="004133B6"/>
    <w:rsid w:val="004133D0"/>
    <w:rsid w:val="004133E5"/>
    <w:rsid w:val="0041346C"/>
    <w:rsid w:val="00413478"/>
    <w:rsid w:val="0041350B"/>
    <w:rsid w:val="0041354A"/>
    <w:rsid w:val="004135C8"/>
    <w:rsid w:val="004135F1"/>
    <w:rsid w:val="004135F9"/>
    <w:rsid w:val="00413603"/>
    <w:rsid w:val="00413606"/>
    <w:rsid w:val="0041360B"/>
    <w:rsid w:val="0041360D"/>
    <w:rsid w:val="00413619"/>
    <w:rsid w:val="00413627"/>
    <w:rsid w:val="004136D7"/>
    <w:rsid w:val="0041371D"/>
    <w:rsid w:val="00413744"/>
    <w:rsid w:val="0041377B"/>
    <w:rsid w:val="0041378B"/>
    <w:rsid w:val="00413796"/>
    <w:rsid w:val="004137C7"/>
    <w:rsid w:val="004137CD"/>
    <w:rsid w:val="004137DD"/>
    <w:rsid w:val="004137E8"/>
    <w:rsid w:val="0041380D"/>
    <w:rsid w:val="0041385F"/>
    <w:rsid w:val="00413865"/>
    <w:rsid w:val="004138BB"/>
    <w:rsid w:val="004138FA"/>
    <w:rsid w:val="00413939"/>
    <w:rsid w:val="00413A0F"/>
    <w:rsid w:val="00413A40"/>
    <w:rsid w:val="00413A49"/>
    <w:rsid w:val="00413A5B"/>
    <w:rsid w:val="00413A7C"/>
    <w:rsid w:val="00413A85"/>
    <w:rsid w:val="00413ABF"/>
    <w:rsid w:val="00413AD8"/>
    <w:rsid w:val="00413B6D"/>
    <w:rsid w:val="00413B76"/>
    <w:rsid w:val="00413B96"/>
    <w:rsid w:val="00413BB5"/>
    <w:rsid w:val="00413C73"/>
    <w:rsid w:val="00413C91"/>
    <w:rsid w:val="00413D3E"/>
    <w:rsid w:val="00413DB7"/>
    <w:rsid w:val="00413DC9"/>
    <w:rsid w:val="00413DD2"/>
    <w:rsid w:val="00413DE1"/>
    <w:rsid w:val="00413DE2"/>
    <w:rsid w:val="00413DFE"/>
    <w:rsid w:val="00413E1E"/>
    <w:rsid w:val="00413E21"/>
    <w:rsid w:val="00413E39"/>
    <w:rsid w:val="00413ECF"/>
    <w:rsid w:val="00413F47"/>
    <w:rsid w:val="00413FA8"/>
    <w:rsid w:val="00413FD0"/>
    <w:rsid w:val="0041407C"/>
    <w:rsid w:val="004140B8"/>
    <w:rsid w:val="004140CD"/>
    <w:rsid w:val="004140D9"/>
    <w:rsid w:val="004140DB"/>
    <w:rsid w:val="004140FA"/>
    <w:rsid w:val="004141FB"/>
    <w:rsid w:val="0041420B"/>
    <w:rsid w:val="0041423A"/>
    <w:rsid w:val="00414240"/>
    <w:rsid w:val="00414282"/>
    <w:rsid w:val="004142CF"/>
    <w:rsid w:val="004142F3"/>
    <w:rsid w:val="00414315"/>
    <w:rsid w:val="0041431B"/>
    <w:rsid w:val="00414348"/>
    <w:rsid w:val="0041436B"/>
    <w:rsid w:val="0041437A"/>
    <w:rsid w:val="004143F6"/>
    <w:rsid w:val="00414400"/>
    <w:rsid w:val="00414432"/>
    <w:rsid w:val="004144DB"/>
    <w:rsid w:val="004144FD"/>
    <w:rsid w:val="00414538"/>
    <w:rsid w:val="004145E8"/>
    <w:rsid w:val="0041468D"/>
    <w:rsid w:val="0041473F"/>
    <w:rsid w:val="0041478A"/>
    <w:rsid w:val="004147AB"/>
    <w:rsid w:val="004147D0"/>
    <w:rsid w:val="0041480C"/>
    <w:rsid w:val="00414897"/>
    <w:rsid w:val="004148BC"/>
    <w:rsid w:val="004148BF"/>
    <w:rsid w:val="004148D0"/>
    <w:rsid w:val="004148D7"/>
    <w:rsid w:val="004148DA"/>
    <w:rsid w:val="004148E8"/>
    <w:rsid w:val="00414934"/>
    <w:rsid w:val="0041497F"/>
    <w:rsid w:val="004149F3"/>
    <w:rsid w:val="00414A38"/>
    <w:rsid w:val="00414A44"/>
    <w:rsid w:val="00414A6A"/>
    <w:rsid w:val="00414A76"/>
    <w:rsid w:val="00414AAF"/>
    <w:rsid w:val="00414ACE"/>
    <w:rsid w:val="00414AEF"/>
    <w:rsid w:val="00414AFA"/>
    <w:rsid w:val="00414B7C"/>
    <w:rsid w:val="00414B86"/>
    <w:rsid w:val="00414B89"/>
    <w:rsid w:val="00414B9B"/>
    <w:rsid w:val="00414BA5"/>
    <w:rsid w:val="00414C18"/>
    <w:rsid w:val="00414C1E"/>
    <w:rsid w:val="00414C2B"/>
    <w:rsid w:val="00414C4E"/>
    <w:rsid w:val="00414C63"/>
    <w:rsid w:val="00414C71"/>
    <w:rsid w:val="00414CDF"/>
    <w:rsid w:val="00414CF9"/>
    <w:rsid w:val="00414D1A"/>
    <w:rsid w:val="00414D50"/>
    <w:rsid w:val="00414E61"/>
    <w:rsid w:val="00414E85"/>
    <w:rsid w:val="00414EB7"/>
    <w:rsid w:val="00414F9C"/>
    <w:rsid w:val="00414FEA"/>
    <w:rsid w:val="00415020"/>
    <w:rsid w:val="00415038"/>
    <w:rsid w:val="004150C3"/>
    <w:rsid w:val="004150E4"/>
    <w:rsid w:val="00415126"/>
    <w:rsid w:val="00415179"/>
    <w:rsid w:val="0041517D"/>
    <w:rsid w:val="004151B9"/>
    <w:rsid w:val="004151D9"/>
    <w:rsid w:val="00415225"/>
    <w:rsid w:val="0041527C"/>
    <w:rsid w:val="00415295"/>
    <w:rsid w:val="004152B5"/>
    <w:rsid w:val="004152FF"/>
    <w:rsid w:val="0041531B"/>
    <w:rsid w:val="00415376"/>
    <w:rsid w:val="0041537A"/>
    <w:rsid w:val="0041537D"/>
    <w:rsid w:val="004153EB"/>
    <w:rsid w:val="004153F3"/>
    <w:rsid w:val="0041541A"/>
    <w:rsid w:val="00415522"/>
    <w:rsid w:val="00415549"/>
    <w:rsid w:val="00415565"/>
    <w:rsid w:val="004155F5"/>
    <w:rsid w:val="0041569B"/>
    <w:rsid w:val="004156C6"/>
    <w:rsid w:val="004156F1"/>
    <w:rsid w:val="00415720"/>
    <w:rsid w:val="0041578D"/>
    <w:rsid w:val="00415792"/>
    <w:rsid w:val="004157A8"/>
    <w:rsid w:val="004157C7"/>
    <w:rsid w:val="0041586F"/>
    <w:rsid w:val="004158CC"/>
    <w:rsid w:val="0041594B"/>
    <w:rsid w:val="00415955"/>
    <w:rsid w:val="00415967"/>
    <w:rsid w:val="00415978"/>
    <w:rsid w:val="00415983"/>
    <w:rsid w:val="004159AE"/>
    <w:rsid w:val="004159D4"/>
    <w:rsid w:val="00415A54"/>
    <w:rsid w:val="00415A7A"/>
    <w:rsid w:val="00415A81"/>
    <w:rsid w:val="00415A98"/>
    <w:rsid w:val="00415AB7"/>
    <w:rsid w:val="00415ADF"/>
    <w:rsid w:val="00415B19"/>
    <w:rsid w:val="00415B36"/>
    <w:rsid w:val="00415B9E"/>
    <w:rsid w:val="00415C15"/>
    <w:rsid w:val="00415C1F"/>
    <w:rsid w:val="00415CF3"/>
    <w:rsid w:val="00415CF9"/>
    <w:rsid w:val="00415D77"/>
    <w:rsid w:val="00415DBE"/>
    <w:rsid w:val="00415E36"/>
    <w:rsid w:val="00415E66"/>
    <w:rsid w:val="00415E7F"/>
    <w:rsid w:val="00415E80"/>
    <w:rsid w:val="00415EA6"/>
    <w:rsid w:val="00415EB9"/>
    <w:rsid w:val="00415ECC"/>
    <w:rsid w:val="00415F9B"/>
    <w:rsid w:val="00415FD4"/>
    <w:rsid w:val="00415FEE"/>
    <w:rsid w:val="00416024"/>
    <w:rsid w:val="00416055"/>
    <w:rsid w:val="004160C3"/>
    <w:rsid w:val="004160D2"/>
    <w:rsid w:val="0041612A"/>
    <w:rsid w:val="0041614F"/>
    <w:rsid w:val="0041616C"/>
    <w:rsid w:val="0041616E"/>
    <w:rsid w:val="00416191"/>
    <w:rsid w:val="004161B6"/>
    <w:rsid w:val="00416207"/>
    <w:rsid w:val="0041620F"/>
    <w:rsid w:val="00416272"/>
    <w:rsid w:val="0041633A"/>
    <w:rsid w:val="0041633D"/>
    <w:rsid w:val="0041635F"/>
    <w:rsid w:val="00416366"/>
    <w:rsid w:val="0041636C"/>
    <w:rsid w:val="004163AF"/>
    <w:rsid w:val="0041642A"/>
    <w:rsid w:val="0041646E"/>
    <w:rsid w:val="00416522"/>
    <w:rsid w:val="00416576"/>
    <w:rsid w:val="004165B0"/>
    <w:rsid w:val="004165D6"/>
    <w:rsid w:val="004165DA"/>
    <w:rsid w:val="0041662F"/>
    <w:rsid w:val="0041664F"/>
    <w:rsid w:val="0041667B"/>
    <w:rsid w:val="0041673B"/>
    <w:rsid w:val="0041677C"/>
    <w:rsid w:val="004167B2"/>
    <w:rsid w:val="004167DC"/>
    <w:rsid w:val="004167FF"/>
    <w:rsid w:val="00416812"/>
    <w:rsid w:val="00416835"/>
    <w:rsid w:val="00416887"/>
    <w:rsid w:val="004168A5"/>
    <w:rsid w:val="0041691D"/>
    <w:rsid w:val="00416961"/>
    <w:rsid w:val="0041696C"/>
    <w:rsid w:val="00416A46"/>
    <w:rsid w:val="00416A5C"/>
    <w:rsid w:val="00416A6E"/>
    <w:rsid w:val="00416A7F"/>
    <w:rsid w:val="00416A82"/>
    <w:rsid w:val="00416AAD"/>
    <w:rsid w:val="00416B13"/>
    <w:rsid w:val="00416BE4"/>
    <w:rsid w:val="00416BE7"/>
    <w:rsid w:val="00416BED"/>
    <w:rsid w:val="00416BF3"/>
    <w:rsid w:val="00416C1C"/>
    <w:rsid w:val="00416C22"/>
    <w:rsid w:val="00416C50"/>
    <w:rsid w:val="00416C7E"/>
    <w:rsid w:val="00416CD6"/>
    <w:rsid w:val="00416CF8"/>
    <w:rsid w:val="00416CFD"/>
    <w:rsid w:val="00416D10"/>
    <w:rsid w:val="00416D1E"/>
    <w:rsid w:val="00416D29"/>
    <w:rsid w:val="00416DCD"/>
    <w:rsid w:val="00416E08"/>
    <w:rsid w:val="00416E5D"/>
    <w:rsid w:val="00416E76"/>
    <w:rsid w:val="00416E81"/>
    <w:rsid w:val="00416F72"/>
    <w:rsid w:val="00416FDB"/>
    <w:rsid w:val="00416FEC"/>
    <w:rsid w:val="00417091"/>
    <w:rsid w:val="004170A4"/>
    <w:rsid w:val="004170B3"/>
    <w:rsid w:val="004170DA"/>
    <w:rsid w:val="004170FB"/>
    <w:rsid w:val="00417162"/>
    <w:rsid w:val="0041717C"/>
    <w:rsid w:val="004171AB"/>
    <w:rsid w:val="004171DA"/>
    <w:rsid w:val="004171ED"/>
    <w:rsid w:val="00417200"/>
    <w:rsid w:val="00417215"/>
    <w:rsid w:val="0041723E"/>
    <w:rsid w:val="004172BB"/>
    <w:rsid w:val="00417301"/>
    <w:rsid w:val="0041732B"/>
    <w:rsid w:val="00417348"/>
    <w:rsid w:val="00417392"/>
    <w:rsid w:val="0041739E"/>
    <w:rsid w:val="00417433"/>
    <w:rsid w:val="00417461"/>
    <w:rsid w:val="004174CD"/>
    <w:rsid w:val="00417501"/>
    <w:rsid w:val="00417535"/>
    <w:rsid w:val="004175B7"/>
    <w:rsid w:val="00417614"/>
    <w:rsid w:val="0041762A"/>
    <w:rsid w:val="00417653"/>
    <w:rsid w:val="0041766F"/>
    <w:rsid w:val="00417690"/>
    <w:rsid w:val="00417698"/>
    <w:rsid w:val="004176ED"/>
    <w:rsid w:val="0041771F"/>
    <w:rsid w:val="00417751"/>
    <w:rsid w:val="0041775E"/>
    <w:rsid w:val="00417763"/>
    <w:rsid w:val="004177C3"/>
    <w:rsid w:val="004177EF"/>
    <w:rsid w:val="00417823"/>
    <w:rsid w:val="00417850"/>
    <w:rsid w:val="004178A7"/>
    <w:rsid w:val="004178CF"/>
    <w:rsid w:val="00417928"/>
    <w:rsid w:val="0041795F"/>
    <w:rsid w:val="00417990"/>
    <w:rsid w:val="004179CD"/>
    <w:rsid w:val="00417A2A"/>
    <w:rsid w:val="00417A6C"/>
    <w:rsid w:val="00417A87"/>
    <w:rsid w:val="00417B36"/>
    <w:rsid w:val="00417BBA"/>
    <w:rsid w:val="00417BDD"/>
    <w:rsid w:val="00417C31"/>
    <w:rsid w:val="00417C39"/>
    <w:rsid w:val="00417C48"/>
    <w:rsid w:val="00417C7C"/>
    <w:rsid w:val="00417C8D"/>
    <w:rsid w:val="00417CB8"/>
    <w:rsid w:val="00417CD0"/>
    <w:rsid w:val="00417D12"/>
    <w:rsid w:val="00417D5C"/>
    <w:rsid w:val="00417D9A"/>
    <w:rsid w:val="00417D9D"/>
    <w:rsid w:val="00417E02"/>
    <w:rsid w:val="00417E0C"/>
    <w:rsid w:val="00417E2E"/>
    <w:rsid w:val="00417EB1"/>
    <w:rsid w:val="00417F1F"/>
    <w:rsid w:val="00417F3B"/>
    <w:rsid w:val="00417FBD"/>
    <w:rsid w:val="00417FE0"/>
    <w:rsid w:val="00420035"/>
    <w:rsid w:val="0042006D"/>
    <w:rsid w:val="004200A5"/>
    <w:rsid w:val="004200B3"/>
    <w:rsid w:val="004200B9"/>
    <w:rsid w:val="004200DA"/>
    <w:rsid w:val="004200F5"/>
    <w:rsid w:val="00420108"/>
    <w:rsid w:val="00420126"/>
    <w:rsid w:val="0042015B"/>
    <w:rsid w:val="004201AD"/>
    <w:rsid w:val="004201B0"/>
    <w:rsid w:val="004201B5"/>
    <w:rsid w:val="004201C8"/>
    <w:rsid w:val="004201D8"/>
    <w:rsid w:val="0042026C"/>
    <w:rsid w:val="00420325"/>
    <w:rsid w:val="0042033B"/>
    <w:rsid w:val="00420370"/>
    <w:rsid w:val="004203C1"/>
    <w:rsid w:val="00420498"/>
    <w:rsid w:val="00420502"/>
    <w:rsid w:val="00420577"/>
    <w:rsid w:val="004205B2"/>
    <w:rsid w:val="004205DF"/>
    <w:rsid w:val="004205E6"/>
    <w:rsid w:val="004205F0"/>
    <w:rsid w:val="004205F1"/>
    <w:rsid w:val="00420632"/>
    <w:rsid w:val="0042065E"/>
    <w:rsid w:val="00420675"/>
    <w:rsid w:val="00420683"/>
    <w:rsid w:val="00420717"/>
    <w:rsid w:val="0042071A"/>
    <w:rsid w:val="0042071D"/>
    <w:rsid w:val="0042075F"/>
    <w:rsid w:val="00420786"/>
    <w:rsid w:val="00420813"/>
    <w:rsid w:val="0042081D"/>
    <w:rsid w:val="00420822"/>
    <w:rsid w:val="00420865"/>
    <w:rsid w:val="00420893"/>
    <w:rsid w:val="004208B1"/>
    <w:rsid w:val="004208C9"/>
    <w:rsid w:val="004208E3"/>
    <w:rsid w:val="0042092A"/>
    <w:rsid w:val="004209C0"/>
    <w:rsid w:val="00420A1F"/>
    <w:rsid w:val="00420AB0"/>
    <w:rsid w:val="00420AB9"/>
    <w:rsid w:val="00420AC7"/>
    <w:rsid w:val="00420B66"/>
    <w:rsid w:val="00420B68"/>
    <w:rsid w:val="00420B9E"/>
    <w:rsid w:val="00420BB3"/>
    <w:rsid w:val="00420BC4"/>
    <w:rsid w:val="00420C01"/>
    <w:rsid w:val="00420C40"/>
    <w:rsid w:val="00420CA3"/>
    <w:rsid w:val="00420CEA"/>
    <w:rsid w:val="00420D17"/>
    <w:rsid w:val="00420D23"/>
    <w:rsid w:val="00420D31"/>
    <w:rsid w:val="00420D5E"/>
    <w:rsid w:val="00420D65"/>
    <w:rsid w:val="00420D7C"/>
    <w:rsid w:val="00420D8F"/>
    <w:rsid w:val="00420D99"/>
    <w:rsid w:val="00420E05"/>
    <w:rsid w:val="00420E17"/>
    <w:rsid w:val="00420E3A"/>
    <w:rsid w:val="00420E6B"/>
    <w:rsid w:val="00420ED4"/>
    <w:rsid w:val="00420EF8"/>
    <w:rsid w:val="00420EFD"/>
    <w:rsid w:val="00420F21"/>
    <w:rsid w:val="00420FC9"/>
    <w:rsid w:val="00421005"/>
    <w:rsid w:val="00421067"/>
    <w:rsid w:val="0042107A"/>
    <w:rsid w:val="004210CE"/>
    <w:rsid w:val="004210D2"/>
    <w:rsid w:val="00421120"/>
    <w:rsid w:val="0042112B"/>
    <w:rsid w:val="00421144"/>
    <w:rsid w:val="00421168"/>
    <w:rsid w:val="00421170"/>
    <w:rsid w:val="00421182"/>
    <w:rsid w:val="004211B8"/>
    <w:rsid w:val="004211CF"/>
    <w:rsid w:val="00421227"/>
    <w:rsid w:val="00421230"/>
    <w:rsid w:val="00421231"/>
    <w:rsid w:val="004212F8"/>
    <w:rsid w:val="0042138F"/>
    <w:rsid w:val="0042139D"/>
    <w:rsid w:val="004213B5"/>
    <w:rsid w:val="004213B7"/>
    <w:rsid w:val="00421454"/>
    <w:rsid w:val="0042149B"/>
    <w:rsid w:val="004214E5"/>
    <w:rsid w:val="004214FC"/>
    <w:rsid w:val="00421512"/>
    <w:rsid w:val="00421528"/>
    <w:rsid w:val="00421536"/>
    <w:rsid w:val="00421548"/>
    <w:rsid w:val="00421599"/>
    <w:rsid w:val="004215D1"/>
    <w:rsid w:val="00421652"/>
    <w:rsid w:val="0042176E"/>
    <w:rsid w:val="0042179A"/>
    <w:rsid w:val="0042179B"/>
    <w:rsid w:val="00421844"/>
    <w:rsid w:val="00421882"/>
    <w:rsid w:val="0042189D"/>
    <w:rsid w:val="004218B5"/>
    <w:rsid w:val="004218CC"/>
    <w:rsid w:val="0042193B"/>
    <w:rsid w:val="00421955"/>
    <w:rsid w:val="00421983"/>
    <w:rsid w:val="004219CD"/>
    <w:rsid w:val="004219F1"/>
    <w:rsid w:val="00421A41"/>
    <w:rsid w:val="00421AA2"/>
    <w:rsid w:val="00421AA6"/>
    <w:rsid w:val="00421AAE"/>
    <w:rsid w:val="00421AD8"/>
    <w:rsid w:val="00421B3E"/>
    <w:rsid w:val="00421B4D"/>
    <w:rsid w:val="00421B64"/>
    <w:rsid w:val="00421B76"/>
    <w:rsid w:val="00421BBA"/>
    <w:rsid w:val="00421BD2"/>
    <w:rsid w:val="00421BDC"/>
    <w:rsid w:val="00421BFA"/>
    <w:rsid w:val="00421BFB"/>
    <w:rsid w:val="00421C5E"/>
    <w:rsid w:val="00421C74"/>
    <w:rsid w:val="00421C9C"/>
    <w:rsid w:val="00421CA0"/>
    <w:rsid w:val="00421CBF"/>
    <w:rsid w:val="00421CFA"/>
    <w:rsid w:val="00421D1C"/>
    <w:rsid w:val="00421D23"/>
    <w:rsid w:val="00421D67"/>
    <w:rsid w:val="00421D74"/>
    <w:rsid w:val="00421DE3"/>
    <w:rsid w:val="00421E16"/>
    <w:rsid w:val="00421EAC"/>
    <w:rsid w:val="00421EC4"/>
    <w:rsid w:val="00421EF8"/>
    <w:rsid w:val="00421F03"/>
    <w:rsid w:val="00421F2C"/>
    <w:rsid w:val="00421F41"/>
    <w:rsid w:val="00421FA0"/>
    <w:rsid w:val="00421FCB"/>
    <w:rsid w:val="00421FDC"/>
    <w:rsid w:val="00421FE7"/>
    <w:rsid w:val="00422067"/>
    <w:rsid w:val="004220AC"/>
    <w:rsid w:val="00422143"/>
    <w:rsid w:val="004221A1"/>
    <w:rsid w:val="004221DA"/>
    <w:rsid w:val="004221FA"/>
    <w:rsid w:val="00422201"/>
    <w:rsid w:val="00422210"/>
    <w:rsid w:val="00422211"/>
    <w:rsid w:val="004222AE"/>
    <w:rsid w:val="004222C2"/>
    <w:rsid w:val="004222D9"/>
    <w:rsid w:val="0042232D"/>
    <w:rsid w:val="00422331"/>
    <w:rsid w:val="0042234E"/>
    <w:rsid w:val="0042235D"/>
    <w:rsid w:val="004223C5"/>
    <w:rsid w:val="00422418"/>
    <w:rsid w:val="00422446"/>
    <w:rsid w:val="00422496"/>
    <w:rsid w:val="00422540"/>
    <w:rsid w:val="00422562"/>
    <w:rsid w:val="0042256B"/>
    <w:rsid w:val="004225A0"/>
    <w:rsid w:val="004225BD"/>
    <w:rsid w:val="004225D4"/>
    <w:rsid w:val="004225FB"/>
    <w:rsid w:val="0042261A"/>
    <w:rsid w:val="00422621"/>
    <w:rsid w:val="0042263C"/>
    <w:rsid w:val="00422649"/>
    <w:rsid w:val="0042265E"/>
    <w:rsid w:val="00422686"/>
    <w:rsid w:val="0042269B"/>
    <w:rsid w:val="004226CB"/>
    <w:rsid w:val="00422717"/>
    <w:rsid w:val="0042275E"/>
    <w:rsid w:val="00422773"/>
    <w:rsid w:val="00422792"/>
    <w:rsid w:val="004227DD"/>
    <w:rsid w:val="004227EA"/>
    <w:rsid w:val="004228C1"/>
    <w:rsid w:val="004228CC"/>
    <w:rsid w:val="004228E7"/>
    <w:rsid w:val="00422906"/>
    <w:rsid w:val="0042295C"/>
    <w:rsid w:val="00422972"/>
    <w:rsid w:val="0042298B"/>
    <w:rsid w:val="00422991"/>
    <w:rsid w:val="004229E0"/>
    <w:rsid w:val="00422A1F"/>
    <w:rsid w:val="00422A46"/>
    <w:rsid w:val="00422AC8"/>
    <w:rsid w:val="00422B17"/>
    <w:rsid w:val="00422B51"/>
    <w:rsid w:val="00422B6F"/>
    <w:rsid w:val="00422BEA"/>
    <w:rsid w:val="00422C39"/>
    <w:rsid w:val="00422C65"/>
    <w:rsid w:val="00422D80"/>
    <w:rsid w:val="00422DA6"/>
    <w:rsid w:val="00422DCF"/>
    <w:rsid w:val="00422DD5"/>
    <w:rsid w:val="00422E01"/>
    <w:rsid w:val="00422E08"/>
    <w:rsid w:val="00422E37"/>
    <w:rsid w:val="00422E4C"/>
    <w:rsid w:val="00422ECB"/>
    <w:rsid w:val="00422F3D"/>
    <w:rsid w:val="0042303F"/>
    <w:rsid w:val="004230AE"/>
    <w:rsid w:val="004230C7"/>
    <w:rsid w:val="004230F1"/>
    <w:rsid w:val="00423128"/>
    <w:rsid w:val="0042315C"/>
    <w:rsid w:val="00423196"/>
    <w:rsid w:val="004231AE"/>
    <w:rsid w:val="004231B7"/>
    <w:rsid w:val="004231F2"/>
    <w:rsid w:val="0042322A"/>
    <w:rsid w:val="00423254"/>
    <w:rsid w:val="00423257"/>
    <w:rsid w:val="00423287"/>
    <w:rsid w:val="004232D4"/>
    <w:rsid w:val="00423317"/>
    <w:rsid w:val="0042333F"/>
    <w:rsid w:val="00423347"/>
    <w:rsid w:val="0042336F"/>
    <w:rsid w:val="004233C6"/>
    <w:rsid w:val="00423428"/>
    <w:rsid w:val="0042343C"/>
    <w:rsid w:val="0042343E"/>
    <w:rsid w:val="0042349E"/>
    <w:rsid w:val="004234AB"/>
    <w:rsid w:val="004234D0"/>
    <w:rsid w:val="004234F1"/>
    <w:rsid w:val="004234FA"/>
    <w:rsid w:val="00423532"/>
    <w:rsid w:val="004235AE"/>
    <w:rsid w:val="004235AF"/>
    <w:rsid w:val="004235D0"/>
    <w:rsid w:val="004235FE"/>
    <w:rsid w:val="00423607"/>
    <w:rsid w:val="00423609"/>
    <w:rsid w:val="00423689"/>
    <w:rsid w:val="004236A4"/>
    <w:rsid w:val="004236BA"/>
    <w:rsid w:val="00423726"/>
    <w:rsid w:val="00423739"/>
    <w:rsid w:val="0042375C"/>
    <w:rsid w:val="004237EF"/>
    <w:rsid w:val="0042380D"/>
    <w:rsid w:val="004238A5"/>
    <w:rsid w:val="004238C9"/>
    <w:rsid w:val="004238F5"/>
    <w:rsid w:val="0042392D"/>
    <w:rsid w:val="0042393E"/>
    <w:rsid w:val="00423942"/>
    <w:rsid w:val="00423985"/>
    <w:rsid w:val="004239C6"/>
    <w:rsid w:val="00423A45"/>
    <w:rsid w:val="00423A94"/>
    <w:rsid w:val="00423AE7"/>
    <w:rsid w:val="00423AED"/>
    <w:rsid w:val="00423B4E"/>
    <w:rsid w:val="00423B4F"/>
    <w:rsid w:val="00423B6E"/>
    <w:rsid w:val="00423B70"/>
    <w:rsid w:val="00423B8E"/>
    <w:rsid w:val="00423B98"/>
    <w:rsid w:val="00423B9B"/>
    <w:rsid w:val="00423BD0"/>
    <w:rsid w:val="00423C47"/>
    <w:rsid w:val="00423C5A"/>
    <w:rsid w:val="00423C77"/>
    <w:rsid w:val="00423C8C"/>
    <w:rsid w:val="00423C91"/>
    <w:rsid w:val="00423CD6"/>
    <w:rsid w:val="00423D0F"/>
    <w:rsid w:val="00423D3B"/>
    <w:rsid w:val="00423D71"/>
    <w:rsid w:val="00423D87"/>
    <w:rsid w:val="00423DD4"/>
    <w:rsid w:val="00423E69"/>
    <w:rsid w:val="00423EDD"/>
    <w:rsid w:val="00423EDE"/>
    <w:rsid w:val="00423EFF"/>
    <w:rsid w:val="00423F27"/>
    <w:rsid w:val="00423F28"/>
    <w:rsid w:val="00423F2D"/>
    <w:rsid w:val="00423F44"/>
    <w:rsid w:val="00423F4F"/>
    <w:rsid w:val="00423F52"/>
    <w:rsid w:val="00423F55"/>
    <w:rsid w:val="00423F6C"/>
    <w:rsid w:val="00423F73"/>
    <w:rsid w:val="00423FA7"/>
    <w:rsid w:val="00423FE2"/>
    <w:rsid w:val="0042400F"/>
    <w:rsid w:val="0042401E"/>
    <w:rsid w:val="00424037"/>
    <w:rsid w:val="00424054"/>
    <w:rsid w:val="0042407B"/>
    <w:rsid w:val="004240A8"/>
    <w:rsid w:val="004240B9"/>
    <w:rsid w:val="0042411C"/>
    <w:rsid w:val="00424120"/>
    <w:rsid w:val="0042412D"/>
    <w:rsid w:val="00424163"/>
    <w:rsid w:val="004241AC"/>
    <w:rsid w:val="004241DE"/>
    <w:rsid w:val="00424207"/>
    <w:rsid w:val="0042427E"/>
    <w:rsid w:val="0042427F"/>
    <w:rsid w:val="004242F4"/>
    <w:rsid w:val="0042433E"/>
    <w:rsid w:val="0042438B"/>
    <w:rsid w:val="00424391"/>
    <w:rsid w:val="004243E6"/>
    <w:rsid w:val="004243F1"/>
    <w:rsid w:val="00424452"/>
    <w:rsid w:val="0042446B"/>
    <w:rsid w:val="004244EB"/>
    <w:rsid w:val="0042457E"/>
    <w:rsid w:val="00424594"/>
    <w:rsid w:val="0042459A"/>
    <w:rsid w:val="004245E6"/>
    <w:rsid w:val="00424669"/>
    <w:rsid w:val="004246EA"/>
    <w:rsid w:val="00424701"/>
    <w:rsid w:val="0042470B"/>
    <w:rsid w:val="0042477E"/>
    <w:rsid w:val="00424784"/>
    <w:rsid w:val="00424813"/>
    <w:rsid w:val="00424827"/>
    <w:rsid w:val="0042482C"/>
    <w:rsid w:val="00424852"/>
    <w:rsid w:val="00424878"/>
    <w:rsid w:val="0042487D"/>
    <w:rsid w:val="004248BD"/>
    <w:rsid w:val="004248FB"/>
    <w:rsid w:val="00424959"/>
    <w:rsid w:val="0042495B"/>
    <w:rsid w:val="00424969"/>
    <w:rsid w:val="0042498F"/>
    <w:rsid w:val="004249C1"/>
    <w:rsid w:val="004249EC"/>
    <w:rsid w:val="004249F4"/>
    <w:rsid w:val="00424AE1"/>
    <w:rsid w:val="00424AE3"/>
    <w:rsid w:val="00424AEB"/>
    <w:rsid w:val="00424B16"/>
    <w:rsid w:val="00424B54"/>
    <w:rsid w:val="00424B8D"/>
    <w:rsid w:val="00424D79"/>
    <w:rsid w:val="00424D87"/>
    <w:rsid w:val="00424D89"/>
    <w:rsid w:val="00424D95"/>
    <w:rsid w:val="00424E3A"/>
    <w:rsid w:val="00424E84"/>
    <w:rsid w:val="00424E99"/>
    <w:rsid w:val="00424EBF"/>
    <w:rsid w:val="00424F56"/>
    <w:rsid w:val="00424F8D"/>
    <w:rsid w:val="00424F95"/>
    <w:rsid w:val="00424FD3"/>
    <w:rsid w:val="00424FDA"/>
    <w:rsid w:val="00424FF9"/>
    <w:rsid w:val="0042505E"/>
    <w:rsid w:val="0042508E"/>
    <w:rsid w:val="00425128"/>
    <w:rsid w:val="0042513C"/>
    <w:rsid w:val="004251A8"/>
    <w:rsid w:val="004251E0"/>
    <w:rsid w:val="0042522F"/>
    <w:rsid w:val="004252C7"/>
    <w:rsid w:val="004252DC"/>
    <w:rsid w:val="004252FB"/>
    <w:rsid w:val="00425305"/>
    <w:rsid w:val="00425319"/>
    <w:rsid w:val="0042534A"/>
    <w:rsid w:val="00425396"/>
    <w:rsid w:val="004253FC"/>
    <w:rsid w:val="0042540D"/>
    <w:rsid w:val="00425465"/>
    <w:rsid w:val="004254C2"/>
    <w:rsid w:val="004254ED"/>
    <w:rsid w:val="00425538"/>
    <w:rsid w:val="00425549"/>
    <w:rsid w:val="0042556C"/>
    <w:rsid w:val="0042556F"/>
    <w:rsid w:val="0042559F"/>
    <w:rsid w:val="004255E5"/>
    <w:rsid w:val="0042561A"/>
    <w:rsid w:val="00425642"/>
    <w:rsid w:val="00425654"/>
    <w:rsid w:val="0042569C"/>
    <w:rsid w:val="004256DF"/>
    <w:rsid w:val="004256F4"/>
    <w:rsid w:val="004256FB"/>
    <w:rsid w:val="00425725"/>
    <w:rsid w:val="00425743"/>
    <w:rsid w:val="00425768"/>
    <w:rsid w:val="004257AB"/>
    <w:rsid w:val="004257AD"/>
    <w:rsid w:val="00425818"/>
    <w:rsid w:val="0042583F"/>
    <w:rsid w:val="00425842"/>
    <w:rsid w:val="0042584C"/>
    <w:rsid w:val="0042588B"/>
    <w:rsid w:val="004258B8"/>
    <w:rsid w:val="004258D1"/>
    <w:rsid w:val="00425910"/>
    <w:rsid w:val="00425934"/>
    <w:rsid w:val="00425937"/>
    <w:rsid w:val="0042593A"/>
    <w:rsid w:val="0042594E"/>
    <w:rsid w:val="00425952"/>
    <w:rsid w:val="004259EC"/>
    <w:rsid w:val="00425A35"/>
    <w:rsid w:val="00425A66"/>
    <w:rsid w:val="00425A68"/>
    <w:rsid w:val="00425A90"/>
    <w:rsid w:val="00425B00"/>
    <w:rsid w:val="00425B54"/>
    <w:rsid w:val="00425B9E"/>
    <w:rsid w:val="00425BB3"/>
    <w:rsid w:val="00425BCB"/>
    <w:rsid w:val="00425C0F"/>
    <w:rsid w:val="00425C1C"/>
    <w:rsid w:val="00425C23"/>
    <w:rsid w:val="00425CD4"/>
    <w:rsid w:val="00425D0C"/>
    <w:rsid w:val="00425D30"/>
    <w:rsid w:val="00425D55"/>
    <w:rsid w:val="00425D64"/>
    <w:rsid w:val="00425DE9"/>
    <w:rsid w:val="00425F14"/>
    <w:rsid w:val="00425F2D"/>
    <w:rsid w:val="00425F32"/>
    <w:rsid w:val="00425F50"/>
    <w:rsid w:val="00425F68"/>
    <w:rsid w:val="00425F6E"/>
    <w:rsid w:val="00425F7F"/>
    <w:rsid w:val="00425F8A"/>
    <w:rsid w:val="00425FC2"/>
    <w:rsid w:val="00425FDE"/>
    <w:rsid w:val="00426015"/>
    <w:rsid w:val="0042601A"/>
    <w:rsid w:val="00426047"/>
    <w:rsid w:val="00426055"/>
    <w:rsid w:val="00426072"/>
    <w:rsid w:val="00426093"/>
    <w:rsid w:val="004260BC"/>
    <w:rsid w:val="0042614A"/>
    <w:rsid w:val="00426197"/>
    <w:rsid w:val="004261D8"/>
    <w:rsid w:val="004261DF"/>
    <w:rsid w:val="00426254"/>
    <w:rsid w:val="00426259"/>
    <w:rsid w:val="004262C2"/>
    <w:rsid w:val="004262FA"/>
    <w:rsid w:val="0042636C"/>
    <w:rsid w:val="00426386"/>
    <w:rsid w:val="0042639A"/>
    <w:rsid w:val="004263A7"/>
    <w:rsid w:val="004263CD"/>
    <w:rsid w:val="004263D0"/>
    <w:rsid w:val="004263D4"/>
    <w:rsid w:val="004263EC"/>
    <w:rsid w:val="00426416"/>
    <w:rsid w:val="00426419"/>
    <w:rsid w:val="00426420"/>
    <w:rsid w:val="00426433"/>
    <w:rsid w:val="00426459"/>
    <w:rsid w:val="004264C2"/>
    <w:rsid w:val="004264CB"/>
    <w:rsid w:val="0042651B"/>
    <w:rsid w:val="0042651E"/>
    <w:rsid w:val="00426552"/>
    <w:rsid w:val="00426561"/>
    <w:rsid w:val="0042657D"/>
    <w:rsid w:val="004265A3"/>
    <w:rsid w:val="00426692"/>
    <w:rsid w:val="004266A2"/>
    <w:rsid w:val="004266BE"/>
    <w:rsid w:val="004266C7"/>
    <w:rsid w:val="004266ED"/>
    <w:rsid w:val="0042671B"/>
    <w:rsid w:val="0042678D"/>
    <w:rsid w:val="00426794"/>
    <w:rsid w:val="004267C4"/>
    <w:rsid w:val="004267FA"/>
    <w:rsid w:val="00426826"/>
    <w:rsid w:val="0042683E"/>
    <w:rsid w:val="00426847"/>
    <w:rsid w:val="00426851"/>
    <w:rsid w:val="0042687A"/>
    <w:rsid w:val="00426893"/>
    <w:rsid w:val="004268A5"/>
    <w:rsid w:val="004268BC"/>
    <w:rsid w:val="00426942"/>
    <w:rsid w:val="00426957"/>
    <w:rsid w:val="00426A11"/>
    <w:rsid w:val="00426A3D"/>
    <w:rsid w:val="00426A4B"/>
    <w:rsid w:val="00426A4E"/>
    <w:rsid w:val="00426A7E"/>
    <w:rsid w:val="00426A8D"/>
    <w:rsid w:val="00426ADB"/>
    <w:rsid w:val="00426AE4"/>
    <w:rsid w:val="00426B17"/>
    <w:rsid w:val="00426BB1"/>
    <w:rsid w:val="00426BE0"/>
    <w:rsid w:val="00426BE8"/>
    <w:rsid w:val="00426C6E"/>
    <w:rsid w:val="00426C7A"/>
    <w:rsid w:val="00426C8D"/>
    <w:rsid w:val="00426CFE"/>
    <w:rsid w:val="00426D15"/>
    <w:rsid w:val="00426D2B"/>
    <w:rsid w:val="00426D42"/>
    <w:rsid w:val="00426D6E"/>
    <w:rsid w:val="00426DE3"/>
    <w:rsid w:val="00426E84"/>
    <w:rsid w:val="00426EFF"/>
    <w:rsid w:val="00426F23"/>
    <w:rsid w:val="00426F7A"/>
    <w:rsid w:val="00426FC5"/>
    <w:rsid w:val="00426FEF"/>
    <w:rsid w:val="0042701E"/>
    <w:rsid w:val="00427021"/>
    <w:rsid w:val="0042702B"/>
    <w:rsid w:val="0042704F"/>
    <w:rsid w:val="0042705F"/>
    <w:rsid w:val="0042708E"/>
    <w:rsid w:val="004270E7"/>
    <w:rsid w:val="0042710B"/>
    <w:rsid w:val="0042713A"/>
    <w:rsid w:val="0042719D"/>
    <w:rsid w:val="004271B5"/>
    <w:rsid w:val="004271BC"/>
    <w:rsid w:val="004271CA"/>
    <w:rsid w:val="004271DB"/>
    <w:rsid w:val="004271F0"/>
    <w:rsid w:val="00427224"/>
    <w:rsid w:val="004272BE"/>
    <w:rsid w:val="004272E4"/>
    <w:rsid w:val="00427311"/>
    <w:rsid w:val="00427313"/>
    <w:rsid w:val="00427365"/>
    <w:rsid w:val="00427399"/>
    <w:rsid w:val="004273E4"/>
    <w:rsid w:val="004273FF"/>
    <w:rsid w:val="00427401"/>
    <w:rsid w:val="00427435"/>
    <w:rsid w:val="004274AB"/>
    <w:rsid w:val="004274C7"/>
    <w:rsid w:val="004274D5"/>
    <w:rsid w:val="004274FE"/>
    <w:rsid w:val="0042754F"/>
    <w:rsid w:val="00427556"/>
    <w:rsid w:val="004275A4"/>
    <w:rsid w:val="004275D1"/>
    <w:rsid w:val="004275E7"/>
    <w:rsid w:val="004275F0"/>
    <w:rsid w:val="00427652"/>
    <w:rsid w:val="00427690"/>
    <w:rsid w:val="00427699"/>
    <w:rsid w:val="004276FE"/>
    <w:rsid w:val="0042774D"/>
    <w:rsid w:val="004277BB"/>
    <w:rsid w:val="004277CD"/>
    <w:rsid w:val="0042783A"/>
    <w:rsid w:val="00427870"/>
    <w:rsid w:val="0042787B"/>
    <w:rsid w:val="00427887"/>
    <w:rsid w:val="004278CE"/>
    <w:rsid w:val="004278F2"/>
    <w:rsid w:val="004278F5"/>
    <w:rsid w:val="004278F8"/>
    <w:rsid w:val="00427918"/>
    <w:rsid w:val="0042792D"/>
    <w:rsid w:val="00427963"/>
    <w:rsid w:val="004279AA"/>
    <w:rsid w:val="004279C1"/>
    <w:rsid w:val="004279F3"/>
    <w:rsid w:val="004279FC"/>
    <w:rsid w:val="00427A0C"/>
    <w:rsid w:val="00427A1A"/>
    <w:rsid w:val="00427A43"/>
    <w:rsid w:val="00427A6E"/>
    <w:rsid w:val="00427A93"/>
    <w:rsid w:val="00427AC8"/>
    <w:rsid w:val="00427ACD"/>
    <w:rsid w:val="00427AF7"/>
    <w:rsid w:val="00427B09"/>
    <w:rsid w:val="00427B55"/>
    <w:rsid w:val="00427B8A"/>
    <w:rsid w:val="00427B8E"/>
    <w:rsid w:val="00427BAE"/>
    <w:rsid w:val="00427C1E"/>
    <w:rsid w:val="00427C7F"/>
    <w:rsid w:val="00427C84"/>
    <w:rsid w:val="00427D00"/>
    <w:rsid w:val="00427D01"/>
    <w:rsid w:val="00427D2F"/>
    <w:rsid w:val="00427D49"/>
    <w:rsid w:val="00427D4F"/>
    <w:rsid w:val="00427DCA"/>
    <w:rsid w:val="00427DDA"/>
    <w:rsid w:val="00427E24"/>
    <w:rsid w:val="00427E3E"/>
    <w:rsid w:val="00427ED9"/>
    <w:rsid w:val="00427F14"/>
    <w:rsid w:val="00427F1F"/>
    <w:rsid w:val="00427F95"/>
    <w:rsid w:val="00427F9B"/>
    <w:rsid w:val="00430026"/>
    <w:rsid w:val="00430092"/>
    <w:rsid w:val="004300C1"/>
    <w:rsid w:val="0043016A"/>
    <w:rsid w:val="004301CC"/>
    <w:rsid w:val="0043020B"/>
    <w:rsid w:val="00430255"/>
    <w:rsid w:val="0043027B"/>
    <w:rsid w:val="004302D0"/>
    <w:rsid w:val="004302EB"/>
    <w:rsid w:val="004302EF"/>
    <w:rsid w:val="0043039E"/>
    <w:rsid w:val="004303A4"/>
    <w:rsid w:val="004303C5"/>
    <w:rsid w:val="00430401"/>
    <w:rsid w:val="00430412"/>
    <w:rsid w:val="00430480"/>
    <w:rsid w:val="004304AD"/>
    <w:rsid w:val="004304F1"/>
    <w:rsid w:val="0043051C"/>
    <w:rsid w:val="00430585"/>
    <w:rsid w:val="0043059D"/>
    <w:rsid w:val="004305C8"/>
    <w:rsid w:val="00430610"/>
    <w:rsid w:val="00430664"/>
    <w:rsid w:val="004306BC"/>
    <w:rsid w:val="004306BE"/>
    <w:rsid w:val="004306DA"/>
    <w:rsid w:val="0043070E"/>
    <w:rsid w:val="0043075B"/>
    <w:rsid w:val="00430763"/>
    <w:rsid w:val="00430764"/>
    <w:rsid w:val="00430789"/>
    <w:rsid w:val="004307C1"/>
    <w:rsid w:val="004307F0"/>
    <w:rsid w:val="0043086B"/>
    <w:rsid w:val="0043088B"/>
    <w:rsid w:val="00430939"/>
    <w:rsid w:val="00430966"/>
    <w:rsid w:val="00430980"/>
    <w:rsid w:val="00430989"/>
    <w:rsid w:val="004309C0"/>
    <w:rsid w:val="004309F5"/>
    <w:rsid w:val="00430A43"/>
    <w:rsid w:val="00430A6F"/>
    <w:rsid w:val="00430ACB"/>
    <w:rsid w:val="00430B00"/>
    <w:rsid w:val="00430B72"/>
    <w:rsid w:val="00430B7E"/>
    <w:rsid w:val="00430B8A"/>
    <w:rsid w:val="00430BDE"/>
    <w:rsid w:val="00430C35"/>
    <w:rsid w:val="00430C84"/>
    <w:rsid w:val="00430CBE"/>
    <w:rsid w:val="00430CD4"/>
    <w:rsid w:val="00430CFD"/>
    <w:rsid w:val="00430D22"/>
    <w:rsid w:val="00430D35"/>
    <w:rsid w:val="00430D51"/>
    <w:rsid w:val="00430D87"/>
    <w:rsid w:val="00430D99"/>
    <w:rsid w:val="00430DB9"/>
    <w:rsid w:val="00430DFF"/>
    <w:rsid w:val="00430EF7"/>
    <w:rsid w:val="00430F17"/>
    <w:rsid w:val="00430F63"/>
    <w:rsid w:val="00430F70"/>
    <w:rsid w:val="00430F7F"/>
    <w:rsid w:val="00431061"/>
    <w:rsid w:val="004310E4"/>
    <w:rsid w:val="00431111"/>
    <w:rsid w:val="00431126"/>
    <w:rsid w:val="0043112C"/>
    <w:rsid w:val="0043116B"/>
    <w:rsid w:val="004311C8"/>
    <w:rsid w:val="004311E3"/>
    <w:rsid w:val="00431258"/>
    <w:rsid w:val="004312E5"/>
    <w:rsid w:val="00431330"/>
    <w:rsid w:val="0043133B"/>
    <w:rsid w:val="00431354"/>
    <w:rsid w:val="00431367"/>
    <w:rsid w:val="004313E6"/>
    <w:rsid w:val="0043140D"/>
    <w:rsid w:val="0043146B"/>
    <w:rsid w:val="00431472"/>
    <w:rsid w:val="00431489"/>
    <w:rsid w:val="0043149B"/>
    <w:rsid w:val="004314B8"/>
    <w:rsid w:val="004314D1"/>
    <w:rsid w:val="004314FD"/>
    <w:rsid w:val="00431552"/>
    <w:rsid w:val="00431652"/>
    <w:rsid w:val="004316A7"/>
    <w:rsid w:val="004316B7"/>
    <w:rsid w:val="004316BB"/>
    <w:rsid w:val="004316C1"/>
    <w:rsid w:val="004316DE"/>
    <w:rsid w:val="00431732"/>
    <w:rsid w:val="0043176F"/>
    <w:rsid w:val="0043178D"/>
    <w:rsid w:val="004317D9"/>
    <w:rsid w:val="004317DF"/>
    <w:rsid w:val="004318A2"/>
    <w:rsid w:val="004318B5"/>
    <w:rsid w:val="004318E7"/>
    <w:rsid w:val="0043195E"/>
    <w:rsid w:val="00431977"/>
    <w:rsid w:val="00431998"/>
    <w:rsid w:val="004319A1"/>
    <w:rsid w:val="004319F1"/>
    <w:rsid w:val="00431A02"/>
    <w:rsid w:val="00431A0E"/>
    <w:rsid w:val="00431A54"/>
    <w:rsid w:val="00431A73"/>
    <w:rsid w:val="00431AA4"/>
    <w:rsid w:val="00431ABC"/>
    <w:rsid w:val="00431AC3"/>
    <w:rsid w:val="00431B00"/>
    <w:rsid w:val="00431BC7"/>
    <w:rsid w:val="00431BE8"/>
    <w:rsid w:val="00431C80"/>
    <w:rsid w:val="00431C92"/>
    <w:rsid w:val="00431CA0"/>
    <w:rsid w:val="00431CB9"/>
    <w:rsid w:val="00431CC8"/>
    <w:rsid w:val="00431D52"/>
    <w:rsid w:val="00431DBC"/>
    <w:rsid w:val="00431DD7"/>
    <w:rsid w:val="00431DE2"/>
    <w:rsid w:val="00431DE8"/>
    <w:rsid w:val="00431DFD"/>
    <w:rsid w:val="00431E26"/>
    <w:rsid w:val="00431E37"/>
    <w:rsid w:val="00431E75"/>
    <w:rsid w:val="00431E9C"/>
    <w:rsid w:val="00431EDF"/>
    <w:rsid w:val="00431F51"/>
    <w:rsid w:val="00431FD0"/>
    <w:rsid w:val="00431FEB"/>
    <w:rsid w:val="00431FFE"/>
    <w:rsid w:val="0043200F"/>
    <w:rsid w:val="00432034"/>
    <w:rsid w:val="00432080"/>
    <w:rsid w:val="00432173"/>
    <w:rsid w:val="00432189"/>
    <w:rsid w:val="004321B8"/>
    <w:rsid w:val="00432219"/>
    <w:rsid w:val="00432224"/>
    <w:rsid w:val="00432247"/>
    <w:rsid w:val="0043226F"/>
    <w:rsid w:val="00432274"/>
    <w:rsid w:val="004322A1"/>
    <w:rsid w:val="004322AB"/>
    <w:rsid w:val="004322C6"/>
    <w:rsid w:val="004322CC"/>
    <w:rsid w:val="004322D7"/>
    <w:rsid w:val="00432307"/>
    <w:rsid w:val="00432313"/>
    <w:rsid w:val="00432354"/>
    <w:rsid w:val="0043236F"/>
    <w:rsid w:val="0043242D"/>
    <w:rsid w:val="00432495"/>
    <w:rsid w:val="004324BE"/>
    <w:rsid w:val="0043263C"/>
    <w:rsid w:val="00432655"/>
    <w:rsid w:val="00432663"/>
    <w:rsid w:val="004326C1"/>
    <w:rsid w:val="004326EF"/>
    <w:rsid w:val="00432756"/>
    <w:rsid w:val="0043276D"/>
    <w:rsid w:val="004327CC"/>
    <w:rsid w:val="00432832"/>
    <w:rsid w:val="00432899"/>
    <w:rsid w:val="0043289A"/>
    <w:rsid w:val="004328DB"/>
    <w:rsid w:val="00432963"/>
    <w:rsid w:val="00432989"/>
    <w:rsid w:val="00432992"/>
    <w:rsid w:val="004329A1"/>
    <w:rsid w:val="004329AE"/>
    <w:rsid w:val="004329D1"/>
    <w:rsid w:val="004329DC"/>
    <w:rsid w:val="004329F2"/>
    <w:rsid w:val="00432A05"/>
    <w:rsid w:val="00432A11"/>
    <w:rsid w:val="00432A36"/>
    <w:rsid w:val="00432A38"/>
    <w:rsid w:val="00432A55"/>
    <w:rsid w:val="00432A80"/>
    <w:rsid w:val="00432A9F"/>
    <w:rsid w:val="00432ACC"/>
    <w:rsid w:val="00432B65"/>
    <w:rsid w:val="00432B84"/>
    <w:rsid w:val="00432BF4"/>
    <w:rsid w:val="00432C05"/>
    <w:rsid w:val="00432C15"/>
    <w:rsid w:val="00432C22"/>
    <w:rsid w:val="00432C64"/>
    <w:rsid w:val="00432C96"/>
    <w:rsid w:val="00432CA5"/>
    <w:rsid w:val="00432CC6"/>
    <w:rsid w:val="00432D1A"/>
    <w:rsid w:val="00432D24"/>
    <w:rsid w:val="00432DA9"/>
    <w:rsid w:val="00432E09"/>
    <w:rsid w:val="00432E6D"/>
    <w:rsid w:val="00432EAF"/>
    <w:rsid w:val="00432F66"/>
    <w:rsid w:val="00432F92"/>
    <w:rsid w:val="0043301F"/>
    <w:rsid w:val="00433086"/>
    <w:rsid w:val="0043309C"/>
    <w:rsid w:val="004330A0"/>
    <w:rsid w:val="004330D4"/>
    <w:rsid w:val="004330EE"/>
    <w:rsid w:val="00433155"/>
    <w:rsid w:val="00433197"/>
    <w:rsid w:val="00433200"/>
    <w:rsid w:val="00433203"/>
    <w:rsid w:val="00433215"/>
    <w:rsid w:val="00433237"/>
    <w:rsid w:val="0043324D"/>
    <w:rsid w:val="004332AE"/>
    <w:rsid w:val="004332C6"/>
    <w:rsid w:val="004332E9"/>
    <w:rsid w:val="004332F7"/>
    <w:rsid w:val="00433311"/>
    <w:rsid w:val="00433383"/>
    <w:rsid w:val="004333A0"/>
    <w:rsid w:val="004333D0"/>
    <w:rsid w:val="004333EC"/>
    <w:rsid w:val="0043340F"/>
    <w:rsid w:val="00433426"/>
    <w:rsid w:val="00433466"/>
    <w:rsid w:val="00433474"/>
    <w:rsid w:val="004334A2"/>
    <w:rsid w:val="004334ED"/>
    <w:rsid w:val="00433500"/>
    <w:rsid w:val="00433521"/>
    <w:rsid w:val="00433540"/>
    <w:rsid w:val="00433549"/>
    <w:rsid w:val="00433591"/>
    <w:rsid w:val="004335A7"/>
    <w:rsid w:val="0043362E"/>
    <w:rsid w:val="00433651"/>
    <w:rsid w:val="00433670"/>
    <w:rsid w:val="00433672"/>
    <w:rsid w:val="00433687"/>
    <w:rsid w:val="004336BD"/>
    <w:rsid w:val="004336CC"/>
    <w:rsid w:val="004336E0"/>
    <w:rsid w:val="0043371F"/>
    <w:rsid w:val="00433724"/>
    <w:rsid w:val="00433780"/>
    <w:rsid w:val="0043378F"/>
    <w:rsid w:val="00433793"/>
    <w:rsid w:val="004338B5"/>
    <w:rsid w:val="0043399D"/>
    <w:rsid w:val="004339A2"/>
    <w:rsid w:val="004339C3"/>
    <w:rsid w:val="00433A36"/>
    <w:rsid w:val="00433B7F"/>
    <w:rsid w:val="00433B8F"/>
    <w:rsid w:val="00433BB5"/>
    <w:rsid w:val="00433C4A"/>
    <w:rsid w:val="00433C96"/>
    <w:rsid w:val="00433C9A"/>
    <w:rsid w:val="00433CBA"/>
    <w:rsid w:val="00433D1C"/>
    <w:rsid w:val="00433D26"/>
    <w:rsid w:val="00433D49"/>
    <w:rsid w:val="00433D8D"/>
    <w:rsid w:val="00433D8F"/>
    <w:rsid w:val="00433DA3"/>
    <w:rsid w:val="00433DD9"/>
    <w:rsid w:val="00433E15"/>
    <w:rsid w:val="00433E37"/>
    <w:rsid w:val="00433E4E"/>
    <w:rsid w:val="00433E71"/>
    <w:rsid w:val="00433F19"/>
    <w:rsid w:val="00434067"/>
    <w:rsid w:val="004340AE"/>
    <w:rsid w:val="004340BA"/>
    <w:rsid w:val="004340D1"/>
    <w:rsid w:val="004340DF"/>
    <w:rsid w:val="00434114"/>
    <w:rsid w:val="00434160"/>
    <w:rsid w:val="004341A3"/>
    <w:rsid w:val="004341B2"/>
    <w:rsid w:val="004341BF"/>
    <w:rsid w:val="004341D5"/>
    <w:rsid w:val="004341E4"/>
    <w:rsid w:val="00434246"/>
    <w:rsid w:val="00434292"/>
    <w:rsid w:val="004342B1"/>
    <w:rsid w:val="004342F7"/>
    <w:rsid w:val="00434308"/>
    <w:rsid w:val="00434320"/>
    <w:rsid w:val="00434342"/>
    <w:rsid w:val="004343B9"/>
    <w:rsid w:val="00434410"/>
    <w:rsid w:val="0043443E"/>
    <w:rsid w:val="00434465"/>
    <w:rsid w:val="0043449F"/>
    <w:rsid w:val="004344A4"/>
    <w:rsid w:val="004344CF"/>
    <w:rsid w:val="004344DA"/>
    <w:rsid w:val="0043451A"/>
    <w:rsid w:val="00434526"/>
    <w:rsid w:val="00434531"/>
    <w:rsid w:val="0043459F"/>
    <w:rsid w:val="004345F7"/>
    <w:rsid w:val="00434615"/>
    <w:rsid w:val="0043461F"/>
    <w:rsid w:val="0043462A"/>
    <w:rsid w:val="00434632"/>
    <w:rsid w:val="0043468D"/>
    <w:rsid w:val="00434699"/>
    <w:rsid w:val="004346F3"/>
    <w:rsid w:val="00434733"/>
    <w:rsid w:val="00434781"/>
    <w:rsid w:val="004347E9"/>
    <w:rsid w:val="00434861"/>
    <w:rsid w:val="004348A3"/>
    <w:rsid w:val="004348FC"/>
    <w:rsid w:val="00434998"/>
    <w:rsid w:val="00434A34"/>
    <w:rsid w:val="00434A4C"/>
    <w:rsid w:val="00434A61"/>
    <w:rsid w:val="00434B13"/>
    <w:rsid w:val="00434B39"/>
    <w:rsid w:val="00434B61"/>
    <w:rsid w:val="00434B6E"/>
    <w:rsid w:val="00434B7A"/>
    <w:rsid w:val="00434C00"/>
    <w:rsid w:val="00434C0F"/>
    <w:rsid w:val="00434C4D"/>
    <w:rsid w:val="00434C5C"/>
    <w:rsid w:val="00434D4D"/>
    <w:rsid w:val="00434D85"/>
    <w:rsid w:val="00434DF4"/>
    <w:rsid w:val="00434E13"/>
    <w:rsid w:val="00434E16"/>
    <w:rsid w:val="00434E3D"/>
    <w:rsid w:val="00434E89"/>
    <w:rsid w:val="00434E91"/>
    <w:rsid w:val="00434EB6"/>
    <w:rsid w:val="00434EF2"/>
    <w:rsid w:val="00434F23"/>
    <w:rsid w:val="00434F75"/>
    <w:rsid w:val="00434F8E"/>
    <w:rsid w:val="00434FBA"/>
    <w:rsid w:val="00435013"/>
    <w:rsid w:val="004350DA"/>
    <w:rsid w:val="00435111"/>
    <w:rsid w:val="0043517C"/>
    <w:rsid w:val="00435214"/>
    <w:rsid w:val="00435255"/>
    <w:rsid w:val="00435271"/>
    <w:rsid w:val="00435290"/>
    <w:rsid w:val="004352CE"/>
    <w:rsid w:val="00435300"/>
    <w:rsid w:val="0043538C"/>
    <w:rsid w:val="004353BA"/>
    <w:rsid w:val="004353C7"/>
    <w:rsid w:val="004353F7"/>
    <w:rsid w:val="0043541D"/>
    <w:rsid w:val="00435437"/>
    <w:rsid w:val="00435445"/>
    <w:rsid w:val="004354B6"/>
    <w:rsid w:val="004354D4"/>
    <w:rsid w:val="00435559"/>
    <w:rsid w:val="004355F2"/>
    <w:rsid w:val="00435640"/>
    <w:rsid w:val="004356ED"/>
    <w:rsid w:val="00435723"/>
    <w:rsid w:val="0043573E"/>
    <w:rsid w:val="00435760"/>
    <w:rsid w:val="00435790"/>
    <w:rsid w:val="00435799"/>
    <w:rsid w:val="004357D1"/>
    <w:rsid w:val="00435852"/>
    <w:rsid w:val="00435862"/>
    <w:rsid w:val="0043588B"/>
    <w:rsid w:val="004358E6"/>
    <w:rsid w:val="0043590C"/>
    <w:rsid w:val="00435940"/>
    <w:rsid w:val="00435971"/>
    <w:rsid w:val="00435992"/>
    <w:rsid w:val="00435996"/>
    <w:rsid w:val="004359E0"/>
    <w:rsid w:val="00435A46"/>
    <w:rsid w:val="00435A9E"/>
    <w:rsid w:val="00435B7D"/>
    <w:rsid w:val="00435BD2"/>
    <w:rsid w:val="00435C2E"/>
    <w:rsid w:val="00435C31"/>
    <w:rsid w:val="00435C43"/>
    <w:rsid w:val="00435C60"/>
    <w:rsid w:val="00435C88"/>
    <w:rsid w:val="00435D0E"/>
    <w:rsid w:val="00435D35"/>
    <w:rsid w:val="00435DEB"/>
    <w:rsid w:val="00435DFF"/>
    <w:rsid w:val="00435E20"/>
    <w:rsid w:val="00435F35"/>
    <w:rsid w:val="00435F91"/>
    <w:rsid w:val="00435FAA"/>
    <w:rsid w:val="00435FC8"/>
    <w:rsid w:val="00435FED"/>
    <w:rsid w:val="00436002"/>
    <w:rsid w:val="00436050"/>
    <w:rsid w:val="00436065"/>
    <w:rsid w:val="00436068"/>
    <w:rsid w:val="00436071"/>
    <w:rsid w:val="004360B2"/>
    <w:rsid w:val="004360C1"/>
    <w:rsid w:val="004360DA"/>
    <w:rsid w:val="0043615D"/>
    <w:rsid w:val="00436172"/>
    <w:rsid w:val="004361C0"/>
    <w:rsid w:val="004361E5"/>
    <w:rsid w:val="00436201"/>
    <w:rsid w:val="0043625C"/>
    <w:rsid w:val="0043626C"/>
    <w:rsid w:val="0043627D"/>
    <w:rsid w:val="004362D2"/>
    <w:rsid w:val="004362E4"/>
    <w:rsid w:val="00436306"/>
    <w:rsid w:val="00436392"/>
    <w:rsid w:val="004363EE"/>
    <w:rsid w:val="004363EF"/>
    <w:rsid w:val="0043643E"/>
    <w:rsid w:val="004364E2"/>
    <w:rsid w:val="00436537"/>
    <w:rsid w:val="004365C0"/>
    <w:rsid w:val="004365F0"/>
    <w:rsid w:val="00436661"/>
    <w:rsid w:val="0043668E"/>
    <w:rsid w:val="004366C3"/>
    <w:rsid w:val="004367BA"/>
    <w:rsid w:val="004368CF"/>
    <w:rsid w:val="004368E8"/>
    <w:rsid w:val="00436927"/>
    <w:rsid w:val="0043694C"/>
    <w:rsid w:val="0043695D"/>
    <w:rsid w:val="00436A08"/>
    <w:rsid w:val="00436A13"/>
    <w:rsid w:val="00436A43"/>
    <w:rsid w:val="00436B4E"/>
    <w:rsid w:val="00436B62"/>
    <w:rsid w:val="00436B72"/>
    <w:rsid w:val="00436B78"/>
    <w:rsid w:val="00436C11"/>
    <w:rsid w:val="00436C51"/>
    <w:rsid w:val="00436C5B"/>
    <w:rsid w:val="00436CEA"/>
    <w:rsid w:val="00436D2E"/>
    <w:rsid w:val="00436D42"/>
    <w:rsid w:val="00436D4A"/>
    <w:rsid w:val="00436D56"/>
    <w:rsid w:val="00436DDF"/>
    <w:rsid w:val="00436DFE"/>
    <w:rsid w:val="00436EB4"/>
    <w:rsid w:val="00436ECC"/>
    <w:rsid w:val="00436EFA"/>
    <w:rsid w:val="00436F08"/>
    <w:rsid w:val="00436FA3"/>
    <w:rsid w:val="00436FB3"/>
    <w:rsid w:val="00436FF0"/>
    <w:rsid w:val="00437053"/>
    <w:rsid w:val="00437079"/>
    <w:rsid w:val="00437102"/>
    <w:rsid w:val="0043716C"/>
    <w:rsid w:val="0043718D"/>
    <w:rsid w:val="00437193"/>
    <w:rsid w:val="004371BE"/>
    <w:rsid w:val="004371C0"/>
    <w:rsid w:val="004371C3"/>
    <w:rsid w:val="004371D5"/>
    <w:rsid w:val="004371E4"/>
    <w:rsid w:val="00437224"/>
    <w:rsid w:val="00437279"/>
    <w:rsid w:val="00437286"/>
    <w:rsid w:val="0043729B"/>
    <w:rsid w:val="00437302"/>
    <w:rsid w:val="004373C6"/>
    <w:rsid w:val="004373D7"/>
    <w:rsid w:val="00437404"/>
    <w:rsid w:val="00437410"/>
    <w:rsid w:val="0043743A"/>
    <w:rsid w:val="0043744A"/>
    <w:rsid w:val="00437483"/>
    <w:rsid w:val="004374D1"/>
    <w:rsid w:val="004374FA"/>
    <w:rsid w:val="0043755D"/>
    <w:rsid w:val="0043756D"/>
    <w:rsid w:val="00437571"/>
    <w:rsid w:val="0043758B"/>
    <w:rsid w:val="0043758C"/>
    <w:rsid w:val="0043759E"/>
    <w:rsid w:val="004375A3"/>
    <w:rsid w:val="004375D8"/>
    <w:rsid w:val="004375E8"/>
    <w:rsid w:val="0043764C"/>
    <w:rsid w:val="00437658"/>
    <w:rsid w:val="00437712"/>
    <w:rsid w:val="00437732"/>
    <w:rsid w:val="00437769"/>
    <w:rsid w:val="0043780F"/>
    <w:rsid w:val="0043785F"/>
    <w:rsid w:val="0043788C"/>
    <w:rsid w:val="00437896"/>
    <w:rsid w:val="004378A5"/>
    <w:rsid w:val="004378E6"/>
    <w:rsid w:val="00437992"/>
    <w:rsid w:val="00437994"/>
    <w:rsid w:val="004379A9"/>
    <w:rsid w:val="004379CC"/>
    <w:rsid w:val="00437A25"/>
    <w:rsid w:val="00437A80"/>
    <w:rsid w:val="00437A85"/>
    <w:rsid w:val="00437ADA"/>
    <w:rsid w:val="00437B75"/>
    <w:rsid w:val="00437C01"/>
    <w:rsid w:val="00437CBF"/>
    <w:rsid w:val="00437D65"/>
    <w:rsid w:val="00437DC1"/>
    <w:rsid w:val="00437E00"/>
    <w:rsid w:val="00437E25"/>
    <w:rsid w:val="00437E2C"/>
    <w:rsid w:val="00437E66"/>
    <w:rsid w:val="00437E71"/>
    <w:rsid w:val="00437F14"/>
    <w:rsid w:val="00437FB4"/>
    <w:rsid w:val="004400A9"/>
    <w:rsid w:val="004400D5"/>
    <w:rsid w:val="004400E2"/>
    <w:rsid w:val="00440174"/>
    <w:rsid w:val="00440197"/>
    <w:rsid w:val="004401D6"/>
    <w:rsid w:val="00440228"/>
    <w:rsid w:val="004402A1"/>
    <w:rsid w:val="00440339"/>
    <w:rsid w:val="00440370"/>
    <w:rsid w:val="00440392"/>
    <w:rsid w:val="004403C3"/>
    <w:rsid w:val="004403C7"/>
    <w:rsid w:val="004403DD"/>
    <w:rsid w:val="004403E5"/>
    <w:rsid w:val="00440414"/>
    <w:rsid w:val="00440464"/>
    <w:rsid w:val="004404C0"/>
    <w:rsid w:val="00440501"/>
    <w:rsid w:val="00440514"/>
    <w:rsid w:val="00440550"/>
    <w:rsid w:val="00440566"/>
    <w:rsid w:val="00440593"/>
    <w:rsid w:val="004405C0"/>
    <w:rsid w:val="004405D0"/>
    <w:rsid w:val="004405DD"/>
    <w:rsid w:val="00440601"/>
    <w:rsid w:val="0044062F"/>
    <w:rsid w:val="0044068D"/>
    <w:rsid w:val="004406A9"/>
    <w:rsid w:val="004406BD"/>
    <w:rsid w:val="004406C5"/>
    <w:rsid w:val="004406D1"/>
    <w:rsid w:val="004406FC"/>
    <w:rsid w:val="00440700"/>
    <w:rsid w:val="00440748"/>
    <w:rsid w:val="0044074D"/>
    <w:rsid w:val="00440795"/>
    <w:rsid w:val="004407BD"/>
    <w:rsid w:val="004407C6"/>
    <w:rsid w:val="004407DE"/>
    <w:rsid w:val="004407EB"/>
    <w:rsid w:val="004407F6"/>
    <w:rsid w:val="00440816"/>
    <w:rsid w:val="0044083A"/>
    <w:rsid w:val="00440874"/>
    <w:rsid w:val="004408B9"/>
    <w:rsid w:val="0044091C"/>
    <w:rsid w:val="00440977"/>
    <w:rsid w:val="004409A1"/>
    <w:rsid w:val="004409D8"/>
    <w:rsid w:val="00440A0B"/>
    <w:rsid w:val="00440A1A"/>
    <w:rsid w:val="00440A28"/>
    <w:rsid w:val="00440A29"/>
    <w:rsid w:val="00440A7D"/>
    <w:rsid w:val="00440AB0"/>
    <w:rsid w:val="00440ACD"/>
    <w:rsid w:val="00440B5E"/>
    <w:rsid w:val="00440B5F"/>
    <w:rsid w:val="00440B63"/>
    <w:rsid w:val="00440B8B"/>
    <w:rsid w:val="00440BB9"/>
    <w:rsid w:val="00440C1D"/>
    <w:rsid w:val="00440C8C"/>
    <w:rsid w:val="00440CB2"/>
    <w:rsid w:val="00440D12"/>
    <w:rsid w:val="00440D4F"/>
    <w:rsid w:val="00440DA8"/>
    <w:rsid w:val="00440DF4"/>
    <w:rsid w:val="00440E1C"/>
    <w:rsid w:val="00440E3F"/>
    <w:rsid w:val="00440ED0"/>
    <w:rsid w:val="00440ED8"/>
    <w:rsid w:val="00440F0F"/>
    <w:rsid w:val="00440F55"/>
    <w:rsid w:val="00440F73"/>
    <w:rsid w:val="0044102B"/>
    <w:rsid w:val="00441051"/>
    <w:rsid w:val="004410BB"/>
    <w:rsid w:val="004410ED"/>
    <w:rsid w:val="00441130"/>
    <w:rsid w:val="0044117D"/>
    <w:rsid w:val="00441190"/>
    <w:rsid w:val="004411B7"/>
    <w:rsid w:val="004411BD"/>
    <w:rsid w:val="004411D1"/>
    <w:rsid w:val="00441238"/>
    <w:rsid w:val="004412D5"/>
    <w:rsid w:val="004412DB"/>
    <w:rsid w:val="004412E6"/>
    <w:rsid w:val="004412ED"/>
    <w:rsid w:val="0044130A"/>
    <w:rsid w:val="00441314"/>
    <w:rsid w:val="00441329"/>
    <w:rsid w:val="0044133B"/>
    <w:rsid w:val="00441379"/>
    <w:rsid w:val="00441387"/>
    <w:rsid w:val="004413CA"/>
    <w:rsid w:val="004413F4"/>
    <w:rsid w:val="00441469"/>
    <w:rsid w:val="004414A1"/>
    <w:rsid w:val="004414AA"/>
    <w:rsid w:val="004414C5"/>
    <w:rsid w:val="004414C9"/>
    <w:rsid w:val="004414D9"/>
    <w:rsid w:val="004414F1"/>
    <w:rsid w:val="004415AF"/>
    <w:rsid w:val="004415D1"/>
    <w:rsid w:val="004415E2"/>
    <w:rsid w:val="0044168D"/>
    <w:rsid w:val="00441695"/>
    <w:rsid w:val="004416D4"/>
    <w:rsid w:val="004416E9"/>
    <w:rsid w:val="004417E3"/>
    <w:rsid w:val="00441810"/>
    <w:rsid w:val="00441877"/>
    <w:rsid w:val="0044187B"/>
    <w:rsid w:val="004418DC"/>
    <w:rsid w:val="004418ED"/>
    <w:rsid w:val="0044195B"/>
    <w:rsid w:val="004419C9"/>
    <w:rsid w:val="00441AA9"/>
    <w:rsid w:val="00441ACE"/>
    <w:rsid w:val="00441B33"/>
    <w:rsid w:val="00441B5D"/>
    <w:rsid w:val="00441C05"/>
    <w:rsid w:val="00441C2E"/>
    <w:rsid w:val="00441C77"/>
    <w:rsid w:val="00441C82"/>
    <w:rsid w:val="00441C97"/>
    <w:rsid w:val="00441D0D"/>
    <w:rsid w:val="00441D34"/>
    <w:rsid w:val="00441D38"/>
    <w:rsid w:val="00441D7D"/>
    <w:rsid w:val="00441D96"/>
    <w:rsid w:val="00441DDE"/>
    <w:rsid w:val="00441E01"/>
    <w:rsid w:val="00441E1B"/>
    <w:rsid w:val="00441E1E"/>
    <w:rsid w:val="00441E4E"/>
    <w:rsid w:val="00441E65"/>
    <w:rsid w:val="00441E6C"/>
    <w:rsid w:val="00441ED2"/>
    <w:rsid w:val="00441F18"/>
    <w:rsid w:val="00441F1D"/>
    <w:rsid w:val="00441F23"/>
    <w:rsid w:val="00441F42"/>
    <w:rsid w:val="00441FD9"/>
    <w:rsid w:val="0044202C"/>
    <w:rsid w:val="00442049"/>
    <w:rsid w:val="00442062"/>
    <w:rsid w:val="00442085"/>
    <w:rsid w:val="004420E6"/>
    <w:rsid w:val="0044212C"/>
    <w:rsid w:val="00442149"/>
    <w:rsid w:val="0044215D"/>
    <w:rsid w:val="004421B8"/>
    <w:rsid w:val="004421C1"/>
    <w:rsid w:val="004421F2"/>
    <w:rsid w:val="004421F5"/>
    <w:rsid w:val="00442330"/>
    <w:rsid w:val="0044235B"/>
    <w:rsid w:val="00442381"/>
    <w:rsid w:val="00442395"/>
    <w:rsid w:val="004423A9"/>
    <w:rsid w:val="004423BB"/>
    <w:rsid w:val="004423C0"/>
    <w:rsid w:val="004423CA"/>
    <w:rsid w:val="0044242A"/>
    <w:rsid w:val="0044246F"/>
    <w:rsid w:val="0044248F"/>
    <w:rsid w:val="004424C1"/>
    <w:rsid w:val="0044252E"/>
    <w:rsid w:val="00442532"/>
    <w:rsid w:val="00442536"/>
    <w:rsid w:val="0044256E"/>
    <w:rsid w:val="00442587"/>
    <w:rsid w:val="00442594"/>
    <w:rsid w:val="004425DD"/>
    <w:rsid w:val="004425F3"/>
    <w:rsid w:val="004425FD"/>
    <w:rsid w:val="00442609"/>
    <w:rsid w:val="00442691"/>
    <w:rsid w:val="004426D2"/>
    <w:rsid w:val="004426E7"/>
    <w:rsid w:val="004426EB"/>
    <w:rsid w:val="004426F9"/>
    <w:rsid w:val="004426FA"/>
    <w:rsid w:val="00442790"/>
    <w:rsid w:val="0044279C"/>
    <w:rsid w:val="004427DB"/>
    <w:rsid w:val="00442811"/>
    <w:rsid w:val="00442820"/>
    <w:rsid w:val="00442871"/>
    <w:rsid w:val="004428A0"/>
    <w:rsid w:val="004428E8"/>
    <w:rsid w:val="0044290D"/>
    <w:rsid w:val="00442922"/>
    <w:rsid w:val="0044293A"/>
    <w:rsid w:val="00442974"/>
    <w:rsid w:val="00442977"/>
    <w:rsid w:val="0044299E"/>
    <w:rsid w:val="004429B3"/>
    <w:rsid w:val="00442A6A"/>
    <w:rsid w:val="00442A7F"/>
    <w:rsid w:val="00442A9E"/>
    <w:rsid w:val="00442AD6"/>
    <w:rsid w:val="00442B1F"/>
    <w:rsid w:val="00442B40"/>
    <w:rsid w:val="00442BB2"/>
    <w:rsid w:val="00442BB9"/>
    <w:rsid w:val="00442BE8"/>
    <w:rsid w:val="00442BEA"/>
    <w:rsid w:val="00442C2A"/>
    <w:rsid w:val="00442C67"/>
    <w:rsid w:val="00442C6A"/>
    <w:rsid w:val="00442CE0"/>
    <w:rsid w:val="00442CE4"/>
    <w:rsid w:val="00442D17"/>
    <w:rsid w:val="00442D4A"/>
    <w:rsid w:val="00442E7E"/>
    <w:rsid w:val="00442EA0"/>
    <w:rsid w:val="00442EAC"/>
    <w:rsid w:val="00442EC7"/>
    <w:rsid w:val="00442EE1"/>
    <w:rsid w:val="00442EF0"/>
    <w:rsid w:val="00442F5E"/>
    <w:rsid w:val="00442F71"/>
    <w:rsid w:val="00442FA7"/>
    <w:rsid w:val="00442FAD"/>
    <w:rsid w:val="00442FCA"/>
    <w:rsid w:val="00443076"/>
    <w:rsid w:val="00443088"/>
    <w:rsid w:val="00443091"/>
    <w:rsid w:val="004430AE"/>
    <w:rsid w:val="004430C2"/>
    <w:rsid w:val="00443140"/>
    <w:rsid w:val="004431C1"/>
    <w:rsid w:val="004431CF"/>
    <w:rsid w:val="00443217"/>
    <w:rsid w:val="00443233"/>
    <w:rsid w:val="0044324B"/>
    <w:rsid w:val="0044324E"/>
    <w:rsid w:val="00443261"/>
    <w:rsid w:val="0044328F"/>
    <w:rsid w:val="004432C1"/>
    <w:rsid w:val="004432E3"/>
    <w:rsid w:val="00443320"/>
    <w:rsid w:val="0044333C"/>
    <w:rsid w:val="00443370"/>
    <w:rsid w:val="0044339B"/>
    <w:rsid w:val="004433B2"/>
    <w:rsid w:val="004433C5"/>
    <w:rsid w:val="00443442"/>
    <w:rsid w:val="00443444"/>
    <w:rsid w:val="0044345A"/>
    <w:rsid w:val="00443501"/>
    <w:rsid w:val="004435DF"/>
    <w:rsid w:val="004435E9"/>
    <w:rsid w:val="00443617"/>
    <w:rsid w:val="00443622"/>
    <w:rsid w:val="0044365F"/>
    <w:rsid w:val="00443679"/>
    <w:rsid w:val="0044371E"/>
    <w:rsid w:val="00443728"/>
    <w:rsid w:val="00443773"/>
    <w:rsid w:val="00443786"/>
    <w:rsid w:val="00443788"/>
    <w:rsid w:val="00443794"/>
    <w:rsid w:val="004437DC"/>
    <w:rsid w:val="0044383A"/>
    <w:rsid w:val="00443867"/>
    <w:rsid w:val="00443874"/>
    <w:rsid w:val="00443900"/>
    <w:rsid w:val="00443901"/>
    <w:rsid w:val="00443910"/>
    <w:rsid w:val="0044393F"/>
    <w:rsid w:val="0044395B"/>
    <w:rsid w:val="004439A1"/>
    <w:rsid w:val="004439DE"/>
    <w:rsid w:val="004439EB"/>
    <w:rsid w:val="004439F7"/>
    <w:rsid w:val="00443A1A"/>
    <w:rsid w:val="00443A31"/>
    <w:rsid w:val="00443AA2"/>
    <w:rsid w:val="00443AA3"/>
    <w:rsid w:val="00443AA7"/>
    <w:rsid w:val="00443AD9"/>
    <w:rsid w:val="00443AE5"/>
    <w:rsid w:val="00443B21"/>
    <w:rsid w:val="00443B26"/>
    <w:rsid w:val="00443B41"/>
    <w:rsid w:val="00443BC1"/>
    <w:rsid w:val="00443C8C"/>
    <w:rsid w:val="00443C9E"/>
    <w:rsid w:val="00443CC7"/>
    <w:rsid w:val="00443CD7"/>
    <w:rsid w:val="00443CDA"/>
    <w:rsid w:val="00443D32"/>
    <w:rsid w:val="00443DC6"/>
    <w:rsid w:val="00443DE3"/>
    <w:rsid w:val="00443F2C"/>
    <w:rsid w:val="00443F3C"/>
    <w:rsid w:val="00443F8F"/>
    <w:rsid w:val="00443FDC"/>
    <w:rsid w:val="0044404C"/>
    <w:rsid w:val="00444055"/>
    <w:rsid w:val="00444068"/>
    <w:rsid w:val="0044409C"/>
    <w:rsid w:val="00444102"/>
    <w:rsid w:val="00444113"/>
    <w:rsid w:val="0044412B"/>
    <w:rsid w:val="00444142"/>
    <w:rsid w:val="00444155"/>
    <w:rsid w:val="00444185"/>
    <w:rsid w:val="004441BC"/>
    <w:rsid w:val="004441C8"/>
    <w:rsid w:val="00444232"/>
    <w:rsid w:val="00444234"/>
    <w:rsid w:val="00444255"/>
    <w:rsid w:val="0044428A"/>
    <w:rsid w:val="004442AA"/>
    <w:rsid w:val="004442B8"/>
    <w:rsid w:val="004442CE"/>
    <w:rsid w:val="00444335"/>
    <w:rsid w:val="00444353"/>
    <w:rsid w:val="00444427"/>
    <w:rsid w:val="0044447D"/>
    <w:rsid w:val="004444A2"/>
    <w:rsid w:val="004444A9"/>
    <w:rsid w:val="00444540"/>
    <w:rsid w:val="00444589"/>
    <w:rsid w:val="0044458B"/>
    <w:rsid w:val="00444593"/>
    <w:rsid w:val="004445DB"/>
    <w:rsid w:val="00444606"/>
    <w:rsid w:val="00444616"/>
    <w:rsid w:val="00444634"/>
    <w:rsid w:val="00444673"/>
    <w:rsid w:val="0044467E"/>
    <w:rsid w:val="0044469A"/>
    <w:rsid w:val="004446A8"/>
    <w:rsid w:val="004446CF"/>
    <w:rsid w:val="00444731"/>
    <w:rsid w:val="0044473E"/>
    <w:rsid w:val="0044480B"/>
    <w:rsid w:val="00444832"/>
    <w:rsid w:val="00444837"/>
    <w:rsid w:val="00444899"/>
    <w:rsid w:val="004448A5"/>
    <w:rsid w:val="004448F0"/>
    <w:rsid w:val="004448FB"/>
    <w:rsid w:val="0044490A"/>
    <w:rsid w:val="00444926"/>
    <w:rsid w:val="00444947"/>
    <w:rsid w:val="004449A4"/>
    <w:rsid w:val="004449A8"/>
    <w:rsid w:val="004449F5"/>
    <w:rsid w:val="00444A3A"/>
    <w:rsid w:val="00444A54"/>
    <w:rsid w:val="00444A78"/>
    <w:rsid w:val="00444AB4"/>
    <w:rsid w:val="00444AF5"/>
    <w:rsid w:val="00444B34"/>
    <w:rsid w:val="00444B45"/>
    <w:rsid w:val="00444B66"/>
    <w:rsid w:val="00444B97"/>
    <w:rsid w:val="00444C19"/>
    <w:rsid w:val="00444C21"/>
    <w:rsid w:val="00444C6D"/>
    <w:rsid w:val="00444C8F"/>
    <w:rsid w:val="00444CEA"/>
    <w:rsid w:val="00444D2A"/>
    <w:rsid w:val="00444D6F"/>
    <w:rsid w:val="00444D8F"/>
    <w:rsid w:val="00444E29"/>
    <w:rsid w:val="00444E2D"/>
    <w:rsid w:val="00444E31"/>
    <w:rsid w:val="00444E6A"/>
    <w:rsid w:val="00444E9E"/>
    <w:rsid w:val="00444E9F"/>
    <w:rsid w:val="00444EAF"/>
    <w:rsid w:val="00444EC0"/>
    <w:rsid w:val="00444ED2"/>
    <w:rsid w:val="00444EFB"/>
    <w:rsid w:val="00444F3A"/>
    <w:rsid w:val="00444F6D"/>
    <w:rsid w:val="00444F8C"/>
    <w:rsid w:val="0044501E"/>
    <w:rsid w:val="00445079"/>
    <w:rsid w:val="0044508F"/>
    <w:rsid w:val="004450A1"/>
    <w:rsid w:val="004450B7"/>
    <w:rsid w:val="00445132"/>
    <w:rsid w:val="00445135"/>
    <w:rsid w:val="0044520B"/>
    <w:rsid w:val="00445241"/>
    <w:rsid w:val="00445291"/>
    <w:rsid w:val="004452BD"/>
    <w:rsid w:val="00445304"/>
    <w:rsid w:val="00445405"/>
    <w:rsid w:val="00445423"/>
    <w:rsid w:val="00445432"/>
    <w:rsid w:val="00445436"/>
    <w:rsid w:val="004454BE"/>
    <w:rsid w:val="0044550B"/>
    <w:rsid w:val="00445563"/>
    <w:rsid w:val="00445577"/>
    <w:rsid w:val="0044558E"/>
    <w:rsid w:val="004455BE"/>
    <w:rsid w:val="004455D0"/>
    <w:rsid w:val="004455E8"/>
    <w:rsid w:val="004455EE"/>
    <w:rsid w:val="004455F8"/>
    <w:rsid w:val="0044564B"/>
    <w:rsid w:val="0044566A"/>
    <w:rsid w:val="00445690"/>
    <w:rsid w:val="00445691"/>
    <w:rsid w:val="004456EF"/>
    <w:rsid w:val="00445706"/>
    <w:rsid w:val="0044574D"/>
    <w:rsid w:val="0044575B"/>
    <w:rsid w:val="004457CD"/>
    <w:rsid w:val="004457EE"/>
    <w:rsid w:val="004457F5"/>
    <w:rsid w:val="0044585A"/>
    <w:rsid w:val="0044586B"/>
    <w:rsid w:val="0044588E"/>
    <w:rsid w:val="004458D9"/>
    <w:rsid w:val="00445912"/>
    <w:rsid w:val="0044595C"/>
    <w:rsid w:val="004459BE"/>
    <w:rsid w:val="004459C6"/>
    <w:rsid w:val="004459D5"/>
    <w:rsid w:val="004459DE"/>
    <w:rsid w:val="004459EE"/>
    <w:rsid w:val="00445A2B"/>
    <w:rsid w:val="00445A50"/>
    <w:rsid w:val="00445A5D"/>
    <w:rsid w:val="00445A77"/>
    <w:rsid w:val="00445AB0"/>
    <w:rsid w:val="00445B09"/>
    <w:rsid w:val="00445B13"/>
    <w:rsid w:val="00445B53"/>
    <w:rsid w:val="00445B5E"/>
    <w:rsid w:val="00445B6B"/>
    <w:rsid w:val="00445B97"/>
    <w:rsid w:val="00445BD5"/>
    <w:rsid w:val="00445BE3"/>
    <w:rsid w:val="00445BF2"/>
    <w:rsid w:val="00445BFB"/>
    <w:rsid w:val="00445C12"/>
    <w:rsid w:val="00445C4A"/>
    <w:rsid w:val="00445C7D"/>
    <w:rsid w:val="00445C9A"/>
    <w:rsid w:val="00445CA5"/>
    <w:rsid w:val="00445D1A"/>
    <w:rsid w:val="00445DEA"/>
    <w:rsid w:val="00445E27"/>
    <w:rsid w:val="00445EC6"/>
    <w:rsid w:val="00445ECB"/>
    <w:rsid w:val="00445ED4"/>
    <w:rsid w:val="00445ED7"/>
    <w:rsid w:val="00445EED"/>
    <w:rsid w:val="00445EFD"/>
    <w:rsid w:val="00445F03"/>
    <w:rsid w:val="00445F59"/>
    <w:rsid w:val="0044601F"/>
    <w:rsid w:val="00446051"/>
    <w:rsid w:val="00446095"/>
    <w:rsid w:val="00446097"/>
    <w:rsid w:val="0044609B"/>
    <w:rsid w:val="004460A4"/>
    <w:rsid w:val="004460E4"/>
    <w:rsid w:val="00446137"/>
    <w:rsid w:val="00446150"/>
    <w:rsid w:val="004461A4"/>
    <w:rsid w:val="004461D5"/>
    <w:rsid w:val="004461EB"/>
    <w:rsid w:val="004461ED"/>
    <w:rsid w:val="004461FF"/>
    <w:rsid w:val="00446206"/>
    <w:rsid w:val="00446298"/>
    <w:rsid w:val="004462E5"/>
    <w:rsid w:val="004462E9"/>
    <w:rsid w:val="004462EF"/>
    <w:rsid w:val="00446328"/>
    <w:rsid w:val="00446339"/>
    <w:rsid w:val="0044635B"/>
    <w:rsid w:val="00446387"/>
    <w:rsid w:val="004463C0"/>
    <w:rsid w:val="00446441"/>
    <w:rsid w:val="00446449"/>
    <w:rsid w:val="0044644C"/>
    <w:rsid w:val="004465C4"/>
    <w:rsid w:val="004465D4"/>
    <w:rsid w:val="0044665A"/>
    <w:rsid w:val="00446671"/>
    <w:rsid w:val="00446672"/>
    <w:rsid w:val="00446673"/>
    <w:rsid w:val="004466DB"/>
    <w:rsid w:val="0044670E"/>
    <w:rsid w:val="00446774"/>
    <w:rsid w:val="004467C9"/>
    <w:rsid w:val="004467D9"/>
    <w:rsid w:val="004467EA"/>
    <w:rsid w:val="00446848"/>
    <w:rsid w:val="0044684F"/>
    <w:rsid w:val="00446853"/>
    <w:rsid w:val="00446888"/>
    <w:rsid w:val="00446895"/>
    <w:rsid w:val="004468AA"/>
    <w:rsid w:val="0044697D"/>
    <w:rsid w:val="0044699C"/>
    <w:rsid w:val="004469EC"/>
    <w:rsid w:val="00446AE3"/>
    <w:rsid w:val="00446B02"/>
    <w:rsid w:val="00446B20"/>
    <w:rsid w:val="00446B59"/>
    <w:rsid w:val="00446B86"/>
    <w:rsid w:val="00446BEC"/>
    <w:rsid w:val="00446C00"/>
    <w:rsid w:val="00446C7D"/>
    <w:rsid w:val="00446D41"/>
    <w:rsid w:val="00446D62"/>
    <w:rsid w:val="00446D74"/>
    <w:rsid w:val="00446D87"/>
    <w:rsid w:val="00446E30"/>
    <w:rsid w:val="00446EA2"/>
    <w:rsid w:val="00446ED7"/>
    <w:rsid w:val="00446F27"/>
    <w:rsid w:val="00447005"/>
    <w:rsid w:val="00447019"/>
    <w:rsid w:val="00447033"/>
    <w:rsid w:val="0044704A"/>
    <w:rsid w:val="00447062"/>
    <w:rsid w:val="004470B3"/>
    <w:rsid w:val="004470D5"/>
    <w:rsid w:val="0044712B"/>
    <w:rsid w:val="00447132"/>
    <w:rsid w:val="0044717E"/>
    <w:rsid w:val="004471BD"/>
    <w:rsid w:val="004471CD"/>
    <w:rsid w:val="004472FB"/>
    <w:rsid w:val="00447322"/>
    <w:rsid w:val="00447367"/>
    <w:rsid w:val="00447382"/>
    <w:rsid w:val="004473B3"/>
    <w:rsid w:val="004473C1"/>
    <w:rsid w:val="004473D8"/>
    <w:rsid w:val="00447464"/>
    <w:rsid w:val="0044746F"/>
    <w:rsid w:val="0044749A"/>
    <w:rsid w:val="004474B9"/>
    <w:rsid w:val="004474C9"/>
    <w:rsid w:val="0044752D"/>
    <w:rsid w:val="00447553"/>
    <w:rsid w:val="004475B5"/>
    <w:rsid w:val="004475BC"/>
    <w:rsid w:val="0044763B"/>
    <w:rsid w:val="004476A1"/>
    <w:rsid w:val="004476AE"/>
    <w:rsid w:val="004476B1"/>
    <w:rsid w:val="0044772C"/>
    <w:rsid w:val="0044772E"/>
    <w:rsid w:val="00447739"/>
    <w:rsid w:val="00447772"/>
    <w:rsid w:val="004477D3"/>
    <w:rsid w:val="004477E7"/>
    <w:rsid w:val="004477EC"/>
    <w:rsid w:val="00447808"/>
    <w:rsid w:val="00447828"/>
    <w:rsid w:val="0044785C"/>
    <w:rsid w:val="00447878"/>
    <w:rsid w:val="00447884"/>
    <w:rsid w:val="0044794A"/>
    <w:rsid w:val="0044794C"/>
    <w:rsid w:val="00447967"/>
    <w:rsid w:val="00447980"/>
    <w:rsid w:val="00447987"/>
    <w:rsid w:val="004479BA"/>
    <w:rsid w:val="00447A2E"/>
    <w:rsid w:val="00447A57"/>
    <w:rsid w:val="00447A98"/>
    <w:rsid w:val="00447B19"/>
    <w:rsid w:val="00447B5C"/>
    <w:rsid w:val="00447B6F"/>
    <w:rsid w:val="00447B90"/>
    <w:rsid w:val="00447BB4"/>
    <w:rsid w:val="00447C22"/>
    <w:rsid w:val="00447C3A"/>
    <w:rsid w:val="00447C6B"/>
    <w:rsid w:val="00447CC8"/>
    <w:rsid w:val="00447D03"/>
    <w:rsid w:val="00447D09"/>
    <w:rsid w:val="00447E17"/>
    <w:rsid w:val="00447E73"/>
    <w:rsid w:val="00447E93"/>
    <w:rsid w:val="00447ECC"/>
    <w:rsid w:val="00447F29"/>
    <w:rsid w:val="00447F2E"/>
    <w:rsid w:val="00447F3B"/>
    <w:rsid w:val="00447F45"/>
    <w:rsid w:val="00447F4B"/>
    <w:rsid w:val="00447F59"/>
    <w:rsid w:val="00447F91"/>
    <w:rsid w:val="00447F96"/>
    <w:rsid w:val="00447FD6"/>
    <w:rsid w:val="0045001A"/>
    <w:rsid w:val="00450021"/>
    <w:rsid w:val="00450026"/>
    <w:rsid w:val="0045008C"/>
    <w:rsid w:val="004500A7"/>
    <w:rsid w:val="004500C2"/>
    <w:rsid w:val="004500C5"/>
    <w:rsid w:val="004500CE"/>
    <w:rsid w:val="004500E9"/>
    <w:rsid w:val="004500F9"/>
    <w:rsid w:val="0045010B"/>
    <w:rsid w:val="004501B5"/>
    <w:rsid w:val="004501D8"/>
    <w:rsid w:val="004501EE"/>
    <w:rsid w:val="0045020E"/>
    <w:rsid w:val="00450244"/>
    <w:rsid w:val="00450289"/>
    <w:rsid w:val="004502B7"/>
    <w:rsid w:val="004502C7"/>
    <w:rsid w:val="004502E2"/>
    <w:rsid w:val="004502E6"/>
    <w:rsid w:val="00450301"/>
    <w:rsid w:val="0045030D"/>
    <w:rsid w:val="00450334"/>
    <w:rsid w:val="00450342"/>
    <w:rsid w:val="00450349"/>
    <w:rsid w:val="0045039C"/>
    <w:rsid w:val="004503AC"/>
    <w:rsid w:val="004503D6"/>
    <w:rsid w:val="004503F6"/>
    <w:rsid w:val="004503FC"/>
    <w:rsid w:val="00450468"/>
    <w:rsid w:val="0045046E"/>
    <w:rsid w:val="004504FA"/>
    <w:rsid w:val="00450508"/>
    <w:rsid w:val="00450518"/>
    <w:rsid w:val="0045052B"/>
    <w:rsid w:val="00450550"/>
    <w:rsid w:val="0045060E"/>
    <w:rsid w:val="00450627"/>
    <w:rsid w:val="0045065C"/>
    <w:rsid w:val="0045076F"/>
    <w:rsid w:val="00450778"/>
    <w:rsid w:val="00450791"/>
    <w:rsid w:val="00450795"/>
    <w:rsid w:val="004507AC"/>
    <w:rsid w:val="004507B5"/>
    <w:rsid w:val="004507B8"/>
    <w:rsid w:val="004507E7"/>
    <w:rsid w:val="0045083E"/>
    <w:rsid w:val="00450876"/>
    <w:rsid w:val="0045089A"/>
    <w:rsid w:val="004508EA"/>
    <w:rsid w:val="004508EB"/>
    <w:rsid w:val="00450918"/>
    <w:rsid w:val="00450928"/>
    <w:rsid w:val="00450970"/>
    <w:rsid w:val="0045097F"/>
    <w:rsid w:val="00450A3E"/>
    <w:rsid w:val="00450A78"/>
    <w:rsid w:val="00450AA6"/>
    <w:rsid w:val="00450AF3"/>
    <w:rsid w:val="00450B15"/>
    <w:rsid w:val="00450BF7"/>
    <w:rsid w:val="00450C12"/>
    <w:rsid w:val="00450C44"/>
    <w:rsid w:val="00450C77"/>
    <w:rsid w:val="00450CA9"/>
    <w:rsid w:val="00450D00"/>
    <w:rsid w:val="00450D3F"/>
    <w:rsid w:val="00450D52"/>
    <w:rsid w:val="00450D53"/>
    <w:rsid w:val="00450D5C"/>
    <w:rsid w:val="00450D9E"/>
    <w:rsid w:val="00450DE5"/>
    <w:rsid w:val="00450E99"/>
    <w:rsid w:val="00450F9D"/>
    <w:rsid w:val="00450FD7"/>
    <w:rsid w:val="00451034"/>
    <w:rsid w:val="0045104F"/>
    <w:rsid w:val="00451054"/>
    <w:rsid w:val="00451056"/>
    <w:rsid w:val="004510D5"/>
    <w:rsid w:val="00451121"/>
    <w:rsid w:val="00451126"/>
    <w:rsid w:val="0045116C"/>
    <w:rsid w:val="00451188"/>
    <w:rsid w:val="00451190"/>
    <w:rsid w:val="004511C4"/>
    <w:rsid w:val="004511E2"/>
    <w:rsid w:val="004511E8"/>
    <w:rsid w:val="00451221"/>
    <w:rsid w:val="0045127D"/>
    <w:rsid w:val="00451292"/>
    <w:rsid w:val="004512C2"/>
    <w:rsid w:val="00451315"/>
    <w:rsid w:val="0045131F"/>
    <w:rsid w:val="00451333"/>
    <w:rsid w:val="004513A8"/>
    <w:rsid w:val="00451407"/>
    <w:rsid w:val="0045140A"/>
    <w:rsid w:val="0045140B"/>
    <w:rsid w:val="0045143F"/>
    <w:rsid w:val="00451449"/>
    <w:rsid w:val="0045144B"/>
    <w:rsid w:val="00451455"/>
    <w:rsid w:val="004514CD"/>
    <w:rsid w:val="004514F3"/>
    <w:rsid w:val="00451502"/>
    <w:rsid w:val="0045152E"/>
    <w:rsid w:val="00451531"/>
    <w:rsid w:val="0045156E"/>
    <w:rsid w:val="004515C0"/>
    <w:rsid w:val="004515D0"/>
    <w:rsid w:val="004515D7"/>
    <w:rsid w:val="00451659"/>
    <w:rsid w:val="004516CA"/>
    <w:rsid w:val="004516D5"/>
    <w:rsid w:val="004516E7"/>
    <w:rsid w:val="004516F5"/>
    <w:rsid w:val="004516FC"/>
    <w:rsid w:val="0045184C"/>
    <w:rsid w:val="00451876"/>
    <w:rsid w:val="004518BA"/>
    <w:rsid w:val="00451907"/>
    <w:rsid w:val="00451925"/>
    <w:rsid w:val="00451928"/>
    <w:rsid w:val="0045194B"/>
    <w:rsid w:val="0045196C"/>
    <w:rsid w:val="0045198F"/>
    <w:rsid w:val="004519BB"/>
    <w:rsid w:val="004519E4"/>
    <w:rsid w:val="004519FA"/>
    <w:rsid w:val="00451A51"/>
    <w:rsid w:val="00451A72"/>
    <w:rsid w:val="00451A8B"/>
    <w:rsid w:val="00451AC3"/>
    <w:rsid w:val="00451B3E"/>
    <w:rsid w:val="00451B85"/>
    <w:rsid w:val="00451BB8"/>
    <w:rsid w:val="00451CF6"/>
    <w:rsid w:val="00451D22"/>
    <w:rsid w:val="00451D25"/>
    <w:rsid w:val="00451D26"/>
    <w:rsid w:val="00451D29"/>
    <w:rsid w:val="00451D54"/>
    <w:rsid w:val="00451D61"/>
    <w:rsid w:val="00451D76"/>
    <w:rsid w:val="00451D91"/>
    <w:rsid w:val="00451DA8"/>
    <w:rsid w:val="00451DB8"/>
    <w:rsid w:val="00451DC8"/>
    <w:rsid w:val="00451DE4"/>
    <w:rsid w:val="00451E15"/>
    <w:rsid w:val="00451E8E"/>
    <w:rsid w:val="00451EA5"/>
    <w:rsid w:val="00451EE4"/>
    <w:rsid w:val="00451EEB"/>
    <w:rsid w:val="00451F04"/>
    <w:rsid w:val="00451F0D"/>
    <w:rsid w:val="00451FFE"/>
    <w:rsid w:val="00452065"/>
    <w:rsid w:val="00452090"/>
    <w:rsid w:val="004520B1"/>
    <w:rsid w:val="004520BE"/>
    <w:rsid w:val="004520C4"/>
    <w:rsid w:val="0045211E"/>
    <w:rsid w:val="0045213D"/>
    <w:rsid w:val="0045216E"/>
    <w:rsid w:val="0045217A"/>
    <w:rsid w:val="00452194"/>
    <w:rsid w:val="004521C8"/>
    <w:rsid w:val="004521EB"/>
    <w:rsid w:val="004521F6"/>
    <w:rsid w:val="004521FF"/>
    <w:rsid w:val="00452201"/>
    <w:rsid w:val="00452234"/>
    <w:rsid w:val="00452259"/>
    <w:rsid w:val="00452284"/>
    <w:rsid w:val="004522F2"/>
    <w:rsid w:val="00452314"/>
    <w:rsid w:val="00452331"/>
    <w:rsid w:val="00452354"/>
    <w:rsid w:val="0045238A"/>
    <w:rsid w:val="004523CA"/>
    <w:rsid w:val="004523DE"/>
    <w:rsid w:val="004523ED"/>
    <w:rsid w:val="0045242E"/>
    <w:rsid w:val="004524F7"/>
    <w:rsid w:val="004524FA"/>
    <w:rsid w:val="004524FD"/>
    <w:rsid w:val="0045257D"/>
    <w:rsid w:val="004525D8"/>
    <w:rsid w:val="004525DD"/>
    <w:rsid w:val="004525F3"/>
    <w:rsid w:val="004525FD"/>
    <w:rsid w:val="004525FF"/>
    <w:rsid w:val="00452603"/>
    <w:rsid w:val="00452635"/>
    <w:rsid w:val="0045265D"/>
    <w:rsid w:val="00452686"/>
    <w:rsid w:val="0045269C"/>
    <w:rsid w:val="004526B2"/>
    <w:rsid w:val="00452724"/>
    <w:rsid w:val="00452733"/>
    <w:rsid w:val="0045275B"/>
    <w:rsid w:val="004527F8"/>
    <w:rsid w:val="00452830"/>
    <w:rsid w:val="00452836"/>
    <w:rsid w:val="00452877"/>
    <w:rsid w:val="00452892"/>
    <w:rsid w:val="004528A4"/>
    <w:rsid w:val="0045292C"/>
    <w:rsid w:val="0045292F"/>
    <w:rsid w:val="0045293F"/>
    <w:rsid w:val="00452944"/>
    <w:rsid w:val="0045294F"/>
    <w:rsid w:val="00452958"/>
    <w:rsid w:val="00452A03"/>
    <w:rsid w:val="00452A4E"/>
    <w:rsid w:val="00452A54"/>
    <w:rsid w:val="00452A5E"/>
    <w:rsid w:val="00452ACC"/>
    <w:rsid w:val="00452B34"/>
    <w:rsid w:val="00452B6C"/>
    <w:rsid w:val="00452B88"/>
    <w:rsid w:val="00452BA6"/>
    <w:rsid w:val="00452BA7"/>
    <w:rsid w:val="00452BD0"/>
    <w:rsid w:val="00452C28"/>
    <w:rsid w:val="00452CA0"/>
    <w:rsid w:val="00452CF2"/>
    <w:rsid w:val="00452D5D"/>
    <w:rsid w:val="00452DAB"/>
    <w:rsid w:val="00452E37"/>
    <w:rsid w:val="00452EA3"/>
    <w:rsid w:val="00452EA6"/>
    <w:rsid w:val="00452EC5"/>
    <w:rsid w:val="00452ED4"/>
    <w:rsid w:val="00452F31"/>
    <w:rsid w:val="00452F3D"/>
    <w:rsid w:val="00452F5A"/>
    <w:rsid w:val="00452F77"/>
    <w:rsid w:val="00452F88"/>
    <w:rsid w:val="00452FB2"/>
    <w:rsid w:val="00453001"/>
    <w:rsid w:val="0045302E"/>
    <w:rsid w:val="00453038"/>
    <w:rsid w:val="0045304A"/>
    <w:rsid w:val="0045306F"/>
    <w:rsid w:val="004530B9"/>
    <w:rsid w:val="004530DA"/>
    <w:rsid w:val="004530DE"/>
    <w:rsid w:val="004530FD"/>
    <w:rsid w:val="0045314A"/>
    <w:rsid w:val="00453184"/>
    <w:rsid w:val="004531DC"/>
    <w:rsid w:val="004531F0"/>
    <w:rsid w:val="004531F4"/>
    <w:rsid w:val="0045322C"/>
    <w:rsid w:val="00453248"/>
    <w:rsid w:val="00453280"/>
    <w:rsid w:val="004532AF"/>
    <w:rsid w:val="004532BE"/>
    <w:rsid w:val="00453343"/>
    <w:rsid w:val="00453345"/>
    <w:rsid w:val="00453357"/>
    <w:rsid w:val="00453393"/>
    <w:rsid w:val="004533C2"/>
    <w:rsid w:val="0045340E"/>
    <w:rsid w:val="00453417"/>
    <w:rsid w:val="00453424"/>
    <w:rsid w:val="00453444"/>
    <w:rsid w:val="00453445"/>
    <w:rsid w:val="0045345C"/>
    <w:rsid w:val="00453478"/>
    <w:rsid w:val="004534A5"/>
    <w:rsid w:val="004534B6"/>
    <w:rsid w:val="004534C2"/>
    <w:rsid w:val="004534D7"/>
    <w:rsid w:val="00453532"/>
    <w:rsid w:val="0045356D"/>
    <w:rsid w:val="004535AD"/>
    <w:rsid w:val="004535C9"/>
    <w:rsid w:val="0045360B"/>
    <w:rsid w:val="00453699"/>
    <w:rsid w:val="004536A2"/>
    <w:rsid w:val="004536BC"/>
    <w:rsid w:val="004536C1"/>
    <w:rsid w:val="004536C5"/>
    <w:rsid w:val="004536C8"/>
    <w:rsid w:val="004536F9"/>
    <w:rsid w:val="00453708"/>
    <w:rsid w:val="0045371C"/>
    <w:rsid w:val="00453725"/>
    <w:rsid w:val="00453727"/>
    <w:rsid w:val="00453784"/>
    <w:rsid w:val="004537A2"/>
    <w:rsid w:val="004537A7"/>
    <w:rsid w:val="004537BE"/>
    <w:rsid w:val="00453817"/>
    <w:rsid w:val="00453861"/>
    <w:rsid w:val="004538BF"/>
    <w:rsid w:val="004538C5"/>
    <w:rsid w:val="004539DB"/>
    <w:rsid w:val="004539E9"/>
    <w:rsid w:val="00453A23"/>
    <w:rsid w:val="00453A25"/>
    <w:rsid w:val="00453A34"/>
    <w:rsid w:val="00453A6E"/>
    <w:rsid w:val="00453A99"/>
    <w:rsid w:val="00453ACD"/>
    <w:rsid w:val="00453AD0"/>
    <w:rsid w:val="00453AD8"/>
    <w:rsid w:val="00453ADB"/>
    <w:rsid w:val="00453AFA"/>
    <w:rsid w:val="00453B6D"/>
    <w:rsid w:val="00453B91"/>
    <w:rsid w:val="00453BC6"/>
    <w:rsid w:val="00453BCF"/>
    <w:rsid w:val="00453BD0"/>
    <w:rsid w:val="00453BDD"/>
    <w:rsid w:val="00453BE4"/>
    <w:rsid w:val="00453BFD"/>
    <w:rsid w:val="00453C02"/>
    <w:rsid w:val="00453C04"/>
    <w:rsid w:val="00453C12"/>
    <w:rsid w:val="00453C41"/>
    <w:rsid w:val="00453C6D"/>
    <w:rsid w:val="00453CCC"/>
    <w:rsid w:val="00453CD4"/>
    <w:rsid w:val="00453CE0"/>
    <w:rsid w:val="00453CFD"/>
    <w:rsid w:val="00453D10"/>
    <w:rsid w:val="00453D20"/>
    <w:rsid w:val="00453D2C"/>
    <w:rsid w:val="00453D38"/>
    <w:rsid w:val="00453DAB"/>
    <w:rsid w:val="00453DB1"/>
    <w:rsid w:val="00453DF1"/>
    <w:rsid w:val="00453E02"/>
    <w:rsid w:val="00453EA3"/>
    <w:rsid w:val="00453EC1"/>
    <w:rsid w:val="00453EC5"/>
    <w:rsid w:val="00453F77"/>
    <w:rsid w:val="00453F9A"/>
    <w:rsid w:val="00453FF7"/>
    <w:rsid w:val="00454035"/>
    <w:rsid w:val="0045404D"/>
    <w:rsid w:val="0045404F"/>
    <w:rsid w:val="0045405C"/>
    <w:rsid w:val="0045407B"/>
    <w:rsid w:val="004540A5"/>
    <w:rsid w:val="004540D6"/>
    <w:rsid w:val="004540ED"/>
    <w:rsid w:val="0045411A"/>
    <w:rsid w:val="0045413B"/>
    <w:rsid w:val="00454141"/>
    <w:rsid w:val="0045417D"/>
    <w:rsid w:val="00454199"/>
    <w:rsid w:val="004541A4"/>
    <w:rsid w:val="004541A6"/>
    <w:rsid w:val="004541B0"/>
    <w:rsid w:val="004541F9"/>
    <w:rsid w:val="00454215"/>
    <w:rsid w:val="0045424F"/>
    <w:rsid w:val="004542A4"/>
    <w:rsid w:val="004542C8"/>
    <w:rsid w:val="0045430D"/>
    <w:rsid w:val="00454317"/>
    <w:rsid w:val="00454361"/>
    <w:rsid w:val="00454386"/>
    <w:rsid w:val="0045440F"/>
    <w:rsid w:val="00454418"/>
    <w:rsid w:val="0045443D"/>
    <w:rsid w:val="0045448F"/>
    <w:rsid w:val="0045449E"/>
    <w:rsid w:val="004544B2"/>
    <w:rsid w:val="004544BC"/>
    <w:rsid w:val="004544C5"/>
    <w:rsid w:val="004544DE"/>
    <w:rsid w:val="004544E1"/>
    <w:rsid w:val="004544EF"/>
    <w:rsid w:val="00454540"/>
    <w:rsid w:val="00454553"/>
    <w:rsid w:val="00454628"/>
    <w:rsid w:val="00454688"/>
    <w:rsid w:val="00454694"/>
    <w:rsid w:val="0045469D"/>
    <w:rsid w:val="004546AC"/>
    <w:rsid w:val="004546C4"/>
    <w:rsid w:val="004546F6"/>
    <w:rsid w:val="00454719"/>
    <w:rsid w:val="0045473A"/>
    <w:rsid w:val="00454764"/>
    <w:rsid w:val="00454766"/>
    <w:rsid w:val="00454767"/>
    <w:rsid w:val="004547A6"/>
    <w:rsid w:val="00454800"/>
    <w:rsid w:val="00454850"/>
    <w:rsid w:val="00454869"/>
    <w:rsid w:val="004548E7"/>
    <w:rsid w:val="0045491B"/>
    <w:rsid w:val="00454928"/>
    <w:rsid w:val="00454956"/>
    <w:rsid w:val="00454966"/>
    <w:rsid w:val="004549C8"/>
    <w:rsid w:val="00454A35"/>
    <w:rsid w:val="00454A42"/>
    <w:rsid w:val="00454A96"/>
    <w:rsid w:val="00454AB8"/>
    <w:rsid w:val="00454B55"/>
    <w:rsid w:val="00454B86"/>
    <w:rsid w:val="00454BB2"/>
    <w:rsid w:val="00454BB4"/>
    <w:rsid w:val="00454BB7"/>
    <w:rsid w:val="00454C50"/>
    <w:rsid w:val="00454C52"/>
    <w:rsid w:val="00454C76"/>
    <w:rsid w:val="00454CA9"/>
    <w:rsid w:val="00454CDD"/>
    <w:rsid w:val="00454CF4"/>
    <w:rsid w:val="00454D1F"/>
    <w:rsid w:val="00454D6D"/>
    <w:rsid w:val="00454D78"/>
    <w:rsid w:val="00454D90"/>
    <w:rsid w:val="00454DF2"/>
    <w:rsid w:val="00454E04"/>
    <w:rsid w:val="00454E88"/>
    <w:rsid w:val="00454EAB"/>
    <w:rsid w:val="00454F20"/>
    <w:rsid w:val="00454F3E"/>
    <w:rsid w:val="00454F52"/>
    <w:rsid w:val="00454F71"/>
    <w:rsid w:val="00454FB1"/>
    <w:rsid w:val="00454FF2"/>
    <w:rsid w:val="00454FFC"/>
    <w:rsid w:val="0045501C"/>
    <w:rsid w:val="004550F4"/>
    <w:rsid w:val="0045513D"/>
    <w:rsid w:val="00455181"/>
    <w:rsid w:val="0045519A"/>
    <w:rsid w:val="004551CC"/>
    <w:rsid w:val="0045520D"/>
    <w:rsid w:val="00455258"/>
    <w:rsid w:val="004552D7"/>
    <w:rsid w:val="0045531A"/>
    <w:rsid w:val="0045531D"/>
    <w:rsid w:val="00455354"/>
    <w:rsid w:val="004553BC"/>
    <w:rsid w:val="004553EE"/>
    <w:rsid w:val="00455414"/>
    <w:rsid w:val="00455448"/>
    <w:rsid w:val="0045544D"/>
    <w:rsid w:val="0045546B"/>
    <w:rsid w:val="004554A2"/>
    <w:rsid w:val="00455521"/>
    <w:rsid w:val="0045553F"/>
    <w:rsid w:val="0045559F"/>
    <w:rsid w:val="004555B9"/>
    <w:rsid w:val="004555D1"/>
    <w:rsid w:val="00455646"/>
    <w:rsid w:val="0045565C"/>
    <w:rsid w:val="0045565F"/>
    <w:rsid w:val="004556A4"/>
    <w:rsid w:val="004556D0"/>
    <w:rsid w:val="00455717"/>
    <w:rsid w:val="00455740"/>
    <w:rsid w:val="00455763"/>
    <w:rsid w:val="0045577C"/>
    <w:rsid w:val="0045577E"/>
    <w:rsid w:val="004557B5"/>
    <w:rsid w:val="00455814"/>
    <w:rsid w:val="0045582E"/>
    <w:rsid w:val="00455855"/>
    <w:rsid w:val="00455881"/>
    <w:rsid w:val="004558C2"/>
    <w:rsid w:val="004558F1"/>
    <w:rsid w:val="004558F2"/>
    <w:rsid w:val="004558FA"/>
    <w:rsid w:val="0045590F"/>
    <w:rsid w:val="00455924"/>
    <w:rsid w:val="00455963"/>
    <w:rsid w:val="00455974"/>
    <w:rsid w:val="004559E0"/>
    <w:rsid w:val="00455A1B"/>
    <w:rsid w:val="00455AEB"/>
    <w:rsid w:val="00455B00"/>
    <w:rsid w:val="00455B18"/>
    <w:rsid w:val="00455B54"/>
    <w:rsid w:val="00455B63"/>
    <w:rsid w:val="00455B6C"/>
    <w:rsid w:val="00455B89"/>
    <w:rsid w:val="00455BCC"/>
    <w:rsid w:val="00455BCD"/>
    <w:rsid w:val="00455BE4"/>
    <w:rsid w:val="00455C06"/>
    <w:rsid w:val="00455C36"/>
    <w:rsid w:val="00455C51"/>
    <w:rsid w:val="00455C5E"/>
    <w:rsid w:val="00455C60"/>
    <w:rsid w:val="00455C69"/>
    <w:rsid w:val="00455D00"/>
    <w:rsid w:val="00455D38"/>
    <w:rsid w:val="00455D53"/>
    <w:rsid w:val="00455D64"/>
    <w:rsid w:val="00455D9E"/>
    <w:rsid w:val="00455E0A"/>
    <w:rsid w:val="00455E30"/>
    <w:rsid w:val="00455E3A"/>
    <w:rsid w:val="00455E47"/>
    <w:rsid w:val="00455F2E"/>
    <w:rsid w:val="00455F30"/>
    <w:rsid w:val="00455F73"/>
    <w:rsid w:val="00455FB3"/>
    <w:rsid w:val="0045600A"/>
    <w:rsid w:val="00456080"/>
    <w:rsid w:val="00456179"/>
    <w:rsid w:val="0045617E"/>
    <w:rsid w:val="0045618B"/>
    <w:rsid w:val="00456193"/>
    <w:rsid w:val="00456197"/>
    <w:rsid w:val="004561DB"/>
    <w:rsid w:val="004561EA"/>
    <w:rsid w:val="00456218"/>
    <w:rsid w:val="00456275"/>
    <w:rsid w:val="00456284"/>
    <w:rsid w:val="00456294"/>
    <w:rsid w:val="004562B8"/>
    <w:rsid w:val="00456308"/>
    <w:rsid w:val="0045637D"/>
    <w:rsid w:val="004563C3"/>
    <w:rsid w:val="004563F8"/>
    <w:rsid w:val="004563FA"/>
    <w:rsid w:val="0045644E"/>
    <w:rsid w:val="00456464"/>
    <w:rsid w:val="004564C3"/>
    <w:rsid w:val="004564E5"/>
    <w:rsid w:val="004564F7"/>
    <w:rsid w:val="00456527"/>
    <w:rsid w:val="0045655F"/>
    <w:rsid w:val="00456585"/>
    <w:rsid w:val="004565C0"/>
    <w:rsid w:val="00456603"/>
    <w:rsid w:val="0045662C"/>
    <w:rsid w:val="00456638"/>
    <w:rsid w:val="00456665"/>
    <w:rsid w:val="00456675"/>
    <w:rsid w:val="004566B1"/>
    <w:rsid w:val="0045671C"/>
    <w:rsid w:val="00456793"/>
    <w:rsid w:val="004567FE"/>
    <w:rsid w:val="00456833"/>
    <w:rsid w:val="00456838"/>
    <w:rsid w:val="00456853"/>
    <w:rsid w:val="0045689D"/>
    <w:rsid w:val="00456908"/>
    <w:rsid w:val="0045694F"/>
    <w:rsid w:val="004569AA"/>
    <w:rsid w:val="004569D1"/>
    <w:rsid w:val="00456A34"/>
    <w:rsid w:val="00456A3C"/>
    <w:rsid w:val="00456A64"/>
    <w:rsid w:val="00456A68"/>
    <w:rsid w:val="00456A91"/>
    <w:rsid w:val="00456AA0"/>
    <w:rsid w:val="00456AE9"/>
    <w:rsid w:val="00456B26"/>
    <w:rsid w:val="00456B5D"/>
    <w:rsid w:val="00456B78"/>
    <w:rsid w:val="00456C04"/>
    <w:rsid w:val="00456C40"/>
    <w:rsid w:val="00456C64"/>
    <w:rsid w:val="00456C8B"/>
    <w:rsid w:val="00456CC6"/>
    <w:rsid w:val="00456CD8"/>
    <w:rsid w:val="00456CE8"/>
    <w:rsid w:val="00456D22"/>
    <w:rsid w:val="00456D70"/>
    <w:rsid w:val="00456DDB"/>
    <w:rsid w:val="00456DDC"/>
    <w:rsid w:val="00456E38"/>
    <w:rsid w:val="00456E9F"/>
    <w:rsid w:val="00456EBC"/>
    <w:rsid w:val="00456EED"/>
    <w:rsid w:val="00456F25"/>
    <w:rsid w:val="00456F59"/>
    <w:rsid w:val="00456F65"/>
    <w:rsid w:val="00456FA0"/>
    <w:rsid w:val="00456FD3"/>
    <w:rsid w:val="00456FDE"/>
    <w:rsid w:val="00456FF6"/>
    <w:rsid w:val="00457000"/>
    <w:rsid w:val="004570A6"/>
    <w:rsid w:val="004570F8"/>
    <w:rsid w:val="004570FA"/>
    <w:rsid w:val="00457149"/>
    <w:rsid w:val="0045715E"/>
    <w:rsid w:val="00457250"/>
    <w:rsid w:val="0045727E"/>
    <w:rsid w:val="0045728B"/>
    <w:rsid w:val="004572DB"/>
    <w:rsid w:val="00457303"/>
    <w:rsid w:val="0045731C"/>
    <w:rsid w:val="00457346"/>
    <w:rsid w:val="00457347"/>
    <w:rsid w:val="00457367"/>
    <w:rsid w:val="0045737A"/>
    <w:rsid w:val="004573A4"/>
    <w:rsid w:val="004573D0"/>
    <w:rsid w:val="00457441"/>
    <w:rsid w:val="00457444"/>
    <w:rsid w:val="00457482"/>
    <w:rsid w:val="004574F0"/>
    <w:rsid w:val="00457527"/>
    <w:rsid w:val="0045756F"/>
    <w:rsid w:val="004575F9"/>
    <w:rsid w:val="00457696"/>
    <w:rsid w:val="004576D1"/>
    <w:rsid w:val="004576DA"/>
    <w:rsid w:val="004576EF"/>
    <w:rsid w:val="004576F9"/>
    <w:rsid w:val="004576FF"/>
    <w:rsid w:val="00457704"/>
    <w:rsid w:val="0045770F"/>
    <w:rsid w:val="00457757"/>
    <w:rsid w:val="0045775A"/>
    <w:rsid w:val="0045778B"/>
    <w:rsid w:val="00457798"/>
    <w:rsid w:val="004577C6"/>
    <w:rsid w:val="004577D6"/>
    <w:rsid w:val="004577EA"/>
    <w:rsid w:val="004577FB"/>
    <w:rsid w:val="00457860"/>
    <w:rsid w:val="00457865"/>
    <w:rsid w:val="0045788B"/>
    <w:rsid w:val="004578E3"/>
    <w:rsid w:val="00457923"/>
    <w:rsid w:val="00457940"/>
    <w:rsid w:val="00457961"/>
    <w:rsid w:val="00457974"/>
    <w:rsid w:val="00457976"/>
    <w:rsid w:val="004579AB"/>
    <w:rsid w:val="00457A06"/>
    <w:rsid w:val="00457A4D"/>
    <w:rsid w:val="00457A57"/>
    <w:rsid w:val="00457A7D"/>
    <w:rsid w:val="00457AAB"/>
    <w:rsid w:val="00457AB6"/>
    <w:rsid w:val="00457BE5"/>
    <w:rsid w:val="00457C79"/>
    <w:rsid w:val="00457C91"/>
    <w:rsid w:val="00457D53"/>
    <w:rsid w:val="00457D5F"/>
    <w:rsid w:val="00457D65"/>
    <w:rsid w:val="00457DC5"/>
    <w:rsid w:val="00457E84"/>
    <w:rsid w:val="00457ED0"/>
    <w:rsid w:val="00457ED5"/>
    <w:rsid w:val="00457EDD"/>
    <w:rsid w:val="00457F10"/>
    <w:rsid w:val="00457FA8"/>
    <w:rsid w:val="00457FC2"/>
    <w:rsid w:val="00457FCC"/>
    <w:rsid w:val="00460058"/>
    <w:rsid w:val="00460077"/>
    <w:rsid w:val="004600AB"/>
    <w:rsid w:val="004600AC"/>
    <w:rsid w:val="00460121"/>
    <w:rsid w:val="00460178"/>
    <w:rsid w:val="0046017A"/>
    <w:rsid w:val="004601C1"/>
    <w:rsid w:val="00460233"/>
    <w:rsid w:val="0046025D"/>
    <w:rsid w:val="00460272"/>
    <w:rsid w:val="0046027E"/>
    <w:rsid w:val="00460293"/>
    <w:rsid w:val="004602AB"/>
    <w:rsid w:val="004602D2"/>
    <w:rsid w:val="004602F2"/>
    <w:rsid w:val="00460318"/>
    <w:rsid w:val="0046035D"/>
    <w:rsid w:val="0046039F"/>
    <w:rsid w:val="0046048F"/>
    <w:rsid w:val="004604A3"/>
    <w:rsid w:val="004604E6"/>
    <w:rsid w:val="0046050A"/>
    <w:rsid w:val="0046053A"/>
    <w:rsid w:val="00460578"/>
    <w:rsid w:val="004605D1"/>
    <w:rsid w:val="004605D2"/>
    <w:rsid w:val="004605D9"/>
    <w:rsid w:val="004605E6"/>
    <w:rsid w:val="004605FA"/>
    <w:rsid w:val="0046060C"/>
    <w:rsid w:val="0046062A"/>
    <w:rsid w:val="0046066B"/>
    <w:rsid w:val="0046067C"/>
    <w:rsid w:val="00460722"/>
    <w:rsid w:val="00460764"/>
    <w:rsid w:val="0046076B"/>
    <w:rsid w:val="00460879"/>
    <w:rsid w:val="004608A3"/>
    <w:rsid w:val="0046090E"/>
    <w:rsid w:val="0046094B"/>
    <w:rsid w:val="00460966"/>
    <w:rsid w:val="00460991"/>
    <w:rsid w:val="00460992"/>
    <w:rsid w:val="004609CD"/>
    <w:rsid w:val="004609EA"/>
    <w:rsid w:val="00460A0C"/>
    <w:rsid w:val="00460A50"/>
    <w:rsid w:val="00460A54"/>
    <w:rsid w:val="00460ACA"/>
    <w:rsid w:val="00460B16"/>
    <w:rsid w:val="00460B2B"/>
    <w:rsid w:val="00460B7A"/>
    <w:rsid w:val="00460BF8"/>
    <w:rsid w:val="00460C33"/>
    <w:rsid w:val="00460C83"/>
    <w:rsid w:val="00460C98"/>
    <w:rsid w:val="00460CDE"/>
    <w:rsid w:val="00460D10"/>
    <w:rsid w:val="00460D21"/>
    <w:rsid w:val="00460D56"/>
    <w:rsid w:val="00460D79"/>
    <w:rsid w:val="00460D8A"/>
    <w:rsid w:val="00460D97"/>
    <w:rsid w:val="00460DA3"/>
    <w:rsid w:val="00460DB6"/>
    <w:rsid w:val="00460DC6"/>
    <w:rsid w:val="00460DCF"/>
    <w:rsid w:val="00460E0D"/>
    <w:rsid w:val="00460E0E"/>
    <w:rsid w:val="00460E45"/>
    <w:rsid w:val="00460E50"/>
    <w:rsid w:val="00460E55"/>
    <w:rsid w:val="00460E7A"/>
    <w:rsid w:val="00460EAB"/>
    <w:rsid w:val="00460EB6"/>
    <w:rsid w:val="00460EC7"/>
    <w:rsid w:val="00460F16"/>
    <w:rsid w:val="00460F60"/>
    <w:rsid w:val="00460FA1"/>
    <w:rsid w:val="00460FF2"/>
    <w:rsid w:val="00461012"/>
    <w:rsid w:val="0046102E"/>
    <w:rsid w:val="004610FE"/>
    <w:rsid w:val="00461125"/>
    <w:rsid w:val="0046116A"/>
    <w:rsid w:val="00461176"/>
    <w:rsid w:val="0046119E"/>
    <w:rsid w:val="004611E0"/>
    <w:rsid w:val="004611F8"/>
    <w:rsid w:val="0046122A"/>
    <w:rsid w:val="00461248"/>
    <w:rsid w:val="0046125E"/>
    <w:rsid w:val="00461303"/>
    <w:rsid w:val="00461325"/>
    <w:rsid w:val="00461358"/>
    <w:rsid w:val="0046138A"/>
    <w:rsid w:val="004614E6"/>
    <w:rsid w:val="004614F1"/>
    <w:rsid w:val="004614FA"/>
    <w:rsid w:val="0046153B"/>
    <w:rsid w:val="00461551"/>
    <w:rsid w:val="004615D8"/>
    <w:rsid w:val="0046164D"/>
    <w:rsid w:val="00461654"/>
    <w:rsid w:val="0046165B"/>
    <w:rsid w:val="0046169B"/>
    <w:rsid w:val="004616A0"/>
    <w:rsid w:val="004616BA"/>
    <w:rsid w:val="00461776"/>
    <w:rsid w:val="0046182D"/>
    <w:rsid w:val="00461830"/>
    <w:rsid w:val="00461842"/>
    <w:rsid w:val="0046186F"/>
    <w:rsid w:val="00461889"/>
    <w:rsid w:val="004618A3"/>
    <w:rsid w:val="00461939"/>
    <w:rsid w:val="00461965"/>
    <w:rsid w:val="004619CC"/>
    <w:rsid w:val="004619F5"/>
    <w:rsid w:val="00461A0E"/>
    <w:rsid w:val="00461A26"/>
    <w:rsid w:val="00461A71"/>
    <w:rsid w:val="00461A92"/>
    <w:rsid w:val="00461AB1"/>
    <w:rsid w:val="00461AF2"/>
    <w:rsid w:val="00461B09"/>
    <w:rsid w:val="00461BD0"/>
    <w:rsid w:val="00461BDF"/>
    <w:rsid w:val="00461C7F"/>
    <w:rsid w:val="00461CC6"/>
    <w:rsid w:val="00461D0B"/>
    <w:rsid w:val="00461D21"/>
    <w:rsid w:val="00461D47"/>
    <w:rsid w:val="00461D6F"/>
    <w:rsid w:val="00461DDA"/>
    <w:rsid w:val="00461E21"/>
    <w:rsid w:val="00461E22"/>
    <w:rsid w:val="00461E27"/>
    <w:rsid w:val="00461E3F"/>
    <w:rsid w:val="00461EFC"/>
    <w:rsid w:val="00461F06"/>
    <w:rsid w:val="00461F13"/>
    <w:rsid w:val="00461F1D"/>
    <w:rsid w:val="00461F25"/>
    <w:rsid w:val="00461FDB"/>
    <w:rsid w:val="0046205E"/>
    <w:rsid w:val="00462077"/>
    <w:rsid w:val="00462094"/>
    <w:rsid w:val="004620C2"/>
    <w:rsid w:val="004620CC"/>
    <w:rsid w:val="004620CD"/>
    <w:rsid w:val="004620D7"/>
    <w:rsid w:val="00462102"/>
    <w:rsid w:val="00462108"/>
    <w:rsid w:val="004621D1"/>
    <w:rsid w:val="004621D4"/>
    <w:rsid w:val="004621E5"/>
    <w:rsid w:val="00462216"/>
    <w:rsid w:val="00462231"/>
    <w:rsid w:val="00462234"/>
    <w:rsid w:val="0046224C"/>
    <w:rsid w:val="0046224D"/>
    <w:rsid w:val="004622C6"/>
    <w:rsid w:val="004622D3"/>
    <w:rsid w:val="004622DE"/>
    <w:rsid w:val="004622E4"/>
    <w:rsid w:val="004622FA"/>
    <w:rsid w:val="0046249B"/>
    <w:rsid w:val="004624AE"/>
    <w:rsid w:val="004624D1"/>
    <w:rsid w:val="004624F1"/>
    <w:rsid w:val="00462500"/>
    <w:rsid w:val="00462506"/>
    <w:rsid w:val="00462549"/>
    <w:rsid w:val="00462551"/>
    <w:rsid w:val="00462552"/>
    <w:rsid w:val="00462592"/>
    <w:rsid w:val="004625A0"/>
    <w:rsid w:val="004625E9"/>
    <w:rsid w:val="004625EF"/>
    <w:rsid w:val="004625FE"/>
    <w:rsid w:val="0046279F"/>
    <w:rsid w:val="004627B6"/>
    <w:rsid w:val="004627CC"/>
    <w:rsid w:val="004627FB"/>
    <w:rsid w:val="0046280E"/>
    <w:rsid w:val="004628A9"/>
    <w:rsid w:val="004628BD"/>
    <w:rsid w:val="004628DF"/>
    <w:rsid w:val="0046291C"/>
    <w:rsid w:val="004629E5"/>
    <w:rsid w:val="00462A19"/>
    <w:rsid w:val="00462A36"/>
    <w:rsid w:val="00462A73"/>
    <w:rsid w:val="00462A80"/>
    <w:rsid w:val="00462A87"/>
    <w:rsid w:val="00462AB6"/>
    <w:rsid w:val="00462AEA"/>
    <w:rsid w:val="00462B9D"/>
    <w:rsid w:val="00462BBD"/>
    <w:rsid w:val="00462BC8"/>
    <w:rsid w:val="00462BD1"/>
    <w:rsid w:val="00462BE7"/>
    <w:rsid w:val="00462C2B"/>
    <w:rsid w:val="00462C38"/>
    <w:rsid w:val="00462C76"/>
    <w:rsid w:val="00462CCC"/>
    <w:rsid w:val="00462D0F"/>
    <w:rsid w:val="00462D4D"/>
    <w:rsid w:val="00462D60"/>
    <w:rsid w:val="00462D62"/>
    <w:rsid w:val="00462D63"/>
    <w:rsid w:val="00462D74"/>
    <w:rsid w:val="00462D84"/>
    <w:rsid w:val="00462DE2"/>
    <w:rsid w:val="00462E12"/>
    <w:rsid w:val="00462E24"/>
    <w:rsid w:val="00462EF2"/>
    <w:rsid w:val="00462F41"/>
    <w:rsid w:val="00462F58"/>
    <w:rsid w:val="00462F62"/>
    <w:rsid w:val="00462F8F"/>
    <w:rsid w:val="00462FB8"/>
    <w:rsid w:val="00462FED"/>
    <w:rsid w:val="00463021"/>
    <w:rsid w:val="0046309F"/>
    <w:rsid w:val="004630D3"/>
    <w:rsid w:val="004630DB"/>
    <w:rsid w:val="004630FF"/>
    <w:rsid w:val="0046312D"/>
    <w:rsid w:val="0046317E"/>
    <w:rsid w:val="00463180"/>
    <w:rsid w:val="00463186"/>
    <w:rsid w:val="0046321A"/>
    <w:rsid w:val="00463271"/>
    <w:rsid w:val="0046327A"/>
    <w:rsid w:val="00463288"/>
    <w:rsid w:val="004632A2"/>
    <w:rsid w:val="0046332A"/>
    <w:rsid w:val="0046333F"/>
    <w:rsid w:val="004633E2"/>
    <w:rsid w:val="00463454"/>
    <w:rsid w:val="004634DE"/>
    <w:rsid w:val="0046352B"/>
    <w:rsid w:val="0046356A"/>
    <w:rsid w:val="00463570"/>
    <w:rsid w:val="004635C0"/>
    <w:rsid w:val="00463617"/>
    <w:rsid w:val="00463651"/>
    <w:rsid w:val="004636FF"/>
    <w:rsid w:val="0046370B"/>
    <w:rsid w:val="00463744"/>
    <w:rsid w:val="0046377D"/>
    <w:rsid w:val="00463781"/>
    <w:rsid w:val="0046382A"/>
    <w:rsid w:val="00463831"/>
    <w:rsid w:val="00463834"/>
    <w:rsid w:val="0046387B"/>
    <w:rsid w:val="004638E0"/>
    <w:rsid w:val="00463907"/>
    <w:rsid w:val="0046392F"/>
    <w:rsid w:val="0046393C"/>
    <w:rsid w:val="0046395B"/>
    <w:rsid w:val="0046395C"/>
    <w:rsid w:val="0046398F"/>
    <w:rsid w:val="00463993"/>
    <w:rsid w:val="00463A21"/>
    <w:rsid w:val="00463A40"/>
    <w:rsid w:val="00463A88"/>
    <w:rsid w:val="00463AA5"/>
    <w:rsid w:val="00463B82"/>
    <w:rsid w:val="00463BC1"/>
    <w:rsid w:val="00463BC5"/>
    <w:rsid w:val="00463C06"/>
    <w:rsid w:val="00463C55"/>
    <w:rsid w:val="00463C65"/>
    <w:rsid w:val="00463C9E"/>
    <w:rsid w:val="00463CCF"/>
    <w:rsid w:val="00463DAC"/>
    <w:rsid w:val="00463DC3"/>
    <w:rsid w:val="00463DCD"/>
    <w:rsid w:val="00463E18"/>
    <w:rsid w:val="00463E8F"/>
    <w:rsid w:val="00463EA1"/>
    <w:rsid w:val="00463EEE"/>
    <w:rsid w:val="00463F07"/>
    <w:rsid w:val="00463F0C"/>
    <w:rsid w:val="00463F73"/>
    <w:rsid w:val="00463F83"/>
    <w:rsid w:val="00464043"/>
    <w:rsid w:val="0046404F"/>
    <w:rsid w:val="004640DA"/>
    <w:rsid w:val="004640FF"/>
    <w:rsid w:val="00464114"/>
    <w:rsid w:val="00464137"/>
    <w:rsid w:val="00464178"/>
    <w:rsid w:val="0046417B"/>
    <w:rsid w:val="004641B7"/>
    <w:rsid w:val="004641D9"/>
    <w:rsid w:val="00464285"/>
    <w:rsid w:val="00464337"/>
    <w:rsid w:val="00464349"/>
    <w:rsid w:val="0046434A"/>
    <w:rsid w:val="00464352"/>
    <w:rsid w:val="0046435C"/>
    <w:rsid w:val="004643F8"/>
    <w:rsid w:val="0046444E"/>
    <w:rsid w:val="00464462"/>
    <w:rsid w:val="0046446B"/>
    <w:rsid w:val="00464485"/>
    <w:rsid w:val="004644AF"/>
    <w:rsid w:val="004644BE"/>
    <w:rsid w:val="004644F6"/>
    <w:rsid w:val="004644F7"/>
    <w:rsid w:val="004644F9"/>
    <w:rsid w:val="00464529"/>
    <w:rsid w:val="004645BB"/>
    <w:rsid w:val="004645D2"/>
    <w:rsid w:val="004645D4"/>
    <w:rsid w:val="004645EE"/>
    <w:rsid w:val="00464618"/>
    <w:rsid w:val="0046462D"/>
    <w:rsid w:val="0046464E"/>
    <w:rsid w:val="00464656"/>
    <w:rsid w:val="0046466A"/>
    <w:rsid w:val="00464674"/>
    <w:rsid w:val="00464683"/>
    <w:rsid w:val="00464694"/>
    <w:rsid w:val="004646D7"/>
    <w:rsid w:val="0046471E"/>
    <w:rsid w:val="0046472C"/>
    <w:rsid w:val="00464781"/>
    <w:rsid w:val="004647ED"/>
    <w:rsid w:val="004647FB"/>
    <w:rsid w:val="00464882"/>
    <w:rsid w:val="004648AA"/>
    <w:rsid w:val="004648B8"/>
    <w:rsid w:val="004648BC"/>
    <w:rsid w:val="004648E1"/>
    <w:rsid w:val="004648E9"/>
    <w:rsid w:val="00464931"/>
    <w:rsid w:val="004649CE"/>
    <w:rsid w:val="00464A4B"/>
    <w:rsid w:val="00464A5E"/>
    <w:rsid w:val="00464A90"/>
    <w:rsid w:val="00464B03"/>
    <w:rsid w:val="00464B0E"/>
    <w:rsid w:val="00464B5D"/>
    <w:rsid w:val="00464BFE"/>
    <w:rsid w:val="00464CC7"/>
    <w:rsid w:val="00464CFA"/>
    <w:rsid w:val="00464D07"/>
    <w:rsid w:val="00464D1F"/>
    <w:rsid w:val="00464D27"/>
    <w:rsid w:val="00464DAC"/>
    <w:rsid w:val="00464DB3"/>
    <w:rsid w:val="00464DC0"/>
    <w:rsid w:val="00464E19"/>
    <w:rsid w:val="00464E1C"/>
    <w:rsid w:val="00464E2C"/>
    <w:rsid w:val="00464E53"/>
    <w:rsid w:val="00464EAE"/>
    <w:rsid w:val="00464ECE"/>
    <w:rsid w:val="00464F3A"/>
    <w:rsid w:val="00464F4B"/>
    <w:rsid w:val="00464F6F"/>
    <w:rsid w:val="00464F73"/>
    <w:rsid w:val="00464F99"/>
    <w:rsid w:val="00464FD0"/>
    <w:rsid w:val="004650B9"/>
    <w:rsid w:val="004650C9"/>
    <w:rsid w:val="0046510B"/>
    <w:rsid w:val="00465159"/>
    <w:rsid w:val="0046515A"/>
    <w:rsid w:val="00465170"/>
    <w:rsid w:val="004651AA"/>
    <w:rsid w:val="004651E9"/>
    <w:rsid w:val="0046521B"/>
    <w:rsid w:val="00465229"/>
    <w:rsid w:val="00465265"/>
    <w:rsid w:val="0046526F"/>
    <w:rsid w:val="0046527E"/>
    <w:rsid w:val="004652A8"/>
    <w:rsid w:val="004652DC"/>
    <w:rsid w:val="004652F0"/>
    <w:rsid w:val="0046531A"/>
    <w:rsid w:val="00465323"/>
    <w:rsid w:val="00465356"/>
    <w:rsid w:val="00465447"/>
    <w:rsid w:val="00465459"/>
    <w:rsid w:val="004654B5"/>
    <w:rsid w:val="004655DD"/>
    <w:rsid w:val="00465696"/>
    <w:rsid w:val="004656AC"/>
    <w:rsid w:val="004656C5"/>
    <w:rsid w:val="004656CF"/>
    <w:rsid w:val="00465752"/>
    <w:rsid w:val="004657B2"/>
    <w:rsid w:val="00465810"/>
    <w:rsid w:val="0046585B"/>
    <w:rsid w:val="00465897"/>
    <w:rsid w:val="004658A7"/>
    <w:rsid w:val="004658B5"/>
    <w:rsid w:val="004658CC"/>
    <w:rsid w:val="004658CE"/>
    <w:rsid w:val="00465944"/>
    <w:rsid w:val="00465990"/>
    <w:rsid w:val="00465997"/>
    <w:rsid w:val="004659CB"/>
    <w:rsid w:val="004659D0"/>
    <w:rsid w:val="004659D6"/>
    <w:rsid w:val="00465A20"/>
    <w:rsid w:val="00465A21"/>
    <w:rsid w:val="00465A4A"/>
    <w:rsid w:val="00465A75"/>
    <w:rsid w:val="00465A89"/>
    <w:rsid w:val="00465AA7"/>
    <w:rsid w:val="00465AF4"/>
    <w:rsid w:val="00465B38"/>
    <w:rsid w:val="00465B8C"/>
    <w:rsid w:val="00465B9D"/>
    <w:rsid w:val="00465BF4"/>
    <w:rsid w:val="00465BF7"/>
    <w:rsid w:val="00465C82"/>
    <w:rsid w:val="00465C94"/>
    <w:rsid w:val="00465C96"/>
    <w:rsid w:val="00465C9A"/>
    <w:rsid w:val="00465CA4"/>
    <w:rsid w:val="00465D0C"/>
    <w:rsid w:val="00465D1F"/>
    <w:rsid w:val="00465D3C"/>
    <w:rsid w:val="00465D85"/>
    <w:rsid w:val="00465D8B"/>
    <w:rsid w:val="00465DA4"/>
    <w:rsid w:val="00465DAD"/>
    <w:rsid w:val="00465DD7"/>
    <w:rsid w:val="00465DDE"/>
    <w:rsid w:val="00465DE9"/>
    <w:rsid w:val="00465ED3"/>
    <w:rsid w:val="00465EEF"/>
    <w:rsid w:val="00465F30"/>
    <w:rsid w:val="00465F3C"/>
    <w:rsid w:val="00465F86"/>
    <w:rsid w:val="00465F8F"/>
    <w:rsid w:val="00465FCF"/>
    <w:rsid w:val="00465FF8"/>
    <w:rsid w:val="00466026"/>
    <w:rsid w:val="0046607D"/>
    <w:rsid w:val="00466092"/>
    <w:rsid w:val="004660AA"/>
    <w:rsid w:val="004660E2"/>
    <w:rsid w:val="004660EB"/>
    <w:rsid w:val="0046612E"/>
    <w:rsid w:val="00466171"/>
    <w:rsid w:val="00466178"/>
    <w:rsid w:val="00466183"/>
    <w:rsid w:val="00466349"/>
    <w:rsid w:val="00466358"/>
    <w:rsid w:val="00466390"/>
    <w:rsid w:val="004663B9"/>
    <w:rsid w:val="004663D4"/>
    <w:rsid w:val="00466459"/>
    <w:rsid w:val="00466465"/>
    <w:rsid w:val="00466469"/>
    <w:rsid w:val="0046646A"/>
    <w:rsid w:val="00466539"/>
    <w:rsid w:val="0046653E"/>
    <w:rsid w:val="0046662F"/>
    <w:rsid w:val="00466632"/>
    <w:rsid w:val="00466669"/>
    <w:rsid w:val="004666E1"/>
    <w:rsid w:val="0046677E"/>
    <w:rsid w:val="00466786"/>
    <w:rsid w:val="00466797"/>
    <w:rsid w:val="0046679D"/>
    <w:rsid w:val="004667A9"/>
    <w:rsid w:val="00466880"/>
    <w:rsid w:val="004668BB"/>
    <w:rsid w:val="004668C9"/>
    <w:rsid w:val="004668D8"/>
    <w:rsid w:val="00466995"/>
    <w:rsid w:val="00466A28"/>
    <w:rsid w:val="00466A36"/>
    <w:rsid w:val="00466B5C"/>
    <w:rsid w:val="00466BD1"/>
    <w:rsid w:val="00466C2D"/>
    <w:rsid w:val="00466C36"/>
    <w:rsid w:val="00466C5E"/>
    <w:rsid w:val="00466CB9"/>
    <w:rsid w:val="00466D06"/>
    <w:rsid w:val="00466D0D"/>
    <w:rsid w:val="00466D28"/>
    <w:rsid w:val="00466D52"/>
    <w:rsid w:val="00466D6A"/>
    <w:rsid w:val="00466D79"/>
    <w:rsid w:val="00466DD0"/>
    <w:rsid w:val="00466DEB"/>
    <w:rsid w:val="00466E76"/>
    <w:rsid w:val="00466E79"/>
    <w:rsid w:val="00466EA0"/>
    <w:rsid w:val="00466EA2"/>
    <w:rsid w:val="00466EFC"/>
    <w:rsid w:val="00466F32"/>
    <w:rsid w:val="00466F42"/>
    <w:rsid w:val="00466F75"/>
    <w:rsid w:val="00466F78"/>
    <w:rsid w:val="00466FB5"/>
    <w:rsid w:val="00466FC4"/>
    <w:rsid w:val="00466FE4"/>
    <w:rsid w:val="00467006"/>
    <w:rsid w:val="004670D4"/>
    <w:rsid w:val="004670FD"/>
    <w:rsid w:val="00467102"/>
    <w:rsid w:val="0046711E"/>
    <w:rsid w:val="00467145"/>
    <w:rsid w:val="00467152"/>
    <w:rsid w:val="0046716D"/>
    <w:rsid w:val="004671FC"/>
    <w:rsid w:val="0046720A"/>
    <w:rsid w:val="00467214"/>
    <w:rsid w:val="00467221"/>
    <w:rsid w:val="0046726E"/>
    <w:rsid w:val="0046729C"/>
    <w:rsid w:val="00467306"/>
    <w:rsid w:val="0046730C"/>
    <w:rsid w:val="00467313"/>
    <w:rsid w:val="0046731D"/>
    <w:rsid w:val="00467322"/>
    <w:rsid w:val="00467326"/>
    <w:rsid w:val="004673A7"/>
    <w:rsid w:val="004673FD"/>
    <w:rsid w:val="00467448"/>
    <w:rsid w:val="00467454"/>
    <w:rsid w:val="00467459"/>
    <w:rsid w:val="00467475"/>
    <w:rsid w:val="00467489"/>
    <w:rsid w:val="0046748A"/>
    <w:rsid w:val="00467504"/>
    <w:rsid w:val="00467513"/>
    <w:rsid w:val="00467550"/>
    <w:rsid w:val="004675AD"/>
    <w:rsid w:val="0046767F"/>
    <w:rsid w:val="00467686"/>
    <w:rsid w:val="0046768C"/>
    <w:rsid w:val="004676A9"/>
    <w:rsid w:val="004676B4"/>
    <w:rsid w:val="004676B5"/>
    <w:rsid w:val="004676E3"/>
    <w:rsid w:val="00467723"/>
    <w:rsid w:val="00467777"/>
    <w:rsid w:val="0046778A"/>
    <w:rsid w:val="00467797"/>
    <w:rsid w:val="004677F6"/>
    <w:rsid w:val="0046788B"/>
    <w:rsid w:val="004678B5"/>
    <w:rsid w:val="004678E0"/>
    <w:rsid w:val="004678EA"/>
    <w:rsid w:val="004678FD"/>
    <w:rsid w:val="0046792F"/>
    <w:rsid w:val="0046794B"/>
    <w:rsid w:val="00467971"/>
    <w:rsid w:val="00467973"/>
    <w:rsid w:val="00467987"/>
    <w:rsid w:val="004679B3"/>
    <w:rsid w:val="004679E1"/>
    <w:rsid w:val="004679FC"/>
    <w:rsid w:val="00467A09"/>
    <w:rsid w:val="00467A20"/>
    <w:rsid w:val="00467A3A"/>
    <w:rsid w:val="00467A45"/>
    <w:rsid w:val="00467A5D"/>
    <w:rsid w:val="00467A64"/>
    <w:rsid w:val="00467A8E"/>
    <w:rsid w:val="00467AB6"/>
    <w:rsid w:val="00467B47"/>
    <w:rsid w:val="00467B69"/>
    <w:rsid w:val="00467BDE"/>
    <w:rsid w:val="00467BE0"/>
    <w:rsid w:val="00467BF9"/>
    <w:rsid w:val="00467BFE"/>
    <w:rsid w:val="00467C0F"/>
    <w:rsid w:val="00467C2C"/>
    <w:rsid w:val="00467C3A"/>
    <w:rsid w:val="00467C59"/>
    <w:rsid w:val="00467CA9"/>
    <w:rsid w:val="00467CD2"/>
    <w:rsid w:val="00467CF6"/>
    <w:rsid w:val="00467D20"/>
    <w:rsid w:val="00467D35"/>
    <w:rsid w:val="00467D62"/>
    <w:rsid w:val="00467DAF"/>
    <w:rsid w:val="00467DBB"/>
    <w:rsid w:val="00467DBE"/>
    <w:rsid w:val="00467DC6"/>
    <w:rsid w:val="00467DC7"/>
    <w:rsid w:val="00467DD6"/>
    <w:rsid w:val="00467E09"/>
    <w:rsid w:val="00467E36"/>
    <w:rsid w:val="00467E6D"/>
    <w:rsid w:val="00467E7B"/>
    <w:rsid w:val="00467F12"/>
    <w:rsid w:val="00467F97"/>
    <w:rsid w:val="00467FB0"/>
    <w:rsid w:val="0046D0B8"/>
    <w:rsid w:val="0047000E"/>
    <w:rsid w:val="0047005C"/>
    <w:rsid w:val="004700AD"/>
    <w:rsid w:val="004700E2"/>
    <w:rsid w:val="004700EC"/>
    <w:rsid w:val="00470161"/>
    <w:rsid w:val="00470174"/>
    <w:rsid w:val="0047019C"/>
    <w:rsid w:val="004701A8"/>
    <w:rsid w:val="004701D0"/>
    <w:rsid w:val="00470233"/>
    <w:rsid w:val="00470257"/>
    <w:rsid w:val="0047028F"/>
    <w:rsid w:val="004702C4"/>
    <w:rsid w:val="0047032F"/>
    <w:rsid w:val="004703D0"/>
    <w:rsid w:val="00470442"/>
    <w:rsid w:val="00470459"/>
    <w:rsid w:val="00470464"/>
    <w:rsid w:val="00470494"/>
    <w:rsid w:val="00470499"/>
    <w:rsid w:val="004704CA"/>
    <w:rsid w:val="004704F1"/>
    <w:rsid w:val="004704FD"/>
    <w:rsid w:val="00470522"/>
    <w:rsid w:val="00470557"/>
    <w:rsid w:val="00470562"/>
    <w:rsid w:val="00470577"/>
    <w:rsid w:val="004705BB"/>
    <w:rsid w:val="004705C3"/>
    <w:rsid w:val="00470602"/>
    <w:rsid w:val="00470634"/>
    <w:rsid w:val="004706AD"/>
    <w:rsid w:val="004706D2"/>
    <w:rsid w:val="004706E4"/>
    <w:rsid w:val="00470779"/>
    <w:rsid w:val="004707BC"/>
    <w:rsid w:val="004707C1"/>
    <w:rsid w:val="004707D5"/>
    <w:rsid w:val="004707DA"/>
    <w:rsid w:val="004707E9"/>
    <w:rsid w:val="00470862"/>
    <w:rsid w:val="00470875"/>
    <w:rsid w:val="00470897"/>
    <w:rsid w:val="004708D9"/>
    <w:rsid w:val="004708DD"/>
    <w:rsid w:val="004708E8"/>
    <w:rsid w:val="00470922"/>
    <w:rsid w:val="00470924"/>
    <w:rsid w:val="00470931"/>
    <w:rsid w:val="004709DC"/>
    <w:rsid w:val="00470A70"/>
    <w:rsid w:val="00470AEC"/>
    <w:rsid w:val="00470B91"/>
    <w:rsid w:val="00470BA1"/>
    <w:rsid w:val="00470BC7"/>
    <w:rsid w:val="00470BE4"/>
    <w:rsid w:val="00470BFC"/>
    <w:rsid w:val="00470C5A"/>
    <w:rsid w:val="00470C6E"/>
    <w:rsid w:val="00470CAB"/>
    <w:rsid w:val="00470CCA"/>
    <w:rsid w:val="00470CD4"/>
    <w:rsid w:val="00470CFD"/>
    <w:rsid w:val="00470D37"/>
    <w:rsid w:val="00470DA2"/>
    <w:rsid w:val="00470E02"/>
    <w:rsid w:val="00470E08"/>
    <w:rsid w:val="00470E41"/>
    <w:rsid w:val="00470E86"/>
    <w:rsid w:val="00470EC6"/>
    <w:rsid w:val="00470F23"/>
    <w:rsid w:val="00470F2D"/>
    <w:rsid w:val="00470F3E"/>
    <w:rsid w:val="00470F6A"/>
    <w:rsid w:val="00470F6B"/>
    <w:rsid w:val="00470FAD"/>
    <w:rsid w:val="00471000"/>
    <w:rsid w:val="00471009"/>
    <w:rsid w:val="00471018"/>
    <w:rsid w:val="00471029"/>
    <w:rsid w:val="00471067"/>
    <w:rsid w:val="0047107A"/>
    <w:rsid w:val="004710A5"/>
    <w:rsid w:val="004710EB"/>
    <w:rsid w:val="00471166"/>
    <w:rsid w:val="004711DC"/>
    <w:rsid w:val="00471282"/>
    <w:rsid w:val="004712A2"/>
    <w:rsid w:val="004712B8"/>
    <w:rsid w:val="004712FC"/>
    <w:rsid w:val="0047132E"/>
    <w:rsid w:val="00471381"/>
    <w:rsid w:val="0047139D"/>
    <w:rsid w:val="004713B9"/>
    <w:rsid w:val="004713FB"/>
    <w:rsid w:val="004713FC"/>
    <w:rsid w:val="0047140C"/>
    <w:rsid w:val="0047140D"/>
    <w:rsid w:val="00471479"/>
    <w:rsid w:val="00471487"/>
    <w:rsid w:val="004715B9"/>
    <w:rsid w:val="004715D1"/>
    <w:rsid w:val="00471611"/>
    <w:rsid w:val="00471623"/>
    <w:rsid w:val="00471628"/>
    <w:rsid w:val="00471668"/>
    <w:rsid w:val="00471689"/>
    <w:rsid w:val="004716A6"/>
    <w:rsid w:val="0047171E"/>
    <w:rsid w:val="0047177D"/>
    <w:rsid w:val="00471785"/>
    <w:rsid w:val="00471796"/>
    <w:rsid w:val="004717EB"/>
    <w:rsid w:val="00471815"/>
    <w:rsid w:val="0047181A"/>
    <w:rsid w:val="0047184C"/>
    <w:rsid w:val="00471855"/>
    <w:rsid w:val="00471879"/>
    <w:rsid w:val="00471947"/>
    <w:rsid w:val="00471949"/>
    <w:rsid w:val="00471977"/>
    <w:rsid w:val="004719B0"/>
    <w:rsid w:val="00471A68"/>
    <w:rsid w:val="00471A90"/>
    <w:rsid w:val="00471AE3"/>
    <w:rsid w:val="00471AF2"/>
    <w:rsid w:val="00471AF8"/>
    <w:rsid w:val="00471B1C"/>
    <w:rsid w:val="00471B60"/>
    <w:rsid w:val="00471B85"/>
    <w:rsid w:val="00471BA5"/>
    <w:rsid w:val="00471BD5"/>
    <w:rsid w:val="00471C1A"/>
    <w:rsid w:val="00471C3A"/>
    <w:rsid w:val="00471CC4"/>
    <w:rsid w:val="00471D1D"/>
    <w:rsid w:val="00471D64"/>
    <w:rsid w:val="00471D70"/>
    <w:rsid w:val="00471E16"/>
    <w:rsid w:val="00471E63"/>
    <w:rsid w:val="00471E6E"/>
    <w:rsid w:val="00471ED2"/>
    <w:rsid w:val="00471F37"/>
    <w:rsid w:val="00471F3F"/>
    <w:rsid w:val="00471F5F"/>
    <w:rsid w:val="00471FA9"/>
    <w:rsid w:val="00471FC5"/>
    <w:rsid w:val="00472056"/>
    <w:rsid w:val="00472086"/>
    <w:rsid w:val="004720D7"/>
    <w:rsid w:val="0047210D"/>
    <w:rsid w:val="0047210E"/>
    <w:rsid w:val="0047218C"/>
    <w:rsid w:val="004721A9"/>
    <w:rsid w:val="004721BB"/>
    <w:rsid w:val="00472209"/>
    <w:rsid w:val="00472252"/>
    <w:rsid w:val="004722B3"/>
    <w:rsid w:val="004722B4"/>
    <w:rsid w:val="0047233A"/>
    <w:rsid w:val="00472348"/>
    <w:rsid w:val="0047238F"/>
    <w:rsid w:val="004723AB"/>
    <w:rsid w:val="00472414"/>
    <w:rsid w:val="00472449"/>
    <w:rsid w:val="004724A3"/>
    <w:rsid w:val="004724B4"/>
    <w:rsid w:val="00472514"/>
    <w:rsid w:val="0047258B"/>
    <w:rsid w:val="004725C1"/>
    <w:rsid w:val="0047263E"/>
    <w:rsid w:val="00472657"/>
    <w:rsid w:val="00472661"/>
    <w:rsid w:val="00472679"/>
    <w:rsid w:val="004726AB"/>
    <w:rsid w:val="0047271C"/>
    <w:rsid w:val="00472735"/>
    <w:rsid w:val="00472760"/>
    <w:rsid w:val="004727ED"/>
    <w:rsid w:val="00472830"/>
    <w:rsid w:val="00472850"/>
    <w:rsid w:val="00472874"/>
    <w:rsid w:val="004728CC"/>
    <w:rsid w:val="0047292C"/>
    <w:rsid w:val="00472950"/>
    <w:rsid w:val="00472963"/>
    <w:rsid w:val="00472971"/>
    <w:rsid w:val="00472977"/>
    <w:rsid w:val="00472999"/>
    <w:rsid w:val="004729D7"/>
    <w:rsid w:val="00472A04"/>
    <w:rsid w:val="00472A13"/>
    <w:rsid w:val="00472A68"/>
    <w:rsid w:val="00472AA8"/>
    <w:rsid w:val="00472ADA"/>
    <w:rsid w:val="00472AF2"/>
    <w:rsid w:val="00472B16"/>
    <w:rsid w:val="00472B27"/>
    <w:rsid w:val="00472B54"/>
    <w:rsid w:val="00472B69"/>
    <w:rsid w:val="00472B73"/>
    <w:rsid w:val="00472B74"/>
    <w:rsid w:val="00472B89"/>
    <w:rsid w:val="00472B98"/>
    <w:rsid w:val="00472B9E"/>
    <w:rsid w:val="00472BA6"/>
    <w:rsid w:val="00472BAD"/>
    <w:rsid w:val="00472BDB"/>
    <w:rsid w:val="00472C17"/>
    <w:rsid w:val="00472C2B"/>
    <w:rsid w:val="00472C3B"/>
    <w:rsid w:val="00472C92"/>
    <w:rsid w:val="00472CB6"/>
    <w:rsid w:val="00472D00"/>
    <w:rsid w:val="00472D03"/>
    <w:rsid w:val="00472DBF"/>
    <w:rsid w:val="00472DC1"/>
    <w:rsid w:val="00472DFB"/>
    <w:rsid w:val="00472E40"/>
    <w:rsid w:val="00472E9C"/>
    <w:rsid w:val="00472ECA"/>
    <w:rsid w:val="0047303F"/>
    <w:rsid w:val="004730D9"/>
    <w:rsid w:val="00473110"/>
    <w:rsid w:val="00473112"/>
    <w:rsid w:val="0047314B"/>
    <w:rsid w:val="0047315A"/>
    <w:rsid w:val="0047315E"/>
    <w:rsid w:val="0047316E"/>
    <w:rsid w:val="00473188"/>
    <w:rsid w:val="0047318B"/>
    <w:rsid w:val="0047318F"/>
    <w:rsid w:val="004731D1"/>
    <w:rsid w:val="004731E1"/>
    <w:rsid w:val="004732D2"/>
    <w:rsid w:val="004732F7"/>
    <w:rsid w:val="0047331F"/>
    <w:rsid w:val="00473325"/>
    <w:rsid w:val="00473333"/>
    <w:rsid w:val="00473348"/>
    <w:rsid w:val="0047336B"/>
    <w:rsid w:val="00473390"/>
    <w:rsid w:val="004733A7"/>
    <w:rsid w:val="004733EC"/>
    <w:rsid w:val="00473439"/>
    <w:rsid w:val="00473441"/>
    <w:rsid w:val="004734B8"/>
    <w:rsid w:val="004734CE"/>
    <w:rsid w:val="00473529"/>
    <w:rsid w:val="00473577"/>
    <w:rsid w:val="004735E9"/>
    <w:rsid w:val="004735FE"/>
    <w:rsid w:val="0047360C"/>
    <w:rsid w:val="0047367C"/>
    <w:rsid w:val="0047368A"/>
    <w:rsid w:val="004736D4"/>
    <w:rsid w:val="004736E5"/>
    <w:rsid w:val="00473776"/>
    <w:rsid w:val="004737F4"/>
    <w:rsid w:val="0047382C"/>
    <w:rsid w:val="0047385C"/>
    <w:rsid w:val="004738CE"/>
    <w:rsid w:val="004738DA"/>
    <w:rsid w:val="00473990"/>
    <w:rsid w:val="0047399F"/>
    <w:rsid w:val="004739D0"/>
    <w:rsid w:val="00473A1E"/>
    <w:rsid w:val="00473A23"/>
    <w:rsid w:val="00473A8A"/>
    <w:rsid w:val="00473AA0"/>
    <w:rsid w:val="00473AE4"/>
    <w:rsid w:val="00473B54"/>
    <w:rsid w:val="00473B57"/>
    <w:rsid w:val="00473BB1"/>
    <w:rsid w:val="00473C04"/>
    <w:rsid w:val="00473CE9"/>
    <w:rsid w:val="00473D0A"/>
    <w:rsid w:val="00473D4C"/>
    <w:rsid w:val="00473D90"/>
    <w:rsid w:val="00473DFC"/>
    <w:rsid w:val="00473E15"/>
    <w:rsid w:val="00473EAA"/>
    <w:rsid w:val="00473EB2"/>
    <w:rsid w:val="00473EBD"/>
    <w:rsid w:val="00473EF7"/>
    <w:rsid w:val="00473F10"/>
    <w:rsid w:val="00473F73"/>
    <w:rsid w:val="00473F96"/>
    <w:rsid w:val="00473FD5"/>
    <w:rsid w:val="00473FFF"/>
    <w:rsid w:val="0047404F"/>
    <w:rsid w:val="0047406C"/>
    <w:rsid w:val="00474088"/>
    <w:rsid w:val="00474097"/>
    <w:rsid w:val="004740B1"/>
    <w:rsid w:val="004740BF"/>
    <w:rsid w:val="004740FA"/>
    <w:rsid w:val="00474109"/>
    <w:rsid w:val="00474129"/>
    <w:rsid w:val="00474141"/>
    <w:rsid w:val="00474147"/>
    <w:rsid w:val="00474185"/>
    <w:rsid w:val="004741D7"/>
    <w:rsid w:val="004741D8"/>
    <w:rsid w:val="00474217"/>
    <w:rsid w:val="004742E8"/>
    <w:rsid w:val="0047430A"/>
    <w:rsid w:val="00474365"/>
    <w:rsid w:val="00474373"/>
    <w:rsid w:val="004743A5"/>
    <w:rsid w:val="00474487"/>
    <w:rsid w:val="0047448C"/>
    <w:rsid w:val="00474579"/>
    <w:rsid w:val="00474593"/>
    <w:rsid w:val="0047459C"/>
    <w:rsid w:val="004745BC"/>
    <w:rsid w:val="004745EB"/>
    <w:rsid w:val="0047465B"/>
    <w:rsid w:val="0047467F"/>
    <w:rsid w:val="004746B5"/>
    <w:rsid w:val="004746BE"/>
    <w:rsid w:val="004746D3"/>
    <w:rsid w:val="004746D5"/>
    <w:rsid w:val="004746D9"/>
    <w:rsid w:val="004746F8"/>
    <w:rsid w:val="0047470D"/>
    <w:rsid w:val="00474760"/>
    <w:rsid w:val="00474771"/>
    <w:rsid w:val="00474790"/>
    <w:rsid w:val="00474876"/>
    <w:rsid w:val="004748A5"/>
    <w:rsid w:val="004748A8"/>
    <w:rsid w:val="00474931"/>
    <w:rsid w:val="00474975"/>
    <w:rsid w:val="00474999"/>
    <w:rsid w:val="00474A1A"/>
    <w:rsid w:val="00474A24"/>
    <w:rsid w:val="00474A5D"/>
    <w:rsid w:val="00474A9F"/>
    <w:rsid w:val="00474AAE"/>
    <w:rsid w:val="00474B3C"/>
    <w:rsid w:val="00474B7A"/>
    <w:rsid w:val="00474B9B"/>
    <w:rsid w:val="00474BBB"/>
    <w:rsid w:val="00474BEA"/>
    <w:rsid w:val="00474C1F"/>
    <w:rsid w:val="00474C4B"/>
    <w:rsid w:val="00474C62"/>
    <w:rsid w:val="00474C75"/>
    <w:rsid w:val="00474C90"/>
    <w:rsid w:val="00474CA4"/>
    <w:rsid w:val="00474CB7"/>
    <w:rsid w:val="00474CB8"/>
    <w:rsid w:val="00474D2F"/>
    <w:rsid w:val="00474D7C"/>
    <w:rsid w:val="00474DA2"/>
    <w:rsid w:val="00474E23"/>
    <w:rsid w:val="00474E35"/>
    <w:rsid w:val="00474E71"/>
    <w:rsid w:val="00474E75"/>
    <w:rsid w:val="00474ED7"/>
    <w:rsid w:val="00474EDF"/>
    <w:rsid w:val="00474F01"/>
    <w:rsid w:val="00474F05"/>
    <w:rsid w:val="00474F54"/>
    <w:rsid w:val="00474FB7"/>
    <w:rsid w:val="00474FD6"/>
    <w:rsid w:val="00474FF1"/>
    <w:rsid w:val="00475036"/>
    <w:rsid w:val="0047504C"/>
    <w:rsid w:val="004750AD"/>
    <w:rsid w:val="004750C3"/>
    <w:rsid w:val="004750D6"/>
    <w:rsid w:val="00475108"/>
    <w:rsid w:val="00475117"/>
    <w:rsid w:val="00475156"/>
    <w:rsid w:val="00475161"/>
    <w:rsid w:val="0047517E"/>
    <w:rsid w:val="0047518D"/>
    <w:rsid w:val="0047519C"/>
    <w:rsid w:val="004751AC"/>
    <w:rsid w:val="00475224"/>
    <w:rsid w:val="00475255"/>
    <w:rsid w:val="00475263"/>
    <w:rsid w:val="00475288"/>
    <w:rsid w:val="004752B4"/>
    <w:rsid w:val="004752E5"/>
    <w:rsid w:val="00475316"/>
    <w:rsid w:val="00475321"/>
    <w:rsid w:val="00475354"/>
    <w:rsid w:val="0047538D"/>
    <w:rsid w:val="004753C0"/>
    <w:rsid w:val="004753E9"/>
    <w:rsid w:val="004753EE"/>
    <w:rsid w:val="0047540C"/>
    <w:rsid w:val="00475424"/>
    <w:rsid w:val="0047546B"/>
    <w:rsid w:val="004754E1"/>
    <w:rsid w:val="004754F7"/>
    <w:rsid w:val="00475514"/>
    <w:rsid w:val="0047551B"/>
    <w:rsid w:val="00475544"/>
    <w:rsid w:val="0047556C"/>
    <w:rsid w:val="004755A6"/>
    <w:rsid w:val="004755B4"/>
    <w:rsid w:val="004755B7"/>
    <w:rsid w:val="004755FD"/>
    <w:rsid w:val="0047560F"/>
    <w:rsid w:val="004756D6"/>
    <w:rsid w:val="00475753"/>
    <w:rsid w:val="00475780"/>
    <w:rsid w:val="004757DB"/>
    <w:rsid w:val="00475813"/>
    <w:rsid w:val="00475832"/>
    <w:rsid w:val="0047586A"/>
    <w:rsid w:val="004758AB"/>
    <w:rsid w:val="004758B7"/>
    <w:rsid w:val="00475909"/>
    <w:rsid w:val="0047596D"/>
    <w:rsid w:val="004759A2"/>
    <w:rsid w:val="004759B1"/>
    <w:rsid w:val="004759D2"/>
    <w:rsid w:val="004759D9"/>
    <w:rsid w:val="004759EA"/>
    <w:rsid w:val="004759FF"/>
    <w:rsid w:val="00475A45"/>
    <w:rsid w:val="00475AB9"/>
    <w:rsid w:val="00475AC4"/>
    <w:rsid w:val="00475ACE"/>
    <w:rsid w:val="00475AF4"/>
    <w:rsid w:val="00475AF9"/>
    <w:rsid w:val="00475B33"/>
    <w:rsid w:val="00475B74"/>
    <w:rsid w:val="00475BA3"/>
    <w:rsid w:val="00475BB0"/>
    <w:rsid w:val="00475BB3"/>
    <w:rsid w:val="00475BB7"/>
    <w:rsid w:val="00475BE3"/>
    <w:rsid w:val="00475C15"/>
    <w:rsid w:val="00475C39"/>
    <w:rsid w:val="00475C40"/>
    <w:rsid w:val="00475C50"/>
    <w:rsid w:val="00475C7A"/>
    <w:rsid w:val="00475CAB"/>
    <w:rsid w:val="00475CE8"/>
    <w:rsid w:val="00475D0C"/>
    <w:rsid w:val="00475D4E"/>
    <w:rsid w:val="00475D62"/>
    <w:rsid w:val="00475D68"/>
    <w:rsid w:val="00475DCB"/>
    <w:rsid w:val="00475E0E"/>
    <w:rsid w:val="00475E17"/>
    <w:rsid w:val="00475E9B"/>
    <w:rsid w:val="00475EE1"/>
    <w:rsid w:val="00475EEA"/>
    <w:rsid w:val="00475F4B"/>
    <w:rsid w:val="00475F6F"/>
    <w:rsid w:val="00475F74"/>
    <w:rsid w:val="00475F96"/>
    <w:rsid w:val="00476006"/>
    <w:rsid w:val="00476045"/>
    <w:rsid w:val="00476087"/>
    <w:rsid w:val="004760E2"/>
    <w:rsid w:val="004760EF"/>
    <w:rsid w:val="004761B5"/>
    <w:rsid w:val="0047621E"/>
    <w:rsid w:val="0047625A"/>
    <w:rsid w:val="0047629C"/>
    <w:rsid w:val="004762B6"/>
    <w:rsid w:val="004762F3"/>
    <w:rsid w:val="0047630C"/>
    <w:rsid w:val="00476318"/>
    <w:rsid w:val="0047638C"/>
    <w:rsid w:val="004763A1"/>
    <w:rsid w:val="004763BD"/>
    <w:rsid w:val="004763EB"/>
    <w:rsid w:val="004763FA"/>
    <w:rsid w:val="004763FB"/>
    <w:rsid w:val="004763FC"/>
    <w:rsid w:val="00476465"/>
    <w:rsid w:val="00476466"/>
    <w:rsid w:val="0047646C"/>
    <w:rsid w:val="0047646E"/>
    <w:rsid w:val="00476489"/>
    <w:rsid w:val="004764D5"/>
    <w:rsid w:val="004764F8"/>
    <w:rsid w:val="0047650A"/>
    <w:rsid w:val="0047653F"/>
    <w:rsid w:val="004765F5"/>
    <w:rsid w:val="00476632"/>
    <w:rsid w:val="00476633"/>
    <w:rsid w:val="004766E7"/>
    <w:rsid w:val="00476722"/>
    <w:rsid w:val="00476749"/>
    <w:rsid w:val="004767A4"/>
    <w:rsid w:val="004767CC"/>
    <w:rsid w:val="00476804"/>
    <w:rsid w:val="00476805"/>
    <w:rsid w:val="00476846"/>
    <w:rsid w:val="0047687D"/>
    <w:rsid w:val="004768CE"/>
    <w:rsid w:val="004768FB"/>
    <w:rsid w:val="00476945"/>
    <w:rsid w:val="00476983"/>
    <w:rsid w:val="0047699F"/>
    <w:rsid w:val="004769CF"/>
    <w:rsid w:val="00476A1B"/>
    <w:rsid w:val="00476A54"/>
    <w:rsid w:val="00476A66"/>
    <w:rsid w:val="00476A6D"/>
    <w:rsid w:val="00476BAF"/>
    <w:rsid w:val="00476BB1"/>
    <w:rsid w:val="00476D38"/>
    <w:rsid w:val="00476D7E"/>
    <w:rsid w:val="00476DBE"/>
    <w:rsid w:val="00476DCB"/>
    <w:rsid w:val="00476DE4"/>
    <w:rsid w:val="00476DF2"/>
    <w:rsid w:val="00476E86"/>
    <w:rsid w:val="00476ED3"/>
    <w:rsid w:val="00476F0D"/>
    <w:rsid w:val="00476F6B"/>
    <w:rsid w:val="00476F6F"/>
    <w:rsid w:val="00476F8A"/>
    <w:rsid w:val="00476F95"/>
    <w:rsid w:val="0047708A"/>
    <w:rsid w:val="0047708D"/>
    <w:rsid w:val="004770B8"/>
    <w:rsid w:val="004770D7"/>
    <w:rsid w:val="0047713A"/>
    <w:rsid w:val="00477165"/>
    <w:rsid w:val="00477184"/>
    <w:rsid w:val="004771C9"/>
    <w:rsid w:val="0047721B"/>
    <w:rsid w:val="0047723E"/>
    <w:rsid w:val="00477258"/>
    <w:rsid w:val="0047728B"/>
    <w:rsid w:val="00477378"/>
    <w:rsid w:val="004773AC"/>
    <w:rsid w:val="004773CB"/>
    <w:rsid w:val="0047740F"/>
    <w:rsid w:val="0047741C"/>
    <w:rsid w:val="0047743C"/>
    <w:rsid w:val="00477473"/>
    <w:rsid w:val="0047747E"/>
    <w:rsid w:val="004774CF"/>
    <w:rsid w:val="004774DD"/>
    <w:rsid w:val="004774DE"/>
    <w:rsid w:val="004774F5"/>
    <w:rsid w:val="004775E2"/>
    <w:rsid w:val="004775E8"/>
    <w:rsid w:val="00477653"/>
    <w:rsid w:val="00477662"/>
    <w:rsid w:val="00477663"/>
    <w:rsid w:val="00477695"/>
    <w:rsid w:val="004776AD"/>
    <w:rsid w:val="004776F9"/>
    <w:rsid w:val="00477724"/>
    <w:rsid w:val="00477769"/>
    <w:rsid w:val="0047779B"/>
    <w:rsid w:val="004777F8"/>
    <w:rsid w:val="00477829"/>
    <w:rsid w:val="0047786A"/>
    <w:rsid w:val="0047789D"/>
    <w:rsid w:val="004778D6"/>
    <w:rsid w:val="00477920"/>
    <w:rsid w:val="0047794A"/>
    <w:rsid w:val="004779DD"/>
    <w:rsid w:val="004779F2"/>
    <w:rsid w:val="00477A5B"/>
    <w:rsid w:val="00477A6E"/>
    <w:rsid w:val="00477AB8"/>
    <w:rsid w:val="00477ABD"/>
    <w:rsid w:val="00477ADD"/>
    <w:rsid w:val="00477AE9"/>
    <w:rsid w:val="00477B3C"/>
    <w:rsid w:val="00477BB9"/>
    <w:rsid w:val="00477BC5"/>
    <w:rsid w:val="00477BF4"/>
    <w:rsid w:val="00477C0E"/>
    <w:rsid w:val="00477C21"/>
    <w:rsid w:val="00477C22"/>
    <w:rsid w:val="00477C4F"/>
    <w:rsid w:val="00477D07"/>
    <w:rsid w:val="00477D7D"/>
    <w:rsid w:val="00477DA7"/>
    <w:rsid w:val="00477DBA"/>
    <w:rsid w:val="00477DCE"/>
    <w:rsid w:val="00477DDD"/>
    <w:rsid w:val="00477DF6"/>
    <w:rsid w:val="00477E5B"/>
    <w:rsid w:val="00477EA8"/>
    <w:rsid w:val="00477EC6"/>
    <w:rsid w:val="00477F88"/>
    <w:rsid w:val="00477FA8"/>
    <w:rsid w:val="00477FCC"/>
    <w:rsid w:val="00480022"/>
    <w:rsid w:val="00480036"/>
    <w:rsid w:val="0048007E"/>
    <w:rsid w:val="00480080"/>
    <w:rsid w:val="00480094"/>
    <w:rsid w:val="00480099"/>
    <w:rsid w:val="00480103"/>
    <w:rsid w:val="004801F1"/>
    <w:rsid w:val="00480211"/>
    <w:rsid w:val="00480288"/>
    <w:rsid w:val="004802A9"/>
    <w:rsid w:val="004802C7"/>
    <w:rsid w:val="004802D1"/>
    <w:rsid w:val="00480371"/>
    <w:rsid w:val="00480375"/>
    <w:rsid w:val="0048039E"/>
    <w:rsid w:val="004803B7"/>
    <w:rsid w:val="004803C6"/>
    <w:rsid w:val="0048041C"/>
    <w:rsid w:val="0048047A"/>
    <w:rsid w:val="00480494"/>
    <w:rsid w:val="00480496"/>
    <w:rsid w:val="004804C1"/>
    <w:rsid w:val="00480506"/>
    <w:rsid w:val="00480522"/>
    <w:rsid w:val="0048054F"/>
    <w:rsid w:val="00480565"/>
    <w:rsid w:val="00480594"/>
    <w:rsid w:val="004805B8"/>
    <w:rsid w:val="004805BD"/>
    <w:rsid w:val="004805DB"/>
    <w:rsid w:val="004805DC"/>
    <w:rsid w:val="004805E3"/>
    <w:rsid w:val="00480637"/>
    <w:rsid w:val="0048064F"/>
    <w:rsid w:val="00480655"/>
    <w:rsid w:val="0048066F"/>
    <w:rsid w:val="004806DC"/>
    <w:rsid w:val="00480739"/>
    <w:rsid w:val="0048073F"/>
    <w:rsid w:val="004807A7"/>
    <w:rsid w:val="004807A9"/>
    <w:rsid w:val="00480875"/>
    <w:rsid w:val="00480890"/>
    <w:rsid w:val="004808B4"/>
    <w:rsid w:val="004808C2"/>
    <w:rsid w:val="004808CE"/>
    <w:rsid w:val="004808DE"/>
    <w:rsid w:val="00480901"/>
    <w:rsid w:val="00480905"/>
    <w:rsid w:val="004809C4"/>
    <w:rsid w:val="004809DB"/>
    <w:rsid w:val="00480A70"/>
    <w:rsid w:val="00480AAD"/>
    <w:rsid w:val="00480B0D"/>
    <w:rsid w:val="00480B54"/>
    <w:rsid w:val="00480B90"/>
    <w:rsid w:val="00480B92"/>
    <w:rsid w:val="00480BBB"/>
    <w:rsid w:val="00480BF3"/>
    <w:rsid w:val="00480C16"/>
    <w:rsid w:val="00480C30"/>
    <w:rsid w:val="00480C3C"/>
    <w:rsid w:val="00480C89"/>
    <w:rsid w:val="00480CA5"/>
    <w:rsid w:val="00480CC1"/>
    <w:rsid w:val="00480CCC"/>
    <w:rsid w:val="00480CF5"/>
    <w:rsid w:val="00480D40"/>
    <w:rsid w:val="00480D42"/>
    <w:rsid w:val="00480D63"/>
    <w:rsid w:val="00480D9D"/>
    <w:rsid w:val="00480DCD"/>
    <w:rsid w:val="00480DE9"/>
    <w:rsid w:val="00480E32"/>
    <w:rsid w:val="00480E64"/>
    <w:rsid w:val="00480E78"/>
    <w:rsid w:val="00480E98"/>
    <w:rsid w:val="00480ECC"/>
    <w:rsid w:val="00480EEE"/>
    <w:rsid w:val="00480F06"/>
    <w:rsid w:val="00480F13"/>
    <w:rsid w:val="00480F20"/>
    <w:rsid w:val="00480F48"/>
    <w:rsid w:val="00480F86"/>
    <w:rsid w:val="00480FB0"/>
    <w:rsid w:val="00480FEE"/>
    <w:rsid w:val="0048101C"/>
    <w:rsid w:val="00481089"/>
    <w:rsid w:val="00481095"/>
    <w:rsid w:val="00481099"/>
    <w:rsid w:val="0048109F"/>
    <w:rsid w:val="004810FC"/>
    <w:rsid w:val="0048111F"/>
    <w:rsid w:val="00481126"/>
    <w:rsid w:val="00481132"/>
    <w:rsid w:val="00481172"/>
    <w:rsid w:val="004811A5"/>
    <w:rsid w:val="004811E5"/>
    <w:rsid w:val="00481231"/>
    <w:rsid w:val="0048123A"/>
    <w:rsid w:val="0048123B"/>
    <w:rsid w:val="00481264"/>
    <w:rsid w:val="004812FF"/>
    <w:rsid w:val="0048130E"/>
    <w:rsid w:val="0048132F"/>
    <w:rsid w:val="00481342"/>
    <w:rsid w:val="004813F9"/>
    <w:rsid w:val="00481443"/>
    <w:rsid w:val="0048145F"/>
    <w:rsid w:val="00481482"/>
    <w:rsid w:val="004814AB"/>
    <w:rsid w:val="004814C0"/>
    <w:rsid w:val="004814F4"/>
    <w:rsid w:val="0048157B"/>
    <w:rsid w:val="00481599"/>
    <w:rsid w:val="004815BD"/>
    <w:rsid w:val="00481678"/>
    <w:rsid w:val="004816AA"/>
    <w:rsid w:val="004816BF"/>
    <w:rsid w:val="004816ED"/>
    <w:rsid w:val="00481706"/>
    <w:rsid w:val="00481733"/>
    <w:rsid w:val="00481793"/>
    <w:rsid w:val="004817C1"/>
    <w:rsid w:val="00481812"/>
    <w:rsid w:val="00481823"/>
    <w:rsid w:val="00481835"/>
    <w:rsid w:val="0048187B"/>
    <w:rsid w:val="00481888"/>
    <w:rsid w:val="004818C8"/>
    <w:rsid w:val="00481943"/>
    <w:rsid w:val="00481987"/>
    <w:rsid w:val="00481992"/>
    <w:rsid w:val="0048199A"/>
    <w:rsid w:val="004819B1"/>
    <w:rsid w:val="004819C1"/>
    <w:rsid w:val="004819DB"/>
    <w:rsid w:val="00481A79"/>
    <w:rsid w:val="00481A8D"/>
    <w:rsid w:val="00481AEF"/>
    <w:rsid w:val="00481BF5"/>
    <w:rsid w:val="00481BFD"/>
    <w:rsid w:val="00481C05"/>
    <w:rsid w:val="00481C34"/>
    <w:rsid w:val="00481C43"/>
    <w:rsid w:val="00481C61"/>
    <w:rsid w:val="00481C9E"/>
    <w:rsid w:val="00481CA7"/>
    <w:rsid w:val="00481CC2"/>
    <w:rsid w:val="00481D21"/>
    <w:rsid w:val="00481D4B"/>
    <w:rsid w:val="00481D4C"/>
    <w:rsid w:val="00481D8C"/>
    <w:rsid w:val="00481DE3"/>
    <w:rsid w:val="00481DFA"/>
    <w:rsid w:val="00481E4F"/>
    <w:rsid w:val="00481E6A"/>
    <w:rsid w:val="00481EDB"/>
    <w:rsid w:val="00481EED"/>
    <w:rsid w:val="00481F13"/>
    <w:rsid w:val="00481F29"/>
    <w:rsid w:val="00481F34"/>
    <w:rsid w:val="00481F4B"/>
    <w:rsid w:val="00481F95"/>
    <w:rsid w:val="00481FBE"/>
    <w:rsid w:val="00481FC3"/>
    <w:rsid w:val="00481FE2"/>
    <w:rsid w:val="00481FE5"/>
    <w:rsid w:val="0048201B"/>
    <w:rsid w:val="00482027"/>
    <w:rsid w:val="0048208A"/>
    <w:rsid w:val="004820BA"/>
    <w:rsid w:val="00482161"/>
    <w:rsid w:val="00482182"/>
    <w:rsid w:val="004821A6"/>
    <w:rsid w:val="00482217"/>
    <w:rsid w:val="0048225F"/>
    <w:rsid w:val="004822C4"/>
    <w:rsid w:val="0048231C"/>
    <w:rsid w:val="004823A3"/>
    <w:rsid w:val="004823AF"/>
    <w:rsid w:val="004823E0"/>
    <w:rsid w:val="00482400"/>
    <w:rsid w:val="0048244D"/>
    <w:rsid w:val="0048245D"/>
    <w:rsid w:val="0048249D"/>
    <w:rsid w:val="00482506"/>
    <w:rsid w:val="00482520"/>
    <w:rsid w:val="00482565"/>
    <w:rsid w:val="00482566"/>
    <w:rsid w:val="004825AB"/>
    <w:rsid w:val="004826FD"/>
    <w:rsid w:val="00482764"/>
    <w:rsid w:val="00482769"/>
    <w:rsid w:val="004827A7"/>
    <w:rsid w:val="004827EE"/>
    <w:rsid w:val="00482811"/>
    <w:rsid w:val="00482840"/>
    <w:rsid w:val="00482842"/>
    <w:rsid w:val="00482860"/>
    <w:rsid w:val="00482899"/>
    <w:rsid w:val="004828F3"/>
    <w:rsid w:val="004828FC"/>
    <w:rsid w:val="0048292D"/>
    <w:rsid w:val="00482965"/>
    <w:rsid w:val="00482985"/>
    <w:rsid w:val="0048298A"/>
    <w:rsid w:val="0048298B"/>
    <w:rsid w:val="004829A4"/>
    <w:rsid w:val="004829CE"/>
    <w:rsid w:val="00482A4E"/>
    <w:rsid w:val="00482A5E"/>
    <w:rsid w:val="00482A91"/>
    <w:rsid w:val="00482AB8"/>
    <w:rsid w:val="00482AE2"/>
    <w:rsid w:val="00482B07"/>
    <w:rsid w:val="00482B61"/>
    <w:rsid w:val="00482B64"/>
    <w:rsid w:val="00482BA0"/>
    <w:rsid w:val="00482BF1"/>
    <w:rsid w:val="00482C06"/>
    <w:rsid w:val="00482C15"/>
    <w:rsid w:val="00482C28"/>
    <w:rsid w:val="00482C52"/>
    <w:rsid w:val="00482CB4"/>
    <w:rsid w:val="00482CCA"/>
    <w:rsid w:val="00482D09"/>
    <w:rsid w:val="00482D0B"/>
    <w:rsid w:val="00482D22"/>
    <w:rsid w:val="00482D60"/>
    <w:rsid w:val="00482D63"/>
    <w:rsid w:val="00482D70"/>
    <w:rsid w:val="00482DA7"/>
    <w:rsid w:val="00482DC8"/>
    <w:rsid w:val="00482DC9"/>
    <w:rsid w:val="00482DF2"/>
    <w:rsid w:val="00482E32"/>
    <w:rsid w:val="00482E47"/>
    <w:rsid w:val="00482E8A"/>
    <w:rsid w:val="00482ED4"/>
    <w:rsid w:val="00482ED8"/>
    <w:rsid w:val="00482EFB"/>
    <w:rsid w:val="00482F01"/>
    <w:rsid w:val="00482F1A"/>
    <w:rsid w:val="00482F29"/>
    <w:rsid w:val="00482F3A"/>
    <w:rsid w:val="00482F58"/>
    <w:rsid w:val="00482F5E"/>
    <w:rsid w:val="00482F70"/>
    <w:rsid w:val="00482F76"/>
    <w:rsid w:val="00482F91"/>
    <w:rsid w:val="00482FBA"/>
    <w:rsid w:val="00482FC8"/>
    <w:rsid w:val="00482FCF"/>
    <w:rsid w:val="00482FD3"/>
    <w:rsid w:val="0048302C"/>
    <w:rsid w:val="00483049"/>
    <w:rsid w:val="0048305C"/>
    <w:rsid w:val="0048309D"/>
    <w:rsid w:val="004830BB"/>
    <w:rsid w:val="00483110"/>
    <w:rsid w:val="00483119"/>
    <w:rsid w:val="00483151"/>
    <w:rsid w:val="004831A3"/>
    <w:rsid w:val="004831E2"/>
    <w:rsid w:val="004831E6"/>
    <w:rsid w:val="004831F0"/>
    <w:rsid w:val="0048320E"/>
    <w:rsid w:val="0048321B"/>
    <w:rsid w:val="004832C8"/>
    <w:rsid w:val="00483310"/>
    <w:rsid w:val="0048337C"/>
    <w:rsid w:val="004833E0"/>
    <w:rsid w:val="004833F9"/>
    <w:rsid w:val="00483461"/>
    <w:rsid w:val="0048346B"/>
    <w:rsid w:val="0048348D"/>
    <w:rsid w:val="004834C2"/>
    <w:rsid w:val="004834CB"/>
    <w:rsid w:val="0048351F"/>
    <w:rsid w:val="00483570"/>
    <w:rsid w:val="004835A4"/>
    <w:rsid w:val="004835F4"/>
    <w:rsid w:val="00483662"/>
    <w:rsid w:val="004836BC"/>
    <w:rsid w:val="004836E8"/>
    <w:rsid w:val="00483703"/>
    <w:rsid w:val="0048371C"/>
    <w:rsid w:val="00483743"/>
    <w:rsid w:val="004837B3"/>
    <w:rsid w:val="004837E7"/>
    <w:rsid w:val="0048384F"/>
    <w:rsid w:val="0048385B"/>
    <w:rsid w:val="00483878"/>
    <w:rsid w:val="0048387A"/>
    <w:rsid w:val="0048390F"/>
    <w:rsid w:val="00483984"/>
    <w:rsid w:val="004839D6"/>
    <w:rsid w:val="004839E9"/>
    <w:rsid w:val="004839F7"/>
    <w:rsid w:val="00483A8C"/>
    <w:rsid w:val="00483AEC"/>
    <w:rsid w:val="00483B02"/>
    <w:rsid w:val="00483B46"/>
    <w:rsid w:val="00483B8E"/>
    <w:rsid w:val="00483BC7"/>
    <w:rsid w:val="00483BDF"/>
    <w:rsid w:val="00483C4A"/>
    <w:rsid w:val="00483C89"/>
    <w:rsid w:val="00483C9A"/>
    <w:rsid w:val="00483CC1"/>
    <w:rsid w:val="00483CF4"/>
    <w:rsid w:val="00483D08"/>
    <w:rsid w:val="00483DAB"/>
    <w:rsid w:val="00483DC8"/>
    <w:rsid w:val="00483DC9"/>
    <w:rsid w:val="00483E56"/>
    <w:rsid w:val="00483E75"/>
    <w:rsid w:val="00483E7A"/>
    <w:rsid w:val="00483ECB"/>
    <w:rsid w:val="00483F1B"/>
    <w:rsid w:val="00483F9F"/>
    <w:rsid w:val="004840A1"/>
    <w:rsid w:val="004840B3"/>
    <w:rsid w:val="004840E8"/>
    <w:rsid w:val="00484101"/>
    <w:rsid w:val="00484129"/>
    <w:rsid w:val="00484142"/>
    <w:rsid w:val="00484182"/>
    <w:rsid w:val="00484196"/>
    <w:rsid w:val="004841A8"/>
    <w:rsid w:val="004841D4"/>
    <w:rsid w:val="004841FC"/>
    <w:rsid w:val="004841FE"/>
    <w:rsid w:val="0048422F"/>
    <w:rsid w:val="00484237"/>
    <w:rsid w:val="00484277"/>
    <w:rsid w:val="0048428C"/>
    <w:rsid w:val="004842A3"/>
    <w:rsid w:val="004842BF"/>
    <w:rsid w:val="00484337"/>
    <w:rsid w:val="00484349"/>
    <w:rsid w:val="00484356"/>
    <w:rsid w:val="0048438B"/>
    <w:rsid w:val="0048444F"/>
    <w:rsid w:val="0048451E"/>
    <w:rsid w:val="00484521"/>
    <w:rsid w:val="00484546"/>
    <w:rsid w:val="00484556"/>
    <w:rsid w:val="00484565"/>
    <w:rsid w:val="004845AD"/>
    <w:rsid w:val="004845E6"/>
    <w:rsid w:val="0048467A"/>
    <w:rsid w:val="00484718"/>
    <w:rsid w:val="00484732"/>
    <w:rsid w:val="00484744"/>
    <w:rsid w:val="0048474B"/>
    <w:rsid w:val="0048476E"/>
    <w:rsid w:val="0048476F"/>
    <w:rsid w:val="004847FB"/>
    <w:rsid w:val="00484831"/>
    <w:rsid w:val="0048487E"/>
    <w:rsid w:val="004848A5"/>
    <w:rsid w:val="004848BB"/>
    <w:rsid w:val="004848E0"/>
    <w:rsid w:val="004848EA"/>
    <w:rsid w:val="004848F2"/>
    <w:rsid w:val="00484902"/>
    <w:rsid w:val="0048490F"/>
    <w:rsid w:val="00484913"/>
    <w:rsid w:val="00484940"/>
    <w:rsid w:val="00484953"/>
    <w:rsid w:val="004849F7"/>
    <w:rsid w:val="00484A16"/>
    <w:rsid w:val="00484A39"/>
    <w:rsid w:val="00484A70"/>
    <w:rsid w:val="00484A7D"/>
    <w:rsid w:val="00484A81"/>
    <w:rsid w:val="00484ADF"/>
    <w:rsid w:val="00484B15"/>
    <w:rsid w:val="00484B20"/>
    <w:rsid w:val="00484B41"/>
    <w:rsid w:val="00484B48"/>
    <w:rsid w:val="00484B96"/>
    <w:rsid w:val="00484B9E"/>
    <w:rsid w:val="00484BCE"/>
    <w:rsid w:val="00484BD0"/>
    <w:rsid w:val="00484C0F"/>
    <w:rsid w:val="00484C18"/>
    <w:rsid w:val="00484C5D"/>
    <w:rsid w:val="00484C88"/>
    <w:rsid w:val="00484CE7"/>
    <w:rsid w:val="00484D05"/>
    <w:rsid w:val="00484D43"/>
    <w:rsid w:val="00484D59"/>
    <w:rsid w:val="00484D5F"/>
    <w:rsid w:val="00484DD6"/>
    <w:rsid w:val="00484DF0"/>
    <w:rsid w:val="00484F08"/>
    <w:rsid w:val="00484F56"/>
    <w:rsid w:val="00484F69"/>
    <w:rsid w:val="00484F7B"/>
    <w:rsid w:val="00484F84"/>
    <w:rsid w:val="00484F8F"/>
    <w:rsid w:val="00484FBB"/>
    <w:rsid w:val="00484FE7"/>
    <w:rsid w:val="00484FE9"/>
    <w:rsid w:val="004850F3"/>
    <w:rsid w:val="00485102"/>
    <w:rsid w:val="0048510C"/>
    <w:rsid w:val="00485119"/>
    <w:rsid w:val="00485130"/>
    <w:rsid w:val="0048518F"/>
    <w:rsid w:val="004851AF"/>
    <w:rsid w:val="004851CC"/>
    <w:rsid w:val="004852A0"/>
    <w:rsid w:val="004852C3"/>
    <w:rsid w:val="004852F9"/>
    <w:rsid w:val="0048530E"/>
    <w:rsid w:val="004853A6"/>
    <w:rsid w:val="004853FF"/>
    <w:rsid w:val="00485402"/>
    <w:rsid w:val="0048557D"/>
    <w:rsid w:val="00485596"/>
    <w:rsid w:val="004855A7"/>
    <w:rsid w:val="004855A8"/>
    <w:rsid w:val="004855D2"/>
    <w:rsid w:val="004855E2"/>
    <w:rsid w:val="00485630"/>
    <w:rsid w:val="00485649"/>
    <w:rsid w:val="00485652"/>
    <w:rsid w:val="00485676"/>
    <w:rsid w:val="0048568A"/>
    <w:rsid w:val="004856BB"/>
    <w:rsid w:val="004856C5"/>
    <w:rsid w:val="0048571F"/>
    <w:rsid w:val="00485747"/>
    <w:rsid w:val="004857D1"/>
    <w:rsid w:val="004857DB"/>
    <w:rsid w:val="004857E7"/>
    <w:rsid w:val="004857FE"/>
    <w:rsid w:val="0048588E"/>
    <w:rsid w:val="004858C4"/>
    <w:rsid w:val="004858D8"/>
    <w:rsid w:val="004858FF"/>
    <w:rsid w:val="0048593E"/>
    <w:rsid w:val="00485974"/>
    <w:rsid w:val="004859A8"/>
    <w:rsid w:val="004859C8"/>
    <w:rsid w:val="00485A0D"/>
    <w:rsid w:val="00485A3C"/>
    <w:rsid w:val="00485ABE"/>
    <w:rsid w:val="00485AC8"/>
    <w:rsid w:val="00485AD5"/>
    <w:rsid w:val="00485B3C"/>
    <w:rsid w:val="00485B7C"/>
    <w:rsid w:val="00485B80"/>
    <w:rsid w:val="00485B96"/>
    <w:rsid w:val="00485BA4"/>
    <w:rsid w:val="00485CE4"/>
    <w:rsid w:val="00485D3A"/>
    <w:rsid w:val="00485D9D"/>
    <w:rsid w:val="00485DA6"/>
    <w:rsid w:val="00485DB2"/>
    <w:rsid w:val="00485DDB"/>
    <w:rsid w:val="00485DF7"/>
    <w:rsid w:val="00485E30"/>
    <w:rsid w:val="00485E54"/>
    <w:rsid w:val="00485EA7"/>
    <w:rsid w:val="00485EBA"/>
    <w:rsid w:val="00485EDB"/>
    <w:rsid w:val="00485F3D"/>
    <w:rsid w:val="00485F68"/>
    <w:rsid w:val="00485F8B"/>
    <w:rsid w:val="00485FD5"/>
    <w:rsid w:val="00485FF8"/>
    <w:rsid w:val="00486027"/>
    <w:rsid w:val="004860F3"/>
    <w:rsid w:val="0048614A"/>
    <w:rsid w:val="00486199"/>
    <w:rsid w:val="004861D1"/>
    <w:rsid w:val="004861E4"/>
    <w:rsid w:val="004861F0"/>
    <w:rsid w:val="0048620A"/>
    <w:rsid w:val="00486297"/>
    <w:rsid w:val="004862C6"/>
    <w:rsid w:val="004862D7"/>
    <w:rsid w:val="00486309"/>
    <w:rsid w:val="00486313"/>
    <w:rsid w:val="0048632C"/>
    <w:rsid w:val="0048632D"/>
    <w:rsid w:val="00486352"/>
    <w:rsid w:val="0048639D"/>
    <w:rsid w:val="004863E2"/>
    <w:rsid w:val="00486402"/>
    <w:rsid w:val="00486407"/>
    <w:rsid w:val="0048649C"/>
    <w:rsid w:val="0048658A"/>
    <w:rsid w:val="00486634"/>
    <w:rsid w:val="00486690"/>
    <w:rsid w:val="00486692"/>
    <w:rsid w:val="004866A8"/>
    <w:rsid w:val="00486709"/>
    <w:rsid w:val="0048670D"/>
    <w:rsid w:val="00486726"/>
    <w:rsid w:val="004867B5"/>
    <w:rsid w:val="0048680F"/>
    <w:rsid w:val="0048685C"/>
    <w:rsid w:val="00486880"/>
    <w:rsid w:val="00486881"/>
    <w:rsid w:val="004868AD"/>
    <w:rsid w:val="00486A15"/>
    <w:rsid w:val="00486A2A"/>
    <w:rsid w:val="00486A2E"/>
    <w:rsid w:val="00486AA5"/>
    <w:rsid w:val="00486B18"/>
    <w:rsid w:val="00486B30"/>
    <w:rsid w:val="00486BB6"/>
    <w:rsid w:val="00486BEA"/>
    <w:rsid w:val="00486C1E"/>
    <w:rsid w:val="00486C3B"/>
    <w:rsid w:val="00486C57"/>
    <w:rsid w:val="00486C58"/>
    <w:rsid w:val="00486C8D"/>
    <w:rsid w:val="00486C9C"/>
    <w:rsid w:val="00486CBD"/>
    <w:rsid w:val="00486CC0"/>
    <w:rsid w:val="00486D23"/>
    <w:rsid w:val="00486D2D"/>
    <w:rsid w:val="00486D40"/>
    <w:rsid w:val="00486D53"/>
    <w:rsid w:val="00486DB5"/>
    <w:rsid w:val="00486E21"/>
    <w:rsid w:val="00486E65"/>
    <w:rsid w:val="00486E67"/>
    <w:rsid w:val="00486E97"/>
    <w:rsid w:val="00486ECA"/>
    <w:rsid w:val="00486EFB"/>
    <w:rsid w:val="00486F91"/>
    <w:rsid w:val="00486F93"/>
    <w:rsid w:val="00486FDD"/>
    <w:rsid w:val="00487009"/>
    <w:rsid w:val="00487069"/>
    <w:rsid w:val="004870A5"/>
    <w:rsid w:val="004870CD"/>
    <w:rsid w:val="004870EF"/>
    <w:rsid w:val="00487123"/>
    <w:rsid w:val="004871AE"/>
    <w:rsid w:val="004871AF"/>
    <w:rsid w:val="004871C8"/>
    <w:rsid w:val="00487237"/>
    <w:rsid w:val="0048723F"/>
    <w:rsid w:val="00487267"/>
    <w:rsid w:val="004872A1"/>
    <w:rsid w:val="004872E1"/>
    <w:rsid w:val="004872E5"/>
    <w:rsid w:val="004872F1"/>
    <w:rsid w:val="0048733B"/>
    <w:rsid w:val="00487340"/>
    <w:rsid w:val="00487390"/>
    <w:rsid w:val="004873C3"/>
    <w:rsid w:val="00487402"/>
    <w:rsid w:val="00487423"/>
    <w:rsid w:val="004874CB"/>
    <w:rsid w:val="0048752B"/>
    <w:rsid w:val="004875DA"/>
    <w:rsid w:val="00487619"/>
    <w:rsid w:val="00487645"/>
    <w:rsid w:val="00487651"/>
    <w:rsid w:val="0048769A"/>
    <w:rsid w:val="00487717"/>
    <w:rsid w:val="0048774E"/>
    <w:rsid w:val="004877C1"/>
    <w:rsid w:val="004877C6"/>
    <w:rsid w:val="00487843"/>
    <w:rsid w:val="00487860"/>
    <w:rsid w:val="00487866"/>
    <w:rsid w:val="004878A5"/>
    <w:rsid w:val="004878F7"/>
    <w:rsid w:val="00487916"/>
    <w:rsid w:val="0048793A"/>
    <w:rsid w:val="00487941"/>
    <w:rsid w:val="00487972"/>
    <w:rsid w:val="0048798B"/>
    <w:rsid w:val="004879CA"/>
    <w:rsid w:val="00487A80"/>
    <w:rsid w:val="00487AA7"/>
    <w:rsid w:val="00487AEF"/>
    <w:rsid w:val="00487AFC"/>
    <w:rsid w:val="00487B33"/>
    <w:rsid w:val="00487BA1"/>
    <w:rsid w:val="00487BF7"/>
    <w:rsid w:val="00487BFF"/>
    <w:rsid w:val="00487C34"/>
    <w:rsid w:val="00487C68"/>
    <w:rsid w:val="00487C7B"/>
    <w:rsid w:val="00487C82"/>
    <w:rsid w:val="00487C95"/>
    <w:rsid w:val="00487CBC"/>
    <w:rsid w:val="00487CE6"/>
    <w:rsid w:val="00487CE7"/>
    <w:rsid w:val="00487D50"/>
    <w:rsid w:val="00487DD3"/>
    <w:rsid w:val="00487E11"/>
    <w:rsid w:val="00487E20"/>
    <w:rsid w:val="00487E86"/>
    <w:rsid w:val="00487EAE"/>
    <w:rsid w:val="00487F0E"/>
    <w:rsid w:val="00487F2C"/>
    <w:rsid w:val="00487FB7"/>
    <w:rsid w:val="00487FBD"/>
    <w:rsid w:val="00487FC0"/>
    <w:rsid w:val="00487FD9"/>
    <w:rsid w:val="00490009"/>
    <w:rsid w:val="00490028"/>
    <w:rsid w:val="0049003A"/>
    <w:rsid w:val="0049004E"/>
    <w:rsid w:val="0049007B"/>
    <w:rsid w:val="0049008B"/>
    <w:rsid w:val="004900C2"/>
    <w:rsid w:val="004900C7"/>
    <w:rsid w:val="00490152"/>
    <w:rsid w:val="00490175"/>
    <w:rsid w:val="00490183"/>
    <w:rsid w:val="00490212"/>
    <w:rsid w:val="00490240"/>
    <w:rsid w:val="00490260"/>
    <w:rsid w:val="0049027F"/>
    <w:rsid w:val="004902A6"/>
    <w:rsid w:val="004902A8"/>
    <w:rsid w:val="004902F4"/>
    <w:rsid w:val="00490363"/>
    <w:rsid w:val="00490370"/>
    <w:rsid w:val="004903DF"/>
    <w:rsid w:val="004903E0"/>
    <w:rsid w:val="004903EF"/>
    <w:rsid w:val="004903F0"/>
    <w:rsid w:val="00490442"/>
    <w:rsid w:val="00490449"/>
    <w:rsid w:val="00490450"/>
    <w:rsid w:val="00490472"/>
    <w:rsid w:val="0049047E"/>
    <w:rsid w:val="00490490"/>
    <w:rsid w:val="00490499"/>
    <w:rsid w:val="0049051E"/>
    <w:rsid w:val="004905C4"/>
    <w:rsid w:val="004905DB"/>
    <w:rsid w:val="004905FB"/>
    <w:rsid w:val="00490618"/>
    <w:rsid w:val="004906D0"/>
    <w:rsid w:val="004906EA"/>
    <w:rsid w:val="0049070E"/>
    <w:rsid w:val="00490775"/>
    <w:rsid w:val="004907B1"/>
    <w:rsid w:val="0049082F"/>
    <w:rsid w:val="00490831"/>
    <w:rsid w:val="0049083D"/>
    <w:rsid w:val="004908BD"/>
    <w:rsid w:val="004908BE"/>
    <w:rsid w:val="00490917"/>
    <w:rsid w:val="00490955"/>
    <w:rsid w:val="004909AC"/>
    <w:rsid w:val="004909BA"/>
    <w:rsid w:val="00490A02"/>
    <w:rsid w:val="00490A5A"/>
    <w:rsid w:val="00490A5F"/>
    <w:rsid w:val="00490A6C"/>
    <w:rsid w:val="00490A9B"/>
    <w:rsid w:val="00490AC3"/>
    <w:rsid w:val="00490B03"/>
    <w:rsid w:val="00490B51"/>
    <w:rsid w:val="00490BD2"/>
    <w:rsid w:val="00490BE4"/>
    <w:rsid w:val="00490C17"/>
    <w:rsid w:val="00490CCA"/>
    <w:rsid w:val="00490CE2"/>
    <w:rsid w:val="00490D1D"/>
    <w:rsid w:val="00490D36"/>
    <w:rsid w:val="00490D8F"/>
    <w:rsid w:val="00490D92"/>
    <w:rsid w:val="00490DE5"/>
    <w:rsid w:val="00490DFF"/>
    <w:rsid w:val="00490E12"/>
    <w:rsid w:val="00490E67"/>
    <w:rsid w:val="00490E77"/>
    <w:rsid w:val="00490E98"/>
    <w:rsid w:val="00490ECC"/>
    <w:rsid w:val="00490ED0"/>
    <w:rsid w:val="00490EEB"/>
    <w:rsid w:val="00490F61"/>
    <w:rsid w:val="00490F71"/>
    <w:rsid w:val="00490FA3"/>
    <w:rsid w:val="00490FA4"/>
    <w:rsid w:val="00490FB7"/>
    <w:rsid w:val="00490FD0"/>
    <w:rsid w:val="0049102E"/>
    <w:rsid w:val="00491059"/>
    <w:rsid w:val="00491083"/>
    <w:rsid w:val="0049109A"/>
    <w:rsid w:val="004910DC"/>
    <w:rsid w:val="004910FE"/>
    <w:rsid w:val="00491136"/>
    <w:rsid w:val="00491177"/>
    <w:rsid w:val="00491191"/>
    <w:rsid w:val="00491197"/>
    <w:rsid w:val="004911FD"/>
    <w:rsid w:val="00491212"/>
    <w:rsid w:val="00491213"/>
    <w:rsid w:val="00491217"/>
    <w:rsid w:val="0049136C"/>
    <w:rsid w:val="004913A4"/>
    <w:rsid w:val="004913B5"/>
    <w:rsid w:val="00491406"/>
    <w:rsid w:val="0049142B"/>
    <w:rsid w:val="00491467"/>
    <w:rsid w:val="00491471"/>
    <w:rsid w:val="004914A8"/>
    <w:rsid w:val="004914AA"/>
    <w:rsid w:val="004914B0"/>
    <w:rsid w:val="004914E9"/>
    <w:rsid w:val="00491551"/>
    <w:rsid w:val="00491565"/>
    <w:rsid w:val="004915A5"/>
    <w:rsid w:val="004915BD"/>
    <w:rsid w:val="004915C4"/>
    <w:rsid w:val="00491635"/>
    <w:rsid w:val="00491636"/>
    <w:rsid w:val="00491658"/>
    <w:rsid w:val="00491663"/>
    <w:rsid w:val="0049168C"/>
    <w:rsid w:val="004916B0"/>
    <w:rsid w:val="004916CC"/>
    <w:rsid w:val="00491707"/>
    <w:rsid w:val="0049173F"/>
    <w:rsid w:val="0049178A"/>
    <w:rsid w:val="004917B1"/>
    <w:rsid w:val="004917B3"/>
    <w:rsid w:val="004917BA"/>
    <w:rsid w:val="004917C3"/>
    <w:rsid w:val="004917DD"/>
    <w:rsid w:val="00491817"/>
    <w:rsid w:val="00491824"/>
    <w:rsid w:val="0049182C"/>
    <w:rsid w:val="004918AC"/>
    <w:rsid w:val="004918B1"/>
    <w:rsid w:val="004918DF"/>
    <w:rsid w:val="00491922"/>
    <w:rsid w:val="0049192B"/>
    <w:rsid w:val="00491960"/>
    <w:rsid w:val="0049198F"/>
    <w:rsid w:val="004919B2"/>
    <w:rsid w:val="004919C0"/>
    <w:rsid w:val="00491A15"/>
    <w:rsid w:val="00491A21"/>
    <w:rsid w:val="00491AAF"/>
    <w:rsid w:val="00491ADA"/>
    <w:rsid w:val="00491B1D"/>
    <w:rsid w:val="00491B32"/>
    <w:rsid w:val="00491B54"/>
    <w:rsid w:val="00491BA2"/>
    <w:rsid w:val="00491BD0"/>
    <w:rsid w:val="00491BEB"/>
    <w:rsid w:val="00491BED"/>
    <w:rsid w:val="00491BEE"/>
    <w:rsid w:val="00491C08"/>
    <w:rsid w:val="00491C5C"/>
    <w:rsid w:val="00491C82"/>
    <w:rsid w:val="00491CE1"/>
    <w:rsid w:val="00491CF2"/>
    <w:rsid w:val="00491D5A"/>
    <w:rsid w:val="00491D7E"/>
    <w:rsid w:val="00491DA3"/>
    <w:rsid w:val="00491E0B"/>
    <w:rsid w:val="00491E2A"/>
    <w:rsid w:val="00491E6B"/>
    <w:rsid w:val="00491E7C"/>
    <w:rsid w:val="00491ECE"/>
    <w:rsid w:val="00491EDF"/>
    <w:rsid w:val="00491EED"/>
    <w:rsid w:val="00491F47"/>
    <w:rsid w:val="00491F6D"/>
    <w:rsid w:val="00491FDD"/>
    <w:rsid w:val="00492060"/>
    <w:rsid w:val="00492069"/>
    <w:rsid w:val="00492084"/>
    <w:rsid w:val="00492107"/>
    <w:rsid w:val="00492109"/>
    <w:rsid w:val="00492135"/>
    <w:rsid w:val="0049215F"/>
    <w:rsid w:val="00492188"/>
    <w:rsid w:val="004921D7"/>
    <w:rsid w:val="00492261"/>
    <w:rsid w:val="0049228A"/>
    <w:rsid w:val="00492333"/>
    <w:rsid w:val="0049239F"/>
    <w:rsid w:val="004923A2"/>
    <w:rsid w:val="004923E5"/>
    <w:rsid w:val="00492430"/>
    <w:rsid w:val="00492491"/>
    <w:rsid w:val="004924AB"/>
    <w:rsid w:val="004924B9"/>
    <w:rsid w:val="004924C3"/>
    <w:rsid w:val="0049251B"/>
    <w:rsid w:val="0049253C"/>
    <w:rsid w:val="0049259B"/>
    <w:rsid w:val="004925A8"/>
    <w:rsid w:val="004925C5"/>
    <w:rsid w:val="004925C9"/>
    <w:rsid w:val="004925E6"/>
    <w:rsid w:val="00492638"/>
    <w:rsid w:val="0049263C"/>
    <w:rsid w:val="004926B2"/>
    <w:rsid w:val="004926EF"/>
    <w:rsid w:val="0049270C"/>
    <w:rsid w:val="00492731"/>
    <w:rsid w:val="00492779"/>
    <w:rsid w:val="004927B5"/>
    <w:rsid w:val="004927F2"/>
    <w:rsid w:val="004927F3"/>
    <w:rsid w:val="00492897"/>
    <w:rsid w:val="0049290B"/>
    <w:rsid w:val="0049291C"/>
    <w:rsid w:val="00492941"/>
    <w:rsid w:val="00492951"/>
    <w:rsid w:val="00492971"/>
    <w:rsid w:val="00492976"/>
    <w:rsid w:val="00492985"/>
    <w:rsid w:val="00492990"/>
    <w:rsid w:val="00492996"/>
    <w:rsid w:val="004929B1"/>
    <w:rsid w:val="004929BE"/>
    <w:rsid w:val="00492A32"/>
    <w:rsid w:val="00492A98"/>
    <w:rsid w:val="00492AC1"/>
    <w:rsid w:val="00492B21"/>
    <w:rsid w:val="00492B75"/>
    <w:rsid w:val="00492BDC"/>
    <w:rsid w:val="00492BEA"/>
    <w:rsid w:val="00492C1D"/>
    <w:rsid w:val="00492C31"/>
    <w:rsid w:val="00492CDD"/>
    <w:rsid w:val="00492CED"/>
    <w:rsid w:val="00492D29"/>
    <w:rsid w:val="00492D2C"/>
    <w:rsid w:val="00492D31"/>
    <w:rsid w:val="00492D59"/>
    <w:rsid w:val="00492D6F"/>
    <w:rsid w:val="00492D83"/>
    <w:rsid w:val="00492DAB"/>
    <w:rsid w:val="00492DCA"/>
    <w:rsid w:val="00492E1D"/>
    <w:rsid w:val="00492EEE"/>
    <w:rsid w:val="00492F06"/>
    <w:rsid w:val="00492F48"/>
    <w:rsid w:val="00492F65"/>
    <w:rsid w:val="00493028"/>
    <w:rsid w:val="0049306C"/>
    <w:rsid w:val="00493089"/>
    <w:rsid w:val="004930F5"/>
    <w:rsid w:val="0049310C"/>
    <w:rsid w:val="00493113"/>
    <w:rsid w:val="0049312B"/>
    <w:rsid w:val="0049313F"/>
    <w:rsid w:val="0049314E"/>
    <w:rsid w:val="0049315E"/>
    <w:rsid w:val="0049317C"/>
    <w:rsid w:val="0049317E"/>
    <w:rsid w:val="004931DF"/>
    <w:rsid w:val="00493214"/>
    <w:rsid w:val="00493239"/>
    <w:rsid w:val="0049324C"/>
    <w:rsid w:val="00493250"/>
    <w:rsid w:val="00493285"/>
    <w:rsid w:val="00493334"/>
    <w:rsid w:val="0049336D"/>
    <w:rsid w:val="00493382"/>
    <w:rsid w:val="0049338E"/>
    <w:rsid w:val="00493398"/>
    <w:rsid w:val="004933DA"/>
    <w:rsid w:val="00493424"/>
    <w:rsid w:val="0049345C"/>
    <w:rsid w:val="00493494"/>
    <w:rsid w:val="00493497"/>
    <w:rsid w:val="004934B0"/>
    <w:rsid w:val="004934B2"/>
    <w:rsid w:val="004934D2"/>
    <w:rsid w:val="00493501"/>
    <w:rsid w:val="00493536"/>
    <w:rsid w:val="00493538"/>
    <w:rsid w:val="0049358E"/>
    <w:rsid w:val="004935DD"/>
    <w:rsid w:val="00493684"/>
    <w:rsid w:val="004936C0"/>
    <w:rsid w:val="004936F5"/>
    <w:rsid w:val="0049370F"/>
    <w:rsid w:val="0049372D"/>
    <w:rsid w:val="00493791"/>
    <w:rsid w:val="004937FC"/>
    <w:rsid w:val="0049383F"/>
    <w:rsid w:val="00493891"/>
    <w:rsid w:val="004938CD"/>
    <w:rsid w:val="004938F2"/>
    <w:rsid w:val="0049390E"/>
    <w:rsid w:val="0049391D"/>
    <w:rsid w:val="0049392D"/>
    <w:rsid w:val="004939AC"/>
    <w:rsid w:val="004939B8"/>
    <w:rsid w:val="00493A66"/>
    <w:rsid w:val="00493A99"/>
    <w:rsid w:val="00493AAA"/>
    <w:rsid w:val="00493AAF"/>
    <w:rsid w:val="00493B2A"/>
    <w:rsid w:val="00493B6A"/>
    <w:rsid w:val="00493B70"/>
    <w:rsid w:val="00493BDF"/>
    <w:rsid w:val="00493BFD"/>
    <w:rsid w:val="00493C06"/>
    <w:rsid w:val="00493C20"/>
    <w:rsid w:val="00493C8C"/>
    <w:rsid w:val="00493C9E"/>
    <w:rsid w:val="00493CDC"/>
    <w:rsid w:val="00493CE0"/>
    <w:rsid w:val="00493D00"/>
    <w:rsid w:val="00493D43"/>
    <w:rsid w:val="00493D90"/>
    <w:rsid w:val="00493D98"/>
    <w:rsid w:val="00493DAE"/>
    <w:rsid w:val="00493DB5"/>
    <w:rsid w:val="00493DE0"/>
    <w:rsid w:val="00493E00"/>
    <w:rsid w:val="00493E33"/>
    <w:rsid w:val="00493E9C"/>
    <w:rsid w:val="00493EA1"/>
    <w:rsid w:val="00493EE0"/>
    <w:rsid w:val="00493F3C"/>
    <w:rsid w:val="00493F75"/>
    <w:rsid w:val="00493FAA"/>
    <w:rsid w:val="00493FB5"/>
    <w:rsid w:val="00493FB8"/>
    <w:rsid w:val="00493FDF"/>
    <w:rsid w:val="00494006"/>
    <w:rsid w:val="0049402C"/>
    <w:rsid w:val="0049407C"/>
    <w:rsid w:val="00494083"/>
    <w:rsid w:val="004940A2"/>
    <w:rsid w:val="004940BC"/>
    <w:rsid w:val="004940D4"/>
    <w:rsid w:val="004940E9"/>
    <w:rsid w:val="004940F1"/>
    <w:rsid w:val="004940FF"/>
    <w:rsid w:val="0049410D"/>
    <w:rsid w:val="004941F5"/>
    <w:rsid w:val="00494259"/>
    <w:rsid w:val="00494269"/>
    <w:rsid w:val="00494300"/>
    <w:rsid w:val="0049431A"/>
    <w:rsid w:val="00494377"/>
    <w:rsid w:val="00494410"/>
    <w:rsid w:val="00494438"/>
    <w:rsid w:val="00494450"/>
    <w:rsid w:val="00494497"/>
    <w:rsid w:val="004944FD"/>
    <w:rsid w:val="00494513"/>
    <w:rsid w:val="00494589"/>
    <w:rsid w:val="00494592"/>
    <w:rsid w:val="004945B5"/>
    <w:rsid w:val="004945EF"/>
    <w:rsid w:val="00494607"/>
    <w:rsid w:val="0049468A"/>
    <w:rsid w:val="0049468C"/>
    <w:rsid w:val="004946DB"/>
    <w:rsid w:val="004946E1"/>
    <w:rsid w:val="004946F6"/>
    <w:rsid w:val="004946FC"/>
    <w:rsid w:val="004947E4"/>
    <w:rsid w:val="00494854"/>
    <w:rsid w:val="00494858"/>
    <w:rsid w:val="004948E5"/>
    <w:rsid w:val="004948E7"/>
    <w:rsid w:val="00494976"/>
    <w:rsid w:val="004949D0"/>
    <w:rsid w:val="004949DB"/>
    <w:rsid w:val="004949E8"/>
    <w:rsid w:val="00494A22"/>
    <w:rsid w:val="00494A26"/>
    <w:rsid w:val="00494A43"/>
    <w:rsid w:val="00494A89"/>
    <w:rsid w:val="00494ADA"/>
    <w:rsid w:val="00494AF5"/>
    <w:rsid w:val="00494B0C"/>
    <w:rsid w:val="00494B0E"/>
    <w:rsid w:val="00494B33"/>
    <w:rsid w:val="00494BD6"/>
    <w:rsid w:val="00494C21"/>
    <w:rsid w:val="00494CC4"/>
    <w:rsid w:val="00494CD6"/>
    <w:rsid w:val="00494CE6"/>
    <w:rsid w:val="00494D3F"/>
    <w:rsid w:val="00494D4B"/>
    <w:rsid w:val="00494D5C"/>
    <w:rsid w:val="00494D8C"/>
    <w:rsid w:val="00494DCB"/>
    <w:rsid w:val="00494E17"/>
    <w:rsid w:val="00494E34"/>
    <w:rsid w:val="00494E53"/>
    <w:rsid w:val="00494E62"/>
    <w:rsid w:val="00494F08"/>
    <w:rsid w:val="00494F25"/>
    <w:rsid w:val="00494F57"/>
    <w:rsid w:val="00494FD5"/>
    <w:rsid w:val="0049502D"/>
    <w:rsid w:val="0049503B"/>
    <w:rsid w:val="0049503D"/>
    <w:rsid w:val="00495061"/>
    <w:rsid w:val="00495076"/>
    <w:rsid w:val="004950D8"/>
    <w:rsid w:val="0049510C"/>
    <w:rsid w:val="00495113"/>
    <w:rsid w:val="0049526B"/>
    <w:rsid w:val="0049528B"/>
    <w:rsid w:val="004952D1"/>
    <w:rsid w:val="004952DB"/>
    <w:rsid w:val="004952F4"/>
    <w:rsid w:val="0049530A"/>
    <w:rsid w:val="00495329"/>
    <w:rsid w:val="00495386"/>
    <w:rsid w:val="00495389"/>
    <w:rsid w:val="004953A1"/>
    <w:rsid w:val="004953B3"/>
    <w:rsid w:val="004953EA"/>
    <w:rsid w:val="00495428"/>
    <w:rsid w:val="0049543D"/>
    <w:rsid w:val="00495473"/>
    <w:rsid w:val="004954B3"/>
    <w:rsid w:val="00495552"/>
    <w:rsid w:val="00495572"/>
    <w:rsid w:val="0049557B"/>
    <w:rsid w:val="004955D7"/>
    <w:rsid w:val="00495615"/>
    <w:rsid w:val="00495623"/>
    <w:rsid w:val="00495627"/>
    <w:rsid w:val="0049565D"/>
    <w:rsid w:val="00495666"/>
    <w:rsid w:val="004956D7"/>
    <w:rsid w:val="0049572B"/>
    <w:rsid w:val="0049572E"/>
    <w:rsid w:val="00495781"/>
    <w:rsid w:val="004957E0"/>
    <w:rsid w:val="0049580F"/>
    <w:rsid w:val="0049581A"/>
    <w:rsid w:val="004958BA"/>
    <w:rsid w:val="004958E1"/>
    <w:rsid w:val="004958F4"/>
    <w:rsid w:val="00495924"/>
    <w:rsid w:val="0049593E"/>
    <w:rsid w:val="0049597D"/>
    <w:rsid w:val="004959BB"/>
    <w:rsid w:val="004959CE"/>
    <w:rsid w:val="004959E3"/>
    <w:rsid w:val="004959E7"/>
    <w:rsid w:val="00495A41"/>
    <w:rsid w:val="00495AC9"/>
    <w:rsid w:val="00495AF8"/>
    <w:rsid w:val="00495B61"/>
    <w:rsid w:val="00495B77"/>
    <w:rsid w:val="00495B81"/>
    <w:rsid w:val="00495B93"/>
    <w:rsid w:val="00495BB8"/>
    <w:rsid w:val="00495BE8"/>
    <w:rsid w:val="00495C36"/>
    <w:rsid w:val="00495C48"/>
    <w:rsid w:val="00495C8E"/>
    <w:rsid w:val="00495C9B"/>
    <w:rsid w:val="00495CD6"/>
    <w:rsid w:val="00495D16"/>
    <w:rsid w:val="00495D42"/>
    <w:rsid w:val="00495D7C"/>
    <w:rsid w:val="00495D7F"/>
    <w:rsid w:val="00495D8B"/>
    <w:rsid w:val="00495DBC"/>
    <w:rsid w:val="00495DC2"/>
    <w:rsid w:val="00495DE9"/>
    <w:rsid w:val="00495E30"/>
    <w:rsid w:val="00495E95"/>
    <w:rsid w:val="00495EE7"/>
    <w:rsid w:val="00495EF0"/>
    <w:rsid w:val="00495F27"/>
    <w:rsid w:val="00495F68"/>
    <w:rsid w:val="00495F6B"/>
    <w:rsid w:val="00495FC8"/>
    <w:rsid w:val="00495FE0"/>
    <w:rsid w:val="00496024"/>
    <w:rsid w:val="0049605B"/>
    <w:rsid w:val="00496081"/>
    <w:rsid w:val="004960CF"/>
    <w:rsid w:val="00496110"/>
    <w:rsid w:val="00496115"/>
    <w:rsid w:val="0049614E"/>
    <w:rsid w:val="00496172"/>
    <w:rsid w:val="00496184"/>
    <w:rsid w:val="004961F9"/>
    <w:rsid w:val="00496235"/>
    <w:rsid w:val="00496267"/>
    <w:rsid w:val="00496268"/>
    <w:rsid w:val="004962DC"/>
    <w:rsid w:val="004962DF"/>
    <w:rsid w:val="004962F4"/>
    <w:rsid w:val="004962FB"/>
    <w:rsid w:val="00496338"/>
    <w:rsid w:val="004963F6"/>
    <w:rsid w:val="004964CC"/>
    <w:rsid w:val="004964D3"/>
    <w:rsid w:val="00496519"/>
    <w:rsid w:val="0049651D"/>
    <w:rsid w:val="0049654B"/>
    <w:rsid w:val="00496552"/>
    <w:rsid w:val="00496561"/>
    <w:rsid w:val="00496576"/>
    <w:rsid w:val="004965AE"/>
    <w:rsid w:val="004965CA"/>
    <w:rsid w:val="004965CE"/>
    <w:rsid w:val="004965FC"/>
    <w:rsid w:val="00496642"/>
    <w:rsid w:val="0049664D"/>
    <w:rsid w:val="00496650"/>
    <w:rsid w:val="00496670"/>
    <w:rsid w:val="00496676"/>
    <w:rsid w:val="004966B5"/>
    <w:rsid w:val="004966CA"/>
    <w:rsid w:val="004966CF"/>
    <w:rsid w:val="00496716"/>
    <w:rsid w:val="0049674F"/>
    <w:rsid w:val="00496764"/>
    <w:rsid w:val="0049677C"/>
    <w:rsid w:val="004967A2"/>
    <w:rsid w:val="004967AE"/>
    <w:rsid w:val="004967BB"/>
    <w:rsid w:val="004968B3"/>
    <w:rsid w:val="004968DA"/>
    <w:rsid w:val="0049699B"/>
    <w:rsid w:val="004969AA"/>
    <w:rsid w:val="004969B3"/>
    <w:rsid w:val="004969D5"/>
    <w:rsid w:val="004969D6"/>
    <w:rsid w:val="00496A35"/>
    <w:rsid w:val="00496A86"/>
    <w:rsid w:val="00496AA0"/>
    <w:rsid w:val="00496AD3"/>
    <w:rsid w:val="00496B25"/>
    <w:rsid w:val="00496B35"/>
    <w:rsid w:val="00496B76"/>
    <w:rsid w:val="00496BF0"/>
    <w:rsid w:val="00496C16"/>
    <w:rsid w:val="00496C21"/>
    <w:rsid w:val="00496C41"/>
    <w:rsid w:val="00496C45"/>
    <w:rsid w:val="00496C5E"/>
    <w:rsid w:val="00496C6B"/>
    <w:rsid w:val="00496C80"/>
    <w:rsid w:val="00496D32"/>
    <w:rsid w:val="00496D3B"/>
    <w:rsid w:val="00496D3D"/>
    <w:rsid w:val="00496D61"/>
    <w:rsid w:val="00496D9A"/>
    <w:rsid w:val="00496DAC"/>
    <w:rsid w:val="00496DBF"/>
    <w:rsid w:val="00496DF0"/>
    <w:rsid w:val="00496E02"/>
    <w:rsid w:val="00496E56"/>
    <w:rsid w:val="00496E7D"/>
    <w:rsid w:val="00496E80"/>
    <w:rsid w:val="00496E8F"/>
    <w:rsid w:val="00496EB4"/>
    <w:rsid w:val="00496EC2"/>
    <w:rsid w:val="00496EF3"/>
    <w:rsid w:val="00496F32"/>
    <w:rsid w:val="00496F42"/>
    <w:rsid w:val="00496F52"/>
    <w:rsid w:val="00496F53"/>
    <w:rsid w:val="00496FD1"/>
    <w:rsid w:val="00496FD4"/>
    <w:rsid w:val="00496FFB"/>
    <w:rsid w:val="0049701B"/>
    <w:rsid w:val="00497040"/>
    <w:rsid w:val="00497043"/>
    <w:rsid w:val="0049704A"/>
    <w:rsid w:val="004970AB"/>
    <w:rsid w:val="004970FB"/>
    <w:rsid w:val="0049713B"/>
    <w:rsid w:val="004971C4"/>
    <w:rsid w:val="004971CA"/>
    <w:rsid w:val="004971D8"/>
    <w:rsid w:val="004971DF"/>
    <w:rsid w:val="004971E2"/>
    <w:rsid w:val="004971F0"/>
    <w:rsid w:val="004971F7"/>
    <w:rsid w:val="0049725D"/>
    <w:rsid w:val="004972FC"/>
    <w:rsid w:val="0049735A"/>
    <w:rsid w:val="00497382"/>
    <w:rsid w:val="00497395"/>
    <w:rsid w:val="004973C8"/>
    <w:rsid w:val="00497421"/>
    <w:rsid w:val="0049742A"/>
    <w:rsid w:val="00497467"/>
    <w:rsid w:val="00497468"/>
    <w:rsid w:val="004974D3"/>
    <w:rsid w:val="004974FD"/>
    <w:rsid w:val="00497522"/>
    <w:rsid w:val="004975FF"/>
    <w:rsid w:val="0049763C"/>
    <w:rsid w:val="00497698"/>
    <w:rsid w:val="004976F5"/>
    <w:rsid w:val="00497726"/>
    <w:rsid w:val="0049778F"/>
    <w:rsid w:val="004977BD"/>
    <w:rsid w:val="0049785B"/>
    <w:rsid w:val="0049786D"/>
    <w:rsid w:val="00497887"/>
    <w:rsid w:val="00497896"/>
    <w:rsid w:val="004978BB"/>
    <w:rsid w:val="004978E5"/>
    <w:rsid w:val="00497915"/>
    <w:rsid w:val="00497957"/>
    <w:rsid w:val="0049798C"/>
    <w:rsid w:val="004979DC"/>
    <w:rsid w:val="004979E4"/>
    <w:rsid w:val="00497A99"/>
    <w:rsid w:val="00497AFC"/>
    <w:rsid w:val="00497B25"/>
    <w:rsid w:val="00497B41"/>
    <w:rsid w:val="00497BA0"/>
    <w:rsid w:val="00497C57"/>
    <w:rsid w:val="00497CAA"/>
    <w:rsid w:val="00497CC9"/>
    <w:rsid w:val="00497D03"/>
    <w:rsid w:val="00497D0D"/>
    <w:rsid w:val="00497D11"/>
    <w:rsid w:val="00497D5B"/>
    <w:rsid w:val="00497E24"/>
    <w:rsid w:val="00497E5D"/>
    <w:rsid w:val="00497EC7"/>
    <w:rsid w:val="00497F74"/>
    <w:rsid w:val="00497F76"/>
    <w:rsid w:val="00497F87"/>
    <w:rsid w:val="004A004A"/>
    <w:rsid w:val="004A004C"/>
    <w:rsid w:val="004A00A1"/>
    <w:rsid w:val="004A0100"/>
    <w:rsid w:val="004A012F"/>
    <w:rsid w:val="004A01EB"/>
    <w:rsid w:val="004A0237"/>
    <w:rsid w:val="004A0254"/>
    <w:rsid w:val="004A0260"/>
    <w:rsid w:val="004A026E"/>
    <w:rsid w:val="004A0297"/>
    <w:rsid w:val="004A02B6"/>
    <w:rsid w:val="004A02EC"/>
    <w:rsid w:val="004A030D"/>
    <w:rsid w:val="004A035A"/>
    <w:rsid w:val="004A03AD"/>
    <w:rsid w:val="004A0401"/>
    <w:rsid w:val="004A045B"/>
    <w:rsid w:val="004A046B"/>
    <w:rsid w:val="004A0484"/>
    <w:rsid w:val="004A0497"/>
    <w:rsid w:val="004A04D3"/>
    <w:rsid w:val="004A04EF"/>
    <w:rsid w:val="004A0525"/>
    <w:rsid w:val="004A0546"/>
    <w:rsid w:val="004A055B"/>
    <w:rsid w:val="004A0579"/>
    <w:rsid w:val="004A057B"/>
    <w:rsid w:val="004A0591"/>
    <w:rsid w:val="004A0594"/>
    <w:rsid w:val="004A05BD"/>
    <w:rsid w:val="004A05E3"/>
    <w:rsid w:val="004A067B"/>
    <w:rsid w:val="004A067E"/>
    <w:rsid w:val="004A06DE"/>
    <w:rsid w:val="004A0707"/>
    <w:rsid w:val="004A072A"/>
    <w:rsid w:val="004A077A"/>
    <w:rsid w:val="004A0788"/>
    <w:rsid w:val="004A07DE"/>
    <w:rsid w:val="004A0853"/>
    <w:rsid w:val="004A085C"/>
    <w:rsid w:val="004A0888"/>
    <w:rsid w:val="004A0897"/>
    <w:rsid w:val="004A093F"/>
    <w:rsid w:val="004A0982"/>
    <w:rsid w:val="004A0994"/>
    <w:rsid w:val="004A09A6"/>
    <w:rsid w:val="004A09B4"/>
    <w:rsid w:val="004A0A11"/>
    <w:rsid w:val="004A0A12"/>
    <w:rsid w:val="004A0A19"/>
    <w:rsid w:val="004A0A54"/>
    <w:rsid w:val="004A0A5B"/>
    <w:rsid w:val="004A0A80"/>
    <w:rsid w:val="004A0A8D"/>
    <w:rsid w:val="004A0B12"/>
    <w:rsid w:val="004A0B37"/>
    <w:rsid w:val="004A0B46"/>
    <w:rsid w:val="004A0B66"/>
    <w:rsid w:val="004A0BAD"/>
    <w:rsid w:val="004A0C0D"/>
    <w:rsid w:val="004A0C0E"/>
    <w:rsid w:val="004A0C21"/>
    <w:rsid w:val="004A0C44"/>
    <w:rsid w:val="004A0C48"/>
    <w:rsid w:val="004A0CA1"/>
    <w:rsid w:val="004A0CBE"/>
    <w:rsid w:val="004A0D48"/>
    <w:rsid w:val="004A0D9B"/>
    <w:rsid w:val="004A0DA5"/>
    <w:rsid w:val="004A0DEC"/>
    <w:rsid w:val="004A0E47"/>
    <w:rsid w:val="004A0E9D"/>
    <w:rsid w:val="004A0EA3"/>
    <w:rsid w:val="004A0ED7"/>
    <w:rsid w:val="004A0F2C"/>
    <w:rsid w:val="004A0F58"/>
    <w:rsid w:val="004A0F74"/>
    <w:rsid w:val="004A0F7D"/>
    <w:rsid w:val="004A102A"/>
    <w:rsid w:val="004A106B"/>
    <w:rsid w:val="004A1082"/>
    <w:rsid w:val="004A1096"/>
    <w:rsid w:val="004A10E2"/>
    <w:rsid w:val="004A11EF"/>
    <w:rsid w:val="004A1213"/>
    <w:rsid w:val="004A1264"/>
    <w:rsid w:val="004A1273"/>
    <w:rsid w:val="004A1278"/>
    <w:rsid w:val="004A128E"/>
    <w:rsid w:val="004A12B2"/>
    <w:rsid w:val="004A12B9"/>
    <w:rsid w:val="004A12BC"/>
    <w:rsid w:val="004A12FE"/>
    <w:rsid w:val="004A132D"/>
    <w:rsid w:val="004A1376"/>
    <w:rsid w:val="004A13C8"/>
    <w:rsid w:val="004A1445"/>
    <w:rsid w:val="004A1472"/>
    <w:rsid w:val="004A1482"/>
    <w:rsid w:val="004A1487"/>
    <w:rsid w:val="004A1495"/>
    <w:rsid w:val="004A14BF"/>
    <w:rsid w:val="004A14F5"/>
    <w:rsid w:val="004A14FD"/>
    <w:rsid w:val="004A151D"/>
    <w:rsid w:val="004A1525"/>
    <w:rsid w:val="004A156F"/>
    <w:rsid w:val="004A1595"/>
    <w:rsid w:val="004A15D6"/>
    <w:rsid w:val="004A1669"/>
    <w:rsid w:val="004A1716"/>
    <w:rsid w:val="004A1778"/>
    <w:rsid w:val="004A17B3"/>
    <w:rsid w:val="004A17F9"/>
    <w:rsid w:val="004A1825"/>
    <w:rsid w:val="004A188D"/>
    <w:rsid w:val="004A18EE"/>
    <w:rsid w:val="004A1935"/>
    <w:rsid w:val="004A194C"/>
    <w:rsid w:val="004A195C"/>
    <w:rsid w:val="004A196C"/>
    <w:rsid w:val="004A19FB"/>
    <w:rsid w:val="004A1A1F"/>
    <w:rsid w:val="004A1A72"/>
    <w:rsid w:val="004A1B0F"/>
    <w:rsid w:val="004A1B29"/>
    <w:rsid w:val="004A1B5A"/>
    <w:rsid w:val="004A1B65"/>
    <w:rsid w:val="004A1B87"/>
    <w:rsid w:val="004A1BA3"/>
    <w:rsid w:val="004A1C2E"/>
    <w:rsid w:val="004A1C62"/>
    <w:rsid w:val="004A1C64"/>
    <w:rsid w:val="004A1C8E"/>
    <w:rsid w:val="004A1CB9"/>
    <w:rsid w:val="004A1CBE"/>
    <w:rsid w:val="004A1D42"/>
    <w:rsid w:val="004A1D76"/>
    <w:rsid w:val="004A1DD5"/>
    <w:rsid w:val="004A1E01"/>
    <w:rsid w:val="004A1EB5"/>
    <w:rsid w:val="004A1EBA"/>
    <w:rsid w:val="004A1EEB"/>
    <w:rsid w:val="004A1F31"/>
    <w:rsid w:val="004A1FA5"/>
    <w:rsid w:val="004A1FA8"/>
    <w:rsid w:val="004A1FFA"/>
    <w:rsid w:val="004A1FFD"/>
    <w:rsid w:val="004A2027"/>
    <w:rsid w:val="004A2028"/>
    <w:rsid w:val="004A2038"/>
    <w:rsid w:val="004A2050"/>
    <w:rsid w:val="004A213C"/>
    <w:rsid w:val="004A21B2"/>
    <w:rsid w:val="004A21E6"/>
    <w:rsid w:val="004A2210"/>
    <w:rsid w:val="004A225B"/>
    <w:rsid w:val="004A2266"/>
    <w:rsid w:val="004A22D8"/>
    <w:rsid w:val="004A2327"/>
    <w:rsid w:val="004A23CA"/>
    <w:rsid w:val="004A2461"/>
    <w:rsid w:val="004A25D3"/>
    <w:rsid w:val="004A25D9"/>
    <w:rsid w:val="004A25F1"/>
    <w:rsid w:val="004A26D2"/>
    <w:rsid w:val="004A2711"/>
    <w:rsid w:val="004A2726"/>
    <w:rsid w:val="004A2737"/>
    <w:rsid w:val="004A278A"/>
    <w:rsid w:val="004A27F5"/>
    <w:rsid w:val="004A2833"/>
    <w:rsid w:val="004A28FD"/>
    <w:rsid w:val="004A2911"/>
    <w:rsid w:val="004A2923"/>
    <w:rsid w:val="004A29B0"/>
    <w:rsid w:val="004A29DF"/>
    <w:rsid w:val="004A29E0"/>
    <w:rsid w:val="004A29E8"/>
    <w:rsid w:val="004A29F3"/>
    <w:rsid w:val="004A2A27"/>
    <w:rsid w:val="004A2A4E"/>
    <w:rsid w:val="004A2A65"/>
    <w:rsid w:val="004A2A73"/>
    <w:rsid w:val="004A2B04"/>
    <w:rsid w:val="004A2B05"/>
    <w:rsid w:val="004A2BBC"/>
    <w:rsid w:val="004A2BFE"/>
    <w:rsid w:val="004A2C53"/>
    <w:rsid w:val="004A2C57"/>
    <w:rsid w:val="004A2CAA"/>
    <w:rsid w:val="004A2CB8"/>
    <w:rsid w:val="004A2CE7"/>
    <w:rsid w:val="004A2CEB"/>
    <w:rsid w:val="004A2D08"/>
    <w:rsid w:val="004A2D2A"/>
    <w:rsid w:val="004A2D8D"/>
    <w:rsid w:val="004A2DC5"/>
    <w:rsid w:val="004A2DD7"/>
    <w:rsid w:val="004A2E00"/>
    <w:rsid w:val="004A2E46"/>
    <w:rsid w:val="004A2E5B"/>
    <w:rsid w:val="004A2E72"/>
    <w:rsid w:val="004A2E8B"/>
    <w:rsid w:val="004A2EB3"/>
    <w:rsid w:val="004A2EBE"/>
    <w:rsid w:val="004A2EE7"/>
    <w:rsid w:val="004A2F0E"/>
    <w:rsid w:val="004A2F4D"/>
    <w:rsid w:val="004A2F71"/>
    <w:rsid w:val="004A2FB8"/>
    <w:rsid w:val="004A2FD3"/>
    <w:rsid w:val="004A2FF6"/>
    <w:rsid w:val="004A306E"/>
    <w:rsid w:val="004A3080"/>
    <w:rsid w:val="004A30CD"/>
    <w:rsid w:val="004A30DE"/>
    <w:rsid w:val="004A3105"/>
    <w:rsid w:val="004A3126"/>
    <w:rsid w:val="004A3132"/>
    <w:rsid w:val="004A316F"/>
    <w:rsid w:val="004A3255"/>
    <w:rsid w:val="004A3261"/>
    <w:rsid w:val="004A3272"/>
    <w:rsid w:val="004A329B"/>
    <w:rsid w:val="004A329E"/>
    <w:rsid w:val="004A32D8"/>
    <w:rsid w:val="004A32FC"/>
    <w:rsid w:val="004A337F"/>
    <w:rsid w:val="004A3396"/>
    <w:rsid w:val="004A33CC"/>
    <w:rsid w:val="004A33F5"/>
    <w:rsid w:val="004A3435"/>
    <w:rsid w:val="004A346B"/>
    <w:rsid w:val="004A3491"/>
    <w:rsid w:val="004A34A2"/>
    <w:rsid w:val="004A34BF"/>
    <w:rsid w:val="004A3529"/>
    <w:rsid w:val="004A3621"/>
    <w:rsid w:val="004A362C"/>
    <w:rsid w:val="004A362F"/>
    <w:rsid w:val="004A363F"/>
    <w:rsid w:val="004A3642"/>
    <w:rsid w:val="004A368E"/>
    <w:rsid w:val="004A36A2"/>
    <w:rsid w:val="004A36AD"/>
    <w:rsid w:val="004A36EE"/>
    <w:rsid w:val="004A3746"/>
    <w:rsid w:val="004A3760"/>
    <w:rsid w:val="004A37C0"/>
    <w:rsid w:val="004A37C9"/>
    <w:rsid w:val="004A3828"/>
    <w:rsid w:val="004A3882"/>
    <w:rsid w:val="004A3886"/>
    <w:rsid w:val="004A38C7"/>
    <w:rsid w:val="004A38EE"/>
    <w:rsid w:val="004A38FA"/>
    <w:rsid w:val="004A3915"/>
    <w:rsid w:val="004A3960"/>
    <w:rsid w:val="004A3962"/>
    <w:rsid w:val="004A3992"/>
    <w:rsid w:val="004A3997"/>
    <w:rsid w:val="004A39D3"/>
    <w:rsid w:val="004A39DF"/>
    <w:rsid w:val="004A39F7"/>
    <w:rsid w:val="004A3A29"/>
    <w:rsid w:val="004A3A68"/>
    <w:rsid w:val="004A3A6A"/>
    <w:rsid w:val="004A3A86"/>
    <w:rsid w:val="004A3AA9"/>
    <w:rsid w:val="004A3AB5"/>
    <w:rsid w:val="004A3B30"/>
    <w:rsid w:val="004A3B51"/>
    <w:rsid w:val="004A3B91"/>
    <w:rsid w:val="004A3BAA"/>
    <w:rsid w:val="004A3BEB"/>
    <w:rsid w:val="004A3C18"/>
    <w:rsid w:val="004A3C63"/>
    <w:rsid w:val="004A3CFB"/>
    <w:rsid w:val="004A3D6D"/>
    <w:rsid w:val="004A3D72"/>
    <w:rsid w:val="004A3DF7"/>
    <w:rsid w:val="004A3E27"/>
    <w:rsid w:val="004A3E3A"/>
    <w:rsid w:val="004A3E62"/>
    <w:rsid w:val="004A3E9D"/>
    <w:rsid w:val="004A3EF7"/>
    <w:rsid w:val="004A3F58"/>
    <w:rsid w:val="004A3F68"/>
    <w:rsid w:val="004A3F71"/>
    <w:rsid w:val="004A3FF0"/>
    <w:rsid w:val="004A404B"/>
    <w:rsid w:val="004A404F"/>
    <w:rsid w:val="004A406E"/>
    <w:rsid w:val="004A40C5"/>
    <w:rsid w:val="004A4138"/>
    <w:rsid w:val="004A4139"/>
    <w:rsid w:val="004A4151"/>
    <w:rsid w:val="004A415B"/>
    <w:rsid w:val="004A417F"/>
    <w:rsid w:val="004A419F"/>
    <w:rsid w:val="004A4200"/>
    <w:rsid w:val="004A4218"/>
    <w:rsid w:val="004A4278"/>
    <w:rsid w:val="004A4289"/>
    <w:rsid w:val="004A4295"/>
    <w:rsid w:val="004A42AE"/>
    <w:rsid w:val="004A42E0"/>
    <w:rsid w:val="004A434B"/>
    <w:rsid w:val="004A4360"/>
    <w:rsid w:val="004A43C2"/>
    <w:rsid w:val="004A43F4"/>
    <w:rsid w:val="004A4411"/>
    <w:rsid w:val="004A4462"/>
    <w:rsid w:val="004A44A6"/>
    <w:rsid w:val="004A4516"/>
    <w:rsid w:val="004A45B0"/>
    <w:rsid w:val="004A46BB"/>
    <w:rsid w:val="004A4706"/>
    <w:rsid w:val="004A4712"/>
    <w:rsid w:val="004A474C"/>
    <w:rsid w:val="004A4770"/>
    <w:rsid w:val="004A47A9"/>
    <w:rsid w:val="004A47B1"/>
    <w:rsid w:val="004A47BA"/>
    <w:rsid w:val="004A47ED"/>
    <w:rsid w:val="004A48B9"/>
    <w:rsid w:val="004A48BE"/>
    <w:rsid w:val="004A495A"/>
    <w:rsid w:val="004A4961"/>
    <w:rsid w:val="004A496A"/>
    <w:rsid w:val="004A49C8"/>
    <w:rsid w:val="004A49CB"/>
    <w:rsid w:val="004A49DB"/>
    <w:rsid w:val="004A4A13"/>
    <w:rsid w:val="004A4A28"/>
    <w:rsid w:val="004A4A3C"/>
    <w:rsid w:val="004A4A7A"/>
    <w:rsid w:val="004A4AA7"/>
    <w:rsid w:val="004A4B60"/>
    <w:rsid w:val="004A4B99"/>
    <w:rsid w:val="004A4BCD"/>
    <w:rsid w:val="004A4C42"/>
    <w:rsid w:val="004A4C48"/>
    <w:rsid w:val="004A4C6B"/>
    <w:rsid w:val="004A4CE0"/>
    <w:rsid w:val="004A4D25"/>
    <w:rsid w:val="004A4D49"/>
    <w:rsid w:val="004A4D77"/>
    <w:rsid w:val="004A4DF0"/>
    <w:rsid w:val="004A4DF7"/>
    <w:rsid w:val="004A4E37"/>
    <w:rsid w:val="004A4E66"/>
    <w:rsid w:val="004A4E6B"/>
    <w:rsid w:val="004A4EB0"/>
    <w:rsid w:val="004A4EB3"/>
    <w:rsid w:val="004A4EF8"/>
    <w:rsid w:val="004A4F5A"/>
    <w:rsid w:val="004A5072"/>
    <w:rsid w:val="004A5089"/>
    <w:rsid w:val="004A50DD"/>
    <w:rsid w:val="004A50E4"/>
    <w:rsid w:val="004A50E9"/>
    <w:rsid w:val="004A5191"/>
    <w:rsid w:val="004A51A1"/>
    <w:rsid w:val="004A51B8"/>
    <w:rsid w:val="004A51E2"/>
    <w:rsid w:val="004A51F6"/>
    <w:rsid w:val="004A5228"/>
    <w:rsid w:val="004A522A"/>
    <w:rsid w:val="004A5283"/>
    <w:rsid w:val="004A528B"/>
    <w:rsid w:val="004A537D"/>
    <w:rsid w:val="004A53CB"/>
    <w:rsid w:val="004A541C"/>
    <w:rsid w:val="004A546D"/>
    <w:rsid w:val="004A546F"/>
    <w:rsid w:val="004A54B0"/>
    <w:rsid w:val="004A54CC"/>
    <w:rsid w:val="004A551E"/>
    <w:rsid w:val="004A5548"/>
    <w:rsid w:val="004A55B9"/>
    <w:rsid w:val="004A5626"/>
    <w:rsid w:val="004A5633"/>
    <w:rsid w:val="004A563A"/>
    <w:rsid w:val="004A5654"/>
    <w:rsid w:val="004A56C7"/>
    <w:rsid w:val="004A56C8"/>
    <w:rsid w:val="004A56F6"/>
    <w:rsid w:val="004A5712"/>
    <w:rsid w:val="004A578E"/>
    <w:rsid w:val="004A57D2"/>
    <w:rsid w:val="004A57E0"/>
    <w:rsid w:val="004A580A"/>
    <w:rsid w:val="004A5851"/>
    <w:rsid w:val="004A5858"/>
    <w:rsid w:val="004A58D2"/>
    <w:rsid w:val="004A58E5"/>
    <w:rsid w:val="004A58FD"/>
    <w:rsid w:val="004A590B"/>
    <w:rsid w:val="004A5919"/>
    <w:rsid w:val="004A5986"/>
    <w:rsid w:val="004A5989"/>
    <w:rsid w:val="004A5996"/>
    <w:rsid w:val="004A59C3"/>
    <w:rsid w:val="004A59FC"/>
    <w:rsid w:val="004A5A24"/>
    <w:rsid w:val="004A5A63"/>
    <w:rsid w:val="004A5AC2"/>
    <w:rsid w:val="004A5AD3"/>
    <w:rsid w:val="004A5AF6"/>
    <w:rsid w:val="004A5AFE"/>
    <w:rsid w:val="004A5B13"/>
    <w:rsid w:val="004A5B50"/>
    <w:rsid w:val="004A5BC7"/>
    <w:rsid w:val="004A5BFD"/>
    <w:rsid w:val="004A5C09"/>
    <w:rsid w:val="004A5C2E"/>
    <w:rsid w:val="004A5C3F"/>
    <w:rsid w:val="004A5C40"/>
    <w:rsid w:val="004A5C6D"/>
    <w:rsid w:val="004A5CBB"/>
    <w:rsid w:val="004A5D1F"/>
    <w:rsid w:val="004A5D51"/>
    <w:rsid w:val="004A5D89"/>
    <w:rsid w:val="004A5DCF"/>
    <w:rsid w:val="004A5E32"/>
    <w:rsid w:val="004A5EBE"/>
    <w:rsid w:val="004A5EC0"/>
    <w:rsid w:val="004A5ED7"/>
    <w:rsid w:val="004A5F1D"/>
    <w:rsid w:val="004A5F24"/>
    <w:rsid w:val="004A5F55"/>
    <w:rsid w:val="004A5F64"/>
    <w:rsid w:val="004A5F97"/>
    <w:rsid w:val="004A5FC7"/>
    <w:rsid w:val="004A5FEA"/>
    <w:rsid w:val="004A6036"/>
    <w:rsid w:val="004A6038"/>
    <w:rsid w:val="004A6045"/>
    <w:rsid w:val="004A6061"/>
    <w:rsid w:val="004A60DF"/>
    <w:rsid w:val="004A610F"/>
    <w:rsid w:val="004A6114"/>
    <w:rsid w:val="004A6117"/>
    <w:rsid w:val="004A612A"/>
    <w:rsid w:val="004A618C"/>
    <w:rsid w:val="004A6193"/>
    <w:rsid w:val="004A6199"/>
    <w:rsid w:val="004A61C7"/>
    <w:rsid w:val="004A61E0"/>
    <w:rsid w:val="004A61FB"/>
    <w:rsid w:val="004A6273"/>
    <w:rsid w:val="004A62B7"/>
    <w:rsid w:val="004A6412"/>
    <w:rsid w:val="004A6427"/>
    <w:rsid w:val="004A6481"/>
    <w:rsid w:val="004A64B9"/>
    <w:rsid w:val="004A652A"/>
    <w:rsid w:val="004A653D"/>
    <w:rsid w:val="004A6570"/>
    <w:rsid w:val="004A6583"/>
    <w:rsid w:val="004A6594"/>
    <w:rsid w:val="004A6599"/>
    <w:rsid w:val="004A65A9"/>
    <w:rsid w:val="004A6606"/>
    <w:rsid w:val="004A6641"/>
    <w:rsid w:val="004A6670"/>
    <w:rsid w:val="004A6673"/>
    <w:rsid w:val="004A66B9"/>
    <w:rsid w:val="004A66C8"/>
    <w:rsid w:val="004A66D9"/>
    <w:rsid w:val="004A6718"/>
    <w:rsid w:val="004A6790"/>
    <w:rsid w:val="004A67A9"/>
    <w:rsid w:val="004A6843"/>
    <w:rsid w:val="004A685D"/>
    <w:rsid w:val="004A687B"/>
    <w:rsid w:val="004A6886"/>
    <w:rsid w:val="004A68E7"/>
    <w:rsid w:val="004A6910"/>
    <w:rsid w:val="004A6919"/>
    <w:rsid w:val="004A691E"/>
    <w:rsid w:val="004A6965"/>
    <w:rsid w:val="004A696C"/>
    <w:rsid w:val="004A6993"/>
    <w:rsid w:val="004A69CD"/>
    <w:rsid w:val="004A69D8"/>
    <w:rsid w:val="004A69F5"/>
    <w:rsid w:val="004A6A52"/>
    <w:rsid w:val="004A6A8D"/>
    <w:rsid w:val="004A6ADC"/>
    <w:rsid w:val="004A6AE5"/>
    <w:rsid w:val="004A6B0E"/>
    <w:rsid w:val="004A6B2C"/>
    <w:rsid w:val="004A6B37"/>
    <w:rsid w:val="004A6B69"/>
    <w:rsid w:val="004A6B72"/>
    <w:rsid w:val="004A6BA8"/>
    <w:rsid w:val="004A6BC1"/>
    <w:rsid w:val="004A6BC4"/>
    <w:rsid w:val="004A6BC8"/>
    <w:rsid w:val="004A6BE4"/>
    <w:rsid w:val="004A6BF9"/>
    <w:rsid w:val="004A6C62"/>
    <w:rsid w:val="004A6D96"/>
    <w:rsid w:val="004A6DEF"/>
    <w:rsid w:val="004A6E07"/>
    <w:rsid w:val="004A6E1E"/>
    <w:rsid w:val="004A6E2B"/>
    <w:rsid w:val="004A6E2E"/>
    <w:rsid w:val="004A6E40"/>
    <w:rsid w:val="004A6E60"/>
    <w:rsid w:val="004A6E67"/>
    <w:rsid w:val="004A6E7E"/>
    <w:rsid w:val="004A6EB0"/>
    <w:rsid w:val="004A6F04"/>
    <w:rsid w:val="004A6F18"/>
    <w:rsid w:val="004A6F23"/>
    <w:rsid w:val="004A6F58"/>
    <w:rsid w:val="004A6FAF"/>
    <w:rsid w:val="004A6FCA"/>
    <w:rsid w:val="004A6FD2"/>
    <w:rsid w:val="004A703F"/>
    <w:rsid w:val="004A705F"/>
    <w:rsid w:val="004A7093"/>
    <w:rsid w:val="004A70A3"/>
    <w:rsid w:val="004A70AC"/>
    <w:rsid w:val="004A7113"/>
    <w:rsid w:val="004A715D"/>
    <w:rsid w:val="004A71D3"/>
    <w:rsid w:val="004A72AB"/>
    <w:rsid w:val="004A72CE"/>
    <w:rsid w:val="004A7328"/>
    <w:rsid w:val="004A739B"/>
    <w:rsid w:val="004A73A1"/>
    <w:rsid w:val="004A73ED"/>
    <w:rsid w:val="004A73FD"/>
    <w:rsid w:val="004A7403"/>
    <w:rsid w:val="004A7415"/>
    <w:rsid w:val="004A7418"/>
    <w:rsid w:val="004A742B"/>
    <w:rsid w:val="004A7434"/>
    <w:rsid w:val="004A743D"/>
    <w:rsid w:val="004A7454"/>
    <w:rsid w:val="004A74D5"/>
    <w:rsid w:val="004A750E"/>
    <w:rsid w:val="004A756C"/>
    <w:rsid w:val="004A7582"/>
    <w:rsid w:val="004A75CE"/>
    <w:rsid w:val="004A75E2"/>
    <w:rsid w:val="004A7659"/>
    <w:rsid w:val="004A76A3"/>
    <w:rsid w:val="004A76F2"/>
    <w:rsid w:val="004A773A"/>
    <w:rsid w:val="004A773D"/>
    <w:rsid w:val="004A778D"/>
    <w:rsid w:val="004A77CC"/>
    <w:rsid w:val="004A7836"/>
    <w:rsid w:val="004A7844"/>
    <w:rsid w:val="004A7884"/>
    <w:rsid w:val="004A78A1"/>
    <w:rsid w:val="004A78C9"/>
    <w:rsid w:val="004A78FF"/>
    <w:rsid w:val="004A7902"/>
    <w:rsid w:val="004A7931"/>
    <w:rsid w:val="004A796A"/>
    <w:rsid w:val="004A796C"/>
    <w:rsid w:val="004A796F"/>
    <w:rsid w:val="004A79E8"/>
    <w:rsid w:val="004A79F2"/>
    <w:rsid w:val="004A7A0E"/>
    <w:rsid w:val="004A7A43"/>
    <w:rsid w:val="004A7A56"/>
    <w:rsid w:val="004A7A82"/>
    <w:rsid w:val="004A7AFA"/>
    <w:rsid w:val="004A7B9B"/>
    <w:rsid w:val="004A7BC3"/>
    <w:rsid w:val="004A7BCA"/>
    <w:rsid w:val="004A7BEF"/>
    <w:rsid w:val="004A7C9A"/>
    <w:rsid w:val="004A7CB9"/>
    <w:rsid w:val="004A7CCE"/>
    <w:rsid w:val="004A7D13"/>
    <w:rsid w:val="004A7D5E"/>
    <w:rsid w:val="004A7D62"/>
    <w:rsid w:val="004A7D80"/>
    <w:rsid w:val="004A7DA0"/>
    <w:rsid w:val="004A7EAF"/>
    <w:rsid w:val="004A7EBD"/>
    <w:rsid w:val="004A7F54"/>
    <w:rsid w:val="004A7F7B"/>
    <w:rsid w:val="004A7FB0"/>
    <w:rsid w:val="004A7FC3"/>
    <w:rsid w:val="004A7FE1"/>
    <w:rsid w:val="004A7FE4"/>
    <w:rsid w:val="004B0053"/>
    <w:rsid w:val="004B0171"/>
    <w:rsid w:val="004B0192"/>
    <w:rsid w:val="004B01FE"/>
    <w:rsid w:val="004B0205"/>
    <w:rsid w:val="004B0252"/>
    <w:rsid w:val="004B0255"/>
    <w:rsid w:val="004B0372"/>
    <w:rsid w:val="004B0430"/>
    <w:rsid w:val="004B0463"/>
    <w:rsid w:val="004B049F"/>
    <w:rsid w:val="004B04BF"/>
    <w:rsid w:val="004B04D9"/>
    <w:rsid w:val="004B0515"/>
    <w:rsid w:val="004B0542"/>
    <w:rsid w:val="004B055C"/>
    <w:rsid w:val="004B05FB"/>
    <w:rsid w:val="004B0622"/>
    <w:rsid w:val="004B0692"/>
    <w:rsid w:val="004B06DC"/>
    <w:rsid w:val="004B0762"/>
    <w:rsid w:val="004B076A"/>
    <w:rsid w:val="004B0783"/>
    <w:rsid w:val="004B07B3"/>
    <w:rsid w:val="004B0811"/>
    <w:rsid w:val="004B0814"/>
    <w:rsid w:val="004B0829"/>
    <w:rsid w:val="004B084E"/>
    <w:rsid w:val="004B08BB"/>
    <w:rsid w:val="004B0954"/>
    <w:rsid w:val="004B0994"/>
    <w:rsid w:val="004B09C1"/>
    <w:rsid w:val="004B09DB"/>
    <w:rsid w:val="004B09DF"/>
    <w:rsid w:val="004B0A17"/>
    <w:rsid w:val="004B0AA8"/>
    <w:rsid w:val="004B0AAC"/>
    <w:rsid w:val="004B0ADA"/>
    <w:rsid w:val="004B0AF2"/>
    <w:rsid w:val="004B0B45"/>
    <w:rsid w:val="004B0B64"/>
    <w:rsid w:val="004B0B85"/>
    <w:rsid w:val="004B0B89"/>
    <w:rsid w:val="004B0BB1"/>
    <w:rsid w:val="004B0BB4"/>
    <w:rsid w:val="004B0C39"/>
    <w:rsid w:val="004B0D21"/>
    <w:rsid w:val="004B0DE9"/>
    <w:rsid w:val="004B0E36"/>
    <w:rsid w:val="004B0E9C"/>
    <w:rsid w:val="004B0F03"/>
    <w:rsid w:val="004B0F0D"/>
    <w:rsid w:val="004B0F1F"/>
    <w:rsid w:val="004B0F23"/>
    <w:rsid w:val="004B0F2D"/>
    <w:rsid w:val="004B0F87"/>
    <w:rsid w:val="004B0FC7"/>
    <w:rsid w:val="004B0FF1"/>
    <w:rsid w:val="004B1059"/>
    <w:rsid w:val="004B1078"/>
    <w:rsid w:val="004B1094"/>
    <w:rsid w:val="004B123C"/>
    <w:rsid w:val="004B12C0"/>
    <w:rsid w:val="004B1301"/>
    <w:rsid w:val="004B132F"/>
    <w:rsid w:val="004B1357"/>
    <w:rsid w:val="004B1374"/>
    <w:rsid w:val="004B1412"/>
    <w:rsid w:val="004B1436"/>
    <w:rsid w:val="004B1478"/>
    <w:rsid w:val="004B14F9"/>
    <w:rsid w:val="004B152D"/>
    <w:rsid w:val="004B153C"/>
    <w:rsid w:val="004B1553"/>
    <w:rsid w:val="004B15AE"/>
    <w:rsid w:val="004B1614"/>
    <w:rsid w:val="004B1653"/>
    <w:rsid w:val="004B16EA"/>
    <w:rsid w:val="004B1734"/>
    <w:rsid w:val="004B1778"/>
    <w:rsid w:val="004B1779"/>
    <w:rsid w:val="004B1786"/>
    <w:rsid w:val="004B1791"/>
    <w:rsid w:val="004B17CB"/>
    <w:rsid w:val="004B1858"/>
    <w:rsid w:val="004B18E9"/>
    <w:rsid w:val="004B1927"/>
    <w:rsid w:val="004B192B"/>
    <w:rsid w:val="004B193C"/>
    <w:rsid w:val="004B1948"/>
    <w:rsid w:val="004B1968"/>
    <w:rsid w:val="004B1970"/>
    <w:rsid w:val="004B19E8"/>
    <w:rsid w:val="004B1A35"/>
    <w:rsid w:val="004B1A64"/>
    <w:rsid w:val="004B1A74"/>
    <w:rsid w:val="004B1A79"/>
    <w:rsid w:val="004B1A7E"/>
    <w:rsid w:val="004B1A9B"/>
    <w:rsid w:val="004B1AAC"/>
    <w:rsid w:val="004B1AE8"/>
    <w:rsid w:val="004B1B27"/>
    <w:rsid w:val="004B1B8D"/>
    <w:rsid w:val="004B1BBE"/>
    <w:rsid w:val="004B1C05"/>
    <w:rsid w:val="004B1C55"/>
    <w:rsid w:val="004B1CC9"/>
    <w:rsid w:val="004B1CD7"/>
    <w:rsid w:val="004B1D0F"/>
    <w:rsid w:val="004B1D3E"/>
    <w:rsid w:val="004B1DCE"/>
    <w:rsid w:val="004B1E00"/>
    <w:rsid w:val="004B1E07"/>
    <w:rsid w:val="004B1E23"/>
    <w:rsid w:val="004B1E2E"/>
    <w:rsid w:val="004B1E7A"/>
    <w:rsid w:val="004B1F3E"/>
    <w:rsid w:val="004B1F4C"/>
    <w:rsid w:val="004B1F52"/>
    <w:rsid w:val="004B1F6E"/>
    <w:rsid w:val="004B1FA6"/>
    <w:rsid w:val="004B1FA7"/>
    <w:rsid w:val="004B1FDD"/>
    <w:rsid w:val="004B200A"/>
    <w:rsid w:val="004B203A"/>
    <w:rsid w:val="004B2060"/>
    <w:rsid w:val="004B2079"/>
    <w:rsid w:val="004B2081"/>
    <w:rsid w:val="004B2087"/>
    <w:rsid w:val="004B2105"/>
    <w:rsid w:val="004B210E"/>
    <w:rsid w:val="004B2136"/>
    <w:rsid w:val="004B2159"/>
    <w:rsid w:val="004B2162"/>
    <w:rsid w:val="004B216B"/>
    <w:rsid w:val="004B21D7"/>
    <w:rsid w:val="004B21DD"/>
    <w:rsid w:val="004B2209"/>
    <w:rsid w:val="004B2213"/>
    <w:rsid w:val="004B223D"/>
    <w:rsid w:val="004B22A8"/>
    <w:rsid w:val="004B22B7"/>
    <w:rsid w:val="004B22BB"/>
    <w:rsid w:val="004B22BC"/>
    <w:rsid w:val="004B22C0"/>
    <w:rsid w:val="004B22C2"/>
    <w:rsid w:val="004B233C"/>
    <w:rsid w:val="004B234E"/>
    <w:rsid w:val="004B236A"/>
    <w:rsid w:val="004B2388"/>
    <w:rsid w:val="004B239B"/>
    <w:rsid w:val="004B23E3"/>
    <w:rsid w:val="004B241D"/>
    <w:rsid w:val="004B2432"/>
    <w:rsid w:val="004B2434"/>
    <w:rsid w:val="004B248E"/>
    <w:rsid w:val="004B24C9"/>
    <w:rsid w:val="004B24FD"/>
    <w:rsid w:val="004B2539"/>
    <w:rsid w:val="004B2546"/>
    <w:rsid w:val="004B2573"/>
    <w:rsid w:val="004B2589"/>
    <w:rsid w:val="004B25CF"/>
    <w:rsid w:val="004B25D5"/>
    <w:rsid w:val="004B25F3"/>
    <w:rsid w:val="004B2731"/>
    <w:rsid w:val="004B277C"/>
    <w:rsid w:val="004B27C4"/>
    <w:rsid w:val="004B283B"/>
    <w:rsid w:val="004B2840"/>
    <w:rsid w:val="004B288F"/>
    <w:rsid w:val="004B289F"/>
    <w:rsid w:val="004B28AA"/>
    <w:rsid w:val="004B28C1"/>
    <w:rsid w:val="004B28CC"/>
    <w:rsid w:val="004B28D5"/>
    <w:rsid w:val="004B298A"/>
    <w:rsid w:val="004B2990"/>
    <w:rsid w:val="004B29CD"/>
    <w:rsid w:val="004B29E1"/>
    <w:rsid w:val="004B2A00"/>
    <w:rsid w:val="004B2A69"/>
    <w:rsid w:val="004B2AC3"/>
    <w:rsid w:val="004B2B0E"/>
    <w:rsid w:val="004B2B68"/>
    <w:rsid w:val="004B2BBD"/>
    <w:rsid w:val="004B2BCA"/>
    <w:rsid w:val="004B2C60"/>
    <w:rsid w:val="004B2C79"/>
    <w:rsid w:val="004B2CA4"/>
    <w:rsid w:val="004B2CA5"/>
    <w:rsid w:val="004B2CE6"/>
    <w:rsid w:val="004B2CF8"/>
    <w:rsid w:val="004B2D1B"/>
    <w:rsid w:val="004B2D6A"/>
    <w:rsid w:val="004B2DC0"/>
    <w:rsid w:val="004B2DD7"/>
    <w:rsid w:val="004B2E2F"/>
    <w:rsid w:val="004B2E46"/>
    <w:rsid w:val="004B2E8D"/>
    <w:rsid w:val="004B2EBC"/>
    <w:rsid w:val="004B2F0B"/>
    <w:rsid w:val="004B2F6D"/>
    <w:rsid w:val="004B2FFB"/>
    <w:rsid w:val="004B2FFD"/>
    <w:rsid w:val="004B3014"/>
    <w:rsid w:val="004B302C"/>
    <w:rsid w:val="004B3056"/>
    <w:rsid w:val="004B305C"/>
    <w:rsid w:val="004B308B"/>
    <w:rsid w:val="004B3096"/>
    <w:rsid w:val="004B30C6"/>
    <w:rsid w:val="004B31BE"/>
    <w:rsid w:val="004B31C5"/>
    <w:rsid w:val="004B31F2"/>
    <w:rsid w:val="004B325A"/>
    <w:rsid w:val="004B32B6"/>
    <w:rsid w:val="004B32D3"/>
    <w:rsid w:val="004B32DA"/>
    <w:rsid w:val="004B3311"/>
    <w:rsid w:val="004B3337"/>
    <w:rsid w:val="004B333B"/>
    <w:rsid w:val="004B3365"/>
    <w:rsid w:val="004B336E"/>
    <w:rsid w:val="004B338A"/>
    <w:rsid w:val="004B3396"/>
    <w:rsid w:val="004B3412"/>
    <w:rsid w:val="004B3416"/>
    <w:rsid w:val="004B3443"/>
    <w:rsid w:val="004B347A"/>
    <w:rsid w:val="004B34AF"/>
    <w:rsid w:val="004B34B6"/>
    <w:rsid w:val="004B34DC"/>
    <w:rsid w:val="004B34FC"/>
    <w:rsid w:val="004B352C"/>
    <w:rsid w:val="004B3533"/>
    <w:rsid w:val="004B354B"/>
    <w:rsid w:val="004B3571"/>
    <w:rsid w:val="004B359D"/>
    <w:rsid w:val="004B35B3"/>
    <w:rsid w:val="004B35D8"/>
    <w:rsid w:val="004B3636"/>
    <w:rsid w:val="004B366E"/>
    <w:rsid w:val="004B36AB"/>
    <w:rsid w:val="004B36E1"/>
    <w:rsid w:val="004B36E2"/>
    <w:rsid w:val="004B36F0"/>
    <w:rsid w:val="004B36F5"/>
    <w:rsid w:val="004B3728"/>
    <w:rsid w:val="004B3735"/>
    <w:rsid w:val="004B3755"/>
    <w:rsid w:val="004B380C"/>
    <w:rsid w:val="004B3888"/>
    <w:rsid w:val="004B38A5"/>
    <w:rsid w:val="004B38BD"/>
    <w:rsid w:val="004B38E3"/>
    <w:rsid w:val="004B392E"/>
    <w:rsid w:val="004B3953"/>
    <w:rsid w:val="004B39C2"/>
    <w:rsid w:val="004B39F1"/>
    <w:rsid w:val="004B3A15"/>
    <w:rsid w:val="004B3A26"/>
    <w:rsid w:val="004B3A3B"/>
    <w:rsid w:val="004B3A86"/>
    <w:rsid w:val="004B3ABE"/>
    <w:rsid w:val="004B3B05"/>
    <w:rsid w:val="004B3B65"/>
    <w:rsid w:val="004B3B72"/>
    <w:rsid w:val="004B3BB9"/>
    <w:rsid w:val="004B3BFA"/>
    <w:rsid w:val="004B3C58"/>
    <w:rsid w:val="004B3C7F"/>
    <w:rsid w:val="004B3CA2"/>
    <w:rsid w:val="004B3CBB"/>
    <w:rsid w:val="004B3CFA"/>
    <w:rsid w:val="004B3D92"/>
    <w:rsid w:val="004B3DA1"/>
    <w:rsid w:val="004B3DDC"/>
    <w:rsid w:val="004B3E29"/>
    <w:rsid w:val="004B3E33"/>
    <w:rsid w:val="004B3E3F"/>
    <w:rsid w:val="004B3F8E"/>
    <w:rsid w:val="004B3F9B"/>
    <w:rsid w:val="004B3FC9"/>
    <w:rsid w:val="004B3FCC"/>
    <w:rsid w:val="004B403A"/>
    <w:rsid w:val="004B408E"/>
    <w:rsid w:val="004B4110"/>
    <w:rsid w:val="004B41E9"/>
    <w:rsid w:val="004B421D"/>
    <w:rsid w:val="004B4223"/>
    <w:rsid w:val="004B4257"/>
    <w:rsid w:val="004B42A4"/>
    <w:rsid w:val="004B42CA"/>
    <w:rsid w:val="004B43D2"/>
    <w:rsid w:val="004B43E8"/>
    <w:rsid w:val="004B441C"/>
    <w:rsid w:val="004B442C"/>
    <w:rsid w:val="004B4456"/>
    <w:rsid w:val="004B4479"/>
    <w:rsid w:val="004B449D"/>
    <w:rsid w:val="004B449E"/>
    <w:rsid w:val="004B44CA"/>
    <w:rsid w:val="004B44E9"/>
    <w:rsid w:val="004B454D"/>
    <w:rsid w:val="004B4553"/>
    <w:rsid w:val="004B45B4"/>
    <w:rsid w:val="004B45B9"/>
    <w:rsid w:val="004B45D4"/>
    <w:rsid w:val="004B45E1"/>
    <w:rsid w:val="004B45F9"/>
    <w:rsid w:val="004B460E"/>
    <w:rsid w:val="004B4670"/>
    <w:rsid w:val="004B46A1"/>
    <w:rsid w:val="004B46DA"/>
    <w:rsid w:val="004B473C"/>
    <w:rsid w:val="004B47FB"/>
    <w:rsid w:val="004B4803"/>
    <w:rsid w:val="004B4837"/>
    <w:rsid w:val="004B4866"/>
    <w:rsid w:val="004B487A"/>
    <w:rsid w:val="004B487C"/>
    <w:rsid w:val="004B488D"/>
    <w:rsid w:val="004B48B3"/>
    <w:rsid w:val="004B48D4"/>
    <w:rsid w:val="004B48FB"/>
    <w:rsid w:val="004B4905"/>
    <w:rsid w:val="004B4984"/>
    <w:rsid w:val="004B4991"/>
    <w:rsid w:val="004B49A3"/>
    <w:rsid w:val="004B4A26"/>
    <w:rsid w:val="004B4A4E"/>
    <w:rsid w:val="004B4A61"/>
    <w:rsid w:val="004B4A8E"/>
    <w:rsid w:val="004B4AB5"/>
    <w:rsid w:val="004B4AEF"/>
    <w:rsid w:val="004B4AF7"/>
    <w:rsid w:val="004B4B05"/>
    <w:rsid w:val="004B4B09"/>
    <w:rsid w:val="004B4B20"/>
    <w:rsid w:val="004B4B3A"/>
    <w:rsid w:val="004B4B78"/>
    <w:rsid w:val="004B4B81"/>
    <w:rsid w:val="004B4BBD"/>
    <w:rsid w:val="004B4C01"/>
    <w:rsid w:val="004B4C52"/>
    <w:rsid w:val="004B4C57"/>
    <w:rsid w:val="004B4C70"/>
    <w:rsid w:val="004B4CA2"/>
    <w:rsid w:val="004B4CB1"/>
    <w:rsid w:val="004B4D12"/>
    <w:rsid w:val="004B4D1E"/>
    <w:rsid w:val="004B4D65"/>
    <w:rsid w:val="004B4DB2"/>
    <w:rsid w:val="004B4DD9"/>
    <w:rsid w:val="004B4DE5"/>
    <w:rsid w:val="004B4E01"/>
    <w:rsid w:val="004B4E4A"/>
    <w:rsid w:val="004B4E9E"/>
    <w:rsid w:val="004B4EA9"/>
    <w:rsid w:val="004B4EAD"/>
    <w:rsid w:val="004B4EBE"/>
    <w:rsid w:val="004B4EE4"/>
    <w:rsid w:val="004B4F03"/>
    <w:rsid w:val="004B4F76"/>
    <w:rsid w:val="004B4FB8"/>
    <w:rsid w:val="004B4FEC"/>
    <w:rsid w:val="004B500A"/>
    <w:rsid w:val="004B5077"/>
    <w:rsid w:val="004B5099"/>
    <w:rsid w:val="004B50A5"/>
    <w:rsid w:val="004B516F"/>
    <w:rsid w:val="004B5181"/>
    <w:rsid w:val="004B51AE"/>
    <w:rsid w:val="004B51C1"/>
    <w:rsid w:val="004B51C8"/>
    <w:rsid w:val="004B51E5"/>
    <w:rsid w:val="004B520C"/>
    <w:rsid w:val="004B520E"/>
    <w:rsid w:val="004B5216"/>
    <w:rsid w:val="004B52A0"/>
    <w:rsid w:val="004B531F"/>
    <w:rsid w:val="004B535A"/>
    <w:rsid w:val="004B535D"/>
    <w:rsid w:val="004B53A0"/>
    <w:rsid w:val="004B53E7"/>
    <w:rsid w:val="004B53F2"/>
    <w:rsid w:val="004B5490"/>
    <w:rsid w:val="004B54AB"/>
    <w:rsid w:val="004B54C7"/>
    <w:rsid w:val="004B5555"/>
    <w:rsid w:val="004B55CE"/>
    <w:rsid w:val="004B55D3"/>
    <w:rsid w:val="004B55E1"/>
    <w:rsid w:val="004B564A"/>
    <w:rsid w:val="004B5698"/>
    <w:rsid w:val="004B56C2"/>
    <w:rsid w:val="004B56F5"/>
    <w:rsid w:val="004B5709"/>
    <w:rsid w:val="004B57A7"/>
    <w:rsid w:val="004B57E2"/>
    <w:rsid w:val="004B5827"/>
    <w:rsid w:val="004B583B"/>
    <w:rsid w:val="004B5873"/>
    <w:rsid w:val="004B5896"/>
    <w:rsid w:val="004B58E7"/>
    <w:rsid w:val="004B5907"/>
    <w:rsid w:val="004B595A"/>
    <w:rsid w:val="004B59A2"/>
    <w:rsid w:val="004B59BC"/>
    <w:rsid w:val="004B59DD"/>
    <w:rsid w:val="004B5A0B"/>
    <w:rsid w:val="004B5A43"/>
    <w:rsid w:val="004B5AA4"/>
    <w:rsid w:val="004B5AC7"/>
    <w:rsid w:val="004B5B4C"/>
    <w:rsid w:val="004B5B91"/>
    <w:rsid w:val="004B5B99"/>
    <w:rsid w:val="004B5BBD"/>
    <w:rsid w:val="004B5C0F"/>
    <w:rsid w:val="004B5C31"/>
    <w:rsid w:val="004B5C77"/>
    <w:rsid w:val="004B5CDA"/>
    <w:rsid w:val="004B5D4A"/>
    <w:rsid w:val="004B5D74"/>
    <w:rsid w:val="004B5DAC"/>
    <w:rsid w:val="004B5DB8"/>
    <w:rsid w:val="004B5DC5"/>
    <w:rsid w:val="004B5DE4"/>
    <w:rsid w:val="004B5E7C"/>
    <w:rsid w:val="004B5EBD"/>
    <w:rsid w:val="004B5EDF"/>
    <w:rsid w:val="004B5EF6"/>
    <w:rsid w:val="004B5F23"/>
    <w:rsid w:val="004B5F43"/>
    <w:rsid w:val="004B5F57"/>
    <w:rsid w:val="004B5F93"/>
    <w:rsid w:val="004B5F9F"/>
    <w:rsid w:val="004B5FC4"/>
    <w:rsid w:val="004B5FF5"/>
    <w:rsid w:val="004B5FFB"/>
    <w:rsid w:val="004B6033"/>
    <w:rsid w:val="004B603C"/>
    <w:rsid w:val="004B605A"/>
    <w:rsid w:val="004B609A"/>
    <w:rsid w:val="004B60DE"/>
    <w:rsid w:val="004B610D"/>
    <w:rsid w:val="004B611B"/>
    <w:rsid w:val="004B6126"/>
    <w:rsid w:val="004B612A"/>
    <w:rsid w:val="004B6188"/>
    <w:rsid w:val="004B618B"/>
    <w:rsid w:val="004B61B1"/>
    <w:rsid w:val="004B61BF"/>
    <w:rsid w:val="004B6237"/>
    <w:rsid w:val="004B629F"/>
    <w:rsid w:val="004B630D"/>
    <w:rsid w:val="004B6369"/>
    <w:rsid w:val="004B6373"/>
    <w:rsid w:val="004B6384"/>
    <w:rsid w:val="004B63CD"/>
    <w:rsid w:val="004B63E7"/>
    <w:rsid w:val="004B6495"/>
    <w:rsid w:val="004B64BF"/>
    <w:rsid w:val="004B64D2"/>
    <w:rsid w:val="004B64DC"/>
    <w:rsid w:val="004B6507"/>
    <w:rsid w:val="004B6511"/>
    <w:rsid w:val="004B6538"/>
    <w:rsid w:val="004B656A"/>
    <w:rsid w:val="004B65B0"/>
    <w:rsid w:val="004B65D2"/>
    <w:rsid w:val="004B65E3"/>
    <w:rsid w:val="004B6623"/>
    <w:rsid w:val="004B664F"/>
    <w:rsid w:val="004B665B"/>
    <w:rsid w:val="004B668B"/>
    <w:rsid w:val="004B66F0"/>
    <w:rsid w:val="004B670D"/>
    <w:rsid w:val="004B671A"/>
    <w:rsid w:val="004B6754"/>
    <w:rsid w:val="004B678F"/>
    <w:rsid w:val="004B67E5"/>
    <w:rsid w:val="004B67EE"/>
    <w:rsid w:val="004B67FC"/>
    <w:rsid w:val="004B682A"/>
    <w:rsid w:val="004B6836"/>
    <w:rsid w:val="004B6899"/>
    <w:rsid w:val="004B689B"/>
    <w:rsid w:val="004B68A6"/>
    <w:rsid w:val="004B68C6"/>
    <w:rsid w:val="004B68E6"/>
    <w:rsid w:val="004B694D"/>
    <w:rsid w:val="004B696F"/>
    <w:rsid w:val="004B697D"/>
    <w:rsid w:val="004B6990"/>
    <w:rsid w:val="004B699B"/>
    <w:rsid w:val="004B69BB"/>
    <w:rsid w:val="004B69FB"/>
    <w:rsid w:val="004B6A24"/>
    <w:rsid w:val="004B6A61"/>
    <w:rsid w:val="004B6A76"/>
    <w:rsid w:val="004B6AB3"/>
    <w:rsid w:val="004B6ACA"/>
    <w:rsid w:val="004B6AD2"/>
    <w:rsid w:val="004B6AFA"/>
    <w:rsid w:val="004B6B4F"/>
    <w:rsid w:val="004B6B8F"/>
    <w:rsid w:val="004B6B99"/>
    <w:rsid w:val="004B6B9C"/>
    <w:rsid w:val="004B6BFD"/>
    <w:rsid w:val="004B6C05"/>
    <w:rsid w:val="004B6C41"/>
    <w:rsid w:val="004B6C46"/>
    <w:rsid w:val="004B6C6B"/>
    <w:rsid w:val="004B6C7F"/>
    <w:rsid w:val="004B6C83"/>
    <w:rsid w:val="004B6CEA"/>
    <w:rsid w:val="004B6CFD"/>
    <w:rsid w:val="004B6D1C"/>
    <w:rsid w:val="004B6D1F"/>
    <w:rsid w:val="004B6D2C"/>
    <w:rsid w:val="004B6D38"/>
    <w:rsid w:val="004B6D80"/>
    <w:rsid w:val="004B6D91"/>
    <w:rsid w:val="004B6DB0"/>
    <w:rsid w:val="004B6DB3"/>
    <w:rsid w:val="004B6DC2"/>
    <w:rsid w:val="004B6E03"/>
    <w:rsid w:val="004B6E1D"/>
    <w:rsid w:val="004B6E3E"/>
    <w:rsid w:val="004B6E51"/>
    <w:rsid w:val="004B6E86"/>
    <w:rsid w:val="004B6ECD"/>
    <w:rsid w:val="004B6EE5"/>
    <w:rsid w:val="004B6F5A"/>
    <w:rsid w:val="004B6F60"/>
    <w:rsid w:val="004B6F83"/>
    <w:rsid w:val="004B6FC0"/>
    <w:rsid w:val="004B700E"/>
    <w:rsid w:val="004B7022"/>
    <w:rsid w:val="004B702C"/>
    <w:rsid w:val="004B705B"/>
    <w:rsid w:val="004B706C"/>
    <w:rsid w:val="004B70BC"/>
    <w:rsid w:val="004B70CB"/>
    <w:rsid w:val="004B70DB"/>
    <w:rsid w:val="004B7158"/>
    <w:rsid w:val="004B71B7"/>
    <w:rsid w:val="004B721C"/>
    <w:rsid w:val="004B724F"/>
    <w:rsid w:val="004B7288"/>
    <w:rsid w:val="004B732D"/>
    <w:rsid w:val="004B7338"/>
    <w:rsid w:val="004B733B"/>
    <w:rsid w:val="004B738B"/>
    <w:rsid w:val="004B738D"/>
    <w:rsid w:val="004B73C7"/>
    <w:rsid w:val="004B73F2"/>
    <w:rsid w:val="004B73FC"/>
    <w:rsid w:val="004B740D"/>
    <w:rsid w:val="004B7411"/>
    <w:rsid w:val="004B7444"/>
    <w:rsid w:val="004B7460"/>
    <w:rsid w:val="004B7467"/>
    <w:rsid w:val="004B746F"/>
    <w:rsid w:val="004B7475"/>
    <w:rsid w:val="004B74A9"/>
    <w:rsid w:val="004B74E7"/>
    <w:rsid w:val="004B750D"/>
    <w:rsid w:val="004B7513"/>
    <w:rsid w:val="004B7517"/>
    <w:rsid w:val="004B7541"/>
    <w:rsid w:val="004B7548"/>
    <w:rsid w:val="004B75AA"/>
    <w:rsid w:val="004B75B9"/>
    <w:rsid w:val="004B7632"/>
    <w:rsid w:val="004B7683"/>
    <w:rsid w:val="004B76D5"/>
    <w:rsid w:val="004B76E7"/>
    <w:rsid w:val="004B7767"/>
    <w:rsid w:val="004B776F"/>
    <w:rsid w:val="004B777D"/>
    <w:rsid w:val="004B7782"/>
    <w:rsid w:val="004B7809"/>
    <w:rsid w:val="004B7823"/>
    <w:rsid w:val="004B7870"/>
    <w:rsid w:val="004B788C"/>
    <w:rsid w:val="004B7894"/>
    <w:rsid w:val="004B78B4"/>
    <w:rsid w:val="004B78CF"/>
    <w:rsid w:val="004B78E5"/>
    <w:rsid w:val="004B7961"/>
    <w:rsid w:val="004B7962"/>
    <w:rsid w:val="004B7971"/>
    <w:rsid w:val="004B79B5"/>
    <w:rsid w:val="004B79EF"/>
    <w:rsid w:val="004B7A12"/>
    <w:rsid w:val="004B7AD8"/>
    <w:rsid w:val="004B7B25"/>
    <w:rsid w:val="004B7B7D"/>
    <w:rsid w:val="004B7C13"/>
    <w:rsid w:val="004B7C26"/>
    <w:rsid w:val="004B7C34"/>
    <w:rsid w:val="004B7C72"/>
    <w:rsid w:val="004B7C94"/>
    <w:rsid w:val="004B7D1A"/>
    <w:rsid w:val="004B7D1F"/>
    <w:rsid w:val="004B7D42"/>
    <w:rsid w:val="004B7D52"/>
    <w:rsid w:val="004B7D6C"/>
    <w:rsid w:val="004B7D7B"/>
    <w:rsid w:val="004B7DD4"/>
    <w:rsid w:val="004B7DE1"/>
    <w:rsid w:val="004B7DE4"/>
    <w:rsid w:val="004B7DFF"/>
    <w:rsid w:val="004B7E13"/>
    <w:rsid w:val="004B7E29"/>
    <w:rsid w:val="004B7E67"/>
    <w:rsid w:val="004B7E84"/>
    <w:rsid w:val="004B7EFF"/>
    <w:rsid w:val="004B7F0E"/>
    <w:rsid w:val="004B7FAB"/>
    <w:rsid w:val="004B7FAD"/>
    <w:rsid w:val="004C001B"/>
    <w:rsid w:val="004C0026"/>
    <w:rsid w:val="004C003D"/>
    <w:rsid w:val="004C004A"/>
    <w:rsid w:val="004C015A"/>
    <w:rsid w:val="004C0194"/>
    <w:rsid w:val="004C0199"/>
    <w:rsid w:val="004C01A8"/>
    <w:rsid w:val="004C0219"/>
    <w:rsid w:val="004C02A8"/>
    <w:rsid w:val="004C02B7"/>
    <w:rsid w:val="004C03DC"/>
    <w:rsid w:val="004C0494"/>
    <w:rsid w:val="004C0520"/>
    <w:rsid w:val="004C0525"/>
    <w:rsid w:val="004C0559"/>
    <w:rsid w:val="004C0589"/>
    <w:rsid w:val="004C059D"/>
    <w:rsid w:val="004C05D6"/>
    <w:rsid w:val="004C063C"/>
    <w:rsid w:val="004C068D"/>
    <w:rsid w:val="004C06B3"/>
    <w:rsid w:val="004C0700"/>
    <w:rsid w:val="004C0760"/>
    <w:rsid w:val="004C0768"/>
    <w:rsid w:val="004C0811"/>
    <w:rsid w:val="004C0823"/>
    <w:rsid w:val="004C084A"/>
    <w:rsid w:val="004C086E"/>
    <w:rsid w:val="004C08F0"/>
    <w:rsid w:val="004C08F3"/>
    <w:rsid w:val="004C0902"/>
    <w:rsid w:val="004C0907"/>
    <w:rsid w:val="004C090A"/>
    <w:rsid w:val="004C09BE"/>
    <w:rsid w:val="004C09CC"/>
    <w:rsid w:val="004C09D7"/>
    <w:rsid w:val="004C0A0C"/>
    <w:rsid w:val="004C0A67"/>
    <w:rsid w:val="004C0A74"/>
    <w:rsid w:val="004C0AE2"/>
    <w:rsid w:val="004C0AFF"/>
    <w:rsid w:val="004C0B01"/>
    <w:rsid w:val="004C0B15"/>
    <w:rsid w:val="004C0B1F"/>
    <w:rsid w:val="004C0B4A"/>
    <w:rsid w:val="004C0B99"/>
    <w:rsid w:val="004C0C1A"/>
    <w:rsid w:val="004C0C47"/>
    <w:rsid w:val="004C0C69"/>
    <w:rsid w:val="004C0C8E"/>
    <w:rsid w:val="004C0C9B"/>
    <w:rsid w:val="004C0CA5"/>
    <w:rsid w:val="004C0CFA"/>
    <w:rsid w:val="004C0D42"/>
    <w:rsid w:val="004C0D7A"/>
    <w:rsid w:val="004C0E2C"/>
    <w:rsid w:val="004C0EAE"/>
    <w:rsid w:val="004C0EB4"/>
    <w:rsid w:val="004C0F19"/>
    <w:rsid w:val="004C0F1D"/>
    <w:rsid w:val="004C0F3B"/>
    <w:rsid w:val="004C0F54"/>
    <w:rsid w:val="004C0F7B"/>
    <w:rsid w:val="004C0FB9"/>
    <w:rsid w:val="004C102A"/>
    <w:rsid w:val="004C1031"/>
    <w:rsid w:val="004C1052"/>
    <w:rsid w:val="004C105F"/>
    <w:rsid w:val="004C108C"/>
    <w:rsid w:val="004C1093"/>
    <w:rsid w:val="004C10B7"/>
    <w:rsid w:val="004C10DE"/>
    <w:rsid w:val="004C1167"/>
    <w:rsid w:val="004C1183"/>
    <w:rsid w:val="004C11AE"/>
    <w:rsid w:val="004C11E3"/>
    <w:rsid w:val="004C120C"/>
    <w:rsid w:val="004C1212"/>
    <w:rsid w:val="004C1227"/>
    <w:rsid w:val="004C1294"/>
    <w:rsid w:val="004C12BD"/>
    <w:rsid w:val="004C12C3"/>
    <w:rsid w:val="004C12E1"/>
    <w:rsid w:val="004C12E6"/>
    <w:rsid w:val="004C13B8"/>
    <w:rsid w:val="004C13BA"/>
    <w:rsid w:val="004C142A"/>
    <w:rsid w:val="004C1483"/>
    <w:rsid w:val="004C14C5"/>
    <w:rsid w:val="004C1525"/>
    <w:rsid w:val="004C1554"/>
    <w:rsid w:val="004C155C"/>
    <w:rsid w:val="004C1595"/>
    <w:rsid w:val="004C15C5"/>
    <w:rsid w:val="004C15E8"/>
    <w:rsid w:val="004C162A"/>
    <w:rsid w:val="004C1644"/>
    <w:rsid w:val="004C1677"/>
    <w:rsid w:val="004C1691"/>
    <w:rsid w:val="004C169B"/>
    <w:rsid w:val="004C1708"/>
    <w:rsid w:val="004C1716"/>
    <w:rsid w:val="004C1726"/>
    <w:rsid w:val="004C1741"/>
    <w:rsid w:val="004C176E"/>
    <w:rsid w:val="004C1772"/>
    <w:rsid w:val="004C17EC"/>
    <w:rsid w:val="004C1856"/>
    <w:rsid w:val="004C1864"/>
    <w:rsid w:val="004C18C2"/>
    <w:rsid w:val="004C18C9"/>
    <w:rsid w:val="004C18FB"/>
    <w:rsid w:val="004C1903"/>
    <w:rsid w:val="004C1942"/>
    <w:rsid w:val="004C197D"/>
    <w:rsid w:val="004C19B9"/>
    <w:rsid w:val="004C19DE"/>
    <w:rsid w:val="004C19F1"/>
    <w:rsid w:val="004C1A08"/>
    <w:rsid w:val="004C1A3C"/>
    <w:rsid w:val="004C1A41"/>
    <w:rsid w:val="004C1A7F"/>
    <w:rsid w:val="004C1A92"/>
    <w:rsid w:val="004C1A9C"/>
    <w:rsid w:val="004C1ADA"/>
    <w:rsid w:val="004C1AF3"/>
    <w:rsid w:val="004C1AFF"/>
    <w:rsid w:val="004C1B0A"/>
    <w:rsid w:val="004C1B1E"/>
    <w:rsid w:val="004C1B3D"/>
    <w:rsid w:val="004C1BA6"/>
    <w:rsid w:val="004C1BB7"/>
    <w:rsid w:val="004C1BF3"/>
    <w:rsid w:val="004C1C49"/>
    <w:rsid w:val="004C1C93"/>
    <w:rsid w:val="004C1C94"/>
    <w:rsid w:val="004C1C97"/>
    <w:rsid w:val="004C1C9B"/>
    <w:rsid w:val="004C1CA3"/>
    <w:rsid w:val="004C1CD0"/>
    <w:rsid w:val="004C1D53"/>
    <w:rsid w:val="004C1D58"/>
    <w:rsid w:val="004C1DB4"/>
    <w:rsid w:val="004C1E27"/>
    <w:rsid w:val="004C1E5B"/>
    <w:rsid w:val="004C1E6D"/>
    <w:rsid w:val="004C1EA6"/>
    <w:rsid w:val="004C1EAF"/>
    <w:rsid w:val="004C1EB0"/>
    <w:rsid w:val="004C1EB9"/>
    <w:rsid w:val="004C1EEF"/>
    <w:rsid w:val="004C1EFD"/>
    <w:rsid w:val="004C1F05"/>
    <w:rsid w:val="004C1F09"/>
    <w:rsid w:val="004C1FBD"/>
    <w:rsid w:val="004C1FEA"/>
    <w:rsid w:val="004C2007"/>
    <w:rsid w:val="004C2016"/>
    <w:rsid w:val="004C2024"/>
    <w:rsid w:val="004C216E"/>
    <w:rsid w:val="004C217C"/>
    <w:rsid w:val="004C21B6"/>
    <w:rsid w:val="004C21BF"/>
    <w:rsid w:val="004C21E1"/>
    <w:rsid w:val="004C2249"/>
    <w:rsid w:val="004C23DE"/>
    <w:rsid w:val="004C23E6"/>
    <w:rsid w:val="004C2401"/>
    <w:rsid w:val="004C241F"/>
    <w:rsid w:val="004C2466"/>
    <w:rsid w:val="004C2471"/>
    <w:rsid w:val="004C247D"/>
    <w:rsid w:val="004C24AA"/>
    <w:rsid w:val="004C24C1"/>
    <w:rsid w:val="004C24D4"/>
    <w:rsid w:val="004C2507"/>
    <w:rsid w:val="004C2537"/>
    <w:rsid w:val="004C253A"/>
    <w:rsid w:val="004C2568"/>
    <w:rsid w:val="004C2584"/>
    <w:rsid w:val="004C258B"/>
    <w:rsid w:val="004C25BD"/>
    <w:rsid w:val="004C25C0"/>
    <w:rsid w:val="004C25C2"/>
    <w:rsid w:val="004C25DF"/>
    <w:rsid w:val="004C262C"/>
    <w:rsid w:val="004C2643"/>
    <w:rsid w:val="004C26B5"/>
    <w:rsid w:val="004C26EA"/>
    <w:rsid w:val="004C26FA"/>
    <w:rsid w:val="004C2708"/>
    <w:rsid w:val="004C2759"/>
    <w:rsid w:val="004C278B"/>
    <w:rsid w:val="004C278F"/>
    <w:rsid w:val="004C2797"/>
    <w:rsid w:val="004C27AC"/>
    <w:rsid w:val="004C27F3"/>
    <w:rsid w:val="004C2874"/>
    <w:rsid w:val="004C288F"/>
    <w:rsid w:val="004C28B1"/>
    <w:rsid w:val="004C2922"/>
    <w:rsid w:val="004C2963"/>
    <w:rsid w:val="004C299C"/>
    <w:rsid w:val="004C29F7"/>
    <w:rsid w:val="004C29FC"/>
    <w:rsid w:val="004C2A23"/>
    <w:rsid w:val="004C2A5C"/>
    <w:rsid w:val="004C2AB1"/>
    <w:rsid w:val="004C2B09"/>
    <w:rsid w:val="004C2B68"/>
    <w:rsid w:val="004C2B94"/>
    <w:rsid w:val="004C2C35"/>
    <w:rsid w:val="004C2C5E"/>
    <w:rsid w:val="004C2CF0"/>
    <w:rsid w:val="004C2D0F"/>
    <w:rsid w:val="004C2D1E"/>
    <w:rsid w:val="004C2D49"/>
    <w:rsid w:val="004C2D6A"/>
    <w:rsid w:val="004C2D87"/>
    <w:rsid w:val="004C2D9A"/>
    <w:rsid w:val="004C2D9D"/>
    <w:rsid w:val="004C2DA1"/>
    <w:rsid w:val="004C2E39"/>
    <w:rsid w:val="004C2E62"/>
    <w:rsid w:val="004C2E6E"/>
    <w:rsid w:val="004C2E8C"/>
    <w:rsid w:val="004C2EF0"/>
    <w:rsid w:val="004C2F09"/>
    <w:rsid w:val="004C2F14"/>
    <w:rsid w:val="004C2F49"/>
    <w:rsid w:val="004C2FE5"/>
    <w:rsid w:val="004C300C"/>
    <w:rsid w:val="004C3095"/>
    <w:rsid w:val="004C30D6"/>
    <w:rsid w:val="004C30D8"/>
    <w:rsid w:val="004C30ED"/>
    <w:rsid w:val="004C311A"/>
    <w:rsid w:val="004C3152"/>
    <w:rsid w:val="004C31D0"/>
    <w:rsid w:val="004C31E8"/>
    <w:rsid w:val="004C3226"/>
    <w:rsid w:val="004C3229"/>
    <w:rsid w:val="004C3261"/>
    <w:rsid w:val="004C3284"/>
    <w:rsid w:val="004C32AE"/>
    <w:rsid w:val="004C32AF"/>
    <w:rsid w:val="004C32E4"/>
    <w:rsid w:val="004C3347"/>
    <w:rsid w:val="004C3397"/>
    <w:rsid w:val="004C33B2"/>
    <w:rsid w:val="004C33BB"/>
    <w:rsid w:val="004C33DA"/>
    <w:rsid w:val="004C347B"/>
    <w:rsid w:val="004C34B0"/>
    <w:rsid w:val="004C34BA"/>
    <w:rsid w:val="004C34F4"/>
    <w:rsid w:val="004C3501"/>
    <w:rsid w:val="004C3515"/>
    <w:rsid w:val="004C3543"/>
    <w:rsid w:val="004C359C"/>
    <w:rsid w:val="004C35F4"/>
    <w:rsid w:val="004C3639"/>
    <w:rsid w:val="004C3669"/>
    <w:rsid w:val="004C36AA"/>
    <w:rsid w:val="004C36BD"/>
    <w:rsid w:val="004C36C1"/>
    <w:rsid w:val="004C3743"/>
    <w:rsid w:val="004C374C"/>
    <w:rsid w:val="004C3752"/>
    <w:rsid w:val="004C375A"/>
    <w:rsid w:val="004C377C"/>
    <w:rsid w:val="004C37ED"/>
    <w:rsid w:val="004C3828"/>
    <w:rsid w:val="004C3859"/>
    <w:rsid w:val="004C385C"/>
    <w:rsid w:val="004C3917"/>
    <w:rsid w:val="004C396E"/>
    <w:rsid w:val="004C3977"/>
    <w:rsid w:val="004C398C"/>
    <w:rsid w:val="004C3996"/>
    <w:rsid w:val="004C3A15"/>
    <w:rsid w:val="004C3A18"/>
    <w:rsid w:val="004C3A71"/>
    <w:rsid w:val="004C3B2A"/>
    <w:rsid w:val="004C3B31"/>
    <w:rsid w:val="004C3B38"/>
    <w:rsid w:val="004C3B39"/>
    <w:rsid w:val="004C3B5F"/>
    <w:rsid w:val="004C3B8E"/>
    <w:rsid w:val="004C3BE4"/>
    <w:rsid w:val="004C3C12"/>
    <w:rsid w:val="004C3D13"/>
    <w:rsid w:val="004C3D20"/>
    <w:rsid w:val="004C3D5E"/>
    <w:rsid w:val="004C3D71"/>
    <w:rsid w:val="004C3D95"/>
    <w:rsid w:val="004C3DC9"/>
    <w:rsid w:val="004C3DCF"/>
    <w:rsid w:val="004C3DEA"/>
    <w:rsid w:val="004C3E10"/>
    <w:rsid w:val="004C3E13"/>
    <w:rsid w:val="004C3E31"/>
    <w:rsid w:val="004C3EB5"/>
    <w:rsid w:val="004C3EBB"/>
    <w:rsid w:val="004C3EBE"/>
    <w:rsid w:val="004C3EE3"/>
    <w:rsid w:val="004C3EE6"/>
    <w:rsid w:val="004C3F05"/>
    <w:rsid w:val="004C3F09"/>
    <w:rsid w:val="004C3F43"/>
    <w:rsid w:val="004C3F50"/>
    <w:rsid w:val="004C3F5F"/>
    <w:rsid w:val="004C3F80"/>
    <w:rsid w:val="004C3FA4"/>
    <w:rsid w:val="004C3FC8"/>
    <w:rsid w:val="004C3FF9"/>
    <w:rsid w:val="004C4050"/>
    <w:rsid w:val="004C40B5"/>
    <w:rsid w:val="004C40E4"/>
    <w:rsid w:val="004C40F2"/>
    <w:rsid w:val="004C4104"/>
    <w:rsid w:val="004C410A"/>
    <w:rsid w:val="004C412C"/>
    <w:rsid w:val="004C415A"/>
    <w:rsid w:val="004C41B0"/>
    <w:rsid w:val="004C41C1"/>
    <w:rsid w:val="004C41EC"/>
    <w:rsid w:val="004C41FB"/>
    <w:rsid w:val="004C420F"/>
    <w:rsid w:val="004C4262"/>
    <w:rsid w:val="004C4282"/>
    <w:rsid w:val="004C4391"/>
    <w:rsid w:val="004C43B0"/>
    <w:rsid w:val="004C43C2"/>
    <w:rsid w:val="004C4432"/>
    <w:rsid w:val="004C445D"/>
    <w:rsid w:val="004C4468"/>
    <w:rsid w:val="004C44E3"/>
    <w:rsid w:val="004C44F3"/>
    <w:rsid w:val="004C4542"/>
    <w:rsid w:val="004C454F"/>
    <w:rsid w:val="004C45B3"/>
    <w:rsid w:val="004C460D"/>
    <w:rsid w:val="004C464F"/>
    <w:rsid w:val="004C4678"/>
    <w:rsid w:val="004C4679"/>
    <w:rsid w:val="004C467E"/>
    <w:rsid w:val="004C4683"/>
    <w:rsid w:val="004C469B"/>
    <w:rsid w:val="004C46BA"/>
    <w:rsid w:val="004C4701"/>
    <w:rsid w:val="004C471C"/>
    <w:rsid w:val="004C4744"/>
    <w:rsid w:val="004C4748"/>
    <w:rsid w:val="004C4756"/>
    <w:rsid w:val="004C47B1"/>
    <w:rsid w:val="004C47C7"/>
    <w:rsid w:val="004C47D1"/>
    <w:rsid w:val="004C47F1"/>
    <w:rsid w:val="004C47FB"/>
    <w:rsid w:val="004C4806"/>
    <w:rsid w:val="004C481C"/>
    <w:rsid w:val="004C482F"/>
    <w:rsid w:val="004C4864"/>
    <w:rsid w:val="004C48A4"/>
    <w:rsid w:val="004C499B"/>
    <w:rsid w:val="004C49A1"/>
    <w:rsid w:val="004C4A07"/>
    <w:rsid w:val="004C4A18"/>
    <w:rsid w:val="004C4A30"/>
    <w:rsid w:val="004C4A6C"/>
    <w:rsid w:val="004C4AA3"/>
    <w:rsid w:val="004C4B35"/>
    <w:rsid w:val="004C4B38"/>
    <w:rsid w:val="004C4C15"/>
    <w:rsid w:val="004C4C1B"/>
    <w:rsid w:val="004C4C52"/>
    <w:rsid w:val="004C4C5B"/>
    <w:rsid w:val="004C4C80"/>
    <w:rsid w:val="004C4CA0"/>
    <w:rsid w:val="004C4D4B"/>
    <w:rsid w:val="004C4D62"/>
    <w:rsid w:val="004C4DA1"/>
    <w:rsid w:val="004C4DFC"/>
    <w:rsid w:val="004C4E24"/>
    <w:rsid w:val="004C4E31"/>
    <w:rsid w:val="004C4E33"/>
    <w:rsid w:val="004C4EB1"/>
    <w:rsid w:val="004C4ED0"/>
    <w:rsid w:val="004C4EE3"/>
    <w:rsid w:val="004C4F0F"/>
    <w:rsid w:val="004C4F63"/>
    <w:rsid w:val="004C4F70"/>
    <w:rsid w:val="004C4FB1"/>
    <w:rsid w:val="004C4FE6"/>
    <w:rsid w:val="004C500E"/>
    <w:rsid w:val="004C5048"/>
    <w:rsid w:val="004C5058"/>
    <w:rsid w:val="004C5061"/>
    <w:rsid w:val="004C50B7"/>
    <w:rsid w:val="004C513E"/>
    <w:rsid w:val="004C5155"/>
    <w:rsid w:val="004C515D"/>
    <w:rsid w:val="004C516B"/>
    <w:rsid w:val="004C519E"/>
    <w:rsid w:val="004C51A1"/>
    <w:rsid w:val="004C51CE"/>
    <w:rsid w:val="004C51CF"/>
    <w:rsid w:val="004C524B"/>
    <w:rsid w:val="004C524D"/>
    <w:rsid w:val="004C5297"/>
    <w:rsid w:val="004C53C7"/>
    <w:rsid w:val="004C5457"/>
    <w:rsid w:val="004C5476"/>
    <w:rsid w:val="004C54A8"/>
    <w:rsid w:val="004C54FD"/>
    <w:rsid w:val="004C54FE"/>
    <w:rsid w:val="004C552B"/>
    <w:rsid w:val="004C558B"/>
    <w:rsid w:val="004C559F"/>
    <w:rsid w:val="004C55C1"/>
    <w:rsid w:val="004C55CD"/>
    <w:rsid w:val="004C55F1"/>
    <w:rsid w:val="004C5611"/>
    <w:rsid w:val="004C5619"/>
    <w:rsid w:val="004C56DD"/>
    <w:rsid w:val="004C56FB"/>
    <w:rsid w:val="004C5708"/>
    <w:rsid w:val="004C5720"/>
    <w:rsid w:val="004C574A"/>
    <w:rsid w:val="004C577F"/>
    <w:rsid w:val="004C57B5"/>
    <w:rsid w:val="004C58A4"/>
    <w:rsid w:val="004C58DF"/>
    <w:rsid w:val="004C58E2"/>
    <w:rsid w:val="004C58E7"/>
    <w:rsid w:val="004C58EC"/>
    <w:rsid w:val="004C58FE"/>
    <w:rsid w:val="004C5906"/>
    <w:rsid w:val="004C5954"/>
    <w:rsid w:val="004C59D1"/>
    <w:rsid w:val="004C59DC"/>
    <w:rsid w:val="004C5A31"/>
    <w:rsid w:val="004C5A48"/>
    <w:rsid w:val="004C5A85"/>
    <w:rsid w:val="004C5A86"/>
    <w:rsid w:val="004C5A9D"/>
    <w:rsid w:val="004C5AD5"/>
    <w:rsid w:val="004C5B48"/>
    <w:rsid w:val="004C5B49"/>
    <w:rsid w:val="004C5B73"/>
    <w:rsid w:val="004C5C44"/>
    <w:rsid w:val="004C5C57"/>
    <w:rsid w:val="004C5C68"/>
    <w:rsid w:val="004C5CB7"/>
    <w:rsid w:val="004C5CD6"/>
    <w:rsid w:val="004C5D1B"/>
    <w:rsid w:val="004C5D22"/>
    <w:rsid w:val="004C5D32"/>
    <w:rsid w:val="004C5D4B"/>
    <w:rsid w:val="004C5DA4"/>
    <w:rsid w:val="004C5DDD"/>
    <w:rsid w:val="004C5E1B"/>
    <w:rsid w:val="004C5E76"/>
    <w:rsid w:val="004C5E8B"/>
    <w:rsid w:val="004C5F01"/>
    <w:rsid w:val="004C5F25"/>
    <w:rsid w:val="004C5F28"/>
    <w:rsid w:val="004C5F4F"/>
    <w:rsid w:val="004C5F67"/>
    <w:rsid w:val="004C5F95"/>
    <w:rsid w:val="004C5FA5"/>
    <w:rsid w:val="004C604E"/>
    <w:rsid w:val="004C6073"/>
    <w:rsid w:val="004C6095"/>
    <w:rsid w:val="004C60CB"/>
    <w:rsid w:val="004C60F0"/>
    <w:rsid w:val="004C610D"/>
    <w:rsid w:val="004C6116"/>
    <w:rsid w:val="004C612A"/>
    <w:rsid w:val="004C6148"/>
    <w:rsid w:val="004C614C"/>
    <w:rsid w:val="004C6159"/>
    <w:rsid w:val="004C61B0"/>
    <w:rsid w:val="004C61FC"/>
    <w:rsid w:val="004C6255"/>
    <w:rsid w:val="004C627C"/>
    <w:rsid w:val="004C6299"/>
    <w:rsid w:val="004C6322"/>
    <w:rsid w:val="004C6354"/>
    <w:rsid w:val="004C6385"/>
    <w:rsid w:val="004C63B4"/>
    <w:rsid w:val="004C63EC"/>
    <w:rsid w:val="004C646A"/>
    <w:rsid w:val="004C647B"/>
    <w:rsid w:val="004C648C"/>
    <w:rsid w:val="004C648F"/>
    <w:rsid w:val="004C653F"/>
    <w:rsid w:val="004C657C"/>
    <w:rsid w:val="004C6586"/>
    <w:rsid w:val="004C662B"/>
    <w:rsid w:val="004C6657"/>
    <w:rsid w:val="004C6695"/>
    <w:rsid w:val="004C669B"/>
    <w:rsid w:val="004C6794"/>
    <w:rsid w:val="004C67C8"/>
    <w:rsid w:val="004C67CB"/>
    <w:rsid w:val="004C6831"/>
    <w:rsid w:val="004C6844"/>
    <w:rsid w:val="004C6858"/>
    <w:rsid w:val="004C687F"/>
    <w:rsid w:val="004C6895"/>
    <w:rsid w:val="004C68BC"/>
    <w:rsid w:val="004C68E5"/>
    <w:rsid w:val="004C68E8"/>
    <w:rsid w:val="004C696B"/>
    <w:rsid w:val="004C696D"/>
    <w:rsid w:val="004C6A0E"/>
    <w:rsid w:val="004C6A47"/>
    <w:rsid w:val="004C6A5C"/>
    <w:rsid w:val="004C6A7E"/>
    <w:rsid w:val="004C6AB7"/>
    <w:rsid w:val="004C6B57"/>
    <w:rsid w:val="004C6B97"/>
    <w:rsid w:val="004C6BC1"/>
    <w:rsid w:val="004C6BED"/>
    <w:rsid w:val="004C6C08"/>
    <w:rsid w:val="004C6C6E"/>
    <w:rsid w:val="004C6D49"/>
    <w:rsid w:val="004C6DB6"/>
    <w:rsid w:val="004C6DBF"/>
    <w:rsid w:val="004C6E29"/>
    <w:rsid w:val="004C6E34"/>
    <w:rsid w:val="004C6E52"/>
    <w:rsid w:val="004C6E58"/>
    <w:rsid w:val="004C6E5D"/>
    <w:rsid w:val="004C6E64"/>
    <w:rsid w:val="004C6EA5"/>
    <w:rsid w:val="004C6F73"/>
    <w:rsid w:val="004C6F76"/>
    <w:rsid w:val="004C6F79"/>
    <w:rsid w:val="004C6FB9"/>
    <w:rsid w:val="004C6FC1"/>
    <w:rsid w:val="004C6FCF"/>
    <w:rsid w:val="004C700E"/>
    <w:rsid w:val="004C7064"/>
    <w:rsid w:val="004C70B1"/>
    <w:rsid w:val="004C70B6"/>
    <w:rsid w:val="004C70E2"/>
    <w:rsid w:val="004C7140"/>
    <w:rsid w:val="004C716F"/>
    <w:rsid w:val="004C71D8"/>
    <w:rsid w:val="004C7278"/>
    <w:rsid w:val="004C72A0"/>
    <w:rsid w:val="004C72E9"/>
    <w:rsid w:val="004C7362"/>
    <w:rsid w:val="004C73A8"/>
    <w:rsid w:val="004C73AA"/>
    <w:rsid w:val="004C73AE"/>
    <w:rsid w:val="004C73E2"/>
    <w:rsid w:val="004C7439"/>
    <w:rsid w:val="004C7454"/>
    <w:rsid w:val="004C74B0"/>
    <w:rsid w:val="004C74CB"/>
    <w:rsid w:val="004C74E8"/>
    <w:rsid w:val="004C74EC"/>
    <w:rsid w:val="004C7549"/>
    <w:rsid w:val="004C7570"/>
    <w:rsid w:val="004C75AA"/>
    <w:rsid w:val="004C75BF"/>
    <w:rsid w:val="004C75D1"/>
    <w:rsid w:val="004C75D6"/>
    <w:rsid w:val="004C75DF"/>
    <w:rsid w:val="004C75EA"/>
    <w:rsid w:val="004C75EC"/>
    <w:rsid w:val="004C7605"/>
    <w:rsid w:val="004C7623"/>
    <w:rsid w:val="004C7644"/>
    <w:rsid w:val="004C765D"/>
    <w:rsid w:val="004C76CC"/>
    <w:rsid w:val="004C76D7"/>
    <w:rsid w:val="004C76D9"/>
    <w:rsid w:val="004C76F9"/>
    <w:rsid w:val="004C7837"/>
    <w:rsid w:val="004C788E"/>
    <w:rsid w:val="004C78C2"/>
    <w:rsid w:val="004C78DB"/>
    <w:rsid w:val="004C78ED"/>
    <w:rsid w:val="004C7924"/>
    <w:rsid w:val="004C7926"/>
    <w:rsid w:val="004C796D"/>
    <w:rsid w:val="004C79A6"/>
    <w:rsid w:val="004C79AF"/>
    <w:rsid w:val="004C79EC"/>
    <w:rsid w:val="004C7A0E"/>
    <w:rsid w:val="004C7A11"/>
    <w:rsid w:val="004C7A62"/>
    <w:rsid w:val="004C7A66"/>
    <w:rsid w:val="004C7AAA"/>
    <w:rsid w:val="004C7B2E"/>
    <w:rsid w:val="004C7B7D"/>
    <w:rsid w:val="004C7B88"/>
    <w:rsid w:val="004C7B93"/>
    <w:rsid w:val="004C7BA4"/>
    <w:rsid w:val="004C7BA8"/>
    <w:rsid w:val="004C7C8B"/>
    <w:rsid w:val="004C7C95"/>
    <w:rsid w:val="004C7CB3"/>
    <w:rsid w:val="004C7D00"/>
    <w:rsid w:val="004C7D2B"/>
    <w:rsid w:val="004C7D37"/>
    <w:rsid w:val="004C7D80"/>
    <w:rsid w:val="004C7D84"/>
    <w:rsid w:val="004C7DC2"/>
    <w:rsid w:val="004C7DDC"/>
    <w:rsid w:val="004C7E03"/>
    <w:rsid w:val="004C7E0E"/>
    <w:rsid w:val="004C7E3E"/>
    <w:rsid w:val="004C7F5F"/>
    <w:rsid w:val="004C7F6C"/>
    <w:rsid w:val="004C7F7B"/>
    <w:rsid w:val="004C7FB2"/>
    <w:rsid w:val="004C7FBB"/>
    <w:rsid w:val="004C7FD6"/>
    <w:rsid w:val="004D000D"/>
    <w:rsid w:val="004D001D"/>
    <w:rsid w:val="004D0086"/>
    <w:rsid w:val="004D00B5"/>
    <w:rsid w:val="004D00CF"/>
    <w:rsid w:val="004D00E2"/>
    <w:rsid w:val="004D01AD"/>
    <w:rsid w:val="004D01DF"/>
    <w:rsid w:val="004D02E5"/>
    <w:rsid w:val="004D0303"/>
    <w:rsid w:val="004D0313"/>
    <w:rsid w:val="004D0334"/>
    <w:rsid w:val="004D0335"/>
    <w:rsid w:val="004D0340"/>
    <w:rsid w:val="004D0347"/>
    <w:rsid w:val="004D037F"/>
    <w:rsid w:val="004D03C8"/>
    <w:rsid w:val="004D0418"/>
    <w:rsid w:val="004D0461"/>
    <w:rsid w:val="004D049D"/>
    <w:rsid w:val="004D04A0"/>
    <w:rsid w:val="004D04BA"/>
    <w:rsid w:val="004D056C"/>
    <w:rsid w:val="004D059C"/>
    <w:rsid w:val="004D0616"/>
    <w:rsid w:val="004D0622"/>
    <w:rsid w:val="004D0638"/>
    <w:rsid w:val="004D063B"/>
    <w:rsid w:val="004D0652"/>
    <w:rsid w:val="004D06FA"/>
    <w:rsid w:val="004D070A"/>
    <w:rsid w:val="004D07A4"/>
    <w:rsid w:val="004D07B4"/>
    <w:rsid w:val="004D0857"/>
    <w:rsid w:val="004D0866"/>
    <w:rsid w:val="004D08C5"/>
    <w:rsid w:val="004D08F9"/>
    <w:rsid w:val="004D0920"/>
    <w:rsid w:val="004D0966"/>
    <w:rsid w:val="004D0975"/>
    <w:rsid w:val="004D09A9"/>
    <w:rsid w:val="004D09EC"/>
    <w:rsid w:val="004D0A54"/>
    <w:rsid w:val="004D0A69"/>
    <w:rsid w:val="004D0A93"/>
    <w:rsid w:val="004D0AC3"/>
    <w:rsid w:val="004D0AE2"/>
    <w:rsid w:val="004D0B2D"/>
    <w:rsid w:val="004D0B3D"/>
    <w:rsid w:val="004D0B95"/>
    <w:rsid w:val="004D0C93"/>
    <w:rsid w:val="004D0CBC"/>
    <w:rsid w:val="004D0CD7"/>
    <w:rsid w:val="004D0CF8"/>
    <w:rsid w:val="004D0D0A"/>
    <w:rsid w:val="004D0D22"/>
    <w:rsid w:val="004D0D26"/>
    <w:rsid w:val="004D0D50"/>
    <w:rsid w:val="004D0D64"/>
    <w:rsid w:val="004D0D6B"/>
    <w:rsid w:val="004D0D74"/>
    <w:rsid w:val="004D0D94"/>
    <w:rsid w:val="004D0D95"/>
    <w:rsid w:val="004D0D97"/>
    <w:rsid w:val="004D0DBF"/>
    <w:rsid w:val="004D0E0D"/>
    <w:rsid w:val="004D0E29"/>
    <w:rsid w:val="004D0E46"/>
    <w:rsid w:val="004D0E94"/>
    <w:rsid w:val="004D0EA5"/>
    <w:rsid w:val="004D0EA7"/>
    <w:rsid w:val="004D0F7E"/>
    <w:rsid w:val="004D0F81"/>
    <w:rsid w:val="004D0F82"/>
    <w:rsid w:val="004D1088"/>
    <w:rsid w:val="004D10A3"/>
    <w:rsid w:val="004D10EA"/>
    <w:rsid w:val="004D10FC"/>
    <w:rsid w:val="004D116C"/>
    <w:rsid w:val="004D1171"/>
    <w:rsid w:val="004D11BF"/>
    <w:rsid w:val="004D11D4"/>
    <w:rsid w:val="004D11D9"/>
    <w:rsid w:val="004D11E4"/>
    <w:rsid w:val="004D11E6"/>
    <w:rsid w:val="004D11FF"/>
    <w:rsid w:val="004D12B1"/>
    <w:rsid w:val="004D135F"/>
    <w:rsid w:val="004D13E2"/>
    <w:rsid w:val="004D1438"/>
    <w:rsid w:val="004D1439"/>
    <w:rsid w:val="004D1441"/>
    <w:rsid w:val="004D145D"/>
    <w:rsid w:val="004D14B8"/>
    <w:rsid w:val="004D14BB"/>
    <w:rsid w:val="004D14C8"/>
    <w:rsid w:val="004D14D2"/>
    <w:rsid w:val="004D152A"/>
    <w:rsid w:val="004D1551"/>
    <w:rsid w:val="004D15C1"/>
    <w:rsid w:val="004D15CD"/>
    <w:rsid w:val="004D160B"/>
    <w:rsid w:val="004D1656"/>
    <w:rsid w:val="004D1699"/>
    <w:rsid w:val="004D16AC"/>
    <w:rsid w:val="004D174E"/>
    <w:rsid w:val="004D1767"/>
    <w:rsid w:val="004D177B"/>
    <w:rsid w:val="004D17D4"/>
    <w:rsid w:val="004D1813"/>
    <w:rsid w:val="004D1830"/>
    <w:rsid w:val="004D186F"/>
    <w:rsid w:val="004D1890"/>
    <w:rsid w:val="004D18CE"/>
    <w:rsid w:val="004D18D0"/>
    <w:rsid w:val="004D18D7"/>
    <w:rsid w:val="004D18E4"/>
    <w:rsid w:val="004D18EA"/>
    <w:rsid w:val="004D1932"/>
    <w:rsid w:val="004D1939"/>
    <w:rsid w:val="004D193B"/>
    <w:rsid w:val="004D194E"/>
    <w:rsid w:val="004D1993"/>
    <w:rsid w:val="004D19C8"/>
    <w:rsid w:val="004D1A19"/>
    <w:rsid w:val="004D1A1A"/>
    <w:rsid w:val="004D1A21"/>
    <w:rsid w:val="004D1A29"/>
    <w:rsid w:val="004D1A32"/>
    <w:rsid w:val="004D1AAC"/>
    <w:rsid w:val="004D1AE1"/>
    <w:rsid w:val="004D1B0F"/>
    <w:rsid w:val="004D1B68"/>
    <w:rsid w:val="004D1BAD"/>
    <w:rsid w:val="004D1C33"/>
    <w:rsid w:val="004D1C78"/>
    <w:rsid w:val="004D1C8B"/>
    <w:rsid w:val="004D1CA1"/>
    <w:rsid w:val="004D1D8E"/>
    <w:rsid w:val="004D1DE5"/>
    <w:rsid w:val="004D1DF3"/>
    <w:rsid w:val="004D1E24"/>
    <w:rsid w:val="004D1E55"/>
    <w:rsid w:val="004D1E67"/>
    <w:rsid w:val="004D1E6A"/>
    <w:rsid w:val="004D1EC1"/>
    <w:rsid w:val="004D1EC8"/>
    <w:rsid w:val="004D1EC9"/>
    <w:rsid w:val="004D1ED1"/>
    <w:rsid w:val="004D1F53"/>
    <w:rsid w:val="004D1F5F"/>
    <w:rsid w:val="004D1F7E"/>
    <w:rsid w:val="004D1FF9"/>
    <w:rsid w:val="004D2020"/>
    <w:rsid w:val="004D2027"/>
    <w:rsid w:val="004D203A"/>
    <w:rsid w:val="004D2082"/>
    <w:rsid w:val="004D208F"/>
    <w:rsid w:val="004D20F2"/>
    <w:rsid w:val="004D210D"/>
    <w:rsid w:val="004D212B"/>
    <w:rsid w:val="004D212F"/>
    <w:rsid w:val="004D214F"/>
    <w:rsid w:val="004D215A"/>
    <w:rsid w:val="004D2179"/>
    <w:rsid w:val="004D217D"/>
    <w:rsid w:val="004D21C1"/>
    <w:rsid w:val="004D21DB"/>
    <w:rsid w:val="004D21FC"/>
    <w:rsid w:val="004D2226"/>
    <w:rsid w:val="004D226C"/>
    <w:rsid w:val="004D22AD"/>
    <w:rsid w:val="004D22CB"/>
    <w:rsid w:val="004D2308"/>
    <w:rsid w:val="004D2331"/>
    <w:rsid w:val="004D237A"/>
    <w:rsid w:val="004D2397"/>
    <w:rsid w:val="004D23E1"/>
    <w:rsid w:val="004D23F0"/>
    <w:rsid w:val="004D23F2"/>
    <w:rsid w:val="004D247C"/>
    <w:rsid w:val="004D249D"/>
    <w:rsid w:val="004D24C2"/>
    <w:rsid w:val="004D24C5"/>
    <w:rsid w:val="004D24D4"/>
    <w:rsid w:val="004D2507"/>
    <w:rsid w:val="004D2530"/>
    <w:rsid w:val="004D255C"/>
    <w:rsid w:val="004D25AF"/>
    <w:rsid w:val="004D25E7"/>
    <w:rsid w:val="004D2631"/>
    <w:rsid w:val="004D2660"/>
    <w:rsid w:val="004D266C"/>
    <w:rsid w:val="004D26C0"/>
    <w:rsid w:val="004D27BE"/>
    <w:rsid w:val="004D27C0"/>
    <w:rsid w:val="004D27DE"/>
    <w:rsid w:val="004D27E6"/>
    <w:rsid w:val="004D27E7"/>
    <w:rsid w:val="004D281F"/>
    <w:rsid w:val="004D28E5"/>
    <w:rsid w:val="004D2930"/>
    <w:rsid w:val="004D2955"/>
    <w:rsid w:val="004D2973"/>
    <w:rsid w:val="004D2974"/>
    <w:rsid w:val="004D29E9"/>
    <w:rsid w:val="004D2ADE"/>
    <w:rsid w:val="004D2AFD"/>
    <w:rsid w:val="004D2B91"/>
    <w:rsid w:val="004D2BBC"/>
    <w:rsid w:val="004D2BF2"/>
    <w:rsid w:val="004D2BF6"/>
    <w:rsid w:val="004D2C24"/>
    <w:rsid w:val="004D2C29"/>
    <w:rsid w:val="004D2C7E"/>
    <w:rsid w:val="004D2CB7"/>
    <w:rsid w:val="004D2D0C"/>
    <w:rsid w:val="004D2D42"/>
    <w:rsid w:val="004D2D46"/>
    <w:rsid w:val="004D2DAD"/>
    <w:rsid w:val="004D2DB9"/>
    <w:rsid w:val="004D2E5D"/>
    <w:rsid w:val="004D2E80"/>
    <w:rsid w:val="004D2E91"/>
    <w:rsid w:val="004D2ED9"/>
    <w:rsid w:val="004D2EFA"/>
    <w:rsid w:val="004D2EFB"/>
    <w:rsid w:val="004D2F1F"/>
    <w:rsid w:val="004D2F20"/>
    <w:rsid w:val="004D2F2D"/>
    <w:rsid w:val="004D2F49"/>
    <w:rsid w:val="004D2F5A"/>
    <w:rsid w:val="004D2F7F"/>
    <w:rsid w:val="004D3016"/>
    <w:rsid w:val="004D3038"/>
    <w:rsid w:val="004D30E1"/>
    <w:rsid w:val="004D3154"/>
    <w:rsid w:val="004D31A4"/>
    <w:rsid w:val="004D31FB"/>
    <w:rsid w:val="004D3234"/>
    <w:rsid w:val="004D32D3"/>
    <w:rsid w:val="004D335C"/>
    <w:rsid w:val="004D3367"/>
    <w:rsid w:val="004D336F"/>
    <w:rsid w:val="004D338F"/>
    <w:rsid w:val="004D3397"/>
    <w:rsid w:val="004D33AE"/>
    <w:rsid w:val="004D3414"/>
    <w:rsid w:val="004D3437"/>
    <w:rsid w:val="004D3484"/>
    <w:rsid w:val="004D3487"/>
    <w:rsid w:val="004D34B6"/>
    <w:rsid w:val="004D34EB"/>
    <w:rsid w:val="004D350D"/>
    <w:rsid w:val="004D3521"/>
    <w:rsid w:val="004D3542"/>
    <w:rsid w:val="004D355E"/>
    <w:rsid w:val="004D3567"/>
    <w:rsid w:val="004D358D"/>
    <w:rsid w:val="004D359E"/>
    <w:rsid w:val="004D365B"/>
    <w:rsid w:val="004D3661"/>
    <w:rsid w:val="004D36CB"/>
    <w:rsid w:val="004D3703"/>
    <w:rsid w:val="004D3709"/>
    <w:rsid w:val="004D371E"/>
    <w:rsid w:val="004D3736"/>
    <w:rsid w:val="004D3742"/>
    <w:rsid w:val="004D377C"/>
    <w:rsid w:val="004D37CB"/>
    <w:rsid w:val="004D38A1"/>
    <w:rsid w:val="004D38A3"/>
    <w:rsid w:val="004D38A6"/>
    <w:rsid w:val="004D38C2"/>
    <w:rsid w:val="004D38F9"/>
    <w:rsid w:val="004D38FC"/>
    <w:rsid w:val="004D3933"/>
    <w:rsid w:val="004D394E"/>
    <w:rsid w:val="004D3954"/>
    <w:rsid w:val="004D39AF"/>
    <w:rsid w:val="004D39BC"/>
    <w:rsid w:val="004D39CA"/>
    <w:rsid w:val="004D39D4"/>
    <w:rsid w:val="004D3A11"/>
    <w:rsid w:val="004D3A42"/>
    <w:rsid w:val="004D3A4B"/>
    <w:rsid w:val="004D3A9F"/>
    <w:rsid w:val="004D3B19"/>
    <w:rsid w:val="004D3B5A"/>
    <w:rsid w:val="004D3B62"/>
    <w:rsid w:val="004D3BA6"/>
    <w:rsid w:val="004D3BCD"/>
    <w:rsid w:val="004D3C25"/>
    <w:rsid w:val="004D3CA3"/>
    <w:rsid w:val="004D3CAC"/>
    <w:rsid w:val="004D3CF9"/>
    <w:rsid w:val="004D3D0A"/>
    <w:rsid w:val="004D3D0B"/>
    <w:rsid w:val="004D3D83"/>
    <w:rsid w:val="004D3D85"/>
    <w:rsid w:val="004D3E1F"/>
    <w:rsid w:val="004D3E32"/>
    <w:rsid w:val="004D3E57"/>
    <w:rsid w:val="004D3E63"/>
    <w:rsid w:val="004D3E65"/>
    <w:rsid w:val="004D3E80"/>
    <w:rsid w:val="004D3E95"/>
    <w:rsid w:val="004D3EEB"/>
    <w:rsid w:val="004D3F1A"/>
    <w:rsid w:val="004D3F44"/>
    <w:rsid w:val="004D3F6A"/>
    <w:rsid w:val="004D3F84"/>
    <w:rsid w:val="004D3F95"/>
    <w:rsid w:val="004D3FDD"/>
    <w:rsid w:val="004D3FE2"/>
    <w:rsid w:val="004D4007"/>
    <w:rsid w:val="004D403C"/>
    <w:rsid w:val="004D4044"/>
    <w:rsid w:val="004D404E"/>
    <w:rsid w:val="004D404F"/>
    <w:rsid w:val="004D4080"/>
    <w:rsid w:val="004D40E0"/>
    <w:rsid w:val="004D40E2"/>
    <w:rsid w:val="004D410E"/>
    <w:rsid w:val="004D4116"/>
    <w:rsid w:val="004D4124"/>
    <w:rsid w:val="004D4162"/>
    <w:rsid w:val="004D418B"/>
    <w:rsid w:val="004D41B5"/>
    <w:rsid w:val="004D41F1"/>
    <w:rsid w:val="004D4256"/>
    <w:rsid w:val="004D4294"/>
    <w:rsid w:val="004D42C4"/>
    <w:rsid w:val="004D42F1"/>
    <w:rsid w:val="004D4313"/>
    <w:rsid w:val="004D4340"/>
    <w:rsid w:val="004D4352"/>
    <w:rsid w:val="004D435E"/>
    <w:rsid w:val="004D4360"/>
    <w:rsid w:val="004D436C"/>
    <w:rsid w:val="004D437C"/>
    <w:rsid w:val="004D4384"/>
    <w:rsid w:val="004D43A2"/>
    <w:rsid w:val="004D43C4"/>
    <w:rsid w:val="004D43E2"/>
    <w:rsid w:val="004D43E8"/>
    <w:rsid w:val="004D446E"/>
    <w:rsid w:val="004D4492"/>
    <w:rsid w:val="004D44EC"/>
    <w:rsid w:val="004D44FD"/>
    <w:rsid w:val="004D456E"/>
    <w:rsid w:val="004D457C"/>
    <w:rsid w:val="004D459C"/>
    <w:rsid w:val="004D4679"/>
    <w:rsid w:val="004D4694"/>
    <w:rsid w:val="004D4698"/>
    <w:rsid w:val="004D46A0"/>
    <w:rsid w:val="004D46E2"/>
    <w:rsid w:val="004D475F"/>
    <w:rsid w:val="004D4775"/>
    <w:rsid w:val="004D47A0"/>
    <w:rsid w:val="004D485C"/>
    <w:rsid w:val="004D4895"/>
    <w:rsid w:val="004D48AE"/>
    <w:rsid w:val="004D48D0"/>
    <w:rsid w:val="004D48F7"/>
    <w:rsid w:val="004D49A8"/>
    <w:rsid w:val="004D49BC"/>
    <w:rsid w:val="004D49BF"/>
    <w:rsid w:val="004D49C7"/>
    <w:rsid w:val="004D4A26"/>
    <w:rsid w:val="004D4A42"/>
    <w:rsid w:val="004D4A4F"/>
    <w:rsid w:val="004D4A73"/>
    <w:rsid w:val="004D4AAB"/>
    <w:rsid w:val="004D4B43"/>
    <w:rsid w:val="004D4B54"/>
    <w:rsid w:val="004D4B5A"/>
    <w:rsid w:val="004D4B99"/>
    <w:rsid w:val="004D4C21"/>
    <w:rsid w:val="004D4CA6"/>
    <w:rsid w:val="004D4CEF"/>
    <w:rsid w:val="004D4CF0"/>
    <w:rsid w:val="004D4CFD"/>
    <w:rsid w:val="004D4D33"/>
    <w:rsid w:val="004D4D7E"/>
    <w:rsid w:val="004D4DE2"/>
    <w:rsid w:val="004D4E1F"/>
    <w:rsid w:val="004D4E2E"/>
    <w:rsid w:val="004D4E51"/>
    <w:rsid w:val="004D4E89"/>
    <w:rsid w:val="004D4F8A"/>
    <w:rsid w:val="004D509D"/>
    <w:rsid w:val="004D50BB"/>
    <w:rsid w:val="004D510E"/>
    <w:rsid w:val="004D513A"/>
    <w:rsid w:val="004D5144"/>
    <w:rsid w:val="004D5159"/>
    <w:rsid w:val="004D518E"/>
    <w:rsid w:val="004D5246"/>
    <w:rsid w:val="004D52E4"/>
    <w:rsid w:val="004D5315"/>
    <w:rsid w:val="004D5320"/>
    <w:rsid w:val="004D534C"/>
    <w:rsid w:val="004D5364"/>
    <w:rsid w:val="004D538E"/>
    <w:rsid w:val="004D53B0"/>
    <w:rsid w:val="004D53C3"/>
    <w:rsid w:val="004D53E7"/>
    <w:rsid w:val="004D5401"/>
    <w:rsid w:val="004D5424"/>
    <w:rsid w:val="004D5467"/>
    <w:rsid w:val="004D5536"/>
    <w:rsid w:val="004D5597"/>
    <w:rsid w:val="004D55A4"/>
    <w:rsid w:val="004D55FD"/>
    <w:rsid w:val="004D5624"/>
    <w:rsid w:val="004D5636"/>
    <w:rsid w:val="004D5668"/>
    <w:rsid w:val="004D5685"/>
    <w:rsid w:val="004D568C"/>
    <w:rsid w:val="004D56B6"/>
    <w:rsid w:val="004D56CE"/>
    <w:rsid w:val="004D56D6"/>
    <w:rsid w:val="004D56E9"/>
    <w:rsid w:val="004D571B"/>
    <w:rsid w:val="004D5736"/>
    <w:rsid w:val="004D576D"/>
    <w:rsid w:val="004D578C"/>
    <w:rsid w:val="004D579E"/>
    <w:rsid w:val="004D57EF"/>
    <w:rsid w:val="004D57F4"/>
    <w:rsid w:val="004D5819"/>
    <w:rsid w:val="004D588D"/>
    <w:rsid w:val="004D591B"/>
    <w:rsid w:val="004D5929"/>
    <w:rsid w:val="004D592F"/>
    <w:rsid w:val="004D593F"/>
    <w:rsid w:val="004D5944"/>
    <w:rsid w:val="004D59C0"/>
    <w:rsid w:val="004D59D9"/>
    <w:rsid w:val="004D59E2"/>
    <w:rsid w:val="004D5A7C"/>
    <w:rsid w:val="004D5AA2"/>
    <w:rsid w:val="004D5AC2"/>
    <w:rsid w:val="004D5B21"/>
    <w:rsid w:val="004D5B28"/>
    <w:rsid w:val="004D5B2E"/>
    <w:rsid w:val="004D5B40"/>
    <w:rsid w:val="004D5B43"/>
    <w:rsid w:val="004D5C8B"/>
    <w:rsid w:val="004D5C99"/>
    <w:rsid w:val="004D5CB5"/>
    <w:rsid w:val="004D5CBA"/>
    <w:rsid w:val="004D5D04"/>
    <w:rsid w:val="004D5D0A"/>
    <w:rsid w:val="004D5D39"/>
    <w:rsid w:val="004D5D40"/>
    <w:rsid w:val="004D5D4E"/>
    <w:rsid w:val="004D5D6F"/>
    <w:rsid w:val="004D5DA8"/>
    <w:rsid w:val="004D5DD1"/>
    <w:rsid w:val="004D5DFA"/>
    <w:rsid w:val="004D5EC9"/>
    <w:rsid w:val="004D5EF4"/>
    <w:rsid w:val="004D5F1F"/>
    <w:rsid w:val="004D5F60"/>
    <w:rsid w:val="004D5FA9"/>
    <w:rsid w:val="004D5FE0"/>
    <w:rsid w:val="004D5FF4"/>
    <w:rsid w:val="004D6033"/>
    <w:rsid w:val="004D60D4"/>
    <w:rsid w:val="004D6162"/>
    <w:rsid w:val="004D6183"/>
    <w:rsid w:val="004D619E"/>
    <w:rsid w:val="004D61A7"/>
    <w:rsid w:val="004D61BD"/>
    <w:rsid w:val="004D61E5"/>
    <w:rsid w:val="004D61EA"/>
    <w:rsid w:val="004D621A"/>
    <w:rsid w:val="004D6264"/>
    <w:rsid w:val="004D627F"/>
    <w:rsid w:val="004D6281"/>
    <w:rsid w:val="004D6327"/>
    <w:rsid w:val="004D633A"/>
    <w:rsid w:val="004D6346"/>
    <w:rsid w:val="004D63FD"/>
    <w:rsid w:val="004D6438"/>
    <w:rsid w:val="004D6451"/>
    <w:rsid w:val="004D6474"/>
    <w:rsid w:val="004D64A4"/>
    <w:rsid w:val="004D64B2"/>
    <w:rsid w:val="004D652F"/>
    <w:rsid w:val="004D654B"/>
    <w:rsid w:val="004D6551"/>
    <w:rsid w:val="004D6552"/>
    <w:rsid w:val="004D6564"/>
    <w:rsid w:val="004D65C9"/>
    <w:rsid w:val="004D6623"/>
    <w:rsid w:val="004D667B"/>
    <w:rsid w:val="004D66E4"/>
    <w:rsid w:val="004D66EA"/>
    <w:rsid w:val="004D670D"/>
    <w:rsid w:val="004D671E"/>
    <w:rsid w:val="004D679A"/>
    <w:rsid w:val="004D683C"/>
    <w:rsid w:val="004D6881"/>
    <w:rsid w:val="004D689A"/>
    <w:rsid w:val="004D68C7"/>
    <w:rsid w:val="004D6902"/>
    <w:rsid w:val="004D6913"/>
    <w:rsid w:val="004D691D"/>
    <w:rsid w:val="004D697B"/>
    <w:rsid w:val="004D699A"/>
    <w:rsid w:val="004D69A2"/>
    <w:rsid w:val="004D69E6"/>
    <w:rsid w:val="004D6A22"/>
    <w:rsid w:val="004D6A4B"/>
    <w:rsid w:val="004D6A8E"/>
    <w:rsid w:val="004D6ACF"/>
    <w:rsid w:val="004D6B10"/>
    <w:rsid w:val="004D6B31"/>
    <w:rsid w:val="004D6B6B"/>
    <w:rsid w:val="004D6B80"/>
    <w:rsid w:val="004D6BF3"/>
    <w:rsid w:val="004D6C2C"/>
    <w:rsid w:val="004D6C2D"/>
    <w:rsid w:val="004D6C4D"/>
    <w:rsid w:val="004D6C61"/>
    <w:rsid w:val="004D6C70"/>
    <w:rsid w:val="004D6C8A"/>
    <w:rsid w:val="004D6C99"/>
    <w:rsid w:val="004D6C9D"/>
    <w:rsid w:val="004D6CCE"/>
    <w:rsid w:val="004D6CE6"/>
    <w:rsid w:val="004D6D18"/>
    <w:rsid w:val="004D6D22"/>
    <w:rsid w:val="004D6D64"/>
    <w:rsid w:val="004D6D72"/>
    <w:rsid w:val="004D6D90"/>
    <w:rsid w:val="004D6DA9"/>
    <w:rsid w:val="004D6E61"/>
    <w:rsid w:val="004D6E64"/>
    <w:rsid w:val="004D6E9C"/>
    <w:rsid w:val="004D6EA0"/>
    <w:rsid w:val="004D6EA9"/>
    <w:rsid w:val="004D6EDD"/>
    <w:rsid w:val="004D6F48"/>
    <w:rsid w:val="004D6F7A"/>
    <w:rsid w:val="004D6FE1"/>
    <w:rsid w:val="004D6FEF"/>
    <w:rsid w:val="004D7033"/>
    <w:rsid w:val="004D70B0"/>
    <w:rsid w:val="004D70F7"/>
    <w:rsid w:val="004D7100"/>
    <w:rsid w:val="004D7137"/>
    <w:rsid w:val="004D7150"/>
    <w:rsid w:val="004D71DD"/>
    <w:rsid w:val="004D720A"/>
    <w:rsid w:val="004D723B"/>
    <w:rsid w:val="004D7361"/>
    <w:rsid w:val="004D7395"/>
    <w:rsid w:val="004D7396"/>
    <w:rsid w:val="004D739B"/>
    <w:rsid w:val="004D73CE"/>
    <w:rsid w:val="004D73EE"/>
    <w:rsid w:val="004D7402"/>
    <w:rsid w:val="004D74B6"/>
    <w:rsid w:val="004D7503"/>
    <w:rsid w:val="004D750E"/>
    <w:rsid w:val="004D7525"/>
    <w:rsid w:val="004D754E"/>
    <w:rsid w:val="004D7566"/>
    <w:rsid w:val="004D75D8"/>
    <w:rsid w:val="004D7600"/>
    <w:rsid w:val="004D761E"/>
    <w:rsid w:val="004D76AA"/>
    <w:rsid w:val="004D76DB"/>
    <w:rsid w:val="004D76F2"/>
    <w:rsid w:val="004D773E"/>
    <w:rsid w:val="004D7767"/>
    <w:rsid w:val="004D7793"/>
    <w:rsid w:val="004D77A6"/>
    <w:rsid w:val="004D7856"/>
    <w:rsid w:val="004D78CD"/>
    <w:rsid w:val="004D79D0"/>
    <w:rsid w:val="004D79E3"/>
    <w:rsid w:val="004D79EA"/>
    <w:rsid w:val="004D7A5F"/>
    <w:rsid w:val="004D7B27"/>
    <w:rsid w:val="004D7B36"/>
    <w:rsid w:val="004D7BCA"/>
    <w:rsid w:val="004D7C7C"/>
    <w:rsid w:val="004D7C7E"/>
    <w:rsid w:val="004D7CF8"/>
    <w:rsid w:val="004D7D36"/>
    <w:rsid w:val="004D7D64"/>
    <w:rsid w:val="004D7DFD"/>
    <w:rsid w:val="004D7E0F"/>
    <w:rsid w:val="004D7E67"/>
    <w:rsid w:val="004D7E96"/>
    <w:rsid w:val="004D7EBC"/>
    <w:rsid w:val="004D7F6B"/>
    <w:rsid w:val="004D7F9E"/>
    <w:rsid w:val="004D7FC1"/>
    <w:rsid w:val="004D7FD8"/>
    <w:rsid w:val="004E0042"/>
    <w:rsid w:val="004E0068"/>
    <w:rsid w:val="004E007D"/>
    <w:rsid w:val="004E008D"/>
    <w:rsid w:val="004E0097"/>
    <w:rsid w:val="004E00B6"/>
    <w:rsid w:val="004E00BB"/>
    <w:rsid w:val="004E00E0"/>
    <w:rsid w:val="004E00E6"/>
    <w:rsid w:val="004E00E7"/>
    <w:rsid w:val="004E0199"/>
    <w:rsid w:val="004E02BD"/>
    <w:rsid w:val="004E02C9"/>
    <w:rsid w:val="004E02E6"/>
    <w:rsid w:val="004E0301"/>
    <w:rsid w:val="004E0350"/>
    <w:rsid w:val="004E035F"/>
    <w:rsid w:val="004E0375"/>
    <w:rsid w:val="004E039A"/>
    <w:rsid w:val="004E0443"/>
    <w:rsid w:val="004E044B"/>
    <w:rsid w:val="004E0460"/>
    <w:rsid w:val="004E0486"/>
    <w:rsid w:val="004E0489"/>
    <w:rsid w:val="004E0490"/>
    <w:rsid w:val="004E04C3"/>
    <w:rsid w:val="004E0501"/>
    <w:rsid w:val="004E052A"/>
    <w:rsid w:val="004E0552"/>
    <w:rsid w:val="004E05A5"/>
    <w:rsid w:val="004E05B0"/>
    <w:rsid w:val="004E05B2"/>
    <w:rsid w:val="004E060C"/>
    <w:rsid w:val="004E066E"/>
    <w:rsid w:val="004E0680"/>
    <w:rsid w:val="004E069F"/>
    <w:rsid w:val="004E06B9"/>
    <w:rsid w:val="004E06D9"/>
    <w:rsid w:val="004E06F2"/>
    <w:rsid w:val="004E06FA"/>
    <w:rsid w:val="004E070B"/>
    <w:rsid w:val="004E0711"/>
    <w:rsid w:val="004E0731"/>
    <w:rsid w:val="004E075C"/>
    <w:rsid w:val="004E07DB"/>
    <w:rsid w:val="004E07F5"/>
    <w:rsid w:val="004E0826"/>
    <w:rsid w:val="004E084D"/>
    <w:rsid w:val="004E08AC"/>
    <w:rsid w:val="004E0911"/>
    <w:rsid w:val="004E09BD"/>
    <w:rsid w:val="004E0A7F"/>
    <w:rsid w:val="004E0A85"/>
    <w:rsid w:val="004E0A87"/>
    <w:rsid w:val="004E0A9C"/>
    <w:rsid w:val="004E0AE8"/>
    <w:rsid w:val="004E0B38"/>
    <w:rsid w:val="004E0B43"/>
    <w:rsid w:val="004E0B5E"/>
    <w:rsid w:val="004E0BE3"/>
    <w:rsid w:val="004E0BF4"/>
    <w:rsid w:val="004E0BF6"/>
    <w:rsid w:val="004E0BFD"/>
    <w:rsid w:val="004E0C42"/>
    <w:rsid w:val="004E0CE0"/>
    <w:rsid w:val="004E0CE5"/>
    <w:rsid w:val="004E0CE8"/>
    <w:rsid w:val="004E0CFA"/>
    <w:rsid w:val="004E0D09"/>
    <w:rsid w:val="004E0D0A"/>
    <w:rsid w:val="004E0D2D"/>
    <w:rsid w:val="004E0D4A"/>
    <w:rsid w:val="004E0D6B"/>
    <w:rsid w:val="004E0D83"/>
    <w:rsid w:val="004E0DF5"/>
    <w:rsid w:val="004E0E08"/>
    <w:rsid w:val="004E0E4F"/>
    <w:rsid w:val="004E0E88"/>
    <w:rsid w:val="004E0EBE"/>
    <w:rsid w:val="004E0EE0"/>
    <w:rsid w:val="004E0F1B"/>
    <w:rsid w:val="004E0F26"/>
    <w:rsid w:val="004E1019"/>
    <w:rsid w:val="004E1033"/>
    <w:rsid w:val="004E1043"/>
    <w:rsid w:val="004E1062"/>
    <w:rsid w:val="004E1079"/>
    <w:rsid w:val="004E1095"/>
    <w:rsid w:val="004E109A"/>
    <w:rsid w:val="004E10AB"/>
    <w:rsid w:val="004E10BD"/>
    <w:rsid w:val="004E10D9"/>
    <w:rsid w:val="004E112A"/>
    <w:rsid w:val="004E1166"/>
    <w:rsid w:val="004E116F"/>
    <w:rsid w:val="004E1187"/>
    <w:rsid w:val="004E11A2"/>
    <w:rsid w:val="004E11E4"/>
    <w:rsid w:val="004E1285"/>
    <w:rsid w:val="004E12BB"/>
    <w:rsid w:val="004E12E0"/>
    <w:rsid w:val="004E1355"/>
    <w:rsid w:val="004E1357"/>
    <w:rsid w:val="004E135C"/>
    <w:rsid w:val="004E1376"/>
    <w:rsid w:val="004E138C"/>
    <w:rsid w:val="004E13BB"/>
    <w:rsid w:val="004E13BD"/>
    <w:rsid w:val="004E13C3"/>
    <w:rsid w:val="004E13E1"/>
    <w:rsid w:val="004E1405"/>
    <w:rsid w:val="004E141F"/>
    <w:rsid w:val="004E142D"/>
    <w:rsid w:val="004E142F"/>
    <w:rsid w:val="004E14A9"/>
    <w:rsid w:val="004E14BB"/>
    <w:rsid w:val="004E14BD"/>
    <w:rsid w:val="004E14F8"/>
    <w:rsid w:val="004E1515"/>
    <w:rsid w:val="004E1578"/>
    <w:rsid w:val="004E15C3"/>
    <w:rsid w:val="004E15C4"/>
    <w:rsid w:val="004E15EF"/>
    <w:rsid w:val="004E1653"/>
    <w:rsid w:val="004E166D"/>
    <w:rsid w:val="004E168E"/>
    <w:rsid w:val="004E16B8"/>
    <w:rsid w:val="004E1732"/>
    <w:rsid w:val="004E1754"/>
    <w:rsid w:val="004E17C3"/>
    <w:rsid w:val="004E17E4"/>
    <w:rsid w:val="004E17F5"/>
    <w:rsid w:val="004E181B"/>
    <w:rsid w:val="004E185F"/>
    <w:rsid w:val="004E1871"/>
    <w:rsid w:val="004E1889"/>
    <w:rsid w:val="004E18CC"/>
    <w:rsid w:val="004E192C"/>
    <w:rsid w:val="004E1936"/>
    <w:rsid w:val="004E196A"/>
    <w:rsid w:val="004E19B0"/>
    <w:rsid w:val="004E1A4D"/>
    <w:rsid w:val="004E1A76"/>
    <w:rsid w:val="004E1A81"/>
    <w:rsid w:val="004E1A89"/>
    <w:rsid w:val="004E1A95"/>
    <w:rsid w:val="004E1AB1"/>
    <w:rsid w:val="004E1ADB"/>
    <w:rsid w:val="004E1AEB"/>
    <w:rsid w:val="004E1B32"/>
    <w:rsid w:val="004E1B5C"/>
    <w:rsid w:val="004E1B60"/>
    <w:rsid w:val="004E1B92"/>
    <w:rsid w:val="004E1BC7"/>
    <w:rsid w:val="004E1CEF"/>
    <w:rsid w:val="004E1CF9"/>
    <w:rsid w:val="004E1D76"/>
    <w:rsid w:val="004E1D8B"/>
    <w:rsid w:val="004E1D9C"/>
    <w:rsid w:val="004E1DE3"/>
    <w:rsid w:val="004E1DF8"/>
    <w:rsid w:val="004E1E03"/>
    <w:rsid w:val="004E1E09"/>
    <w:rsid w:val="004E1EC1"/>
    <w:rsid w:val="004E1ECA"/>
    <w:rsid w:val="004E1FB6"/>
    <w:rsid w:val="004E1FCD"/>
    <w:rsid w:val="004E1FE7"/>
    <w:rsid w:val="004E201F"/>
    <w:rsid w:val="004E2034"/>
    <w:rsid w:val="004E2070"/>
    <w:rsid w:val="004E209A"/>
    <w:rsid w:val="004E210B"/>
    <w:rsid w:val="004E211A"/>
    <w:rsid w:val="004E2123"/>
    <w:rsid w:val="004E212F"/>
    <w:rsid w:val="004E2158"/>
    <w:rsid w:val="004E2166"/>
    <w:rsid w:val="004E2171"/>
    <w:rsid w:val="004E21D0"/>
    <w:rsid w:val="004E21E8"/>
    <w:rsid w:val="004E21F9"/>
    <w:rsid w:val="004E2201"/>
    <w:rsid w:val="004E224C"/>
    <w:rsid w:val="004E225C"/>
    <w:rsid w:val="004E2273"/>
    <w:rsid w:val="004E2275"/>
    <w:rsid w:val="004E22A2"/>
    <w:rsid w:val="004E22C9"/>
    <w:rsid w:val="004E2323"/>
    <w:rsid w:val="004E2329"/>
    <w:rsid w:val="004E2339"/>
    <w:rsid w:val="004E2356"/>
    <w:rsid w:val="004E235D"/>
    <w:rsid w:val="004E23FC"/>
    <w:rsid w:val="004E2415"/>
    <w:rsid w:val="004E2473"/>
    <w:rsid w:val="004E249E"/>
    <w:rsid w:val="004E24CA"/>
    <w:rsid w:val="004E2508"/>
    <w:rsid w:val="004E2559"/>
    <w:rsid w:val="004E2574"/>
    <w:rsid w:val="004E258C"/>
    <w:rsid w:val="004E2643"/>
    <w:rsid w:val="004E26A6"/>
    <w:rsid w:val="004E26B4"/>
    <w:rsid w:val="004E2746"/>
    <w:rsid w:val="004E277D"/>
    <w:rsid w:val="004E2865"/>
    <w:rsid w:val="004E287D"/>
    <w:rsid w:val="004E28F1"/>
    <w:rsid w:val="004E2916"/>
    <w:rsid w:val="004E292C"/>
    <w:rsid w:val="004E299B"/>
    <w:rsid w:val="004E29E9"/>
    <w:rsid w:val="004E2A03"/>
    <w:rsid w:val="004E2A38"/>
    <w:rsid w:val="004E2A51"/>
    <w:rsid w:val="004E2AF9"/>
    <w:rsid w:val="004E2AFD"/>
    <w:rsid w:val="004E2BAD"/>
    <w:rsid w:val="004E2BD3"/>
    <w:rsid w:val="004E2BD8"/>
    <w:rsid w:val="004E2C18"/>
    <w:rsid w:val="004E2C19"/>
    <w:rsid w:val="004E2C89"/>
    <w:rsid w:val="004E2CA8"/>
    <w:rsid w:val="004E2CE4"/>
    <w:rsid w:val="004E2D07"/>
    <w:rsid w:val="004E2D1E"/>
    <w:rsid w:val="004E2D4A"/>
    <w:rsid w:val="004E2D72"/>
    <w:rsid w:val="004E2DA8"/>
    <w:rsid w:val="004E2DB4"/>
    <w:rsid w:val="004E2DE3"/>
    <w:rsid w:val="004E2DF8"/>
    <w:rsid w:val="004E2E4B"/>
    <w:rsid w:val="004E2E84"/>
    <w:rsid w:val="004E2ECD"/>
    <w:rsid w:val="004E2ECE"/>
    <w:rsid w:val="004E2F29"/>
    <w:rsid w:val="004E2F4B"/>
    <w:rsid w:val="004E2F4C"/>
    <w:rsid w:val="004E2F51"/>
    <w:rsid w:val="004E2FF5"/>
    <w:rsid w:val="004E3070"/>
    <w:rsid w:val="004E3085"/>
    <w:rsid w:val="004E308F"/>
    <w:rsid w:val="004E30E1"/>
    <w:rsid w:val="004E30F5"/>
    <w:rsid w:val="004E30FC"/>
    <w:rsid w:val="004E3139"/>
    <w:rsid w:val="004E3152"/>
    <w:rsid w:val="004E3157"/>
    <w:rsid w:val="004E3198"/>
    <w:rsid w:val="004E31D4"/>
    <w:rsid w:val="004E3215"/>
    <w:rsid w:val="004E324D"/>
    <w:rsid w:val="004E326D"/>
    <w:rsid w:val="004E329E"/>
    <w:rsid w:val="004E3317"/>
    <w:rsid w:val="004E3384"/>
    <w:rsid w:val="004E33BD"/>
    <w:rsid w:val="004E33DD"/>
    <w:rsid w:val="004E33F8"/>
    <w:rsid w:val="004E3414"/>
    <w:rsid w:val="004E3425"/>
    <w:rsid w:val="004E345F"/>
    <w:rsid w:val="004E3571"/>
    <w:rsid w:val="004E3591"/>
    <w:rsid w:val="004E35BB"/>
    <w:rsid w:val="004E35C8"/>
    <w:rsid w:val="004E3625"/>
    <w:rsid w:val="004E362C"/>
    <w:rsid w:val="004E364C"/>
    <w:rsid w:val="004E3678"/>
    <w:rsid w:val="004E367A"/>
    <w:rsid w:val="004E3683"/>
    <w:rsid w:val="004E36D4"/>
    <w:rsid w:val="004E36EE"/>
    <w:rsid w:val="004E3733"/>
    <w:rsid w:val="004E378B"/>
    <w:rsid w:val="004E37B5"/>
    <w:rsid w:val="004E37DB"/>
    <w:rsid w:val="004E3832"/>
    <w:rsid w:val="004E387E"/>
    <w:rsid w:val="004E38A6"/>
    <w:rsid w:val="004E38C7"/>
    <w:rsid w:val="004E3903"/>
    <w:rsid w:val="004E3912"/>
    <w:rsid w:val="004E3921"/>
    <w:rsid w:val="004E396A"/>
    <w:rsid w:val="004E39D3"/>
    <w:rsid w:val="004E3A3A"/>
    <w:rsid w:val="004E3A73"/>
    <w:rsid w:val="004E3AA7"/>
    <w:rsid w:val="004E3AF0"/>
    <w:rsid w:val="004E3B99"/>
    <w:rsid w:val="004E3BC5"/>
    <w:rsid w:val="004E3C18"/>
    <w:rsid w:val="004E3C46"/>
    <w:rsid w:val="004E3C5A"/>
    <w:rsid w:val="004E3D2B"/>
    <w:rsid w:val="004E3D2D"/>
    <w:rsid w:val="004E3D32"/>
    <w:rsid w:val="004E3D3B"/>
    <w:rsid w:val="004E3D59"/>
    <w:rsid w:val="004E3DB0"/>
    <w:rsid w:val="004E3E0B"/>
    <w:rsid w:val="004E3E19"/>
    <w:rsid w:val="004E3E8E"/>
    <w:rsid w:val="004E3F1F"/>
    <w:rsid w:val="004E3F2B"/>
    <w:rsid w:val="004E3F2F"/>
    <w:rsid w:val="004E3F4A"/>
    <w:rsid w:val="004E3F57"/>
    <w:rsid w:val="004E3F8B"/>
    <w:rsid w:val="004E3FE7"/>
    <w:rsid w:val="004E4081"/>
    <w:rsid w:val="004E40A4"/>
    <w:rsid w:val="004E40B4"/>
    <w:rsid w:val="004E40DF"/>
    <w:rsid w:val="004E4120"/>
    <w:rsid w:val="004E413E"/>
    <w:rsid w:val="004E4142"/>
    <w:rsid w:val="004E4162"/>
    <w:rsid w:val="004E418A"/>
    <w:rsid w:val="004E4192"/>
    <w:rsid w:val="004E41CA"/>
    <w:rsid w:val="004E4247"/>
    <w:rsid w:val="004E426F"/>
    <w:rsid w:val="004E428B"/>
    <w:rsid w:val="004E42F9"/>
    <w:rsid w:val="004E4323"/>
    <w:rsid w:val="004E436C"/>
    <w:rsid w:val="004E4423"/>
    <w:rsid w:val="004E4482"/>
    <w:rsid w:val="004E44F7"/>
    <w:rsid w:val="004E4532"/>
    <w:rsid w:val="004E4572"/>
    <w:rsid w:val="004E45B3"/>
    <w:rsid w:val="004E45C3"/>
    <w:rsid w:val="004E45EB"/>
    <w:rsid w:val="004E4621"/>
    <w:rsid w:val="004E4626"/>
    <w:rsid w:val="004E4635"/>
    <w:rsid w:val="004E4668"/>
    <w:rsid w:val="004E46B1"/>
    <w:rsid w:val="004E46F3"/>
    <w:rsid w:val="004E46F5"/>
    <w:rsid w:val="004E4700"/>
    <w:rsid w:val="004E471B"/>
    <w:rsid w:val="004E476F"/>
    <w:rsid w:val="004E4778"/>
    <w:rsid w:val="004E47DB"/>
    <w:rsid w:val="004E47EB"/>
    <w:rsid w:val="004E4807"/>
    <w:rsid w:val="004E482C"/>
    <w:rsid w:val="004E4848"/>
    <w:rsid w:val="004E4877"/>
    <w:rsid w:val="004E4897"/>
    <w:rsid w:val="004E48C4"/>
    <w:rsid w:val="004E48C5"/>
    <w:rsid w:val="004E48D5"/>
    <w:rsid w:val="004E4903"/>
    <w:rsid w:val="004E491F"/>
    <w:rsid w:val="004E4A46"/>
    <w:rsid w:val="004E4A62"/>
    <w:rsid w:val="004E4B11"/>
    <w:rsid w:val="004E4B1F"/>
    <w:rsid w:val="004E4B69"/>
    <w:rsid w:val="004E4BE2"/>
    <w:rsid w:val="004E4BF6"/>
    <w:rsid w:val="004E4D25"/>
    <w:rsid w:val="004E4D42"/>
    <w:rsid w:val="004E4D4D"/>
    <w:rsid w:val="004E4D51"/>
    <w:rsid w:val="004E4DC6"/>
    <w:rsid w:val="004E4DC9"/>
    <w:rsid w:val="004E4DD7"/>
    <w:rsid w:val="004E4E0D"/>
    <w:rsid w:val="004E4E30"/>
    <w:rsid w:val="004E4E67"/>
    <w:rsid w:val="004E4EA3"/>
    <w:rsid w:val="004E4EA6"/>
    <w:rsid w:val="004E4EE1"/>
    <w:rsid w:val="004E4EE6"/>
    <w:rsid w:val="004E4F00"/>
    <w:rsid w:val="004E4F1E"/>
    <w:rsid w:val="004E4F23"/>
    <w:rsid w:val="004E4FA3"/>
    <w:rsid w:val="004E4FA4"/>
    <w:rsid w:val="004E4FD6"/>
    <w:rsid w:val="004E4FDF"/>
    <w:rsid w:val="004E5021"/>
    <w:rsid w:val="004E50D6"/>
    <w:rsid w:val="004E5131"/>
    <w:rsid w:val="004E5145"/>
    <w:rsid w:val="004E5157"/>
    <w:rsid w:val="004E5164"/>
    <w:rsid w:val="004E5166"/>
    <w:rsid w:val="004E519D"/>
    <w:rsid w:val="004E51FD"/>
    <w:rsid w:val="004E521D"/>
    <w:rsid w:val="004E525A"/>
    <w:rsid w:val="004E529A"/>
    <w:rsid w:val="004E52E8"/>
    <w:rsid w:val="004E5305"/>
    <w:rsid w:val="004E5319"/>
    <w:rsid w:val="004E5328"/>
    <w:rsid w:val="004E53C6"/>
    <w:rsid w:val="004E53D8"/>
    <w:rsid w:val="004E53ED"/>
    <w:rsid w:val="004E53FA"/>
    <w:rsid w:val="004E540B"/>
    <w:rsid w:val="004E5452"/>
    <w:rsid w:val="004E547B"/>
    <w:rsid w:val="004E5492"/>
    <w:rsid w:val="004E54A2"/>
    <w:rsid w:val="004E54DC"/>
    <w:rsid w:val="004E54E2"/>
    <w:rsid w:val="004E5516"/>
    <w:rsid w:val="004E55C8"/>
    <w:rsid w:val="004E55CD"/>
    <w:rsid w:val="004E55D4"/>
    <w:rsid w:val="004E561E"/>
    <w:rsid w:val="004E56A2"/>
    <w:rsid w:val="004E5701"/>
    <w:rsid w:val="004E5718"/>
    <w:rsid w:val="004E5719"/>
    <w:rsid w:val="004E5727"/>
    <w:rsid w:val="004E5747"/>
    <w:rsid w:val="004E579D"/>
    <w:rsid w:val="004E57D9"/>
    <w:rsid w:val="004E57DD"/>
    <w:rsid w:val="004E5808"/>
    <w:rsid w:val="004E5847"/>
    <w:rsid w:val="004E58B8"/>
    <w:rsid w:val="004E58BB"/>
    <w:rsid w:val="004E58F4"/>
    <w:rsid w:val="004E590A"/>
    <w:rsid w:val="004E5911"/>
    <w:rsid w:val="004E5998"/>
    <w:rsid w:val="004E59FA"/>
    <w:rsid w:val="004E5A0A"/>
    <w:rsid w:val="004E5A33"/>
    <w:rsid w:val="004E5AA7"/>
    <w:rsid w:val="004E5AF9"/>
    <w:rsid w:val="004E5B10"/>
    <w:rsid w:val="004E5B70"/>
    <w:rsid w:val="004E5B84"/>
    <w:rsid w:val="004E5B95"/>
    <w:rsid w:val="004E5BB8"/>
    <w:rsid w:val="004E5C39"/>
    <w:rsid w:val="004E5CD1"/>
    <w:rsid w:val="004E5CD8"/>
    <w:rsid w:val="004E5CE0"/>
    <w:rsid w:val="004E5D00"/>
    <w:rsid w:val="004E5DE4"/>
    <w:rsid w:val="004E5DFD"/>
    <w:rsid w:val="004E5E2A"/>
    <w:rsid w:val="004E5E34"/>
    <w:rsid w:val="004E5E60"/>
    <w:rsid w:val="004E5EB0"/>
    <w:rsid w:val="004E5EC4"/>
    <w:rsid w:val="004E5F09"/>
    <w:rsid w:val="004E5F35"/>
    <w:rsid w:val="004E6052"/>
    <w:rsid w:val="004E6062"/>
    <w:rsid w:val="004E6081"/>
    <w:rsid w:val="004E609F"/>
    <w:rsid w:val="004E60A5"/>
    <w:rsid w:val="004E60B8"/>
    <w:rsid w:val="004E60BE"/>
    <w:rsid w:val="004E60EB"/>
    <w:rsid w:val="004E60F4"/>
    <w:rsid w:val="004E6100"/>
    <w:rsid w:val="004E61CE"/>
    <w:rsid w:val="004E61CF"/>
    <w:rsid w:val="004E61F1"/>
    <w:rsid w:val="004E6205"/>
    <w:rsid w:val="004E6226"/>
    <w:rsid w:val="004E6230"/>
    <w:rsid w:val="004E6235"/>
    <w:rsid w:val="004E6241"/>
    <w:rsid w:val="004E62AF"/>
    <w:rsid w:val="004E62C3"/>
    <w:rsid w:val="004E62ED"/>
    <w:rsid w:val="004E62F8"/>
    <w:rsid w:val="004E6348"/>
    <w:rsid w:val="004E635D"/>
    <w:rsid w:val="004E6368"/>
    <w:rsid w:val="004E636A"/>
    <w:rsid w:val="004E6388"/>
    <w:rsid w:val="004E63AC"/>
    <w:rsid w:val="004E6401"/>
    <w:rsid w:val="004E6424"/>
    <w:rsid w:val="004E6461"/>
    <w:rsid w:val="004E64A3"/>
    <w:rsid w:val="004E64C6"/>
    <w:rsid w:val="004E64FB"/>
    <w:rsid w:val="004E6501"/>
    <w:rsid w:val="004E6543"/>
    <w:rsid w:val="004E654F"/>
    <w:rsid w:val="004E655E"/>
    <w:rsid w:val="004E6579"/>
    <w:rsid w:val="004E657E"/>
    <w:rsid w:val="004E6587"/>
    <w:rsid w:val="004E65B6"/>
    <w:rsid w:val="004E65D9"/>
    <w:rsid w:val="004E65DA"/>
    <w:rsid w:val="004E65F7"/>
    <w:rsid w:val="004E660E"/>
    <w:rsid w:val="004E662C"/>
    <w:rsid w:val="004E666C"/>
    <w:rsid w:val="004E6677"/>
    <w:rsid w:val="004E667A"/>
    <w:rsid w:val="004E66A3"/>
    <w:rsid w:val="004E66C6"/>
    <w:rsid w:val="004E6738"/>
    <w:rsid w:val="004E678D"/>
    <w:rsid w:val="004E67F6"/>
    <w:rsid w:val="004E6805"/>
    <w:rsid w:val="004E6828"/>
    <w:rsid w:val="004E686F"/>
    <w:rsid w:val="004E687B"/>
    <w:rsid w:val="004E68FC"/>
    <w:rsid w:val="004E690C"/>
    <w:rsid w:val="004E6917"/>
    <w:rsid w:val="004E691B"/>
    <w:rsid w:val="004E6930"/>
    <w:rsid w:val="004E6969"/>
    <w:rsid w:val="004E69A7"/>
    <w:rsid w:val="004E69A9"/>
    <w:rsid w:val="004E6A24"/>
    <w:rsid w:val="004E6AB7"/>
    <w:rsid w:val="004E6ADA"/>
    <w:rsid w:val="004E6AF6"/>
    <w:rsid w:val="004E6B70"/>
    <w:rsid w:val="004E6BCF"/>
    <w:rsid w:val="004E6BFC"/>
    <w:rsid w:val="004E6C83"/>
    <w:rsid w:val="004E6CB2"/>
    <w:rsid w:val="004E6CEC"/>
    <w:rsid w:val="004E6D56"/>
    <w:rsid w:val="004E6D5A"/>
    <w:rsid w:val="004E6DB9"/>
    <w:rsid w:val="004E6E52"/>
    <w:rsid w:val="004E6E69"/>
    <w:rsid w:val="004E6EA1"/>
    <w:rsid w:val="004E6EA3"/>
    <w:rsid w:val="004E6ECA"/>
    <w:rsid w:val="004E6EF8"/>
    <w:rsid w:val="004E6F27"/>
    <w:rsid w:val="004E6F75"/>
    <w:rsid w:val="004E6FF5"/>
    <w:rsid w:val="004E7004"/>
    <w:rsid w:val="004E703D"/>
    <w:rsid w:val="004E7066"/>
    <w:rsid w:val="004E7084"/>
    <w:rsid w:val="004E709A"/>
    <w:rsid w:val="004E712B"/>
    <w:rsid w:val="004E7144"/>
    <w:rsid w:val="004E7150"/>
    <w:rsid w:val="004E7160"/>
    <w:rsid w:val="004E7171"/>
    <w:rsid w:val="004E717A"/>
    <w:rsid w:val="004E718D"/>
    <w:rsid w:val="004E71D9"/>
    <w:rsid w:val="004E724E"/>
    <w:rsid w:val="004E72CD"/>
    <w:rsid w:val="004E7319"/>
    <w:rsid w:val="004E73D8"/>
    <w:rsid w:val="004E740D"/>
    <w:rsid w:val="004E7464"/>
    <w:rsid w:val="004E747D"/>
    <w:rsid w:val="004E7483"/>
    <w:rsid w:val="004E74CC"/>
    <w:rsid w:val="004E7512"/>
    <w:rsid w:val="004E7517"/>
    <w:rsid w:val="004E7543"/>
    <w:rsid w:val="004E75CF"/>
    <w:rsid w:val="004E7659"/>
    <w:rsid w:val="004E7667"/>
    <w:rsid w:val="004E767D"/>
    <w:rsid w:val="004E7687"/>
    <w:rsid w:val="004E76B2"/>
    <w:rsid w:val="004E76EC"/>
    <w:rsid w:val="004E7748"/>
    <w:rsid w:val="004E776C"/>
    <w:rsid w:val="004E7784"/>
    <w:rsid w:val="004E7790"/>
    <w:rsid w:val="004E77F2"/>
    <w:rsid w:val="004E781B"/>
    <w:rsid w:val="004E785B"/>
    <w:rsid w:val="004E7896"/>
    <w:rsid w:val="004E78E0"/>
    <w:rsid w:val="004E7972"/>
    <w:rsid w:val="004E798C"/>
    <w:rsid w:val="004E79A2"/>
    <w:rsid w:val="004E79B8"/>
    <w:rsid w:val="004E79CF"/>
    <w:rsid w:val="004E79D6"/>
    <w:rsid w:val="004E7A29"/>
    <w:rsid w:val="004E7A57"/>
    <w:rsid w:val="004E7A9C"/>
    <w:rsid w:val="004E7AD1"/>
    <w:rsid w:val="004E7B12"/>
    <w:rsid w:val="004E7B41"/>
    <w:rsid w:val="004E7B5E"/>
    <w:rsid w:val="004E7B5F"/>
    <w:rsid w:val="004E7B69"/>
    <w:rsid w:val="004E7BBA"/>
    <w:rsid w:val="004E7BF8"/>
    <w:rsid w:val="004E7C21"/>
    <w:rsid w:val="004E7C5C"/>
    <w:rsid w:val="004E7C6D"/>
    <w:rsid w:val="004E7C6E"/>
    <w:rsid w:val="004E7C7C"/>
    <w:rsid w:val="004E7CC1"/>
    <w:rsid w:val="004E7CC8"/>
    <w:rsid w:val="004E7D14"/>
    <w:rsid w:val="004E7D33"/>
    <w:rsid w:val="004E7D41"/>
    <w:rsid w:val="004E7D49"/>
    <w:rsid w:val="004E7D6C"/>
    <w:rsid w:val="004E7D6E"/>
    <w:rsid w:val="004E7D7D"/>
    <w:rsid w:val="004E7D8E"/>
    <w:rsid w:val="004E7D96"/>
    <w:rsid w:val="004E7E24"/>
    <w:rsid w:val="004E7EA6"/>
    <w:rsid w:val="004E7EB2"/>
    <w:rsid w:val="004E7F35"/>
    <w:rsid w:val="004E7F4E"/>
    <w:rsid w:val="004E7F63"/>
    <w:rsid w:val="004E7F7F"/>
    <w:rsid w:val="004E7F9E"/>
    <w:rsid w:val="004E7FD3"/>
    <w:rsid w:val="004E7FEB"/>
    <w:rsid w:val="004F00D7"/>
    <w:rsid w:val="004F013F"/>
    <w:rsid w:val="004F019C"/>
    <w:rsid w:val="004F01AB"/>
    <w:rsid w:val="004F01F3"/>
    <w:rsid w:val="004F01F5"/>
    <w:rsid w:val="004F01FA"/>
    <w:rsid w:val="004F0216"/>
    <w:rsid w:val="004F0226"/>
    <w:rsid w:val="004F025B"/>
    <w:rsid w:val="004F028A"/>
    <w:rsid w:val="004F02BF"/>
    <w:rsid w:val="004F0303"/>
    <w:rsid w:val="004F0345"/>
    <w:rsid w:val="004F036A"/>
    <w:rsid w:val="004F036E"/>
    <w:rsid w:val="004F0374"/>
    <w:rsid w:val="004F0380"/>
    <w:rsid w:val="004F0411"/>
    <w:rsid w:val="004F0446"/>
    <w:rsid w:val="004F048E"/>
    <w:rsid w:val="004F04AC"/>
    <w:rsid w:val="004F04BA"/>
    <w:rsid w:val="004F04D3"/>
    <w:rsid w:val="004F050A"/>
    <w:rsid w:val="004F0539"/>
    <w:rsid w:val="004F053B"/>
    <w:rsid w:val="004F053D"/>
    <w:rsid w:val="004F0543"/>
    <w:rsid w:val="004F059A"/>
    <w:rsid w:val="004F05B7"/>
    <w:rsid w:val="004F05E0"/>
    <w:rsid w:val="004F0638"/>
    <w:rsid w:val="004F0662"/>
    <w:rsid w:val="004F068F"/>
    <w:rsid w:val="004F06A6"/>
    <w:rsid w:val="004F06A9"/>
    <w:rsid w:val="004F06BD"/>
    <w:rsid w:val="004F0711"/>
    <w:rsid w:val="004F0745"/>
    <w:rsid w:val="004F074E"/>
    <w:rsid w:val="004F076C"/>
    <w:rsid w:val="004F07A7"/>
    <w:rsid w:val="004F07B5"/>
    <w:rsid w:val="004F07D5"/>
    <w:rsid w:val="004F083E"/>
    <w:rsid w:val="004F087B"/>
    <w:rsid w:val="004F08A2"/>
    <w:rsid w:val="004F08A7"/>
    <w:rsid w:val="004F08E5"/>
    <w:rsid w:val="004F090C"/>
    <w:rsid w:val="004F091D"/>
    <w:rsid w:val="004F0931"/>
    <w:rsid w:val="004F096C"/>
    <w:rsid w:val="004F0973"/>
    <w:rsid w:val="004F0998"/>
    <w:rsid w:val="004F09B7"/>
    <w:rsid w:val="004F09C4"/>
    <w:rsid w:val="004F09D0"/>
    <w:rsid w:val="004F09D1"/>
    <w:rsid w:val="004F09D8"/>
    <w:rsid w:val="004F0A07"/>
    <w:rsid w:val="004F0B08"/>
    <w:rsid w:val="004F0B35"/>
    <w:rsid w:val="004F0B55"/>
    <w:rsid w:val="004F0BCE"/>
    <w:rsid w:val="004F0C34"/>
    <w:rsid w:val="004F0C39"/>
    <w:rsid w:val="004F0C60"/>
    <w:rsid w:val="004F0C71"/>
    <w:rsid w:val="004F0C76"/>
    <w:rsid w:val="004F0CB8"/>
    <w:rsid w:val="004F0CEC"/>
    <w:rsid w:val="004F0D0E"/>
    <w:rsid w:val="004F0D16"/>
    <w:rsid w:val="004F0D34"/>
    <w:rsid w:val="004F0D3E"/>
    <w:rsid w:val="004F0D3F"/>
    <w:rsid w:val="004F0D7B"/>
    <w:rsid w:val="004F0DA9"/>
    <w:rsid w:val="004F0E2B"/>
    <w:rsid w:val="004F0E49"/>
    <w:rsid w:val="004F0E71"/>
    <w:rsid w:val="004F0E9E"/>
    <w:rsid w:val="004F0EF1"/>
    <w:rsid w:val="004F0F07"/>
    <w:rsid w:val="004F0F42"/>
    <w:rsid w:val="004F0F5E"/>
    <w:rsid w:val="004F0F87"/>
    <w:rsid w:val="004F0FDC"/>
    <w:rsid w:val="004F1011"/>
    <w:rsid w:val="004F1021"/>
    <w:rsid w:val="004F105B"/>
    <w:rsid w:val="004F10A1"/>
    <w:rsid w:val="004F1100"/>
    <w:rsid w:val="004F1120"/>
    <w:rsid w:val="004F1141"/>
    <w:rsid w:val="004F1142"/>
    <w:rsid w:val="004F11A6"/>
    <w:rsid w:val="004F11C6"/>
    <w:rsid w:val="004F11E2"/>
    <w:rsid w:val="004F120D"/>
    <w:rsid w:val="004F1261"/>
    <w:rsid w:val="004F126B"/>
    <w:rsid w:val="004F127C"/>
    <w:rsid w:val="004F12A9"/>
    <w:rsid w:val="004F12B8"/>
    <w:rsid w:val="004F12CB"/>
    <w:rsid w:val="004F12EE"/>
    <w:rsid w:val="004F1302"/>
    <w:rsid w:val="004F1324"/>
    <w:rsid w:val="004F1396"/>
    <w:rsid w:val="004F13C2"/>
    <w:rsid w:val="004F13E8"/>
    <w:rsid w:val="004F1427"/>
    <w:rsid w:val="004F1460"/>
    <w:rsid w:val="004F1489"/>
    <w:rsid w:val="004F14B2"/>
    <w:rsid w:val="004F14FF"/>
    <w:rsid w:val="004F1575"/>
    <w:rsid w:val="004F15AA"/>
    <w:rsid w:val="004F16D6"/>
    <w:rsid w:val="004F172B"/>
    <w:rsid w:val="004F1743"/>
    <w:rsid w:val="004F1755"/>
    <w:rsid w:val="004F1783"/>
    <w:rsid w:val="004F1787"/>
    <w:rsid w:val="004F1792"/>
    <w:rsid w:val="004F1793"/>
    <w:rsid w:val="004F187D"/>
    <w:rsid w:val="004F18CE"/>
    <w:rsid w:val="004F18E7"/>
    <w:rsid w:val="004F18EC"/>
    <w:rsid w:val="004F18F0"/>
    <w:rsid w:val="004F192C"/>
    <w:rsid w:val="004F19D8"/>
    <w:rsid w:val="004F1A0E"/>
    <w:rsid w:val="004F1A3A"/>
    <w:rsid w:val="004F1A7B"/>
    <w:rsid w:val="004F1ADD"/>
    <w:rsid w:val="004F1AFB"/>
    <w:rsid w:val="004F1B49"/>
    <w:rsid w:val="004F1B65"/>
    <w:rsid w:val="004F1B82"/>
    <w:rsid w:val="004F1C5C"/>
    <w:rsid w:val="004F1D03"/>
    <w:rsid w:val="004F1D5E"/>
    <w:rsid w:val="004F1D63"/>
    <w:rsid w:val="004F1E18"/>
    <w:rsid w:val="004F1E57"/>
    <w:rsid w:val="004F1E9E"/>
    <w:rsid w:val="004F1EB7"/>
    <w:rsid w:val="004F1EF5"/>
    <w:rsid w:val="004F1F05"/>
    <w:rsid w:val="004F1F11"/>
    <w:rsid w:val="004F201C"/>
    <w:rsid w:val="004F203D"/>
    <w:rsid w:val="004F204B"/>
    <w:rsid w:val="004F2068"/>
    <w:rsid w:val="004F20AD"/>
    <w:rsid w:val="004F2126"/>
    <w:rsid w:val="004F2176"/>
    <w:rsid w:val="004F218F"/>
    <w:rsid w:val="004F219D"/>
    <w:rsid w:val="004F21AC"/>
    <w:rsid w:val="004F21AE"/>
    <w:rsid w:val="004F21C2"/>
    <w:rsid w:val="004F21C3"/>
    <w:rsid w:val="004F21E9"/>
    <w:rsid w:val="004F2207"/>
    <w:rsid w:val="004F2242"/>
    <w:rsid w:val="004F2248"/>
    <w:rsid w:val="004F225C"/>
    <w:rsid w:val="004F229F"/>
    <w:rsid w:val="004F22C2"/>
    <w:rsid w:val="004F22FA"/>
    <w:rsid w:val="004F2330"/>
    <w:rsid w:val="004F2339"/>
    <w:rsid w:val="004F233B"/>
    <w:rsid w:val="004F2343"/>
    <w:rsid w:val="004F2377"/>
    <w:rsid w:val="004F238C"/>
    <w:rsid w:val="004F23E0"/>
    <w:rsid w:val="004F23F5"/>
    <w:rsid w:val="004F241E"/>
    <w:rsid w:val="004F2428"/>
    <w:rsid w:val="004F2482"/>
    <w:rsid w:val="004F2486"/>
    <w:rsid w:val="004F24CA"/>
    <w:rsid w:val="004F24E0"/>
    <w:rsid w:val="004F24FB"/>
    <w:rsid w:val="004F2539"/>
    <w:rsid w:val="004F2568"/>
    <w:rsid w:val="004F2582"/>
    <w:rsid w:val="004F2657"/>
    <w:rsid w:val="004F2664"/>
    <w:rsid w:val="004F271B"/>
    <w:rsid w:val="004F2746"/>
    <w:rsid w:val="004F27C5"/>
    <w:rsid w:val="004F27FB"/>
    <w:rsid w:val="004F2819"/>
    <w:rsid w:val="004F2829"/>
    <w:rsid w:val="004F290C"/>
    <w:rsid w:val="004F294B"/>
    <w:rsid w:val="004F2967"/>
    <w:rsid w:val="004F298F"/>
    <w:rsid w:val="004F2990"/>
    <w:rsid w:val="004F29BC"/>
    <w:rsid w:val="004F29ED"/>
    <w:rsid w:val="004F2A8F"/>
    <w:rsid w:val="004F2AB4"/>
    <w:rsid w:val="004F2AC5"/>
    <w:rsid w:val="004F2AD7"/>
    <w:rsid w:val="004F2BAC"/>
    <w:rsid w:val="004F2C21"/>
    <w:rsid w:val="004F2C3C"/>
    <w:rsid w:val="004F2C41"/>
    <w:rsid w:val="004F2CAB"/>
    <w:rsid w:val="004F2CBC"/>
    <w:rsid w:val="004F2D05"/>
    <w:rsid w:val="004F2D39"/>
    <w:rsid w:val="004F2D73"/>
    <w:rsid w:val="004F2D9A"/>
    <w:rsid w:val="004F2DB3"/>
    <w:rsid w:val="004F2DE4"/>
    <w:rsid w:val="004F2E3D"/>
    <w:rsid w:val="004F2E8C"/>
    <w:rsid w:val="004F2EB2"/>
    <w:rsid w:val="004F2ECE"/>
    <w:rsid w:val="004F2F10"/>
    <w:rsid w:val="004F2F23"/>
    <w:rsid w:val="004F2F8B"/>
    <w:rsid w:val="004F2F97"/>
    <w:rsid w:val="004F2FB1"/>
    <w:rsid w:val="004F300A"/>
    <w:rsid w:val="004F303D"/>
    <w:rsid w:val="004F3054"/>
    <w:rsid w:val="004F3056"/>
    <w:rsid w:val="004F305E"/>
    <w:rsid w:val="004F3078"/>
    <w:rsid w:val="004F3095"/>
    <w:rsid w:val="004F31D5"/>
    <w:rsid w:val="004F31DC"/>
    <w:rsid w:val="004F3284"/>
    <w:rsid w:val="004F3323"/>
    <w:rsid w:val="004F3484"/>
    <w:rsid w:val="004F34F9"/>
    <w:rsid w:val="004F3515"/>
    <w:rsid w:val="004F3546"/>
    <w:rsid w:val="004F3596"/>
    <w:rsid w:val="004F35B3"/>
    <w:rsid w:val="004F35E9"/>
    <w:rsid w:val="004F363B"/>
    <w:rsid w:val="004F3640"/>
    <w:rsid w:val="004F365E"/>
    <w:rsid w:val="004F368F"/>
    <w:rsid w:val="004F3696"/>
    <w:rsid w:val="004F36EB"/>
    <w:rsid w:val="004F36F1"/>
    <w:rsid w:val="004F3710"/>
    <w:rsid w:val="004F3741"/>
    <w:rsid w:val="004F3750"/>
    <w:rsid w:val="004F3761"/>
    <w:rsid w:val="004F3786"/>
    <w:rsid w:val="004F3787"/>
    <w:rsid w:val="004F37F8"/>
    <w:rsid w:val="004F383A"/>
    <w:rsid w:val="004F3888"/>
    <w:rsid w:val="004F3957"/>
    <w:rsid w:val="004F3985"/>
    <w:rsid w:val="004F3996"/>
    <w:rsid w:val="004F39A9"/>
    <w:rsid w:val="004F39CA"/>
    <w:rsid w:val="004F3A0E"/>
    <w:rsid w:val="004F3A54"/>
    <w:rsid w:val="004F3A5D"/>
    <w:rsid w:val="004F3A5E"/>
    <w:rsid w:val="004F3A7F"/>
    <w:rsid w:val="004F3AD1"/>
    <w:rsid w:val="004F3B18"/>
    <w:rsid w:val="004F3B5D"/>
    <w:rsid w:val="004F3BD1"/>
    <w:rsid w:val="004F3C37"/>
    <w:rsid w:val="004F3C7F"/>
    <w:rsid w:val="004F3CB6"/>
    <w:rsid w:val="004F3D39"/>
    <w:rsid w:val="004F3D46"/>
    <w:rsid w:val="004F3D6A"/>
    <w:rsid w:val="004F3DC7"/>
    <w:rsid w:val="004F3DED"/>
    <w:rsid w:val="004F3E26"/>
    <w:rsid w:val="004F3E2A"/>
    <w:rsid w:val="004F3E62"/>
    <w:rsid w:val="004F3EAE"/>
    <w:rsid w:val="004F3F8E"/>
    <w:rsid w:val="004F400E"/>
    <w:rsid w:val="004F402D"/>
    <w:rsid w:val="004F4047"/>
    <w:rsid w:val="004F405A"/>
    <w:rsid w:val="004F4069"/>
    <w:rsid w:val="004F4072"/>
    <w:rsid w:val="004F408B"/>
    <w:rsid w:val="004F40B4"/>
    <w:rsid w:val="004F40F8"/>
    <w:rsid w:val="004F4110"/>
    <w:rsid w:val="004F4119"/>
    <w:rsid w:val="004F4120"/>
    <w:rsid w:val="004F4138"/>
    <w:rsid w:val="004F4156"/>
    <w:rsid w:val="004F4162"/>
    <w:rsid w:val="004F4171"/>
    <w:rsid w:val="004F417A"/>
    <w:rsid w:val="004F41A2"/>
    <w:rsid w:val="004F41B7"/>
    <w:rsid w:val="004F41E3"/>
    <w:rsid w:val="004F426F"/>
    <w:rsid w:val="004F42A0"/>
    <w:rsid w:val="004F42A1"/>
    <w:rsid w:val="004F42D4"/>
    <w:rsid w:val="004F431F"/>
    <w:rsid w:val="004F4329"/>
    <w:rsid w:val="004F436C"/>
    <w:rsid w:val="004F43CC"/>
    <w:rsid w:val="004F43D8"/>
    <w:rsid w:val="004F43E6"/>
    <w:rsid w:val="004F4425"/>
    <w:rsid w:val="004F4443"/>
    <w:rsid w:val="004F444B"/>
    <w:rsid w:val="004F44B1"/>
    <w:rsid w:val="004F458D"/>
    <w:rsid w:val="004F45CA"/>
    <w:rsid w:val="004F4619"/>
    <w:rsid w:val="004F4659"/>
    <w:rsid w:val="004F46B8"/>
    <w:rsid w:val="004F46EB"/>
    <w:rsid w:val="004F4708"/>
    <w:rsid w:val="004F4752"/>
    <w:rsid w:val="004F476E"/>
    <w:rsid w:val="004F4779"/>
    <w:rsid w:val="004F4792"/>
    <w:rsid w:val="004F47F9"/>
    <w:rsid w:val="004F4800"/>
    <w:rsid w:val="004F4817"/>
    <w:rsid w:val="004F483B"/>
    <w:rsid w:val="004F486D"/>
    <w:rsid w:val="004F486E"/>
    <w:rsid w:val="004F4870"/>
    <w:rsid w:val="004F4897"/>
    <w:rsid w:val="004F489C"/>
    <w:rsid w:val="004F48AE"/>
    <w:rsid w:val="004F48BF"/>
    <w:rsid w:val="004F48F6"/>
    <w:rsid w:val="004F4913"/>
    <w:rsid w:val="004F49A8"/>
    <w:rsid w:val="004F4A23"/>
    <w:rsid w:val="004F4A26"/>
    <w:rsid w:val="004F4A34"/>
    <w:rsid w:val="004F4A65"/>
    <w:rsid w:val="004F4AA2"/>
    <w:rsid w:val="004F4AF2"/>
    <w:rsid w:val="004F4B34"/>
    <w:rsid w:val="004F4B99"/>
    <w:rsid w:val="004F4BC0"/>
    <w:rsid w:val="004F4BCB"/>
    <w:rsid w:val="004F4BD1"/>
    <w:rsid w:val="004F4C6D"/>
    <w:rsid w:val="004F4C8B"/>
    <w:rsid w:val="004F4CAD"/>
    <w:rsid w:val="004F4CB1"/>
    <w:rsid w:val="004F4CDB"/>
    <w:rsid w:val="004F4CEB"/>
    <w:rsid w:val="004F4D24"/>
    <w:rsid w:val="004F4D4F"/>
    <w:rsid w:val="004F4D51"/>
    <w:rsid w:val="004F4D52"/>
    <w:rsid w:val="004F4DA9"/>
    <w:rsid w:val="004F4E3B"/>
    <w:rsid w:val="004F4E66"/>
    <w:rsid w:val="004F4EA2"/>
    <w:rsid w:val="004F4EBE"/>
    <w:rsid w:val="004F4EC5"/>
    <w:rsid w:val="004F4ECE"/>
    <w:rsid w:val="004F4EDF"/>
    <w:rsid w:val="004F4F2E"/>
    <w:rsid w:val="004F4F32"/>
    <w:rsid w:val="004F4F49"/>
    <w:rsid w:val="004F4F55"/>
    <w:rsid w:val="004F4F79"/>
    <w:rsid w:val="004F4F88"/>
    <w:rsid w:val="004F4F8E"/>
    <w:rsid w:val="004F4F91"/>
    <w:rsid w:val="004F4FA5"/>
    <w:rsid w:val="004F4FB2"/>
    <w:rsid w:val="004F4FC4"/>
    <w:rsid w:val="004F5009"/>
    <w:rsid w:val="004F5022"/>
    <w:rsid w:val="004F503B"/>
    <w:rsid w:val="004F505D"/>
    <w:rsid w:val="004F50C8"/>
    <w:rsid w:val="004F50CB"/>
    <w:rsid w:val="004F50DC"/>
    <w:rsid w:val="004F5111"/>
    <w:rsid w:val="004F513A"/>
    <w:rsid w:val="004F514C"/>
    <w:rsid w:val="004F516D"/>
    <w:rsid w:val="004F519D"/>
    <w:rsid w:val="004F51C5"/>
    <w:rsid w:val="004F5269"/>
    <w:rsid w:val="004F529F"/>
    <w:rsid w:val="004F52ED"/>
    <w:rsid w:val="004F534B"/>
    <w:rsid w:val="004F5368"/>
    <w:rsid w:val="004F5389"/>
    <w:rsid w:val="004F538E"/>
    <w:rsid w:val="004F53AE"/>
    <w:rsid w:val="004F53F4"/>
    <w:rsid w:val="004F5425"/>
    <w:rsid w:val="004F5435"/>
    <w:rsid w:val="004F5457"/>
    <w:rsid w:val="004F548D"/>
    <w:rsid w:val="004F5524"/>
    <w:rsid w:val="004F5526"/>
    <w:rsid w:val="004F553A"/>
    <w:rsid w:val="004F5571"/>
    <w:rsid w:val="004F558F"/>
    <w:rsid w:val="004F55B3"/>
    <w:rsid w:val="004F55D1"/>
    <w:rsid w:val="004F5629"/>
    <w:rsid w:val="004F5649"/>
    <w:rsid w:val="004F5678"/>
    <w:rsid w:val="004F5685"/>
    <w:rsid w:val="004F56DC"/>
    <w:rsid w:val="004F5711"/>
    <w:rsid w:val="004F571D"/>
    <w:rsid w:val="004F5775"/>
    <w:rsid w:val="004F57FE"/>
    <w:rsid w:val="004F582A"/>
    <w:rsid w:val="004F5844"/>
    <w:rsid w:val="004F58CC"/>
    <w:rsid w:val="004F5974"/>
    <w:rsid w:val="004F5998"/>
    <w:rsid w:val="004F59AE"/>
    <w:rsid w:val="004F59C9"/>
    <w:rsid w:val="004F5A53"/>
    <w:rsid w:val="004F5ABE"/>
    <w:rsid w:val="004F5B90"/>
    <w:rsid w:val="004F5BC1"/>
    <w:rsid w:val="004F5BFE"/>
    <w:rsid w:val="004F5C80"/>
    <w:rsid w:val="004F5C89"/>
    <w:rsid w:val="004F5C9E"/>
    <w:rsid w:val="004F5CB7"/>
    <w:rsid w:val="004F5CF1"/>
    <w:rsid w:val="004F5CFF"/>
    <w:rsid w:val="004F5D07"/>
    <w:rsid w:val="004F5D31"/>
    <w:rsid w:val="004F5D54"/>
    <w:rsid w:val="004F5D5F"/>
    <w:rsid w:val="004F5D77"/>
    <w:rsid w:val="004F5D9C"/>
    <w:rsid w:val="004F5DB8"/>
    <w:rsid w:val="004F5E0C"/>
    <w:rsid w:val="004F5E61"/>
    <w:rsid w:val="004F5EBA"/>
    <w:rsid w:val="004F5ED6"/>
    <w:rsid w:val="004F5F20"/>
    <w:rsid w:val="004F5F4A"/>
    <w:rsid w:val="004F5FAA"/>
    <w:rsid w:val="004F5FC1"/>
    <w:rsid w:val="004F6014"/>
    <w:rsid w:val="004F607E"/>
    <w:rsid w:val="004F6090"/>
    <w:rsid w:val="004F60CE"/>
    <w:rsid w:val="004F60DA"/>
    <w:rsid w:val="004F60F1"/>
    <w:rsid w:val="004F611B"/>
    <w:rsid w:val="004F611C"/>
    <w:rsid w:val="004F613E"/>
    <w:rsid w:val="004F6241"/>
    <w:rsid w:val="004F6256"/>
    <w:rsid w:val="004F628C"/>
    <w:rsid w:val="004F6291"/>
    <w:rsid w:val="004F62B9"/>
    <w:rsid w:val="004F62D4"/>
    <w:rsid w:val="004F62EA"/>
    <w:rsid w:val="004F6315"/>
    <w:rsid w:val="004F6329"/>
    <w:rsid w:val="004F6330"/>
    <w:rsid w:val="004F6356"/>
    <w:rsid w:val="004F6373"/>
    <w:rsid w:val="004F63A8"/>
    <w:rsid w:val="004F63B1"/>
    <w:rsid w:val="004F6416"/>
    <w:rsid w:val="004F6446"/>
    <w:rsid w:val="004F647B"/>
    <w:rsid w:val="004F6486"/>
    <w:rsid w:val="004F64A4"/>
    <w:rsid w:val="004F64E5"/>
    <w:rsid w:val="004F64FB"/>
    <w:rsid w:val="004F6502"/>
    <w:rsid w:val="004F6542"/>
    <w:rsid w:val="004F65AB"/>
    <w:rsid w:val="004F6654"/>
    <w:rsid w:val="004F6661"/>
    <w:rsid w:val="004F6682"/>
    <w:rsid w:val="004F6713"/>
    <w:rsid w:val="004F6733"/>
    <w:rsid w:val="004F6735"/>
    <w:rsid w:val="004F6760"/>
    <w:rsid w:val="004F676A"/>
    <w:rsid w:val="004F67A3"/>
    <w:rsid w:val="004F67D4"/>
    <w:rsid w:val="004F6826"/>
    <w:rsid w:val="004F6832"/>
    <w:rsid w:val="004F6972"/>
    <w:rsid w:val="004F6995"/>
    <w:rsid w:val="004F69BB"/>
    <w:rsid w:val="004F6AF2"/>
    <w:rsid w:val="004F6B0F"/>
    <w:rsid w:val="004F6B38"/>
    <w:rsid w:val="004F6BC5"/>
    <w:rsid w:val="004F6C5D"/>
    <w:rsid w:val="004F6C7D"/>
    <w:rsid w:val="004F6CB7"/>
    <w:rsid w:val="004F6CC2"/>
    <w:rsid w:val="004F6CCD"/>
    <w:rsid w:val="004F6CDB"/>
    <w:rsid w:val="004F6CFD"/>
    <w:rsid w:val="004F6D0B"/>
    <w:rsid w:val="004F6D13"/>
    <w:rsid w:val="004F6D1C"/>
    <w:rsid w:val="004F6D1E"/>
    <w:rsid w:val="004F6D9A"/>
    <w:rsid w:val="004F6DB4"/>
    <w:rsid w:val="004F6E0C"/>
    <w:rsid w:val="004F6E1E"/>
    <w:rsid w:val="004F6E64"/>
    <w:rsid w:val="004F6E69"/>
    <w:rsid w:val="004F6E8F"/>
    <w:rsid w:val="004F6ECA"/>
    <w:rsid w:val="004F6EEB"/>
    <w:rsid w:val="004F6F1D"/>
    <w:rsid w:val="004F6F2E"/>
    <w:rsid w:val="004F6F6E"/>
    <w:rsid w:val="004F6F84"/>
    <w:rsid w:val="004F6F8B"/>
    <w:rsid w:val="004F705D"/>
    <w:rsid w:val="004F713B"/>
    <w:rsid w:val="004F71DC"/>
    <w:rsid w:val="004F71F5"/>
    <w:rsid w:val="004F720B"/>
    <w:rsid w:val="004F720F"/>
    <w:rsid w:val="004F7210"/>
    <w:rsid w:val="004F7271"/>
    <w:rsid w:val="004F7276"/>
    <w:rsid w:val="004F73B5"/>
    <w:rsid w:val="004F7479"/>
    <w:rsid w:val="004F747B"/>
    <w:rsid w:val="004F7482"/>
    <w:rsid w:val="004F74D2"/>
    <w:rsid w:val="004F74F7"/>
    <w:rsid w:val="004F7512"/>
    <w:rsid w:val="004F753C"/>
    <w:rsid w:val="004F7576"/>
    <w:rsid w:val="004F7583"/>
    <w:rsid w:val="004F7598"/>
    <w:rsid w:val="004F75D1"/>
    <w:rsid w:val="004F75DD"/>
    <w:rsid w:val="004F75F0"/>
    <w:rsid w:val="004F7606"/>
    <w:rsid w:val="004F7628"/>
    <w:rsid w:val="004F7695"/>
    <w:rsid w:val="004F76B8"/>
    <w:rsid w:val="004F7700"/>
    <w:rsid w:val="004F7704"/>
    <w:rsid w:val="004F7745"/>
    <w:rsid w:val="004F774F"/>
    <w:rsid w:val="004F7759"/>
    <w:rsid w:val="004F7772"/>
    <w:rsid w:val="004F77EC"/>
    <w:rsid w:val="004F77F5"/>
    <w:rsid w:val="004F77F6"/>
    <w:rsid w:val="004F780F"/>
    <w:rsid w:val="004F78A2"/>
    <w:rsid w:val="004F78EB"/>
    <w:rsid w:val="004F78EC"/>
    <w:rsid w:val="004F78FD"/>
    <w:rsid w:val="004F7900"/>
    <w:rsid w:val="004F7905"/>
    <w:rsid w:val="004F796D"/>
    <w:rsid w:val="004F79CE"/>
    <w:rsid w:val="004F7A19"/>
    <w:rsid w:val="004F7A47"/>
    <w:rsid w:val="004F7A73"/>
    <w:rsid w:val="004F7A82"/>
    <w:rsid w:val="004F7A8F"/>
    <w:rsid w:val="004F7A92"/>
    <w:rsid w:val="004F7A95"/>
    <w:rsid w:val="004F7A9D"/>
    <w:rsid w:val="004F7B2A"/>
    <w:rsid w:val="004F7B47"/>
    <w:rsid w:val="004F7B5A"/>
    <w:rsid w:val="004F7B8A"/>
    <w:rsid w:val="004F7BC8"/>
    <w:rsid w:val="004F7C1C"/>
    <w:rsid w:val="004F7C4F"/>
    <w:rsid w:val="004F7CBA"/>
    <w:rsid w:val="004F7CC0"/>
    <w:rsid w:val="004F7D04"/>
    <w:rsid w:val="004F7D7B"/>
    <w:rsid w:val="004F7D84"/>
    <w:rsid w:val="004F7D8D"/>
    <w:rsid w:val="004F7DE2"/>
    <w:rsid w:val="004F7E09"/>
    <w:rsid w:val="004F7E32"/>
    <w:rsid w:val="004F7E72"/>
    <w:rsid w:val="004F7E8E"/>
    <w:rsid w:val="004F7EB3"/>
    <w:rsid w:val="004F7F0A"/>
    <w:rsid w:val="004F7F18"/>
    <w:rsid w:val="004F7F59"/>
    <w:rsid w:val="004F7F63"/>
    <w:rsid w:val="004F7FB4"/>
    <w:rsid w:val="004F7FE1"/>
    <w:rsid w:val="004F7FEA"/>
    <w:rsid w:val="00500022"/>
    <w:rsid w:val="00500031"/>
    <w:rsid w:val="00500114"/>
    <w:rsid w:val="00500115"/>
    <w:rsid w:val="00500145"/>
    <w:rsid w:val="00500176"/>
    <w:rsid w:val="00500178"/>
    <w:rsid w:val="00500197"/>
    <w:rsid w:val="0050023D"/>
    <w:rsid w:val="005002A4"/>
    <w:rsid w:val="005002B2"/>
    <w:rsid w:val="00500302"/>
    <w:rsid w:val="00500324"/>
    <w:rsid w:val="0050036A"/>
    <w:rsid w:val="00500373"/>
    <w:rsid w:val="00500391"/>
    <w:rsid w:val="005003CF"/>
    <w:rsid w:val="005003E3"/>
    <w:rsid w:val="00500408"/>
    <w:rsid w:val="0050041A"/>
    <w:rsid w:val="00500443"/>
    <w:rsid w:val="00500451"/>
    <w:rsid w:val="005004F6"/>
    <w:rsid w:val="005004FF"/>
    <w:rsid w:val="00500567"/>
    <w:rsid w:val="00500574"/>
    <w:rsid w:val="005005BE"/>
    <w:rsid w:val="005005FD"/>
    <w:rsid w:val="00500602"/>
    <w:rsid w:val="0050060C"/>
    <w:rsid w:val="0050062D"/>
    <w:rsid w:val="00500666"/>
    <w:rsid w:val="005006AB"/>
    <w:rsid w:val="005006B9"/>
    <w:rsid w:val="005006C4"/>
    <w:rsid w:val="005006CA"/>
    <w:rsid w:val="005006CF"/>
    <w:rsid w:val="00500720"/>
    <w:rsid w:val="00500724"/>
    <w:rsid w:val="00500740"/>
    <w:rsid w:val="0050075D"/>
    <w:rsid w:val="0050078C"/>
    <w:rsid w:val="005007AE"/>
    <w:rsid w:val="005007BA"/>
    <w:rsid w:val="005007CB"/>
    <w:rsid w:val="005007CC"/>
    <w:rsid w:val="005007D1"/>
    <w:rsid w:val="005007E1"/>
    <w:rsid w:val="005007E2"/>
    <w:rsid w:val="00500803"/>
    <w:rsid w:val="00500817"/>
    <w:rsid w:val="005008BC"/>
    <w:rsid w:val="005008EB"/>
    <w:rsid w:val="005008FD"/>
    <w:rsid w:val="00500944"/>
    <w:rsid w:val="005009AD"/>
    <w:rsid w:val="005009D6"/>
    <w:rsid w:val="00500A53"/>
    <w:rsid w:val="00500A7D"/>
    <w:rsid w:val="00500A84"/>
    <w:rsid w:val="00500A85"/>
    <w:rsid w:val="00500AA6"/>
    <w:rsid w:val="00500AC7"/>
    <w:rsid w:val="00500AE4"/>
    <w:rsid w:val="00500B81"/>
    <w:rsid w:val="00500BF3"/>
    <w:rsid w:val="00500C13"/>
    <w:rsid w:val="00500C2A"/>
    <w:rsid w:val="00500C33"/>
    <w:rsid w:val="00500C46"/>
    <w:rsid w:val="00500C88"/>
    <w:rsid w:val="00500CBC"/>
    <w:rsid w:val="00500CFF"/>
    <w:rsid w:val="00500D05"/>
    <w:rsid w:val="00500D17"/>
    <w:rsid w:val="00500D40"/>
    <w:rsid w:val="00500D83"/>
    <w:rsid w:val="00500D8B"/>
    <w:rsid w:val="00500D8F"/>
    <w:rsid w:val="00500DBF"/>
    <w:rsid w:val="00500E18"/>
    <w:rsid w:val="00500E32"/>
    <w:rsid w:val="00500E40"/>
    <w:rsid w:val="00500E6E"/>
    <w:rsid w:val="00500E85"/>
    <w:rsid w:val="00500EEC"/>
    <w:rsid w:val="00500F27"/>
    <w:rsid w:val="00500F74"/>
    <w:rsid w:val="00500FEB"/>
    <w:rsid w:val="00500FF5"/>
    <w:rsid w:val="0050100B"/>
    <w:rsid w:val="00501019"/>
    <w:rsid w:val="00501039"/>
    <w:rsid w:val="00501040"/>
    <w:rsid w:val="00501046"/>
    <w:rsid w:val="0050104B"/>
    <w:rsid w:val="00501068"/>
    <w:rsid w:val="005010B3"/>
    <w:rsid w:val="005010B9"/>
    <w:rsid w:val="005010C7"/>
    <w:rsid w:val="0050116D"/>
    <w:rsid w:val="005011AD"/>
    <w:rsid w:val="005011CF"/>
    <w:rsid w:val="00501208"/>
    <w:rsid w:val="005012B8"/>
    <w:rsid w:val="00501330"/>
    <w:rsid w:val="0050136D"/>
    <w:rsid w:val="00501378"/>
    <w:rsid w:val="0050138E"/>
    <w:rsid w:val="00501409"/>
    <w:rsid w:val="00501453"/>
    <w:rsid w:val="0050145B"/>
    <w:rsid w:val="0050145E"/>
    <w:rsid w:val="00501474"/>
    <w:rsid w:val="0050147C"/>
    <w:rsid w:val="00501491"/>
    <w:rsid w:val="005014AB"/>
    <w:rsid w:val="005014BF"/>
    <w:rsid w:val="00501519"/>
    <w:rsid w:val="00501530"/>
    <w:rsid w:val="00501537"/>
    <w:rsid w:val="00501546"/>
    <w:rsid w:val="00501578"/>
    <w:rsid w:val="005015A7"/>
    <w:rsid w:val="005015FB"/>
    <w:rsid w:val="0050161B"/>
    <w:rsid w:val="00501653"/>
    <w:rsid w:val="005016BB"/>
    <w:rsid w:val="005016CB"/>
    <w:rsid w:val="005016DD"/>
    <w:rsid w:val="005016E6"/>
    <w:rsid w:val="0050172A"/>
    <w:rsid w:val="00501732"/>
    <w:rsid w:val="00501753"/>
    <w:rsid w:val="00501765"/>
    <w:rsid w:val="005017CD"/>
    <w:rsid w:val="005017F9"/>
    <w:rsid w:val="0050189D"/>
    <w:rsid w:val="005018D5"/>
    <w:rsid w:val="0050190C"/>
    <w:rsid w:val="00501930"/>
    <w:rsid w:val="005019F5"/>
    <w:rsid w:val="00501A14"/>
    <w:rsid w:val="00501A65"/>
    <w:rsid w:val="00501A87"/>
    <w:rsid w:val="00501A91"/>
    <w:rsid w:val="00501AD8"/>
    <w:rsid w:val="00501AEB"/>
    <w:rsid w:val="00501AF3"/>
    <w:rsid w:val="00501B28"/>
    <w:rsid w:val="00501B65"/>
    <w:rsid w:val="00501B71"/>
    <w:rsid w:val="00501B9B"/>
    <w:rsid w:val="00501BF7"/>
    <w:rsid w:val="00501C0C"/>
    <w:rsid w:val="00501C38"/>
    <w:rsid w:val="00501C6E"/>
    <w:rsid w:val="00501C8C"/>
    <w:rsid w:val="00501CC8"/>
    <w:rsid w:val="00501CFA"/>
    <w:rsid w:val="00501D48"/>
    <w:rsid w:val="00501D8B"/>
    <w:rsid w:val="00501DC6"/>
    <w:rsid w:val="00501DD7"/>
    <w:rsid w:val="00501DDE"/>
    <w:rsid w:val="00501E29"/>
    <w:rsid w:val="00501E39"/>
    <w:rsid w:val="00501E66"/>
    <w:rsid w:val="00501EB5"/>
    <w:rsid w:val="00501ECB"/>
    <w:rsid w:val="00501F23"/>
    <w:rsid w:val="00501F51"/>
    <w:rsid w:val="00501F63"/>
    <w:rsid w:val="00501FA8"/>
    <w:rsid w:val="00501FBE"/>
    <w:rsid w:val="00501FCA"/>
    <w:rsid w:val="00502014"/>
    <w:rsid w:val="0050201D"/>
    <w:rsid w:val="0050206F"/>
    <w:rsid w:val="00502071"/>
    <w:rsid w:val="005020B6"/>
    <w:rsid w:val="005020E4"/>
    <w:rsid w:val="005021A2"/>
    <w:rsid w:val="00502206"/>
    <w:rsid w:val="0050220D"/>
    <w:rsid w:val="005022A9"/>
    <w:rsid w:val="005022BA"/>
    <w:rsid w:val="005022C5"/>
    <w:rsid w:val="005022F1"/>
    <w:rsid w:val="00502334"/>
    <w:rsid w:val="00502389"/>
    <w:rsid w:val="00502436"/>
    <w:rsid w:val="00502467"/>
    <w:rsid w:val="0050246E"/>
    <w:rsid w:val="00502484"/>
    <w:rsid w:val="00502497"/>
    <w:rsid w:val="005024B5"/>
    <w:rsid w:val="00502514"/>
    <w:rsid w:val="00502551"/>
    <w:rsid w:val="00502589"/>
    <w:rsid w:val="005025B6"/>
    <w:rsid w:val="00502604"/>
    <w:rsid w:val="00502629"/>
    <w:rsid w:val="00502670"/>
    <w:rsid w:val="00502674"/>
    <w:rsid w:val="005026C9"/>
    <w:rsid w:val="005026D1"/>
    <w:rsid w:val="005026F8"/>
    <w:rsid w:val="0050278C"/>
    <w:rsid w:val="0050278E"/>
    <w:rsid w:val="005027A2"/>
    <w:rsid w:val="005027C3"/>
    <w:rsid w:val="005027C8"/>
    <w:rsid w:val="005027E2"/>
    <w:rsid w:val="00502872"/>
    <w:rsid w:val="005028AE"/>
    <w:rsid w:val="0050290A"/>
    <w:rsid w:val="00502947"/>
    <w:rsid w:val="0050295F"/>
    <w:rsid w:val="00502977"/>
    <w:rsid w:val="00502982"/>
    <w:rsid w:val="005029E9"/>
    <w:rsid w:val="00502A87"/>
    <w:rsid w:val="00502ADC"/>
    <w:rsid w:val="00502AFC"/>
    <w:rsid w:val="00502B5B"/>
    <w:rsid w:val="00502B7A"/>
    <w:rsid w:val="00502B9B"/>
    <w:rsid w:val="00502C16"/>
    <w:rsid w:val="00502CEE"/>
    <w:rsid w:val="00502D3D"/>
    <w:rsid w:val="00502D3F"/>
    <w:rsid w:val="00502D49"/>
    <w:rsid w:val="00502D4B"/>
    <w:rsid w:val="00502DB5"/>
    <w:rsid w:val="00502DD3"/>
    <w:rsid w:val="00502DE8"/>
    <w:rsid w:val="00502E09"/>
    <w:rsid w:val="00502E62"/>
    <w:rsid w:val="00502E9E"/>
    <w:rsid w:val="00502EC1"/>
    <w:rsid w:val="00502EE1"/>
    <w:rsid w:val="00502F06"/>
    <w:rsid w:val="00502F20"/>
    <w:rsid w:val="00502F4A"/>
    <w:rsid w:val="00502F85"/>
    <w:rsid w:val="005030F6"/>
    <w:rsid w:val="005030FF"/>
    <w:rsid w:val="0050312F"/>
    <w:rsid w:val="0050314A"/>
    <w:rsid w:val="0050314C"/>
    <w:rsid w:val="00503158"/>
    <w:rsid w:val="005031BB"/>
    <w:rsid w:val="005031C1"/>
    <w:rsid w:val="005031F2"/>
    <w:rsid w:val="0050320F"/>
    <w:rsid w:val="00503211"/>
    <w:rsid w:val="00503234"/>
    <w:rsid w:val="00503265"/>
    <w:rsid w:val="00503266"/>
    <w:rsid w:val="00503281"/>
    <w:rsid w:val="00503283"/>
    <w:rsid w:val="005032D6"/>
    <w:rsid w:val="00503305"/>
    <w:rsid w:val="0050332C"/>
    <w:rsid w:val="005033BF"/>
    <w:rsid w:val="005033C2"/>
    <w:rsid w:val="005033D2"/>
    <w:rsid w:val="005033F5"/>
    <w:rsid w:val="005034AB"/>
    <w:rsid w:val="005034C5"/>
    <w:rsid w:val="0050350D"/>
    <w:rsid w:val="00503523"/>
    <w:rsid w:val="00503525"/>
    <w:rsid w:val="00503554"/>
    <w:rsid w:val="00503580"/>
    <w:rsid w:val="005035B9"/>
    <w:rsid w:val="005035FD"/>
    <w:rsid w:val="00503628"/>
    <w:rsid w:val="00503638"/>
    <w:rsid w:val="00503673"/>
    <w:rsid w:val="005036D0"/>
    <w:rsid w:val="00503757"/>
    <w:rsid w:val="00503776"/>
    <w:rsid w:val="005037AE"/>
    <w:rsid w:val="005037D4"/>
    <w:rsid w:val="005037FE"/>
    <w:rsid w:val="00503801"/>
    <w:rsid w:val="00503863"/>
    <w:rsid w:val="00503893"/>
    <w:rsid w:val="005038A6"/>
    <w:rsid w:val="005038B5"/>
    <w:rsid w:val="005038B7"/>
    <w:rsid w:val="005038D7"/>
    <w:rsid w:val="00503901"/>
    <w:rsid w:val="00503918"/>
    <w:rsid w:val="00503974"/>
    <w:rsid w:val="0050399F"/>
    <w:rsid w:val="005039AB"/>
    <w:rsid w:val="005039E4"/>
    <w:rsid w:val="005039F5"/>
    <w:rsid w:val="00503A02"/>
    <w:rsid w:val="00503A1D"/>
    <w:rsid w:val="00503A56"/>
    <w:rsid w:val="00503A5D"/>
    <w:rsid w:val="00503B31"/>
    <w:rsid w:val="00503B4F"/>
    <w:rsid w:val="00503B8A"/>
    <w:rsid w:val="00503BA6"/>
    <w:rsid w:val="00503BC5"/>
    <w:rsid w:val="00503BE4"/>
    <w:rsid w:val="00503C3F"/>
    <w:rsid w:val="00503C50"/>
    <w:rsid w:val="00503CA6"/>
    <w:rsid w:val="00503DA0"/>
    <w:rsid w:val="00503DB8"/>
    <w:rsid w:val="00503DC3"/>
    <w:rsid w:val="00503DDD"/>
    <w:rsid w:val="00503DDE"/>
    <w:rsid w:val="00503E0A"/>
    <w:rsid w:val="00503E20"/>
    <w:rsid w:val="00503E5A"/>
    <w:rsid w:val="00503F60"/>
    <w:rsid w:val="00503F61"/>
    <w:rsid w:val="00503FB6"/>
    <w:rsid w:val="0050401E"/>
    <w:rsid w:val="00504033"/>
    <w:rsid w:val="00504044"/>
    <w:rsid w:val="00504065"/>
    <w:rsid w:val="00504089"/>
    <w:rsid w:val="00504095"/>
    <w:rsid w:val="005040CA"/>
    <w:rsid w:val="00504113"/>
    <w:rsid w:val="0050414F"/>
    <w:rsid w:val="00504195"/>
    <w:rsid w:val="005041E1"/>
    <w:rsid w:val="005041E9"/>
    <w:rsid w:val="005041EA"/>
    <w:rsid w:val="005041EC"/>
    <w:rsid w:val="005041FB"/>
    <w:rsid w:val="0050420B"/>
    <w:rsid w:val="00504227"/>
    <w:rsid w:val="0050423E"/>
    <w:rsid w:val="0050425C"/>
    <w:rsid w:val="0050427E"/>
    <w:rsid w:val="005042BD"/>
    <w:rsid w:val="005042E9"/>
    <w:rsid w:val="005042EA"/>
    <w:rsid w:val="0050432C"/>
    <w:rsid w:val="0050443F"/>
    <w:rsid w:val="0050449A"/>
    <w:rsid w:val="00504524"/>
    <w:rsid w:val="00504550"/>
    <w:rsid w:val="00504559"/>
    <w:rsid w:val="0050456D"/>
    <w:rsid w:val="005045B8"/>
    <w:rsid w:val="005045FD"/>
    <w:rsid w:val="00504624"/>
    <w:rsid w:val="00504649"/>
    <w:rsid w:val="00504679"/>
    <w:rsid w:val="005046AC"/>
    <w:rsid w:val="0050477E"/>
    <w:rsid w:val="005047F1"/>
    <w:rsid w:val="00504833"/>
    <w:rsid w:val="0050487C"/>
    <w:rsid w:val="00504895"/>
    <w:rsid w:val="00504937"/>
    <w:rsid w:val="00504984"/>
    <w:rsid w:val="005049F3"/>
    <w:rsid w:val="00504A4F"/>
    <w:rsid w:val="00504AD0"/>
    <w:rsid w:val="00504AD5"/>
    <w:rsid w:val="00504B72"/>
    <w:rsid w:val="00504B77"/>
    <w:rsid w:val="00504C02"/>
    <w:rsid w:val="00504C47"/>
    <w:rsid w:val="00504C94"/>
    <w:rsid w:val="00504D47"/>
    <w:rsid w:val="00504D69"/>
    <w:rsid w:val="00504D7E"/>
    <w:rsid w:val="00504DA9"/>
    <w:rsid w:val="00504DC3"/>
    <w:rsid w:val="00504E07"/>
    <w:rsid w:val="00504E27"/>
    <w:rsid w:val="00504E43"/>
    <w:rsid w:val="00504E84"/>
    <w:rsid w:val="00504ED2"/>
    <w:rsid w:val="00504EE5"/>
    <w:rsid w:val="00504FAC"/>
    <w:rsid w:val="00504FE5"/>
    <w:rsid w:val="00505037"/>
    <w:rsid w:val="0050506E"/>
    <w:rsid w:val="005050B1"/>
    <w:rsid w:val="005050C8"/>
    <w:rsid w:val="0050511F"/>
    <w:rsid w:val="00505148"/>
    <w:rsid w:val="005051BE"/>
    <w:rsid w:val="005051DE"/>
    <w:rsid w:val="005051F6"/>
    <w:rsid w:val="00505308"/>
    <w:rsid w:val="0050533A"/>
    <w:rsid w:val="0050533D"/>
    <w:rsid w:val="00505353"/>
    <w:rsid w:val="005053C8"/>
    <w:rsid w:val="005053F8"/>
    <w:rsid w:val="00505419"/>
    <w:rsid w:val="0050541A"/>
    <w:rsid w:val="0050541D"/>
    <w:rsid w:val="0050543B"/>
    <w:rsid w:val="0050543E"/>
    <w:rsid w:val="0050546B"/>
    <w:rsid w:val="005054AE"/>
    <w:rsid w:val="005054B3"/>
    <w:rsid w:val="005054D8"/>
    <w:rsid w:val="005054E9"/>
    <w:rsid w:val="00505514"/>
    <w:rsid w:val="00505515"/>
    <w:rsid w:val="00505520"/>
    <w:rsid w:val="00505546"/>
    <w:rsid w:val="00505554"/>
    <w:rsid w:val="0050555E"/>
    <w:rsid w:val="00505627"/>
    <w:rsid w:val="00505663"/>
    <w:rsid w:val="0050569A"/>
    <w:rsid w:val="005056A2"/>
    <w:rsid w:val="005056AB"/>
    <w:rsid w:val="005056B6"/>
    <w:rsid w:val="0050570A"/>
    <w:rsid w:val="0050570B"/>
    <w:rsid w:val="0050572D"/>
    <w:rsid w:val="0050577D"/>
    <w:rsid w:val="005058DF"/>
    <w:rsid w:val="00505982"/>
    <w:rsid w:val="00505999"/>
    <w:rsid w:val="0050599E"/>
    <w:rsid w:val="005059B2"/>
    <w:rsid w:val="005059BF"/>
    <w:rsid w:val="00505A04"/>
    <w:rsid w:val="00505A21"/>
    <w:rsid w:val="00505A4A"/>
    <w:rsid w:val="00505A98"/>
    <w:rsid w:val="00505B10"/>
    <w:rsid w:val="00505B2A"/>
    <w:rsid w:val="00505B33"/>
    <w:rsid w:val="00505B56"/>
    <w:rsid w:val="00505BBE"/>
    <w:rsid w:val="00505C2E"/>
    <w:rsid w:val="00505C36"/>
    <w:rsid w:val="00505C6D"/>
    <w:rsid w:val="00505CA4"/>
    <w:rsid w:val="00505D17"/>
    <w:rsid w:val="00505D31"/>
    <w:rsid w:val="00505D33"/>
    <w:rsid w:val="00505D69"/>
    <w:rsid w:val="00505D70"/>
    <w:rsid w:val="00505D81"/>
    <w:rsid w:val="00505DA2"/>
    <w:rsid w:val="00505DEA"/>
    <w:rsid w:val="00505DFD"/>
    <w:rsid w:val="00505E24"/>
    <w:rsid w:val="00505E2E"/>
    <w:rsid w:val="00505E41"/>
    <w:rsid w:val="00505EAE"/>
    <w:rsid w:val="00505EBD"/>
    <w:rsid w:val="00505ED3"/>
    <w:rsid w:val="00505F07"/>
    <w:rsid w:val="00505F26"/>
    <w:rsid w:val="00505FA3"/>
    <w:rsid w:val="00505FA7"/>
    <w:rsid w:val="00505FA9"/>
    <w:rsid w:val="00505FB3"/>
    <w:rsid w:val="00506015"/>
    <w:rsid w:val="00506047"/>
    <w:rsid w:val="0050605C"/>
    <w:rsid w:val="00506064"/>
    <w:rsid w:val="0050612A"/>
    <w:rsid w:val="00506146"/>
    <w:rsid w:val="00506148"/>
    <w:rsid w:val="00506158"/>
    <w:rsid w:val="0050615F"/>
    <w:rsid w:val="00506178"/>
    <w:rsid w:val="005061A0"/>
    <w:rsid w:val="005061B6"/>
    <w:rsid w:val="005061DD"/>
    <w:rsid w:val="0050622D"/>
    <w:rsid w:val="00506269"/>
    <w:rsid w:val="00506313"/>
    <w:rsid w:val="00506316"/>
    <w:rsid w:val="0050633A"/>
    <w:rsid w:val="00506346"/>
    <w:rsid w:val="00506404"/>
    <w:rsid w:val="00506419"/>
    <w:rsid w:val="00506433"/>
    <w:rsid w:val="00506499"/>
    <w:rsid w:val="005064BE"/>
    <w:rsid w:val="005064CD"/>
    <w:rsid w:val="005064D1"/>
    <w:rsid w:val="005064DC"/>
    <w:rsid w:val="00506502"/>
    <w:rsid w:val="00506512"/>
    <w:rsid w:val="0050655C"/>
    <w:rsid w:val="00506561"/>
    <w:rsid w:val="00506578"/>
    <w:rsid w:val="00506603"/>
    <w:rsid w:val="00506674"/>
    <w:rsid w:val="00506703"/>
    <w:rsid w:val="00506724"/>
    <w:rsid w:val="0050673D"/>
    <w:rsid w:val="005067BC"/>
    <w:rsid w:val="005067C2"/>
    <w:rsid w:val="005067F3"/>
    <w:rsid w:val="00506812"/>
    <w:rsid w:val="005068D3"/>
    <w:rsid w:val="005068DD"/>
    <w:rsid w:val="0050697F"/>
    <w:rsid w:val="005069E8"/>
    <w:rsid w:val="00506A07"/>
    <w:rsid w:val="00506A09"/>
    <w:rsid w:val="00506AAB"/>
    <w:rsid w:val="00506AD3"/>
    <w:rsid w:val="00506B3D"/>
    <w:rsid w:val="00506B4B"/>
    <w:rsid w:val="00506B6F"/>
    <w:rsid w:val="00506B85"/>
    <w:rsid w:val="00506B98"/>
    <w:rsid w:val="00506B9E"/>
    <w:rsid w:val="00506BB8"/>
    <w:rsid w:val="00506C60"/>
    <w:rsid w:val="00506CA6"/>
    <w:rsid w:val="00506E2F"/>
    <w:rsid w:val="00506E7E"/>
    <w:rsid w:val="00506E89"/>
    <w:rsid w:val="00506EA0"/>
    <w:rsid w:val="00506EA3"/>
    <w:rsid w:val="00506EBF"/>
    <w:rsid w:val="00506EC7"/>
    <w:rsid w:val="00506EE2"/>
    <w:rsid w:val="00506F2A"/>
    <w:rsid w:val="00506FDE"/>
    <w:rsid w:val="00506FFE"/>
    <w:rsid w:val="00507082"/>
    <w:rsid w:val="005070C4"/>
    <w:rsid w:val="0050714E"/>
    <w:rsid w:val="00507150"/>
    <w:rsid w:val="00507177"/>
    <w:rsid w:val="00507181"/>
    <w:rsid w:val="00507184"/>
    <w:rsid w:val="005071B9"/>
    <w:rsid w:val="005071F3"/>
    <w:rsid w:val="0050721C"/>
    <w:rsid w:val="0050723E"/>
    <w:rsid w:val="0050724A"/>
    <w:rsid w:val="005072BB"/>
    <w:rsid w:val="005072BC"/>
    <w:rsid w:val="005072DD"/>
    <w:rsid w:val="00507302"/>
    <w:rsid w:val="00507354"/>
    <w:rsid w:val="005073A2"/>
    <w:rsid w:val="005073C4"/>
    <w:rsid w:val="005073D3"/>
    <w:rsid w:val="005073E6"/>
    <w:rsid w:val="00507438"/>
    <w:rsid w:val="0050743C"/>
    <w:rsid w:val="00507451"/>
    <w:rsid w:val="00507461"/>
    <w:rsid w:val="00507482"/>
    <w:rsid w:val="00507493"/>
    <w:rsid w:val="0050749F"/>
    <w:rsid w:val="005074C4"/>
    <w:rsid w:val="005074EF"/>
    <w:rsid w:val="0050754C"/>
    <w:rsid w:val="00507561"/>
    <w:rsid w:val="005075CA"/>
    <w:rsid w:val="005075F0"/>
    <w:rsid w:val="005075F5"/>
    <w:rsid w:val="0050760B"/>
    <w:rsid w:val="00507652"/>
    <w:rsid w:val="00507656"/>
    <w:rsid w:val="00507680"/>
    <w:rsid w:val="005076B0"/>
    <w:rsid w:val="005076C2"/>
    <w:rsid w:val="005076CE"/>
    <w:rsid w:val="0050771F"/>
    <w:rsid w:val="00507726"/>
    <w:rsid w:val="00507739"/>
    <w:rsid w:val="005077C9"/>
    <w:rsid w:val="005077DA"/>
    <w:rsid w:val="005077E1"/>
    <w:rsid w:val="00507803"/>
    <w:rsid w:val="0050780B"/>
    <w:rsid w:val="00507825"/>
    <w:rsid w:val="00507837"/>
    <w:rsid w:val="00507891"/>
    <w:rsid w:val="005078C4"/>
    <w:rsid w:val="0050791E"/>
    <w:rsid w:val="0050792A"/>
    <w:rsid w:val="0050796A"/>
    <w:rsid w:val="0050796B"/>
    <w:rsid w:val="005079AD"/>
    <w:rsid w:val="00507A20"/>
    <w:rsid w:val="00507A29"/>
    <w:rsid w:val="00507A3F"/>
    <w:rsid w:val="00507A41"/>
    <w:rsid w:val="00507A55"/>
    <w:rsid w:val="00507A5B"/>
    <w:rsid w:val="00507A61"/>
    <w:rsid w:val="00507AA9"/>
    <w:rsid w:val="00507B29"/>
    <w:rsid w:val="00507B4D"/>
    <w:rsid w:val="00507B51"/>
    <w:rsid w:val="00507B6B"/>
    <w:rsid w:val="00507BAF"/>
    <w:rsid w:val="00507C2F"/>
    <w:rsid w:val="00507C5A"/>
    <w:rsid w:val="00507C81"/>
    <w:rsid w:val="00507C8D"/>
    <w:rsid w:val="00507C8E"/>
    <w:rsid w:val="00507CBB"/>
    <w:rsid w:val="00507D22"/>
    <w:rsid w:val="00507D4E"/>
    <w:rsid w:val="00507D87"/>
    <w:rsid w:val="00507D9B"/>
    <w:rsid w:val="00507DF8"/>
    <w:rsid w:val="00507E92"/>
    <w:rsid w:val="00507E9C"/>
    <w:rsid w:val="00507ECE"/>
    <w:rsid w:val="00507EE8"/>
    <w:rsid w:val="00507EEE"/>
    <w:rsid w:val="00507EF9"/>
    <w:rsid w:val="00507F07"/>
    <w:rsid w:val="00507F16"/>
    <w:rsid w:val="00507F41"/>
    <w:rsid w:val="00507FDF"/>
    <w:rsid w:val="0051001E"/>
    <w:rsid w:val="00510022"/>
    <w:rsid w:val="00510040"/>
    <w:rsid w:val="005100A0"/>
    <w:rsid w:val="005100B5"/>
    <w:rsid w:val="005100C1"/>
    <w:rsid w:val="005100E1"/>
    <w:rsid w:val="0051017E"/>
    <w:rsid w:val="005101AE"/>
    <w:rsid w:val="005101EA"/>
    <w:rsid w:val="005101F3"/>
    <w:rsid w:val="0051025F"/>
    <w:rsid w:val="005102BA"/>
    <w:rsid w:val="005102CC"/>
    <w:rsid w:val="00510384"/>
    <w:rsid w:val="005103A7"/>
    <w:rsid w:val="00510445"/>
    <w:rsid w:val="00510482"/>
    <w:rsid w:val="00510498"/>
    <w:rsid w:val="0051050B"/>
    <w:rsid w:val="00510535"/>
    <w:rsid w:val="005105C7"/>
    <w:rsid w:val="005105CB"/>
    <w:rsid w:val="005105EB"/>
    <w:rsid w:val="00510645"/>
    <w:rsid w:val="00510681"/>
    <w:rsid w:val="0051068F"/>
    <w:rsid w:val="00510727"/>
    <w:rsid w:val="00510729"/>
    <w:rsid w:val="0051072B"/>
    <w:rsid w:val="0051074E"/>
    <w:rsid w:val="0051081D"/>
    <w:rsid w:val="0051085A"/>
    <w:rsid w:val="00510886"/>
    <w:rsid w:val="00510893"/>
    <w:rsid w:val="00510894"/>
    <w:rsid w:val="00510898"/>
    <w:rsid w:val="005108A7"/>
    <w:rsid w:val="005108C1"/>
    <w:rsid w:val="005108D7"/>
    <w:rsid w:val="0051095B"/>
    <w:rsid w:val="0051096B"/>
    <w:rsid w:val="00510996"/>
    <w:rsid w:val="005109CC"/>
    <w:rsid w:val="005109D7"/>
    <w:rsid w:val="005109E6"/>
    <w:rsid w:val="00510A1F"/>
    <w:rsid w:val="00510A33"/>
    <w:rsid w:val="00510A3A"/>
    <w:rsid w:val="00510AB1"/>
    <w:rsid w:val="00510AFE"/>
    <w:rsid w:val="00510B3D"/>
    <w:rsid w:val="00510B77"/>
    <w:rsid w:val="00510B78"/>
    <w:rsid w:val="00510B86"/>
    <w:rsid w:val="00510B9E"/>
    <w:rsid w:val="00510C49"/>
    <w:rsid w:val="00510CD3"/>
    <w:rsid w:val="00510D51"/>
    <w:rsid w:val="00510D63"/>
    <w:rsid w:val="00510E13"/>
    <w:rsid w:val="00510E8D"/>
    <w:rsid w:val="00510F98"/>
    <w:rsid w:val="00510FA6"/>
    <w:rsid w:val="00510FC1"/>
    <w:rsid w:val="00510FE4"/>
    <w:rsid w:val="0051100B"/>
    <w:rsid w:val="00511057"/>
    <w:rsid w:val="00511058"/>
    <w:rsid w:val="0051106E"/>
    <w:rsid w:val="005110A6"/>
    <w:rsid w:val="005110B1"/>
    <w:rsid w:val="005110B2"/>
    <w:rsid w:val="005110BF"/>
    <w:rsid w:val="005110DD"/>
    <w:rsid w:val="00511125"/>
    <w:rsid w:val="0051112D"/>
    <w:rsid w:val="00511148"/>
    <w:rsid w:val="00511174"/>
    <w:rsid w:val="00511197"/>
    <w:rsid w:val="005111A3"/>
    <w:rsid w:val="005111DA"/>
    <w:rsid w:val="005111EE"/>
    <w:rsid w:val="0051125A"/>
    <w:rsid w:val="0051125D"/>
    <w:rsid w:val="005112B9"/>
    <w:rsid w:val="005112E2"/>
    <w:rsid w:val="00511307"/>
    <w:rsid w:val="0051130C"/>
    <w:rsid w:val="0051131C"/>
    <w:rsid w:val="0051132D"/>
    <w:rsid w:val="00511345"/>
    <w:rsid w:val="0051135B"/>
    <w:rsid w:val="0051136F"/>
    <w:rsid w:val="00511394"/>
    <w:rsid w:val="005113D1"/>
    <w:rsid w:val="00511409"/>
    <w:rsid w:val="0051141D"/>
    <w:rsid w:val="0051142C"/>
    <w:rsid w:val="00511437"/>
    <w:rsid w:val="0051146F"/>
    <w:rsid w:val="005114A1"/>
    <w:rsid w:val="005114A3"/>
    <w:rsid w:val="005114D2"/>
    <w:rsid w:val="005114EB"/>
    <w:rsid w:val="0051153F"/>
    <w:rsid w:val="00511563"/>
    <w:rsid w:val="00511576"/>
    <w:rsid w:val="00511595"/>
    <w:rsid w:val="005115C3"/>
    <w:rsid w:val="005115F5"/>
    <w:rsid w:val="0051162F"/>
    <w:rsid w:val="00511639"/>
    <w:rsid w:val="0051168A"/>
    <w:rsid w:val="005116EC"/>
    <w:rsid w:val="00511701"/>
    <w:rsid w:val="005117B8"/>
    <w:rsid w:val="005117E9"/>
    <w:rsid w:val="00511813"/>
    <w:rsid w:val="00511824"/>
    <w:rsid w:val="0051182E"/>
    <w:rsid w:val="00511847"/>
    <w:rsid w:val="00511852"/>
    <w:rsid w:val="0051186B"/>
    <w:rsid w:val="00511873"/>
    <w:rsid w:val="00511881"/>
    <w:rsid w:val="00511896"/>
    <w:rsid w:val="005118C4"/>
    <w:rsid w:val="00511909"/>
    <w:rsid w:val="00511997"/>
    <w:rsid w:val="00511998"/>
    <w:rsid w:val="00511A8B"/>
    <w:rsid w:val="00511AB1"/>
    <w:rsid w:val="00511AC8"/>
    <w:rsid w:val="00511AD4"/>
    <w:rsid w:val="00511B0B"/>
    <w:rsid w:val="00511B24"/>
    <w:rsid w:val="00511B5D"/>
    <w:rsid w:val="00511B9F"/>
    <w:rsid w:val="00511BD3"/>
    <w:rsid w:val="00511BDA"/>
    <w:rsid w:val="00511BF2"/>
    <w:rsid w:val="00511BFD"/>
    <w:rsid w:val="00511C1C"/>
    <w:rsid w:val="00511CB2"/>
    <w:rsid w:val="00511D05"/>
    <w:rsid w:val="00511D17"/>
    <w:rsid w:val="00511D3C"/>
    <w:rsid w:val="00511DA8"/>
    <w:rsid w:val="00511DB8"/>
    <w:rsid w:val="00511DDF"/>
    <w:rsid w:val="00511DE9"/>
    <w:rsid w:val="00511DF2"/>
    <w:rsid w:val="00511E14"/>
    <w:rsid w:val="00511E23"/>
    <w:rsid w:val="00511E4A"/>
    <w:rsid w:val="00511E8F"/>
    <w:rsid w:val="00511F2D"/>
    <w:rsid w:val="00511F74"/>
    <w:rsid w:val="00511FFC"/>
    <w:rsid w:val="0051203D"/>
    <w:rsid w:val="0051205C"/>
    <w:rsid w:val="005120BC"/>
    <w:rsid w:val="005120E4"/>
    <w:rsid w:val="005120ED"/>
    <w:rsid w:val="00512105"/>
    <w:rsid w:val="0051210F"/>
    <w:rsid w:val="00512110"/>
    <w:rsid w:val="00512180"/>
    <w:rsid w:val="0051218F"/>
    <w:rsid w:val="005121A8"/>
    <w:rsid w:val="00512220"/>
    <w:rsid w:val="00512225"/>
    <w:rsid w:val="00512257"/>
    <w:rsid w:val="00512260"/>
    <w:rsid w:val="00512261"/>
    <w:rsid w:val="005122D5"/>
    <w:rsid w:val="00512338"/>
    <w:rsid w:val="0051236B"/>
    <w:rsid w:val="0051239A"/>
    <w:rsid w:val="005123B3"/>
    <w:rsid w:val="005123F4"/>
    <w:rsid w:val="005123F9"/>
    <w:rsid w:val="00512401"/>
    <w:rsid w:val="0051244B"/>
    <w:rsid w:val="00512459"/>
    <w:rsid w:val="00512483"/>
    <w:rsid w:val="005124E9"/>
    <w:rsid w:val="005124F3"/>
    <w:rsid w:val="00512527"/>
    <w:rsid w:val="00512659"/>
    <w:rsid w:val="00512677"/>
    <w:rsid w:val="00512679"/>
    <w:rsid w:val="00512705"/>
    <w:rsid w:val="005127E4"/>
    <w:rsid w:val="005127EF"/>
    <w:rsid w:val="00512831"/>
    <w:rsid w:val="00512855"/>
    <w:rsid w:val="00512856"/>
    <w:rsid w:val="005128D5"/>
    <w:rsid w:val="005128E8"/>
    <w:rsid w:val="005128FD"/>
    <w:rsid w:val="00512973"/>
    <w:rsid w:val="00512A1C"/>
    <w:rsid w:val="00512A2C"/>
    <w:rsid w:val="00512A87"/>
    <w:rsid w:val="00512A9D"/>
    <w:rsid w:val="00512AA9"/>
    <w:rsid w:val="00512C2E"/>
    <w:rsid w:val="00512C7D"/>
    <w:rsid w:val="00512CCD"/>
    <w:rsid w:val="00512D3F"/>
    <w:rsid w:val="00512DF1"/>
    <w:rsid w:val="00512E2D"/>
    <w:rsid w:val="00512E41"/>
    <w:rsid w:val="00512E74"/>
    <w:rsid w:val="00512E9F"/>
    <w:rsid w:val="00512F06"/>
    <w:rsid w:val="00512F75"/>
    <w:rsid w:val="00512FB5"/>
    <w:rsid w:val="00513018"/>
    <w:rsid w:val="00513079"/>
    <w:rsid w:val="005130D9"/>
    <w:rsid w:val="005130E0"/>
    <w:rsid w:val="00513115"/>
    <w:rsid w:val="00513139"/>
    <w:rsid w:val="00513158"/>
    <w:rsid w:val="005131A3"/>
    <w:rsid w:val="005131B9"/>
    <w:rsid w:val="005131C1"/>
    <w:rsid w:val="005131CF"/>
    <w:rsid w:val="005131EE"/>
    <w:rsid w:val="005132AF"/>
    <w:rsid w:val="00513309"/>
    <w:rsid w:val="00513325"/>
    <w:rsid w:val="00513334"/>
    <w:rsid w:val="0051334C"/>
    <w:rsid w:val="005133CB"/>
    <w:rsid w:val="005133DD"/>
    <w:rsid w:val="005133E5"/>
    <w:rsid w:val="00513412"/>
    <w:rsid w:val="0051347D"/>
    <w:rsid w:val="00513485"/>
    <w:rsid w:val="005134A5"/>
    <w:rsid w:val="005134B2"/>
    <w:rsid w:val="005134C9"/>
    <w:rsid w:val="00513507"/>
    <w:rsid w:val="0051352B"/>
    <w:rsid w:val="00513593"/>
    <w:rsid w:val="00513594"/>
    <w:rsid w:val="0051361F"/>
    <w:rsid w:val="00513631"/>
    <w:rsid w:val="00513701"/>
    <w:rsid w:val="00513716"/>
    <w:rsid w:val="00513719"/>
    <w:rsid w:val="00513759"/>
    <w:rsid w:val="00513777"/>
    <w:rsid w:val="0051379B"/>
    <w:rsid w:val="005137F0"/>
    <w:rsid w:val="005137FC"/>
    <w:rsid w:val="0051381D"/>
    <w:rsid w:val="00513850"/>
    <w:rsid w:val="0051389A"/>
    <w:rsid w:val="005138D5"/>
    <w:rsid w:val="005138DA"/>
    <w:rsid w:val="005138F3"/>
    <w:rsid w:val="00513918"/>
    <w:rsid w:val="005139D2"/>
    <w:rsid w:val="005139DA"/>
    <w:rsid w:val="00513A04"/>
    <w:rsid w:val="00513A11"/>
    <w:rsid w:val="00513A5D"/>
    <w:rsid w:val="00513A60"/>
    <w:rsid w:val="00513A9A"/>
    <w:rsid w:val="00513B0B"/>
    <w:rsid w:val="00513B38"/>
    <w:rsid w:val="00513B57"/>
    <w:rsid w:val="00513B73"/>
    <w:rsid w:val="00513B89"/>
    <w:rsid w:val="00513B8F"/>
    <w:rsid w:val="00513BA9"/>
    <w:rsid w:val="00513BC5"/>
    <w:rsid w:val="00513BC9"/>
    <w:rsid w:val="00513BD6"/>
    <w:rsid w:val="00513BDE"/>
    <w:rsid w:val="00513C1C"/>
    <w:rsid w:val="00513C2B"/>
    <w:rsid w:val="00513C51"/>
    <w:rsid w:val="00513C65"/>
    <w:rsid w:val="00513C67"/>
    <w:rsid w:val="00513CA2"/>
    <w:rsid w:val="00513CAC"/>
    <w:rsid w:val="00513CC6"/>
    <w:rsid w:val="00513D06"/>
    <w:rsid w:val="00513D7B"/>
    <w:rsid w:val="00513DB9"/>
    <w:rsid w:val="00513DEC"/>
    <w:rsid w:val="00513E1C"/>
    <w:rsid w:val="00513E6B"/>
    <w:rsid w:val="00513EB3"/>
    <w:rsid w:val="00513EC1"/>
    <w:rsid w:val="00513F03"/>
    <w:rsid w:val="00513F78"/>
    <w:rsid w:val="00513F9C"/>
    <w:rsid w:val="00513FF5"/>
    <w:rsid w:val="00514007"/>
    <w:rsid w:val="0051402A"/>
    <w:rsid w:val="00514032"/>
    <w:rsid w:val="00514068"/>
    <w:rsid w:val="005140AE"/>
    <w:rsid w:val="005140D7"/>
    <w:rsid w:val="00514135"/>
    <w:rsid w:val="0051414D"/>
    <w:rsid w:val="00514197"/>
    <w:rsid w:val="005141B5"/>
    <w:rsid w:val="005141CD"/>
    <w:rsid w:val="005141F4"/>
    <w:rsid w:val="0051421F"/>
    <w:rsid w:val="00514230"/>
    <w:rsid w:val="00514286"/>
    <w:rsid w:val="005143A0"/>
    <w:rsid w:val="005143B2"/>
    <w:rsid w:val="005143B4"/>
    <w:rsid w:val="005143B5"/>
    <w:rsid w:val="005143B6"/>
    <w:rsid w:val="005143DD"/>
    <w:rsid w:val="005143FD"/>
    <w:rsid w:val="0051442B"/>
    <w:rsid w:val="00514440"/>
    <w:rsid w:val="00514472"/>
    <w:rsid w:val="0051448B"/>
    <w:rsid w:val="00514502"/>
    <w:rsid w:val="00514511"/>
    <w:rsid w:val="0051456C"/>
    <w:rsid w:val="00514588"/>
    <w:rsid w:val="0051458F"/>
    <w:rsid w:val="00514591"/>
    <w:rsid w:val="005145D2"/>
    <w:rsid w:val="005145F0"/>
    <w:rsid w:val="005145F6"/>
    <w:rsid w:val="0051462D"/>
    <w:rsid w:val="0051466D"/>
    <w:rsid w:val="005146B5"/>
    <w:rsid w:val="005146BF"/>
    <w:rsid w:val="005146C0"/>
    <w:rsid w:val="005146D5"/>
    <w:rsid w:val="00514703"/>
    <w:rsid w:val="0051478E"/>
    <w:rsid w:val="0051479F"/>
    <w:rsid w:val="005147B3"/>
    <w:rsid w:val="005147FD"/>
    <w:rsid w:val="00514802"/>
    <w:rsid w:val="0051484F"/>
    <w:rsid w:val="005148A7"/>
    <w:rsid w:val="005148E6"/>
    <w:rsid w:val="005149CE"/>
    <w:rsid w:val="005149E0"/>
    <w:rsid w:val="005149FC"/>
    <w:rsid w:val="00514A68"/>
    <w:rsid w:val="00514A8D"/>
    <w:rsid w:val="00514A95"/>
    <w:rsid w:val="00514B0A"/>
    <w:rsid w:val="00514B1C"/>
    <w:rsid w:val="00514B2C"/>
    <w:rsid w:val="00514B65"/>
    <w:rsid w:val="00514B7F"/>
    <w:rsid w:val="00514B94"/>
    <w:rsid w:val="00514B99"/>
    <w:rsid w:val="00514BA0"/>
    <w:rsid w:val="00514BCB"/>
    <w:rsid w:val="00514BCE"/>
    <w:rsid w:val="00514C98"/>
    <w:rsid w:val="00514CB3"/>
    <w:rsid w:val="00514D41"/>
    <w:rsid w:val="00514DCD"/>
    <w:rsid w:val="00514DDC"/>
    <w:rsid w:val="00514DF9"/>
    <w:rsid w:val="00514E27"/>
    <w:rsid w:val="00514E5C"/>
    <w:rsid w:val="00514ECE"/>
    <w:rsid w:val="00514F00"/>
    <w:rsid w:val="00514F4F"/>
    <w:rsid w:val="00514F63"/>
    <w:rsid w:val="00514F65"/>
    <w:rsid w:val="00514FB6"/>
    <w:rsid w:val="00514FBC"/>
    <w:rsid w:val="00514FCA"/>
    <w:rsid w:val="00515054"/>
    <w:rsid w:val="00515058"/>
    <w:rsid w:val="00515095"/>
    <w:rsid w:val="005150B7"/>
    <w:rsid w:val="00515104"/>
    <w:rsid w:val="00515118"/>
    <w:rsid w:val="00515170"/>
    <w:rsid w:val="0051520E"/>
    <w:rsid w:val="00515225"/>
    <w:rsid w:val="00515258"/>
    <w:rsid w:val="00515268"/>
    <w:rsid w:val="00515275"/>
    <w:rsid w:val="005152B6"/>
    <w:rsid w:val="005152D5"/>
    <w:rsid w:val="0051532E"/>
    <w:rsid w:val="0051537F"/>
    <w:rsid w:val="0051539F"/>
    <w:rsid w:val="005153D8"/>
    <w:rsid w:val="005153EA"/>
    <w:rsid w:val="0051540E"/>
    <w:rsid w:val="00515424"/>
    <w:rsid w:val="00515441"/>
    <w:rsid w:val="00515455"/>
    <w:rsid w:val="005154A2"/>
    <w:rsid w:val="005154CF"/>
    <w:rsid w:val="005154DF"/>
    <w:rsid w:val="005154E5"/>
    <w:rsid w:val="00515544"/>
    <w:rsid w:val="005155C1"/>
    <w:rsid w:val="005155CA"/>
    <w:rsid w:val="005155DB"/>
    <w:rsid w:val="0051563A"/>
    <w:rsid w:val="00515642"/>
    <w:rsid w:val="0051567C"/>
    <w:rsid w:val="00515686"/>
    <w:rsid w:val="005156E9"/>
    <w:rsid w:val="0051570A"/>
    <w:rsid w:val="0051571C"/>
    <w:rsid w:val="0051573B"/>
    <w:rsid w:val="00515770"/>
    <w:rsid w:val="00515772"/>
    <w:rsid w:val="005157A2"/>
    <w:rsid w:val="005157A5"/>
    <w:rsid w:val="005157BC"/>
    <w:rsid w:val="005157C9"/>
    <w:rsid w:val="0051585E"/>
    <w:rsid w:val="0051587C"/>
    <w:rsid w:val="005158BC"/>
    <w:rsid w:val="005158C1"/>
    <w:rsid w:val="005158E6"/>
    <w:rsid w:val="0051594A"/>
    <w:rsid w:val="0051599D"/>
    <w:rsid w:val="005159EB"/>
    <w:rsid w:val="00515A08"/>
    <w:rsid w:val="00515A1C"/>
    <w:rsid w:val="00515A29"/>
    <w:rsid w:val="00515A7C"/>
    <w:rsid w:val="00515AC0"/>
    <w:rsid w:val="00515ACD"/>
    <w:rsid w:val="00515B37"/>
    <w:rsid w:val="00515B58"/>
    <w:rsid w:val="00515B8E"/>
    <w:rsid w:val="00515BD8"/>
    <w:rsid w:val="00515BF8"/>
    <w:rsid w:val="00515C4F"/>
    <w:rsid w:val="00515C90"/>
    <w:rsid w:val="00515CB4"/>
    <w:rsid w:val="00515CC2"/>
    <w:rsid w:val="00515CCD"/>
    <w:rsid w:val="00515CDD"/>
    <w:rsid w:val="00515D20"/>
    <w:rsid w:val="00515D22"/>
    <w:rsid w:val="00515D2B"/>
    <w:rsid w:val="00515D70"/>
    <w:rsid w:val="00515D78"/>
    <w:rsid w:val="00515DB7"/>
    <w:rsid w:val="00515DF6"/>
    <w:rsid w:val="00515E22"/>
    <w:rsid w:val="00515E71"/>
    <w:rsid w:val="00515E73"/>
    <w:rsid w:val="00515E8E"/>
    <w:rsid w:val="00515F62"/>
    <w:rsid w:val="00515F8B"/>
    <w:rsid w:val="00515FCF"/>
    <w:rsid w:val="00515FD4"/>
    <w:rsid w:val="00516029"/>
    <w:rsid w:val="0051608F"/>
    <w:rsid w:val="005160F3"/>
    <w:rsid w:val="0051616F"/>
    <w:rsid w:val="0051617F"/>
    <w:rsid w:val="00516220"/>
    <w:rsid w:val="00516238"/>
    <w:rsid w:val="005162A0"/>
    <w:rsid w:val="005162AE"/>
    <w:rsid w:val="00516344"/>
    <w:rsid w:val="00516396"/>
    <w:rsid w:val="005163A3"/>
    <w:rsid w:val="005163F2"/>
    <w:rsid w:val="00516400"/>
    <w:rsid w:val="00516401"/>
    <w:rsid w:val="00516406"/>
    <w:rsid w:val="0051640C"/>
    <w:rsid w:val="0051642F"/>
    <w:rsid w:val="00516448"/>
    <w:rsid w:val="0051644B"/>
    <w:rsid w:val="00516457"/>
    <w:rsid w:val="0051645F"/>
    <w:rsid w:val="00516469"/>
    <w:rsid w:val="005164DD"/>
    <w:rsid w:val="0051651C"/>
    <w:rsid w:val="00516540"/>
    <w:rsid w:val="0051659E"/>
    <w:rsid w:val="005166F6"/>
    <w:rsid w:val="00516765"/>
    <w:rsid w:val="00516787"/>
    <w:rsid w:val="00516796"/>
    <w:rsid w:val="005167B2"/>
    <w:rsid w:val="0051686A"/>
    <w:rsid w:val="00516901"/>
    <w:rsid w:val="00516906"/>
    <w:rsid w:val="00516958"/>
    <w:rsid w:val="0051695F"/>
    <w:rsid w:val="0051696E"/>
    <w:rsid w:val="0051696F"/>
    <w:rsid w:val="005169A8"/>
    <w:rsid w:val="005169B4"/>
    <w:rsid w:val="005169BE"/>
    <w:rsid w:val="005169C4"/>
    <w:rsid w:val="005169D2"/>
    <w:rsid w:val="00516A17"/>
    <w:rsid w:val="00516A67"/>
    <w:rsid w:val="00516AA0"/>
    <w:rsid w:val="00516AA8"/>
    <w:rsid w:val="00516ACA"/>
    <w:rsid w:val="00516AE4"/>
    <w:rsid w:val="00516AEF"/>
    <w:rsid w:val="00516BEE"/>
    <w:rsid w:val="00516BF2"/>
    <w:rsid w:val="00516C00"/>
    <w:rsid w:val="00516C0F"/>
    <w:rsid w:val="00516C39"/>
    <w:rsid w:val="00516C5D"/>
    <w:rsid w:val="00516C70"/>
    <w:rsid w:val="00516C7E"/>
    <w:rsid w:val="00516C9F"/>
    <w:rsid w:val="00516CCD"/>
    <w:rsid w:val="00516D3F"/>
    <w:rsid w:val="00516DB0"/>
    <w:rsid w:val="00516DC6"/>
    <w:rsid w:val="00516DD6"/>
    <w:rsid w:val="00516E25"/>
    <w:rsid w:val="00516E6B"/>
    <w:rsid w:val="00516E6F"/>
    <w:rsid w:val="00516E77"/>
    <w:rsid w:val="00516EA5"/>
    <w:rsid w:val="00516EC9"/>
    <w:rsid w:val="00516EDE"/>
    <w:rsid w:val="00516EE5"/>
    <w:rsid w:val="00516EF2"/>
    <w:rsid w:val="00516F03"/>
    <w:rsid w:val="00516F8B"/>
    <w:rsid w:val="00516F9C"/>
    <w:rsid w:val="00516F9F"/>
    <w:rsid w:val="00516FDC"/>
    <w:rsid w:val="00516FFD"/>
    <w:rsid w:val="00517027"/>
    <w:rsid w:val="00517063"/>
    <w:rsid w:val="0051706B"/>
    <w:rsid w:val="005170C5"/>
    <w:rsid w:val="005170D7"/>
    <w:rsid w:val="00517163"/>
    <w:rsid w:val="00517191"/>
    <w:rsid w:val="005171C9"/>
    <w:rsid w:val="00517272"/>
    <w:rsid w:val="00517332"/>
    <w:rsid w:val="005173A1"/>
    <w:rsid w:val="005173D9"/>
    <w:rsid w:val="005173F4"/>
    <w:rsid w:val="00517404"/>
    <w:rsid w:val="00517433"/>
    <w:rsid w:val="0051749A"/>
    <w:rsid w:val="0051749F"/>
    <w:rsid w:val="00517501"/>
    <w:rsid w:val="00517530"/>
    <w:rsid w:val="00517550"/>
    <w:rsid w:val="00517551"/>
    <w:rsid w:val="0051756D"/>
    <w:rsid w:val="00517582"/>
    <w:rsid w:val="0051759B"/>
    <w:rsid w:val="005175BE"/>
    <w:rsid w:val="005175D5"/>
    <w:rsid w:val="0051760B"/>
    <w:rsid w:val="005176A9"/>
    <w:rsid w:val="005176C2"/>
    <w:rsid w:val="005176DB"/>
    <w:rsid w:val="005177A5"/>
    <w:rsid w:val="005177AA"/>
    <w:rsid w:val="005177C6"/>
    <w:rsid w:val="00517807"/>
    <w:rsid w:val="00517876"/>
    <w:rsid w:val="005178BA"/>
    <w:rsid w:val="005178D9"/>
    <w:rsid w:val="005178F9"/>
    <w:rsid w:val="00517900"/>
    <w:rsid w:val="0051790E"/>
    <w:rsid w:val="00517925"/>
    <w:rsid w:val="00517934"/>
    <w:rsid w:val="00517957"/>
    <w:rsid w:val="0051796E"/>
    <w:rsid w:val="00517975"/>
    <w:rsid w:val="0051799A"/>
    <w:rsid w:val="005179AE"/>
    <w:rsid w:val="005179DC"/>
    <w:rsid w:val="00517A2C"/>
    <w:rsid w:val="00517A46"/>
    <w:rsid w:val="00517A7F"/>
    <w:rsid w:val="00517ABD"/>
    <w:rsid w:val="00517B0C"/>
    <w:rsid w:val="00517B18"/>
    <w:rsid w:val="00517B54"/>
    <w:rsid w:val="00517B82"/>
    <w:rsid w:val="00517BD0"/>
    <w:rsid w:val="00517BE2"/>
    <w:rsid w:val="00517D49"/>
    <w:rsid w:val="00517D51"/>
    <w:rsid w:val="00517D81"/>
    <w:rsid w:val="00517D97"/>
    <w:rsid w:val="00517DB5"/>
    <w:rsid w:val="00517DBC"/>
    <w:rsid w:val="00517E26"/>
    <w:rsid w:val="00517E9C"/>
    <w:rsid w:val="00517EA6"/>
    <w:rsid w:val="00517EC1"/>
    <w:rsid w:val="00517EF0"/>
    <w:rsid w:val="00517F3B"/>
    <w:rsid w:val="00517F3C"/>
    <w:rsid w:val="00517F74"/>
    <w:rsid w:val="00517F93"/>
    <w:rsid w:val="00517FCE"/>
    <w:rsid w:val="00517FFA"/>
    <w:rsid w:val="0052001D"/>
    <w:rsid w:val="0052004A"/>
    <w:rsid w:val="005200B9"/>
    <w:rsid w:val="0052013C"/>
    <w:rsid w:val="005201BB"/>
    <w:rsid w:val="0052022B"/>
    <w:rsid w:val="00520235"/>
    <w:rsid w:val="00520270"/>
    <w:rsid w:val="0052029F"/>
    <w:rsid w:val="00520308"/>
    <w:rsid w:val="0052030E"/>
    <w:rsid w:val="0052036C"/>
    <w:rsid w:val="00520373"/>
    <w:rsid w:val="0052039D"/>
    <w:rsid w:val="00520414"/>
    <w:rsid w:val="00520423"/>
    <w:rsid w:val="00520429"/>
    <w:rsid w:val="005204BD"/>
    <w:rsid w:val="00520505"/>
    <w:rsid w:val="00520578"/>
    <w:rsid w:val="00520579"/>
    <w:rsid w:val="00520588"/>
    <w:rsid w:val="00520597"/>
    <w:rsid w:val="005205DE"/>
    <w:rsid w:val="005205F7"/>
    <w:rsid w:val="00520602"/>
    <w:rsid w:val="0052061E"/>
    <w:rsid w:val="00520621"/>
    <w:rsid w:val="00520636"/>
    <w:rsid w:val="00520688"/>
    <w:rsid w:val="005206C4"/>
    <w:rsid w:val="005206D3"/>
    <w:rsid w:val="0052075E"/>
    <w:rsid w:val="00520828"/>
    <w:rsid w:val="00520857"/>
    <w:rsid w:val="00520890"/>
    <w:rsid w:val="005208B0"/>
    <w:rsid w:val="0052091D"/>
    <w:rsid w:val="00520932"/>
    <w:rsid w:val="005209BF"/>
    <w:rsid w:val="00520A22"/>
    <w:rsid w:val="00520A2A"/>
    <w:rsid w:val="00520A2E"/>
    <w:rsid w:val="00520A53"/>
    <w:rsid w:val="00520A5C"/>
    <w:rsid w:val="00520ACF"/>
    <w:rsid w:val="00520B7D"/>
    <w:rsid w:val="00520BD4"/>
    <w:rsid w:val="00520BD8"/>
    <w:rsid w:val="00520BDF"/>
    <w:rsid w:val="00520BF7"/>
    <w:rsid w:val="00520C7A"/>
    <w:rsid w:val="00520D1D"/>
    <w:rsid w:val="00520D46"/>
    <w:rsid w:val="00520D81"/>
    <w:rsid w:val="00520DF2"/>
    <w:rsid w:val="00520E3E"/>
    <w:rsid w:val="00520E9B"/>
    <w:rsid w:val="00520EC4"/>
    <w:rsid w:val="00520F07"/>
    <w:rsid w:val="00520F24"/>
    <w:rsid w:val="00520F2F"/>
    <w:rsid w:val="00520F49"/>
    <w:rsid w:val="00521001"/>
    <w:rsid w:val="00521027"/>
    <w:rsid w:val="005210F3"/>
    <w:rsid w:val="0052111A"/>
    <w:rsid w:val="00521138"/>
    <w:rsid w:val="0052113F"/>
    <w:rsid w:val="00521140"/>
    <w:rsid w:val="00521163"/>
    <w:rsid w:val="00521177"/>
    <w:rsid w:val="0052118B"/>
    <w:rsid w:val="0052119F"/>
    <w:rsid w:val="005211F5"/>
    <w:rsid w:val="005211FB"/>
    <w:rsid w:val="005212A3"/>
    <w:rsid w:val="005212CA"/>
    <w:rsid w:val="005212E5"/>
    <w:rsid w:val="00521316"/>
    <w:rsid w:val="00521355"/>
    <w:rsid w:val="0052136B"/>
    <w:rsid w:val="005213A8"/>
    <w:rsid w:val="005213AB"/>
    <w:rsid w:val="005213B2"/>
    <w:rsid w:val="00521462"/>
    <w:rsid w:val="00521466"/>
    <w:rsid w:val="0052146F"/>
    <w:rsid w:val="00521479"/>
    <w:rsid w:val="005214B8"/>
    <w:rsid w:val="0052152D"/>
    <w:rsid w:val="00521556"/>
    <w:rsid w:val="00521561"/>
    <w:rsid w:val="005215CC"/>
    <w:rsid w:val="00521605"/>
    <w:rsid w:val="00521729"/>
    <w:rsid w:val="00521742"/>
    <w:rsid w:val="00521788"/>
    <w:rsid w:val="0052178D"/>
    <w:rsid w:val="00521793"/>
    <w:rsid w:val="005217A6"/>
    <w:rsid w:val="005218D8"/>
    <w:rsid w:val="005218FD"/>
    <w:rsid w:val="0052190B"/>
    <w:rsid w:val="00521949"/>
    <w:rsid w:val="0052194E"/>
    <w:rsid w:val="00521953"/>
    <w:rsid w:val="005219A3"/>
    <w:rsid w:val="005219B0"/>
    <w:rsid w:val="005219C9"/>
    <w:rsid w:val="005219D6"/>
    <w:rsid w:val="005219FE"/>
    <w:rsid w:val="00521A1F"/>
    <w:rsid w:val="00521A42"/>
    <w:rsid w:val="00521A5F"/>
    <w:rsid w:val="00521AA1"/>
    <w:rsid w:val="00521ABA"/>
    <w:rsid w:val="00521ADD"/>
    <w:rsid w:val="00521AE6"/>
    <w:rsid w:val="00521B41"/>
    <w:rsid w:val="00521C00"/>
    <w:rsid w:val="00521C04"/>
    <w:rsid w:val="00521C27"/>
    <w:rsid w:val="00521C7E"/>
    <w:rsid w:val="00521CAE"/>
    <w:rsid w:val="00521D45"/>
    <w:rsid w:val="00521D4D"/>
    <w:rsid w:val="00521D53"/>
    <w:rsid w:val="00521D63"/>
    <w:rsid w:val="00521D7E"/>
    <w:rsid w:val="00521D80"/>
    <w:rsid w:val="00521D96"/>
    <w:rsid w:val="00521D98"/>
    <w:rsid w:val="00521DC7"/>
    <w:rsid w:val="00521DF8"/>
    <w:rsid w:val="00521E75"/>
    <w:rsid w:val="00521EE5"/>
    <w:rsid w:val="00521F2E"/>
    <w:rsid w:val="00521F49"/>
    <w:rsid w:val="00521FB2"/>
    <w:rsid w:val="00522077"/>
    <w:rsid w:val="0052207E"/>
    <w:rsid w:val="005220C2"/>
    <w:rsid w:val="005220DA"/>
    <w:rsid w:val="00522165"/>
    <w:rsid w:val="00522178"/>
    <w:rsid w:val="0052221E"/>
    <w:rsid w:val="0052222B"/>
    <w:rsid w:val="00522337"/>
    <w:rsid w:val="0052233A"/>
    <w:rsid w:val="00522346"/>
    <w:rsid w:val="00522399"/>
    <w:rsid w:val="005223FF"/>
    <w:rsid w:val="0052244B"/>
    <w:rsid w:val="00522463"/>
    <w:rsid w:val="0052248F"/>
    <w:rsid w:val="0052249C"/>
    <w:rsid w:val="005224D5"/>
    <w:rsid w:val="0052256A"/>
    <w:rsid w:val="0052258D"/>
    <w:rsid w:val="0052259E"/>
    <w:rsid w:val="005225AE"/>
    <w:rsid w:val="005225B3"/>
    <w:rsid w:val="005225E6"/>
    <w:rsid w:val="005225F8"/>
    <w:rsid w:val="00522679"/>
    <w:rsid w:val="00522697"/>
    <w:rsid w:val="00522705"/>
    <w:rsid w:val="00522716"/>
    <w:rsid w:val="00522720"/>
    <w:rsid w:val="00522751"/>
    <w:rsid w:val="005227BD"/>
    <w:rsid w:val="00522802"/>
    <w:rsid w:val="00522833"/>
    <w:rsid w:val="00522868"/>
    <w:rsid w:val="00522881"/>
    <w:rsid w:val="00522893"/>
    <w:rsid w:val="00522898"/>
    <w:rsid w:val="005228E1"/>
    <w:rsid w:val="005228FC"/>
    <w:rsid w:val="0052292A"/>
    <w:rsid w:val="00522940"/>
    <w:rsid w:val="00522973"/>
    <w:rsid w:val="00522977"/>
    <w:rsid w:val="0052299E"/>
    <w:rsid w:val="005229C6"/>
    <w:rsid w:val="00522A0C"/>
    <w:rsid w:val="00522A4C"/>
    <w:rsid w:val="00522AD4"/>
    <w:rsid w:val="00522B02"/>
    <w:rsid w:val="00522B42"/>
    <w:rsid w:val="00522BBC"/>
    <w:rsid w:val="00522BBD"/>
    <w:rsid w:val="00522BD2"/>
    <w:rsid w:val="00522BEF"/>
    <w:rsid w:val="00522C00"/>
    <w:rsid w:val="00522C84"/>
    <w:rsid w:val="00522CA6"/>
    <w:rsid w:val="00522CB0"/>
    <w:rsid w:val="00522CC5"/>
    <w:rsid w:val="00522CEB"/>
    <w:rsid w:val="00522CF1"/>
    <w:rsid w:val="00522D43"/>
    <w:rsid w:val="00522D5D"/>
    <w:rsid w:val="00522D87"/>
    <w:rsid w:val="00522D97"/>
    <w:rsid w:val="00522DD5"/>
    <w:rsid w:val="00522DD8"/>
    <w:rsid w:val="00522E0A"/>
    <w:rsid w:val="00522E26"/>
    <w:rsid w:val="00522E41"/>
    <w:rsid w:val="00522E54"/>
    <w:rsid w:val="00522EB6"/>
    <w:rsid w:val="00522F08"/>
    <w:rsid w:val="00522F0A"/>
    <w:rsid w:val="00522F2D"/>
    <w:rsid w:val="00522F51"/>
    <w:rsid w:val="00522FF3"/>
    <w:rsid w:val="00522FF5"/>
    <w:rsid w:val="00523057"/>
    <w:rsid w:val="00523074"/>
    <w:rsid w:val="00523081"/>
    <w:rsid w:val="005230EB"/>
    <w:rsid w:val="005230EF"/>
    <w:rsid w:val="00523133"/>
    <w:rsid w:val="0052314D"/>
    <w:rsid w:val="00523169"/>
    <w:rsid w:val="005231B9"/>
    <w:rsid w:val="005231C5"/>
    <w:rsid w:val="005231DC"/>
    <w:rsid w:val="0052320D"/>
    <w:rsid w:val="00523238"/>
    <w:rsid w:val="00523251"/>
    <w:rsid w:val="005232C1"/>
    <w:rsid w:val="005232F1"/>
    <w:rsid w:val="005232F9"/>
    <w:rsid w:val="00523311"/>
    <w:rsid w:val="0052334F"/>
    <w:rsid w:val="0052338C"/>
    <w:rsid w:val="005233AF"/>
    <w:rsid w:val="0052341C"/>
    <w:rsid w:val="00523434"/>
    <w:rsid w:val="00523435"/>
    <w:rsid w:val="0052345B"/>
    <w:rsid w:val="00523490"/>
    <w:rsid w:val="005234FE"/>
    <w:rsid w:val="00523508"/>
    <w:rsid w:val="00523546"/>
    <w:rsid w:val="005235B9"/>
    <w:rsid w:val="005235C8"/>
    <w:rsid w:val="005235DC"/>
    <w:rsid w:val="0052362B"/>
    <w:rsid w:val="00523643"/>
    <w:rsid w:val="00523654"/>
    <w:rsid w:val="00523669"/>
    <w:rsid w:val="005236FC"/>
    <w:rsid w:val="00523711"/>
    <w:rsid w:val="00523720"/>
    <w:rsid w:val="00523759"/>
    <w:rsid w:val="00523778"/>
    <w:rsid w:val="0052377D"/>
    <w:rsid w:val="00523784"/>
    <w:rsid w:val="005237B8"/>
    <w:rsid w:val="00523811"/>
    <w:rsid w:val="00523864"/>
    <w:rsid w:val="00523894"/>
    <w:rsid w:val="005238F1"/>
    <w:rsid w:val="00523953"/>
    <w:rsid w:val="00523961"/>
    <w:rsid w:val="00523976"/>
    <w:rsid w:val="00523A2C"/>
    <w:rsid w:val="00523A2D"/>
    <w:rsid w:val="00523A51"/>
    <w:rsid w:val="00523A67"/>
    <w:rsid w:val="00523A8A"/>
    <w:rsid w:val="00523AA6"/>
    <w:rsid w:val="00523AD0"/>
    <w:rsid w:val="00523ADA"/>
    <w:rsid w:val="00523AE9"/>
    <w:rsid w:val="00523B62"/>
    <w:rsid w:val="00523BD1"/>
    <w:rsid w:val="00523C28"/>
    <w:rsid w:val="00523C44"/>
    <w:rsid w:val="00523C49"/>
    <w:rsid w:val="00523CA5"/>
    <w:rsid w:val="00523CA9"/>
    <w:rsid w:val="00523CDB"/>
    <w:rsid w:val="00523D09"/>
    <w:rsid w:val="00523D19"/>
    <w:rsid w:val="00523DD4"/>
    <w:rsid w:val="00523DDB"/>
    <w:rsid w:val="00523EA1"/>
    <w:rsid w:val="00523EB3"/>
    <w:rsid w:val="00523EBA"/>
    <w:rsid w:val="00523F51"/>
    <w:rsid w:val="00523F57"/>
    <w:rsid w:val="00523F6E"/>
    <w:rsid w:val="00523F84"/>
    <w:rsid w:val="00523F98"/>
    <w:rsid w:val="00523FA6"/>
    <w:rsid w:val="00523FB2"/>
    <w:rsid w:val="00523FB4"/>
    <w:rsid w:val="00523FF3"/>
    <w:rsid w:val="005240DA"/>
    <w:rsid w:val="005240E0"/>
    <w:rsid w:val="005240E7"/>
    <w:rsid w:val="00524129"/>
    <w:rsid w:val="00524153"/>
    <w:rsid w:val="00524216"/>
    <w:rsid w:val="00524264"/>
    <w:rsid w:val="00524281"/>
    <w:rsid w:val="00524291"/>
    <w:rsid w:val="005242B4"/>
    <w:rsid w:val="005242D4"/>
    <w:rsid w:val="00524339"/>
    <w:rsid w:val="005243AD"/>
    <w:rsid w:val="005243B3"/>
    <w:rsid w:val="005243C2"/>
    <w:rsid w:val="00524444"/>
    <w:rsid w:val="00524481"/>
    <w:rsid w:val="00524482"/>
    <w:rsid w:val="005244C1"/>
    <w:rsid w:val="00524523"/>
    <w:rsid w:val="00524527"/>
    <w:rsid w:val="00524568"/>
    <w:rsid w:val="005245FB"/>
    <w:rsid w:val="00524615"/>
    <w:rsid w:val="00524638"/>
    <w:rsid w:val="00524691"/>
    <w:rsid w:val="00524692"/>
    <w:rsid w:val="00524693"/>
    <w:rsid w:val="005246F6"/>
    <w:rsid w:val="00524706"/>
    <w:rsid w:val="00524707"/>
    <w:rsid w:val="00524714"/>
    <w:rsid w:val="00524740"/>
    <w:rsid w:val="0052474D"/>
    <w:rsid w:val="005247A1"/>
    <w:rsid w:val="005247B4"/>
    <w:rsid w:val="005247F0"/>
    <w:rsid w:val="00524852"/>
    <w:rsid w:val="0052487F"/>
    <w:rsid w:val="005248C8"/>
    <w:rsid w:val="005248FD"/>
    <w:rsid w:val="005249BD"/>
    <w:rsid w:val="005249CB"/>
    <w:rsid w:val="005249F0"/>
    <w:rsid w:val="00524A04"/>
    <w:rsid w:val="00524A1F"/>
    <w:rsid w:val="00524A6E"/>
    <w:rsid w:val="00524A6F"/>
    <w:rsid w:val="00524A86"/>
    <w:rsid w:val="00524AFF"/>
    <w:rsid w:val="00524B2C"/>
    <w:rsid w:val="00524B61"/>
    <w:rsid w:val="00524B7D"/>
    <w:rsid w:val="00524B8E"/>
    <w:rsid w:val="00524BC5"/>
    <w:rsid w:val="00524C1A"/>
    <w:rsid w:val="00524C24"/>
    <w:rsid w:val="00524C32"/>
    <w:rsid w:val="00524C33"/>
    <w:rsid w:val="00524C37"/>
    <w:rsid w:val="00524C62"/>
    <w:rsid w:val="00524CA2"/>
    <w:rsid w:val="00524CF5"/>
    <w:rsid w:val="00524D1D"/>
    <w:rsid w:val="00524D20"/>
    <w:rsid w:val="00524D30"/>
    <w:rsid w:val="00524D44"/>
    <w:rsid w:val="00524D50"/>
    <w:rsid w:val="00524DB4"/>
    <w:rsid w:val="00524E4E"/>
    <w:rsid w:val="00524E8F"/>
    <w:rsid w:val="00524F25"/>
    <w:rsid w:val="00524F7E"/>
    <w:rsid w:val="00524F90"/>
    <w:rsid w:val="00525012"/>
    <w:rsid w:val="00525031"/>
    <w:rsid w:val="0052505C"/>
    <w:rsid w:val="0052509D"/>
    <w:rsid w:val="005250D8"/>
    <w:rsid w:val="00525104"/>
    <w:rsid w:val="0052517F"/>
    <w:rsid w:val="0052518E"/>
    <w:rsid w:val="00525193"/>
    <w:rsid w:val="005251CC"/>
    <w:rsid w:val="005251E9"/>
    <w:rsid w:val="005251F8"/>
    <w:rsid w:val="00525227"/>
    <w:rsid w:val="00525231"/>
    <w:rsid w:val="0052525A"/>
    <w:rsid w:val="0052526B"/>
    <w:rsid w:val="00525274"/>
    <w:rsid w:val="0052529E"/>
    <w:rsid w:val="0052530C"/>
    <w:rsid w:val="0052535B"/>
    <w:rsid w:val="00525360"/>
    <w:rsid w:val="0052538C"/>
    <w:rsid w:val="00525425"/>
    <w:rsid w:val="00525442"/>
    <w:rsid w:val="00525444"/>
    <w:rsid w:val="00525492"/>
    <w:rsid w:val="0052549F"/>
    <w:rsid w:val="00525518"/>
    <w:rsid w:val="0052551C"/>
    <w:rsid w:val="0052553E"/>
    <w:rsid w:val="0052554D"/>
    <w:rsid w:val="00525585"/>
    <w:rsid w:val="00525595"/>
    <w:rsid w:val="005255C9"/>
    <w:rsid w:val="005255CF"/>
    <w:rsid w:val="005255D0"/>
    <w:rsid w:val="005255E6"/>
    <w:rsid w:val="0052563A"/>
    <w:rsid w:val="0052567F"/>
    <w:rsid w:val="005256CD"/>
    <w:rsid w:val="005256D6"/>
    <w:rsid w:val="00525710"/>
    <w:rsid w:val="0052575D"/>
    <w:rsid w:val="0052576D"/>
    <w:rsid w:val="00525778"/>
    <w:rsid w:val="00525842"/>
    <w:rsid w:val="005258AE"/>
    <w:rsid w:val="005258B8"/>
    <w:rsid w:val="005258F2"/>
    <w:rsid w:val="005258F9"/>
    <w:rsid w:val="0052590C"/>
    <w:rsid w:val="00525973"/>
    <w:rsid w:val="00525999"/>
    <w:rsid w:val="0052599C"/>
    <w:rsid w:val="00525A3F"/>
    <w:rsid w:val="00525A63"/>
    <w:rsid w:val="00525AA6"/>
    <w:rsid w:val="00525AA8"/>
    <w:rsid w:val="00525B1A"/>
    <w:rsid w:val="00525B2B"/>
    <w:rsid w:val="00525B2F"/>
    <w:rsid w:val="00525B32"/>
    <w:rsid w:val="00525B3F"/>
    <w:rsid w:val="00525B80"/>
    <w:rsid w:val="00525B86"/>
    <w:rsid w:val="00525B96"/>
    <w:rsid w:val="00525BC3"/>
    <w:rsid w:val="00525C0C"/>
    <w:rsid w:val="00525C29"/>
    <w:rsid w:val="00525CBC"/>
    <w:rsid w:val="00525CBD"/>
    <w:rsid w:val="00525CC9"/>
    <w:rsid w:val="00525D1A"/>
    <w:rsid w:val="00525D95"/>
    <w:rsid w:val="00525D9E"/>
    <w:rsid w:val="00525DC3"/>
    <w:rsid w:val="00525DEB"/>
    <w:rsid w:val="00525DF4"/>
    <w:rsid w:val="00525E41"/>
    <w:rsid w:val="00525E4E"/>
    <w:rsid w:val="00525E88"/>
    <w:rsid w:val="00525E9B"/>
    <w:rsid w:val="00525EA9"/>
    <w:rsid w:val="00525EEA"/>
    <w:rsid w:val="00525F27"/>
    <w:rsid w:val="00525F33"/>
    <w:rsid w:val="00525F5B"/>
    <w:rsid w:val="00525F9A"/>
    <w:rsid w:val="00525F9B"/>
    <w:rsid w:val="00526005"/>
    <w:rsid w:val="0052601D"/>
    <w:rsid w:val="00526059"/>
    <w:rsid w:val="005260B6"/>
    <w:rsid w:val="005260D6"/>
    <w:rsid w:val="00526102"/>
    <w:rsid w:val="00526164"/>
    <w:rsid w:val="005261A9"/>
    <w:rsid w:val="005261E9"/>
    <w:rsid w:val="005261F5"/>
    <w:rsid w:val="00526224"/>
    <w:rsid w:val="0052627C"/>
    <w:rsid w:val="005262AF"/>
    <w:rsid w:val="005262B8"/>
    <w:rsid w:val="005262FB"/>
    <w:rsid w:val="005262FC"/>
    <w:rsid w:val="00526316"/>
    <w:rsid w:val="0052633C"/>
    <w:rsid w:val="00526354"/>
    <w:rsid w:val="00526377"/>
    <w:rsid w:val="005263F7"/>
    <w:rsid w:val="00526498"/>
    <w:rsid w:val="0052649E"/>
    <w:rsid w:val="005264E1"/>
    <w:rsid w:val="005264E8"/>
    <w:rsid w:val="00526503"/>
    <w:rsid w:val="00526517"/>
    <w:rsid w:val="00526553"/>
    <w:rsid w:val="005265AE"/>
    <w:rsid w:val="00526618"/>
    <w:rsid w:val="00526637"/>
    <w:rsid w:val="00526645"/>
    <w:rsid w:val="00526672"/>
    <w:rsid w:val="00526686"/>
    <w:rsid w:val="0052676A"/>
    <w:rsid w:val="0052677F"/>
    <w:rsid w:val="00526783"/>
    <w:rsid w:val="00526841"/>
    <w:rsid w:val="00526859"/>
    <w:rsid w:val="005268DC"/>
    <w:rsid w:val="005268DF"/>
    <w:rsid w:val="00526904"/>
    <w:rsid w:val="0052695C"/>
    <w:rsid w:val="00526986"/>
    <w:rsid w:val="005269A3"/>
    <w:rsid w:val="005269C5"/>
    <w:rsid w:val="005269CC"/>
    <w:rsid w:val="005269CD"/>
    <w:rsid w:val="005269FC"/>
    <w:rsid w:val="00526A50"/>
    <w:rsid w:val="00526A95"/>
    <w:rsid w:val="00526AA6"/>
    <w:rsid w:val="00526AAF"/>
    <w:rsid w:val="00526AEF"/>
    <w:rsid w:val="00526B2D"/>
    <w:rsid w:val="00526B66"/>
    <w:rsid w:val="00526B96"/>
    <w:rsid w:val="00526B97"/>
    <w:rsid w:val="00526BB4"/>
    <w:rsid w:val="00526C4E"/>
    <w:rsid w:val="00526C8C"/>
    <w:rsid w:val="00526CEE"/>
    <w:rsid w:val="00526D0D"/>
    <w:rsid w:val="00526D20"/>
    <w:rsid w:val="00526E22"/>
    <w:rsid w:val="00526E3A"/>
    <w:rsid w:val="00526E60"/>
    <w:rsid w:val="00526E96"/>
    <w:rsid w:val="00526EDD"/>
    <w:rsid w:val="00526EE2"/>
    <w:rsid w:val="00526F0D"/>
    <w:rsid w:val="00526F21"/>
    <w:rsid w:val="00526F85"/>
    <w:rsid w:val="00526F8F"/>
    <w:rsid w:val="00526FEC"/>
    <w:rsid w:val="00526FF2"/>
    <w:rsid w:val="00527033"/>
    <w:rsid w:val="005270B9"/>
    <w:rsid w:val="005270DE"/>
    <w:rsid w:val="00527224"/>
    <w:rsid w:val="0052723D"/>
    <w:rsid w:val="005272C7"/>
    <w:rsid w:val="005272EA"/>
    <w:rsid w:val="00527366"/>
    <w:rsid w:val="005273C3"/>
    <w:rsid w:val="005273D9"/>
    <w:rsid w:val="005273F5"/>
    <w:rsid w:val="00527411"/>
    <w:rsid w:val="00527466"/>
    <w:rsid w:val="00527495"/>
    <w:rsid w:val="0052751B"/>
    <w:rsid w:val="00527602"/>
    <w:rsid w:val="0052762A"/>
    <w:rsid w:val="00527639"/>
    <w:rsid w:val="00527656"/>
    <w:rsid w:val="0052765A"/>
    <w:rsid w:val="00527665"/>
    <w:rsid w:val="00527676"/>
    <w:rsid w:val="00527702"/>
    <w:rsid w:val="00527703"/>
    <w:rsid w:val="00527721"/>
    <w:rsid w:val="0052773E"/>
    <w:rsid w:val="00527745"/>
    <w:rsid w:val="0052774A"/>
    <w:rsid w:val="005277FE"/>
    <w:rsid w:val="005277FF"/>
    <w:rsid w:val="00527835"/>
    <w:rsid w:val="0052787D"/>
    <w:rsid w:val="005278A4"/>
    <w:rsid w:val="005278CE"/>
    <w:rsid w:val="005278DF"/>
    <w:rsid w:val="0052795E"/>
    <w:rsid w:val="00527969"/>
    <w:rsid w:val="005279B3"/>
    <w:rsid w:val="005279C7"/>
    <w:rsid w:val="005279E0"/>
    <w:rsid w:val="00527A11"/>
    <w:rsid w:val="00527A46"/>
    <w:rsid w:val="00527A5D"/>
    <w:rsid w:val="00527AC5"/>
    <w:rsid w:val="00527AD5"/>
    <w:rsid w:val="00527B1A"/>
    <w:rsid w:val="00527BAC"/>
    <w:rsid w:val="00527BDA"/>
    <w:rsid w:val="00527C04"/>
    <w:rsid w:val="00527D52"/>
    <w:rsid w:val="00527D5A"/>
    <w:rsid w:val="00527D99"/>
    <w:rsid w:val="00527DA2"/>
    <w:rsid w:val="00527DC8"/>
    <w:rsid w:val="00527E1C"/>
    <w:rsid w:val="00527E41"/>
    <w:rsid w:val="00527E50"/>
    <w:rsid w:val="00527F13"/>
    <w:rsid w:val="00527F9C"/>
    <w:rsid w:val="00527FB2"/>
    <w:rsid w:val="00527FB8"/>
    <w:rsid w:val="00530029"/>
    <w:rsid w:val="0053003C"/>
    <w:rsid w:val="0053003D"/>
    <w:rsid w:val="005300EE"/>
    <w:rsid w:val="00530107"/>
    <w:rsid w:val="00530115"/>
    <w:rsid w:val="00530135"/>
    <w:rsid w:val="00530186"/>
    <w:rsid w:val="005301C3"/>
    <w:rsid w:val="005301EC"/>
    <w:rsid w:val="0053025B"/>
    <w:rsid w:val="005302A4"/>
    <w:rsid w:val="005302BC"/>
    <w:rsid w:val="005302D2"/>
    <w:rsid w:val="005302F7"/>
    <w:rsid w:val="00530323"/>
    <w:rsid w:val="0053037D"/>
    <w:rsid w:val="005303B5"/>
    <w:rsid w:val="00530402"/>
    <w:rsid w:val="00530411"/>
    <w:rsid w:val="0053049A"/>
    <w:rsid w:val="00530503"/>
    <w:rsid w:val="00530511"/>
    <w:rsid w:val="00530535"/>
    <w:rsid w:val="00530538"/>
    <w:rsid w:val="00530563"/>
    <w:rsid w:val="00530579"/>
    <w:rsid w:val="005305A3"/>
    <w:rsid w:val="005305B7"/>
    <w:rsid w:val="00530603"/>
    <w:rsid w:val="00530632"/>
    <w:rsid w:val="00530671"/>
    <w:rsid w:val="005306BC"/>
    <w:rsid w:val="005306C0"/>
    <w:rsid w:val="0053075F"/>
    <w:rsid w:val="00530830"/>
    <w:rsid w:val="00530840"/>
    <w:rsid w:val="0053084F"/>
    <w:rsid w:val="0053085A"/>
    <w:rsid w:val="00530888"/>
    <w:rsid w:val="005308AF"/>
    <w:rsid w:val="005308D3"/>
    <w:rsid w:val="005308EC"/>
    <w:rsid w:val="00530943"/>
    <w:rsid w:val="0053099B"/>
    <w:rsid w:val="005309F1"/>
    <w:rsid w:val="00530A1D"/>
    <w:rsid w:val="00530A30"/>
    <w:rsid w:val="00530A86"/>
    <w:rsid w:val="00530A88"/>
    <w:rsid w:val="00530A92"/>
    <w:rsid w:val="00530AC5"/>
    <w:rsid w:val="00530AD3"/>
    <w:rsid w:val="00530AEB"/>
    <w:rsid w:val="00530AFD"/>
    <w:rsid w:val="00530B8A"/>
    <w:rsid w:val="00530B9F"/>
    <w:rsid w:val="00530BB1"/>
    <w:rsid w:val="00530BF6"/>
    <w:rsid w:val="00530C08"/>
    <w:rsid w:val="00530C5B"/>
    <w:rsid w:val="00530C87"/>
    <w:rsid w:val="00530CDA"/>
    <w:rsid w:val="00530CDF"/>
    <w:rsid w:val="00530CED"/>
    <w:rsid w:val="00530D03"/>
    <w:rsid w:val="00530D0F"/>
    <w:rsid w:val="00530D86"/>
    <w:rsid w:val="00530DBC"/>
    <w:rsid w:val="00530DFA"/>
    <w:rsid w:val="00530DFE"/>
    <w:rsid w:val="00530E47"/>
    <w:rsid w:val="00530EA8"/>
    <w:rsid w:val="00530EC6"/>
    <w:rsid w:val="00530EC7"/>
    <w:rsid w:val="00530EEF"/>
    <w:rsid w:val="00530EF3"/>
    <w:rsid w:val="00530F1C"/>
    <w:rsid w:val="00530F8D"/>
    <w:rsid w:val="00530FC2"/>
    <w:rsid w:val="00530FCA"/>
    <w:rsid w:val="00530FDC"/>
    <w:rsid w:val="00531094"/>
    <w:rsid w:val="0053109B"/>
    <w:rsid w:val="005310B4"/>
    <w:rsid w:val="005310D9"/>
    <w:rsid w:val="005310EB"/>
    <w:rsid w:val="00531103"/>
    <w:rsid w:val="00531176"/>
    <w:rsid w:val="00531179"/>
    <w:rsid w:val="00531182"/>
    <w:rsid w:val="00531193"/>
    <w:rsid w:val="005311C7"/>
    <w:rsid w:val="005311D2"/>
    <w:rsid w:val="0053128C"/>
    <w:rsid w:val="0053128D"/>
    <w:rsid w:val="00531356"/>
    <w:rsid w:val="00531357"/>
    <w:rsid w:val="00531368"/>
    <w:rsid w:val="005313C6"/>
    <w:rsid w:val="005313E2"/>
    <w:rsid w:val="0053140B"/>
    <w:rsid w:val="00531452"/>
    <w:rsid w:val="00531453"/>
    <w:rsid w:val="00531482"/>
    <w:rsid w:val="0053149D"/>
    <w:rsid w:val="005314E9"/>
    <w:rsid w:val="0053151A"/>
    <w:rsid w:val="00531597"/>
    <w:rsid w:val="0053159A"/>
    <w:rsid w:val="005315A4"/>
    <w:rsid w:val="005315E6"/>
    <w:rsid w:val="00531636"/>
    <w:rsid w:val="00531639"/>
    <w:rsid w:val="00531654"/>
    <w:rsid w:val="00531673"/>
    <w:rsid w:val="00531693"/>
    <w:rsid w:val="00531697"/>
    <w:rsid w:val="005316AD"/>
    <w:rsid w:val="0053172F"/>
    <w:rsid w:val="005317B2"/>
    <w:rsid w:val="0053188A"/>
    <w:rsid w:val="005318C2"/>
    <w:rsid w:val="005318F6"/>
    <w:rsid w:val="00531933"/>
    <w:rsid w:val="00531976"/>
    <w:rsid w:val="00531A29"/>
    <w:rsid w:val="00531A6A"/>
    <w:rsid w:val="00531A79"/>
    <w:rsid w:val="00531AB3"/>
    <w:rsid w:val="00531AF0"/>
    <w:rsid w:val="00531B0C"/>
    <w:rsid w:val="00531B26"/>
    <w:rsid w:val="00531B38"/>
    <w:rsid w:val="00531BC2"/>
    <w:rsid w:val="00531C04"/>
    <w:rsid w:val="00531C24"/>
    <w:rsid w:val="00531CEA"/>
    <w:rsid w:val="00531CEB"/>
    <w:rsid w:val="00531D39"/>
    <w:rsid w:val="00531D47"/>
    <w:rsid w:val="00531DAD"/>
    <w:rsid w:val="00531DBB"/>
    <w:rsid w:val="00531DD9"/>
    <w:rsid w:val="00531DF9"/>
    <w:rsid w:val="00531E13"/>
    <w:rsid w:val="00531E2B"/>
    <w:rsid w:val="00531E76"/>
    <w:rsid w:val="00531EC4"/>
    <w:rsid w:val="00531EC6"/>
    <w:rsid w:val="00531ECA"/>
    <w:rsid w:val="00531F12"/>
    <w:rsid w:val="00531F4C"/>
    <w:rsid w:val="00531F54"/>
    <w:rsid w:val="00531F6D"/>
    <w:rsid w:val="00531FAB"/>
    <w:rsid w:val="00532028"/>
    <w:rsid w:val="00532085"/>
    <w:rsid w:val="0053209D"/>
    <w:rsid w:val="005320DA"/>
    <w:rsid w:val="005320F7"/>
    <w:rsid w:val="0053212B"/>
    <w:rsid w:val="00532132"/>
    <w:rsid w:val="00532138"/>
    <w:rsid w:val="00532145"/>
    <w:rsid w:val="00532175"/>
    <w:rsid w:val="00532191"/>
    <w:rsid w:val="00532206"/>
    <w:rsid w:val="00532214"/>
    <w:rsid w:val="00532215"/>
    <w:rsid w:val="00532248"/>
    <w:rsid w:val="0053224D"/>
    <w:rsid w:val="00532279"/>
    <w:rsid w:val="005322E0"/>
    <w:rsid w:val="00532318"/>
    <w:rsid w:val="005323C1"/>
    <w:rsid w:val="005323C8"/>
    <w:rsid w:val="005323CD"/>
    <w:rsid w:val="005323F3"/>
    <w:rsid w:val="00532408"/>
    <w:rsid w:val="0053240E"/>
    <w:rsid w:val="0053242F"/>
    <w:rsid w:val="00532436"/>
    <w:rsid w:val="0053243F"/>
    <w:rsid w:val="0053244F"/>
    <w:rsid w:val="00532473"/>
    <w:rsid w:val="005324A2"/>
    <w:rsid w:val="005324EA"/>
    <w:rsid w:val="0053252E"/>
    <w:rsid w:val="00532555"/>
    <w:rsid w:val="00532571"/>
    <w:rsid w:val="00532573"/>
    <w:rsid w:val="005325D6"/>
    <w:rsid w:val="005325EF"/>
    <w:rsid w:val="0053260F"/>
    <w:rsid w:val="0053261A"/>
    <w:rsid w:val="00532627"/>
    <w:rsid w:val="0053265A"/>
    <w:rsid w:val="005326FD"/>
    <w:rsid w:val="00532764"/>
    <w:rsid w:val="005327DC"/>
    <w:rsid w:val="0053285C"/>
    <w:rsid w:val="0053287B"/>
    <w:rsid w:val="005328DC"/>
    <w:rsid w:val="00532901"/>
    <w:rsid w:val="00532982"/>
    <w:rsid w:val="005329AB"/>
    <w:rsid w:val="005329F5"/>
    <w:rsid w:val="00532A07"/>
    <w:rsid w:val="00532A28"/>
    <w:rsid w:val="00532A5A"/>
    <w:rsid w:val="00532AE8"/>
    <w:rsid w:val="00532B0E"/>
    <w:rsid w:val="00532B21"/>
    <w:rsid w:val="00532B23"/>
    <w:rsid w:val="00532B5F"/>
    <w:rsid w:val="00532BB8"/>
    <w:rsid w:val="00532C02"/>
    <w:rsid w:val="00532C17"/>
    <w:rsid w:val="00532C2E"/>
    <w:rsid w:val="00532C33"/>
    <w:rsid w:val="00532C49"/>
    <w:rsid w:val="00532C53"/>
    <w:rsid w:val="00532C8C"/>
    <w:rsid w:val="00532CE4"/>
    <w:rsid w:val="00532CEF"/>
    <w:rsid w:val="00532CF3"/>
    <w:rsid w:val="00532D50"/>
    <w:rsid w:val="00532DA8"/>
    <w:rsid w:val="00532DCE"/>
    <w:rsid w:val="00532DD3"/>
    <w:rsid w:val="00532DFB"/>
    <w:rsid w:val="00532E09"/>
    <w:rsid w:val="00532F3F"/>
    <w:rsid w:val="00532F4F"/>
    <w:rsid w:val="00532F79"/>
    <w:rsid w:val="00532FA7"/>
    <w:rsid w:val="00532FCA"/>
    <w:rsid w:val="00532FCB"/>
    <w:rsid w:val="00532FF2"/>
    <w:rsid w:val="00533051"/>
    <w:rsid w:val="00533052"/>
    <w:rsid w:val="00533071"/>
    <w:rsid w:val="00533076"/>
    <w:rsid w:val="00533097"/>
    <w:rsid w:val="005330C1"/>
    <w:rsid w:val="0053314F"/>
    <w:rsid w:val="00533177"/>
    <w:rsid w:val="0053317C"/>
    <w:rsid w:val="005331B9"/>
    <w:rsid w:val="005331C7"/>
    <w:rsid w:val="00533255"/>
    <w:rsid w:val="00533287"/>
    <w:rsid w:val="005332C1"/>
    <w:rsid w:val="005332C4"/>
    <w:rsid w:val="005332DB"/>
    <w:rsid w:val="0053332B"/>
    <w:rsid w:val="005333B2"/>
    <w:rsid w:val="005333B4"/>
    <w:rsid w:val="005333B9"/>
    <w:rsid w:val="005333CD"/>
    <w:rsid w:val="0053340F"/>
    <w:rsid w:val="00533429"/>
    <w:rsid w:val="0053344C"/>
    <w:rsid w:val="00533450"/>
    <w:rsid w:val="005334C8"/>
    <w:rsid w:val="005334FE"/>
    <w:rsid w:val="00533543"/>
    <w:rsid w:val="00533547"/>
    <w:rsid w:val="00533579"/>
    <w:rsid w:val="005335E2"/>
    <w:rsid w:val="005335F8"/>
    <w:rsid w:val="0053360A"/>
    <w:rsid w:val="0053361A"/>
    <w:rsid w:val="0053363D"/>
    <w:rsid w:val="00533640"/>
    <w:rsid w:val="00533683"/>
    <w:rsid w:val="00533716"/>
    <w:rsid w:val="00533723"/>
    <w:rsid w:val="0053372E"/>
    <w:rsid w:val="00533741"/>
    <w:rsid w:val="005337D6"/>
    <w:rsid w:val="005337D8"/>
    <w:rsid w:val="00533825"/>
    <w:rsid w:val="0053388F"/>
    <w:rsid w:val="005338FB"/>
    <w:rsid w:val="00533911"/>
    <w:rsid w:val="00533952"/>
    <w:rsid w:val="00533969"/>
    <w:rsid w:val="005339B3"/>
    <w:rsid w:val="005339F5"/>
    <w:rsid w:val="00533A42"/>
    <w:rsid w:val="00533A5A"/>
    <w:rsid w:val="00533A7A"/>
    <w:rsid w:val="00533AFA"/>
    <w:rsid w:val="00533B35"/>
    <w:rsid w:val="00533B57"/>
    <w:rsid w:val="00533B9F"/>
    <w:rsid w:val="00533C03"/>
    <w:rsid w:val="00533C1F"/>
    <w:rsid w:val="00533C30"/>
    <w:rsid w:val="00533C40"/>
    <w:rsid w:val="00533C7C"/>
    <w:rsid w:val="00533CA1"/>
    <w:rsid w:val="00533CAC"/>
    <w:rsid w:val="00533CBA"/>
    <w:rsid w:val="00533CD5"/>
    <w:rsid w:val="00533CEF"/>
    <w:rsid w:val="00533D09"/>
    <w:rsid w:val="00533D26"/>
    <w:rsid w:val="00533D46"/>
    <w:rsid w:val="00533DF8"/>
    <w:rsid w:val="00533DFC"/>
    <w:rsid w:val="00533E4E"/>
    <w:rsid w:val="00533E92"/>
    <w:rsid w:val="00533EB9"/>
    <w:rsid w:val="00533EBB"/>
    <w:rsid w:val="00533F80"/>
    <w:rsid w:val="00533FB3"/>
    <w:rsid w:val="00534027"/>
    <w:rsid w:val="00534077"/>
    <w:rsid w:val="00534095"/>
    <w:rsid w:val="00534097"/>
    <w:rsid w:val="005340DB"/>
    <w:rsid w:val="005340F9"/>
    <w:rsid w:val="00534162"/>
    <w:rsid w:val="0053421C"/>
    <w:rsid w:val="00534244"/>
    <w:rsid w:val="0053425C"/>
    <w:rsid w:val="005342E8"/>
    <w:rsid w:val="005342EF"/>
    <w:rsid w:val="0053433D"/>
    <w:rsid w:val="0053436F"/>
    <w:rsid w:val="00534370"/>
    <w:rsid w:val="00534395"/>
    <w:rsid w:val="005343C9"/>
    <w:rsid w:val="00534442"/>
    <w:rsid w:val="0053445B"/>
    <w:rsid w:val="00534460"/>
    <w:rsid w:val="00534486"/>
    <w:rsid w:val="005344B2"/>
    <w:rsid w:val="005344BD"/>
    <w:rsid w:val="005344BE"/>
    <w:rsid w:val="005344CB"/>
    <w:rsid w:val="00534502"/>
    <w:rsid w:val="005345C1"/>
    <w:rsid w:val="005345E3"/>
    <w:rsid w:val="005345EA"/>
    <w:rsid w:val="0053465C"/>
    <w:rsid w:val="00534674"/>
    <w:rsid w:val="005346F4"/>
    <w:rsid w:val="00534730"/>
    <w:rsid w:val="00534762"/>
    <w:rsid w:val="00534782"/>
    <w:rsid w:val="0053480B"/>
    <w:rsid w:val="0053481E"/>
    <w:rsid w:val="0053484F"/>
    <w:rsid w:val="00534858"/>
    <w:rsid w:val="005348AE"/>
    <w:rsid w:val="00534930"/>
    <w:rsid w:val="00534976"/>
    <w:rsid w:val="00534996"/>
    <w:rsid w:val="005349AC"/>
    <w:rsid w:val="005349D4"/>
    <w:rsid w:val="005349EF"/>
    <w:rsid w:val="00534A02"/>
    <w:rsid w:val="00534A6F"/>
    <w:rsid w:val="00534A70"/>
    <w:rsid w:val="00534B85"/>
    <w:rsid w:val="00534B86"/>
    <w:rsid w:val="00534B98"/>
    <w:rsid w:val="00534BCF"/>
    <w:rsid w:val="00534BE1"/>
    <w:rsid w:val="00534BF6"/>
    <w:rsid w:val="00534C60"/>
    <w:rsid w:val="00534C74"/>
    <w:rsid w:val="00534CB1"/>
    <w:rsid w:val="00534CCE"/>
    <w:rsid w:val="00534D07"/>
    <w:rsid w:val="00534E32"/>
    <w:rsid w:val="00534E76"/>
    <w:rsid w:val="00534E86"/>
    <w:rsid w:val="00534E98"/>
    <w:rsid w:val="00534EB1"/>
    <w:rsid w:val="00534EE5"/>
    <w:rsid w:val="00534EF8"/>
    <w:rsid w:val="00534F27"/>
    <w:rsid w:val="00534F44"/>
    <w:rsid w:val="00534F78"/>
    <w:rsid w:val="00534F97"/>
    <w:rsid w:val="00534FD4"/>
    <w:rsid w:val="00535020"/>
    <w:rsid w:val="00535028"/>
    <w:rsid w:val="0053502B"/>
    <w:rsid w:val="0053502C"/>
    <w:rsid w:val="0053507D"/>
    <w:rsid w:val="00535081"/>
    <w:rsid w:val="005350A1"/>
    <w:rsid w:val="005350BF"/>
    <w:rsid w:val="005350D7"/>
    <w:rsid w:val="0053516B"/>
    <w:rsid w:val="0053518B"/>
    <w:rsid w:val="00535230"/>
    <w:rsid w:val="00535232"/>
    <w:rsid w:val="0053528F"/>
    <w:rsid w:val="0053529C"/>
    <w:rsid w:val="005352BB"/>
    <w:rsid w:val="0053534D"/>
    <w:rsid w:val="00535356"/>
    <w:rsid w:val="005353DD"/>
    <w:rsid w:val="00535425"/>
    <w:rsid w:val="00535431"/>
    <w:rsid w:val="00535450"/>
    <w:rsid w:val="005354C3"/>
    <w:rsid w:val="005354E0"/>
    <w:rsid w:val="005354E3"/>
    <w:rsid w:val="005354E8"/>
    <w:rsid w:val="005354ED"/>
    <w:rsid w:val="0053551C"/>
    <w:rsid w:val="00535562"/>
    <w:rsid w:val="00535571"/>
    <w:rsid w:val="00535574"/>
    <w:rsid w:val="005355A0"/>
    <w:rsid w:val="0053562E"/>
    <w:rsid w:val="0053564F"/>
    <w:rsid w:val="0053566C"/>
    <w:rsid w:val="00535676"/>
    <w:rsid w:val="005356AF"/>
    <w:rsid w:val="00535712"/>
    <w:rsid w:val="00535736"/>
    <w:rsid w:val="00535765"/>
    <w:rsid w:val="0053579B"/>
    <w:rsid w:val="0053584C"/>
    <w:rsid w:val="00535870"/>
    <w:rsid w:val="00535894"/>
    <w:rsid w:val="005358AD"/>
    <w:rsid w:val="005358B4"/>
    <w:rsid w:val="00535941"/>
    <w:rsid w:val="005359B2"/>
    <w:rsid w:val="00535A00"/>
    <w:rsid w:val="00535A3F"/>
    <w:rsid w:val="00535A5B"/>
    <w:rsid w:val="00535A91"/>
    <w:rsid w:val="00535A94"/>
    <w:rsid w:val="00535A96"/>
    <w:rsid w:val="00535AAE"/>
    <w:rsid w:val="00535AC1"/>
    <w:rsid w:val="00535AC8"/>
    <w:rsid w:val="00535AD4"/>
    <w:rsid w:val="00535ADA"/>
    <w:rsid w:val="00535AE1"/>
    <w:rsid w:val="00535AF5"/>
    <w:rsid w:val="00535AFA"/>
    <w:rsid w:val="00535B0F"/>
    <w:rsid w:val="00535B24"/>
    <w:rsid w:val="00535B2A"/>
    <w:rsid w:val="00535B51"/>
    <w:rsid w:val="00535B5D"/>
    <w:rsid w:val="00535B6F"/>
    <w:rsid w:val="00535B8D"/>
    <w:rsid w:val="00535BDF"/>
    <w:rsid w:val="00535BFC"/>
    <w:rsid w:val="00535C54"/>
    <w:rsid w:val="00535C6D"/>
    <w:rsid w:val="00535C97"/>
    <w:rsid w:val="00535CC6"/>
    <w:rsid w:val="00535CE1"/>
    <w:rsid w:val="00535CE6"/>
    <w:rsid w:val="00535D35"/>
    <w:rsid w:val="00535D3A"/>
    <w:rsid w:val="00535D43"/>
    <w:rsid w:val="00535D51"/>
    <w:rsid w:val="00535D6C"/>
    <w:rsid w:val="00535D6F"/>
    <w:rsid w:val="00535DBD"/>
    <w:rsid w:val="00535DFA"/>
    <w:rsid w:val="00535F17"/>
    <w:rsid w:val="00535FC7"/>
    <w:rsid w:val="00535FCF"/>
    <w:rsid w:val="00535FD0"/>
    <w:rsid w:val="0053603F"/>
    <w:rsid w:val="005360C8"/>
    <w:rsid w:val="005360DC"/>
    <w:rsid w:val="005360E3"/>
    <w:rsid w:val="00536123"/>
    <w:rsid w:val="00536151"/>
    <w:rsid w:val="00536188"/>
    <w:rsid w:val="00536190"/>
    <w:rsid w:val="005361F7"/>
    <w:rsid w:val="005361FE"/>
    <w:rsid w:val="0053621F"/>
    <w:rsid w:val="005362D1"/>
    <w:rsid w:val="00536353"/>
    <w:rsid w:val="00536384"/>
    <w:rsid w:val="00536415"/>
    <w:rsid w:val="00536439"/>
    <w:rsid w:val="0053644B"/>
    <w:rsid w:val="005364A7"/>
    <w:rsid w:val="00536540"/>
    <w:rsid w:val="00536587"/>
    <w:rsid w:val="0053658A"/>
    <w:rsid w:val="00536596"/>
    <w:rsid w:val="005365A0"/>
    <w:rsid w:val="005365B2"/>
    <w:rsid w:val="005365C8"/>
    <w:rsid w:val="00536624"/>
    <w:rsid w:val="00536638"/>
    <w:rsid w:val="00536667"/>
    <w:rsid w:val="00536678"/>
    <w:rsid w:val="0053668C"/>
    <w:rsid w:val="00536720"/>
    <w:rsid w:val="00536721"/>
    <w:rsid w:val="00536739"/>
    <w:rsid w:val="0053675B"/>
    <w:rsid w:val="00536778"/>
    <w:rsid w:val="005367C2"/>
    <w:rsid w:val="005367DA"/>
    <w:rsid w:val="0053681C"/>
    <w:rsid w:val="00536837"/>
    <w:rsid w:val="00536843"/>
    <w:rsid w:val="005368FC"/>
    <w:rsid w:val="00536920"/>
    <w:rsid w:val="00536969"/>
    <w:rsid w:val="00536981"/>
    <w:rsid w:val="0053699B"/>
    <w:rsid w:val="005369AD"/>
    <w:rsid w:val="00536A10"/>
    <w:rsid w:val="00536A1B"/>
    <w:rsid w:val="00536A1D"/>
    <w:rsid w:val="00536A8C"/>
    <w:rsid w:val="00536AA1"/>
    <w:rsid w:val="00536B23"/>
    <w:rsid w:val="00536B51"/>
    <w:rsid w:val="00536B5C"/>
    <w:rsid w:val="00536B6E"/>
    <w:rsid w:val="00536B6F"/>
    <w:rsid w:val="00536BBE"/>
    <w:rsid w:val="00536BEB"/>
    <w:rsid w:val="00536BF2"/>
    <w:rsid w:val="00536BF4"/>
    <w:rsid w:val="00536C19"/>
    <w:rsid w:val="00536C1A"/>
    <w:rsid w:val="00536C36"/>
    <w:rsid w:val="00536C55"/>
    <w:rsid w:val="00536C97"/>
    <w:rsid w:val="00536CD1"/>
    <w:rsid w:val="00536CE0"/>
    <w:rsid w:val="00536D59"/>
    <w:rsid w:val="00536DB6"/>
    <w:rsid w:val="00536DC0"/>
    <w:rsid w:val="00536DDF"/>
    <w:rsid w:val="00536DF2"/>
    <w:rsid w:val="00536DFD"/>
    <w:rsid w:val="00536E0F"/>
    <w:rsid w:val="00536E18"/>
    <w:rsid w:val="00536E51"/>
    <w:rsid w:val="00536E72"/>
    <w:rsid w:val="00536EA7"/>
    <w:rsid w:val="00536F5D"/>
    <w:rsid w:val="00536F9F"/>
    <w:rsid w:val="00536FA1"/>
    <w:rsid w:val="00537066"/>
    <w:rsid w:val="005370A3"/>
    <w:rsid w:val="005370AB"/>
    <w:rsid w:val="005370F1"/>
    <w:rsid w:val="00537163"/>
    <w:rsid w:val="00537169"/>
    <w:rsid w:val="005371B7"/>
    <w:rsid w:val="005371F5"/>
    <w:rsid w:val="005371FA"/>
    <w:rsid w:val="0053722F"/>
    <w:rsid w:val="0053723B"/>
    <w:rsid w:val="00537240"/>
    <w:rsid w:val="005372C3"/>
    <w:rsid w:val="005372E3"/>
    <w:rsid w:val="005372FF"/>
    <w:rsid w:val="00537306"/>
    <w:rsid w:val="00537309"/>
    <w:rsid w:val="00537351"/>
    <w:rsid w:val="005373A4"/>
    <w:rsid w:val="005373C4"/>
    <w:rsid w:val="005373C8"/>
    <w:rsid w:val="005373CB"/>
    <w:rsid w:val="005373FA"/>
    <w:rsid w:val="00537402"/>
    <w:rsid w:val="0053740C"/>
    <w:rsid w:val="00537490"/>
    <w:rsid w:val="005374B5"/>
    <w:rsid w:val="005374CD"/>
    <w:rsid w:val="00537516"/>
    <w:rsid w:val="0053752A"/>
    <w:rsid w:val="00537531"/>
    <w:rsid w:val="00537540"/>
    <w:rsid w:val="0053756A"/>
    <w:rsid w:val="0053756E"/>
    <w:rsid w:val="00537572"/>
    <w:rsid w:val="005375EB"/>
    <w:rsid w:val="00537606"/>
    <w:rsid w:val="0053767C"/>
    <w:rsid w:val="005376BF"/>
    <w:rsid w:val="00537708"/>
    <w:rsid w:val="00537712"/>
    <w:rsid w:val="0053776C"/>
    <w:rsid w:val="00537782"/>
    <w:rsid w:val="005377BC"/>
    <w:rsid w:val="005377CB"/>
    <w:rsid w:val="0053782C"/>
    <w:rsid w:val="00537858"/>
    <w:rsid w:val="0053785B"/>
    <w:rsid w:val="0053785C"/>
    <w:rsid w:val="00537860"/>
    <w:rsid w:val="00537864"/>
    <w:rsid w:val="005378C0"/>
    <w:rsid w:val="005378C8"/>
    <w:rsid w:val="005378E0"/>
    <w:rsid w:val="005378EE"/>
    <w:rsid w:val="00537919"/>
    <w:rsid w:val="00537931"/>
    <w:rsid w:val="00537939"/>
    <w:rsid w:val="0053793B"/>
    <w:rsid w:val="005379E0"/>
    <w:rsid w:val="005379E5"/>
    <w:rsid w:val="005379F5"/>
    <w:rsid w:val="00537A03"/>
    <w:rsid w:val="00537A92"/>
    <w:rsid w:val="00537AEF"/>
    <w:rsid w:val="00537B1C"/>
    <w:rsid w:val="00537B2F"/>
    <w:rsid w:val="00537B56"/>
    <w:rsid w:val="00537BB3"/>
    <w:rsid w:val="00537BDA"/>
    <w:rsid w:val="00537C01"/>
    <w:rsid w:val="00537C0E"/>
    <w:rsid w:val="00537C36"/>
    <w:rsid w:val="00537C63"/>
    <w:rsid w:val="00537CE6"/>
    <w:rsid w:val="00537CEF"/>
    <w:rsid w:val="00537D7D"/>
    <w:rsid w:val="00537DA7"/>
    <w:rsid w:val="00537E08"/>
    <w:rsid w:val="00537E1B"/>
    <w:rsid w:val="00537E81"/>
    <w:rsid w:val="00537EAD"/>
    <w:rsid w:val="00537EFA"/>
    <w:rsid w:val="00537F17"/>
    <w:rsid w:val="00537F1A"/>
    <w:rsid w:val="00537F3B"/>
    <w:rsid w:val="00537F67"/>
    <w:rsid w:val="00537FE0"/>
    <w:rsid w:val="00537FEA"/>
    <w:rsid w:val="00540001"/>
    <w:rsid w:val="00540034"/>
    <w:rsid w:val="0054003D"/>
    <w:rsid w:val="0054006D"/>
    <w:rsid w:val="0054007E"/>
    <w:rsid w:val="0054009C"/>
    <w:rsid w:val="005400C2"/>
    <w:rsid w:val="00540196"/>
    <w:rsid w:val="005401CA"/>
    <w:rsid w:val="005401D2"/>
    <w:rsid w:val="00540203"/>
    <w:rsid w:val="0054020C"/>
    <w:rsid w:val="005402AA"/>
    <w:rsid w:val="005402E2"/>
    <w:rsid w:val="0054034C"/>
    <w:rsid w:val="00540376"/>
    <w:rsid w:val="005403B8"/>
    <w:rsid w:val="005403B9"/>
    <w:rsid w:val="00540411"/>
    <w:rsid w:val="00540512"/>
    <w:rsid w:val="005405B6"/>
    <w:rsid w:val="005405F4"/>
    <w:rsid w:val="00540649"/>
    <w:rsid w:val="005406AE"/>
    <w:rsid w:val="005406E8"/>
    <w:rsid w:val="00540721"/>
    <w:rsid w:val="00540764"/>
    <w:rsid w:val="005407CA"/>
    <w:rsid w:val="005407F0"/>
    <w:rsid w:val="005407F2"/>
    <w:rsid w:val="005407FC"/>
    <w:rsid w:val="00540833"/>
    <w:rsid w:val="00540855"/>
    <w:rsid w:val="00540873"/>
    <w:rsid w:val="0054088D"/>
    <w:rsid w:val="005408E4"/>
    <w:rsid w:val="00540902"/>
    <w:rsid w:val="00540920"/>
    <w:rsid w:val="005409E1"/>
    <w:rsid w:val="00540A3A"/>
    <w:rsid w:val="00540A79"/>
    <w:rsid w:val="00540AA7"/>
    <w:rsid w:val="00540AD6"/>
    <w:rsid w:val="00540AF3"/>
    <w:rsid w:val="00540B1D"/>
    <w:rsid w:val="00540B58"/>
    <w:rsid w:val="00540B7B"/>
    <w:rsid w:val="00540B97"/>
    <w:rsid w:val="00540BD0"/>
    <w:rsid w:val="00540BE2"/>
    <w:rsid w:val="00540BF6"/>
    <w:rsid w:val="00540C16"/>
    <w:rsid w:val="00540C1B"/>
    <w:rsid w:val="00540C24"/>
    <w:rsid w:val="00540C49"/>
    <w:rsid w:val="00540C4C"/>
    <w:rsid w:val="00540C52"/>
    <w:rsid w:val="00540C53"/>
    <w:rsid w:val="00540C6A"/>
    <w:rsid w:val="00540C74"/>
    <w:rsid w:val="00540CB6"/>
    <w:rsid w:val="00540D4C"/>
    <w:rsid w:val="00540D7F"/>
    <w:rsid w:val="00540DFC"/>
    <w:rsid w:val="00540E01"/>
    <w:rsid w:val="00540E23"/>
    <w:rsid w:val="00540E2D"/>
    <w:rsid w:val="00540E83"/>
    <w:rsid w:val="00540E8A"/>
    <w:rsid w:val="00540EBE"/>
    <w:rsid w:val="00540ED0"/>
    <w:rsid w:val="00540F22"/>
    <w:rsid w:val="00540F29"/>
    <w:rsid w:val="00540FB8"/>
    <w:rsid w:val="00540FD4"/>
    <w:rsid w:val="0054100B"/>
    <w:rsid w:val="00541013"/>
    <w:rsid w:val="00541027"/>
    <w:rsid w:val="00541029"/>
    <w:rsid w:val="00541039"/>
    <w:rsid w:val="005410C2"/>
    <w:rsid w:val="005410E4"/>
    <w:rsid w:val="00541179"/>
    <w:rsid w:val="00541190"/>
    <w:rsid w:val="005411D3"/>
    <w:rsid w:val="005411E6"/>
    <w:rsid w:val="005411F2"/>
    <w:rsid w:val="005411FC"/>
    <w:rsid w:val="00541204"/>
    <w:rsid w:val="00541205"/>
    <w:rsid w:val="00541224"/>
    <w:rsid w:val="00541238"/>
    <w:rsid w:val="005412FC"/>
    <w:rsid w:val="00541308"/>
    <w:rsid w:val="00541313"/>
    <w:rsid w:val="00541315"/>
    <w:rsid w:val="00541382"/>
    <w:rsid w:val="005413AB"/>
    <w:rsid w:val="005413FB"/>
    <w:rsid w:val="00541457"/>
    <w:rsid w:val="0054147C"/>
    <w:rsid w:val="005414C5"/>
    <w:rsid w:val="00541595"/>
    <w:rsid w:val="005415CE"/>
    <w:rsid w:val="005415D6"/>
    <w:rsid w:val="005415DF"/>
    <w:rsid w:val="0054162C"/>
    <w:rsid w:val="00541642"/>
    <w:rsid w:val="00541644"/>
    <w:rsid w:val="005416BA"/>
    <w:rsid w:val="005416E3"/>
    <w:rsid w:val="005416E4"/>
    <w:rsid w:val="005416F2"/>
    <w:rsid w:val="0054182B"/>
    <w:rsid w:val="00541835"/>
    <w:rsid w:val="0054187A"/>
    <w:rsid w:val="00541887"/>
    <w:rsid w:val="00541892"/>
    <w:rsid w:val="005418BD"/>
    <w:rsid w:val="005418F2"/>
    <w:rsid w:val="005419B6"/>
    <w:rsid w:val="005419D1"/>
    <w:rsid w:val="00541A0E"/>
    <w:rsid w:val="00541A68"/>
    <w:rsid w:val="00541AC1"/>
    <w:rsid w:val="00541ACF"/>
    <w:rsid w:val="00541AF8"/>
    <w:rsid w:val="00541BCD"/>
    <w:rsid w:val="00541C1B"/>
    <w:rsid w:val="00541CAF"/>
    <w:rsid w:val="00541CEC"/>
    <w:rsid w:val="00541D29"/>
    <w:rsid w:val="00541D83"/>
    <w:rsid w:val="00541DD9"/>
    <w:rsid w:val="00541E04"/>
    <w:rsid w:val="00541E2D"/>
    <w:rsid w:val="00541E37"/>
    <w:rsid w:val="00541E45"/>
    <w:rsid w:val="00541E6D"/>
    <w:rsid w:val="00541EE1"/>
    <w:rsid w:val="00541F29"/>
    <w:rsid w:val="00541F9C"/>
    <w:rsid w:val="00541FD7"/>
    <w:rsid w:val="00542020"/>
    <w:rsid w:val="00542027"/>
    <w:rsid w:val="00542045"/>
    <w:rsid w:val="005420C8"/>
    <w:rsid w:val="005420F6"/>
    <w:rsid w:val="00542114"/>
    <w:rsid w:val="0054213E"/>
    <w:rsid w:val="00542180"/>
    <w:rsid w:val="005421CD"/>
    <w:rsid w:val="005421FF"/>
    <w:rsid w:val="0054221F"/>
    <w:rsid w:val="0054223C"/>
    <w:rsid w:val="0054224B"/>
    <w:rsid w:val="0054226B"/>
    <w:rsid w:val="00542291"/>
    <w:rsid w:val="005422A0"/>
    <w:rsid w:val="005422E6"/>
    <w:rsid w:val="005422E8"/>
    <w:rsid w:val="005422F6"/>
    <w:rsid w:val="0054231A"/>
    <w:rsid w:val="0054231B"/>
    <w:rsid w:val="00542350"/>
    <w:rsid w:val="00542393"/>
    <w:rsid w:val="0054239C"/>
    <w:rsid w:val="005423AD"/>
    <w:rsid w:val="005423C1"/>
    <w:rsid w:val="00542402"/>
    <w:rsid w:val="0054241D"/>
    <w:rsid w:val="00542450"/>
    <w:rsid w:val="0054247E"/>
    <w:rsid w:val="005424F2"/>
    <w:rsid w:val="0054255B"/>
    <w:rsid w:val="005425AF"/>
    <w:rsid w:val="005425F5"/>
    <w:rsid w:val="00542625"/>
    <w:rsid w:val="00542667"/>
    <w:rsid w:val="00542694"/>
    <w:rsid w:val="005426E8"/>
    <w:rsid w:val="005427AD"/>
    <w:rsid w:val="005427BE"/>
    <w:rsid w:val="0054284B"/>
    <w:rsid w:val="00542857"/>
    <w:rsid w:val="0054285C"/>
    <w:rsid w:val="00542865"/>
    <w:rsid w:val="00542879"/>
    <w:rsid w:val="0054287D"/>
    <w:rsid w:val="0054287E"/>
    <w:rsid w:val="0054288E"/>
    <w:rsid w:val="005428BC"/>
    <w:rsid w:val="005428F8"/>
    <w:rsid w:val="00542963"/>
    <w:rsid w:val="00542969"/>
    <w:rsid w:val="00542977"/>
    <w:rsid w:val="0054297B"/>
    <w:rsid w:val="0054298A"/>
    <w:rsid w:val="005429C1"/>
    <w:rsid w:val="00542A00"/>
    <w:rsid w:val="00542A10"/>
    <w:rsid w:val="00542A16"/>
    <w:rsid w:val="00542A3D"/>
    <w:rsid w:val="00542ABD"/>
    <w:rsid w:val="00542B3F"/>
    <w:rsid w:val="00542B57"/>
    <w:rsid w:val="00542B7A"/>
    <w:rsid w:val="00542C0D"/>
    <w:rsid w:val="00542CA3"/>
    <w:rsid w:val="00542CBF"/>
    <w:rsid w:val="00542D2E"/>
    <w:rsid w:val="00542D33"/>
    <w:rsid w:val="00542D60"/>
    <w:rsid w:val="00542DFB"/>
    <w:rsid w:val="00542E19"/>
    <w:rsid w:val="00542E43"/>
    <w:rsid w:val="00542E8A"/>
    <w:rsid w:val="00542EB0"/>
    <w:rsid w:val="00542EB6"/>
    <w:rsid w:val="00542ED6"/>
    <w:rsid w:val="00542EDA"/>
    <w:rsid w:val="00542F06"/>
    <w:rsid w:val="00542F3C"/>
    <w:rsid w:val="00542F57"/>
    <w:rsid w:val="00542F5E"/>
    <w:rsid w:val="00542F64"/>
    <w:rsid w:val="00542F66"/>
    <w:rsid w:val="00542F7F"/>
    <w:rsid w:val="00542F9E"/>
    <w:rsid w:val="0054308E"/>
    <w:rsid w:val="005430D4"/>
    <w:rsid w:val="005430E6"/>
    <w:rsid w:val="00543117"/>
    <w:rsid w:val="005431EA"/>
    <w:rsid w:val="00543218"/>
    <w:rsid w:val="00543236"/>
    <w:rsid w:val="00543248"/>
    <w:rsid w:val="0054325B"/>
    <w:rsid w:val="0054327F"/>
    <w:rsid w:val="005432A7"/>
    <w:rsid w:val="005432BB"/>
    <w:rsid w:val="005432CD"/>
    <w:rsid w:val="00543314"/>
    <w:rsid w:val="0054336E"/>
    <w:rsid w:val="00543372"/>
    <w:rsid w:val="00543378"/>
    <w:rsid w:val="005433C3"/>
    <w:rsid w:val="00543425"/>
    <w:rsid w:val="00543477"/>
    <w:rsid w:val="005434A1"/>
    <w:rsid w:val="005434D1"/>
    <w:rsid w:val="005434D5"/>
    <w:rsid w:val="005434F1"/>
    <w:rsid w:val="00543543"/>
    <w:rsid w:val="00543558"/>
    <w:rsid w:val="005435D3"/>
    <w:rsid w:val="0054360E"/>
    <w:rsid w:val="00543616"/>
    <w:rsid w:val="005436DD"/>
    <w:rsid w:val="0054374F"/>
    <w:rsid w:val="00543754"/>
    <w:rsid w:val="005437A4"/>
    <w:rsid w:val="005437C2"/>
    <w:rsid w:val="005437CD"/>
    <w:rsid w:val="005437E6"/>
    <w:rsid w:val="005437EE"/>
    <w:rsid w:val="0054382D"/>
    <w:rsid w:val="0054385E"/>
    <w:rsid w:val="00543887"/>
    <w:rsid w:val="00543892"/>
    <w:rsid w:val="00543894"/>
    <w:rsid w:val="0054389B"/>
    <w:rsid w:val="005438AB"/>
    <w:rsid w:val="00543921"/>
    <w:rsid w:val="0054393F"/>
    <w:rsid w:val="00543992"/>
    <w:rsid w:val="00543A09"/>
    <w:rsid w:val="00543A12"/>
    <w:rsid w:val="00543A55"/>
    <w:rsid w:val="00543A6E"/>
    <w:rsid w:val="00543A90"/>
    <w:rsid w:val="00543B54"/>
    <w:rsid w:val="00543B99"/>
    <w:rsid w:val="00543BCE"/>
    <w:rsid w:val="00543C3F"/>
    <w:rsid w:val="00543C5F"/>
    <w:rsid w:val="00543C74"/>
    <w:rsid w:val="00543E6C"/>
    <w:rsid w:val="00543EB7"/>
    <w:rsid w:val="00543F1D"/>
    <w:rsid w:val="00543F2C"/>
    <w:rsid w:val="00543F50"/>
    <w:rsid w:val="00543F7B"/>
    <w:rsid w:val="00543FCE"/>
    <w:rsid w:val="00543FF5"/>
    <w:rsid w:val="00544041"/>
    <w:rsid w:val="00544082"/>
    <w:rsid w:val="00544086"/>
    <w:rsid w:val="00544091"/>
    <w:rsid w:val="005440C2"/>
    <w:rsid w:val="0054410B"/>
    <w:rsid w:val="0054410D"/>
    <w:rsid w:val="0054411B"/>
    <w:rsid w:val="0054413C"/>
    <w:rsid w:val="005441BE"/>
    <w:rsid w:val="005441D8"/>
    <w:rsid w:val="005441E6"/>
    <w:rsid w:val="00544212"/>
    <w:rsid w:val="00544213"/>
    <w:rsid w:val="0054423C"/>
    <w:rsid w:val="00544241"/>
    <w:rsid w:val="0054428C"/>
    <w:rsid w:val="005442D0"/>
    <w:rsid w:val="00544314"/>
    <w:rsid w:val="0054436E"/>
    <w:rsid w:val="005443E9"/>
    <w:rsid w:val="005443F8"/>
    <w:rsid w:val="0054442C"/>
    <w:rsid w:val="0054451F"/>
    <w:rsid w:val="00544533"/>
    <w:rsid w:val="00544544"/>
    <w:rsid w:val="005445BC"/>
    <w:rsid w:val="005445D6"/>
    <w:rsid w:val="00544672"/>
    <w:rsid w:val="00544674"/>
    <w:rsid w:val="005446A5"/>
    <w:rsid w:val="005446B4"/>
    <w:rsid w:val="00544739"/>
    <w:rsid w:val="0054477C"/>
    <w:rsid w:val="005447B6"/>
    <w:rsid w:val="005447CE"/>
    <w:rsid w:val="005447F7"/>
    <w:rsid w:val="00544804"/>
    <w:rsid w:val="0054482B"/>
    <w:rsid w:val="00544837"/>
    <w:rsid w:val="0054486B"/>
    <w:rsid w:val="0054486F"/>
    <w:rsid w:val="005448AB"/>
    <w:rsid w:val="0054491C"/>
    <w:rsid w:val="00544935"/>
    <w:rsid w:val="00544946"/>
    <w:rsid w:val="005449A1"/>
    <w:rsid w:val="005449AE"/>
    <w:rsid w:val="005449FA"/>
    <w:rsid w:val="00544AC2"/>
    <w:rsid w:val="00544AF5"/>
    <w:rsid w:val="00544B4F"/>
    <w:rsid w:val="00544B75"/>
    <w:rsid w:val="00544B7E"/>
    <w:rsid w:val="00544BE0"/>
    <w:rsid w:val="00544BE9"/>
    <w:rsid w:val="00544C23"/>
    <w:rsid w:val="00544C24"/>
    <w:rsid w:val="00544C27"/>
    <w:rsid w:val="00544C38"/>
    <w:rsid w:val="00544C50"/>
    <w:rsid w:val="00544C7D"/>
    <w:rsid w:val="00544D9E"/>
    <w:rsid w:val="00544DD1"/>
    <w:rsid w:val="00544E10"/>
    <w:rsid w:val="00544E18"/>
    <w:rsid w:val="00544E8A"/>
    <w:rsid w:val="00544EA0"/>
    <w:rsid w:val="00544EE9"/>
    <w:rsid w:val="00544EFC"/>
    <w:rsid w:val="00544F9A"/>
    <w:rsid w:val="00544FAE"/>
    <w:rsid w:val="00544FC4"/>
    <w:rsid w:val="00545007"/>
    <w:rsid w:val="0054501B"/>
    <w:rsid w:val="00545049"/>
    <w:rsid w:val="00545053"/>
    <w:rsid w:val="0054506E"/>
    <w:rsid w:val="005450BE"/>
    <w:rsid w:val="005450CC"/>
    <w:rsid w:val="00545115"/>
    <w:rsid w:val="005451A9"/>
    <w:rsid w:val="005451AC"/>
    <w:rsid w:val="005451BC"/>
    <w:rsid w:val="005451D2"/>
    <w:rsid w:val="00545203"/>
    <w:rsid w:val="00545235"/>
    <w:rsid w:val="00545253"/>
    <w:rsid w:val="00545268"/>
    <w:rsid w:val="005452AF"/>
    <w:rsid w:val="005452E4"/>
    <w:rsid w:val="00545359"/>
    <w:rsid w:val="00545450"/>
    <w:rsid w:val="00545471"/>
    <w:rsid w:val="00545473"/>
    <w:rsid w:val="00545484"/>
    <w:rsid w:val="00545505"/>
    <w:rsid w:val="0054559F"/>
    <w:rsid w:val="005455A5"/>
    <w:rsid w:val="005455C2"/>
    <w:rsid w:val="005455F1"/>
    <w:rsid w:val="0054564E"/>
    <w:rsid w:val="00545660"/>
    <w:rsid w:val="00545662"/>
    <w:rsid w:val="00545695"/>
    <w:rsid w:val="0054569C"/>
    <w:rsid w:val="00545703"/>
    <w:rsid w:val="00545713"/>
    <w:rsid w:val="00545721"/>
    <w:rsid w:val="00545771"/>
    <w:rsid w:val="005457C9"/>
    <w:rsid w:val="005457F9"/>
    <w:rsid w:val="00545801"/>
    <w:rsid w:val="00545802"/>
    <w:rsid w:val="0054581A"/>
    <w:rsid w:val="0054584F"/>
    <w:rsid w:val="00545866"/>
    <w:rsid w:val="00545888"/>
    <w:rsid w:val="005458C1"/>
    <w:rsid w:val="005458E2"/>
    <w:rsid w:val="005459A0"/>
    <w:rsid w:val="005459A7"/>
    <w:rsid w:val="005459C0"/>
    <w:rsid w:val="00545A1A"/>
    <w:rsid w:val="00545A5A"/>
    <w:rsid w:val="00545A80"/>
    <w:rsid w:val="00545AB3"/>
    <w:rsid w:val="00545AD4"/>
    <w:rsid w:val="00545B14"/>
    <w:rsid w:val="00545B20"/>
    <w:rsid w:val="00545B52"/>
    <w:rsid w:val="00545B53"/>
    <w:rsid w:val="00545B6C"/>
    <w:rsid w:val="00545BD4"/>
    <w:rsid w:val="00545BDD"/>
    <w:rsid w:val="00545C3A"/>
    <w:rsid w:val="00545C57"/>
    <w:rsid w:val="00545C97"/>
    <w:rsid w:val="00545CC5"/>
    <w:rsid w:val="00545CC6"/>
    <w:rsid w:val="00545CED"/>
    <w:rsid w:val="00545CF5"/>
    <w:rsid w:val="00545D01"/>
    <w:rsid w:val="00545DC6"/>
    <w:rsid w:val="00545DD8"/>
    <w:rsid w:val="00545DE9"/>
    <w:rsid w:val="00545DEC"/>
    <w:rsid w:val="00545E01"/>
    <w:rsid w:val="00545E13"/>
    <w:rsid w:val="00545E77"/>
    <w:rsid w:val="00545E9C"/>
    <w:rsid w:val="00545EA9"/>
    <w:rsid w:val="00545EB3"/>
    <w:rsid w:val="00545EBC"/>
    <w:rsid w:val="00545F52"/>
    <w:rsid w:val="00545F82"/>
    <w:rsid w:val="00545F8F"/>
    <w:rsid w:val="0054601E"/>
    <w:rsid w:val="00546089"/>
    <w:rsid w:val="005460D0"/>
    <w:rsid w:val="00546172"/>
    <w:rsid w:val="005461E5"/>
    <w:rsid w:val="0054622F"/>
    <w:rsid w:val="005462E5"/>
    <w:rsid w:val="0054636B"/>
    <w:rsid w:val="005463A8"/>
    <w:rsid w:val="005463CA"/>
    <w:rsid w:val="005463CE"/>
    <w:rsid w:val="005463CF"/>
    <w:rsid w:val="005463EC"/>
    <w:rsid w:val="005464AF"/>
    <w:rsid w:val="005464EA"/>
    <w:rsid w:val="00546516"/>
    <w:rsid w:val="00546591"/>
    <w:rsid w:val="005465AA"/>
    <w:rsid w:val="005465B3"/>
    <w:rsid w:val="005465F6"/>
    <w:rsid w:val="0054662D"/>
    <w:rsid w:val="0054662F"/>
    <w:rsid w:val="00546637"/>
    <w:rsid w:val="00546645"/>
    <w:rsid w:val="00546666"/>
    <w:rsid w:val="00546677"/>
    <w:rsid w:val="005466C4"/>
    <w:rsid w:val="005466DD"/>
    <w:rsid w:val="005466E6"/>
    <w:rsid w:val="00546700"/>
    <w:rsid w:val="00546751"/>
    <w:rsid w:val="005467AC"/>
    <w:rsid w:val="005467BC"/>
    <w:rsid w:val="00546878"/>
    <w:rsid w:val="0054687D"/>
    <w:rsid w:val="005468A8"/>
    <w:rsid w:val="005468C7"/>
    <w:rsid w:val="0054691F"/>
    <w:rsid w:val="0054692F"/>
    <w:rsid w:val="005469FF"/>
    <w:rsid w:val="00546A0A"/>
    <w:rsid w:val="00546A2D"/>
    <w:rsid w:val="00546A3F"/>
    <w:rsid w:val="00546B08"/>
    <w:rsid w:val="00546B1E"/>
    <w:rsid w:val="00546B42"/>
    <w:rsid w:val="00546BAC"/>
    <w:rsid w:val="00546BEA"/>
    <w:rsid w:val="00546BF4"/>
    <w:rsid w:val="00546BFC"/>
    <w:rsid w:val="00546BFE"/>
    <w:rsid w:val="00546C2C"/>
    <w:rsid w:val="00546C7D"/>
    <w:rsid w:val="00546C88"/>
    <w:rsid w:val="00546C8A"/>
    <w:rsid w:val="00546C9D"/>
    <w:rsid w:val="00546CB8"/>
    <w:rsid w:val="00546CBB"/>
    <w:rsid w:val="00546CD5"/>
    <w:rsid w:val="00546CE8"/>
    <w:rsid w:val="00546CEC"/>
    <w:rsid w:val="00546D04"/>
    <w:rsid w:val="00546D65"/>
    <w:rsid w:val="00546D6D"/>
    <w:rsid w:val="00546D94"/>
    <w:rsid w:val="00546D99"/>
    <w:rsid w:val="00546DFB"/>
    <w:rsid w:val="00546E11"/>
    <w:rsid w:val="00546E28"/>
    <w:rsid w:val="00546EAF"/>
    <w:rsid w:val="00546EDF"/>
    <w:rsid w:val="00546F08"/>
    <w:rsid w:val="00546F13"/>
    <w:rsid w:val="00546F61"/>
    <w:rsid w:val="00547066"/>
    <w:rsid w:val="0054706F"/>
    <w:rsid w:val="005470A4"/>
    <w:rsid w:val="005470BE"/>
    <w:rsid w:val="005470D7"/>
    <w:rsid w:val="0054712F"/>
    <w:rsid w:val="00547156"/>
    <w:rsid w:val="00547195"/>
    <w:rsid w:val="00547197"/>
    <w:rsid w:val="005471BD"/>
    <w:rsid w:val="005471E0"/>
    <w:rsid w:val="0054721D"/>
    <w:rsid w:val="00547237"/>
    <w:rsid w:val="00547259"/>
    <w:rsid w:val="0054726A"/>
    <w:rsid w:val="00547298"/>
    <w:rsid w:val="0054729F"/>
    <w:rsid w:val="005472AD"/>
    <w:rsid w:val="005472BA"/>
    <w:rsid w:val="005472BE"/>
    <w:rsid w:val="005472E9"/>
    <w:rsid w:val="005472FB"/>
    <w:rsid w:val="0054736D"/>
    <w:rsid w:val="0054742B"/>
    <w:rsid w:val="0054743B"/>
    <w:rsid w:val="00547455"/>
    <w:rsid w:val="00547465"/>
    <w:rsid w:val="0054749E"/>
    <w:rsid w:val="005474B5"/>
    <w:rsid w:val="00547506"/>
    <w:rsid w:val="0054751C"/>
    <w:rsid w:val="00547532"/>
    <w:rsid w:val="00547538"/>
    <w:rsid w:val="00547578"/>
    <w:rsid w:val="0054757E"/>
    <w:rsid w:val="005475FF"/>
    <w:rsid w:val="00547613"/>
    <w:rsid w:val="00547619"/>
    <w:rsid w:val="00547648"/>
    <w:rsid w:val="0054766D"/>
    <w:rsid w:val="0054767B"/>
    <w:rsid w:val="00547736"/>
    <w:rsid w:val="00547754"/>
    <w:rsid w:val="00547761"/>
    <w:rsid w:val="00547782"/>
    <w:rsid w:val="0054778A"/>
    <w:rsid w:val="00547805"/>
    <w:rsid w:val="00547821"/>
    <w:rsid w:val="00547864"/>
    <w:rsid w:val="005478BF"/>
    <w:rsid w:val="005478C4"/>
    <w:rsid w:val="0054792F"/>
    <w:rsid w:val="00547933"/>
    <w:rsid w:val="00547976"/>
    <w:rsid w:val="0054797C"/>
    <w:rsid w:val="005479BE"/>
    <w:rsid w:val="005479F4"/>
    <w:rsid w:val="00547A39"/>
    <w:rsid w:val="00547A4F"/>
    <w:rsid w:val="00547A6D"/>
    <w:rsid w:val="00547BBA"/>
    <w:rsid w:val="00547BBB"/>
    <w:rsid w:val="00547BBF"/>
    <w:rsid w:val="00547BDB"/>
    <w:rsid w:val="00547BDF"/>
    <w:rsid w:val="00547C32"/>
    <w:rsid w:val="00547C66"/>
    <w:rsid w:val="00547C9D"/>
    <w:rsid w:val="00547CF2"/>
    <w:rsid w:val="00547D50"/>
    <w:rsid w:val="00547DA5"/>
    <w:rsid w:val="00547DC1"/>
    <w:rsid w:val="00547E3B"/>
    <w:rsid w:val="00547E5D"/>
    <w:rsid w:val="00547E7E"/>
    <w:rsid w:val="00547E94"/>
    <w:rsid w:val="00547EA0"/>
    <w:rsid w:val="00547EF0"/>
    <w:rsid w:val="00547EF2"/>
    <w:rsid w:val="00547EF4"/>
    <w:rsid w:val="00547F0F"/>
    <w:rsid w:val="00547F18"/>
    <w:rsid w:val="00547F54"/>
    <w:rsid w:val="00547F80"/>
    <w:rsid w:val="00547F89"/>
    <w:rsid w:val="00547F97"/>
    <w:rsid w:val="00547FDF"/>
    <w:rsid w:val="0055002F"/>
    <w:rsid w:val="0055004D"/>
    <w:rsid w:val="0055007F"/>
    <w:rsid w:val="00550083"/>
    <w:rsid w:val="0055008F"/>
    <w:rsid w:val="005500A6"/>
    <w:rsid w:val="0055016D"/>
    <w:rsid w:val="00550196"/>
    <w:rsid w:val="0055019F"/>
    <w:rsid w:val="00550223"/>
    <w:rsid w:val="0055023F"/>
    <w:rsid w:val="00550298"/>
    <w:rsid w:val="005502A5"/>
    <w:rsid w:val="005502C8"/>
    <w:rsid w:val="005502CB"/>
    <w:rsid w:val="0055033E"/>
    <w:rsid w:val="00550344"/>
    <w:rsid w:val="00550379"/>
    <w:rsid w:val="005503F9"/>
    <w:rsid w:val="00550416"/>
    <w:rsid w:val="0055046C"/>
    <w:rsid w:val="005504EA"/>
    <w:rsid w:val="0055050C"/>
    <w:rsid w:val="0055053B"/>
    <w:rsid w:val="0055056A"/>
    <w:rsid w:val="00550599"/>
    <w:rsid w:val="005505A7"/>
    <w:rsid w:val="005505E9"/>
    <w:rsid w:val="00550601"/>
    <w:rsid w:val="0055069D"/>
    <w:rsid w:val="005506A5"/>
    <w:rsid w:val="005506E9"/>
    <w:rsid w:val="005506F6"/>
    <w:rsid w:val="00550720"/>
    <w:rsid w:val="00550723"/>
    <w:rsid w:val="005507A4"/>
    <w:rsid w:val="005507C1"/>
    <w:rsid w:val="00550855"/>
    <w:rsid w:val="0055086A"/>
    <w:rsid w:val="0055088F"/>
    <w:rsid w:val="005508AA"/>
    <w:rsid w:val="005508AC"/>
    <w:rsid w:val="0055091D"/>
    <w:rsid w:val="00550946"/>
    <w:rsid w:val="005509A7"/>
    <w:rsid w:val="005509AB"/>
    <w:rsid w:val="005509B3"/>
    <w:rsid w:val="005509C1"/>
    <w:rsid w:val="005509E8"/>
    <w:rsid w:val="00550A04"/>
    <w:rsid w:val="00550AFB"/>
    <w:rsid w:val="00550B20"/>
    <w:rsid w:val="00550B62"/>
    <w:rsid w:val="00550B98"/>
    <w:rsid w:val="00550BA6"/>
    <w:rsid w:val="00550C86"/>
    <w:rsid w:val="00550CAB"/>
    <w:rsid w:val="00550CB2"/>
    <w:rsid w:val="00550CF9"/>
    <w:rsid w:val="00550D14"/>
    <w:rsid w:val="00550D45"/>
    <w:rsid w:val="00550D5D"/>
    <w:rsid w:val="00550D8E"/>
    <w:rsid w:val="00550DD5"/>
    <w:rsid w:val="00550E17"/>
    <w:rsid w:val="00550E20"/>
    <w:rsid w:val="00550E29"/>
    <w:rsid w:val="00550EC8"/>
    <w:rsid w:val="00550ED1"/>
    <w:rsid w:val="00550F16"/>
    <w:rsid w:val="00550F24"/>
    <w:rsid w:val="00550F68"/>
    <w:rsid w:val="00550F6F"/>
    <w:rsid w:val="00550FAE"/>
    <w:rsid w:val="00550FB7"/>
    <w:rsid w:val="00551002"/>
    <w:rsid w:val="00551033"/>
    <w:rsid w:val="00551071"/>
    <w:rsid w:val="00551088"/>
    <w:rsid w:val="005510B3"/>
    <w:rsid w:val="005510C4"/>
    <w:rsid w:val="005510CA"/>
    <w:rsid w:val="005510D5"/>
    <w:rsid w:val="005510E7"/>
    <w:rsid w:val="00551161"/>
    <w:rsid w:val="00551172"/>
    <w:rsid w:val="00551181"/>
    <w:rsid w:val="005511FB"/>
    <w:rsid w:val="00551222"/>
    <w:rsid w:val="0055128D"/>
    <w:rsid w:val="00551296"/>
    <w:rsid w:val="005512D6"/>
    <w:rsid w:val="005512DA"/>
    <w:rsid w:val="00551342"/>
    <w:rsid w:val="0055134B"/>
    <w:rsid w:val="0055136D"/>
    <w:rsid w:val="0055136F"/>
    <w:rsid w:val="005513AE"/>
    <w:rsid w:val="005513DA"/>
    <w:rsid w:val="005513F6"/>
    <w:rsid w:val="0055141E"/>
    <w:rsid w:val="0055145F"/>
    <w:rsid w:val="0055148E"/>
    <w:rsid w:val="00551501"/>
    <w:rsid w:val="0055151F"/>
    <w:rsid w:val="0055152D"/>
    <w:rsid w:val="0055156C"/>
    <w:rsid w:val="00551581"/>
    <w:rsid w:val="00551590"/>
    <w:rsid w:val="00551591"/>
    <w:rsid w:val="00551593"/>
    <w:rsid w:val="005515A6"/>
    <w:rsid w:val="005515B1"/>
    <w:rsid w:val="005515C4"/>
    <w:rsid w:val="005515C5"/>
    <w:rsid w:val="005515CB"/>
    <w:rsid w:val="00551620"/>
    <w:rsid w:val="0055162D"/>
    <w:rsid w:val="0055164D"/>
    <w:rsid w:val="0055166A"/>
    <w:rsid w:val="0055167F"/>
    <w:rsid w:val="005516A8"/>
    <w:rsid w:val="005516B0"/>
    <w:rsid w:val="005516C4"/>
    <w:rsid w:val="005516C5"/>
    <w:rsid w:val="005516D6"/>
    <w:rsid w:val="005516D7"/>
    <w:rsid w:val="005516E9"/>
    <w:rsid w:val="00551709"/>
    <w:rsid w:val="0055171E"/>
    <w:rsid w:val="00551739"/>
    <w:rsid w:val="00551801"/>
    <w:rsid w:val="00551803"/>
    <w:rsid w:val="00551805"/>
    <w:rsid w:val="00551820"/>
    <w:rsid w:val="0055186D"/>
    <w:rsid w:val="00551960"/>
    <w:rsid w:val="00551963"/>
    <w:rsid w:val="00551973"/>
    <w:rsid w:val="005519BA"/>
    <w:rsid w:val="005519E1"/>
    <w:rsid w:val="00551A16"/>
    <w:rsid w:val="00551A1C"/>
    <w:rsid w:val="00551A33"/>
    <w:rsid w:val="00551A9B"/>
    <w:rsid w:val="00551AAB"/>
    <w:rsid w:val="00551AC8"/>
    <w:rsid w:val="00551B38"/>
    <w:rsid w:val="00551B58"/>
    <w:rsid w:val="00551B90"/>
    <w:rsid w:val="00551BAD"/>
    <w:rsid w:val="00551C0E"/>
    <w:rsid w:val="00551C1F"/>
    <w:rsid w:val="00551C66"/>
    <w:rsid w:val="00551C7E"/>
    <w:rsid w:val="00551CEA"/>
    <w:rsid w:val="00551D1B"/>
    <w:rsid w:val="00551D2D"/>
    <w:rsid w:val="00551D5D"/>
    <w:rsid w:val="00551DCD"/>
    <w:rsid w:val="00551E0B"/>
    <w:rsid w:val="00551E36"/>
    <w:rsid w:val="00551EA3"/>
    <w:rsid w:val="00551F02"/>
    <w:rsid w:val="00551F2E"/>
    <w:rsid w:val="00551F84"/>
    <w:rsid w:val="00551FC6"/>
    <w:rsid w:val="0055201B"/>
    <w:rsid w:val="005520B0"/>
    <w:rsid w:val="005520F3"/>
    <w:rsid w:val="00552133"/>
    <w:rsid w:val="00552151"/>
    <w:rsid w:val="00552154"/>
    <w:rsid w:val="00552174"/>
    <w:rsid w:val="005521A6"/>
    <w:rsid w:val="005521BA"/>
    <w:rsid w:val="00552200"/>
    <w:rsid w:val="00552210"/>
    <w:rsid w:val="00552224"/>
    <w:rsid w:val="005522DF"/>
    <w:rsid w:val="005522F4"/>
    <w:rsid w:val="00552333"/>
    <w:rsid w:val="00552380"/>
    <w:rsid w:val="005523CD"/>
    <w:rsid w:val="005523EB"/>
    <w:rsid w:val="00552404"/>
    <w:rsid w:val="0055240F"/>
    <w:rsid w:val="00552427"/>
    <w:rsid w:val="00552445"/>
    <w:rsid w:val="00552457"/>
    <w:rsid w:val="0055245A"/>
    <w:rsid w:val="0055248B"/>
    <w:rsid w:val="00552507"/>
    <w:rsid w:val="0055252D"/>
    <w:rsid w:val="00552589"/>
    <w:rsid w:val="005525AD"/>
    <w:rsid w:val="005525FC"/>
    <w:rsid w:val="00552635"/>
    <w:rsid w:val="0055267D"/>
    <w:rsid w:val="00552696"/>
    <w:rsid w:val="0055269D"/>
    <w:rsid w:val="005526DB"/>
    <w:rsid w:val="0055270C"/>
    <w:rsid w:val="00552736"/>
    <w:rsid w:val="00552743"/>
    <w:rsid w:val="005527B6"/>
    <w:rsid w:val="005527CE"/>
    <w:rsid w:val="00552884"/>
    <w:rsid w:val="005528D8"/>
    <w:rsid w:val="005528F4"/>
    <w:rsid w:val="00552917"/>
    <w:rsid w:val="005529FA"/>
    <w:rsid w:val="00552A04"/>
    <w:rsid w:val="00552A19"/>
    <w:rsid w:val="00552A82"/>
    <w:rsid w:val="00552AB5"/>
    <w:rsid w:val="00552B27"/>
    <w:rsid w:val="00552B70"/>
    <w:rsid w:val="00552B7F"/>
    <w:rsid w:val="00552B87"/>
    <w:rsid w:val="00552B88"/>
    <w:rsid w:val="00552BF7"/>
    <w:rsid w:val="00552BF9"/>
    <w:rsid w:val="00552C0D"/>
    <w:rsid w:val="00552C1D"/>
    <w:rsid w:val="00552C67"/>
    <w:rsid w:val="00552C97"/>
    <w:rsid w:val="00552CA8"/>
    <w:rsid w:val="00552CC4"/>
    <w:rsid w:val="00552D21"/>
    <w:rsid w:val="00552D66"/>
    <w:rsid w:val="00552D6D"/>
    <w:rsid w:val="00552D82"/>
    <w:rsid w:val="00552DB5"/>
    <w:rsid w:val="00552E08"/>
    <w:rsid w:val="00552E3F"/>
    <w:rsid w:val="00552E75"/>
    <w:rsid w:val="00552E78"/>
    <w:rsid w:val="00552E8A"/>
    <w:rsid w:val="00552F72"/>
    <w:rsid w:val="00552F9B"/>
    <w:rsid w:val="00552FB7"/>
    <w:rsid w:val="0055302E"/>
    <w:rsid w:val="00553095"/>
    <w:rsid w:val="005530B1"/>
    <w:rsid w:val="00553145"/>
    <w:rsid w:val="0055314B"/>
    <w:rsid w:val="00553152"/>
    <w:rsid w:val="00553165"/>
    <w:rsid w:val="0055316F"/>
    <w:rsid w:val="005531DE"/>
    <w:rsid w:val="005531EA"/>
    <w:rsid w:val="005532B4"/>
    <w:rsid w:val="005532EE"/>
    <w:rsid w:val="00553365"/>
    <w:rsid w:val="00553382"/>
    <w:rsid w:val="0055338D"/>
    <w:rsid w:val="00553396"/>
    <w:rsid w:val="005533B6"/>
    <w:rsid w:val="005533C1"/>
    <w:rsid w:val="005533F2"/>
    <w:rsid w:val="00553405"/>
    <w:rsid w:val="0055340B"/>
    <w:rsid w:val="00553412"/>
    <w:rsid w:val="00553413"/>
    <w:rsid w:val="0055348B"/>
    <w:rsid w:val="005534B8"/>
    <w:rsid w:val="00553550"/>
    <w:rsid w:val="005535B9"/>
    <w:rsid w:val="005535D8"/>
    <w:rsid w:val="00553605"/>
    <w:rsid w:val="00553611"/>
    <w:rsid w:val="0055361E"/>
    <w:rsid w:val="00553642"/>
    <w:rsid w:val="00553652"/>
    <w:rsid w:val="005536A0"/>
    <w:rsid w:val="005536D5"/>
    <w:rsid w:val="005536FE"/>
    <w:rsid w:val="0055376F"/>
    <w:rsid w:val="00553792"/>
    <w:rsid w:val="005537AA"/>
    <w:rsid w:val="005537FC"/>
    <w:rsid w:val="0055380F"/>
    <w:rsid w:val="00553847"/>
    <w:rsid w:val="00553864"/>
    <w:rsid w:val="00553890"/>
    <w:rsid w:val="005538BE"/>
    <w:rsid w:val="005538CB"/>
    <w:rsid w:val="0055391F"/>
    <w:rsid w:val="00553961"/>
    <w:rsid w:val="00553962"/>
    <w:rsid w:val="00553971"/>
    <w:rsid w:val="005539AB"/>
    <w:rsid w:val="00553A0C"/>
    <w:rsid w:val="00553A89"/>
    <w:rsid w:val="00553AA7"/>
    <w:rsid w:val="00553AA9"/>
    <w:rsid w:val="00553AC3"/>
    <w:rsid w:val="00553AD2"/>
    <w:rsid w:val="00553B63"/>
    <w:rsid w:val="00553C13"/>
    <w:rsid w:val="00553CA1"/>
    <w:rsid w:val="00553CA9"/>
    <w:rsid w:val="00553D1E"/>
    <w:rsid w:val="00553D35"/>
    <w:rsid w:val="00553D94"/>
    <w:rsid w:val="00553DAC"/>
    <w:rsid w:val="00553DFB"/>
    <w:rsid w:val="00553E62"/>
    <w:rsid w:val="00553E99"/>
    <w:rsid w:val="00553EAA"/>
    <w:rsid w:val="00553F15"/>
    <w:rsid w:val="00553F32"/>
    <w:rsid w:val="00553F4F"/>
    <w:rsid w:val="00553FA0"/>
    <w:rsid w:val="00553FF1"/>
    <w:rsid w:val="0055403D"/>
    <w:rsid w:val="00554061"/>
    <w:rsid w:val="0055409F"/>
    <w:rsid w:val="005540A4"/>
    <w:rsid w:val="005540AB"/>
    <w:rsid w:val="005540DD"/>
    <w:rsid w:val="00554118"/>
    <w:rsid w:val="00554161"/>
    <w:rsid w:val="00554170"/>
    <w:rsid w:val="00554172"/>
    <w:rsid w:val="00554177"/>
    <w:rsid w:val="005541C0"/>
    <w:rsid w:val="005541EA"/>
    <w:rsid w:val="0055423B"/>
    <w:rsid w:val="00554245"/>
    <w:rsid w:val="00554255"/>
    <w:rsid w:val="0055427F"/>
    <w:rsid w:val="005542E3"/>
    <w:rsid w:val="00554359"/>
    <w:rsid w:val="0055435D"/>
    <w:rsid w:val="00554378"/>
    <w:rsid w:val="005543CE"/>
    <w:rsid w:val="0055441E"/>
    <w:rsid w:val="00554441"/>
    <w:rsid w:val="00554467"/>
    <w:rsid w:val="0055446A"/>
    <w:rsid w:val="005544D1"/>
    <w:rsid w:val="005544DE"/>
    <w:rsid w:val="00554511"/>
    <w:rsid w:val="00554530"/>
    <w:rsid w:val="0055458D"/>
    <w:rsid w:val="0055459D"/>
    <w:rsid w:val="005545A3"/>
    <w:rsid w:val="005545FD"/>
    <w:rsid w:val="00554660"/>
    <w:rsid w:val="0055467B"/>
    <w:rsid w:val="00554687"/>
    <w:rsid w:val="0055468C"/>
    <w:rsid w:val="0055469E"/>
    <w:rsid w:val="005546C9"/>
    <w:rsid w:val="005546D2"/>
    <w:rsid w:val="0055475F"/>
    <w:rsid w:val="0055476F"/>
    <w:rsid w:val="00554784"/>
    <w:rsid w:val="005547A1"/>
    <w:rsid w:val="00554824"/>
    <w:rsid w:val="0055484E"/>
    <w:rsid w:val="005548AB"/>
    <w:rsid w:val="005548AD"/>
    <w:rsid w:val="00554917"/>
    <w:rsid w:val="00554920"/>
    <w:rsid w:val="005549A3"/>
    <w:rsid w:val="00554A48"/>
    <w:rsid w:val="00554A4E"/>
    <w:rsid w:val="00554A55"/>
    <w:rsid w:val="00554A59"/>
    <w:rsid w:val="00554A65"/>
    <w:rsid w:val="00554A7D"/>
    <w:rsid w:val="00554AE1"/>
    <w:rsid w:val="00554BC8"/>
    <w:rsid w:val="00554C49"/>
    <w:rsid w:val="00554C4C"/>
    <w:rsid w:val="00554C81"/>
    <w:rsid w:val="00554C9A"/>
    <w:rsid w:val="00554CBA"/>
    <w:rsid w:val="00554CFF"/>
    <w:rsid w:val="00554D00"/>
    <w:rsid w:val="00554D21"/>
    <w:rsid w:val="00554D2B"/>
    <w:rsid w:val="00554D2E"/>
    <w:rsid w:val="00554D46"/>
    <w:rsid w:val="00554D4F"/>
    <w:rsid w:val="00554D66"/>
    <w:rsid w:val="00554D8F"/>
    <w:rsid w:val="00554D92"/>
    <w:rsid w:val="00554DA1"/>
    <w:rsid w:val="00554DAC"/>
    <w:rsid w:val="00554DD1"/>
    <w:rsid w:val="00554E18"/>
    <w:rsid w:val="00554E39"/>
    <w:rsid w:val="00554EC5"/>
    <w:rsid w:val="00554ED4"/>
    <w:rsid w:val="00554F04"/>
    <w:rsid w:val="00554F1A"/>
    <w:rsid w:val="00554F1F"/>
    <w:rsid w:val="00554F97"/>
    <w:rsid w:val="00554FB7"/>
    <w:rsid w:val="00554FFC"/>
    <w:rsid w:val="00555017"/>
    <w:rsid w:val="00555064"/>
    <w:rsid w:val="005550A9"/>
    <w:rsid w:val="005550DE"/>
    <w:rsid w:val="005550F4"/>
    <w:rsid w:val="00555111"/>
    <w:rsid w:val="0055515E"/>
    <w:rsid w:val="005551FA"/>
    <w:rsid w:val="00555236"/>
    <w:rsid w:val="00555296"/>
    <w:rsid w:val="005552A9"/>
    <w:rsid w:val="005552CB"/>
    <w:rsid w:val="005552D0"/>
    <w:rsid w:val="0055532C"/>
    <w:rsid w:val="005553B2"/>
    <w:rsid w:val="00555402"/>
    <w:rsid w:val="00555427"/>
    <w:rsid w:val="0055546B"/>
    <w:rsid w:val="00555495"/>
    <w:rsid w:val="0055549F"/>
    <w:rsid w:val="005554B1"/>
    <w:rsid w:val="005554D0"/>
    <w:rsid w:val="00555531"/>
    <w:rsid w:val="00555555"/>
    <w:rsid w:val="0055559C"/>
    <w:rsid w:val="005555B0"/>
    <w:rsid w:val="005555F8"/>
    <w:rsid w:val="005555FF"/>
    <w:rsid w:val="00555632"/>
    <w:rsid w:val="00555637"/>
    <w:rsid w:val="005556C7"/>
    <w:rsid w:val="005556E1"/>
    <w:rsid w:val="00555714"/>
    <w:rsid w:val="00555716"/>
    <w:rsid w:val="0055579F"/>
    <w:rsid w:val="005557B7"/>
    <w:rsid w:val="005557F6"/>
    <w:rsid w:val="0055583E"/>
    <w:rsid w:val="005558B8"/>
    <w:rsid w:val="005558F9"/>
    <w:rsid w:val="0055597E"/>
    <w:rsid w:val="005559B4"/>
    <w:rsid w:val="005559E1"/>
    <w:rsid w:val="005559E4"/>
    <w:rsid w:val="00555A07"/>
    <w:rsid w:val="00555A44"/>
    <w:rsid w:val="00555A65"/>
    <w:rsid w:val="00555A9C"/>
    <w:rsid w:val="00555B53"/>
    <w:rsid w:val="00555B7B"/>
    <w:rsid w:val="00555B91"/>
    <w:rsid w:val="00555CC8"/>
    <w:rsid w:val="00555CEB"/>
    <w:rsid w:val="00555CFC"/>
    <w:rsid w:val="00555D02"/>
    <w:rsid w:val="00555D16"/>
    <w:rsid w:val="00555D3E"/>
    <w:rsid w:val="00555E43"/>
    <w:rsid w:val="00555E5E"/>
    <w:rsid w:val="00555EA8"/>
    <w:rsid w:val="00555EDE"/>
    <w:rsid w:val="00555EE5"/>
    <w:rsid w:val="00555F11"/>
    <w:rsid w:val="00555F7E"/>
    <w:rsid w:val="00555F83"/>
    <w:rsid w:val="00555FB7"/>
    <w:rsid w:val="00555FC3"/>
    <w:rsid w:val="00556069"/>
    <w:rsid w:val="00556126"/>
    <w:rsid w:val="0055615D"/>
    <w:rsid w:val="0055619B"/>
    <w:rsid w:val="005561D6"/>
    <w:rsid w:val="00556256"/>
    <w:rsid w:val="00556261"/>
    <w:rsid w:val="00556269"/>
    <w:rsid w:val="0055629F"/>
    <w:rsid w:val="005562BA"/>
    <w:rsid w:val="005562ED"/>
    <w:rsid w:val="0055630B"/>
    <w:rsid w:val="0055632F"/>
    <w:rsid w:val="00556343"/>
    <w:rsid w:val="00556354"/>
    <w:rsid w:val="00556376"/>
    <w:rsid w:val="0055638C"/>
    <w:rsid w:val="005563BB"/>
    <w:rsid w:val="005563BF"/>
    <w:rsid w:val="005563C5"/>
    <w:rsid w:val="005563F9"/>
    <w:rsid w:val="0055640D"/>
    <w:rsid w:val="0055641D"/>
    <w:rsid w:val="00556424"/>
    <w:rsid w:val="00556448"/>
    <w:rsid w:val="005564F3"/>
    <w:rsid w:val="0055652C"/>
    <w:rsid w:val="00556582"/>
    <w:rsid w:val="005565A1"/>
    <w:rsid w:val="005565A2"/>
    <w:rsid w:val="005565EB"/>
    <w:rsid w:val="00556634"/>
    <w:rsid w:val="0055665F"/>
    <w:rsid w:val="00556694"/>
    <w:rsid w:val="005566B6"/>
    <w:rsid w:val="005566D9"/>
    <w:rsid w:val="0055670F"/>
    <w:rsid w:val="00556719"/>
    <w:rsid w:val="0055673E"/>
    <w:rsid w:val="00556753"/>
    <w:rsid w:val="00556766"/>
    <w:rsid w:val="00556796"/>
    <w:rsid w:val="005567AC"/>
    <w:rsid w:val="005567C9"/>
    <w:rsid w:val="005567EC"/>
    <w:rsid w:val="00556857"/>
    <w:rsid w:val="0055685B"/>
    <w:rsid w:val="0055687E"/>
    <w:rsid w:val="005568A0"/>
    <w:rsid w:val="00556934"/>
    <w:rsid w:val="0055694C"/>
    <w:rsid w:val="00556963"/>
    <w:rsid w:val="005569B9"/>
    <w:rsid w:val="005569FC"/>
    <w:rsid w:val="00556A63"/>
    <w:rsid w:val="00556A91"/>
    <w:rsid w:val="00556B0C"/>
    <w:rsid w:val="00556B2F"/>
    <w:rsid w:val="00556BBE"/>
    <w:rsid w:val="00556BEB"/>
    <w:rsid w:val="00556C07"/>
    <w:rsid w:val="00556C2E"/>
    <w:rsid w:val="00556C3B"/>
    <w:rsid w:val="00556C6B"/>
    <w:rsid w:val="00556CD4"/>
    <w:rsid w:val="00556D0C"/>
    <w:rsid w:val="00556D1C"/>
    <w:rsid w:val="00556D78"/>
    <w:rsid w:val="00556DB7"/>
    <w:rsid w:val="00556DC9"/>
    <w:rsid w:val="00556DFE"/>
    <w:rsid w:val="00556E19"/>
    <w:rsid w:val="00556E79"/>
    <w:rsid w:val="00556EE7"/>
    <w:rsid w:val="00556EED"/>
    <w:rsid w:val="00556F33"/>
    <w:rsid w:val="00556F65"/>
    <w:rsid w:val="00556F90"/>
    <w:rsid w:val="00556FCE"/>
    <w:rsid w:val="00556FDB"/>
    <w:rsid w:val="00557013"/>
    <w:rsid w:val="00557015"/>
    <w:rsid w:val="0055702E"/>
    <w:rsid w:val="0055703A"/>
    <w:rsid w:val="00557051"/>
    <w:rsid w:val="00557087"/>
    <w:rsid w:val="0055710C"/>
    <w:rsid w:val="0055712D"/>
    <w:rsid w:val="00557131"/>
    <w:rsid w:val="005571E6"/>
    <w:rsid w:val="0055725D"/>
    <w:rsid w:val="00557270"/>
    <w:rsid w:val="00557275"/>
    <w:rsid w:val="00557277"/>
    <w:rsid w:val="005572EA"/>
    <w:rsid w:val="0055731A"/>
    <w:rsid w:val="00557341"/>
    <w:rsid w:val="00557362"/>
    <w:rsid w:val="0055737B"/>
    <w:rsid w:val="00557398"/>
    <w:rsid w:val="00557429"/>
    <w:rsid w:val="0055743B"/>
    <w:rsid w:val="00557463"/>
    <w:rsid w:val="005574B1"/>
    <w:rsid w:val="00557507"/>
    <w:rsid w:val="00557535"/>
    <w:rsid w:val="0055753E"/>
    <w:rsid w:val="0055754E"/>
    <w:rsid w:val="00557568"/>
    <w:rsid w:val="0055757C"/>
    <w:rsid w:val="00557583"/>
    <w:rsid w:val="00557597"/>
    <w:rsid w:val="005575F3"/>
    <w:rsid w:val="0055763E"/>
    <w:rsid w:val="00557653"/>
    <w:rsid w:val="00557678"/>
    <w:rsid w:val="0055767A"/>
    <w:rsid w:val="00557686"/>
    <w:rsid w:val="005576BA"/>
    <w:rsid w:val="005576C5"/>
    <w:rsid w:val="005576E4"/>
    <w:rsid w:val="005576ED"/>
    <w:rsid w:val="0055771F"/>
    <w:rsid w:val="00557753"/>
    <w:rsid w:val="00557765"/>
    <w:rsid w:val="00557766"/>
    <w:rsid w:val="0055777A"/>
    <w:rsid w:val="0055778E"/>
    <w:rsid w:val="005577CE"/>
    <w:rsid w:val="00557844"/>
    <w:rsid w:val="00557896"/>
    <w:rsid w:val="005578B1"/>
    <w:rsid w:val="005578D0"/>
    <w:rsid w:val="00557925"/>
    <w:rsid w:val="0055797D"/>
    <w:rsid w:val="005579A1"/>
    <w:rsid w:val="005579A4"/>
    <w:rsid w:val="00557A26"/>
    <w:rsid w:val="00557A45"/>
    <w:rsid w:val="00557A4F"/>
    <w:rsid w:val="00557A69"/>
    <w:rsid w:val="00557A7D"/>
    <w:rsid w:val="00557A99"/>
    <w:rsid w:val="00557B5A"/>
    <w:rsid w:val="00557B66"/>
    <w:rsid w:val="00557B75"/>
    <w:rsid w:val="00557B9D"/>
    <w:rsid w:val="00557BEB"/>
    <w:rsid w:val="00557BF6"/>
    <w:rsid w:val="00557C57"/>
    <w:rsid w:val="00557C86"/>
    <w:rsid w:val="00557C8F"/>
    <w:rsid w:val="00557C92"/>
    <w:rsid w:val="00557D2C"/>
    <w:rsid w:val="00557D2F"/>
    <w:rsid w:val="00557D42"/>
    <w:rsid w:val="00557D9D"/>
    <w:rsid w:val="00557DA8"/>
    <w:rsid w:val="00557DAE"/>
    <w:rsid w:val="00557DB6"/>
    <w:rsid w:val="00557DC1"/>
    <w:rsid w:val="00557DE5"/>
    <w:rsid w:val="00557E05"/>
    <w:rsid w:val="00557EF1"/>
    <w:rsid w:val="00557EF5"/>
    <w:rsid w:val="00557F0E"/>
    <w:rsid w:val="00557F4A"/>
    <w:rsid w:val="00557F73"/>
    <w:rsid w:val="00560069"/>
    <w:rsid w:val="00560088"/>
    <w:rsid w:val="0056008F"/>
    <w:rsid w:val="005600DF"/>
    <w:rsid w:val="005600E8"/>
    <w:rsid w:val="005600FF"/>
    <w:rsid w:val="00560101"/>
    <w:rsid w:val="00560143"/>
    <w:rsid w:val="005601AD"/>
    <w:rsid w:val="005601AF"/>
    <w:rsid w:val="0056021D"/>
    <w:rsid w:val="00560229"/>
    <w:rsid w:val="0056027B"/>
    <w:rsid w:val="00560282"/>
    <w:rsid w:val="005602E8"/>
    <w:rsid w:val="00560307"/>
    <w:rsid w:val="00560334"/>
    <w:rsid w:val="00560340"/>
    <w:rsid w:val="00560345"/>
    <w:rsid w:val="00560346"/>
    <w:rsid w:val="00560392"/>
    <w:rsid w:val="0056039E"/>
    <w:rsid w:val="005603BD"/>
    <w:rsid w:val="00560402"/>
    <w:rsid w:val="0056043B"/>
    <w:rsid w:val="00560461"/>
    <w:rsid w:val="0056046B"/>
    <w:rsid w:val="005604A1"/>
    <w:rsid w:val="005604D6"/>
    <w:rsid w:val="005604DC"/>
    <w:rsid w:val="005604DD"/>
    <w:rsid w:val="005604DF"/>
    <w:rsid w:val="005605A6"/>
    <w:rsid w:val="005605B5"/>
    <w:rsid w:val="0056061F"/>
    <w:rsid w:val="0056063B"/>
    <w:rsid w:val="005606C4"/>
    <w:rsid w:val="005606EA"/>
    <w:rsid w:val="00560715"/>
    <w:rsid w:val="0056071E"/>
    <w:rsid w:val="0056071F"/>
    <w:rsid w:val="0056078B"/>
    <w:rsid w:val="0056079D"/>
    <w:rsid w:val="005607CA"/>
    <w:rsid w:val="005607EE"/>
    <w:rsid w:val="0056085A"/>
    <w:rsid w:val="00560879"/>
    <w:rsid w:val="005608FD"/>
    <w:rsid w:val="00560955"/>
    <w:rsid w:val="00560958"/>
    <w:rsid w:val="00560970"/>
    <w:rsid w:val="005609A8"/>
    <w:rsid w:val="005609C5"/>
    <w:rsid w:val="005609E8"/>
    <w:rsid w:val="005609ED"/>
    <w:rsid w:val="00560A4E"/>
    <w:rsid w:val="00560AC0"/>
    <w:rsid w:val="00560AC3"/>
    <w:rsid w:val="00560B0E"/>
    <w:rsid w:val="00560B26"/>
    <w:rsid w:val="00560B2E"/>
    <w:rsid w:val="00560B88"/>
    <w:rsid w:val="00560B9B"/>
    <w:rsid w:val="00560C35"/>
    <w:rsid w:val="00560C4F"/>
    <w:rsid w:val="00560C76"/>
    <w:rsid w:val="00560C7D"/>
    <w:rsid w:val="00560C9E"/>
    <w:rsid w:val="00560CBE"/>
    <w:rsid w:val="00560CC4"/>
    <w:rsid w:val="00560CD6"/>
    <w:rsid w:val="00560CDA"/>
    <w:rsid w:val="00560CE6"/>
    <w:rsid w:val="00560D1D"/>
    <w:rsid w:val="00560D5D"/>
    <w:rsid w:val="00560D89"/>
    <w:rsid w:val="00560D93"/>
    <w:rsid w:val="00560DBA"/>
    <w:rsid w:val="00560DCA"/>
    <w:rsid w:val="00560E08"/>
    <w:rsid w:val="00560E34"/>
    <w:rsid w:val="00560EBD"/>
    <w:rsid w:val="00560EF1"/>
    <w:rsid w:val="00560FD0"/>
    <w:rsid w:val="00560FEA"/>
    <w:rsid w:val="00561005"/>
    <w:rsid w:val="0056104D"/>
    <w:rsid w:val="00561098"/>
    <w:rsid w:val="005610C6"/>
    <w:rsid w:val="005610D8"/>
    <w:rsid w:val="005610F2"/>
    <w:rsid w:val="00561100"/>
    <w:rsid w:val="00561112"/>
    <w:rsid w:val="00561124"/>
    <w:rsid w:val="0056113C"/>
    <w:rsid w:val="0056113D"/>
    <w:rsid w:val="00561157"/>
    <w:rsid w:val="00561165"/>
    <w:rsid w:val="0056117D"/>
    <w:rsid w:val="00561248"/>
    <w:rsid w:val="00561281"/>
    <w:rsid w:val="00561298"/>
    <w:rsid w:val="005612C9"/>
    <w:rsid w:val="005612D5"/>
    <w:rsid w:val="005612DA"/>
    <w:rsid w:val="005612DF"/>
    <w:rsid w:val="0056130A"/>
    <w:rsid w:val="00561345"/>
    <w:rsid w:val="005613BC"/>
    <w:rsid w:val="005613DA"/>
    <w:rsid w:val="005613EA"/>
    <w:rsid w:val="00561425"/>
    <w:rsid w:val="0056142B"/>
    <w:rsid w:val="005614AA"/>
    <w:rsid w:val="005614AF"/>
    <w:rsid w:val="005614D7"/>
    <w:rsid w:val="00561515"/>
    <w:rsid w:val="005615A0"/>
    <w:rsid w:val="005615A9"/>
    <w:rsid w:val="005615DC"/>
    <w:rsid w:val="005615E2"/>
    <w:rsid w:val="00561624"/>
    <w:rsid w:val="00561628"/>
    <w:rsid w:val="0056162B"/>
    <w:rsid w:val="00561630"/>
    <w:rsid w:val="00561647"/>
    <w:rsid w:val="00561659"/>
    <w:rsid w:val="005616E9"/>
    <w:rsid w:val="005616F1"/>
    <w:rsid w:val="0056172B"/>
    <w:rsid w:val="00561730"/>
    <w:rsid w:val="0056179B"/>
    <w:rsid w:val="005617B8"/>
    <w:rsid w:val="00561807"/>
    <w:rsid w:val="00561851"/>
    <w:rsid w:val="005618FE"/>
    <w:rsid w:val="00561926"/>
    <w:rsid w:val="0056199C"/>
    <w:rsid w:val="005619D3"/>
    <w:rsid w:val="00561A02"/>
    <w:rsid w:val="00561A07"/>
    <w:rsid w:val="00561A12"/>
    <w:rsid w:val="00561A91"/>
    <w:rsid w:val="00561AB0"/>
    <w:rsid w:val="00561B3C"/>
    <w:rsid w:val="00561B4D"/>
    <w:rsid w:val="00561B55"/>
    <w:rsid w:val="00561B92"/>
    <w:rsid w:val="00561B98"/>
    <w:rsid w:val="00561BC5"/>
    <w:rsid w:val="00561BDC"/>
    <w:rsid w:val="00561BF0"/>
    <w:rsid w:val="00561C0A"/>
    <w:rsid w:val="00561C33"/>
    <w:rsid w:val="00561C3E"/>
    <w:rsid w:val="00561C43"/>
    <w:rsid w:val="00561CA7"/>
    <w:rsid w:val="00561CAF"/>
    <w:rsid w:val="00561CD7"/>
    <w:rsid w:val="00561D05"/>
    <w:rsid w:val="00561D1E"/>
    <w:rsid w:val="00561D64"/>
    <w:rsid w:val="00561D77"/>
    <w:rsid w:val="00561DCD"/>
    <w:rsid w:val="00561E66"/>
    <w:rsid w:val="00561E80"/>
    <w:rsid w:val="00561ED1"/>
    <w:rsid w:val="00561EF8"/>
    <w:rsid w:val="00561F42"/>
    <w:rsid w:val="00561F83"/>
    <w:rsid w:val="00561FDD"/>
    <w:rsid w:val="0056202E"/>
    <w:rsid w:val="00562083"/>
    <w:rsid w:val="0056211A"/>
    <w:rsid w:val="0056215F"/>
    <w:rsid w:val="0056217E"/>
    <w:rsid w:val="005621A5"/>
    <w:rsid w:val="005621B4"/>
    <w:rsid w:val="005621E5"/>
    <w:rsid w:val="00562264"/>
    <w:rsid w:val="00562315"/>
    <w:rsid w:val="00562341"/>
    <w:rsid w:val="00562350"/>
    <w:rsid w:val="0056238F"/>
    <w:rsid w:val="00562391"/>
    <w:rsid w:val="0056240B"/>
    <w:rsid w:val="0056241F"/>
    <w:rsid w:val="0056242A"/>
    <w:rsid w:val="0056242D"/>
    <w:rsid w:val="00562470"/>
    <w:rsid w:val="00562474"/>
    <w:rsid w:val="0056247F"/>
    <w:rsid w:val="0056252D"/>
    <w:rsid w:val="00562535"/>
    <w:rsid w:val="0056253F"/>
    <w:rsid w:val="00562546"/>
    <w:rsid w:val="005625A2"/>
    <w:rsid w:val="00562627"/>
    <w:rsid w:val="0056262C"/>
    <w:rsid w:val="00562686"/>
    <w:rsid w:val="0056269B"/>
    <w:rsid w:val="005626B3"/>
    <w:rsid w:val="005626BF"/>
    <w:rsid w:val="00562720"/>
    <w:rsid w:val="00562721"/>
    <w:rsid w:val="00562747"/>
    <w:rsid w:val="00562770"/>
    <w:rsid w:val="005627D1"/>
    <w:rsid w:val="0056282B"/>
    <w:rsid w:val="0056286D"/>
    <w:rsid w:val="005628DD"/>
    <w:rsid w:val="00562905"/>
    <w:rsid w:val="005629D4"/>
    <w:rsid w:val="005629EB"/>
    <w:rsid w:val="005629FB"/>
    <w:rsid w:val="00562A0F"/>
    <w:rsid w:val="00562A3B"/>
    <w:rsid w:val="00562A42"/>
    <w:rsid w:val="00562AA9"/>
    <w:rsid w:val="00562ACB"/>
    <w:rsid w:val="00562ADC"/>
    <w:rsid w:val="00562AF1"/>
    <w:rsid w:val="00562B4B"/>
    <w:rsid w:val="00562B54"/>
    <w:rsid w:val="00562B71"/>
    <w:rsid w:val="00562B7E"/>
    <w:rsid w:val="00562B88"/>
    <w:rsid w:val="00562B9C"/>
    <w:rsid w:val="00562BC6"/>
    <w:rsid w:val="00562C3F"/>
    <w:rsid w:val="00562C52"/>
    <w:rsid w:val="00562CF8"/>
    <w:rsid w:val="00562CFF"/>
    <w:rsid w:val="00562D3B"/>
    <w:rsid w:val="00562D54"/>
    <w:rsid w:val="00562D77"/>
    <w:rsid w:val="00562DD3"/>
    <w:rsid w:val="00562E23"/>
    <w:rsid w:val="00562EA4"/>
    <w:rsid w:val="00562EB4"/>
    <w:rsid w:val="00562ECA"/>
    <w:rsid w:val="00562F0F"/>
    <w:rsid w:val="00562F37"/>
    <w:rsid w:val="00562F38"/>
    <w:rsid w:val="00562F4A"/>
    <w:rsid w:val="00562FA4"/>
    <w:rsid w:val="00562FD8"/>
    <w:rsid w:val="00562FE0"/>
    <w:rsid w:val="00562FE4"/>
    <w:rsid w:val="0056302D"/>
    <w:rsid w:val="00563034"/>
    <w:rsid w:val="0056309E"/>
    <w:rsid w:val="005630CB"/>
    <w:rsid w:val="005630E4"/>
    <w:rsid w:val="00563106"/>
    <w:rsid w:val="0056314E"/>
    <w:rsid w:val="0056316D"/>
    <w:rsid w:val="00563186"/>
    <w:rsid w:val="005631CB"/>
    <w:rsid w:val="005631EE"/>
    <w:rsid w:val="0056320E"/>
    <w:rsid w:val="00563215"/>
    <w:rsid w:val="00563278"/>
    <w:rsid w:val="0056335F"/>
    <w:rsid w:val="00563388"/>
    <w:rsid w:val="00563391"/>
    <w:rsid w:val="005633AB"/>
    <w:rsid w:val="005633BA"/>
    <w:rsid w:val="0056340F"/>
    <w:rsid w:val="00563428"/>
    <w:rsid w:val="00563462"/>
    <w:rsid w:val="005634AA"/>
    <w:rsid w:val="005634D4"/>
    <w:rsid w:val="00563539"/>
    <w:rsid w:val="00563558"/>
    <w:rsid w:val="00563573"/>
    <w:rsid w:val="00563575"/>
    <w:rsid w:val="005635E0"/>
    <w:rsid w:val="005635E9"/>
    <w:rsid w:val="005635EA"/>
    <w:rsid w:val="00563626"/>
    <w:rsid w:val="00563663"/>
    <w:rsid w:val="005636C2"/>
    <w:rsid w:val="0056376C"/>
    <w:rsid w:val="005637AD"/>
    <w:rsid w:val="005637C3"/>
    <w:rsid w:val="005637E2"/>
    <w:rsid w:val="00563815"/>
    <w:rsid w:val="00563832"/>
    <w:rsid w:val="0056384B"/>
    <w:rsid w:val="00563999"/>
    <w:rsid w:val="005639A9"/>
    <w:rsid w:val="005639D8"/>
    <w:rsid w:val="00563A1D"/>
    <w:rsid w:val="00563A94"/>
    <w:rsid w:val="00563AB0"/>
    <w:rsid w:val="00563AD4"/>
    <w:rsid w:val="00563AEA"/>
    <w:rsid w:val="00563AFA"/>
    <w:rsid w:val="00563B05"/>
    <w:rsid w:val="00563B1C"/>
    <w:rsid w:val="00563B2F"/>
    <w:rsid w:val="00563B7D"/>
    <w:rsid w:val="00563BEF"/>
    <w:rsid w:val="00563C00"/>
    <w:rsid w:val="00563C43"/>
    <w:rsid w:val="00563C82"/>
    <w:rsid w:val="00563C91"/>
    <w:rsid w:val="00563CC1"/>
    <w:rsid w:val="00563CC6"/>
    <w:rsid w:val="00563CCB"/>
    <w:rsid w:val="00563D00"/>
    <w:rsid w:val="00563D2D"/>
    <w:rsid w:val="00563DE1"/>
    <w:rsid w:val="00563DF2"/>
    <w:rsid w:val="00563E41"/>
    <w:rsid w:val="00563E78"/>
    <w:rsid w:val="00563E89"/>
    <w:rsid w:val="00563E8E"/>
    <w:rsid w:val="00563ED8"/>
    <w:rsid w:val="00563EEC"/>
    <w:rsid w:val="00563FEA"/>
    <w:rsid w:val="00564020"/>
    <w:rsid w:val="0056402B"/>
    <w:rsid w:val="00564062"/>
    <w:rsid w:val="005640A7"/>
    <w:rsid w:val="005640B9"/>
    <w:rsid w:val="005640C2"/>
    <w:rsid w:val="005640E9"/>
    <w:rsid w:val="0056410B"/>
    <w:rsid w:val="0056411F"/>
    <w:rsid w:val="00564161"/>
    <w:rsid w:val="00564198"/>
    <w:rsid w:val="005641F0"/>
    <w:rsid w:val="00564207"/>
    <w:rsid w:val="00564232"/>
    <w:rsid w:val="00564244"/>
    <w:rsid w:val="0056426D"/>
    <w:rsid w:val="00564273"/>
    <w:rsid w:val="005642FA"/>
    <w:rsid w:val="0056434F"/>
    <w:rsid w:val="005643B1"/>
    <w:rsid w:val="00564419"/>
    <w:rsid w:val="005644A2"/>
    <w:rsid w:val="0056450F"/>
    <w:rsid w:val="00564519"/>
    <w:rsid w:val="0056454B"/>
    <w:rsid w:val="00564574"/>
    <w:rsid w:val="005645D7"/>
    <w:rsid w:val="005645DC"/>
    <w:rsid w:val="00564690"/>
    <w:rsid w:val="005646E2"/>
    <w:rsid w:val="005646E3"/>
    <w:rsid w:val="005646EA"/>
    <w:rsid w:val="0056472D"/>
    <w:rsid w:val="0056474B"/>
    <w:rsid w:val="00564769"/>
    <w:rsid w:val="00564770"/>
    <w:rsid w:val="00564780"/>
    <w:rsid w:val="005647CF"/>
    <w:rsid w:val="005647E8"/>
    <w:rsid w:val="005647EA"/>
    <w:rsid w:val="00564812"/>
    <w:rsid w:val="00564865"/>
    <w:rsid w:val="0056490F"/>
    <w:rsid w:val="00564974"/>
    <w:rsid w:val="005649A3"/>
    <w:rsid w:val="005649B7"/>
    <w:rsid w:val="005649C4"/>
    <w:rsid w:val="005649D7"/>
    <w:rsid w:val="005649F1"/>
    <w:rsid w:val="00564A06"/>
    <w:rsid w:val="00564A2D"/>
    <w:rsid w:val="00564A48"/>
    <w:rsid w:val="00564A58"/>
    <w:rsid w:val="00564B0A"/>
    <w:rsid w:val="00564B16"/>
    <w:rsid w:val="00564B9E"/>
    <w:rsid w:val="00564BBE"/>
    <w:rsid w:val="00564BE0"/>
    <w:rsid w:val="00564C15"/>
    <w:rsid w:val="00564C37"/>
    <w:rsid w:val="00564C57"/>
    <w:rsid w:val="00564CAE"/>
    <w:rsid w:val="00564CE9"/>
    <w:rsid w:val="00564D3B"/>
    <w:rsid w:val="00564D4E"/>
    <w:rsid w:val="00564DC6"/>
    <w:rsid w:val="00564DD3"/>
    <w:rsid w:val="00564E2B"/>
    <w:rsid w:val="00564E36"/>
    <w:rsid w:val="00564E3D"/>
    <w:rsid w:val="00564E67"/>
    <w:rsid w:val="00564EFA"/>
    <w:rsid w:val="00564F3C"/>
    <w:rsid w:val="00564FC6"/>
    <w:rsid w:val="00564FD7"/>
    <w:rsid w:val="00564FDC"/>
    <w:rsid w:val="0056500A"/>
    <w:rsid w:val="00565033"/>
    <w:rsid w:val="00565064"/>
    <w:rsid w:val="005650BA"/>
    <w:rsid w:val="00565155"/>
    <w:rsid w:val="0056516D"/>
    <w:rsid w:val="005651C1"/>
    <w:rsid w:val="005651D6"/>
    <w:rsid w:val="00565220"/>
    <w:rsid w:val="00565236"/>
    <w:rsid w:val="0056527F"/>
    <w:rsid w:val="005652A7"/>
    <w:rsid w:val="005652B5"/>
    <w:rsid w:val="005652BB"/>
    <w:rsid w:val="005652C6"/>
    <w:rsid w:val="00565368"/>
    <w:rsid w:val="0056537B"/>
    <w:rsid w:val="005653A5"/>
    <w:rsid w:val="005653CB"/>
    <w:rsid w:val="005653FC"/>
    <w:rsid w:val="00565400"/>
    <w:rsid w:val="00565484"/>
    <w:rsid w:val="005654C7"/>
    <w:rsid w:val="005654D8"/>
    <w:rsid w:val="00565509"/>
    <w:rsid w:val="0056550E"/>
    <w:rsid w:val="00565511"/>
    <w:rsid w:val="00565516"/>
    <w:rsid w:val="00565537"/>
    <w:rsid w:val="0056556A"/>
    <w:rsid w:val="005655BA"/>
    <w:rsid w:val="005655C6"/>
    <w:rsid w:val="005655E1"/>
    <w:rsid w:val="005655E8"/>
    <w:rsid w:val="005655F5"/>
    <w:rsid w:val="00565603"/>
    <w:rsid w:val="0056560A"/>
    <w:rsid w:val="0056561E"/>
    <w:rsid w:val="00565653"/>
    <w:rsid w:val="00565657"/>
    <w:rsid w:val="0056565D"/>
    <w:rsid w:val="0056574C"/>
    <w:rsid w:val="00565766"/>
    <w:rsid w:val="005657B5"/>
    <w:rsid w:val="005657BB"/>
    <w:rsid w:val="005657D2"/>
    <w:rsid w:val="0056581D"/>
    <w:rsid w:val="00565820"/>
    <w:rsid w:val="00565829"/>
    <w:rsid w:val="0056587C"/>
    <w:rsid w:val="005658BD"/>
    <w:rsid w:val="005658D5"/>
    <w:rsid w:val="005658E5"/>
    <w:rsid w:val="005658FC"/>
    <w:rsid w:val="0056590E"/>
    <w:rsid w:val="00565957"/>
    <w:rsid w:val="0056598F"/>
    <w:rsid w:val="005659E0"/>
    <w:rsid w:val="00565A1A"/>
    <w:rsid w:val="00565A3B"/>
    <w:rsid w:val="00565A92"/>
    <w:rsid w:val="00565B41"/>
    <w:rsid w:val="00565BA2"/>
    <w:rsid w:val="00565BA5"/>
    <w:rsid w:val="00565BAE"/>
    <w:rsid w:val="00565BBC"/>
    <w:rsid w:val="00565BE9"/>
    <w:rsid w:val="00565BEA"/>
    <w:rsid w:val="00565C48"/>
    <w:rsid w:val="00565C8E"/>
    <w:rsid w:val="00565CC2"/>
    <w:rsid w:val="00565CCD"/>
    <w:rsid w:val="00565CD4"/>
    <w:rsid w:val="00565D15"/>
    <w:rsid w:val="00565D23"/>
    <w:rsid w:val="00565D2F"/>
    <w:rsid w:val="00565D3E"/>
    <w:rsid w:val="00565DBD"/>
    <w:rsid w:val="00565E3D"/>
    <w:rsid w:val="00565E4A"/>
    <w:rsid w:val="00565ECC"/>
    <w:rsid w:val="00565F0B"/>
    <w:rsid w:val="00565F1E"/>
    <w:rsid w:val="00565F47"/>
    <w:rsid w:val="00565F49"/>
    <w:rsid w:val="00565F50"/>
    <w:rsid w:val="00566013"/>
    <w:rsid w:val="00566021"/>
    <w:rsid w:val="0056608D"/>
    <w:rsid w:val="005660C5"/>
    <w:rsid w:val="0056610A"/>
    <w:rsid w:val="00566140"/>
    <w:rsid w:val="00566183"/>
    <w:rsid w:val="005661CA"/>
    <w:rsid w:val="005661F1"/>
    <w:rsid w:val="00566249"/>
    <w:rsid w:val="0056625C"/>
    <w:rsid w:val="00566260"/>
    <w:rsid w:val="00566263"/>
    <w:rsid w:val="00566320"/>
    <w:rsid w:val="0056632A"/>
    <w:rsid w:val="0056636C"/>
    <w:rsid w:val="00566385"/>
    <w:rsid w:val="005663C1"/>
    <w:rsid w:val="005663E4"/>
    <w:rsid w:val="005663F0"/>
    <w:rsid w:val="005664E3"/>
    <w:rsid w:val="00566523"/>
    <w:rsid w:val="0056653B"/>
    <w:rsid w:val="0056658F"/>
    <w:rsid w:val="005665C2"/>
    <w:rsid w:val="005665E3"/>
    <w:rsid w:val="005665E5"/>
    <w:rsid w:val="00566603"/>
    <w:rsid w:val="0056660D"/>
    <w:rsid w:val="00566626"/>
    <w:rsid w:val="00566643"/>
    <w:rsid w:val="00566656"/>
    <w:rsid w:val="00566669"/>
    <w:rsid w:val="0056666F"/>
    <w:rsid w:val="00566676"/>
    <w:rsid w:val="00566692"/>
    <w:rsid w:val="00566733"/>
    <w:rsid w:val="00566759"/>
    <w:rsid w:val="00566779"/>
    <w:rsid w:val="00566780"/>
    <w:rsid w:val="005667BE"/>
    <w:rsid w:val="005667E9"/>
    <w:rsid w:val="005667FE"/>
    <w:rsid w:val="00566831"/>
    <w:rsid w:val="0056688B"/>
    <w:rsid w:val="005668AB"/>
    <w:rsid w:val="005668FC"/>
    <w:rsid w:val="00566981"/>
    <w:rsid w:val="005669AA"/>
    <w:rsid w:val="005669C0"/>
    <w:rsid w:val="005669C7"/>
    <w:rsid w:val="00566A10"/>
    <w:rsid w:val="00566A1A"/>
    <w:rsid w:val="00566A6A"/>
    <w:rsid w:val="00566A93"/>
    <w:rsid w:val="00566A9D"/>
    <w:rsid w:val="00566AA9"/>
    <w:rsid w:val="00566AB5"/>
    <w:rsid w:val="00566B0A"/>
    <w:rsid w:val="00566B22"/>
    <w:rsid w:val="00566B3E"/>
    <w:rsid w:val="00566BA8"/>
    <w:rsid w:val="00566BF7"/>
    <w:rsid w:val="00566BFA"/>
    <w:rsid w:val="00566C16"/>
    <w:rsid w:val="00566C72"/>
    <w:rsid w:val="00566C79"/>
    <w:rsid w:val="00566C99"/>
    <w:rsid w:val="00566CC6"/>
    <w:rsid w:val="00566D0C"/>
    <w:rsid w:val="00566D26"/>
    <w:rsid w:val="00566D27"/>
    <w:rsid w:val="00566D2E"/>
    <w:rsid w:val="00566D8B"/>
    <w:rsid w:val="00566DAE"/>
    <w:rsid w:val="00566DB8"/>
    <w:rsid w:val="00566DED"/>
    <w:rsid w:val="00566E32"/>
    <w:rsid w:val="00566E4E"/>
    <w:rsid w:val="00566E9F"/>
    <w:rsid w:val="00566EA9"/>
    <w:rsid w:val="00566EB3"/>
    <w:rsid w:val="00566F0D"/>
    <w:rsid w:val="00566F28"/>
    <w:rsid w:val="00566F3A"/>
    <w:rsid w:val="00566F59"/>
    <w:rsid w:val="00566F7D"/>
    <w:rsid w:val="00566FF3"/>
    <w:rsid w:val="0056702F"/>
    <w:rsid w:val="00567048"/>
    <w:rsid w:val="00567061"/>
    <w:rsid w:val="00567066"/>
    <w:rsid w:val="0056706A"/>
    <w:rsid w:val="005670AA"/>
    <w:rsid w:val="00567126"/>
    <w:rsid w:val="00567134"/>
    <w:rsid w:val="0056713A"/>
    <w:rsid w:val="00567151"/>
    <w:rsid w:val="00567183"/>
    <w:rsid w:val="005671AE"/>
    <w:rsid w:val="005671DE"/>
    <w:rsid w:val="005671F6"/>
    <w:rsid w:val="0056722B"/>
    <w:rsid w:val="00567281"/>
    <w:rsid w:val="0056728B"/>
    <w:rsid w:val="005672D8"/>
    <w:rsid w:val="005672DE"/>
    <w:rsid w:val="0056734F"/>
    <w:rsid w:val="005673B4"/>
    <w:rsid w:val="0056741F"/>
    <w:rsid w:val="005674A3"/>
    <w:rsid w:val="005674D1"/>
    <w:rsid w:val="00567502"/>
    <w:rsid w:val="00567509"/>
    <w:rsid w:val="00567518"/>
    <w:rsid w:val="00567680"/>
    <w:rsid w:val="0056776A"/>
    <w:rsid w:val="005677AB"/>
    <w:rsid w:val="005677AD"/>
    <w:rsid w:val="0056783F"/>
    <w:rsid w:val="0056785B"/>
    <w:rsid w:val="00567882"/>
    <w:rsid w:val="0056788B"/>
    <w:rsid w:val="0056790B"/>
    <w:rsid w:val="00567971"/>
    <w:rsid w:val="00567A34"/>
    <w:rsid w:val="00567A41"/>
    <w:rsid w:val="00567AB2"/>
    <w:rsid w:val="00567ABC"/>
    <w:rsid w:val="00567AED"/>
    <w:rsid w:val="00567B06"/>
    <w:rsid w:val="00567B6B"/>
    <w:rsid w:val="00567B8C"/>
    <w:rsid w:val="00567C08"/>
    <w:rsid w:val="00567C28"/>
    <w:rsid w:val="00567C44"/>
    <w:rsid w:val="00567C54"/>
    <w:rsid w:val="00567C56"/>
    <w:rsid w:val="00567CAD"/>
    <w:rsid w:val="00567CC6"/>
    <w:rsid w:val="00567D64"/>
    <w:rsid w:val="00567D82"/>
    <w:rsid w:val="00567D8D"/>
    <w:rsid w:val="00567D92"/>
    <w:rsid w:val="00567D9F"/>
    <w:rsid w:val="00567E06"/>
    <w:rsid w:val="00567E09"/>
    <w:rsid w:val="00567F23"/>
    <w:rsid w:val="00567F38"/>
    <w:rsid w:val="00567F6F"/>
    <w:rsid w:val="00567FE6"/>
    <w:rsid w:val="0057002D"/>
    <w:rsid w:val="0057003F"/>
    <w:rsid w:val="00570095"/>
    <w:rsid w:val="005700D1"/>
    <w:rsid w:val="0057021A"/>
    <w:rsid w:val="00570226"/>
    <w:rsid w:val="00570227"/>
    <w:rsid w:val="0057022D"/>
    <w:rsid w:val="005702A8"/>
    <w:rsid w:val="005702BA"/>
    <w:rsid w:val="005702BE"/>
    <w:rsid w:val="0057032B"/>
    <w:rsid w:val="00570385"/>
    <w:rsid w:val="005703DB"/>
    <w:rsid w:val="0057043C"/>
    <w:rsid w:val="00570468"/>
    <w:rsid w:val="005704B1"/>
    <w:rsid w:val="005704C9"/>
    <w:rsid w:val="005704E2"/>
    <w:rsid w:val="005704ED"/>
    <w:rsid w:val="00570535"/>
    <w:rsid w:val="005705B7"/>
    <w:rsid w:val="005705CC"/>
    <w:rsid w:val="005705CD"/>
    <w:rsid w:val="005705F5"/>
    <w:rsid w:val="00570610"/>
    <w:rsid w:val="0057063D"/>
    <w:rsid w:val="0057064B"/>
    <w:rsid w:val="00570651"/>
    <w:rsid w:val="00570653"/>
    <w:rsid w:val="0057066D"/>
    <w:rsid w:val="005706AE"/>
    <w:rsid w:val="005706C4"/>
    <w:rsid w:val="005706C5"/>
    <w:rsid w:val="005706CE"/>
    <w:rsid w:val="005706EE"/>
    <w:rsid w:val="005706EF"/>
    <w:rsid w:val="00570740"/>
    <w:rsid w:val="0057074D"/>
    <w:rsid w:val="00570751"/>
    <w:rsid w:val="00570767"/>
    <w:rsid w:val="00570778"/>
    <w:rsid w:val="005707B4"/>
    <w:rsid w:val="0057083F"/>
    <w:rsid w:val="0057084E"/>
    <w:rsid w:val="00570851"/>
    <w:rsid w:val="005708EE"/>
    <w:rsid w:val="0057090E"/>
    <w:rsid w:val="005709BB"/>
    <w:rsid w:val="005709CB"/>
    <w:rsid w:val="005709CC"/>
    <w:rsid w:val="00570A5F"/>
    <w:rsid w:val="00570AB5"/>
    <w:rsid w:val="00570AD9"/>
    <w:rsid w:val="00570B0A"/>
    <w:rsid w:val="00570B37"/>
    <w:rsid w:val="00570B3D"/>
    <w:rsid w:val="00570B41"/>
    <w:rsid w:val="00570B60"/>
    <w:rsid w:val="00570B98"/>
    <w:rsid w:val="00570C12"/>
    <w:rsid w:val="00570C1E"/>
    <w:rsid w:val="00570CA0"/>
    <w:rsid w:val="00570D2F"/>
    <w:rsid w:val="00570DC7"/>
    <w:rsid w:val="00570DE4"/>
    <w:rsid w:val="00570E17"/>
    <w:rsid w:val="00570EA0"/>
    <w:rsid w:val="00570EB8"/>
    <w:rsid w:val="00570EC1"/>
    <w:rsid w:val="00571015"/>
    <w:rsid w:val="00571041"/>
    <w:rsid w:val="00571043"/>
    <w:rsid w:val="0057104E"/>
    <w:rsid w:val="0057107F"/>
    <w:rsid w:val="00571087"/>
    <w:rsid w:val="00571097"/>
    <w:rsid w:val="005710A6"/>
    <w:rsid w:val="00571106"/>
    <w:rsid w:val="0057117F"/>
    <w:rsid w:val="005711CA"/>
    <w:rsid w:val="005711E7"/>
    <w:rsid w:val="0057128C"/>
    <w:rsid w:val="005712D6"/>
    <w:rsid w:val="00571324"/>
    <w:rsid w:val="0057135D"/>
    <w:rsid w:val="0057137C"/>
    <w:rsid w:val="0057137E"/>
    <w:rsid w:val="005713A4"/>
    <w:rsid w:val="005713B5"/>
    <w:rsid w:val="005713D9"/>
    <w:rsid w:val="0057147A"/>
    <w:rsid w:val="0057149F"/>
    <w:rsid w:val="005714C9"/>
    <w:rsid w:val="005714D2"/>
    <w:rsid w:val="0057151F"/>
    <w:rsid w:val="0057152C"/>
    <w:rsid w:val="0057152F"/>
    <w:rsid w:val="00571591"/>
    <w:rsid w:val="00571599"/>
    <w:rsid w:val="005715F2"/>
    <w:rsid w:val="005715F9"/>
    <w:rsid w:val="0057161F"/>
    <w:rsid w:val="00571647"/>
    <w:rsid w:val="00571717"/>
    <w:rsid w:val="0057173F"/>
    <w:rsid w:val="0057178A"/>
    <w:rsid w:val="005717AA"/>
    <w:rsid w:val="005717C6"/>
    <w:rsid w:val="005717EF"/>
    <w:rsid w:val="00571820"/>
    <w:rsid w:val="0057184A"/>
    <w:rsid w:val="00571869"/>
    <w:rsid w:val="0057186A"/>
    <w:rsid w:val="005718C8"/>
    <w:rsid w:val="00571928"/>
    <w:rsid w:val="0057197C"/>
    <w:rsid w:val="005719B8"/>
    <w:rsid w:val="005719BA"/>
    <w:rsid w:val="00571A07"/>
    <w:rsid w:val="00571AC9"/>
    <w:rsid w:val="00571AFF"/>
    <w:rsid w:val="00571B03"/>
    <w:rsid w:val="00571B51"/>
    <w:rsid w:val="00571BB2"/>
    <w:rsid w:val="00571BF2"/>
    <w:rsid w:val="00571BFB"/>
    <w:rsid w:val="00571C1C"/>
    <w:rsid w:val="00571C26"/>
    <w:rsid w:val="00571C59"/>
    <w:rsid w:val="00571C74"/>
    <w:rsid w:val="00571C90"/>
    <w:rsid w:val="00571CD9"/>
    <w:rsid w:val="00571CE6"/>
    <w:rsid w:val="00571D4F"/>
    <w:rsid w:val="00571DA2"/>
    <w:rsid w:val="00571DED"/>
    <w:rsid w:val="00571E4B"/>
    <w:rsid w:val="00571E68"/>
    <w:rsid w:val="00571F18"/>
    <w:rsid w:val="00571F34"/>
    <w:rsid w:val="00571F4E"/>
    <w:rsid w:val="00571F50"/>
    <w:rsid w:val="00571F57"/>
    <w:rsid w:val="00571F58"/>
    <w:rsid w:val="00571F83"/>
    <w:rsid w:val="00571FA0"/>
    <w:rsid w:val="00571FBE"/>
    <w:rsid w:val="00571FF1"/>
    <w:rsid w:val="0057200A"/>
    <w:rsid w:val="00572030"/>
    <w:rsid w:val="0057203A"/>
    <w:rsid w:val="0057204D"/>
    <w:rsid w:val="005720BF"/>
    <w:rsid w:val="005720CF"/>
    <w:rsid w:val="005720D8"/>
    <w:rsid w:val="005720E6"/>
    <w:rsid w:val="0057218C"/>
    <w:rsid w:val="00572196"/>
    <w:rsid w:val="00572198"/>
    <w:rsid w:val="005721BC"/>
    <w:rsid w:val="005721D5"/>
    <w:rsid w:val="00572252"/>
    <w:rsid w:val="0057226E"/>
    <w:rsid w:val="00572307"/>
    <w:rsid w:val="00572352"/>
    <w:rsid w:val="0057236B"/>
    <w:rsid w:val="005723AD"/>
    <w:rsid w:val="005723DB"/>
    <w:rsid w:val="005723F6"/>
    <w:rsid w:val="005723F8"/>
    <w:rsid w:val="00572463"/>
    <w:rsid w:val="00572485"/>
    <w:rsid w:val="0057248E"/>
    <w:rsid w:val="005724DA"/>
    <w:rsid w:val="00572537"/>
    <w:rsid w:val="00572546"/>
    <w:rsid w:val="005725CC"/>
    <w:rsid w:val="00572602"/>
    <w:rsid w:val="00572606"/>
    <w:rsid w:val="00572616"/>
    <w:rsid w:val="0057261C"/>
    <w:rsid w:val="0057262B"/>
    <w:rsid w:val="0057265D"/>
    <w:rsid w:val="00572671"/>
    <w:rsid w:val="0057268A"/>
    <w:rsid w:val="00572694"/>
    <w:rsid w:val="005726B8"/>
    <w:rsid w:val="00572710"/>
    <w:rsid w:val="00572791"/>
    <w:rsid w:val="00572795"/>
    <w:rsid w:val="005727C1"/>
    <w:rsid w:val="005727D8"/>
    <w:rsid w:val="0057283F"/>
    <w:rsid w:val="00572851"/>
    <w:rsid w:val="00572881"/>
    <w:rsid w:val="00572884"/>
    <w:rsid w:val="00572886"/>
    <w:rsid w:val="005728BD"/>
    <w:rsid w:val="005728D1"/>
    <w:rsid w:val="005728D8"/>
    <w:rsid w:val="005729A7"/>
    <w:rsid w:val="00572A57"/>
    <w:rsid w:val="00572A6C"/>
    <w:rsid w:val="00572AAE"/>
    <w:rsid w:val="00572B14"/>
    <w:rsid w:val="00572B8F"/>
    <w:rsid w:val="00572BA5"/>
    <w:rsid w:val="00572BAB"/>
    <w:rsid w:val="00572BBA"/>
    <w:rsid w:val="00572C8F"/>
    <w:rsid w:val="00572C94"/>
    <w:rsid w:val="00572CD8"/>
    <w:rsid w:val="00572D32"/>
    <w:rsid w:val="00572D7C"/>
    <w:rsid w:val="00572D9A"/>
    <w:rsid w:val="00572D9D"/>
    <w:rsid w:val="00572DD4"/>
    <w:rsid w:val="00572E92"/>
    <w:rsid w:val="00572ECC"/>
    <w:rsid w:val="00572ED4"/>
    <w:rsid w:val="00572EE3"/>
    <w:rsid w:val="00572F2B"/>
    <w:rsid w:val="00572F3C"/>
    <w:rsid w:val="00572F4B"/>
    <w:rsid w:val="00572F6A"/>
    <w:rsid w:val="00572F7D"/>
    <w:rsid w:val="00572F9F"/>
    <w:rsid w:val="00572FBB"/>
    <w:rsid w:val="00572FBC"/>
    <w:rsid w:val="0057303F"/>
    <w:rsid w:val="0057307E"/>
    <w:rsid w:val="005730BA"/>
    <w:rsid w:val="005730D6"/>
    <w:rsid w:val="005730EE"/>
    <w:rsid w:val="00573136"/>
    <w:rsid w:val="0057316A"/>
    <w:rsid w:val="005731A1"/>
    <w:rsid w:val="005731CD"/>
    <w:rsid w:val="00573207"/>
    <w:rsid w:val="00573208"/>
    <w:rsid w:val="0057320F"/>
    <w:rsid w:val="0057325B"/>
    <w:rsid w:val="0057325F"/>
    <w:rsid w:val="0057328E"/>
    <w:rsid w:val="005732DA"/>
    <w:rsid w:val="00573313"/>
    <w:rsid w:val="00573336"/>
    <w:rsid w:val="00573377"/>
    <w:rsid w:val="0057338B"/>
    <w:rsid w:val="005733A3"/>
    <w:rsid w:val="005733DC"/>
    <w:rsid w:val="00573424"/>
    <w:rsid w:val="00573456"/>
    <w:rsid w:val="005734B5"/>
    <w:rsid w:val="005734D5"/>
    <w:rsid w:val="00573543"/>
    <w:rsid w:val="00573576"/>
    <w:rsid w:val="005735B7"/>
    <w:rsid w:val="00573616"/>
    <w:rsid w:val="00573666"/>
    <w:rsid w:val="00573680"/>
    <w:rsid w:val="005736A2"/>
    <w:rsid w:val="005736DF"/>
    <w:rsid w:val="0057372F"/>
    <w:rsid w:val="005737A2"/>
    <w:rsid w:val="00573884"/>
    <w:rsid w:val="005738C5"/>
    <w:rsid w:val="005738C8"/>
    <w:rsid w:val="00573945"/>
    <w:rsid w:val="00573962"/>
    <w:rsid w:val="005739AC"/>
    <w:rsid w:val="005739CA"/>
    <w:rsid w:val="005739FB"/>
    <w:rsid w:val="00573A12"/>
    <w:rsid w:val="00573A19"/>
    <w:rsid w:val="00573A60"/>
    <w:rsid w:val="00573A64"/>
    <w:rsid w:val="00573B0B"/>
    <w:rsid w:val="00573B30"/>
    <w:rsid w:val="00573B6B"/>
    <w:rsid w:val="00573B76"/>
    <w:rsid w:val="00573BA6"/>
    <w:rsid w:val="00573BB4"/>
    <w:rsid w:val="00573BF5"/>
    <w:rsid w:val="00573BF8"/>
    <w:rsid w:val="00573C32"/>
    <w:rsid w:val="00573C46"/>
    <w:rsid w:val="00573C63"/>
    <w:rsid w:val="00573C80"/>
    <w:rsid w:val="00573C9F"/>
    <w:rsid w:val="00573CE7"/>
    <w:rsid w:val="00573CED"/>
    <w:rsid w:val="00573D0D"/>
    <w:rsid w:val="00573D15"/>
    <w:rsid w:val="00573D23"/>
    <w:rsid w:val="00573D33"/>
    <w:rsid w:val="00573D51"/>
    <w:rsid w:val="00573DB4"/>
    <w:rsid w:val="00573DD1"/>
    <w:rsid w:val="00573E0F"/>
    <w:rsid w:val="00573E2A"/>
    <w:rsid w:val="00573EC5"/>
    <w:rsid w:val="00573F71"/>
    <w:rsid w:val="00573F79"/>
    <w:rsid w:val="00573F90"/>
    <w:rsid w:val="00573FF0"/>
    <w:rsid w:val="0057400B"/>
    <w:rsid w:val="00574011"/>
    <w:rsid w:val="0057402C"/>
    <w:rsid w:val="0057404F"/>
    <w:rsid w:val="005740D7"/>
    <w:rsid w:val="005740F2"/>
    <w:rsid w:val="005740F5"/>
    <w:rsid w:val="00574100"/>
    <w:rsid w:val="00574125"/>
    <w:rsid w:val="0057421A"/>
    <w:rsid w:val="005742F8"/>
    <w:rsid w:val="00574316"/>
    <w:rsid w:val="00574359"/>
    <w:rsid w:val="0057436C"/>
    <w:rsid w:val="005743CF"/>
    <w:rsid w:val="005743F7"/>
    <w:rsid w:val="00574415"/>
    <w:rsid w:val="00574453"/>
    <w:rsid w:val="0057446F"/>
    <w:rsid w:val="00574524"/>
    <w:rsid w:val="005745B8"/>
    <w:rsid w:val="005745C9"/>
    <w:rsid w:val="005745E8"/>
    <w:rsid w:val="005745F0"/>
    <w:rsid w:val="005745F2"/>
    <w:rsid w:val="00574608"/>
    <w:rsid w:val="00574658"/>
    <w:rsid w:val="00574687"/>
    <w:rsid w:val="005746BB"/>
    <w:rsid w:val="005746ED"/>
    <w:rsid w:val="00574704"/>
    <w:rsid w:val="0057473B"/>
    <w:rsid w:val="00574746"/>
    <w:rsid w:val="00574764"/>
    <w:rsid w:val="0057479E"/>
    <w:rsid w:val="00574815"/>
    <w:rsid w:val="0057481A"/>
    <w:rsid w:val="0057481C"/>
    <w:rsid w:val="00574841"/>
    <w:rsid w:val="00574843"/>
    <w:rsid w:val="0057485C"/>
    <w:rsid w:val="00574878"/>
    <w:rsid w:val="0057487E"/>
    <w:rsid w:val="00574882"/>
    <w:rsid w:val="00574890"/>
    <w:rsid w:val="00574928"/>
    <w:rsid w:val="00574960"/>
    <w:rsid w:val="00574966"/>
    <w:rsid w:val="005749E1"/>
    <w:rsid w:val="005749E7"/>
    <w:rsid w:val="005749ED"/>
    <w:rsid w:val="00574A29"/>
    <w:rsid w:val="00574A56"/>
    <w:rsid w:val="00574AB6"/>
    <w:rsid w:val="00574AC3"/>
    <w:rsid w:val="00574ACD"/>
    <w:rsid w:val="00574B6F"/>
    <w:rsid w:val="00574B7C"/>
    <w:rsid w:val="00574BA5"/>
    <w:rsid w:val="00574BDE"/>
    <w:rsid w:val="00574BEE"/>
    <w:rsid w:val="00574C0B"/>
    <w:rsid w:val="00574C47"/>
    <w:rsid w:val="00574C5D"/>
    <w:rsid w:val="00574D29"/>
    <w:rsid w:val="00574D2D"/>
    <w:rsid w:val="00574D82"/>
    <w:rsid w:val="00574DBD"/>
    <w:rsid w:val="00574DF6"/>
    <w:rsid w:val="00574E0C"/>
    <w:rsid w:val="00574E1E"/>
    <w:rsid w:val="00574E6B"/>
    <w:rsid w:val="00574E83"/>
    <w:rsid w:val="00574F00"/>
    <w:rsid w:val="00574F18"/>
    <w:rsid w:val="00574F4E"/>
    <w:rsid w:val="00574FE8"/>
    <w:rsid w:val="00574FF1"/>
    <w:rsid w:val="00575003"/>
    <w:rsid w:val="00575028"/>
    <w:rsid w:val="0057508A"/>
    <w:rsid w:val="00575098"/>
    <w:rsid w:val="005750A8"/>
    <w:rsid w:val="005750C0"/>
    <w:rsid w:val="005750D9"/>
    <w:rsid w:val="005750E4"/>
    <w:rsid w:val="00575132"/>
    <w:rsid w:val="00575150"/>
    <w:rsid w:val="005751EC"/>
    <w:rsid w:val="005751FF"/>
    <w:rsid w:val="00575212"/>
    <w:rsid w:val="0057522E"/>
    <w:rsid w:val="00575305"/>
    <w:rsid w:val="00575330"/>
    <w:rsid w:val="00575371"/>
    <w:rsid w:val="00575374"/>
    <w:rsid w:val="0057538D"/>
    <w:rsid w:val="005753B0"/>
    <w:rsid w:val="00575409"/>
    <w:rsid w:val="0057542E"/>
    <w:rsid w:val="00575444"/>
    <w:rsid w:val="00575473"/>
    <w:rsid w:val="0057549C"/>
    <w:rsid w:val="005754CE"/>
    <w:rsid w:val="0057552C"/>
    <w:rsid w:val="00575562"/>
    <w:rsid w:val="005755AD"/>
    <w:rsid w:val="00575631"/>
    <w:rsid w:val="0057563B"/>
    <w:rsid w:val="00575660"/>
    <w:rsid w:val="00575686"/>
    <w:rsid w:val="005756A9"/>
    <w:rsid w:val="005756CE"/>
    <w:rsid w:val="00575719"/>
    <w:rsid w:val="00575726"/>
    <w:rsid w:val="0057573D"/>
    <w:rsid w:val="00575768"/>
    <w:rsid w:val="005757AC"/>
    <w:rsid w:val="005757B9"/>
    <w:rsid w:val="00575855"/>
    <w:rsid w:val="00575885"/>
    <w:rsid w:val="005758B2"/>
    <w:rsid w:val="00575911"/>
    <w:rsid w:val="005759B6"/>
    <w:rsid w:val="005759FF"/>
    <w:rsid w:val="00575A2C"/>
    <w:rsid w:val="00575A46"/>
    <w:rsid w:val="00575A6E"/>
    <w:rsid w:val="00575A70"/>
    <w:rsid w:val="00575AE1"/>
    <w:rsid w:val="00575AFF"/>
    <w:rsid w:val="00575BAD"/>
    <w:rsid w:val="00575BC0"/>
    <w:rsid w:val="00575BC1"/>
    <w:rsid w:val="00575BF3"/>
    <w:rsid w:val="00575C1B"/>
    <w:rsid w:val="00575C38"/>
    <w:rsid w:val="00575C5D"/>
    <w:rsid w:val="00575CE0"/>
    <w:rsid w:val="00575D0F"/>
    <w:rsid w:val="00575D10"/>
    <w:rsid w:val="00575D1F"/>
    <w:rsid w:val="00575D52"/>
    <w:rsid w:val="00575D5B"/>
    <w:rsid w:val="00575D5C"/>
    <w:rsid w:val="00575D82"/>
    <w:rsid w:val="00575D9C"/>
    <w:rsid w:val="00575E14"/>
    <w:rsid w:val="00575E38"/>
    <w:rsid w:val="00575E7F"/>
    <w:rsid w:val="00575E8B"/>
    <w:rsid w:val="00575E94"/>
    <w:rsid w:val="00575EA5"/>
    <w:rsid w:val="00575F8C"/>
    <w:rsid w:val="00575FED"/>
    <w:rsid w:val="0057601F"/>
    <w:rsid w:val="005760CB"/>
    <w:rsid w:val="005760CF"/>
    <w:rsid w:val="005760F8"/>
    <w:rsid w:val="00576108"/>
    <w:rsid w:val="00576164"/>
    <w:rsid w:val="005761BE"/>
    <w:rsid w:val="005761C1"/>
    <w:rsid w:val="00576234"/>
    <w:rsid w:val="00576241"/>
    <w:rsid w:val="00576242"/>
    <w:rsid w:val="00576269"/>
    <w:rsid w:val="0057627C"/>
    <w:rsid w:val="00576287"/>
    <w:rsid w:val="0057628B"/>
    <w:rsid w:val="0057629B"/>
    <w:rsid w:val="0057632D"/>
    <w:rsid w:val="00576379"/>
    <w:rsid w:val="005763E0"/>
    <w:rsid w:val="00576452"/>
    <w:rsid w:val="0057645E"/>
    <w:rsid w:val="0057648B"/>
    <w:rsid w:val="005764A9"/>
    <w:rsid w:val="005764D6"/>
    <w:rsid w:val="0057651F"/>
    <w:rsid w:val="0057655C"/>
    <w:rsid w:val="0057656D"/>
    <w:rsid w:val="005766C7"/>
    <w:rsid w:val="005766CC"/>
    <w:rsid w:val="00576730"/>
    <w:rsid w:val="0057673B"/>
    <w:rsid w:val="0057679E"/>
    <w:rsid w:val="005767C3"/>
    <w:rsid w:val="005767E5"/>
    <w:rsid w:val="005767EF"/>
    <w:rsid w:val="0057697D"/>
    <w:rsid w:val="005769BD"/>
    <w:rsid w:val="005769C2"/>
    <w:rsid w:val="00576A01"/>
    <w:rsid w:val="00576A26"/>
    <w:rsid w:val="00576A2D"/>
    <w:rsid w:val="00576A46"/>
    <w:rsid w:val="00576A4D"/>
    <w:rsid w:val="00576A5A"/>
    <w:rsid w:val="00576AAE"/>
    <w:rsid w:val="00576AB3"/>
    <w:rsid w:val="00576ACF"/>
    <w:rsid w:val="00576AF6"/>
    <w:rsid w:val="00576B2B"/>
    <w:rsid w:val="00576B49"/>
    <w:rsid w:val="00576BC1"/>
    <w:rsid w:val="00576C1D"/>
    <w:rsid w:val="00576C55"/>
    <w:rsid w:val="00576C5E"/>
    <w:rsid w:val="00576C71"/>
    <w:rsid w:val="00576C95"/>
    <w:rsid w:val="00576D06"/>
    <w:rsid w:val="00576D13"/>
    <w:rsid w:val="00576D65"/>
    <w:rsid w:val="00576D71"/>
    <w:rsid w:val="00576D8A"/>
    <w:rsid w:val="00576D8B"/>
    <w:rsid w:val="00576DC2"/>
    <w:rsid w:val="00576DCC"/>
    <w:rsid w:val="00576E33"/>
    <w:rsid w:val="00576E4E"/>
    <w:rsid w:val="00576E6C"/>
    <w:rsid w:val="00576E7E"/>
    <w:rsid w:val="00576E85"/>
    <w:rsid w:val="00576F0C"/>
    <w:rsid w:val="00576F31"/>
    <w:rsid w:val="00576F86"/>
    <w:rsid w:val="00576F90"/>
    <w:rsid w:val="00576FA1"/>
    <w:rsid w:val="00576FA4"/>
    <w:rsid w:val="0057703E"/>
    <w:rsid w:val="0057704F"/>
    <w:rsid w:val="00577054"/>
    <w:rsid w:val="00577064"/>
    <w:rsid w:val="005770A7"/>
    <w:rsid w:val="005770FE"/>
    <w:rsid w:val="00577140"/>
    <w:rsid w:val="00577185"/>
    <w:rsid w:val="005771AE"/>
    <w:rsid w:val="005771DD"/>
    <w:rsid w:val="005771F0"/>
    <w:rsid w:val="00577208"/>
    <w:rsid w:val="00577211"/>
    <w:rsid w:val="00577236"/>
    <w:rsid w:val="00577277"/>
    <w:rsid w:val="00577284"/>
    <w:rsid w:val="005772AC"/>
    <w:rsid w:val="0057735B"/>
    <w:rsid w:val="00577373"/>
    <w:rsid w:val="005773A9"/>
    <w:rsid w:val="005773EB"/>
    <w:rsid w:val="00577502"/>
    <w:rsid w:val="00577579"/>
    <w:rsid w:val="00577592"/>
    <w:rsid w:val="00577639"/>
    <w:rsid w:val="00577658"/>
    <w:rsid w:val="005776C6"/>
    <w:rsid w:val="00577711"/>
    <w:rsid w:val="00577751"/>
    <w:rsid w:val="0057775C"/>
    <w:rsid w:val="0057776F"/>
    <w:rsid w:val="00577795"/>
    <w:rsid w:val="00577889"/>
    <w:rsid w:val="0057789F"/>
    <w:rsid w:val="005778A0"/>
    <w:rsid w:val="005778B0"/>
    <w:rsid w:val="005778CF"/>
    <w:rsid w:val="005778FA"/>
    <w:rsid w:val="00577903"/>
    <w:rsid w:val="00577917"/>
    <w:rsid w:val="0057792D"/>
    <w:rsid w:val="00577961"/>
    <w:rsid w:val="0057797B"/>
    <w:rsid w:val="0057798E"/>
    <w:rsid w:val="00577994"/>
    <w:rsid w:val="005779BF"/>
    <w:rsid w:val="005779D8"/>
    <w:rsid w:val="00577A68"/>
    <w:rsid w:val="00577A6E"/>
    <w:rsid w:val="00577B62"/>
    <w:rsid w:val="00577B69"/>
    <w:rsid w:val="00577B9B"/>
    <w:rsid w:val="00577BA5"/>
    <w:rsid w:val="00577BBA"/>
    <w:rsid w:val="00577BDB"/>
    <w:rsid w:val="00577BF0"/>
    <w:rsid w:val="00577BF7"/>
    <w:rsid w:val="00577C4D"/>
    <w:rsid w:val="00577C61"/>
    <w:rsid w:val="00577C6F"/>
    <w:rsid w:val="00577C9A"/>
    <w:rsid w:val="00577D25"/>
    <w:rsid w:val="00577DAA"/>
    <w:rsid w:val="00577DD8"/>
    <w:rsid w:val="00577DE6"/>
    <w:rsid w:val="00577E3D"/>
    <w:rsid w:val="00577E89"/>
    <w:rsid w:val="00577EE0"/>
    <w:rsid w:val="00577F2E"/>
    <w:rsid w:val="00577F40"/>
    <w:rsid w:val="00577F45"/>
    <w:rsid w:val="00577F4F"/>
    <w:rsid w:val="00577F86"/>
    <w:rsid w:val="00577FE1"/>
    <w:rsid w:val="00580022"/>
    <w:rsid w:val="005800B3"/>
    <w:rsid w:val="005800C9"/>
    <w:rsid w:val="005800F3"/>
    <w:rsid w:val="00580167"/>
    <w:rsid w:val="005801F4"/>
    <w:rsid w:val="00580241"/>
    <w:rsid w:val="00580248"/>
    <w:rsid w:val="0058025A"/>
    <w:rsid w:val="005802FA"/>
    <w:rsid w:val="00580355"/>
    <w:rsid w:val="00580378"/>
    <w:rsid w:val="00580454"/>
    <w:rsid w:val="0058047A"/>
    <w:rsid w:val="00580498"/>
    <w:rsid w:val="005804BB"/>
    <w:rsid w:val="0058052E"/>
    <w:rsid w:val="00580549"/>
    <w:rsid w:val="0058058D"/>
    <w:rsid w:val="0058059C"/>
    <w:rsid w:val="005805B6"/>
    <w:rsid w:val="00580602"/>
    <w:rsid w:val="00580606"/>
    <w:rsid w:val="00580672"/>
    <w:rsid w:val="00580690"/>
    <w:rsid w:val="005806BE"/>
    <w:rsid w:val="0058076C"/>
    <w:rsid w:val="00580794"/>
    <w:rsid w:val="005807E2"/>
    <w:rsid w:val="00580814"/>
    <w:rsid w:val="0058082D"/>
    <w:rsid w:val="00580886"/>
    <w:rsid w:val="0058089F"/>
    <w:rsid w:val="005808D2"/>
    <w:rsid w:val="00580905"/>
    <w:rsid w:val="00580959"/>
    <w:rsid w:val="00580978"/>
    <w:rsid w:val="005809BC"/>
    <w:rsid w:val="00580A0C"/>
    <w:rsid w:val="00580A1A"/>
    <w:rsid w:val="00580A4F"/>
    <w:rsid w:val="00580AA3"/>
    <w:rsid w:val="00580C15"/>
    <w:rsid w:val="00580C7D"/>
    <w:rsid w:val="00580CBF"/>
    <w:rsid w:val="00580CCE"/>
    <w:rsid w:val="00580D21"/>
    <w:rsid w:val="00580D3E"/>
    <w:rsid w:val="00580D5F"/>
    <w:rsid w:val="00580D86"/>
    <w:rsid w:val="00580DA3"/>
    <w:rsid w:val="00580DF8"/>
    <w:rsid w:val="00580DF9"/>
    <w:rsid w:val="00580E19"/>
    <w:rsid w:val="00580E39"/>
    <w:rsid w:val="00580E92"/>
    <w:rsid w:val="00580E9C"/>
    <w:rsid w:val="00580EC7"/>
    <w:rsid w:val="00580EE4"/>
    <w:rsid w:val="00580F20"/>
    <w:rsid w:val="00580F64"/>
    <w:rsid w:val="00580F70"/>
    <w:rsid w:val="00580F7C"/>
    <w:rsid w:val="00580FA1"/>
    <w:rsid w:val="00580FA2"/>
    <w:rsid w:val="00580FA9"/>
    <w:rsid w:val="00580FD6"/>
    <w:rsid w:val="00581017"/>
    <w:rsid w:val="0058102C"/>
    <w:rsid w:val="00581054"/>
    <w:rsid w:val="0058107C"/>
    <w:rsid w:val="0058108B"/>
    <w:rsid w:val="00581091"/>
    <w:rsid w:val="00581118"/>
    <w:rsid w:val="005811C0"/>
    <w:rsid w:val="005811D6"/>
    <w:rsid w:val="0058120F"/>
    <w:rsid w:val="00581218"/>
    <w:rsid w:val="0058121A"/>
    <w:rsid w:val="0058121D"/>
    <w:rsid w:val="00581251"/>
    <w:rsid w:val="005812B8"/>
    <w:rsid w:val="005812CE"/>
    <w:rsid w:val="005812FE"/>
    <w:rsid w:val="00581303"/>
    <w:rsid w:val="00581381"/>
    <w:rsid w:val="005813A0"/>
    <w:rsid w:val="005813AF"/>
    <w:rsid w:val="005813C8"/>
    <w:rsid w:val="005813D4"/>
    <w:rsid w:val="00581470"/>
    <w:rsid w:val="005814A9"/>
    <w:rsid w:val="0058154A"/>
    <w:rsid w:val="00581598"/>
    <w:rsid w:val="00581667"/>
    <w:rsid w:val="00581681"/>
    <w:rsid w:val="005816A2"/>
    <w:rsid w:val="005816EB"/>
    <w:rsid w:val="005816FD"/>
    <w:rsid w:val="00581706"/>
    <w:rsid w:val="00581746"/>
    <w:rsid w:val="0058175A"/>
    <w:rsid w:val="00581777"/>
    <w:rsid w:val="00581783"/>
    <w:rsid w:val="00581784"/>
    <w:rsid w:val="00581786"/>
    <w:rsid w:val="00581799"/>
    <w:rsid w:val="005817EA"/>
    <w:rsid w:val="00581821"/>
    <w:rsid w:val="00581833"/>
    <w:rsid w:val="00581834"/>
    <w:rsid w:val="00581873"/>
    <w:rsid w:val="005818B9"/>
    <w:rsid w:val="005818F7"/>
    <w:rsid w:val="00581912"/>
    <w:rsid w:val="00581958"/>
    <w:rsid w:val="005819A3"/>
    <w:rsid w:val="005819A4"/>
    <w:rsid w:val="00581A40"/>
    <w:rsid w:val="00581A75"/>
    <w:rsid w:val="00581B00"/>
    <w:rsid w:val="00581B1C"/>
    <w:rsid w:val="00581B2E"/>
    <w:rsid w:val="00581B7E"/>
    <w:rsid w:val="00581BB5"/>
    <w:rsid w:val="00581BC1"/>
    <w:rsid w:val="00581BE7"/>
    <w:rsid w:val="00581BF9"/>
    <w:rsid w:val="00581C07"/>
    <w:rsid w:val="00581C26"/>
    <w:rsid w:val="00581C4A"/>
    <w:rsid w:val="00581C50"/>
    <w:rsid w:val="00581C53"/>
    <w:rsid w:val="00581C74"/>
    <w:rsid w:val="00581CB6"/>
    <w:rsid w:val="00581CC7"/>
    <w:rsid w:val="00581CE9"/>
    <w:rsid w:val="00581D2A"/>
    <w:rsid w:val="00581D41"/>
    <w:rsid w:val="00581DA1"/>
    <w:rsid w:val="00581DF4"/>
    <w:rsid w:val="00581E12"/>
    <w:rsid w:val="00581E31"/>
    <w:rsid w:val="00581E81"/>
    <w:rsid w:val="00581EF1"/>
    <w:rsid w:val="00581F8E"/>
    <w:rsid w:val="00581FA8"/>
    <w:rsid w:val="00581FEA"/>
    <w:rsid w:val="00582069"/>
    <w:rsid w:val="005820C1"/>
    <w:rsid w:val="005821C0"/>
    <w:rsid w:val="00582235"/>
    <w:rsid w:val="00582276"/>
    <w:rsid w:val="0058227D"/>
    <w:rsid w:val="005822EC"/>
    <w:rsid w:val="005822FF"/>
    <w:rsid w:val="00582300"/>
    <w:rsid w:val="0058233A"/>
    <w:rsid w:val="0058236C"/>
    <w:rsid w:val="005823B8"/>
    <w:rsid w:val="005823D5"/>
    <w:rsid w:val="005823E6"/>
    <w:rsid w:val="00582402"/>
    <w:rsid w:val="0058250C"/>
    <w:rsid w:val="00582516"/>
    <w:rsid w:val="00582569"/>
    <w:rsid w:val="0058256D"/>
    <w:rsid w:val="0058257F"/>
    <w:rsid w:val="0058263F"/>
    <w:rsid w:val="00582645"/>
    <w:rsid w:val="0058267C"/>
    <w:rsid w:val="005826B9"/>
    <w:rsid w:val="005826F1"/>
    <w:rsid w:val="0058271A"/>
    <w:rsid w:val="00582747"/>
    <w:rsid w:val="005827C7"/>
    <w:rsid w:val="00582802"/>
    <w:rsid w:val="00582814"/>
    <w:rsid w:val="00582942"/>
    <w:rsid w:val="005829BF"/>
    <w:rsid w:val="005829DE"/>
    <w:rsid w:val="00582A46"/>
    <w:rsid w:val="00582A54"/>
    <w:rsid w:val="00582AAF"/>
    <w:rsid w:val="00582ACB"/>
    <w:rsid w:val="00582ADC"/>
    <w:rsid w:val="00582B1F"/>
    <w:rsid w:val="00582B52"/>
    <w:rsid w:val="00582B6B"/>
    <w:rsid w:val="00582B73"/>
    <w:rsid w:val="00582B93"/>
    <w:rsid w:val="00582BD6"/>
    <w:rsid w:val="00582C22"/>
    <w:rsid w:val="00582C63"/>
    <w:rsid w:val="00582C64"/>
    <w:rsid w:val="00582C6A"/>
    <w:rsid w:val="00582C86"/>
    <w:rsid w:val="00582CAE"/>
    <w:rsid w:val="00582CC1"/>
    <w:rsid w:val="00582D20"/>
    <w:rsid w:val="00582D3C"/>
    <w:rsid w:val="00582D7B"/>
    <w:rsid w:val="00582D8E"/>
    <w:rsid w:val="00582D9A"/>
    <w:rsid w:val="00582D9F"/>
    <w:rsid w:val="00582DCF"/>
    <w:rsid w:val="00582E1D"/>
    <w:rsid w:val="00582E25"/>
    <w:rsid w:val="00582E40"/>
    <w:rsid w:val="00582E98"/>
    <w:rsid w:val="00582F1C"/>
    <w:rsid w:val="00582F20"/>
    <w:rsid w:val="00582F5A"/>
    <w:rsid w:val="00582FC3"/>
    <w:rsid w:val="00582FD9"/>
    <w:rsid w:val="00582FFF"/>
    <w:rsid w:val="00583014"/>
    <w:rsid w:val="00583029"/>
    <w:rsid w:val="0058305D"/>
    <w:rsid w:val="00583092"/>
    <w:rsid w:val="00583116"/>
    <w:rsid w:val="0058318B"/>
    <w:rsid w:val="00583196"/>
    <w:rsid w:val="005831AE"/>
    <w:rsid w:val="0058326F"/>
    <w:rsid w:val="005832A6"/>
    <w:rsid w:val="005832BE"/>
    <w:rsid w:val="005832D7"/>
    <w:rsid w:val="00583301"/>
    <w:rsid w:val="00583306"/>
    <w:rsid w:val="0058332E"/>
    <w:rsid w:val="00583365"/>
    <w:rsid w:val="00583376"/>
    <w:rsid w:val="005833E8"/>
    <w:rsid w:val="00583429"/>
    <w:rsid w:val="0058343A"/>
    <w:rsid w:val="00583481"/>
    <w:rsid w:val="005834B2"/>
    <w:rsid w:val="005834B3"/>
    <w:rsid w:val="005834BC"/>
    <w:rsid w:val="005834DC"/>
    <w:rsid w:val="00583511"/>
    <w:rsid w:val="00583542"/>
    <w:rsid w:val="00583565"/>
    <w:rsid w:val="00583577"/>
    <w:rsid w:val="0058368E"/>
    <w:rsid w:val="0058374E"/>
    <w:rsid w:val="005837D2"/>
    <w:rsid w:val="00583801"/>
    <w:rsid w:val="00583807"/>
    <w:rsid w:val="0058386D"/>
    <w:rsid w:val="00583901"/>
    <w:rsid w:val="0058392C"/>
    <w:rsid w:val="00583948"/>
    <w:rsid w:val="00583988"/>
    <w:rsid w:val="00583993"/>
    <w:rsid w:val="00583995"/>
    <w:rsid w:val="00583A0D"/>
    <w:rsid w:val="00583A11"/>
    <w:rsid w:val="00583B25"/>
    <w:rsid w:val="00583B66"/>
    <w:rsid w:val="00583B70"/>
    <w:rsid w:val="00583B80"/>
    <w:rsid w:val="00583BD0"/>
    <w:rsid w:val="00583BDB"/>
    <w:rsid w:val="00583BEB"/>
    <w:rsid w:val="00583C12"/>
    <w:rsid w:val="00583C23"/>
    <w:rsid w:val="00583D41"/>
    <w:rsid w:val="00583D81"/>
    <w:rsid w:val="00583D8A"/>
    <w:rsid w:val="00583D99"/>
    <w:rsid w:val="00583DAE"/>
    <w:rsid w:val="00583DCB"/>
    <w:rsid w:val="00583E33"/>
    <w:rsid w:val="00583E55"/>
    <w:rsid w:val="00583E9E"/>
    <w:rsid w:val="00583EB3"/>
    <w:rsid w:val="00583EC2"/>
    <w:rsid w:val="00583F15"/>
    <w:rsid w:val="00583F1D"/>
    <w:rsid w:val="00583F73"/>
    <w:rsid w:val="00583F83"/>
    <w:rsid w:val="00583FC8"/>
    <w:rsid w:val="00583FE5"/>
    <w:rsid w:val="00584014"/>
    <w:rsid w:val="00584032"/>
    <w:rsid w:val="00584061"/>
    <w:rsid w:val="00584070"/>
    <w:rsid w:val="0058409B"/>
    <w:rsid w:val="005840CC"/>
    <w:rsid w:val="0058410B"/>
    <w:rsid w:val="00584174"/>
    <w:rsid w:val="0058417F"/>
    <w:rsid w:val="00584183"/>
    <w:rsid w:val="005841F2"/>
    <w:rsid w:val="0058425E"/>
    <w:rsid w:val="00584262"/>
    <w:rsid w:val="0058428B"/>
    <w:rsid w:val="005842B0"/>
    <w:rsid w:val="005842EE"/>
    <w:rsid w:val="00584327"/>
    <w:rsid w:val="0058435A"/>
    <w:rsid w:val="00584398"/>
    <w:rsid w:val="005843D3"/>
    <w:rsid w:val="0058440E"/>
    <w:rsid w:val="0058441D"/>
    <w:rsid w:val="0058446E"/>
    <w:rsid w:val="00584481"/>
    <w:rsid w:val="00584486"/>
    <w:rsid w:val="0058448F"/>
    <w:rsid w:val="00584491"/>
    <w:rsid w:val="005844AB"/>
    <w:rsid w:val="005844F3"/>
    <w:rsid w:val="0058460C"/>
    <w:rsid w:val="0058463C"/>
    <w:rsid w:val="0058465E"/>
    <w:rsid w:val="005846CE"/>
    <w:rsid w:val="005846FB"/>
    <w:rsid w:val="00584707"/>
    <w:rsid w:val="00584717"/>
    <w:rsid w:val="00584737"/>
    <w:rsid w:val="0058474A"/>
    <w:rsid w:val="0058476B"/>
    <w:rsid w:val="0058477E"/>
    <w:rsid w:val="00584780"/>
    <w:rsid w:val="005847A7"/>
    <w:rsid w:val="005847AA"/>
    <w:rsid w:val="00584805"/>
    <w:rsid w:val="0058480E"/>
    <w:rsid w:val="005848BC"/>
    <w:rsid w:val="005848E7"/>
    <w:rsid w:val="0058495C"/>
    <w:rsid w:val="00584AF1"/>
    <w:rsid w:val="00584B48"/>
    <w:rsid w:val="00584B4C"/>
    <w:rsid w:val="00584B8F"/>
    <w:rsid w:val="00584BB9"/>
    <w:rsid w:val="00584C06"/>
    <w:rsid w:val="00584C75"/>
    <w:rsid w:val="00584C9E"/>
    <w:rsid w:val="00584D08"/>
    <w:rsid w:val="00584D24"/>
    <w:rsid w:val="00584D30"/>
    <w:rsid w:val="00584D35"/>
    <w:rsid w:val="00584D41"/>
    <w:rsid w:val="00584D7B"/>
    <w:rsid w:val="00584D88"/>
    <w:rsid w:val="00584D9F"/>
    <w:rsid w:val="00584E09"/>
    <w:rsid w:val="00584E41"/>
    <w:rsid w:val="00584E6A"/>
    <w:rsid w:val="00584EAB"/>
    <w:rsid w:val="00584ECB"/>
    <w:rsid w:val="00584ED3"/>
    <w:rsid w:val="00584EE7"/>
    <w:rsid w:val="00584FC2"/>
    <w:rsid w:val="00584FE1"/>
    <w:rsid w:val="0058502F"/>
    <w:rsid w:val="00585035"/>
    <w:rsid w:val="0058505E"/>
    <w:rsid w:val="00585069"/>
    <w:rsid w:val="005850CB"/>
    <w:rsid w:val="005850E2"/>
    <w:rsid w:val="00585106"/>
    <w:rsid w:val="00585159"/>
    <w:rsid w:val="00585171"/>
    <w:rsid w:val="00585178"/>
    <w:rsid w:val="005851C5"/>
    <w:rsid w:val="005851CA"/>
    <w:rsid w:val="0058523A"/>
    <w:rsid w:val="0058526C"/>
    <w:rsid w:val="00585275"/>
    <w:rsid w:val="005852B0"/>
    <w:rsid w:val="00585314"/>
    <w:rsid w:val="00585353"/>
    <w:rsid w:val="00585356"/>
    <w:rsid w:val="005853AD"/>
    <w:rsid w:val="005853AF"/>
    <w:rsid w:val="0058542B"/>
    <w:rsid w:val="0058548F"/>
    <w:rsid w:val="005854CE"/>
    <w:rsid w:val="00585568"/>
    <w:rsid w:val="005855A6"/>
    <w:rsid w:val="0058566F"/>
    <w:rsid w:val="005856C9"/>
    <w:rsid w:val="005856E4"/>
    <w:rsid w:val="005856ED"/>
    <w:rsid w:val="005856F5"/>
    <w:rsid w:val="0058577B"/>
    <w:rsid w:val="005857B2"/>
    <w:rsid w:val="005857F9"/>
    <w:rsid w:val="00585808"/>
    <w:rsid w:val="0058581C"/>
    <w:rsid w:val="00585839"/>
    <w:rsid w:val="0058588E"/>
    <w:rsid w:val="00585924"/>
    <w:rsid w:val="0058595B"/>
    <w:rsid w:val="00585998"/>
    <w:rsid w:val="005859B0"/>
    <w:rsid w:val="00585A14"/>
    <w:rsid w:val="00585A1A"/>
    <w:rsid w:val="00585A1B"/>
    <w:rsid w:val="00585A7C"/>
    <w:rsid w:val="00585A7E"/>
    <w:rsid w:val="00585ABE"/>
    <w:rsid w:val="00585AE0"/>
    <w:rsid w:val="00585B37"/>
    <w:rsid w:val="00585B8E"/>
    <w:rsid w:val="00585B91"/>
    <w:rsid w:val="00585BA6"/>
    <w:rsid w:val="00585BC8"/>
    <w:rsid w:val="00585BF7"/>
    <w:rsid w:val="00585C88"/>
    <w:rsid w:val="00585CC9"/>
    <w:rsid w:val="00585CD9"/>
    <w:rsid w:val="00585CFA"/>
    <w:rsid w:val="00585D2D"/>
    <w:rsid w:val="00585D99"/>
    <w:rsid w:val="00585DA2"/>
    <w:rsid w:val="00585DC7"/>
    <w:rsid w:val="00585DE7"/>
    <w:rsid w:val="00585E1A"/>
    <w:rsid w:val="00585E89"/>
    <w:rsid w:val="00585EAF"/>
    <w:rsid w:val="00585ECA"/>
    <w:rsid w:val="00585EF9"/>
    <w:rsid w:val="00585F0A"/>
    <w:rsid w:val="00585F35"/>
    <w:rsid w:val="00585F57"/>
    <w:rsid w:val="00585F68"/>
    <w:rsid w:val="00585FB7"/>
    <w:rsid w:val="00585FCB"/>
    <w:rsid w:val="00585FE2"/>
    <w:rsid w:val="00586063"/>
    <w:rsid w:val="00586080"/>
    <w:rsid w:val="0058609E"/>
    <w:rsid w:val="005860A6"/>
    <w:rsid w:val="005860C5"/>
    <w:rsid w:val="005860D0"/>
    <w:rsid w:val="005860D3"/>
    <w:rsid w:val="00586118"/>
    <w:rsid w:val="0058611F"/>
    <w:rsid w:val="00586145"/>
    <w:rsid w:val="00586149"/>
    <w:rsid w:val="005861B2"/>
    <w:rsid w:val="005861C2"/>
    <w:rsid w:val="00586203"/>
    <w:rsid w:val="0058623D"/>
    <w:rsid w:val="0058625C"/>
    <w:rsid w:val="00586286"/>
    <w:rsid w:val="0058628C"/>
    <w:rsid w:val="005862A4"/>
    <w:rsid w:val="005862D6"/>
    <w:rsid w:val="00586304"/>
    <w:rsid w:val="00586307"/>
    <w:rsid w:val="00586358"/>
    <w:rsid w:val="00586366"/>
    <w:rsid w:val="0058637C"/>
    <w:rsid w:val="00586409"/>
    <w:rsid w:val="0058640D"/>
    <w:rsid w:val="0058642B"/>
    <w:rsid w:val="00586444"/>
    <w:rsid w:val="00586464"/>
    <w:rsid w:val="0058648D"/>
    <w:rsid w:val="00586569"/>
    <w:rsid w:val="00586585"/>
    <w:rsid w:val="00586596"/>
    <w:rsid w:val="005865DE"/>
    <w:rsid w:val="005865F6"/>
    <w:rsid w:val="00586605"/>
    <w:rsid w:val="00586613"/>
    <w:rsid w:val="00586655"/>
    <w:rsid w:val="00586684"/>
    <w:rsid w:val="00586688"/>
    <w:rsid w:val="005866A3"/>
    <w:rsid w:val="005866C1"/>
    <w:rsid w:val="005866C9"/>
    <w:rsid w:val="005866E7"/>
    <w:rsid w:val="00586740"/>
    <w:rsid w:val="00586775"/>
    <w:rsid w:val="00586791"/>
    <w:rsid w:val="005867C6"/>
    <w:rsid w:val="005867D1"/>
    <w:rsid w:val="005867DC"/>
    <w:rsid w:val="00586885"/>
    <w:rsid w:val="00586888"/>
    <w:rsid w:val="00586916"/>
    <w:rsid w:val="005869C9"/>
    <w:rsid w:val="005869D5"/>
    <w:rsid w:val="00586A12"/>
    <w:rsid w:val="00586A1A"/>
    <w:rsid w:val="00586A49"/>
    <w:rsid w:val="00586A93"/>
    <w:rsid w:val="00586AB2"/>
    <w:rsid w:val="00586B1A"/>
    <w:rsid w:val="00586B1F"/>
    <w:rsid w:val="00586BA2"/>
    <w:rsid w:val="00586BE4"/>
    <w:rsid w:val="00586BE8"/>
    <w:rsid w:val="00586C7E"/>
    <w:rsid w:val="00586C9B"/>
    <w:rsid w:val="00586CFF"/>
    <w:rsid w:val="00586DA4"/>
    <w:rsid w:val="00586DD8"/>
    <w:rsid w:val="00586DDC"/>
    <w:rsid w:val="00586DDE"/>
    <w:rsid w:val="00586E1D"/>
    <w:rsid w:val="00586E37"/>
    <w:rsid w:val="00586E4D"/>
    <w:rsid w:val="00586E8B"/>
    <w:rsid w:val="00586EBF"/>
    <w:rsid w:val="00586F16"/>
    <w:rsid w:val="00586F22"/>
    <w:rsid w:val="00586F80"/>
    <w:rsid w:val="00586FC0"/>
    <w:rsid w:val="00587006"/>
    <w:rsid w:val="00587032"/>
    <w:rsid w:val="00587084"/>
    <w:rsid w:val="005870B0"/>
    <w:rsid w:val="005870E7"/>
    <w:rsid w:val="0058712A"/>
    <w:rsid w:val="00587150"/>
    <w:rsid w:val="00587155"/>
    <w:rsid w:val="005871A9"/>
    <w:rsid w:val="005871AE"/>
    <w:rsid w:val="00587218"/>
    <w:rsid w:val="00587289"/>
    <w:rsid w:val="005872A9"/>
    <w:rsid w:val="005872C1"/>
    <w:rsid w:val="00587329"/>
    <w:rsid w:val="00587355"/>
    <w:rsid w:val="005873A3"/>
    <w:rsid w:val="005873AB"/>
    <w:rsid w:val="005874DC"/>
    <w:rsid w:val="0058750A"/>
    <w:rsid w:val="005875B2"/>
    <w:rsid w:val="005875FD"/>
    <w:rsid w:val="00587609"/>
    <w:rsid w:val="00587629"/>
    <w:rsid w:val="0058763F"/>
    <w:rsid w:val="00587659"/>
    <w:rsid w:val="0058767D"/>
    <w:rsid w:val="0058770B"/>
    <w:rsid w:val="0058775E"/>
    <w:rsid w:val="0058777A"/>
    <w:rsid w:val="0058777E"/>
    <w:rsid w:val="0058778C"/>
    <w:rsid w:val="005877E7"/>
    <w:rsid w:val="00587820"/>
    <w:rsid w:val="0058782E"/>
    <w:rsid w:val="00587885"/>
    <w:rsid w:val="00587888"/>
    <w:rsid w:val="005878B8"/>
    <w:rsid w:val="005878EB"/>
    <w:rsid w:val="00587901"/>
    <w:rsid w:val="0058790F"/>
    <w:rsid w:val="00587956"/>
    <w:rsid w:val="00587980"/>
    <w:rsid w:val="0058799F"/>
    <w:rsid w:val="005879CB"/>
    <w:rsid w:val="005879F4"/>
    <w:rsid w:val="00587A6F"/>
    <w:rsid w:val="00587A7D"/>
    <w:rsid w:val="00587B0D"/>
    <w:rsid w:val="00587B25"/>
    <w:rsid w:val="00587B40"/>
    <w:rsid w:val="00587B5F"/>
    <w:rsid w:val="00587B85"/>
    <w:rsid w:val="00587B94"/>
    <w:rsid w:val="00587BB9"/>
    <w:rsid w:val="00587BBB"/>
    <w:rsid w:val="00587BCA"/>
    <w:rsid w:val="00587BCC"/>
    <w:rsid w:val="00587C0F"/>
    <w:rsid w:val="00587C1D"/>
    <w:rsid w:val="00587CAD"/>
    <w:rsid w:val="00587CDB"/>
    <w:rsid w:val="00587CE7"/>
    <w:rsid w:val="00587E08"/>
    <w:rsid w:val="00587E0D"/>
    <w:rsid w:val="00587E2E"/>
    <w:rsid w:val="00587E48"/>
    <w:rsid w:val="00587E52"/>
    <w:rsid w:val="00587E75"/>
    <w:rsid w:val="00587E9E"/>
    <w:rsid w:val="00587EB2"/>
    <w:rsid w:val="00587ED4"/>
    <w:rsid w:val="00587EE8"/>
    <w:rsid w:val="00587EED"/>
    <w:rsid w:val="00587F60"/>
    <w:rsid w:val="00587F79"/>
    <w:rsid w:val="00587FC0"/>
    <w:rsid w:val="00587FC9"/>
    <w:rsid w:val="00587FE5"/>
    <w:rsid w:val="0059008E"/>
    <w:rsid w:val="005900C1"/>
    <w:rsid w:val="005900D1"/>
    <w:rsid w:val="00590130"/>
    <w:rsid w:val="00590199"/>
    <w:rsid w:val="005901B8"/>
    <w:rsid w:val="005901CF"/>
    <w:rsid w:val="005901E9"/>
    <w:rsid w:val="005901F3"/>
    <w:rsid w:val="0059026B"/>
    <w:rsid w:val="005902BB"/>
    <w:rsid w:val="005902D7"/>
    <w:rsid w:val="00590342"/>
    <w:rsid w:val="0059034C"/>
    <w:rsid w:val="00590376"/>
    <w:rsid w:val="005903AD"/>
    <w:rsid w:val="005903C5"/>
    <w:rsid w:val="0059046D"/>
    <w:rsid w:val="00590498"/>
    <w:rsid w:val="00590512"/>
    <w:rsid w:val="0059051B"/>
    <w:rsid w:val="00590541"/>
    <w:rsid w:val="00590637"/>
    <w:rsid w:val="00590661"/>
    <w:rsid w:val="00590674"/>
    <w:rsid w:val="00590699"/>
    <w:rsid w:val="005906A3"/>
    <w:rsid w:val="00590715"/>
    <w:rsid w:val="0059071E"/>
    <w:rsid w:val="00590750"/>
    <w:rsid w:val="00590778"/>
    <w:rsid w:val="00590788"/>
    <w:rsid w:val="0059078B"/>
    <w:rsid w:val="005907D9"/>
    <w:rsid w:val="0059083C"/>
    <w:rsid w:val="005908B1"/>
    <w:rsid w:val="005908BB"/>
    <w:rsid w:val="005908BC"/>
    <w:rsid w:val="005908CA"/>
    <w:rsid w:val="00590928"/>
    <w:rsid w:val="0059093B"/>
    <w:rsid w:val="00590945"/>
    <w:rsid w:val="00590959"/>
    <w:rsid w:val="005909E5"/>
    <w:rsid w:val="00590A12"/>
    <w:rsid w:val="00590A5B"/>
    <w:rsid w:val="00590A89"/>
    <w:rsid w:val="00590AA4"/>
    <w:rsid w:val="00590B32"/>
    <w:rsid w:val="00590B4B"/>
    <w:rsid w:val="00590B83"/>
    <w:rsid w:val="00590C1B"/>
    <w:rsid w:val="00590C55"/>
    <w:rsid w:val="00590CB6"/>
    <w:rsid w:val="00590CF7"/>
    <w:rsid w:val="00590D04"/>
    <w:rsid w:val="00590D2D"/>
    <w:rsid w:val="00590D3C"/>
    <w:rsid w:val="00590D59"/>
    <w:rsid w:val="00590D8E"/>
    <w:rsid w:val="00590DBA"/>
    <w:rsid w:val="00590DC4"/>
    <w:rsid w:val="00590E5A"/>
    <w:rsid w:val="00590E74"/>
    <w:rsid w:val="00590E83"/>
    <w:rsid w:val="00590E96"/>
    <w:rsid w:val="00590EE8"/>
    <w:rsid w:val="00590F07"/>
    <w:rsid w:val="00590F0D"/>
    <w:rsid w:val="00590F13"/>
    <w:rsid w:val="00590F3F"/>
    <w:rsid w:val="00590FA0"/>
    <w:rsid w:val="005910C4"/>
    <w:rsid w:val="005910E3"/>
    <w:rsid w:val="00591172"/>
    <w:rsid w:val="005911B5"/>
    <w:rsid w:val="00591209"/>
    <w:rsid w:val="00591234"/>
    <w:rsid w:val="00591255"/>
    <w:rsid w:val="00591274"/>
    <w:rsid w:val="005912D0"/>
    <w:rsid w:val="005912E4"/>
    <w:rsid w:val="00591328"/>
    <w:rsid w:val="0059136F"/>
    <w:rsid w:val="00591371"/>
    <w:rsid w:val="00591379"/>
    <w:rsid w:val="005913B7"/>
    <w:rsid w:val="005913B9"/>
    <w:rsid w:val="005913E3"/>
    <w:rsid w:val="0059140C"/>
    <w:rsid w:val="00591506"/>
    <w:rsid w:val="00591551"/>
    <w:rsid w:val="0059155C"/>
    <w:rsid w:val="005915A2"/>
    <w:rsid w:val="005915A3"/>
    <w:rsid w:val="005915CB"/>
    <w:rsid w:val="005915D8"/>
    <w:rsid w:val="0059164D"/>
    <w:rsid w:val="0059170D"/>
    <w:rsid w:val="00591749"/>
    <w:rsid w:val="0059177D"/>
    <w:rsid w:val="005917AA"/>
    <w:rsid w:val="005917F0"/>
    <w:rsid w:val="00591804"/>
    <w:rsid w:val="00591838"/>
    <w:rsid w:val="00591887"/>
    <w:rsid w:val="005918A2"/>
    <w:rsid w:val="005918FC"/>
    <w:rsid w:val="005918FE"/>
    <w:rsid w:val="00591923"/>
    <w:rsid w:val="0059194C"/>
    <w:rsid w:val="00591982"/>
    <w:rsid w:val="005919EF"/>
    <w:rsid w:val="00591A2B"/>
    <w:rsid w:val="00591A70"/>
    <w:rsid w:val="00591AD7"/>
    <w:rsid w:val="00591B33"/>
    <w:rsid w:val="00591B67"/>
    <w:rsid w:val="00591BB6"/>
    <w:rsid w:val="00591C0D"/>
    <w:rsid w:val="00591C30"/>
    <w:rsid w:val="00591C7D"/>
    <w:rsid w:val="00591C81"/>
    <w:rsid w:val="00591CF0"/>
    <w:rsid w:val="00591CF8"/>
    <w:rsid w:val="00591D0B"/>
    <w:rsid w:val="00591D37"/>
    <w:rsid w:val="00591D9A"/>
    <w:rsid w:val="00591DD0"/>
    <w:rsid w:val="00591DE9"/>
    <w:rsid w:val="00591DFB"/>
    <w:rsid w:val="00591E48"/>
    <w:rsid w:val="00591E52"/>
    <w:rsid w:val="00591EDB"/>
    <w:rsid w:val="00591EE7"/>
    <w:rsid w:val="00591F20"/>
    <w:rsid w:val="00591F33"/>
    <w:rsid w:val="00591FC4"/>
    <w:rsid w:val="00591FCD"/>
    <w:rsid w:val="00591FFD"/>
    <w:rsid w:val="00592005"/>
    <w:rsid w:val="0059207B"/>
    <w:rsid w:val="005920DF"/>
    <w:rsid w:val="00592102"/>
    <w:rsid w:val="00592116"/>
    <w:rsid w:val="00592125"/>
    <w:rsid w:val="00592148"/>
    <w:rsid w:val="00592171"/>
    <w:rsid w:val="00592281"/>
    <w:rsid w:val="005922CD"/>
    <w:rsid w:val="005922E2"/>
    <w:rsid w:val="005922F7"/>
    <w:rsid w:val="0059230A"/>
    <w:rsid w:val="00592346"/>
    <w:rsid w:val="00592351"/>
    <w:rsid w:val="005923FA"/>
    <w:rsid w:val="0059241E"/>
    <w:rsid w:val="0059244F"/>
    <w:rsid w:val="005924BD"/>
    <w:rsid w:val="00592522"/>
    <w:rsid w:val="00592557"/>
    <w:rsid w:val="00592559"/>
    <w:rsid w:val="00592592"/>
    <w:rsid w:val="0059259C"/>
    <w:rsid w:val="00592619"/>
    <w:rsid w:val="00592630"/>
    <w:rsid w:val="0059267B"/>
    <w:rsid w:val="00592710"/>
    <w:rsid w:val="0059275D"/>
    <w:rsid w:val="00592769"/>
    <w:rsid w:val="005927B8"/>
    <w:rsid w:val="005927D2"/>
    <w:rsid w:val="005927DC"/>
    <w:rsid w:val="005928F2"/>
    <w:rsid w:val="0059292E"/>
    <w:rsid w:val="0059293D"/>
    <w:rsid w:val="00592990"/>
    <w:rsid w:val="005929BE"/>
    <w:rsid w:val="005929C1"/>
    <w:rsid w:val="005929EC"/>
    <w:rsid w:val="005929FA"/>
    <w:rsid w:val="00592A16"/>
    <w:rsid w:val="00592A54"/>
    <w:rsid w:val="00592A8C"/>
    <w:rsid w:val="00592AFB"/>
    <w:rsid w:val="00592B2C"/>
    <w:rsid w:val="00592B3E"/>
    <w:rsid w:val="00592B5A"/>
    <w:rsid w:val="00592B80"/>
    <w:rsid w:val="00592BC9"/>
    <w:rsid w:val="00592BD7"/>
    <w:rsid w:val="00592C02"/>
    <w:rsid w:val="00592C85"/>
    <w:rsid w:val="00592C8D"/>
    <w:rsid w:val="00592CA8"/>
    <w:rsid w:val="00592CDD"/>
    <w:rsid w:val="00592CEC"/>
    <w:rsid w:val="00592D6D"/>
    <w:rsid w:val="00592DFE"/>
    <w:rsid w:val="00592DFF"/>
    <w:rsid w:val="00592ED4"/>
    <w:rsid w:val="00592F15"/>
    <w:rsid w:val="00592F20"/>
    <w:rsid w:val="00592F54"/>
    <w:rsid w:val="00593012"/>
    <w:rsid w:val="00593071"/>
    <w:rsid w:val="00593078"/>
    <w:rsid w:val="005930BB"/>
    <w:rsid w:val="005930BC"/>
    <w:rsid w:val="005930D4"/>
    <w:rsid w:val="005930E1"/>
    <w:rsid w:val="005930EF"/>
    <w:rsid w:val="005931B9"/>
    <w:rsid w:val="005931D0"/>
    <w:rsid w:val="00593204"/>
    <w:rsid w:val="00593232"/>
    <w:rsid w:val="005932B3"/>
    <w:rsid w:val="005932BB"/>
    <w:rsid w:val="005932E4"/>
    <w:rsid w:val="00593358"/>
    <w:rsid w:val="00593386"/>
    <w:rsid w:val="005933D1"/>
    <w:rsid w:val="005933D5"/>
    <w:rsid w:val="00593406"/>
    <w:rsid w:val="00593463"/>
    <w:rsid w:val="00593470"/>
    <w:rsid w:val="0059347D"/>
    <w:rsid w:val="0059348C"/>
    <w:rsid w:val="005934FF"/>
    <w:rsid w:val="005935A5"/>
    <w:rsid w:val="005935AD"/>
    <w:rsid w:val="00593601"/>
    <w:rsid w:val="00593604"/>
    <w:rsid w:val="0059361B"/>
    <w:rsid w:val="0059364E"/>
    <w:rsid w:val="00593652"/>
    <w:rsid w:val="00593687"/>
    <w:rsid w:val="005936EC"/>
    <w:rsid w:val="005936FC"/>
    <w:rsid w:val="00593702"/>
    <w:rsid w:val="00593728"/>
    <w:rsid w:val="0059372A"/>
    <w:rsid w:val="0059375A"/>
    <w:rsid w:val="00593792"/>
    <w:rsid w:val="005937DC"/>
    <w:rsid w:val="005937F1"/>
    <w:rsid w:val="00593832"/>
    <w:rsid w:val="00593856"/>
    <w:rsid w:val="005938A1"/>
    <w:rsid w:val="005938C3"/>
    <w:rsid w:val="00593931"/>
    <w:rsid w:val="00593936"/>
    <w:rsid w:val="0059397E"/>
    <w:rsid w:val="0059398D"/>
    <w:rsid w:val="00593993"/>
    <w:rsid w:val="005939E8"/>
    <w:rsid w:val="005939EE"/>
    <w:rsid w:val="00593A59"/>
    <w:rsid w:val="00593B77"/>
    <w:rsid w:val="00593BA3"/>
    <w:rsid w:val="00593BB7"/>
    <w:rsid w:val="00593C25"/>
    <w:rsid w:val="00593C57"/>
    <w:rsid w:val="00593CDD"/>
    <w:rsid w:val="00593CF3"/>
    <w:rsid w:val="00593D04"/>
    <w:rsid w:val="00593D05"/>
    <w:rsid w:val="00593D40"/>
    <w:rsid w:val="00593D4B"/>
    <w:rsid w:val="00593D7B"/>
    <w:rsid w:val="00593DD3"/>
    <w:rsid w:val="00593DE9"/>
    <w:rsid w:val="00593E00"/>
    <w:rsid w:val="00593E23"/>
    <w:rsid w:val="00593E2B"/>
    <w:rsid w:val="00593E74"/>
    <w:rsid w:val="00593EA1"/>
    <w:rsid w:val="00593EB0"/>
    <w:rsid w:val="00593EDE"/>
    <w:rsid w:val="00593EEC"/>
    <w:rsid w:val="00593EED"/>
    <w:rsid w:val="00593F57"/>
    <w:rsid w:val="00593FCE"/>
    <w:rsid w:val="00593FF1"/>
    <w:rsid w:val="00594017"/>
    <w:rsid w:val="00594049"/>
    <w:rsid w:val="0059406A"/>
    <w:rsid w:val="005940A0"/>
    <w:rsid w:val="005940BC"/>
    <w:rsid w:val="00594113"/>
    <w:rsid w:val="0059417E"/>
    <w:rsid w:val="0059417F"/>
    <w:rsid w:val="00594227"/>
    <w:rsid w:val="0059425F"/>
    <w:rsid w:val="00594262"/>
    <w:rsid w:val="005942A9"/>
    <w:rsid w:val="005942CA"/>
    <w:rsid w:val="005942E8"/>
    <w:rsid w:val="0059433F"/>
    <w:rsid w:val="0059434D"/>
    <w:rsid w:val="00594350"/>
    <w:rsid w:val="005943A8"/>
    <w:rsid w:val="005943A9"/>
    <w:rsid w:val="00594455"/>
    <w:rsid w:val="00594477"/>
    <w:rsid w:val="0059447C"/>
    <w:rsid w:val="00594494"/>
    <w:rsid w:val="005944AA"/>
    <w:rsid w:val="005944ED"/>
    <w:rsid w:val="005944F8"/>
    <w:rsid w:val="00594506"/>
    <w:rsid w:val="00594559"/>
    <w:rsid w:val="005945A6"/>
    <w:rsid w:val="005945C6"/>
    <w:rsid w:val="005945D1"/>
    <w:rsid w:val="005945F9"/>
    <w:rsid w:val="0059460D"/>
    <w:rsid w:val="00594651"/>
    <w:rsid w:val="00594724"/>
    <w:rsid w:val="00594731"/>
    <w:rsid w:val="00594772"/>
    <w:rsid w:val="005947C1"/>
    <w:rsid w:val="00594812"/>
    <w:rsid w:val="0059483C"/>
    <w:rsid w:val="0059483D"/>
    <w:rsid w:val="0059483E"/>
    <w:rsid w:val="00594865"/>
    <w:rsid w:val="005948E0"/>
    <w:rsid w:val="00594949"/>
    <w:rsid w:val="00594991"/>
    <w:rsid w:val="005949AF"/>
    <w:rsid w:val="005949DA"/>
    <w:rsid w:val="00594A2D"/>
    <w:rsid w:val="00594ACC"/>
    <w:rsid w:val="00594B35"/>
    <w:rsid w:val="00594B4A"/>
    <w:rsid w:val="00594B6D"/>
    <w:rsid w:val="00594B8C"/>
    <w:rsid w:val="00594C1C"/>
    <w:rsid w:val="00594CE3"/>
    <w:rsid w:val="00594CF4"/>
    <w:rsid w:val="00594D0D"/>
    <w:rsid w:val="00594D84"/>
    <w:rsid w:val="00594DB7"/>
    <w:rsid w:val="00594DBD"/>
    <w:rsid w:val="00594DD3"/>
    <w:rsid w:val="00594DEB"/>
    <w:rsid w:val="00594E02"/>
    <w:rsid w:val="00594E04"/>
    <w:rsid w:val="00594E17"/>
    <w:rsid w:val="00594E2E"/>
    <w:rsid w:val="00594E3B"/>
    <w:rsid w:val="00594E52"/>
    <w:rsid w:val="00594E62"/>
    <w:rsid w:val="00594EE9"/>
    <w:rsid w:val="00594F18"/>
    <w:rsid w:val="00594F43"/>
    <w:rsid w:val="00594F50"/>
    <w:rsid w:val="00594F77"/>
    <w:rsid w:val="00594F88"/>
    <w:rsid w:val="00594FA1"/>
    <w:rsid w:val="00594FBF"/>
    <w:rsid w:val="00594FE2"/>
    <w:rsid w:val="00594FEA"/>
    <w:rsid w:val="00595000"/>
    <w:rsid w:val="00595073"/>
    <w:rsid w:val="00595074"/>
    <w:rsid w:val="0059507E"/>
    <w:rsid w:val="005950B5"/>
    <w:rsid w:val="005950E2"/>
    <w:rsid w:val="005950ED"/>
    <w:rsid w:val="0059515C"/>
    <w:rsid w:val="00595161"/>
    <w:rsid w:val="00595189"/>
    <w:rsid w:val="005951B1"/>
    <w:rsid w:val="00595227"/>
    <w:rsid w:val="00595238"/>
    <w:rsid w:val="0059528D"/>
    <w:rsid w:val="005952E2"/>
    <w:rsid w:val="005952F2"/>
    <w:rsid w:val="005952F3"/>
    <w:rsid w:val="00595322"/>
    <w:rsid w:val="00595367"/>
    <w:rsid w:val="005954DF"/>
    <w:rsid w:val="005954ED"/>
    <w:rsid w:val="0059561E"/>
    <w:rsid w:val="0059566A"/>
    <w:rsid w:val="00595689"/>
    <w:rsid w:val="0059569B"/>
    <w:rsid w:val="005956B3"/>
    <w:rsid w:val="00595702"/>
    <w:rsid w:val="00595714"/>
    <w:rsid w:val="0059571F"/>
    <w:rsid w:val="005957A4"/>
    <w:rsid w:val="005957BC"/>
    <w:rsid w:val="005957F3"/>
    <w:rsid w:val="0059589C"/>
    <w:rsid w:val="005958F8"/>
    <w:rsid w:val="00595987"/>
    <w:rsid w:val="00595991"/>
    <w:rsid w:val="00595996"/>
    <w:rsid w:val="005959C8"/>
    <w:rsid w:val="005959CE"/>
    <w:rsid w:val="005959E0"/>
    <w:rsid w:val="00595A58"/>
    <w:rsid w:val="00595A81"/>
    <w:rsid w:val="00595ABA"/>
    <w:rsid w:val="00595AC6"/>
    <w:rsid w:val="00595B39"/>
    <w:rsid w:val="00595BB7"/>
    <w:rsid w:val="00595C30"/>
    <w:rsid w:val="00595CB7"/>
    <w:rsid w:val="00595CE5"/>
    <w:rsid w:val="00595CEF"/>
    <w:rsid w:val="00595D01"/>
    <w:rsid w:val="00595D05"/>
    <w:rsid w:val="00595D0B"/>
    <w:rsid w:val="00595DB9"/>
    <w:rsid w:val="00595DED"/>
    <w:rsid w:val="00595E00"/>
    <w:rsid w:val="00595E12"/>
    <w:rsid w:val="00595E17"/>
    <w:rsid w:val="00595E3E"/>
    <w:rsid w:val="00595E9C"/>
    <w:rsid w:val="00595F01"/>
    <w:rsid w:val="00595F15"/>
    <w:rsid w:val="00595F23"/>
    <w:rsid w:val="00595F38"/>
    <w:rsid w:val="00595F59"/>
    <w:rsid w:val="00595F64"/>
    <w:rsid w:val="00595F6D"/>
    <w:rsid w:val="00595F7B"/>
    <w:rsid w:val="00595F8F"/>
    <w:rsid w:val="00595F9D"/>
    <w:rsid w:val="00596052"/>
    <w:rsid w:val="0059605C"/>
    <w:rsid w:val="00596078"/>
    <w:rsid w:val="005960BA"/>
    <w:rsid w:val="005960E5"/>
    <w:rsid w:val="00596107"/>
    <w:rsid w:val="0059611B"/>
    <w:rsid w:val="00596144"/>
    <w:rsid w:val="00596147"/>
    <w:rsid w:val="0059616D"/>
    <w:rsid w:val="00596182"/>
    <w:rsid w:val="00596183"/>
    <w:rsid w:val="005961C9"/>
    <w:rsid w:val="005961ED"/>
    <w:rsid w:val="005961FF"/>
    <w:rsid w:val="00596249"/>
    <w:rsid w:val="00596261"/>
    <w:rsid w:val="00596302"/>
    <w:rsid w:val="00596316"/>
    <w:rsid w:val="005963C4"/>
    <w:rsid w:val="005963F6"/>
    <w:rsid w:val="0059643A"/>
    <w:rsid w:val="00596481"/>
    <w:rsid w:val="0059649D"/>
    <w:rsid w:val="005964B0"/>
    <w:rsid w:val="005964D9"/>
    <w:rsid w:val="0059653C"/>
    <w:rsid w:val="00596578"/>
    <w:rsid w:val="005965BF"/>
    <w:rsid w:val="005965C5"/>
    <w:rsid w:val="005965FF"/>
    <w:rsid w:val="00596651"/>
    <w:rsid w:val="0059665C"/>
    <w:rsid w:val="00596691"/>
    <w:rsid w:val="00596752"/>
    <w:rsid w:val="00596774"/>
    <w:rsid w:val="005967AC"/>
    <w:rsid w:val="005967DB"/>
    <w:rsid w:val="00596825"/>
    <w:rsid w:val="00596833"/>
    <w:rsid w:val="00596865"/>
    <w:rsid w:val="005968F1"/>
    <w:rsid w:val="005968F2"/>
    <w:rsid w:val="00596921"/>
    <w:rsid w:val="00596955"/>
    <w:rsid w:val="0059697B"/>
    <w:rsid w:val="00596980"/>
    <w:rsid w:val="005969C1"/>
    <w:rsid w:val="005969E6"/>
    <w:rsid w:val="00596A0A"/>
    <w:rsid w:val="00596A5E"/>
    <w:rsid w:val="00596A6E"/>
    <w:rsid w:val="00596ACB"/>
    <w:rsid w:val="00596B55"/>
    <w:rsid w:val="00596B5E"/>
    <w:rsid w:val="00596B65"/>
    <w:rsid w:val="00596B6B"/>
    <w:rsid w:val="00596B79"/>
    <w:rsid w:val="00596B98"/>
    <w:rsid w:val="00596BAA"/>
    <w:rsid w:val="00596BB8"/>
    <w:rsid w:val="00596BB9"/>
    <w:rsid w:val="00596C1C"/>
    <w:rsid w:val="00596C75"/>
    <w:rsid w:val="00596CEF"/>
    <w:rsid w:val="00596D1D"/>
    <w:rsid w:val="00596D47"/>
    <w:rsid w:val="00596D78"/>
    <w:rsid w:val="00596D87"/>
    <w:rsid w:val="00596D9F"/>
    <w:rsid w:val="00596DE7"/>
    <w:rsid w:val="00596E9B"/>
    <w:rsid w:val="00596EF5"/>
    <w:rsid w:val="00596EFB"/>
    <w:rsid w:val="00596EFC"/>
    <w:rsid w:val="00596F20"/>
    <w:rsid w:val="00596F3D"/>
    <w:rsid w:val="00597046"/>
    <w:rsid w:val="0059708A"/>
    <w:rsid w:val="005970C6"/>
    <w:rsid w:val="0059711A"/>
    <w:rsid w:val="00597185"/>
    <w:rsid w:val="005971F2"/>
    <w:rsid w:val="0059722D"/>
    <w:rsid w:val="0059724A"/>
    <w:rsid w:val="005972B5"/>
    <w:rsid w:val="005972E1"/>
    <w:rsid w:val="005972FD"/>
    <w:rsid w:val="00597308"/>
    <w:rsid w:val="00597334"/>
    <w:rsid w:val="00597386"/>
    <w:rsid w:val="0059739C"/>
    <w:rsid w:val="00597402"/>
    <w:rsid w:val="0059745B"/>
    <w:rsid w:val="0059745F"/>
    <w:rsid w:val="0059749E"/>
    <w:rsid w:val="005974D7"/>
    <w:rsid w:val="00597539"/>
    <w:rsid w:val="0059756A"/>
    <w:rsid w:val="005975B7"/>
    <w:rsid w:val="005975D0"/>
    <w:rsid w:val="005975F0"/>
    <w:rsid w:val="0059761D"/>
    <w:rsid w:val="00597656"/>
    <w:rsid w:val="005976A0"/>
    <w:rsid w:val="005976D9"/>
    <w:rsid w:val="00597726"/>
    <w:rsid w:val="0059773F"/>
    <w:rsid w:val="00597768"/>
    <w:rsid w:val="00597798"/>
    <w:rsid w:val="0059779A"/>
    <w:rsid w:val="0059780A"/>
    <w:rsid w:val="00597845"/>
    <w:rsid w:val="005978BB"/>
    <w:rsid w:val="00597907"/>
    <w:rsid w:val="00597993"/>
    <w:rsid w:val="00597A0B"/>
    <w:rsid w:val="00597A21"/>
    <w:rsid w:val="00597A23"/>
    <w:rsid w:val="00597A3B"/>
    <w:rsid w:val="00597A64"/>
    <w:rsid w:val="00597A9B"/>
    <w:rsid w:val="00597AF0"/>
    <w:rsid w:val="00597AFB"/>
    <w:rsid w:val="00597B0F"/>
    <w:rsid w:val="00597B35"/>
    <w:rsid w:val="00597B39"/>
    <w:rsid w:val="00597BD8"/>
    <w:rsid w:val="00597BF4"/>
    <w:rsid w:val="00597C51"/>
    <w:rsid w:val="00597CF7"/>
    <w:rsid w:val="00597D15"/>
    <w:rsid w:val="00597D71"/>
    <w:rsid w:val="00597D74"/>
    <w:rsid w:val="00597DB3"/>
    <w:rsid w:val="00597DD4"/>
    <w:rsid w:val="00597DFD"/>
    <w:rsid w:val="00597E81"/>
    <w:rsid w:val="00597EA0"/>
    <w:rsid w:val="00597EFE"/>
    <w:rsid w:val="00597F68"/>
    <w:rsid w:val="00597F6B"/>
    <w:rsid w:val="00597F73"/>
    <w:rsid w:val="00597F74"/>
    <w:rsid w:val="00597F83"/>
    <w:rsid w:val="00597F85"/>
    <w:rsid w:val="00597FB3"/>
    <w:rsid w:val="005A001A"/>
    <w:rsid w:val="005A0026"/>
    <w:rsid w:val="005A002C"/>
    <w:rsid w:val="005A003C"/>
    <w:rsid w:val="005A0100"/>
    <w:rsid w:val="005A0124"/>
    <w:rsid w:val="005A012B"/>
    <w:rsid w:val="005A016B"/>
    <w:rsid w:val="005A0173"/>
    <w:rsid w:val="005A0193"/>
    <w:rsid w:val="005A01BF"/>
    <w:rsid w:val="005A01EF"/>
    <w:rsid w:val="005A0259"/>
    <w:rsid w:val="005A02B0"/>
    <w:rsid w:val="005A02C6"/>
    <w:rsid w:val="005A0344"/>
    <w:rsid w:val="005A039C"/>
    <w:rsid w:val="005A03E7"/>
    <w:rsid w:val="005A0446"/>
    <w:rsid w:val="005A0494"/>
    <w:rsid w:val="005A04DC"/>
    <w:rsid w:val="005A0504"/>
    <w:rsid w:val="005A05A5"/>
    <w:rsid w:val="005A05CA"/>
    <w:rsid w:val="005A05E9"/>
    <w:rsid w:val="005A0666"/>
    <w:rsid w:val="005A06AD"/>
    <w:rsid w:val="005A06DB"/>
    <w:rsid w:val="005A06ED"/>
    <w:rsid w:val="005A0786"/>
    <w:rsid w:val="005A07A2"/>
    <w:rsid w:val="005A07A9"/>
    <w:rsid w:val="005A07C8"/>
    <w:rsid w:val="005A0827"/>
    <w:rsid w:val="005A086B"/>
    <w:rsid w:val="005A0902"/>
    <w:rsid w:val="005A0946"/>
    <w:rsid w:val="005A0955"/>
    <w:rsid w:val="005A09A6"/>
    <w:rsid w:val="005A09AE"/>
    <w:rsid w:val="005A09C6"/>
    <w:rsid w:val="005A0A3A"/>
    <w:rsid w:val="005A0A61"/>
    <w:rsid w:val="005A0A93"/>
    <w:rsid w:val="005A0A9F"/>
    <w:rsid w:val="005A0AB5"/>
    <w:rsid w:val="005A0B10"/>
    <w:rsid w:val="005A0B2C"/>
    <w:rsid w:val="005A0B55"/>
    <w:rsid w:val="005A0B71"/>
    <w:rsid w:val="005A0CE2"/>
    <w:rsid w:val="005A0D1E"/>
    <w:rsid w:val="005A0D2B"/>
    <w:rsid w:val="005A0D2D"/>
    <w:rsid w:val="005A0DD1"/>
    <w:rsid w:val="005A0DFC"/>
    <w:rsid w:val="005A0F99"/>
    <w:rsid w:val="005A0F9D"/>
    <w:rsid w:val="005A0FE8"/>
    <w:rsid w:val="005A1030"/>
    <w:rsid w:val="005A1045"/>
    <w:rsid w:val="005A10AE"/>
    <w:rsid w:val="005A1111"/>
    <w:rsid w:val="005A115F"/>
    <w:rsid w:val="005A1188"/>
    <w:rsid w:val="005A119F"/>
    <w:rsid w:val="005A11FF"/>
    <w:rsid w:val="005A120F"/>
    <w:rsid w:val="005A1256"/>
    <w:rsid w:val="005A1277"/>
    <w:rsid w:val="005A1288"/>
    <w:rsid w:val="005A12CA"/>
    <w:rsid w:val="005A12CB"/>
    <w:rsid w:val="005A12CD"/>
    <w:rsid w:val="005A1306"/>
    <w:rsid w:val="005A1311"/>
    <w:rsid w:val="005A1337"/>
    <w:rsid w:val="005A13C8"/>
    <w:rsid w:val="005A13F1"/>
    <w:rsid w:val="005A13FD"/>
    <w:rsid w:val="005A1411"/>
    <w:rsid w:val="005A1443"/>
    <w:rsid w:val="005A1450"/>
    <w:rsid w:val="005A14DA"/>
    <w:rsid w:val="005A14E2"/>
    <w:rsid w:val="005A14E3"/>
    <w:rsid w:val="005A14F2"/>
    <w:rsid w:val="005A151D"/>
    <w:rsid w:val="005A154A"/>
    <w:rsid w:val="005A155A"/>
    <w:rsid w:val="005A15E2"/>
    <w:rsid w:val="005A1625"/>
    <w:rsid w:val="005A1651"/>
    <w:rsid w:val="005A1676"/>
    <w:rsid w:val="005A1678"/>
    <w:rsid w:val="005A16CB"/>
    <w:rsid w:val="005A17DB"/>
    <w:rsid w:val="005A180A"/>
    <w:rsid w:val="005A1815"/>
    <w:rsid w:val="005A18B9"/>
    <w:rsid w:val="005A18E8"/>
    <w:rsid w:val="005A18EA"/>
    <w:rsid w:val="005A1958"/>
    <w:rsid w:val="005A19C7"/>
    <w:rsid w:val="005A19FC"/>
    <w:rsid w:val="005A1A00"/>
    <w:rsid w:val="005A1A3D"/>
    <w:rsid w:val="005A1A64"/>
    <w:rsid w:val="005A1B0C"/>
    <w:rsid w:val="005A1B13"/>
    <w:rsid w:val="005A1B26"/>
    <w:rsid w:val="005A1B3B"/>
    <w:rsid w:val="005A1B5D"/>
    <w:rsid w:val="005A1BC5"/>
    <w:rsid w:val="005A1C16"/>
    <w:rsid w:val="005A1C1F"/>
    <w:rsid w:val="005A1C25"/>
    <w:rsid w:val="005A1C35"/>
    <w:rsid w:val="005A1C53"/>
    <w:rsid w:val="005A1C72"/>
    <w:rsid w:val="005A1C74"/>
    <w:rsid w:val="005A1CF4"/>
    <w:rsid w:val="005A1D04"/>
    <w:rsid w:val="005A1D99"/>
    <w:rsid w:val="005A1ECE"/>
    <w:rsid w:val="005A1F55"/>
    <w:rsid w:val="005A1F5D"/>
    <w:rsid w:val="005A1F9E"/>
    <w:rsid w:val="005A1FA6"/>
    <w:rsid w:val="005A2051"/>
    <w:rsid w:val="005A20D7"/>
    <w:rsid w:val="005A20F7"/>
    <w:rsid w:val="005A214D"/>
    <w:rsid w:val="005A216F"/>
    <w:rsid w:val="005A2192"/>
    <w:rsid w:val="005A21A1"/>
    <w:rsid w:val="005A21AA"/>
    <w:rsid w:val="005A21AF"/>
    <w:rsid w:val="005A21D9"/>
    <w:rsid w:val="005A2238"/>
    <w:rsid w:val="005A2241"/>
    <w:rsid w:val="005A2255"/>
    <w:rsid w:val="005A2262"/>
    <w:rsid w:val="005A229E"/>
    <w:rsid w:val="005A22EC"/>
    <w:rsid w:val="005A22F1"/>
    <w:rsid w:val="005A2335"/>
    <w:rsid w:val="005A235F"/>
    <w:rsid w:val="005A239D"/>
    <w:rsid w:val="005A23BE"/>
    <w:rsid w:val="005A23C1"/>
    <w:rsid w:val="005A23CA"/>
    <w:rsid w:val="005A2412"/>
    <w:rsid w:val="005A243A"/>
    <w:rsid w:val="005A2444"/>
    <w:rsid w:val="005A246F"/>
    <w:rsid w:val="005A2482"/>
    <w:rsid w:val="005A24E4"/>
    <w:rsid w:val="005A24ED"/>
    <w:rsid w:val="005A2517"/>
    <w:rsid w:val="005A2558"/>
    <w:rsid w:val="005A2581"/>
    <w:rsid w:val="005A2583"/>
    <w:rsid w:val="005A25AB"/>
    <w:rsid w:val="005A262D"/>
    <w:rsid w:val="005A2637"/>
    <w:rsid w:val="005A265D"/>
    <w:rsid w:val="005A2671"/>
    <w:rsid w:val="005A26CE"/>
    <w:rsid w:val="005A26E8"/>
    <w:rsid w:val="005A276D"/>
    <w:rsid w:val="005A2792"/>
    <w:rsid w:val="005A27F9"/>
    <w:rsid w:val="005A2826"/>
    <w:rsid w:val="005A2833"/>
    <w:rsid w:val="005A2887"/>
    <w:rsid w:val="005A295A"/>
    <w:rsid w:val="005A29C9"/>
    <w:rsid w:val="005A29EE"/>
    <w:rsid w:val="005A2A04"/>
    <w:rsid w:val="005A2A0B"/>
    <w:rsid w:val="005A2A29"/>
    <w:rsid w:val="005A2A2D"/>
    <w:rsid w:val="005A2A51"/>
    <w:rsid w:val="005A2A5A"/>
    <w:rsid w:val="005A2A5B"/>
    <w:rsid w:val="005A2A65"/>
    <w:rsid w:val="005A2A78"/>
    <w:rsid w:val="005A2AA7"/>
    <w:rsid w:val="005A2AAB"/>
    <w:rsid w:val="005A2AD2"/>
    <w:rsid w:val="005A2B02"/>
    <w:rsid w:val="005A2B20"/>
    <w:rsid w:val="005A2B48"/>
    <w:rsid w:val="005A2B61"/>
    <w:rsid w:val="005A2B6B"/>
    <w:rsid w:val="005A2B6E"/>
    <w:rsid w:val="005A2B70"/>
    <w:rsid w:val="005A2BDF"/>
    <w:rsid w:val="005A2C1F"/>
    <w:rsid w:val="005A2C46"/>
    <w:rsid w:val="005A2C65"/>
    <w:rsid w:val="005A2C74"/>
    <w:rsid w:val="005A2C89"/>
    <w:rsid w:val="005A2CB5"/>
    <w:rsid w:val="005A2CEC"/>
    <w:rsid w:val="005A2D07"/>
    <w:rsid w:val="005A2D1F"/>
    <w:rsid w:val="005A2D62"/>
    <w:rsid w:val="005A2DBF"/>
    <w:rsid w:val="005A2DD1"/>
    <w:rsid w:val="005A2F0B"/>
    <w:rsid w:val="005A2F4A"/>
    <w:rsid w:val="005A2F82"/>
    <w:rsid w:val="005A3040"/>
    <w:rsid w:val="005A306B"/>
    <w:rsid w:val="005A30B1"/>
    <w:rsid w:val="005A30C9"/>
    <w:rsid w:val="005A3107"/>
    <w:rsid w:val="005A31BF"/>
    <w:rsid w:val="005A3201"/>
    <w:rsid w:val="005A3273"/>
    <w:rsid w:val="005A32C5"/>
    <w:rsid w:val="005A32D7"/>
    <w:rsid w:val="005A32FC"/>
    <w:rsid w:val="005A3378"/>
    <w:rsid w:val="005A33B6"/>
    <w:rsid w:val="005A343B"/>
    <w:rsid w:val="005A343C"/>
    <w:rsid w:val="005A3462"/>
    <w:rsid w:val="005A3464"/>
    <w:rsid w:val="005A3465"/>
    <w:rsid w:val="005A346F"/>
    <w:rsid w:val="005A347C"/>
    <w:rsid w:val="005A34B9"/>
    <w:rsid w:val="005A34CA"/>
    <w:rsid w:val="005A34D3"/>
    <w:rsid w:val="005A353D"/>
    <w:rsid w:val="005A358A"/>
    <w:rsid w:val="005A35F0"/>
    <w:rsid w:val="005A35F6"/>
    <w:rsid w:val="005A360B"/>
    <w:rsid w:val="005A3641"/>
    <w:rsid w:val="005A366A"/>
    <w:rsid w:val="005A3698"/>
    <w:rsid w:val="005A36F4"/>
    <w:rsid w:val="005A3719"/>
    <w:rsid w:val="005A3762"/>
    <w:rsid w:val="005A3764"/>
    <w:rsid w:val="005A3768"/>
    <w:rsid w:val="005A37A7"/>
    <w:rsid w:val="005A37C7"/>
    <w:rsid w:val="005A37EB"/>
    <w:rsid w:val="005A37FB"/>
    <w:rsid w:val="005A3831"/>
    <w:rsid w:val="005A3875"/>
    <w:rsid w:val="005A3889"/>
    <w:rsid w:val="005A3896"/>
    <w:rsid w:val="005A38C0"/>
    <w:rsid w:val="005A3905"/>
    <w:rsid w:val="005A3937"/>
    <w:rsid w:val="005A394D"/>
    <w:rsid w:val="005A394F"/>
    <w:rsid w:val="005A3954"/>
    <w:rsid w:val="005A3993"/>
    <w:rsid w:val="005A39A7"/>
    <w:rsid w:val="005A39B7"/>
    <w:rsid w:val="005A39C7"/>
    <w:rsid w:val="005A3A25"/>
    <w:rsid w:val="005A3ACD"/>
    <w:rsid w:val="005A3ADF"/>
    <w:rsid w:val="005A3BE1"/>
    <w:rsid w:val="005A3C10"/>
    <w:rsid w:val="005A3C4B"/>
    <w:rsid w:val="005A3C74"/>
    <w:rsid w:val="005A3C7E"/>
    <w:rsid w:val="005A3C8F"/>
    <w:rsid w:val="005A3CC9"/>
    <w:rsid w:val="005A3CF9"/>
    <w:rsid w:val="005A3DA0"/>
    <w:rsid w:val="005A3DCA"/>
    <w:rsid w:val="005A3E18"/>
    <w:rsid w:val="005A3E3D"/>
    <w:rsid w:val="005A3E40"/>
    <w:rsid w:val="005A3E48"/>
    <w:rsid w:val="005A3E50"/>
    <w:rsid w:val="005A3E65"/>
    <w:rsid w:val="005A3E79"/>
    <w:rsid w:val="005A3ED2"/>
    <w:rsid w:val="005A3F36"/>
    <w:rsid w:val="005A3F42"/>
    <w:rsid w:val="005A3F82"/>
    <w:rsid w:val="005A4016"/>
    <w:rsid w:val="005A4035"/>
    <w:rsid w:val="005A40D0"/>
    <w:rsid w:val="005A4173"/>
    <w:rsid w:val="005A4191"/>
    <w:rsid w:val="005A41B1"/>
    <w:rsid w:val="005A41BB"/>
    <w:rsid w:val="005A41DB"/>
    <w:rsid w:val="005A41DE"/>
    <w:rsid w:val="005A4229"/>
    <w:rsid w:val="005A4270"/>
    <w:rsid w:val="005A428C"/>
    <w:rsid w:val="005A42CB"/>
    <w:rsid w:val="005A42F1"/>
    <w:rsid w:val="005A430B"/>
    <w:rsid w:val="005A4328"/>
    <w:rsid w:val="005A435D"/>
    <w:rsid w:val="005A43AC"/>
    <w:rsid w:val="005A43CC"/>
    <w:rsid w:val="005A44C9"/>
    <w:rsid w:val="005A4518"/>
    <w:rsid w:val="005A45A0"/>
    <w:rsid w:val="005A45E3"/>
    <w:rsid w:val="005A45E6"/>
    <w:rsid w:val="005A465C"/>
    <w:rsid w:val="005A466D"/>
    <w:rsid w:val="005A4691"/>
    <w:rsid w:val="005A46BB"/>
    <w:rsid w:val="005A46C4"/>
    <w:rsid w:val="005A46C9"/>
    <w:rsid w:val="005A46D5"/>
    <w:rsid w:val="005A46DA"/>
    <w:rsid w:val="005A46E9"/>
    <w:rsid w:val="005A4712"/>
    <w:rsid w:val="005A4719"/>
    <w:rsid w:val="005A472A"/>
    <w:rsid w:val="005A4776"/>
    <w:rsid w:val="005A479E"/>
    <w:rsid w:val="005A47B6"/>
    <w:rsid w:val="005A47B8"/>
    <w:rsid w:val="005A4812"/>
    <w:rsid w:val="005A4829"/>
    <w:rsid w:val="005A4896"/>
    <w:rsid w:val="005A4992"/>
    <w:rsid w:val="005A49A1"/>
    <w:rsid w:val="005A49FA"/>
    <w:rsid w:val="005A4A00"/>
    <w:rsid w:val="005A4A47"/>
    <w:rsid w:val="005A4A67"/>
    <w:rsid w:val="005A4A78"/>
    <w:rsid w:val="005A4A84"/>
    <w:rsid w:val="005A4AAB"/>
    <w:rsid w:val="005A4ABD"/>
    <w:rsid w:val="005A4ACB"/>
    <w:rsid w:val="005A4AE1"/>
    <w:rsid w:val="005A4AE6"/>
    <w:rsid w:val="005A4AF6"/>
    <w:rsid w:val="005A4B7A"/>
    <w:rsid w:val="005A4BA1"/>
    <w:rsid w:val="005A4BA4"/>
    <w:rsid w:val="005A4BBE"/>
    <w:rsid w:val="005A4BCA"/>
    <w:rsid w:val="005A4C0D"/>
    <w:rsid w:val="005A4C3E"/>
    <w:rsid w:val="005A4C44"/>
    <w:rsid w:val="005A4C5A"/>
    <w:rsid w:val="005A4CCE"/>
    <w:rsid w:val="005A4CF6"/>
    <w:rsid w:val="005A4D1F"/>
    <w:rsid w:val="005A4D24"/>
    <w:rsid w:val="005A4D3D"/>
    <w:rsid w:val="005A4D66"/>
    <w:rsid w:val="005A4D8A"/>
    <w:rsid w:val="005A4DA8"/>
    <w:rsid w:val="005A4DEA"/>
    <w:rsid w:val="005A4DF6"/>
    <w:rsid w:val="005A4E01"/>
    <w:rsid w:val="005A4E2F"/>
    <w:rsid w:val="005A4E35"/>
    <w:rsid w:val="005A4E41"/>
    <w:rsid w:val="005A4E9A"/>
    <w:rsid w:val="005A4ECB"/>
    <w:rsid w:val="005A4EDD"/>
    <w:rsid w:val="005A4F27"/>
    <w:rsid w:val="005A4F57"/>
    <w:rsid w:val="005A4F65"/>
    <w:rsid w:val="005A4F7C"/>
    <w:rsid w:val="005A4FD4"/>
    <w:rsid w:val="005A4FE9"/>
    <w:rsid w:val="005A4FF8"/>
    <w:rsid w:val="005A502D"/>
    <w:rsid w:val="005A5038"/>
    <w:rsid w:val="005A5039"/>
    <w:rsid w:val="005A50F8"/>
    <w:rsid w:val="005A5155"/>
    <w:rsid w:val="005A5168"/>
    <w:rsid w:val="005A51A4"/>
    <w:rsid w:val="005A51B7"/>
    <w:rsid w:val="005A51D2"/>
    <w:rsid w:val="005A521A"/>
    <w:rsid w:val="005A5230"/>
    <w:rsid w:val="005A5256"/>
    <w:rsid w:val="005A52E7"/>
    <w:rsid w:val="005A52EC"/>
    <w:rsid w:val="005A5315"/>
    <w:rsid w:val="005A5328"/>
    <w:rsid w:val="005A5365"/>
    <w:rsid w:val="005A53D8"/>
    <w:rsid w:val="005A53EA"/>
    <w:rsid w:val="005A53FF"/>
    <w:rsid w:val="005A540C"/>
    <w:rsid w:val="005A5429"/>
    <w:rsid w:val="005A5437"/>
    <w:rsid w:val="005A5478"/>
    <w:rsid w:val="005A5480"/>
    <w:rsid w:val="005A5495"/>
    <w:rsid w:val="005A54C4"/>
    <w:rsid w:val="005A5509"/>
    <w:rsid w:val="005A550A"/>
    <w:rsid w:val="005A5576"/>
    <w:rsid w:val="005A55A7"/>
    <w:rsid w:val="005A55F1"/>
    <w:rsid w:val="005A5640"/>
    <w:rsid w:val="005A5649"/>
    <w:rsid w:val="005A5678"/>
    <w:rsid w:val="005A5694"/>
    <w:rsid w:val="005A56C2"/>
    <w:rsid w:val="005A5716"/>
    <w:rsid w:val="005A5725"/>
    <w:rsid w:val="005A5740"/>
    <w:rsid w:val="005A5794"/>
    <w:rsid w:val="005A5797"/>
    <w:rsid w:val="005A57AA"/>
    <w:rsid w:val="005A57D1"/>
    <w:rsid w:val="005A5802"/>
    <w:rsid w:val="005A580E"/>
    <w:rsid w:val="005A5821"/>
    <w:rsid w:val="005A5825"/>
    <w:rsid w:val="005A5916"/>
    <w:rsid w:val="005A5950"/>
    <w:rsid w:val="005A59AF"/>
    <w:rsid w:val="005A59BB"/>
    <w:rsid w:val="005A59C8"/>
    <w:rsid w:val="005A59EA"/>
    <w:rsid w:val="005A5A06"/>
    <w:rsid w:val="005A5A1B"/>
    <w:rsid w:val="005A5A33"/>
    <w:rsid w:val="005A5A34"/>
    <w:rsid w:val="005A5A7A"/>
    <w:rsid w:val="005A5A7D"/>
    <w:rsid w:val="005A5A92"/>
    <w:rsid w:val="005A5AF1"/>
    <w:rsid w:val="005A5B02"/>
    <w:rsid w:val="005A5B20"/>
    <w:rsid w:val="005A5BA5"/>
    <w:rsid w:val="005A5BD9"/>
    <w:rsid w:val="005A5BDA"/>
    <w:rsid w:val="005A5BE4"/>
    <w:rsid w:val="005A5C3B"/>
    <w:rsid w:val="005A5C4F"/>
    <w:rsid w:val="005A5C55"/>
    <w:rsid w:val="005A5CCF"/>
    <w:rsid w:val="005A5D55"/>
    <w:rsid w:val="005A5D60"/>
    <w:rsid w:val="005A5D99"/>
    <w:rsid w:val="005A5DFE"/>
    <w:rsid w:val="005A5E15"/>
    <w:rsid w:val="005A5E1D"/>
    <w:rsid w:val="005A5EC6"/>
    <w:rsid w:val="005A5ED6"/>
    <w:rsid w:val="005A5EFE"/>
    <w:rsid w:val="005A5F07"/>
    <w:rsid w:val="005A5F23"/>
    <w:rsid w:val="005A5F44"/>
    <w:rsid w:val="005A5FCA"/>
    <w:rsid w:val="005A6032"/>
    <w:rsid w:val="005A603A"/>
    <w:rsid w:val="005A6100"/>
    <w:rsid w:val="005A6105"/>
    <w:rsid w:val="005A614D"/>
    <w:rsid w:val="005A6183"/>
    <w:rsid w:val="005A61A0"/>
    <w:rsid w:val="005A61A2"/>
    <w:rsid w:val="005A61E8"/>
    <w:rsid w:val="005A6232"/>
    <w:rsid w:val="005A627A"/>
    <w:rsid w:val="005A6286"/>
    <w:rsid w:val="005A62A8"/>
    <w:rsid w:val="005A63E4"/>
    <w:rsid w:val="005A63E7"/>
    <w:rsid w:val="005A6405"/>
    <w:rsid w:val="005A64AF"/>
    <w:rsid w:val="005A64BB"/>
    <w:rsid w:val="005A64D5"/>
    <w:rsid w:val="005A6556"/>
    <w:rsid w:val="005A655B"/>
    <w:rsid w:val="005A65BF"/>
    <w:rsid w:val="005A6611"/>
    <w:rsid w:val="005A6742"/>
    <w:rsid w:val="005A6765"/>
    <w:rsid w:val="005A6784"/>
    <w:rsid w:val="005A6793"/>
    <w:rsid w:val="005A679E"/>
    <w:rsid w:val="005A684C"/>
    <w:rsid w:val="005A68C2"/>
    <w:rsid w:val="005A68C3"/>
    <w:rsid w:val="005A68CD"/>
    <w:rsid w:val="005A68F5"/>
    <w:rsid w:val="005A693A"/>
    <w:rsid w:val="005A698D"/>
    <w:rsid w:val="005A69A7"/>
    <w:rsid w:val="005A6A49"/>
    <w:rsid w:val="005A6A5C"/>
    <w:rsid w:val="005A6A7F"/>
    <w:rsid w:val="005A6A91"/>
    <w:rsid w:val="005A6B1C"/>
    <w:rsid w:val="005A6B57"/>
    <w:rsid w:val="005A6BB0"/>
    <w:rsid w:val="005A6BFD"/>
    <w:rsid w:val="005A6C51"/>
    <w:rsid w:val="005A6CB9"/>
    <w:rsid w:val="005A6CD6"/>
    <w:rsid w:val="005A6D27"/>
    <w:rsid w:val="005A6D28"/>
    <w:rsid w:val="005A6D76"/>
    <w:rsid w:val="005A6D7F"/>
    <w:rsid w:val="005A6D87"/>
    <w:rsid w:val="005A6DD7"/>
    <w:rsid w:val="005A6E14"/>
    <w:rsid w:val="005A6E53"/>
    <w:rsid w:val="005A6E64"/>
    <w:rsid w:val="005A6E79"/>
    <w:rsid w:val="005A6EB8"/>
    <w:rsid w:val="005A6F1E"/>
    <w:rsid w:val="005A6F52"/>
    <w:rsid w:val="005A6F54"/>
    <w:rsid w:val="005A6F59"/>
    <w:rsid w:val="005A6F5B"/>
    <w:rsid w:val="005A6F62"/>
    <w:rsid w:val="005A7005"/>
    <w:rsid w:val="005A7019"/>
    <w:rsid w:val="005A701F"/>
    <w:rsid w:val="005A7025"/>
    <w:rsid w:val="005A7028"/>
    <w:rsid w:val="005A7093"/>
    <w:rsid w:val="005A709B"/>
    <w:rsid w:val="005A70A5"/>
    <w:rsid w:val="005A70B0"/>
    <w:rsid w:val="005A70D4"/>
    <w:rsid w:val="005A70F5"/>
    <w:rsid w:val="005A71C8"/>
    <w:rsid w:val="005A71F0"/>
    <w:rsid w:val="005A7233"/>
    <w:rsid w:val="005A725B"/>
    <w:rsid w:val="005A7286"/>
    <w:rsid w:val="005A72A3"/>
    <w:rsid w:val="005A72C1"/>
    <w:rsid w:val="005A72E9"/>
    <w:rsid w:val="005A72EA"/>
    <w:rsid w:val="005A72FF"/>
    <w:rsid w:val="005A7385"/>
    <w:rsid w:val="005A73AC"/>
    <w:rsid w:val="005A73DA"/>
    <w:rsid w:val="005A73F4"/>
    <w:rsid w:val="005A7439"/>
    <w:rsid w:val="005A745B"/>
    <w:rsid w:val="005A745F"/>
    <w:rsid w:val="005A7460"/>
    <w:rsid w:val="005A7462"/>
    <w:rsid w:val="005A746C"/>
    <w:rsid w:val="005A7473"/>
    <w:rsid w:val="005A7497"/>
    <w:rsid w:val="005A74A8"/>
    <w:rsid w:val="005A74B2"/>
    <w:rsid w:val="005A74B3"/>
    <w:rsid w:val="005A74B4"/>
    <w:rsid w:val="005A74DD"/>
    <w:rsid w:val="005A7542"/>
    <w:rsid w:val="005A7557"/>
    <w:rsid w:val="005A757E"/>
    <w:rsid w:val="005A75AC"/>
    <w:rsid w:val="005A7613"/>
    <w:rsid w:val="005A7617"/>
    <w:rsid w:val="005A7643"/>
    <w:rsid w:val="005A7660"/>
    <w:rsid w:val="005A767B"/>
    <w:rsid w:val="005A76C0"/>
    <w:rsid w:val="005A775F"/>
    <w:rsid w:val="005A7767"/>
    <w:rsid w:val="005A778B"/>
    <w:rsid w:val="005A77DF"/>
    <w:rsid w:val="005A77F2"/>
    <w:rsid w:val="005A77F9"/>
    <w:rsid w:val="005A7803"/>
    <w:rsid w:val="005A780B"/>
    <w:rsid w:val="005A780E"/>
    <w:rsid w:val="005A78AA"/>
    <w:rsid w:val="005A78FE"/>
    <w:rsid w:val="005A7902"/>
    <w:rsid w:val="005A7911"/>
    <w:rsid w:val="005A7922"/>
    <w:rsid w:val="005A79C7"/>
    <w:rsid w:val="005A7A55"/>
    <w:rsid w:val="005A7AA8"/>
    <w:rsid w:val="005A7AF1"/>
    <w:rsid w:val="005A7B68"/>
    <w:rsid w:val="005A7B89"/>
    <w:rsid w:val="005A7B96"/>
    <w:rsid w:val="005A7BB1"/>
    <w:rsid w:val="005A7C31"/>
    <w:rsid w:val="005A7CA6"/>
    <w:rsid w:val="005A7CB0"/>
    <w:rsid w:val="005A7CBD"/>
    <w:rsid w:val="005A7CC0"/>
    <w:rsid w:val="005A7CCE"/>
    <w:rsid w:val="005A7D58"/>
    <w:rsid w:val="005A7DF2"/>
    <w:rsid w:val="005A7DF7"/>
    <w:rsid w:val="005A7E48"/>
    <w:rsid w:val="005A7E73"/>
    <w:rsid w:val="005A7F87"/>
    <w:rsid w:val="005A7F97"/>
    <w:rsid w:val="005A7F9D"/>
    <w:rsid w:val="005A7FCA"/>
    <w:rsid w:val="005A7FEB"/>
    <w:rsid w:val="005B0013"/>
    <w:rsid w:val="005B001E"/>
    <w:rsid w:val="005B0058"/>
    <w:rsid w:val="005B0065"/>
    <w:rsid w:val="005B0067"/>
    <w:rsid w:val="005B006E"/>
    <w:rsid w:val="005B00CD"/>
    <w:rsid w:val="005B00D2"/>
    <w:rsid w:val="005B00D5"/>
    <w:rsid w:val="005B00F5"/>
    <w:rsid w:val="005B0109"/>
    <w:rsid w:val="005B0143"/>
    <w:rsid w:val="005B01E9"/>
    <w:rsid w:val="005B0221"/>
    <w:rsid w:val="005B0235"/>
    <w:rsid w:val="005B023C"/>
    <w:rsid w:val="005B0270"/>
    <w:rsid w:val="005B0288"/>
    <w:rsid w:val="005B028B"/>
    <w:rsid w:val="005B02BF"/>
    <w:rsid w:val="005B02E3"/>
    <w:rsid w:val="005B0301"/>
    <w:rsid w:val="005B0306"/>
    <w:rsid w:val="005B0310"/>
    <w:rsid w:val="005B031E"/>
    <w:rsid w:val="005B0324"/>
    <w:rsid w:val="005B0342"/>
    <w:rsid w:val="005B0361"/>
    <w:rsid w:val="005B0363"/>
    <w:rsid w:val="005B0373"/>
    <w:rsid w:val="005B03A7"/>
    <w:rsid w:val="005B042B"/>
    <w:rsid w:val="005B0439"/>
    <w:rsid w:val="005B0448"/>
    <w:rsid w:val="005B0497"/>
    <w:rsid w:val="005B0506"/>
    <w:rsid w:val="005B050D"/>
    <w:rsid w:val="005B053D"/>
    <w:rsid w:val="005B0581"/>
    <w:rsid w:val="005B0583"/>
    <w:rsid w:val="005B05A5"/>
    <w:rsid w:val="005B05D0"/>
    <w:rsid w:val="005B05DE"/>
    <w:rsid w:val="005B0624"/>
    <w:rsid w:val="005B0648"/>
    <w:rsid w:val="005B06CE"/>
    <w:rsid w:val="005B06DA"/>
    <w:rsid w:val="005B06DB"/>
    <w:rsid w:val="005B06E0"/>
    <w:rsid w:val="005B0790"/>
    <w:rsid w:val="005B0808"/>
    <w:rsid w:val="005B086D"/>
    <w:rsid w:val="005B0879"/>
    <w:rsid w:val="005B08A9"/>
    <w:rsid w:val="005B08F8"/>
    <w:rsid w:val="005B094F"/>
    <w:rsid w:val="005B0A0A"/>
    <w:rsid w:val="005B0A96"/>
    <w:rsid w:val="005B0B79"/>
    <w:rsid w:val="005B0B83"/>
    <w:rsid w:val="005B0BAC"/>
    <w:rsid w:val="005B0BAE"/>
    <w:rsid w:val="005B0BE5"/>
    <w:rsid w:val="005B0C7C"/>
    <w:rsid w:val="005B0CEB"/>
    <w:rsid w:val="005B0D01"/>
    <w:rsid w:val="005B0D56"/>
    <w:rsid w:val="005B0D7D"/>
    <w:rsid w:val="005B0D96"/>
    <w:rsid w:val="005B0DC9"/>
    <w:rsid w:val="005B0DEB"/>
    <w:rsid w:val="005B0E15"/>
    <w:rsid w:val="005B0E3E"/>
    <w:rsid w:val="005B0E56"/>
    <w:rsid w:val="005B0E61"/>
    <w:rsid w:val="005B0E66"/>
    <w:rsid w:val="005B0E90"/>
    <w:rsid w:val="005B0EE9"/>
    <w:rsid w:val="005B0F75"/>
    <w:rsid w:val="005B0F8E"/>
    <w:rsid w:val="005B0F98"/>
    <w:rsid w:val="005B0FA2"/>
    <w:rsid w:val="005B0FF5"/>
    <w:rsid w:val="005B101C"/>
    <w:rsid w:val="005B1023"/>
    <w:rsid w:val="005B102B"/>
    <w:rsid w:val="005B1033"/>
    <w:rsid w:val="005B1034"/>
    <w:rsid w:val="005B109C"/>
    <w:rsid w:val="005B10E1"/>
    <w:rsid w:val="005B110B"/>
    <w:rsid w:val="005B110D"/>
    <w:rsid w:val="005B111F"/>
    <w:rsid w:val="005B11C3"/>
    <w:rsid w:val="005B127E"/>
    <w:rsid w:val="005B128E"/>
    <w:rsid w:val="005B129C"/>
    <w:rsid w:val="005B131F"/>
    <w:rsid w:val="005B132A"/>
    <w:rsid w:val="005B1372"/>
    <w:rsid w:val="005B13A2"/>
    <w:rsid w:val="005B13A3"/>
    <w:rsid w:val="005B13F7"/>
    <w:rsid w:val="005B13FB"/>
    <w:rsid w:val="005B148C"/>
    <w:rsid w:val="005B14AF"/>
    <w:rsid w:val="005B1513"/>
    <w:rsid w:val="005B1533"/>
    <w:rsid w:val="005B15A5"/>
    <w:rsid w:val="005B1625"/>
    <w:rsid w:val="005B1740"/>
    <w:rsid w:val="005B1784"/>
    <w:rsid w:val="005B17A8"/>
    <w:rsid w:val="005B17E1"/>
    <w:rsid w:val="005B17F8"/>
    <w:rsid w:val="005B1809"/>
    <w:rsid w:val="005B1828"/>
    <w:rsid w:val="005B183E"/>
    <w:rsid w:val="005B185D"/>
    <w:rsid w:val="005B18D7"/>
    <w:rsid w:val="005B18DE"/>
    <w:rsid w:val="005B1916"/>
    <w:rsid w:val="005B191D"/>
    <w:rsid w:val="005B1943"/>
    <w:rsid w:val="005B1964"/>
    <w:rsid w:val="005B1995"/>
    <w:rsid w:val="005B199C"/>
    <w:rsid w:val="005B19A3"/>
    <w:rsid w:val="005B19AB"/>
    <w:rsid w:val="005B19FA"/>
    <w:rsid w:val="005B1A16"/>
    <w:rsid w:val="005B1A17"/>
    <w:rsid w:val="005B1A24"/>
    <w:rsid w:val="005B1A32"/>
    <w:rsid w:val="005B1A63"/>
    <w:rsid w:val="005B1A77"/>
    <w:rsid w:val="005B1A79"/>
    <w:rsid w:val="005B1A95"/>
    <w:rsid w:val="005B1AA4"/>
    <w:rsid w:val="005B1B08"/>
    <w:rsid w:val="005B1B9C"/>
    <w:rsid w:val="005B1BD3"/>
    <w:rsid w:val="005B1C11"/>
    <w:rsid w:val="005B1C20"/>
    <w:rsid w:val="005B1C64"/>
    <w:rsid w:val="005B1C9D"/>
    <w:rsid w:val="005B1CC3"/>
    <w:rsid w:val="005B1CC8"/>
    <w:rsid w:val="005B1D29"/>
    <w:rsid w:val="005B1D61"/>
    <w:rsid w:val="005B1D67"/>
    <w:rsid w:val="005B1D82"/>
    <w:rsid w:val="005B1D85"/>
    <w:rsid w:val="005B1DEB"/>
    <w:rsid w:val="005B1DF1"/>
    <w:rsid w:val="005B1E02"/>
    <w:rsid w:val="005B1E5C"/>
    <w:rsid w:val="005B1EAC"/>
    <w:rsid w:val="005B1EF4"/>
    <w:rsid w:val="005B1F31"/>
    <w:rsid w:val="005B1F54"/>
    <w:rsid w:val="005B1F90"/>
    <w:rsid w:val="005B1FD1"/>
    <w:rsid w:val="005B2036"/>
    <w:rsid w:val="005B207B"/>
    <w:rsid w:val="005B20D5"/>
    <w:rsid w:val="005B20F7"/>
    <w:rsid w:val="005B20FD"/>
    <w:rsid w:val="005B2108"/>
    <w:rsid w:val="005B2154"/>
    <w:rsid w:val="005B215E"/>
    <w:rsid w:val="005B2161"/>
    <w:rsid w:val="005B21A7"/>
    <w:rsid w:val="005B21CE"/>
    <w:rsid w:val="005B21D0"/>
    <w:rsid w:val="005B2219"/>
    <w:rsid w:val="005B22CD"/>
    <w:rsid w:val="005B2324"/>
    <w:rsid w:val="005B2347"/>
    <w:rsid w:val="005B235A"/>
    <w:rsid w:val="005B235C"/>
    <w:rsid w:val="005B236C"/>
    <w:rsid w:val="005B237B"/>
    <w:rsid w:val="005B2385"/>
    <w:rsid w:val="005B23A9"/>
    <w:rsid w:val="005B23F0"/>
    <w:rsid w:val="005B23FD"/>
    <w:rsid w:val="005B246D"/>
    <w:rsid w:val="005B2485"/>
    <w:rsid w:val="005B24A8"/>
    <w:rsid w:val="005B24BB"/>
    <w:rsid w:val="005B24DE"/>
    <w:rsid w:val="005B2588"/>
    <w:rsid w:val="005B2592"/>
    <w:rsid w:val="005B260D"/>
    <w:rsid w:val="005B2612"/>
    <w:rsid w:val="005B2643"/>
    <w:rsid w:val="005B264A"/>
    <w:rsid w:val="005B2663"/>
    <w:rsid w:val="005B2676"/>
    <w:rsid w:val="005B2681"/>
    <w:rsid w:val="005B2718"/>
    <w:rsid w:val="005B276B"/>
    <w:rsid w:val="005B278D"/>
    <w:rsid w:val="005B27BD"/>
    <w:rsid w:val="005B27CB"/>
    <w:rsid w:val="005B27D9"/>
    <w:rsid w:val="005B280F"/>
    <w:rsid w:val="005B2828"/>
    <w:rsid w:val="005B282C"/>
    <w:rsid w:val="005B2836"/>
    <w:rsid w:val="005B284A"/>
    <w:rsid w:val="005B2898"/>
    <w:rsid w:val="005B289B"/>
    <w:rsid w:val="005B28E6"/>
    <w:rsid w:val="005B2938"/>
    <w:rsid w:val="005B2952"/>
    <w:rsid w:val="005B295F"/>
    <w:rsid w:val="005B29A0"/>
    <w:rsid w:val="005B29BA"/>
    <w:rsid w:val="005B29CB"/>
    <w:rsid w:val="005B29E0"/>
    <w:rsid w:val="005B2A01"/>
    <w:rsid w:val="005B2A22"/>
    <w:rsid w:val="005B2A86"/>
    <w:rsid w:val="005B2AA4"/>
    <w:rsid w:val="005B2ABB"/>
    <w:rsid w:val="005B2AC5"/>
    <w:rsid w:val="005B2AF5"/>
    <w:rsid w:val="005B2B15"/>
    <w:rsid w:val="005B2B2A"/>
    <w:rsid w:val="005B2B9A"/>
    <w:rsid w:val="005B2BA7"/>
    <w:rsid w:val="005B2BDD"/>
    <w:rsid w:val="005B2BF9"/>
    <w:rsid w:val="005B2BFC"/>
    <w:rsid w:val="005B2C13"/>
    <w:rsid w:val="005B2C24"/>
    <w:rsid w:val="005B2C3D"/>
    <w:rsid w:val="005B2C3F"/>
    <w:rsid w:val="005B2CAD"/>
    <w:rsid w:val="005B2D41"/>
    <w:rsid w:val="005B2D59"/>
    <w:rsid w:val="005B2D8C"/>
    <w:rsid w:val="005B2DC1"/>
    <w:rsid w:val="005B2E27"/>
    <w:rsid w:val="005B2E35"/>
    <w:rsid w:val="005B2E4B"/>
    <w:rsid w:val="005B2E50"/>
    <w:rsid w:val="005B2E88"/>
    <w:rsid w:val="005B2EA4"/>
    <w:rsid w:val="005B2F5D"/>
    <w:rsid w:val="005B2F7E"/>
    <w:rsid w:val="005B2F7F"/>
    <w:rsid w:val="005B2FB0"/>
    <w:rsid w:val="005B2FBA"/>
    <w:rsid w:val="005B2FF1"/>
    <w:rsid w:val="005B2FFA"/>
    <w:rsid w:val="005B3022"/>
    <w:rsid w:val="005B3025"/>
    <w:rsid w:val="005B3073"/>
    <w:rsid w:val="005B3078"/>
    <w:rsid w:val="005B315C"/>
    <w:rsid w:val="005B316E"/>
    <w:rsid w:val="005B3189"/>
    <w:rsid w:val="005B318E"/>
    <w:rsid w:val="005B32C6"/>
    <w:rsid w:val="005B32E3"/>
    <w:rsid w:val="005B333F"/>
    <w:rsid w:val="005B3342"/>
    <w:rsid w:val="005B3383"/>
    <w:rsid w:val="005B338A"/>
    <w:rsid w:val="005B3390"/>
    <w:rsid w:val="005B339C"/>
    <w:rsid w:val="005B33C5"/>
    <w:rsid w:val="005B33C7"/>
    <w:rsid w:val="005B33F8"/>
    <w:rsid w:val="005B34BE"/>
    <w:rsid w:val="005B34D9"/>
    <w:rsid w:val="005B34DE"/>
    <w:rsid w:val="005B3543"/>
    <w:rsid w:val="005B3568"/>
    <w:rsid w:val="005B3574"/>
    <w:rsid w:val="005B35AC"/>
    <w:rsid w:val="005B36C5"/>
    <w:rsid w:val="005B36C8"/>
    <w:rsid w:val="005B36CA"/>
    <w:rsid w:val="005B36CE"/>
    <w:rsid w:val="005B3717"/>
    <w:rsid w:val="005B3721"/>
    <w:rsid w:val="005B372D"/>
    <w:rsid w:val="005B373C"/>
    <w:rsid w:val="005B3781"/>
    <w:rsid w:val="005B37AB"/>
    <w:rsid w:val="005B37B5"/>
    <w:rsid w:val="005B37D1"/>
    <w:rsid w:val="005B37FD"/>
    <w:rsid w:val="005B3810"/>
    <w:rsid w:val="005B3826"/>
    <w:rsid w:val="005B38D9"/>
    <w:rsid w:val="005B3935"/>
    <w:rsid w:val="005B394E"/>
    <w:rsid w:val="005B3976"/>
    <w:rsid w:val="005B39D3"/>
    <w:rsid w:val="005B39E3"/>
    <w:rsid w:val="005B3A36"/>
    <w:rsid w:val="005B3A7A"/>
    <w:rsid w:val="005B3A7F"/>
    <w:rsid w:val="005B3AD4"/>
    <w:rsid w:val="005B3AEF"/>
    <w:rsid w:val="005B3AF1"/>
    <w:rsid w:val="005B3B01"/>
    <w:rsid w:val="005B3B14"/>
    <w:rsid w:val="005B3B31"/>
    <w:rsid w:val="005B3B71"/>
    <w:rsid w:val="005B3B73"/>
    <w:rsid w:val="005B3B83"/>
    <w:rsid w:val="005B3B84"/>
    <w:rsid w:val="005B3BAF"/>
    <w:rsid w:val="005B3C25"/>
    <w:rsid w:val="005B3C38"/>
    <w:rsid w:val="005B3C71"/>
    <w:rsid w:val="005B3CEE"/>
    <w:rsid w:val="005B3D43"/>
    <w:rsid w:val="005B3D69"/>
    <w:rsid w:val="005B3D91"/>
    <w:rsid w:val="005B3D9E"/>
    <w:rsid w:val="005B3DCF"/>
    <w:rsid w:val="005B3DD5"/>
    <w:rsid w:val="005B3DED"/>
    <w:rsid w:val="005B3E30"/>
    <w:rsid w:val="005B3E36"/>
    <w:rsid w:val="005B3E3F"/>
    <w:rsid w:val="005B3E7C"/>
    <w:rsid w:val="005B3E99"/>
    <w:rsid w:val="005B3EC3"/>
    <w:rsid w:val="005B3F08"/>
    <w:rsid w:val="005B3F20"/>
    <w:rsid w:val="005B3F5E"/>
    <w:rsid w:val="005B3F60"/>
    <w:rsid w:val="005B3F62"/>
    <w:rsid w:val="005B3FA4"/>
    <w:rsid w:val="005B3FD0"/>
    <w:rsid w:val="005B3FDB"/>
    <w:rsid w:val="005B3FE5"/>
    <w:rsid w:val="005B4064"/>
    <w:rsid w:val="005B40A1"/>
    <w:rsid w:val="005B40C2"/>
    <w:rsid w:val="005B40E2"/>
    <w:rsid w:val="005B40F0"/>
    <w:rsid w:val="005B4133"/>
    <w:rsid w:val="005B4142"/>
    <w:rsid w:val="005B418B"/>
    <w:rsid w:val="005B4197"/>
    <w:rsid w:val="005B41AF"/>
    <w:rsid w:val="005B41B5"/>
    <w:rsid w:val="005B4201"/>
    <w:rsid w:val="005B4215"/>
    <w:rsid w:val="005B4246"/>
    <w:rsid w:val="005B426B"/>
    <w:rsid w:val="005B42AC"/>
    <w:rsid w:val="005B42CB"/>
    <w:rsid w:val="005B42D5"/>
    <w:rsid w:val="005B42F9"/>
    <w:rsid w:val="005B4350"/>
    <w:rsid w:val="005B4355"/>
    <w:rsid w:val="005B4366"/>
    <w:rsid w:val="005B4369"/>
    <w:rsid w:val="005B43C8"/>
    <w:rsid w:val="005B4462"/>
    <w:rsid w:val="005B4476"/>
    <w:rsid w:val="005B4480"/>
    <w:rsid w:val="005B44ED"/>
    <w:rsid w:val="005B457B"/>
    <w:rsid w:val="005B45E8"/>
    <w:rsid w:val="005B46C3"/>
    <w:rsid w:val="005B46E3"/>
    <w:rsid w:val="005B472E"/>
    <w:rsid w:val="005B4775"/>
    <w:rsid w:val="005B4783"/>
    <w:rsid w:val="005B4796"/>
    <w:rsid w:val="005B47CB"/>
    <w:rsid w:val="005B47CE"/>
    <w:rsid w:val="005B47F9"/>
    <w:rsid w:val="005B4823"/>
    <w:rsid w:val="005B4872"/>
    <w:rsid w:val="005B488C"/>
    <w:rsid w:val="005B48AF"/>
    <w:rsid w:val="005B4920"/>
    <w:rsid w:val="005B4942"/>
    <w:rsid w:val="005B4961"/>
    <w:rsid w:val="005B496F"/>
    <w:rsid w:val="005B4978"/>
    <w:rsid w:val="005B4998"/>
    <w:rsid w:val="005B49FD"/>
    <w:rsid w:val="005B4A32"/>
    <w:rsid w:val="005B4A64"/>
    <w:rsid w:val="005B4A7A"/>
    <w:rsid w:val="005B4A8E"/>
    <w:rsid w:val="005B4AFE"/>
    <w:rsid w:val="005B4B03"/>
    <w:rsid w:val="005B4B5B"/>
    <w:rsid w:val="005B4BB8"/>
    <w:rsid w:val="005B4BBD"/>
    <w:rsid w:val="005B4BD7"/>
    <w:rsid w:val="005B4BFC"/>
    <w:rsid w:val="005B4C17"/>
    <w:rsid w:val="005B4CC5"/>
    <w:rsid w:val="005B4CCF"/>
    <w:rsid w:val="005B4CDD"/>
    <w:rsid w:val="005B4D19"/>
    <w:rsid w:val="005B4E32"/>
    <w:rsid w:val="005B4E45"/>
    <w:rsid w:val="005B4E57"/>
    <w:rsid w:val="005B4E8A"/>
    <w:rsid w:val="005B4E98"/>
    <w:rsid w:val="005B4EFB"/>
    <w:rsid w:val="005B504A"/>
    <w:rsid w:val="005B5092"/>
    <w:rsid w:val="005B509D"/>
    <w:rsid w:val="005B509E"/>
    <w:rsid w:val="005B50AB"/>
    <w:rsid w:val="005B512B"/>
    <w:rsid w:val="005B518B"/>
    <w:rsid w:val="005B5214"/>
    <w:rsid w:val="005B5234"/>
    <w:rsid w:val="005B52EE"/>
    <w:rsid w:val="005B5364"/>
    <w:rsid w:val="005B538B"/>
    <w:rsid w:val="005B53B3"/>
    <w:rsid w:val="005B53B9"/>
    <w:rsid w:val="005B53BA"/>
    <w:rsid w:val="005B53BF"/>
    <w:rsid w:val="005B540F"/>
    <w:rsid w:val="005B542B"/>
    <w:rsid w:val="005B5449"/>
    <w:rsid w:val="005B5459"/>
    <w:rsid w:val="005B54BE"/>
    <w:rsid w:val="005B54E7"/>
    <w:rsid w:val="005B550B"/>
    <w:rsid w:val="005B5545"/>
    <w:rsid w:val="005B5561"/>
    <w:rsid w:val="005B559F"/>
    <w:rsid w:val="005B55B5"/>
    <w:rsid w:val="005B55E2"/>
    <w:rsid w:val="005B55F3"/>
    <w:rsid w:val="005B5610"/>
    <w:rsid w:val="005B5670"/>
    <w:rsid w:val="005B5671"/>
    <w:rsid w:val="005B5694"/>
    <w:rsid w:val="005B5764"/>
    <w:rsid w:val="005B576D"/>
    <w:rsid w:val="005B5772"/>
    <w:rsid w:val="005B578A"/>
    <w:rsid w:val="005B57FD"/>
    <w:rsid w:val="005B5811"/>
    <w:rsid w:val="005B587E"/>
    <w:rsid w:val="005B587F"/>
    <w:rsid w:val="005B58D3"/>
    <w:rsid w:val="005B58F5"/>
    <w:rsid w:val="005B5953"/>
    <w:rsid w:val="005B5955"/>
    <w:rsid w:val="005B5957"/>
    <w:rsid w:val="005B595E"/>
    <w:rsid w:val="005B5985"/>
    <w:rsid w:val="005B5A2A"/>
    <w:rsid w:val="005B5A3D"/>
    <w:rsid w:val="005B5A52"/>
    <w:rsid w:val="005B5A77"/>
    <w:rsid w:val="005B5ABC"/>
    <w:rsid w:val="005B5AF2"/>
    <w:rsid w:val="005B5AFD"/>
    <w:rsid w:val="005B5B1C"/>
    <w:rsid w:val="005B5B2E"/>
    <w:rsid w:val="005B5B50"/>
    <w:rsid w:val="005B5BAE"/>
    <w:rsid w:val="005B5BB0"/>
    <w:rsid w:val="005B5BE1"/>
    <w:rsid w:val="005B5C0B"/>
    <w:rsid w:val="005B5C38"/>
    <w:rsid w:val="005B5C45"/>
    <w:rsid w:val="005B5C46"/>
    <w:rsid w:val="005B5C69"/>
    <w:rsid w:val="005B5CCC"/>
    <w:rsid w:val="005B5CEF"/>
    <w:rsid w:val="005B5D1A"/>
    <w:rsid w:val="005B5D2A"/>
    <w:rsid w:val="005B5D6C"/>
    <w:rsid w:val="005B5D8E"/>
    <w:rsid w:val="005B5DB0"/>
    <w:rsid w:val="005B5DD6"/>
    <w:rsid w:val="005B5DEB"/>
    <w:rsid w:val="005B5E18"/>
    <w:rsid w:val="005B5E37"/>
    <w:rsid w:val="005B5E58"/>
    <w:rsid w:val="005B5E72"/>
    <w:rsid w:val="005B5ED4"/>
    <w:rsid w:val="005B5EF3"/>
    <w:rsid w:val="005B5F1B"/>
    <w:rsid w:val="005B5F75"/>
    <w:rsid w:val="005B5F78"/>
    <w:rsid w:val="005B5F7B"/>
    <w:rsid w:val="005B5F87"/>
    <w:rsid w:val="005B5FA8"/>
    <w:rsid w:val="005B5FDB"/>
    <w:rsid w:val="005B5FED"/>
    <w:rsid w:val="005B6016"/>
    <w:rsid w:val="005B6024"/>
    <w:rsid w:val="005B605A"/>
    <w:rsid w:val="005B607A"/>
    <w:rsid w:val="005B60C0"/>
    <w:rsid w:val="005B6102"/>
    <w:rsid w:val="005B61CC"/>
    <w:rsid w:val="005B61E7"/>
    <w:rsid w:val="005B61FD"/>
    <w:rsid w:val="005B620A"/>
    <w:rsid w:val="005B6248"/>
    <w:rsid w:val="005B6280"/>
    <w:rsid w:val="005B6284"/>
    <w:rsid w:val="005B62E2"/>
    <w:rsid w:val="005B62FC"/>
    <w:rsid w:val="005B6363"/>
    <w:rsid w:val="005B6367"/>
    <w:rsid w:val="005B638E"/>
    <w:rsid w:val="005B639F"/>
    <w:rsid w:val="005B63A7"/>
    <w:rsid w:val="005B63CA"/>
    <w:rsid w:val="005B63D2"/>
    <w:rsid w:val="005B648F"/>
    <w:rsid w:val="005B64AC"/>
    <w:rsid w:val="005B6522"/>
    <w:rsid w:val="005B6565"/>
    <w:rsid w:val="005B65CC"/>
    <w:rsid w:val="005B65D2"/>
    <w:rsid w:val="005B6647"/>
    <w:rsid w:val="005B668D"/>
    <w:rsid w:val="005B66AC"/>
    <w:rsid w:val="005B66BA"/>
    <w:rsid w:val="005B66DE"/>
    <w:rsid w:val="005B66E7"/>
    <w:rsid w:val="005B671C"/>
    <w:rsid w:val="005B6766"/>
    <w:rsid w:val="005B67B5"/>
    <w:rsid w:val="005B67BB"/>
    <w:rsid w:val="005B6814"/>
    <w:rsid w:val="005B6855"/>
    <w:rsid w:val="005B6868"/>
    <w:rsid w:val="005B6882"/>
    <w:rsid w:val="005B68C9"/>
    <w:rsid w:val="005B68D7"/>
    <w:rsid w:val="005B6945"/>
    <w:rsid w:val="005B696D"/>
    <w:rsid w:val="005B6978"/>
    <w:rsid w:val="005B69C9"/>
    <w:rsid w:val="005B69DE"/>
    <w:rsid w:val="005B69EF"/>
    <w:rsid w:val="005B6A89"/>
    <w:rsid w:val="005B6AA0"/>
    <w:rsid w:val="005B6B09"/>
    <w:rsid w:val="005B6B4F"/>
    <w:rsid w:val="005B6B6D"/>
    <w:rsid w:val="005B6BBA"/>
    <w:rsid w:val="005B6BBF"/>
    <w:rsid w:val="005B6BE7"/>
    <w:rsid w:val="005B6C16"/>
    <w:rsid w:val="005B6C42"/>
    <w:rsid w:val="005B6C87"/>
    <w:rsid w:val="005B6C9E"/>
    <w:rsid w:val="005B6CB5"/>
    <w:rsid w:val="005B6CC8"/>
    <w:rsid w:val="005B6CC9"/>
    <w:rsid w:val="005B6D24"/>
    <w:rsid w:val="005B6D2F"/>
    <w:rsid w:val="005B6D98"/>
    <w:rsid w:val="005B6D99"/>
    <w:rsid w:val="005B6E08"/>
    <w:rsid w:val="005B6E15"/>
    <w:rsid w:val="005B6E25"/>
    <w:rsid w:val="005B6E42"/>
    <w:rsid w:val="005B6E53"/>
    <w:rsid w:val="005B6E60"/>
    <w:rsid w:val="005B6E68"/>
    <w:rsid w:val="005B6E7E"/>
    <w:rsid w:val="005B6ED4"/>
    <w:rsid w:val="005B6EED"/>
    <w:rsid w:val="005B6F39"/>
    <w:rsid w:val="005B6F78"/>
    <w:rsid w:val="005B6F87"/>
    <w:rsid w:val="005B6FDA"/>
    <w:rsid w:val="005B6FE3"/>
    <w:rsid w:val="005B6FF3"/>
    <w:rsid w:val="005B7014"/>
    <w:rsid w:val="005B702D"/>
    <w:rsid w:val="005B7081"/>
    <w:rsid w:val="005B70EE"/>
    <w:rsid w:val="005B71B5"/>
    <w:rsid w:val="005B7266"/>
    <w:rsid w:val="005B727A"/>
    <w:rsid w:val="005B72E1"/>
    <w:rsid w:val="005B737D"/>
    <w:rsid w:val="005B739F"/>
    <w:rsid w:val="005B73CA"/>
    <w:rsid w:val="005B73D3"/>
    <w:rsid w:val="005B73D4"/>
    <w:rsid w:val="005B73DE"/>
    <w:rsid w:val="005B73EF"/>
    <w:rsid w:val="005B746B"/>
    <w:rsid w:val="005B7552"/>
    <w:rsid w:val="005B7618"/>
    <w:rsid w:val="005B76C3"/>
    <w:rsid w:val="005B76E3"/>
    <w:rsid w:val="005B7718"/>
    <w:rsid w:val="005B7727"/>
    <w:rsid w:val="005B7768"/>
    <w:rsid w:val="005B776B"/>
    <w:rsid w:val="005B7779"/>
    <w:rsid w:val="005B779A"/>
    <w:rsid w:val="005B77A5"/>
    <w:rsid w:val="005B7866"/>
    <w:rsid w:val="005B787F"/>
    <w:rsid w:val="005B789C"/>
    <w:rsid w:val="005B78C6"/>
    <w:rsid w:val="005B7913"/>
    <w:rsid w:val="005B791E"/>
    <w:rsid w:val="005B795F"/>
    <w:rsid w:val="005B79A5"/>
    <w:rsid w:val="005B79B0"/>
    <w:rsid w:val="005B79BA"/>
    <w:rsid w:val="005B7A10"/>
    <w:rsid w:val="005B7A6D"/>
    <w:rsid w:val="005B7B0B"/>
    <w:rsid w:val="005B7BFD"/>
    <w:rsid w:val="005B7C64"/>
    <w:rsid w:val="005B7C71"/>
    <w:rsid w:val="005B7CBF"/>
    <w:rsid w:val="005B7D13"/>
    <w:rsid w:val="005B7D8A"/>
    <w:rsid w:val="005B7D93"/>
    <w:rsid w:val="005B7EB4"/>
    <w:rsid w:val="005B7EB5"/>
    <w:rsid w:val="005B7ED6"/>
    <w:rsid w:val="005B7F53"/>
    <w:rsid w:val="005B7FA4"/>
    <w:rsid w:val="005B7FFC"/>
    <w:rsid w:val="005C002B"/>
    <w:rsid w:val="005C0055"/>
    <w:rsid w:val="005C0081"/>
    <w:rsid w:val="005C00D5"/>
    <w:rsid w:val="005C00EA"/>
    <w:rsid w:val="005C00F5"/>
    <w:rsid w:val="005C010C"/>
    <w:rsid w:val="005C0149"/>
    <w:rsid w:val="005C0169"/>
    <w:rsid w:val="005C01A8"/>
    <w:rsid w:val="005C0212"/>
    <w:rsid w:val="005C0213"/>
    <w:rsid w:val="005C02D2"/>
    <w:rsid w:val="005C02E7"/>
    <w:rsid w:val="005C02EC"/>
    <w:rsid w:val="005C0340"/>
    <w:rsid w:val="005C035A"/>
    <w:rsid w:val="005C03D7"/>
    <w:rsid w:val="005C03D8"/>
    <w:rsid w:val="005C03DB"/>
    <w:rsid w:val="005C045A"/>
    <w:rsid w:val="005C0467"/>
    <w:rsid w:val="005C04CC"/>
    <w:rsid w:val="005C04EB"/>
    <w:rsid w:val="005C0521"/>
    <w:rsid w:val="005C0555"/>
    <w:rsid w:val="005C05D1"/>
    <w:rsid w:val="005C05F3"/>
    <w:rsid w:val="005C0642"/>
    <w:rsid w:val="005C0679"/>
    <w:rsid w:val="005C067D"/>
    <w:rsid w:val="005C06BD"/>
    <w:rsid w:val="005C06D1"/>
    <w:rsid w:val="005C06D8"/>
    <w:rsid w:val="005C0710"/>
    <w:rsid w:val="005C0731"/>
    <w:rsid w:val="005C073C"/>
    <w:rsid w:val="005C0755"/>
    <w:rsid w:val="005C07C5"/>
    <w:rsid w:val="005C07D2"/>
    <w:rsid w:val="005C07F1"/>
    <w:rsid w:val="005C07FC"/>
    <w:rsid w:val="005C084D"/>
    <w:rsid w:val="005C0851"/>
    <w:rsid w:val="005C087E"/>
    <w:rsid w:val="005C08D5"/>
    <w:rsid w:val="005C08DC"/>
    <w:rsid w:val="005C095B"/>
    <w:rsid w:val="005C0980"/>
    <w:rsid w:val="005C098F"/>
    <w:rsid w:val="005C099A"/>
    <w:rsid w:val="005C09D0"/>
    <w:rsid w:val="005C09E1"/>
    <w:rsid w:val="005C0A1E"/>
    <w:rsid w:val="005C0A67"/>
    <w:rsid w:val="005C0A6C"/>
    <w:rsid w:val="005C0A83"/>
    <w:rsid w:val="005C0AA9"/>
    <w:rsid w:val="005C0ABC"/>
    <w:rsid w:val="005C0AEA"/>
    <w:rsid w:val="005C0B58"/>
    <w:rsid w:val="005C0B91"/>
    <w:rsid w:val="005C0BB5"/>
    <w:rsid w:val="005C0BBD"/>
    <w:rsid w:val="005C0BF9"/>
    <w:rsid w:val="005C0C2D"/>
    <w:rsid w:val="005C0C39"/>
    <w:rsid w:val="005C0C3B"/>
    <w:rsid w:val="005C0C93"/>
    <w:rsid w:val="005C0CFF"/>
    <w:rsid w:val="005C0D07"/>
    <w:rsid w:val="005C0D32"/>
    <w:rsid w:val="005C0DB1"/>
    <w:rsid w:val="005C0DF8"/>
    <w:rsid w:val="005C0E07"/>
    <w:rsid w:val="005C0E3F"/>
    <w:rsid w:val="005C0E40"/>
    <w:rsid w:val="005C0E66"/>
    <w:rsid w:val="005C0EC9"/>
    <w:rsid w:val="005C0EFE"/>
    <w:rsid w:val="005C0F84"/>
    <w:rsid w:val="005C1037"/>
    <w:rsid w:val="005C105E"/>
    <w:rsid w:val="005C10DC"/>
    <w:rsid w:val="005C1167"/>
    <w:rsid w:val="005C117F"/>
    <w:rsid w:val="005C11F9"/>
    <w:rsid w:val="005C1230"/>
    <w:rsid w:val="005C125C"/>
    <w:rsid w:val="005C1271"/>
    <w:rsid w:val="005C12B2"/>
    <w:rsid w:val="005C132E"/>
    <w:rsid w:val="005C13A7"/>
    <w:rsid w:val="005C13C4"/>
    <w:rsid w:val="005C13CE"/>
    <w:rsid w:val="005C140D"/>
    <w:rsid w:val="005C14EB"/>
    <w:rsid w:val="005C1501"/>
    <w:rsid w:val="005C151A"/>
    <w:rsid w:val="005C1616"/>
    <w:rsid w:val="005C163D"/>
    <w:rsid w:val="005C166D"/>
    <w:rsid w:val="005C169B"/>
    <w:rsid w:val="005C16EF"/>
    <w:rsid w:val="005C16F2"/>
    <w:rsid w:val="005C1708"/>
    <w:rsid w:val="005C1780"/>
    <w:rsid w:val="005C1781"/>
    <w:rsid w:val="005C17AD"/>
    <w:rsid w:val="005C1868"/>
    <w:rsid w:val="005C191A"/>
    <w:rsid w:val="005C194A"/>
    <w:rsid w:val="005C196C"/>
    <w:rsid w:val="005C198D"/>
    <w:rsid w:val="005C1998"/>
    <w:rsid w:val="005C19DE"/>
    <w:rsid w:val="005C1A22"/>
    <w:rsid w:val="005C1A3E"/>
    <w:rsid w:val="005C1A45"/>
    <w:rsid w:val="005C1A91"/>
    <w:rsid w:val="005C1AC0"/>
    <w:rsid w:val="005C1AC6"/>
    <w:rsid w:val="005C1AF7"/>
    <w:rsid w:val="005C1B51"/>
    <w:rsid w:val="005C1B57"/>
    <w:rsid w:val="005C1BE4"/>
    <w:rsid w:val="005C1C73"/>
    <w:rsid w:val="005C1CE6"/>
    <w:rsid w:val="005C1CF3"/>
    <w:rsid w:val="005C1D2B"/>
    <w:rsid w:val="005C1DAF"/>
    <w:rsid w:val="005C1DB0"/>
    <w:rsid w:val="005C1DC6"/>
    <w:rsid w:val="005C1DC9"/>
    <w:rsid w:val="005C1DFE"/>
    <w:rsid w:val="005C1E35"/>
    <w:rsid w:val="005C1EBC"/>
    <w:rsid w:val="005C1EE4"/>
    <w:rsid w:val="005C1EEF"/>
    <w:rsid w:val="005C1F48"/>
    <w:rsid w:val="005C1F5C"/>
    <w:rsid w:val="005C1F5E"/>
    <w:rsid w:val="005C1F73"/>
    <w:rsid w:val="005C1F8D"/>
    <w:rsid w:val="005C1F9F"/>
    <w:rsid w:val="005C1FB7"/>
    <w:rsid w:val="005C1FC6"/>
    <w:rsid w:val="005C202D"/>
    <w:rsid w:val="005C2044"/>
    <w:rsid w:val="005C2084"/>
    <w:rsid w:val="005C209B"/>
    <w:rsid w:val="005C20E5"/>
    <w:rsid w:val="005C215C"/>
    <w:rsid w:val="005C2189"/>
    <w:rsid w:val="005C21AE"/>
    <w:rsid w:val="005C223C"/>
    <w:rsid w:val="005C2264"/>
    <w:rsid w:val="005C2271"/>
    <w:rsid w:val="005C2337"/>
    <w:rsid w:val="005C2346"/>
    <w:rsid w:val="005C239B"/>
    <w:rsid w:val="005C23D4"/>
    <w:rsid w:val="005C2406"/>
    <w:rsid w:val="005C2472"/>
    <w:rsid w:val="005C247A"/>
    <w:rsid w:val="005C24D8"/>
    <w:rsid w:val="005C25B6"/>
    <w:rsid w:val="005C25B8"/>
    <w:rsid w:val="005C25E7"/>
    <w:rsid w:val="005C260C"/>
    <w:rsid w:val="005C2688"/>
    <w:rsid w:val="005C26BB"/>
    <w:rsid w:val="005C2715"/>
    <w:rsid w:val="005C27B0"/>
    <w:rsid w:val="005C281C"/>
    <w:rsid w:val="005C2862"/>
    <w:rsid w:val="005C28DA"/>
    <w:rsid w:val="005C28E6"/>
    <w:rsid w:val="005C28EF"/>
    <w:rsid w:val="005C28F4"/>
    <w:rsid w:val="005C28FC"/>
    <w:rsid w:val="005C2919"/>
    <w:rsid w:val="005C2926"/>
    <w:rsid w:val="005C292C"/>
    <w:rsid w:val="005C293B"/>
    <w:rsid w:val="005C2941"/>
    <w:rsid w:val="005C295E"/>
    <w:rsid w:val="005C2987"/>
    <w:rsid w:val="005C29B4"/>
    <w:rsid w:val="005C29BE"/>
    <w:rsid w:val="005C29EA"/>
    <w:rsid w:val="005C29FE"/>
    <w:rsid w:val="005C2A07"/>
    <w:rsid w:val="005C2A0D"/>
    <w:rsid w:val="005C2A22"/>
    <w:rsid w:val="005C2A37"/>
    <w:rsid w:val="005C2A4F"/>
    <w:rsid w:val="005C2A9B"/>
    <w:rsid w:val="005C2AA7"/>
    <w:rsid w:val="005C2AB8"/>
    <w:rsid w:val="005C2ABB"/>
    <w:rsid w:val="005C2B28"/>
    <w:rsid w:val="005C2B2A"/>
    <w:rsid w:val="005C2B52"/>
    <w:rsid w:val="005C2B7C"/>
    <w:rsid w:val="005C2B93"/>
    <w:rsid w:val="005C2B95"/>
    <w:rsid w:val="005C2BC0"/>
    <w:rsid w:val="005C2C05"/>
    <w:rsid w:val="005C2C10"/>
    <w:rsid w:val="005C2C17"/>
    <w:rsid w:val="005C2C25"/>
    <w:rsid w:val="005C2C71"/>
    <w:rsid w:val="005C2C88"/>
    <w:rsid w:val="005C2C8A"/>
    <w:rsid w:val="005C2D0E"/>
    <w:rsid w:val="005C2D30"/>
    <w:rsid w:val="005C2DDC"/>
    <w:rsid w:val="005C2DE3"/>
    <w:rsid w:val="005C2E04"/>
    <w:rsid w:val="005C2E08"/>
    <w:rsid w:val="005C2E13"/>
    <w:rsid w:val="005C2E3B"/>
    <w:rsid w:val="005C2E41"/>
    <w:rsid w:val="005C2E61"/>
    <w:rsid w:val="005C2E6B"/>
    <w:rsid w:val="005C2E70"/>
    <w:rsid w:val="005C2E76"/>
    <w:rsid w:val="005C2EFC"/>
    <w:rsid w:val="005C2F46"/>
    <w:rsid w:val="005C2FA2"/>
    <w:rsid w:val="005C2FE8"/>
    <w:rsid w:val="005C3014"/>
    <w:rsid w:val="005C309F"/>
    <w:rsid w:val="005C30C1"/>
    <w:rsid w:val="005C30C3"/>
    <w:rsid w:val="005C3109"/>
    <w:rsid w:val="005C3120"/>
    <w:rsid w:val="005C315E"/>
    <w:rsid w:val="005C318D"/>
    <w:rsid w:val="005C319F"/>
    <w:rsid w:val="005C31D7"/>
    <w:rsid w:val="005C3237"/>
    <w:rsid w:val="005C328C"/>
    <w:rsid w:val="005C32DC"/>
    <w:rsid w:val="005C330C"/>
    <w:rsid w:val="005C3322"/>
    <w:rsid w:val="005C3330"/>
    <w:rsid w:val="005C334C"/>
    <w:rsid w:val="005C33BC"/>
    <w:rsid w:val="005C33D0"/>
    <w:rsid w:val="005C3416"/>
    <w:rsid w:val="005C3451"/>
    <w:rsid w:val="005C3462"/>
    <w:rsid w:val="005C3482"/>
    <w:rsid w:val="005C3487"/>
    <w:rsid w:val="005C348D"/>
    <w:rsid w:val="005C3491"/>
    <w:rsid w:val="005C349E"/>
    <w:rsid w:val="005C34B2"/>
    <w:rsid w:val="005C34C8"/>
    <w:rsid w:val="005C34EF"/>
    <w:rsid w:val="005C3507"/>
    <w:rsid w:val="005C3520"/>
    <w:rsid w:val="005C354B"/>
    <w:rsid w:val="005C3590"/>
    <w:rsid w:val="005C35CF"/>
    <w:rsid w:val="005C35D4"/>
    <w:rsid w:val="005C3601"/>
    <w:rsid w:val="005C3626"/>
    <w:rsid w:val="005C3653"/>
    <w:rsid w:val="005C3658"/>
    <w:rsid w:val="005C370A"/>
    <w:rsid w:val="005C3737"/>
    <w:rsid w:val="005C3772"/>
    <w:rsid w:val="005C37A0"/>
    <w:rsid w:val="005C3833"/>
    <w:rsid w:val="005C38CA"/>
    <w:rsid w:val="005C38D6"/>
    <w:rsid w:val="005C3907"/>
    <w:rsid w:val="005C3916"/>
    <w:rsid w:val="005C3942"/>
    <w:rsid w:val="005C3950"/>
    <w:rsid w:val="005C3955"/>
    <w:rsid w:val="005C3977"/>
    <w:rsid w:val="005C39C0"/>
    <w:rsid w:val="005C39DB"/>
    <w:rsid w:val="005C3A05"/>
    <w:rsid w:val="005C3A68"/>
    <w:rsid w:val="005C3A97"/>
    <w:rsid w:val="005C3AA3"/>
    <w:rsid w:val="005C3AE0"/>
    <w:rsid w:val="005C3AE5"/>
    <w:rsid w:val="005C3B0E"/>
    <w:rsid w:val="005C3B1F"/>
    <w:rsid w:val="005C3B96"/>
    <w:rsid w:val="005C3BE4"/>
    <w:rsid w:val="005C3BF4"/>
    <w:rsid w:val="005C3C1D"/>
    <w:rsid w:val="005C3C5E"/>
    <w:rsid w:val="005C3CCC"/>
    <w:rsid w:val="005C3D0A"/>
    <w:rsid w:val="005C3D89"/>
    <w:rsid w:val="005C3DA7"/>
    <w:rsid w:val="005C3DB1"/>
    <w:rsid w:val="005C3DB7"/>
    <w:rsid w:val="005C3DBE"/>
    <w:rsid w:val="005C3E4E"/>
    <w:rsid w:val="005C3E57"/>
    <w:rsid w:val="005C3E9A"/>
    <w:rsid w:val="005C3EB2"/>
    <w:rsid w:val="005C3F16"/>
    <w:rsid w:val="005C3F30"/>
    <w:rsid w:val="005C3F62"/>
    <w:rsid w:val="005C3FD0"/>
    <w:rsid w:val="005C400E"/>
    <w:rsid w:val="005C40BE"/>
    <w:rsid w:val="005C410B"/>
    <w:rsid w:val="005C4143"/>
    <w:rsid w:val="005C41AA"/>
    <w:rsid w:val="005C421E"/>
    <w:rsid w:val="005C424B"/>
    <w:rsid w:val="005C426A"/>
    <w:rsid w:val="005C4290"/>
    <w:rsid w:val="005C42F4"/>
    <w:rsid w:val="005C4315"/>
    <w:rsid w:val="005C433F"/>
    <w:rsid w:val="005C43A2"/>
    <w:rsid w:val="005C43A7"/>
    <w:rsid w:val="005C43AD"/>
    <w:rsid w:val="005C43D3"/>
    <w:rsid w:val="005C441D"/>
    <w:rsid w:val="005C443B"/>
    <w:rsid w:val="005C444F"/>
    <w:rsid w:val="005C4456"/>
    <w:rsid w:val="005C445B"/>
    <w:rsid w:val="005C44D7"/>
    <w:rsid w:val="005C44E1"/>
    <w:rsid w:val="005C4506"/>
    <w:rsid w:val="005C455B"/>
    <w:rsid w:val="005C4560"/>
    <w:rsid w:val="005C456F"/>
    <w:rsid w:val="005C457B"/>
    <w:rsid w:val="005C45B8"/>
    <w:rsid w:val="005C4625"/>
    <w:rsid w:val="005C462F"/>
    <w:rsid w:val="005C466C"/>
    <w:rsid w:val="005C46C4"/>
    <w:rsid w:val="005C46CF"/>
    <w:rsid w:val="005C4724"/>
    <w:rsid w:val="005C4760"/>
    <w:rsid w:val="005C4773"/>
    <w:rsid w:val="005C4782"/>
    <w:rsid w:val="005C47AE"/>
    <w:rsid w:val="005C47E7"/>
    <w:rsid w:val="005C4824"/>
    <w:rsid w:val="005C4837"/>
    <w:rsid w:val="005C4850"/>
    <w:rsid w:val="005C48E4"/>
    <w:rsid w:val="005C4920"/>
    <w:rsid w:val="005C4971"/>
    <w:rsid w:val="005C4975"/>
    <w:rsid w:val="005C4986"/>
    <w:rsid w:val="005C498F"/>
    <w:rsid w:val="005C4A4D"/>
    <w:rsid w:val="005C4A6F"/>
    <w:rsid w:val="005C4A9D"/>
    <w:rsid w:val="005C4AB9"/>
    <w:rsid w:val="005C4B75"/>
    <w:rsid w:val="005C4B9C"/>
    <w:rsid w:val="005C4BB3"/>
    <w:rsid w:val="005C4BF8"/>
    <w:rsid w:val="005C4C1E"/>
    <w:rsid w:val="005C4C24"/>
    <w:rsid w:val="005C4C39"/>
    <w:rsid w:val="005C4C41"/>
    <w:rsid w:val="005C4C5C"/>
    <w:rsid w:val="005C4CB0"/>
    <w:rsid w:val="005C4CB3"/>
    <w:rsid w:val="005C4CE0"/>
    <w:rsid w:val="005C4D2C"/>
    <w:rsid w:val="005C4DDA"/>
    <w:rsid w:val="005C4E2E"/>
    <w:rsid w:val="005C4E44"/>
    <w:rsid w:val="005C4ED2"/>
    <w:rsid w:val="005C4EE3"/>
    <w:rsid w:val="005C4EEF"/>
    <w:rsid w:val="005C4F2A"/>
    <w:rsid w:val="005C4F32"/>
    <w:rsid w:val="005C4F5A"/>
    <w:rsid w:val="005C4F70"/>
    <w:rsid w:val="005C4F81"/>
    <w:rsid w:val="005C4F82"/>
    <w:rsid w:val="005C4F8D"/>
    <w:rsid w:val="005C4FE2"/>
    <w:rsid w:val="005C4FE8"/>
    <w:rsid w:val="005C503B"/>
    <w:rsid w:val="005C5041"/>
    <w:rsid w:val="005C5099"/>
    <w:rsid w:val="005C50E4"/>
    <w:rsid w:val="005C50E5"/>
    <w:rsid w:val="005C50FB"/>
    <w:rsid w:val="005C5165"/>
    <w:rsid w:val="005C519B"/>
    <w:rsid w:val="005C51CC"/>
    <w:rsid w:val="005C5201"/>
    <w:rsid w:val="005C525C"/>
    <w:rsid w:val="005C5261"/>
    <w:rsid w:val="005C52ED"/>
    <w:rsid w:val="005C52F6"/>
    <w:rsid w:val="005C5331"/>
    <w:rsid w:val="005C5370"/>
    <w:rsid w:val="005C5380"/>
    <w:rsid w:val="005C538B"/>
    <w:rsid w:val="005C53F8"/>
    <w:rsid w:val="005C548A"/>
    <w:rsid w:val="005C54BB"/>
    <w:rsid w:val="005C54F3"/>
    <w:rsid w:val="005C5523"/>
    <w:rsid w:val="005C554A"/>
    <w:rsid w:val="005C554D"/>
    <w:rsid w:val="005C5551"/>
    <w:rsid w:val="005C558A"/>
    <w:rsid w:val="005C55F5"/>
    <w:rsid w:val="005C55FC"/>
    <w:rsid w:val="005C560E"/>
    <w:rsid w:val="005C5614"/>
    <w:rsid w:val="005C5628"/>
    <w:rsid w:val="005C5654"/>
    <w:rsid w:val="005C5659"/>
    <w:rsid w:val="005C569E"/>
    <w:rsid w:val="005C56CF"/>
    <w:rsid w:val="005C5713"/>
    <w:rsid w:val="005C5780"/>
    <w:rsid w:val="005C57A8"/>
    <w:rsid w:val="005C57A9"/>
    <w:rsid w:val="005C57FF"/>
    <w:rsid w:val="005C5848"/>
    <w:rsid w:val="005C58C5"/>
    <w:rsid w:val="005C58E9"/>
    <w:rsid w:val="005C5904"/>
    <w:rsid w:val="005C5920"/>
    <w:rsid w:val="005C592B"/>
    <w:rsid w:val="005C5955"/>
    <w:rsid w:val="005C5988"/>
    <w:rsid w:val="005C59A0"/>
    <w:rsid w:val="005C59B6"/>
    <w:rsid w:val="005C59CB"/>
    <w:rsid w:val="005C59E2"/>
    <w:rsid w:val="005C59F3"/>
    <w:rsid w:val="005C5A26"/>
    <w:rsid w:val="005C5A38"/>
    <w:rsid w:val="005C5B00"/>
    <w:rsid w:val="005C5B33"/>
    <w:rsid w:val="005C5B3C"/>
    <w:rsid w:val="005C5B45"/>
    <w:rsid w:val="005C5B65"/>
    <w:rsid w:val="005C5BF7"/>
    <w:rsid w:val="005C5C0C"/>
    <w:rsid w:val="005C5C0D"/>
    <w:rsid w:val="005C5C16"/>
    <w:rsid w:val="005C5C4F"/>
    <w:rsid w:val="005C5C9E"/>
    <w:rsid w:val="005C5D1E"/>
    <w:rsid w:val="005C5D2D"/>
    <w:rsid w:val="005C5DC6"/>
    <w:rsid w:val="005C5E25"/>
    <w:rsid w:val="005C5E99"/>
    <w:rsid w:val="005C5EA0"/>
    <w:rsid w:val="005C5EF8"/>
    <w:rsid w:val="005C5F17"/>
    <w:rsid w:val="005C5F84"/>
    <w:rsid w:val="005C5FFF"/>
    <w:rsid w:val="005C6058"/>
    <w:rsid w:val="005C6086"/>
    <w:rsid w:val="005C6114"/>
    <w:rsid w:val="005C611E"/>
    <w:rsid w:val="005C6159"/>
    <w:rsid w:val="005C617A"/>
    <w:rsid w:val="005C61E7"/>
    <w:rsid w:val="005C61F0"/>
    <w:rsid w:val="005C6204"/>
    <w:rsid w:val="005C6215"/>
    <w:rsid w:val="005C6246"/>
    <w:rsid w:val="005C6253"/>
    <w:rsid w:val="005C6264"/>
    <w:rsid w:val="005C6286"/>
    <w:rsid w:val="005C6292"/>
    <w:rsid w:val="005C6370"/>
    <w:rsid w:val="005C6376"/>
    <w:rsid w:val="005C6380"/>
    <w:rsid w:val="005C63B8"/>
    <w:rsid w:val="005C63BD"/>
    <w:rsid w:val="005C63E5"/>
    <w:rsid w:val="005C641E"/>
    <w:rsid w:val="005C6424"/>
    <w:rsid w:val="005C643A"/>
    <w:rsid w:val="005C645E"/>
    <w:rsid w:val="005C647A"/>
    <w:rsid w:val="005C64AA"/>
    <w:rsid w:val="005C6553"/>
    <w:rsid w:val="005C6581"/>
    <w:rsid w:val="005C65A8"/>
    <w:rsid w:val="005C65B5"/>
    <w:rsid w:val="005C65CA"/>
    <w:rsid w:val="005C6614"/>
    <w:rsid w:val="005C6639"/>
    <w:rsid w:val="005C6651"/>
    <w:rsid w:val="005C66D5"/>
    <w:rsid w:val="005C66EA"/>
    <w:rsid w:val="005C6749"/>
    <w:rsid w:val="005C678C"/>
    <w:rsid w:val="005C679A"/>
    <w:rsid w:val="005C681D"/>
    <w:rsid w:val="005C681E"/>
    <w:rsid w:val="005C687D"/>
    <w:rsid w:val="005C68C4"/>
    <w:rsid w:val="005C69F5"/>
    <w:rsid w:val="005C6A1D"/>
    <w:rsid w:val="005C6A29"/>
    <w:rsid w:val="005C6A41"/>
    <w:rsid w:val="005C6A5D"/>
    <w:rsid w:val="005C6AA3"/>
    <w:rsid w:val="005C6B88"/>
    <w:rsid w:val="005C6BBC"/>
    <w:rsid w:val="005C6BDA"/>
    <w:rsid w:val="005C6BE0"/>
    <w:rsid w:val="005C6BE9"/>
    <w:rsid w:val="005C6BFF"/>
    <w:rsid w:val="005C6C59"/>
    <w:rsid w:val="005C6C5F"/>
    <w:rsid w:val="005C6C68"/>
    <w:rsid w:val="005C6C98"/>
    <w:rsid w:val="005C6CF6"/>
    <w:rsid w:val="005C6D20"/>
    <w:rsid w:val="005C6D89"/>
    <w:rsid w:val="005C6D9D"/>
    <w:rsid w:val="005C6DED"/>
    <w:rsid w:val="005C6E18"/>
    <w:rsid w:val="005C6E19"/>
    <w:rsid w:val="005C6E27"/>
    <w:rsid w:val="005C6E37"/>
    <w:rsid w:val="005C6E3A"/>
    <w:rsid w:val="005C6E4F"/>
    <w:rsid w:val="005C6E92"/>
    <w:rsid w:val="005C6F00"/>
    <w:rsid w:val="005C6F1C"/>
    <w:rsid w:val="005C6F6A"/>
    <w:rsid w:val="005C6FA7"/>
    <w:rsid w:val="005C6FE3"/>
    <w:rsid w:val="005C7027"/>
    <w:rsid w:val="005C703E"/>
    <w:rsid w:val="005C7040"/>
    <w:rsid w:val="005C7095"/>
    <w:rsid w:val="005C7097"/>
    <w:rsid w:val="005C70BE"/>
    <w:rsid w:val="005C70D6"/>
    <w:rsid w:val="005C70EB"/>
    <w:rsid w:val="005C70FF"/>
    <w:rsid w:val="005C713E"/>
    <w:rsid w:val="005C7144"/>
    <w:rsid w:val="005C71B6"/>
    <w:rsid w:val="005C71C3"/>
    <w:rsid w:val="005C7208"/>
    <w:rsid w:val="005C7216"/>
    <w:rsid w:val="005C7270"/>
    <w:rsid w:val="005C7276"/>
    <w:rsid w:val="005C7281"/>
    <w:rsid w:val="005C72EA"/>
    <w:rsid w:val="005C7302"/>
    <w:rsid w:val="005C7321"/>
    <w:rsid w:val="005C733A"/>
    <w:rsid w:val="005C7361"/>
    <w:rsid w:val="005C73C8"/>
    <w:rsid w:val="005C73CE"/>
    <w:rsid w:val="005C7415"/>
    <w:rsid w:val="005C7440"/>
    <w:rsid w:val="005C7454"/>
    <w:rsid w:val="005C7499"/>
    <w:rsid w:val="005C74D6"/>
    <w:rsid w:val="005C7502"/>
    <w:rsid w:val="005C7518"/>
    <w:rsid w:val="005C7547"/>
    <w:rsid w:val="005C756E"/>
    <w:rsid w:val="005C75D2"/>
    <w:rsid w:val="005C7607"/>
    <w:rsid w:val="005C760A"/>
    <w:rsid w:val="005C7628"/>
    <w:rsid w:val="005C76A8"/>
    <w:rsid w:val="005C76B6"/>
    <w:rsid w:val="005C76DA"/>
    <w:rsid w:val="005C76DC"/>
    <w:rsid w:val="005C77C7"/>
    <w:rsid w:val="005C77E5"/>
    <w:rsid w:val="005C77F6"/>
    <w:rsid w:val="005C7802"/>
    <w:rsid w:val="005C7836"/>
    <w:rsid w:val="005C78BA"/>
    <w:rsid w:val="005C78EC"/>
    <w:rsid w:val="005C793B"/>
    <w:rsid w:val="005C7948"/>
    <w:rsid w:val="005C796E"/>
    <w:rsid w:val="005C7977"/>
    <w:rsid w:val="005C7A02"/>
    <w:rsid w:val="005C7A2F"/>
    <w:rsid w:val="005C7A48"/>
    <w:rsid w:val="005C7AA6"/>
    <w:rsid w:val="005C7B14"/>
    <w:rsid w:val="005C7B30"/>
    <w:rsid w:val="005C7BA6"/>
    <w:rsid w:val="005C7BAA"/>
    <w:rsid w:val="005C7BB2"/>
    <w:rsid w:val="005C7BC0"/>
    <w:rsid w:val="005C7BCC"/>
    <w:rsid w:val="005C7BE5"/>
    <w:rsid w:val="005C7C24"/>
    <w:rsid w:val="005C7C47"/>
    <w:rsid w:val="005C7C4D"/>
    <w:rsid w:val="005C7C79"/>
    <w:rsid w:val="005C7CC9"/>
    <w:rsid w:val="005C7D09"/>
    <w:rsid w:val="005C7D0C"/>
    <w:rsid w:val="005C7D3D"/>
    <w:rsid w:val="005C7D93"/>
    <w:rsid w:val="005C7DBF"/>
    <w:rsid w:val="005C7DED"/>
    <w:rsid w:val="005C7E0C"/>
    <w:rsid w:val="005C7E44"/>
    <w:rsid w:val="005C7E87"/>
    <w:rsid w:val="005C7EC4"/>
    <w:rsid w:val="005C7ED3"/>
    <w:rsid w:val="005C7F48"/>
    <w:rsid w:val="005C7FA4"/>
    <w:rsid w:val="005D0046"/>
    <w:rsid w:val="005D007C"/>
    <w:rsid w:val="005D0090"/>
    <w:rsid w:val="005D00AB"/>
    <w:rsid w:val="005D00DF"/>
    <w:rsid w:val="005D00EF"/>
    <w:rsid w:val="005D0107"/>
    <w:rsid w:val="005D010D"/>
    <w:rsid w:val="005D0163"/>
    <w:rsid w:val="005D01A0"/>
    <w:rsid w:val="005D01A7"/>
    <w:rsid w:val="005D0205"/>
    <w:rsid w:val="005D020E"/>
    <w:rsid w:val="005D0221"/>
    <w:rsid w:val="005D028C"/>
    <w:rsid w:val="005D0294"/>
    <w:rsid w:val="005D02C0"/>
    <w:rsid w:val="005D03A1"/>
    <w:rsid w:val="005D03BF"/>
    <w:rsid w:val="005D03CB"/>
    <w:rsid w:val="005D03DE"/>
    <w:rsid w:val="005D0469"/>
    <w:rsid w:val="005D046C"/>
    <w:rsid w:val="005D04CC"/>
    <w:rsid w:val="005D04D3"/>
    <w:rsid w:val="005D04E1"/>
    <w:rsid w:val="005D0508"/>
    <w:rsid w:val="005D0549"/>
    <w:rsid w:val="005D056E"/>
    <w:rsid w:val="005D0580"/>
    <w:rsid w:val="005D0583"/>
    <w:rsid w:val="005D059C"/>
    <w:rsid w:val="005D05B7"/>
    <w:rsid w:val="005D05C8"/>
    <w:rsid w:val="005D05CF"/>
    <w:rsid w:val="005D05DB"/>
    <w:rsid w:val="005D0603"/>
    <w:rsid w:val="005D069B"/>
    <w:rsid w:val="005D06D9"/>
    <w:rsid w:val="005D06E6"/>
    <w:rsid w:val="005D0720"/>
    <w:rsid w:val="005D0724"/>
    <w:rsid w:val="005D0732"/>
    <w:rsid w:val="005D0750"/>
    <w:rsid w:val="005D0780"/>
    <w:rsid w:val="005D0784"/>
    <w:rsid w:val="005D07C2"/>
    <w:rsid w:val="005D0865"/>
    <w:rsid w:val="005D0895"/>
    <w:rsid w:val="005D08B6"/>
    <w:rsid w:val="005D08B9"/>
    <w:rsid w:val="005D0917"/>
    <w:rsid w:val="005D0961"/>
    <w:rsid w:val="005D0979"/>
    <w:rsid w:val="005D09BC"/>
    <w:rsid w:val="005D09C6"/>
    <w:rsid w:val="005D0A19"/>
    <w:rsid w:val="005D0AD2"/>
    <w:rsid w:val="005D0AF3"/>
    <w:rsid w:val="005D0B66"/>
    <w:rsid w:val="005D0BB5"/>
    <w:rsid w:val="005D0BBD"/>
    <w:rsid w:val="005D0BE7"/>
    <w:rsid w:val="005D0C02"/>
    <w:rsid w:val="005D0C22"/>
    <w:rsid w:val="005D0C2A"/>
    <w:rsid w:val="005D0C2D"/>
    <w:rsid w:val="005D0C38"/>
    <w:rsid w:val="005D0C6D"/>
    <w:rsid w:val="005D0C9D"/>
    <w:rsid w:val="005D0CAE"/>
    <w:rsid w:val="005D0CD7"/>
    <w:rsid w:val="005D0CEC"/>
    <w:rsid w:val="005D0D86"/>
    <w:rsid w:val="005D0D9F"/>
    <w:rsid w:val="005D0DAD"/>
    <w:rsid w:val="005D0DD7"/>
    <w:rsid w:val="005D0E0E"/>
    <w:rsid w:val="005D0E41"/>
    <w:rsid w:val="005D0E59"/>
    <w:rsid w:val="005D0E9B"/>
    <w:rsid w:val="005D0EA7"/>
    <w:rsid w:val="005D0EEE"/>
    <w:rsid w:val="005D0F3E"/>
    <w:rsid w:val="005D0F73"/>
    <w:rsid w:val="005D0FDF"/>
    <w:rsid w:val="005D0FE4"/>
    <w:rsid w:val="005D0FF2"/>
    <w:rsid w:val="005D102F"/>
    <w:rsid w:val="005D1075"/>
    <w:rsid w:val="005D11A4"/>
    <w:rsid w:val="005D11CE"/>
    <w:rsid w:val="005D11F4"/>
    <w:rsid w:val="005D1261"/>
    <w:rsid w:val="005D1263"/>
    <w:rsid w:val="005D1272"/>
    <w:rsid w:val="005D1273"/>
    <w:rsid w:val="005D1293"/>
    <w:rsid w:val="005D12FC"/>
    <w:rsid w:val="005D1345"/>
    <w:rsid w:val="005D13AB"/>
    <w:rsid w:val="005D1463"/>
    <w:rsid w:val="005D1483"/>
    <w:rsid w:val="005D151C"/>
    <w:rsid w:val="005D1585"/>
    <w:rsid w:val="005D1641"/>
    <w:rsid w:val="005D1658"/>
    <w:rsid w:val="005D1729"/>
    <w:rsid w:val="005D173E"/>
    <w:rsid w:val="005D1742"/>
    <w:rsid w:val="005D178E"/>
    <w:rsid w:val="005D1798"/>
    <w:rsid w:val="005D17BA"/>
    <w:rsid w:val="005D17C4"/>
    <w:rsid w:val="005D1855"/>
    <w:rsid w:val="005D1859"/>
    <w:rsid w:val="005D185B"/>
    <w:rsid w:val="005D1861"/>
    <w:rsid w:val="005D186C"/>
    <w:rsid w:val="005D18A4"/>
    <w:rsid w:val="005D18A6"/>
    <w:rsid w:val="005D18CE"/>
    <w:rsid w:val="005D19C9"/>
    <w:rsid w:val="005D1A0E"/>
    <w:rsid w:val="005D1A48"/>
    <w:rsid w:val="005D1A6A"/>
    <w:rsid w:val="005D1AAF"/>
    <w:rsid w:val="005D1B12"/>
    <w:rsid w:val="005D1B58"/>
    <w:rsid w:val="005D1B7E"/>
    <w:rsid w:val="005D1B9A"/>
    <w:rsid w:val="005D1BED"/>
    <w:rsid w:val="005D1BF7"/>
    <w:rsid w:val="005D1BFD"/>
    <w:rsid w:val="005D1C10"/>
    <w:rsid w:val="005D1C5F"/>
    <w:rsid w:val="005D1CC4"/>
    <w:rsid w:val="005D1CF2"/>
    <w:rsid w:val="005D1D02"/>
    <w:rsid w:val="005D1DA5"/>
    <w:rsid w:val="005D1DB0"/>
    <w:rsid w:val="005D1DC0"/>
    <w:rsid w:val="005D1DC8"/>
    <w:rsid w:val="005D1DCD"/>
    <w:rsid w:val="005D1E17"/>
    <w:rsid w:val="005D1E2D"/>
    <w:rsid w:val="005D1E44"/>
    <w:rsid w:val="005D1E98"/>
    <w:rsid w:val="005D1F40"/>
    <w:rsid w:val="005D1F4B"/>
    <w:rsid w:val="005D1FC0"/>
    <w:rsid w:val="005D204D"/>
    <w:rsid w:val="005D2086"/>
    <w:rsid w:val="005D20B9"/>
    <w:rsid w:val="005D20C0"/>
    <w:rsid w:val="005D216D"/>
    <w:rsid w:val="005D2269"/>
    <w:rsid w:val="005D2276"/>
    <w:rsid w:val="005D22A8"/>
    <w:rsid w:val="005D22BE"/>
    <w:rsid w:val="005D22E5"/>
    <w:rsid w:val="005D22F0"/>
    <w:rsid w:val="005D22FB"/>
    <w:rsid w:val="005D2303"/>
    <w:rsid w:val="005D235D"/>
    <w:rsid w:val="005D2387"/>
    <w:rsid w:val="005D2389"/>
    <w:rsid w:val="005D23DD"/>
    <w:rsid w:val="005D23E2"/>
    <w:rsid w:val="005D23F2"/>
    <w:rsid w:val="005D2417"/>
    <w:rsid w:val="005D243D"/>
    <w:rsid w:val="005D24D3"/>
    <w:rsid w:val="005D24DB"/>
    <w:rsid w:val="005D2524"/>
    <w:rsid w:val="005D2550"/>
    <w:rsid w:val="005D2559"/>
    <w:rsid w:val="005D2590"/>
    <w:rsid w:val="005D259F"/>
    <w:rsid w:val="005D25CA"/>
    <w:rsid w:val="005D25D2"/>
    <w:rsid w:val="005D25F1"/>
    <w:rsid w:val="005D262C"/>
    <w:rsid w:val="005D2664"/>
    <w:rsid w:val="005D26F8"/>
    <w:rsid w:val="005D2725"/>
    <w:rsid w:val="005D2754"/>
    <w:rsid w:val="005D27EE"/>
    <w:rsid w:val="005D280F"/>
    <w:rsid w:val="005D282A"/>
    <w:rsid w:val="005D287A"/>
    <w:rsid w:val="005D288A"/>
    <w:rsid w:val="005D288E"/>
    <w:rsid w:val="005D28E6"/>
    <w:rsid w:val="005D293F"/>
    <w:rsid w:val="005D296C"/>
    <w:rsid w:val="005D29A4"/>
    <w:rsid w:val="005D29AD"/>
    <w:rsid w:val="005D29B6"/>
    <w:rsid w:val="005D29C7"/>
    <w:rsid w:val="005D29C8"/>
    <w:rsid w:val="005D29F6"/>
    <w:rsid w:val="005D2A11"/>
    <w:rsid w:val="005D2A40"/>
    <w:rsid w:val="005D2A4F"/>
    <w:rsid w:val="005D2A76"/>
    <w:rsid w:val="005D2A83"/>
    <w:rsid w:val="005D2AB5"/>
    <w:rsid w:val="005D2B13"/>
    <w:rsid w:val="005D2B14"/>
    <w:rsid w:val="005D2B55"/>
    <w:rsid w:val="005D2B56"/>
    <w:rsid w:val="005D2B5D"/>
    <w:rsid w:val="005D2BC3"/>
    <w:rsid w:val="005D2BC7"/>
    <w:rsid w:val="005D2BDB"/>
    <w:rsid w:val="005D2BE8"/>
    <w:rsid w:val="005D2BFD"/>
    <w:rsid w:val="005D2C85"/>
    <w:rsid w:val="005D2CD1"/>
    <w:rsid w:val="005D2CF1"/>
    <w:rsid w:val="005D2D50"/>
    <w:rsid w:val="005D2D53"/>
    <w:rsid w:val="005D2D7E"/>
    <w:rsid w:val="005D2D8D"/>
    <w:rsid w:val="005D2D93"/>
    <w:rsid w:val="005D2DD4"/>
    <w:rsid w:val="005D2DE5"/>
    <w:rsid w:val="005D2E03"/>
    <w:rsid w:val="005D2E4B"/>
    <w:rsid w:val="005D2E77"/>
    <w:rsid w:val="005D2E92"/>
    <w:rsid w:val="005D2EBC"/>
    <w:rsid w:val="005D2EF0"/>
    <w:rsid w:val="005D2F0B"/>
    <w:rsid w:val="005D2F35"/>
    <w:rsid w:val="005D2F9B"/>
    <w:rsid w:val="005D2FD2"/>
    <w:rsid w:val="005D2FF4"/>
    <w:rsid w:val="005D3011"/>
    <w:rsid w:val="005D302C"/>
    <w:rsid w:val="005D30A8"/>
    <w:rsid w:val="005D30E2"/>
    <w:rsid w:val="005D3126"/>
    <w:rsid w:val="005D312E"/>
    <w:rsid w:val="005D31A1"/>
    <w:rsid w:val="005D3243"/>
    <w:rsid w:val="005D3255"/>
    <w:rsid w:val="005D3258"/>
    <w:rsid w:val="005D32AD"/>
    <w:rsid w:val="005D32F7"/>
    <w:rsid w:val="005D331B"/>
    <w:rsid w:val="005D3321"/>
    <w:rsid w:val="005D336A"/>
    <w:rsid w:val="005D3396"/>
    <w:rsid w:val="005D33D8"/>
    <w:rsid w:val="005D3431"/>
    <w:rsid w:val="005D3439"/>
    <w:rsid w:val="005D343F"/>
    <w:rsid w:val="005D3470"/>
    <w:rsid w:val="005D34E0"/>
    <w:rsid w:val="005D35B6"/>
    <w:rsid w:val="005D35C4"/>
    <w:rsid w:val="005D3662"/>
    <w:rsid w:val="005D3684"/>
    <w:rsid w:val="005D3733"/>
    <w:rsid w:val="005D3764"/>
    <w:rsid w:val="005D37B9"/>
    <w:rsid w:val="005D37CF"/>
    <w:rsid w:val="005D3812"/>
    <w:rsid w:val="005D388C"/>
    <w:rsid w:val="005D3982"/>
    <w:rsid w:val="005D398B"/>
    <w:rsid w:val="005D39D3"/>
    <w:rsid w:val="005D39EB"/>
    <w:rsid w:val="005D39FF"/>
    <w:rsid w:val="005D3A10"/>
    <w:rsid w:val="005D3A13"/>
    <w:rsid w:val="005D3A36"/>
    <w:rsid w:val="005D3B06"/>
    <w:rsid w:val="005D3B3E"/>
    <w:rsid w:val="005D3C13"/>
    <w:rsid w:val="005D3C81"/>
    <w:rsid w:val="005D3CC9"/>
    <w:rsid w:val="005D3D1D"/>
    <w:rsid w:val="005D3D67"/>
    <w:rsid w:val="005D3D6B"/>
    <w:rsid w:val="005D3DB8"/>
    <w:rsid w:val="005D3DBC"/>
    <w:rsid w:val="005D3DFD"/>
    <w:rsid w:val="005D3E7D"/>
    <w:rsid w:val="005D3E7F"/>
    <w:rsid w:val="005D3ECA"/>
    <w:rsid w:val="005D3EDD"/>
    <w:rsid w:val="005D3F1A"/>
    <w:rsid w:val="005D3F6E"/>
    <w:rsid w:val="005D3F77"/>
    <w:rsid w:val="005D3FA8"/>
    <w:rsid w:val="005D3FBD"/>
    <w:rsid w:val="005D3FD1"/>
    <w:rsid w:val="005D3FE3"/>
    <w:rsid w:val="005D4031"/>
    <w:rsid w:val="005D4040"/>
    <w:rsid w:val="005D414E"/>
    <w:rsid w:val="005D4158"/>
    <w:rsid w:val="005D4164"/>
    <w:rsid w:val="005D417F"/>
    <w:rsid w:val="005D4199"/>
    <w:rsid w:val="005D419A"/>
    <w:rsid w:val="005D41BF"/>
    <w:rsid w:val="005D41CB"/>
    <w:rsid w:val="005D41E7"/>
    <w:rsid w:val="005D4274"/>
    <w:rsid w:val="005D4288"/>
    <w:rsid w:val="005D42AF"/>
    <w:rsid w:val="005D42B6"/>
    <w:rsid w:val="005D42E7"/>
    <w:rsid w:val="005D431D"/>
    <w:rsid w:val="005D4324"/>
    <w:rsid w:val="005D43C9"/>
    <w:rsid w:val="005D43CD"/>
    <w:rsid w:val="005D43EB"/>
    <w:rsid w:val="005D43FF"/>
    <w:rsid w:val="005D443A"/>
    <w:rsid w:val="005D44BE"/>
    <w:rsid w:val="005D44F5"/>
    <w:rsid w:val="005D45CD"/>
    <w:rsid w:val="005D4628"/>
    <w:rsid w:val="005D462B"/>
    <w:rsid w:val="005D4711"/>
    <w:rsid w:val="005D4760"/>
    <w:rsid w:val="005D476E"/>
    <w:rsid w:val="005D4800"/>
    <w:rsid w:val="005D480F"/>
    <w:rsid w:val="005D4852"/>
    <w:rsid w:val="005D486C"/>
    <w:rsid w:val="005D4871"/>
    <w:rsid w:val="005D4889"/>
    <w:rsid w:val="005D48BA"/>
    <w:rsid w:val="005D48C9"/>
    <w:rsid w:val="005D496D"/>
    <w:rsid w:val="005D49C7"/>
    <w:rsid w:val="005D49EB"/>
    <w:rsid w:val="005D49EF"/>
    <w:rsid w:val="005D49F4"/>
    <w:rsid w:val="005D49F8"/>
    <w:rsid w:val="005D4A1F"/>
    <w:rsid w:val="005D4A37"/>
    <w:rsid w:val="005D4A6C"/>
    <w:rsid w:val="005D4AA4"/>
    <w:rsid w:val="005D4AB1"/>
    <w:rsid w:val="005D4AD1"/>
    <w:rsid w:val="005D4AFC"/>
    <w:rsid w:val="005D4B03"/>
    <w:rsid w:val="005D4B4A"/>
    <w:rsid w:val="005D4B55"/>
    <w:rsid w:val="005D4BA5"/>
    <w:rsid w:val="005D4BA7"/>
    <w:rsid w:val="005D4BB1"/>
    <w:rsid w:val="005D4C16"/>
    <w:rsid w:val="005D4C18"/>
    <w:rsid w:val="005D4C2B"/>
    <w:rsid w:val="005D4C95"/>
    <w:rsid w:val="005D4CA1"/>
    <w:rsid w:val="005D4CE0"/>
    <w:rsid w:val="005D4D13"/>
    <w:rsid w:val="005D4DB7"/>
    <w:rsid w:val="005D4DBF"/>
    <w:rsid w:val="005D4DE3"/>
    <w:rsid w:val="005D4DFB"/>
    <w:rsid w:val="005D4E45"/>
    <w:rsid w:val="005D4E63"/>
    <w:rsid w:val="005D4E70"/>
    <w:rsid w:val="005D4E89"/>
    <w:rsid w:val="005D4E9E"/>
    <w:rsid w:val="005D4ECC"/>
    <w:rsid w:val="005D4FEB"/>
    <w:rsid w:val="005D5028"/>
    <w:rsid w:val="005D507B"/>
    <w:rsid w:val="005D507E"/>
    <w:rsid w:val="005D50C2"/>
    <w:rsid w:val="005D50D8"/>
    <w:rsid w:val="005D50D9"/>
    <w:rsid w:val="005D5122"/>
    <w:rsid w:val="005D5164"/>
    <w:rsid w:val="005D516C"/>
    <w:rsid w:val="005D521B"/>
    <w:rsid w:val="005D526D"/>
    <w:rsid w:val="005D5282"/>
    <w:rsid w:val="005D52E5"/>
    <w:rsid w:val="005D5338"/>
    <w:rsid w:val="005D533D"/>
    <w:rsid w:val="005D53A1"/>
    <w:rsid w:val="005D53C0"/>
    <w:rsid w:val="005D541A"/>
    <w:rsid w:val="005D5433"/>
    <w:rsid w:val="005D5446"/>
    <w:rsid w:val="005D547F"/>
    <w:rsid w:val="005D54EF"/>
    <w:rsid w:val="005D54F8"/>
    <w:rsid w:val="005D5502"/>
    <w:rsid w:val="005D5540"/>
    <w:rsid w:val="005D5599"/>
    <w:rsid w:val="005D55A0"/>
    <w:rsid w:val="005D55D1"/>
    <w:rsid w:val="005D560D"/>
    <w:rsid w:val="005D5661"/>
    <w:rsid w:val="005D5672"/>
    <w:rsid w:val="005D5678"/>
    <w:rsid w:val="005D56A6"/>
    <w:rsid w:val="005D56E0"/>
    <w:rsid w:val="005D56F5"/>
    <w:rsid w:val="005D5728"/>
    <w:rsid w:val="005D572D"/>
    <w:rsid w:val="005D573E"/>
    <w:rsid w:val="005D5749"/>
    <w:rsid w:val="005D57F3"/>
    <w:rsid w:val="005D5837"/>
    <w:rsid w:val="005D5894"/>
    <w:rsid w:val="005D589B"/>
    <w:rsid w:val="005D58B1"/>
    <w:rsid w:val="005D58C0"/>
    <w:rsid w:val="005D58CB"/>
    <w:rsid w:val="005D5901"/>
    <w:rsid w:val="005D593D"/>
    <w:rsid w:val="005D5940"/>
    <w:rsid w:val="005D5973"/>
    <w:rsid w:val="005D598E"/>
    <w:rsid w:val="005D59AB"/>
    <w:rsid w:val="005D5A22"/>
    <w:rsid w:val="005D5A27"/>
    <w:rsid w:val="005D5B37"/>
    <w:rsid w:val="005D5B3E"/>
    <w:rsid w:val="005D5B87"/>
    <w:rsid w:val="005D5BDA"/>
    <w:rsid w:val="005D5C30"/>
    <w:rsid w:val="005D5C32"/>
    <w:rsid w:val="005D5C34"/>
    <w:rsid w:val="005D5CAA"/>
    <w:rsid w:val="005D5D33"/>
    <w:rsid w:val="005D5D45"/>
    <w:rsid w:val="005D5D69"/>
    <w:rsid w:val="005D5D86"/>
    <w:rsid w:val="005D5E84"/>
    <w:rsid w:val="005D5E97"/>
    <w:rsid w:val="005D5E98"/>
    <w:rsid w:val="005D5EEF"/>
    <w:rsid w:val="005D5F19"/>
    <w:rsid w:val="005D5F72"/>
    <w:rsid w:val="005D5F7E"/>
    <w:rsid w:val="005D5F80"/>
    <w:rsid w:val="005D5F9C"/>
    <w:rsid w:val="005D5FB9"/>
    <w:rsid w:val="005D5FBE"/>
    <w:rsid w:val="005D5FC1"/>
    <w:rsid w:val="005D6019"/>
    <w:rsid w:val="005D6023"/>
    <w:rsid w:val="005D6044"/>
    <w:rsid w:val="005D604E"/>
    <w:rsid w:val="005D6060"/>
    <w:rsid w:val="005D606C"/>
    <w:rsid w:val="005D60A6"/>
    <w:rsid w:val="005D60D4"/>
    <w:rsid w:val="005D60E6"/>
    <w:rsid w:val="005D6105"/>
    <w:rsid w:val="005D6106"/>
    <w:rsid w:val="005D6109"/>
    <w:rsid w:val="005D6116"/>
    <w:rsid w:val="005D6199"/>
    <w:rsid w:val="005D621D"/>
    <w:rsid w:val="005D623E"/>
    <w:rsid w:val="005D6240"/>
    <w:rsid w:val="005D62D8"/>
    <w:rsid w:val="005D62F7"/>
    <w:rsid w:val="005D6383"/>
    <w:rsid w:val="005D63AA"/>
    <w:rsid w:val="005D63BF"/>
    <w:rsid w:val="005D63E3"/>
    <w:rsid w:val="005D6415"/>
    <w:rsid w:val="005D6435"/>
    <w:rsid w:val="005D6454"/>
    <w:rsid w:val="005D6494"/>
    <w:rsid w:val="005D64D4"/>
    <w:rsid w:val="005D653A"/>
    <w:rsid w:val="005D6560"/>
    <w:rsid w:val="005D659C"/>
    <w:rsid w:val="005D65A8"/>
    <w:rsid w:val="005D65AA"/>
    <w:rsid w:val="005D65C4"/>
    <w:rsid w:val="005D65CE"/>
    <w:rsid w:val="005D65D7"/>
    <w:rsid w:val="005D660A"/>
    <w:rsid w:val="005D663E"/>
    <w:rsid w:val="005D6681"/>
    <w:rsid w:val="005D6699"/>
    <w:rsid w:val="005D66DF"/>
    <w:rsid w:val="005D66F1"/>
    <w:rsid w:val="005D6731"/>
    <w:rsid w:val="005D6734"/>
    <w:rsid w:val="005D6761"/>
    <w:rsid w:val="005D6768"/>
    <w:rsid w:val="005D67B0"/>
    <w:rsid w:val="005D67BB"/>
    <w:rsid w:val="005D67D3"/>
    <w:rsid w:val="005D67E7"/>
    <w:rsid w:val="005D682F"/>
    <w:rsid w:val="005D6884"/>
    <w:rsid w:val="005D6890"/>
    <w:rsid w:val="005D68A0"/>
    <w:rsid w:val="005D68BA"/>
    <w:rsid w:val="005D68E2"/>
    <w:rsid w:val="005D6949"/>
    <w:rsid w:val="005D6960"/>
    <w:rsid w:val="005D69C7"/>
    <w:rsid w:val="005D69E5"/>
    <w:rsid w:val="005D69ED"/>
    <w:rsid w:val="005D6A04"/>
    <w:rsid w:val="005D6A5F"/>
    <w:rsid w:val="005D6B23"/>
    <w:rsid w:val="005D6B4A"/>
    <w:rsid w:val="005D6BB6"/>
    <w:rsid w:val="005D6BC7"/>
    <w:rsid w:val="005D6BF6"/>
    <w:rsid w:val="005D6C59"/>
    <w:rsid w:val="005D6C8C"/>
    <w:rsid w:val="005D6C97"/>
    <w:rsid w:val="005D6CA9"/>
    <w:rsid w:val="005D6CB0"/>
    <w:rsid w:val="005D6CB2"/>
    <w:rsid w:val="005D6CBF"/>
    <w:rsid w:val="005D6D8B"/>
    <w:rsid w:val="005D6D91"/>
    <w:rsid w:val="005D6D9D"/>
    <w:rsid w:val="005D6E2D"/>
    <w:rsid w:val="005D6E4C"/>
    <w:rsid w:val="005D6E62"/>
    <w:rsid w:val="005D6ED0"/>
    <w:rsid w:val="005D6F0B"/>
    <w:rsid w:val="005D6F3F"/>
    <w:rsid w:val="005D6FC6"/>
    <w:rsid w:val="005D7023"/>
    <w:rsid w:val="005D703F"/>
    <w:rsid w:val="005D707B"/>
    <w:rsid w:val="005D70B9"/>
    <w:rsid w:val="005D70E1"/>
    <w:rsid w:val="005D7107"/>
    <w:rsid w:val="005D71B9"/>
    <w:rsid w:val="005D71CE"/>
    <w:rsid w:val="005D7206"/>
    <w:rsid w:val="005D7273"/>
    <w:rsid w:val="005D72B0"/>
    <w:rsid w:val="005D72B5"/>
    <w:rsid w:val="005D731E"/>
    <w:rsid w:val="005D7326"/>
    <w:rsid w:val="005D733C"/>
    <w:rsid w:val="005D733E"/>
    <w:rsid w:val="005D7341"/>
    <w:rsid w:val="005D7364"/>
    <w:rsid w:val="005D736E"/>
    <w:rsid w:val="005D7383"/>
    <w:rsid w:val="005D73A4"/>
    <w:rsid w:val="005D73AB"/>
    <w:rsid w:val="005D73CB"/>
    <w:rsid w:val="005D7408"/>
    <w:rsid w:val="005D747A"/>
    <w:rsid w:val="005D747D"/>
    <w:rsid w:val="005D7482"/>
    <w:rsid w:val="005D7486"/>
    <w:rsid w:val="005D74B5"/>
    <w:rsid w:val="005D7547"/>
    <w:rsid w:val="005D7576"/>
    <w:rsid w:val="005D75C5"/>
    <w:rsid w:val="005D75CD"/>
    <w:rsid w:val="005D760E"/>
    <w:rsid w:val="005D7618"/>
    <w:rsid w:val="005D7622"/>
    <w:rsid w:val="005D7650"/>
    <w:rsid w:val="005D7663"/>
    <w:rsid w:val="005D76A1"/>
    <w:rsid w:val="005D76A5"/>
    <w:rsid w:val="005D76D7"/>
    <w:rsid w:val="005D771C"/>
    <w:rsid w:val="005D7721"/>
    <w:rsid w:val="005D773E"/>
    <w:rsid w:val="005D7752"/>
    <w:rsid w:val="005D7772"/>
    <w:rsid w:val="005D779F"/>
    <w:rsid w:val="005D77B6"/>
    <w:rsid w:val="005D781C"/>
    <w:rsid w:val="005D785A"/>
    <w:rsid w:val="005D7868"/>
    <w:rsid w:val="005D7886"/>
    <w:rsid w:val="005D789D"/>
    <w:rsid w:val="005D78A3"/>
    <w:rsid w:val="005D7911"/>
    <w:rsid w:val="005D791B"/>
    <w:rsid w:val="005D7923"/>
    <w:rsid w:val="005D795B"/>
    <w:rsid w:val="005D799E"/>
    <w:rsid w:val="005D79D9"/>
    <w:rsid w:val="005D79E4"/>
    <w:rsid w:val="005D7A01"/>
    <w:rsid w:val="005D7A13"/>
    <w:rsid w:val="005D7A18"/>
    <w:rsid w:val="005D7AE6"/>
    <w:rsid w:val="005D7B18"/>
    <w:rsid w:val="005D7B2D"/>
    <w:rsid w:val="005D7BA6"/>
    <w:rsid w:val="005D7BE1"/>
    <w:rsid w:val="005D7BE9"/>
    <w:rsid w:val="005D7C24"/>
    <w:rsid w:val="005D7C6D"/>
    <w:rsid w:val="005D7C76"/>
    <w:rsid w:val="005D7C82"/>
    <w:rsid w:val="005D7C87"/>
    <w:rsid w:val="005D7CEF"/>
    <w:rsid w:val="005D7D35"/>
    <w:rsid w:val="005D7D97"/>
    <w:rsid w:val="005D7DA2"/>
    <w:rsid w:val="005D7DE1"/>
    <w:rsid w:val="005D7DE7"/>
    <w:rsid w:val="005D7E97"/>
    <w:rsid w:val="005D7EE1"/>
    <w:rsid w:val="005D7EFC"/>
    <w:rsid w:val="005D7F64"/>
    <w:rsid w:val="005D7F70"/>
    <w:rsid w:val="005D7F7F"/>
    <w:rsid w:val="005D7F80"/>
    <w:rsid w:val="005E0026"/>
    <w:rsid w:val="005E0029"/>
    <w:rsid w:val="005E004C"/>
    <w:rsid w:val="005E0078"/>
    <w:rsid w:val="005E0081"/>
    <w:rsid w:val="005E0098"/>
    <w:rsid w:val="005E00AB"/>
    <w:rsid w:val="005E00B8"/>
    <w:rsid w:val="005E00D1"/>
    <w:rsid w:val="005E0132"/>
    <w:rsid w:val="005E0174"/>
    <w:rsid w:val="005E01C5"/>
    <w:rsid w:val="005E01D7"/>
    <w:rsid w:val="005E0203"/>
    <w:rsid w:val="005E023C"/>
    <w:rsid w:val="005E02A6"/>
    <w:rsid w:val="005E02DE"/>
    <w:rsid w:val="005E0369"/>
    <w:rsid w:val="005E038A"/>
    <w:rsid w:val="005E0393"/>
    <w:rsid w:val="005E03C0"/>
    <w:rsid w:val="005E03E1"/>
    <w:rsid w:val="005E03E7"/>
    <w:rsid w:val="005E03F2"/>
    <w:rsid w:val="005E0426"/>
    <w:rsid w:val="005E04EC"/>
    <w:rsid w:val="005E050B"/>
    <w:rsid w:val="005E051C"/>
    <w:rsid w:val="005E0575"/>
    <w:rsid w:val="005E0594"/>
    <w:rsid w:val="005E05C6"/>
    <w:rsid w:val="005E05CF"/>
    <w:rsid w:val="005E061A"/>
    <w:rsid w:val="005E0634"/>
    <w:rsid w:val="005E0698"/>
    <w:rsid w:val="005E06B6"/>
    <w:rsid w:val="005E06DD"/>
    <w:rsid w:val="005E073F"/>
    <w:rsid w:val="005E07D6"/>
    <w:rsid w:val="005E0806"/>
    <w:rsid w:val="005E0820"/>
    <w:rsid w:val="005E082A"/>
    <w:rsid w:val="005E0830"/>
    <w:rsid w:val="005E0831"/>
    <w:rsid w:val="005E0876"/>
    <w:rsid w:val="005E0892"/>
    <w:rsid w:val="005E0899"/>
    <w:rsid w:val="005E08BF"/>
    <w:rsid w:val="005E08C6"/>
    <w:rsid w:val="005E08DB"/>
    <w:rsid w:val="005E0924"/>
    <w:rsid w:val="005E0929"/>
    <w:rsid w:val="005E0934"/>
    <w:rsid w:val="005E094F"/>
    <w:rsid w:val="005E098E"/>
    <w:rsid w:val="005E09A1"/>
    <w:rsid w:val="005E09D2"/>
    <w:rsid w:val="005E09F8"/>
    <w:rsid w:val="005E0A89"/>
    <w:rsid w:val="005E0A99"/>
    <w:rsid w:val="005E0AB4"/>
    <w:rsid w:val="005E0AE7"/>
    <w:rsid w:val="005E0AFD"/>
    <w:rsid w:val="005E0B37"/>
    <w:rsid w:val="005E0B99"/>
    <w:rsid w:val="005E0BAD"/>
    <w:rsid w:val="005E0BCF"/>
    <w:rsid w:val="005E0BDD"/>
    <w:rsid w:val="005E0BE8"/>
    <w:rsid w:val="005E0D10"/>
    <w:rsid w:val="005E0D31"/>
    <w:rsid w:val="005E0D43"/>
    <w:rsid w:val="005E0D54"/>
    <w:rsid w:val="005E0D55"/>
    <w:rsid w:val="005E0D65"/>
    <w:rsid w:val="005E0E47"/>
    <w:rsid w:val="005E0E8B"/>
    <w:rsid w:val="005E0EA8"/>
    <w:rsid w:val="005E0EBB"/>
    <w:rsid w:val="005E0EEB"/>
    <w:rsid w:val="005E0F2E"/>
    <w:rsid w:val="005E0F35"/>
    <w:rsid w:val="005E0F74"/>
    <w:rsid w:val="005E0F83"/>
    <w:rsid w:val="005E0F9E"/>
    <w:rsid w:val="005E0FBA"/>
    <w:rsid w:val="005E0FC0"/>
    <w:rsid w:val="005E0FFB"/>
    <w:rsid w:val="005E110D"/>
    <w:rsid w:val="005E1116"/>
    <w:rsid w:val="005E1149"/>
    <w:rsid w:val="005E11BA"/>
    <w:rsid w:val="005E11C2"/>
    <w:rsid w:val="005E1281"/>
    <w:rsid w:val="005E1345"/>
    <w:rsid w:val="005E1371"/>
    <w:rsid w:val="005E1390"/>
    <w:rsid w:val="005E13C3"/>
    <w:rsid w:val="005E13F6"/>
    <w:rsid w:val="005E1469"/>
    <w:rsid w:val="005E1474"/>
    <w:rsid w:val="005E1479"/>
    <w:rsid w:val="005E1489"/>
    <w:rsid w:val="005E14B7"/>
    <w:rsid w:val="005E157E"/>
    <w:rsid w:val="005E1587"/>
    <w:rsid w:val="005E159B"/>
    <w:rsid w:val="005E1612"/>
    <w:rsid w:val="005E163A"/>
    <w:rsid w:val="005E1656"/>
    <w:rsid w:val="005E165B"/>
    <w:rsid w:val="005E167E"/>
    <w:rsid w:val="005E16B4"/>
    <w:rsid w:val="005E1747"/>
    <w:rsid w:val="005E175B"/>
    <w:rsid w:val="005E1762"/>
    <w:rsid w:val="005E177F"/>
    <w:rsid w:val="005E1792"/>
    <w:rsid w:val="005E17B1"/>
    <w:rsid w:val="005E17CD"/>
    <w:rsid w:val="005E1804"/>
    <w:rsid w:val="005E1810"/>
    <w:rsid w:val="005E181A"/>
    <w:rsid w:val="005E187C"/>
    <w:rsid w:val="005E18B6"/>
    <w:rsid w:val="005E18B8"/>
    <w:rsid w:val="005E18E0"/>
    <w:rsid w:val="005E18E6"/>
    <w:rsid w:val="005E1903"/>
    <w:rsid w:val="005E191C"/>
    <w:rsid w:val="005E1971"/>
    <w:rsid w:val="005E1976"/>
    <w:rsid w:val="005E1990"/>
    <w:rsid w:val="005E1995"/>
    <w:rsid w:val="005E19AC"/>
    <w:rsid w:val="005E19B9"/>
    <w:rsid w:val="005E1A0E"/>
    <w:rsid w:val="005E1A4D"/>
    <w:rsid w:val="005E1A53"/>
    <w:rsid w:val="005E1A76"/>
    <w:rsid w:val="005E1A8E"/>
    <w:rsid w:val="005E1A95"/>
    <w:rsid w:val="005E1AFD"/>
    <w:rsid w:val="005E1B0F"/>
    <w:rsid w:val="005E1B57"/>
    <w:rsid w:val="005E1B86"/>
    <w:rsid w:val="005E1BBD"/>
    <w:rsid w:val="005E1C15"/>
    <w:rsid w:val="005E1C62"/>
    <w:rsid w:val="005E1C65"/>
    <w:rsid w:val="005E1CAC"/>
    <w:rsid w:val="005E1D0D"/>
    <w:rsid w:val="005E1D3E"/>
    <w:rsid w:val="005E1DF2"/>
    <w:rsid w:val="005E1E05"/>
    <w:rsid w:val="005E1E17"/>
    <w:rsid w:val="005E1E39"/>
    <w:rsid w:val="005E1EA9"/>
    <w:rsid w:val="005E1ED4"/>
    <w:rsid w:val="005E1EF6"/>
    <w:rsid w:val="005E1F1A"/>
    <w:rsid w:val="005E1F48"/>
    <w:rsid w:val="005E1F5E"/>
    <w:rsid w:val="005E1F92"/>
    <w:rsid w:val="005E1FBF"/>
    <w:rsid w:val="005E1FEB"/>
    <w:rsid w:val="005E2002"/>
    <w:rsid w:val="005E2093"/>
    <w:rsid w:val="005E20AD"/>
    <w:rsid w:val="005E2120"/>
    <w:rsid w:val="005E2178"/>
    <w:rsid w:val="005E2199"/>
    <w:rsid w:val="005E21A7"/>
    <w:rsid w:val="005E21BA"/>
    <w:rsid w:val="005E21E1"/>
    <w:rsid w:val="005E224F"/>
    <w:rsid w:val="005E2295"/>
    <w:rsid w:val="005E22E3"/>
    <w:rsid w:val="005E2319"/>
    <w:rsid w:val="005E2323"/>
    <w:rsid w:val="005E237B"/>
    <w:rsid w:val="005E238C"/>
    <w:rsid w:val="005E2406"/>
    <w:rsid w:val="005E24B8"/>
    <w:rsid w:val="005E24BD"/>
    <w:rsid w:val="005E24E1"/>
    <w:rsid w:val="005E251A"/>
    <w:rsid w:val="005E253B"/>
    <w:rsid w:val="005E25A1"/>
    <w:rsid w:val="005E25A4"/>
    <w:rsid w:val="005E25BD"/>
    <w:rsid w:val="005E2697"/>
    <w:rsid w:val="005E26A2"/>
    <w:rsid w:val="005E26C1"/>
    <w:rsid w:val="005E2808"/>
    <w:rsid w:val="005E280A"/>
    <w:rsid w:val="005E281C"/>
    <w:rsid w:val="005E2820"/>
    <w:rsid w:val="005E2859"/>
    <w:rsid w:val="005E285C"/>
    <w:rsid w:val="005E28D2"/>
    <w:rsid w:val="005E28E5"/>
    <w:rsid w:val="005E294A"/>
    <w:rsid w:val="005E2A0D"/>
    <w:rsid w:val="005E2A21"/>
    <w:rsid w:val="005E2A4E"/>
    <w:rsid w:val="005E2A67"/>
    <w:rsid w:val="005E2A68"/>
    <w:rsid w:val="005E2A9B"/>
    <w:rsid w:val="005E2ACD"/>
    <w:rsid w:val="005E2AEB"/>
    <w:rsid w:val="005E2AFD"/>
    <w:rsid w:val="005E2B56"/>
    <w:rsid w:val="005E2B76"/>
    <w:rsid w:val="005E2BB2"/>
    <w:rsid w:val="005E2BE3"/>
    <w:rsid w:val="005E2C28"/>
    <w:rsid w:val="005E2C39"/>
    <w:rsid w:val="005E2CAB"/>
    <w:rsid w:val="005E2D01"/>
    <w:rsid w:val="005E2D08"/>
    <w:rsid w:val="005E2D5F"/>
    <w:rsid w:val="005E2D8E"/>
    <w:rsid w:val="005E2D9F"/>
    <w:rsid w:val="005E2DAE"/>
    <w:rsid w:val="005E2DBC"/>
    <w:rsid w:val="005E2DD1"/>
    <w:rsid w:val="005E2E64"/>
    <w:rsid w:val="005E2E99"/>
    <w:rsid w:val="005E2F32"/>
    <w:rsid w:val="005E2F49"/>
    <w:rsid w:val="005E2F62"/>
    <w:rsid w:val="005E2F67"/>
    <w:rsid w:val="005E2F99"/>
    <w:rsid w:val="005E2FF0"/>
    <w:rsid w:val="005E2FFC"/>
    <w:rsid w:val="005E3074"/>
    <w:rsid w:val="005E3094"/>
    <w:rsid w:val="005E30E6"/>
    <w:rsid w:val="005E30FE"/>
    <w:rsid w:val="005E3115"/>
    <w:rsid w:val="005E319E"/>
    <w:rsid w:val="005E31B5"/>
    <w:rsid w:val="005E31F2"/>
    <w:rsid w:val="005E31F8"/>
    <w:rsid w:val="005E3212"/>
    <w:rsid w:val="005E322F"/>
    <w:rsid w:val="005E3238"/>
    <w:rsid w:val="005E323E"/>
    <w:rsid w:val="005E32B3"/>
    <w:rsid w:val="005E3318"/>
    <w:rsid w:val="005E3342"/>
    <w:rsid w:val="005E3356"/>
    <w:rsid w:val="005E3361"/>
    <w:rsid w:val="005E33A6"/>
    <w:rsid w:val="005E33A9"/>
    <w:rsid w:val="005E33FD"/>
    <w:rsid w:val="005E3426"/>
    <w:rsid w:val="005E347B"/>
    <w:rsid w:val="005E3519"/>
    <w:rsid w:val="005E351D"/>
    <w:rsid w:val="005E3559"/>
    <w:rsid w:val="005E3560"/>
    <w:rsid w:val="005E358F"/>
    <w:rsid w:val="005E35E4"/>
    <w:rsid w:val="005E36B2"/>
    <w:rsid w:val="005E36E7"/>
    <w:rsid w:val="005E36EA"/>
    <w:rsid w:val="005E377E"/>
    <w:rsid w:val="005E37C6"/>
    <w:rsid w:val="005E37EA"/>
    <w:rsid w:val="005E3823"/>
    <w:rsid w:val="005E383C"/>
    <w:rsid w:val="005E3889"/>
    <w:rsid w:val="005E389D"/>
    <w:rsid w:val="005E38E3"/>
    <w:rsid w:val="005E3966"/>
    <w:rsid w:val="005E396A"/>
    <w:rsid w:val="005E39C2"/>
    <w:rsid w:val="005E3A06"/>
    <w:rsid w:val="005E3A08"/>
    <w:rsid w:val="005E3A83"/>
    <w:rsid w:val="005E3A8B"/>
    <w:rsid w:val="005E3ACB"/>
    <w:rsid w:val="005E3B43"/>
    <w:rsid w:val="005E3B7A"/>
    <w:rsid w:val="005E3BD2"/>
    <w:rsid w:val="005E3C2F"/>
    <w:rsid w:val="005E3C5A"/>
    <w:rsid w:val="005E3C92"/>
    <w:rsid w:val="005E3E4F"/>
    <w:rsid w:val="005E3E53"/>
    <w:rsid w:val="005E3E74"/>
    <w:rsid w:val="005E3E97"/>
    <w:rsid w:val="005E3EE8"/>
    <w:rsid w:val="005E3F1F"/>
    <w:rsid w:val="005E3F6E"/>
    <w:rsid w:val="005E3F92"/>
    <w:rsid w:val="005E3F94"/>
    <w:rsid w:val="005E3FB8"/>
    <w:rsid w:val="005E3FCF"/>
    <w:rsid w:val="005E4058"/>
    <w:rsid w:val="005E4070"/>
    <w:rsid w:val="005E4077"/>
    <w:rsid w:val="005E407F"/>
    <w:rsid w:val="005E4093"/>
    <w:rsid w:val="005E40BC"/>
    <w:rsid w:val="005E40C6"/>
    <w:rsid w:val="005E4109"/>
    <w:rsid w:val="005E412D"/>
    <w:rsid w:val="005E413D"/>
    <w:rsid w:val="005E4155"/>
    <w:rsid w:val="005E41E4"/>
    <w:rsid w:val="005E4235"/>
    <w:rsid w:val="005E423B"/>
    <w:rsid w:val="005E4285"/>
    <w:rsid w:val="005E428D"/>
    <w:rsid w:val="005E4297"/>
    <w:rsid w:val="005E42B3"/>
    <w:rsid w:val="005E42B4"/>
    <w:rsid w:val="005E42E9"/>
    <w:rsid w:val="005E4355"/>
    <w:rsid w:val="005E438C"/>
    <w:rsid w:val="005E43B1"/>
    <w:rsid w:val="005E43C0"/>
    <w:rsid w:val="005E43E3"/>
    <w:rsid w:val="005E443A"/>
    <w:rsid w:val="005E44A7"/>
    <w:rsid w:val="005E44C1"/>
    <w:rsid w:val="005E44E0"/>
    <w:rsid w:val="005E44E9"/>
    <w:rsid w:val="005E4552"/>
    <w:rsid w:val="005E4573"/>
    <w:rsid w:val="005E45A3"/>
    <w:rsid w:val="005E45BA"/>
    <w:rsid w:val="005E4639"/>
    <w:rsid w:val="005E466A"/>
    <w:rsid w:val="005E46CE"/>
    <w:rsid w:val="005E46CF"/>
    <w:rsid w:val="005E46E0"/>
    <w:rsid w:val="005E46EE"/>
    <w:rsid w:val="005E472E"/>
    <w:rsid w:val="005E479F"/>
    <w:rsid w:val="005E47E0"/>
    <w:rsid w:val="005E4814"/>
    <w:rsid w:val="005E483D"/>
    <w:rsid w:val="005E4856"/>
    <w:rsid w:val="005E4885"/>
    <w:rsid w:val="005E48B8"/>
    <w:rsid w:val="005E492F"/>
    <w:rsid w:val="005E4932"/>
    <w:rsid w:val="005E4986"/>
    <w:rsid w:val="005E49F3"/>
    <w:rsid w:val="005E4A7C"/>
    <w:rsid w:val="005E4AC6"/>
    <w:rsid w:val="005E4AF2"/>
    <w:rsid w:val="005E4B11"/>
    <w:rsid w:val="005E4BA1"/>
    <w:rsid w:val="005E4BA3"/>
    <w:rsid w:val="005E4C28"/>
    <w:rsid w:val="005E4CA9"/>
    <w:rsid w:val="005E4CF0"/>
    <w:rsid w:val="005E4D1F"/>
    <w:rsid w:val="005E4D56"/>
    <w:rsid w:val="005E4D8C"/>
    <w:rsid w:val="005E4D9F"/>
    <w:rsid w:val="005E4E14"/>
    <w:rsid w:val="005E4E34"/>
    <w:rsid w:val="005E4E35"/>
    <w:rsid w:val="005E4E44"/>
    <w:rsid w:val="005E4E4B"/>
    <w:rsid w:val="005E4E6B"/>
    <w:rsid w:val="005E4EB8"/>
    <w:rsid w:val="005E4ED5"/>
    <w:rsid w:val="005E4EF6"/>
    <w:rsid w:val="005E4EF8"/>
    <w:rsid w:val="005E4F50"/>
    <w:rsid w:val="005E4F71"/>
    <w:rsid w:val="005E4F83"/>
    <w:rsid w:val="005E4FAB"/>
    <w:rsid w:val="005E4FE0"/>
    <w:rsid w:val="005E5003"/>
    <w:rsid w:val="005E501B"/>
    <w:rsid w:val="005E50E6"/>
    <w:rsid w:val="005E5109"/>
    <w:rsid w:val="005E510C"/>
    <w:rsid w:val="005E5122"/>
    <w:rsid w:val="005E513D"/>
    <w:rsid w:val="005E5195"/>
    <w:rsid w:val="005E51D4"/>
    <w:rsid w:val="005E51EB"/>
    <w:rsid w:val="005E51EC"/>
    <w:rsid w:val="005E5229"/>
    <w:rsid w:val="005E52A5"/>
    <w:rsid w:val="005E52E2"/>
    <w:rsid w:val="005E52F4"/>
    <w:rsid w:val="005E52F5"/>
    <w:rsid w:val="005E530B"/>
    <w:rsid w:val="005E535F"/>
    <w:rsid w:val="005E536E"/>
    <w:rsid w:val="005E5388"/>
    <w:rsid w:val="005E53A3"/>
    <w:rsid w:val="005E53E4"/>
    <w:rsid w:val="005E545C"/>
    <w:rsid w:val="005E545D"/>
    <w:rsid w:val="005E54B9"/>
    <w:rsid w:val="005E54BA"/>
    <w:rsid w:val="005E54BD"/>
    <w:rsid w:val="005E5552"/>
    <w:rsid w:val="005E559B"/>
    <w:rsid w:val="005E55B7"/>
    <w:rsid w:val="005E55DF"/>
    <w:rsid w:val="005E55E6"/>
    <w:rsid w:val="005E55F2"/>
    <w:rsid w:val="005E5601"/>
    <w:rsid w:val="005E5625"/>
    <w:rsid w:val="005E5634"/>
    <w:rsid w:val="005E563E"/>
    <w:rsid w:val="005E5658"/>
    <w:rsid w:val="005E5743"/>
    <w:rsid w:val="005E575E"/>
    <w:rsid w:val="005E579C"/>
    <w:rsid w:val="005E57AF"/>
    <w:rsid w:val="005E580F"/>
    <w:rsid w:val="005E5834"/>
    <w:rsid w:val="005E583F"/>
    <w:rsid w:val="005E5849"/>
    <w:rsid w:val="005E5896"/>
    <w:rsid w:val="005E58A1"/>
    <w:rsid w:val="005E58AD"/>
    <w:rsid w:val="005E58B6"/>
    <w:rsid w:val="005E590D"/>
    <w:rsid w:val="005E59E5"/>
    <w:rsid w:val="005E5A1A"/>
    <w:rsid w:val="005E5A36"/>
    <w:rsid w:val="005E5A77"/>
    <w:rsid w:val="005E5ABD"/>
    <w:rsid w:val="005E5AF6"/>
    <w:rsid w:val="005E5B0E"/>
    <w:rsid w:val="005E5B65"/>
    <w:rsid w:val="005E5B69"/>
    <w:rsid w:val="005E5BFB"/>
    <w:rsid w:val="005E5C44"/>
    <w:rsid w:val="005E5CCC"/>
    <w:rsid w:val="005E5CD7"/>
    <w:rsid w:val="005E5D6D"/>
    <w:rsid w:val="005E5D6E"/>
    <w:rsid w:val="005E5E56"/>
    <w:rsid w:val="005E5E8C"/>
    <w:rsid w:val="005E5EAE"/>
    <w:rsid w:val="005E5FA2"/>
    <w:rsid w:val="005E5FC1"/>
    <w:rsid w:val="005E5FC6"/>
    <w:rsid w:val="005E5FD7"/>
    <w:rsid w:val="005E5FF8"/>
    <w:rsid w:val="005E5FFD"/>
    <w:rsid w:val="005E60B6"/>
    <w:rsid w:val="005E60BA"/>
    <w:rsid w:val="005E60E2"/>
    <w:rsid w:val="005E6138"/>
    <w:rsid w:val="005E6221"/>
    <w:rsid w:val="005E6276"/>
    <w:rsid w:val="005E62CB"/>
    <w:rsid w:val="005E62D7"/>
    <w:rsid w:val="005E6317"/>
    <w:rsid w:val="005E631E"/>
    <w:rsid w:val="005E6329"/>
    <w:rsid w:val="005E6356"/>
    <w:rsid w:val="005E6365"/>
    <w:rsid w:val="005E6398"/>
    <w:rsid w:val="005E64F2"/>
    <w:rsid w:val="005E6517"/>
    <w:rsid w:val="005E657E"/>
    <w:rsid w:val="005E658C"/>
    <w:rsid w:val="005E65B6"/>
    <w:rsid w:val="005E660A"/>
    <w:rsid w:val="005E664E"/>
    <w:rsid w:val="005E6662"/>
    <w:rsid w:val="005E66D3"/>
    <w:rsid w:val="005E66DC"/>
    <w:rsid w:val="005E673A"/>
    <w:rsid w:val="005E673E"/>
    <w:rsid w:val="005E6749"/>
    <w:rsid w:val="005E674D"/>
    <w:rsid w:val="005E6757"/>
    <w:rsid w:val="005E6775"/>
    <w:rsid w:val="005E67BC"/>
    <w:rsid w:val="005E67C6"/>
    <w:rsid w:val="005E67E0"/>
    <w:rsid w:val="005E67F2"/>
    <w:rsid w:val="005E681D"/>
    <w:rsid w:val="005E6833"/>
    <w:rsid w:val="005E6860"/>
    <w:rsid w:val="005E68A3"/>
    <w:rsid w:val="005E68AF"/>
    <w:rsid w:val="005E6919"/>
    <w:rsid w:val="005E696D"/>
    <w:rsid w:val="005E69B2"/>
    <w:rsid w:val="005E69D5"/>
    <w:rsid w:val="005E6A5E"/>
    <w:rsid w:val="005E6A9E"/>
    <w:rsid w:val="005E6AD4"/>
    <w:rsid w:val="005E6B45"/>
    <w:rsid w:val="005E6B77"/>
    <w:rsid w:val="005E6C0C"/>
    <w:rsid w:val="005E6C10"/>
    <w:rsid w:val="005E6C41"/>
    <w:rsid w:val="005E6C7A"/>
    <w:rsid w:val="005E6CCC"/>
    <w:rsid w:val="005E6CCF"/>
    <w:rsid w:val="005E6D0C"/>
    <w:rsid w:val="005E6D42"/>
    <w:rsid w:val="005E6D86"/>
    <w:rsid w:val="005E6DB4"/>
    <w:rsid w:val="005E6E28"/>
    <w:rsid w:val="005E6E5C"/>
    <w:rsid w:val="005E6E64"/>
    <w:rsid w:val="005E6ED8"/>
    <w:rsid w:val="005E6EF1"/>
    <w:rsid w:val="005E6EF7"/>
    <w:rsid w:val="005E6F14"/>
    <w:rsid w:val="005E6F21"/>
    <w:rsid w:val="005E6F32"/>
    <w:rsid w:val="005E6F35"/>
    <w:rsid w:val="005E6F3B"/>
    <w:rsid w:val="005E6F5E"/>
    <w:rsid w:val="005E6F6A"/>
    <w:rsid w:val="005E6F82"/>
    <w:rsid w:val="005E6F9E"/>
    <w:rsid w:val="005E6FB2"/>
    <w:rsid w:val="005E6FBE"/>
    <w:rsid w:val="005E700D"/>
    <w:rsid w:val="005E7013"/>
    <w:rsid w:val="005E703C"/>
    <w:rsid w:val="005E7044"/>
    <w:rsid w:val="005E7088"/>
    <w:rsid w:val="005E70A9"/>
    <w:rsid w:val="005E70F2"/>
    <w:rsid w:val="005E713A"/>
    <w:rsid w:val="005E7146"/>
    <w:rsid w:val="005E714F"/>
    <w:rsid w:val="005E7176"/>
    <w:rsid w:val="005E7186"/>
    <w:rsid w:val="005E718A"/>
    <w:rsid w:val="005E71BB"/>
    <w:rsid w:val="005E721F"/>
    <w:rsid w:val="005E7223"/>
    <w:rsid w:val="005E7249"/>
    <w:rsid w:val="005E72AC"/>
    <w:rsid w:val="005E72B4"/>
    <w:rsid w:val="005E72C8"/>
    <w:rsid w:val="005E72F7"/>
    <w:rsid w:val="005E731B"/>
    <w:rsid w:val="005E7491"/>
    <w:rsid w:val="005E74F5"/>
    <w:rsid w:val="005E7513"/>
    <w:rsid w:val="005E7525"/>
    <w:rsid w:val="005E75A5"/>
    <w:rsid w:val="005E75D0"/>
    <w:rsid w:val="005E75DA"/>
    <w:rsid w:val="005E75DC"/>
    <w:rsid w:val="005E76BC"/>
    <w:rsid w:val="005E7703"/>
    <w:rsid w:val="005E773D"/>
    <w:rsid w:val="005E77F1"/>
    <w:rsid w:val="005E77F9"/>
    <w:rsid w:val="005E77FE"/>
    <w:rsid w:val="005E7829"/>
    <w:rsid w:val="005E7831"/>
    <w:rsid w:val="005E78C0"/>
    <w:rsid w:val="005E78DB"/>
    <w:rsid w:val="005E78E6"/>
    <w:rsid w:val="005E78F2"/>
    <w:rsid w:val="005E793A"/>
    <w:rsid w:val="005E7965"/>
    <w:rsid w:val="005E7968"/>
    <w:rsid w:val="005E7977"/>
    <w:rsid w:val="005E7986"/>
    <w:rsid w:val="005E79AF"/>
    <w:rsid w:val="005E7A05"/>
    <w:rsid w:val="005E7A07"/>
    <w:rsid w:val="005E7AA7"/>
    <w:rsid w:val="005E7ADC"/>
    <w:rsid w:val="005E7AEC"/>
    <w:rsid w:val="005E7B21"/>
    <w:rsid w:val="005E7B38"/>
    <w:rsid w:val="005E7B8F"/>
    <w:rsid w:val="005E7BB3"/>
    <w:rsid w:val="005E7BCB"/>
    <w:rsid w:val="005E7BF2"/>
    <w:rsid w:val="005E7C0A"/>
    <w:rsid w:val="005E7C19"/>
    <w:rsid w:val="005E7C33"/>
    <w:rsid w:val="005E7C66"/>
    <w:rsid w:val="005E7C72"/>
    <w:rsid w:val="005E7C8E"/>
    <w:rsid w:val="005E7CE5"/>
    <w:rsid w:val="005E7D01"/>
    <w:rsid w:val="005E7D1D"/>
    <w:rsid w:val="005E7D52"/>
    <w:rsid w:val="005E7DA2"/>
    <w:rsid w:val="005E7E0C"/>
    <w:rsid w:val="005E7E5A"/>
    <w:rsid w:val="005E7E5F"/>
    <w:rsid w:val="005E7E82"/>
    <w:rsid w:val="005E7EEE"/>
    <w:rsid w:val="005E7F12"/>
    <w:rsid w:val="005E7F68"/>
    <w:rsid w:val="005F0009"/>
    <w:rsid w:val="005F001A"/>
    <w:rsid w:val="005F002D"/>
    <w:rsid w:val="005F0045"/>
    <w:rsid w:val="005F0055"/>
    <w:rsid w:val="005F00B0"/>
    <w:rsid w:val="005F00D4"/>
    <w:rsid w:val="005F00DD"/>
    <w:rsid w:val="005F01AA"/>
    <w:rsid w:val="005F01B3"/>
    <w:rsid w:val="005F01CD"/>
    <w:rsid w:val="005F0218"/>
    <w:rsid w:val="005F0248"/>
    <w:rsid w:val="005F0257"/>
    <w:rsid w:val="005F0271"/>
    <w:rsid w:val="005F028A"/>
    <w:rsid w:val="005F02BC"/>
    <w:rsid w:val="005F02E2"/>
    <w:rsid w:val="005F03BE"/>
    <w:rsid w:val="005F03EC"/>
    <w:rsid w:val="005F03F9"/>
    <w:rsid w:val="005F0449"/>
    <w:rsid w:val="005F045D"/>
    <w:rsid w:val="005F046D"/>
    <w:rsid w:val="005F047D"/>
    <w:rsid w:val="005F04AF"/>
    <w:rsid w:val="005F04C2"/>
    <w:rsid w:val="005F04D7"/>
    <w:rsid w:val="005F04E0"/>
    <w:rsid w:val="005F04EB"/>
    <w:rsid w:val="005F0533"/>
    <w:rsid w:val="005F055B"/>
    <w:rsid w:val="005F059F"/>
    <w:rsid w:val="005F05B3"/>
    <w:rsid w:val="005F05C9"/>
    <w:rsid w:val="005F05CB"/>
    <w:rsid w:val="005F05D9"/>
    <w:rsid w:val="005F05EF"/>
    <w:rsid w:val="005F05FF"/>
    <w:rsid w:val="005F0679"/>
    <w:rsid w:val="005F06F8"/>
    <w:rsid w:val="005F071B"/>
    <w:rsid w:val="005F076B"/>
    <w:rsid w:val="005F0782"/>
    <w:rsid w:val="005F078B"/>
    <w:rsid w:val="005F07B2"/>
    <w:rsid w:val="005F081D"/>
    <w:rsid w:val="005F0881"/>
    <w:rsid w:val="005F08A1"/>
    <w:rsid w:val="005F08A7"/>
    <w:rsid w:val="005F08C6"/>
    <w:rsid w:val="005F08C8"/>
    <w:rsid w:val="005F0964"/>
    <w:rsid w:val="005F098B"/>
    <w:rsid w:val="005F09A6"/>
    <w:rsid w:val="005F09A9"/>
    <w:rsid w:val="005F09D4"/>
    <w:rsid w:val="005F0AD2"/>
    <w:rsid w:val="005F0BC0"/>
    <w:rsid w:val="005F0BC9"/>
    <w:rsid w:val="005F0BF0"/>
    <w:rsid w:val="005F0C07"/>
    <w:rsid w:val="005F0C64"/>
    <w:rsid w:val="005F0CCD"/>
    <w:rsid w:val="005F0CD4"/>
    <w:rsid w:val="005F0CDD"/>
    <w:rsid w:val="005F0CF9"/>
    <w:rsid w:val="005F0DCF"/>
    <w:rsid w:val="005F0E18"/>
    <w:rsid w:val="005F0E32"/>
    <w:rsid w:val="005F0E35"/>
    <w:rsid w:val="005F0E3F"/>
    <w:rsid w:val="005F0EB7"/>
    <w:rsid w:val="005F0F36"/>
    <w:rsid w:val="005F0F46"/>
    <w:rsid w:val="005F0F74"/>
    <w:rsid w:val="005F0FCC"/>
    <w:rsid w:val="005F1054"/>
    <w:rsid w:val="005F1059"/>
    <w:rsid w:val="005F112C"/>
    <w:rsid w:val="005F115B"/>
    <w:rsid w:val="005F1173"/>
    <w:rsid w:val="005F117B"/>
    <w:rsid w:val="005F11D7"/>
    <w:rsid w:val="005F11E1"/>
    <w:rsid w:val="005F11F4"/>
    <w:rsid w:val="005F1236"/>
    <w:rsid w:val="005F123D"/>
    <w:rsid w:val="005F1260"/>
    <w:rsid w:val="005F127D"/>
    <w:rsid w:val="005F1295"/>
    <w:rsid w:val="005F12A5"/>
    <w:rsid w:val="005F12F5"/>
    <w:rsid w:val="005F1315"/>
    <w:rsid w:val="005F1329"/>
    <w:rsid w:val="005F132E"/>
    <w:rsid w:val="005F134B"/>
    <w:rsid w:val="005F1379"/>
    <w:rsid w:val="005F1396"/>
    <w:rsid w:val="005F13A7"/>
    <w:rsid w:val="005F13BC"/>
    <w:rsid w:val="005F141B"/>
    <w:rsid w:val="005F1426"/>
    <w:rsid w:val="005F1451"/>
    <w:rsid w:val="005F14BE"/>
    <w:rsid w:val="005F14C6"/>
    <w:rsid w:val="005F14F3"/>
    <w:rsid w:val="005F1502"/>
    <w:rsid w:val="005F1537"/>
    <w:rsid w:val="005F153E"/>
    <w:rsid w:val="005F1572"/>
    <w:rsid w:val="005F15EF"/>
    <w:rsid w:val="005F15F2"/>
    <w:rsid w:val="005F1614"/>
    <w:rsid w:val="005F161A"/>
    <w:rsid w:val="005F166D"/>
    <w:rsid w:val="005F1675"/>
    <w:rsid w:val="005F1677"/>
    <w:rsid w:val="005F16A8"/>
    <w:rsid w:val="005F16DA"/>
    <w:rsid w:val="005F16E2"/>
    <w:rsid w:val="005F16F1"/>
    <w:rsid w:val="005F16F7"/>
    <w:rsid w:val="005F16FF"/>
    <w:rsid w:val="005F1775"/>
    <w:rsid w:val="005F1789"/>
    <w:rsid w:val="005F1808"/>
    <w:rsid w:val="005F1809"/>
    <w:rsid w:val="005F1815"/>
    <w:rsid w:val="005F183A"/>
    <w:rsid w:val="005F183C"/>
    <w:rsid w:val="005F18A2"/>
    <w:rsid w:val="005F18A8"/>
    <w:rsid w:val="005F18C1"/>
    <w:rsid w:val="005F18C5"/>
    <w:rsid w:val="005F18C7"/>
    <w:rsid w:val="005F1908"/>
    <w:rsid w:val="005F191D"/>
    <w:rsid w:val="005F1976"/>
    <w:rsid w:val="005F197D"/>
    <w:rsid w:val="005F1992"/>
    <w:rsid w:val="005F19F2"/>
    <w:rsid w:val="005F19FB"/>
    <w:rsid w:val="005F1A20"/>
    <w:rsid w:val="005F1A5A"/>
    <w:rsid w:val="005F1A70"/>
    <w:rsid w:val="005F1A86"/>
    <w:rsid w:val="005F1AC8"/>
    <w:rsid w:val="005F1BDB"/>
    <w:rsid w:val="005F1BE6"/>
    <w:rsid w:val="005F1BFC"/>
    <w:rsid w:val="005F1C0D"/>
    <w:rsid w:val="005F1C29"/>
    <w:rsid w:val="005F1C66"/>
    <w:rsid w:val="005F1C77"/>
    <w:rsid w:val="005F1CA3"/>
    <w:rsid w:val="005F1CCB"/>
    <w:rsid w:val="005F1D2B"/>
    <w:rsid w:val="005F1D43"/>
    <w:rsid w:val="005F1D57"/>
    <w:rsid w:val="005F1D5B"/>
    <w:rsid w:val="005F1DC0"/>
    <w:rsid w:val="005F1DC7"/>
    <w:rsid w:val="005F1DE3"/>
    <w:rsid w:val="005F1DF8"/>
    <w:rsid w:val="005F1E2F"/>
    <w:rsid w:val="005F1E44"/>
    <w:rsid w:val="005F1E46"/>
    <w:rsid w:val="005F1E65"/>
    <w:rsid w:val="005F1E73"/>
    <w:rsid w:val="005F1EC1"/>
    <w:rsid w:val="005F1ECF"/>
    <w:rsid w:val="005F1ED3"/>
    <w:rsid w:val="005F1F0E"/>
    <w:rsid w:val="005F1F16"/>
    <w:rsid w:val="005F1F64"/>
    <w:rsid w:val="005F1FE1"/>
    <w:rsid w:val="005F1FFA"/>
    <w:rsid w:val="005F2134"/>
    <w:rsid w:val="005F2137"/>
    <w:rsid w:val="005F21FA"/>
    <w:rsid w:val="005F221B"/>
    <w:rsid w:val="005F2244"/>
    <w:rsid w:val="005F227A"/>
    <w:rsid w:val="005F227E"/>
    <w:rsid w:val="005F22E2"/>
    <w:rsid w:val="005F2301"/>
    <w:rsid w:val="005F2313"/>
    <w:rsid w:val="005F2354"/>
    <w:rsid w:val="005F239E"/>
    <w:rsid w:val="005F23A2"/>
    <w:rsid w:val="005F23D5"/>
    <w:rsid w:val="005F23FA"/>
    <w:rsid w:val="005F2424"/>
    <w:rsid w:val="005F2434"/>
    <w:rsid w:val="005F2467"/>
    <w:rsid w:val="005F24CD"/>
    <w:rsid w:val="005F24D0"/>
    <w:rsid w:val="005F250E"/>
    <w:rsid w:val="005F254B"/>
    <w:rsid w:val="005F25A4"/>
    <w:rsid w:val="005F25A7"/>
    <w:rsid w:val="005F25FE"/>
    <w:rsid w:val="005F2624"/>
    <w:rsid w:val="005F267E"/>
    <w:rsid w:val="005F2708"/>
    <w:rsid w:val="005F270D"/>
    <w:rsid w:val="005F2720"/>
    <w:rsid w:val="005F2722"/>
    <w:rsid w:val="005F2729"/>
    <w:rsid w:val="005F2748"/>
    <w:rsid w:val="005F2785"/>
    <w:rsid w:val="005F27CD"/>
    <w:rsid w:val="005F27F1"/>
    <w:rsid w:val="005F2803"/>
    <w:rsid w:val="005F2809"/>
    <w:rsid w:val="005F2826"/>
    <w:rsid w:val="005F283D"/>
    <w:rsid w:val="005F287E"/>
    <w:rsid w:val="005F28B3"/>
    <w:rsid w:val="005F28C6"/>
    <w:rsid w:val="005F28CD"/>
    <w:rsid w:val="005F2908"/>
    <w:rsid w:val="005F295E"/>
    <w:rsid w:val="005F29B4"/>
    <w:rsid w:val="005F29C1"/>
    <w:rsid w:val="005F29CC"/>
    <w:rsid w:val="005F2A0F"/>
    <w:rsid w:val="005F2A14"/>
    <w:rsid w:val="005F2A41"/>
    <w:rsid w:val="005F2A73"/>
    <w:rsid w:val="005F2AB3"/>
    <w:rsid w:val="005F2B24"/>
    <w:rsid w:val="005F2B25"/>
    <w:rsid w:val="005F2B29"/>
    <w:rsid w:val="005F2BC9"/>
    <w:rsid w:val="005F2BD1"/>
    <w:rsid w:val="005F2C1A"/>
    <w:rsid w:val="005F2C9B"/>
    <w:rsid w:val="005F2CA8"/>
    <w:rsid w:val="005F2CC5"/>
    <w:rsid w:val="005F2CD8"/>
    <w:rsid w:val="005F2CF7"/>
    <w:rsid w:val="005F2D0E"/>
    <w:rsid w:val="005F2D41"/>
    <w:rsid w:val="005F2D4E"/>
    <w:rsid w:val="005F2D52"/>
    <w:rsid w:val="005F2D8A"/>
    <w:rsid w:val="005F2DAC"/>
    <w:rsid w:val="005F2DCD"/>
    <w:rsid w:val="005F2DE1"/>
    <w:rsid w:val="005F2DF5"/>
    <w:rsid w:val="005F2DFC"/>
    <w:rsid w:val="005F2E11"/>
    <w:rsid w:val="005F2E18"/>
    <w:rsid w:val="005F2E37"/>
    <w:rsid w:val="005F2E45"/>
    <w:rsid w:val="005F2EB8"/>
    <w:rsid w:val="005F2F27"/>
    <w:rsid w:val="005F2F6E"/>
    <w:rsid w:val="005F2F99"/>
    <w:rsid w:val="005F2FA0"/>
    <w:rsid w:val="005F2FDB"/>
    <w:rsid w:val="005F2FE1"/>
    <w:rsid w:val="005F2FF7"/>
    <w:rsid w:val="005F3017"/>
    <w:rsid w:val="005F302F"/>
    <w:rsid w:val="005F304C"/>
    <w:rsid w:val="005F3053"/>
    <w:rsid w:val="005F3080"/>
    <w:rsid w:val="005F3089"/>
    <w:rsid w:val="005F309D"/>
    <w:rsid w:val="005F30C1"/>
    <w:rsid w:val="005F30D4"/>
    <w:rsid w:val="005F30D5"/>
    <w:rsid w:val="005F30EB"/>
    <w:rsid w:val="005F3157"/>
    <w:rsid w:val="005F31A5"/>
    <w:rsid w:val="005F31B7"/>
    <w:rsid w:val="005F31CD"/>
    <w:rsid w:val="005F31E3"/>
    <w:rsid w:val="005F3210"/>
    <w:rsid w:val="005F3230"/>
    <w:rsid w:val="005F3258"/>
    <w:rsid w:val="005F325C"/>
    <w:rsid w:val="005F327B"/>
    <w:rsid w:val="005F32EC"/>
    <w:rsid w:val="005F3327"/>
    <w:rsid w:val="005F337B"/>
    <w:rsid w:val="005F33AA"/>
    <w:rsid w:val="005F33AD"/>
    <w:rsid w:val="005F3416"/>
    <w:rsid w:val="005F3458"/>
    <w:rsid w:val="005F34B3"/>
    <w:rsid w:val="005F34B8"/>
    <w:rsid w:val="005F34E8"/>
    <w:rsid w:val="005F3506"/>
    <w:rsid w:val="005F3514"/>
    <w:rsid w:val="005F3534"/>
    <w:rsid w:val="005F3555"/>
    <w:rsid w:val="005F3588"/>
    <w:rsid w:val="005F3682"/>
    <w:rsid w:val="005F36A7"/>
    <w:rsid w:val="005F36C7"/>
    <w:rsid w:val="005F36DC"/>
    <w:rsid w:val="005F36E5"/>
    <w:rsid w:val="005F36F9"/>
    <w:rsid w:val="005F370A"/>
    <w:rsid w:val="005F3713"/>
    <w:rsid w:val="005F3773"/>
    <w:rsid w:val="005F3796"/>
    <w:rsid w:val="005F37D4"/>
    <w:rsid w:val="005F37F4"/>
    <w:rsid w:val="005F3810"/>
    <w:rsid w:val="005F3899"/>
    <w:rsid w:val="005F389A"/>
    <w:rsid w:val="005F38DC"/>
    <w:rsid w:val="005F3908"/>
    <w:rsid w:val="005F390E"/>
    <w:rsid w:val="005F3934"/>
    <w:rsid w:val="005F398D"/>
    <w:rsid w:val="005F3994"/>
    <w:rsid w:val="005F39C7"/>
    <w:rsid w:val="005F3A04"/>
    <w:rsid w:val="005F3A2B"/>
    <w:rsid w:val="005F3A41"/>
    <w:rsid w:val="005F3AA2"/>
    <w:rsid w:val="005F3AF6"/>
    <w:rsid w:val="005F3B06"/>
    <w:rsid w:val="005F3B35"/>
    <w:rsid w:val="005F3B41"/>
    <w:rsid w:val="005F3BA1"/>
    <w:rsid w:val="005F3BB6"/>
    <w:rsid w:val="005F3BC3"/>
    <w:rsid w:val="005F3BDA"/>
    <w:rsid w:val="005F3C54"/>
    <w:rsid w:val="005F3C9F"/>
    <w:rsid w:val="005F3CB7"/>
    <w:rsid w:val="005F3CB9"/>
    <w:rsid w:val="005F3D0C"/>
    <w:rsid w:val="005F3DD1"/>
    <w:rsid w:val="005F3DDC"/>
    <w:rsid w:val="005F3E04"/>
    <w:rsid w:val="005F3E46"/>
    <w:rsid w:val="005F3ED8"/>
    <w:rsid w:val="005F3EDE"/>
    <w:rsid w:val="005F3EE3"/>
    <w:rsid w:val="005F3EFD"/>
    <w:rsid w:val="005F3F0B"/>
    <w:rsid w:val="005F3F3E"/>
    <w:rsid w:val="005F3FA9"/>
    <w:rsid w:val="005F3FD9"/>
    <w:rsid w:val="005F4064"/>
    <w:rsid w:val="005F4088"/>
    <w:rsid w:val="005F4097"/>
    <w:rsid w:val="005F40A3"/>
    <w:rsid w:val="005F40BD"/>
    <w:rsid w:val="005F40D3"/>
    <w:rsid w:val="005F40F9"/>
    <w:rsid w:val="005F4105"/>
    <w:rsid w:val="005F4161"/>
    <w:rsid w:val="005F419B"/>
    <w:rsid w:val="005F41AB"/>
    <w:rsid w:val="005F41B0"/>
    <w:rsid w:val="005F424F"/>
    <w:rsid w:val="005F42AD"/>
    <w:rsid w:val="005F42BE"/>
    <w:rsid w:val="005F4305"/>
    <w:rsid w:val="005F434A"/>
    <w:rsid w:val="005F434F"/>
    <w:rsid w:val="005F435D"/>
    <w:rsid w:val="005F4381"/>
    <w:rsid w:val="005F4401"/>
    <w:rsid w:val="005F441B"/>
    <w:rsid w:val="005F445A"/>
    <w:rsid w:val="005F4478"/>
    <w:rsid w:val="005F44A0"/>
    <w:rsid w:val="005F452F"/>
    <w:rsid w:val="005F4570"/>
    <w:rsid w:val="005F459D"/>
    <w:rsid w:val="005F4617"/>
    <w:rsid w:val="005F465E"/>
    <w:rsid w:val="005F46D9"/>
    <w:rsid w:val="005F4724"/>
    <w:rsid w:val="005F477C"/>
    <w:rsid w:val="005F4802"/>
    <w:rsid w:val="005F4808"/>
    <w:rsid w:val="005F48AE"/>
    <w:rsid w:val="005F48DC"/>
    <w:rsid w:val="005F4907"/>
    <w:rsid w:val="005F4921"/>
    <w:rsid w:val="005F499F"/>
    <w:rsid w:val="005F4A44"/>
    <w:rsid w:val="005F4ABE"/>
    <w:rsid w:val="005F4AC3"/>
    <w:rsid w:val="005F4B14"/>
    <w:rsid w:val="005F4B1C"/>
    <w:rsid w:val="005F4B1F"/>
    <w:rsid w:val="005F4B5B"/>
    <w:rsid w:val="005F4BA5"/>
    <w:rsid w:val="005F4BBC"/>
    <w:rsid w:val="005F4C11"/>
    <w:rsid w:val="005F4C52"/>
    <w:rsid w:val="005F4C7E"/>
    <w:rsid w:val="005F4CAB"/>
    <w:rsid w:val="005F4D37"/>
    <w:rsid w:val="005F4D44"/>
    <w:rsid w:val="005F4D63"/>
    <w:rsid w:val="005F4DDF"/>
    <w:rsid w:val="005F4E2D"/>
    <w:rsid w:val="005F4E36"/>
    <w:rsid w:val="005F4E3F"/>
    <w:rsid w:val="005F4E46"/>
    <w:rsid w:val="005F4E8C"/>
    <w:rsid w:val="005F4E8F"/>
    <w:rsid w:val="005F4EA6"/>
    <w:rsid w:val="005F4EA8"/>
    <w:rsid w:val="005F4EBA"/>
    <w:rsid w:val="005F4F05"/>
    <w:rsid w:val="005F4F16"/>
    <w:rsid w:val="005F4F1A"/>
    <w:rsid w:val="005F4F86"/>
    <w:rsid w:val="005F4FE7"/>
    <w:rsid w:val="005F5021"/>
    <w:rsid w:val="005F502C"/>
    <w:rsid w:val="005F505A"/>
    <w:rsid w:val="005F506F"/>
    <w:rsid w:val="005F50B3"/>
    <w:rsid w:val="005F50B6"/>
    <w:rsid w:val="005F50C8"/>
    <w:rsid w:val="005F5137"/>
    <w:rsid w:val="005F5164"/>
    <w:rsid w:val="005F520A"/>
    <w:rsid w:val="005F520B"/>
    <w:rsid w:val="005F5236"/>
    <w:rsid w:val="005F5265"/>
    <w:rsid w:val="005F528C"/>
    <w:rsid w:val="005F52D8"/>
    <w:rsid w:val="005F533F"/>
    <w:rsid w:val="005F5383"/>
    <w:rsid w:val="005F544F"/>
    <w:rsid w:val="005F546A"/>
    <w:rsid w:val="005F5484"/>
    <w:rsid w:val="005F54A3"/>
    <w:rsid w:val="005F54E5"/>
    <w:rsid w:val="005F54E7"/>
    <w:rsid w:val="005F553B"/>
    <w:rsid w:val="005F5695"/>
    <w:rsid w:val="005F56A0"/>
    <w:rsid w:val="005F5713"/>
    <w:rsid w:val="005F5723"/>
    <w:rsid w:val="005F5759"/>
    <w:rsid w:val="005F5786"/>
    <w:rsid w:val="005F57A9"/>
    <w:rsid w:val="005F57CE"/>
    <w:rsid w:val="005F57EC"/>
    <w:rsid w:val="005F57FD"/>
    <w:rsid w:val="005F57FF"/>
    <w:rsid w:val="005F5804"/>
    <w:rsid w:val="005F580E"/>
    <w:rsid w:val="005F58D7"/>
    <w:rsid w:val="005F58E0"/>
    <w:rsid w:val="005F594A"/>
    <w:rsid w:val="005F5970"/>
    <w:rsid w:val="005F5989"/>
    <w:rsid w:val="005F59A2"/>
    <w:rsid w:val="005F59D8"/>
    <w:rsid w:val="005F59E0"/>
    <w:rsid w:val="005F5A0E"/>
    <w:rsid w:val="005F5A74"/>
    <w:rsid w:val="005F5A77"/>
    <w:rsid w:val="005F5AA6"/>
    <w:rsid w:val="005F5ABA"/>
    <w:rsid w:val="005F5B01"/>
    <w:rsid w:val="005F5B0F"/>
    <w:rsid w:val="005F5B30"/>
    <w:rsid w:val="005F5BFA"/>
    <w:rsid w:val="005F5C1E"/>
    <w:rsid w:val="005F5C38"/>
    <w:rsid w:val="005F5D41"/>
    <w:rsid w:val="005F5D96"/>
    <w:rsid w:val="005F5DAF"/>
    <w:rsid w:val="005F5DB4"/>
    <w:rsid w:val="005F5DDC"/>
    <w:rsid w:val="005F5DF6"/>
    <w:rsid w:val="005F5E18"/>
    <w:rsid w:val="005F5E2C"/>
    <w:rsid w:val="005F5E34"/>
    <w:rsid w:val="005F5E7B"/>
    <w:rsid w:val="005F5EEA"/>
    <w:rsid w:val="005F5F17"/>
    <w:rsid w:val="005F5F31"/>
    <w:rsid w:val="005F5F80"/>
    <w:rsid w:val="005F5FA6"/>
    <w:rsid w:val="005F5FF1"/>
    <w:rsid w:val="005F6025"/>
    <w:rsid w:val="005F602D"/>
    <w:rsid w:val="005F60B9"/>
    <w:rsid w:val="005F6121"/>
    <w:rsid w:val="005F6137"/>
    <w:rsid w:val="005F614A"/>
    <w:rsid w:val="005F61AC"/>
    <w:rsid w:val="005F61F1"/>
    <w:rsid w:val="005F61F8"/>
    <w:rsid w:val="005F6248"/>
    <w:rsid w:val="005F626F"/>
    <w:rsid w:val="005F62C2"/>
    <w:rsid w:val="005F62D7"/>
    <w:rsid w:val="005F62FB"/>
    <w:rsid w:val="005F6312"/>
    <w:rsid w:val="005F6355"/>
    <w:rsid w:val="005F63A5"/>
    <w:rsid w:val="005F63A8"/>
    <w:rsid w:val="005F640C"/>
    <w:rsid w:val="005F6419"/>
    <w:rsid w:val="005F6420"/>
    <w:rsid w:val="005F643E"/>
    <w:rsid w:val="005F6476"/>
    <w:rsid w:val="005F64C0"/>
    <w:rsid w:val="005F64C1"/>
    <w:rsid w:val="005F64EE"/>
    <w:rsid w:val="005F650B"/>
    <w:rsid w:val="005F650C"/>
    <w:rsid w:val="005F6537"/>
    <w:rsid w:val="005F6551"/>
    <w:rsid w:val="005F655A"/>
    <w:rsid w:val="005F6572"/>
    <w:rsid w:val="005F65D9"/>
    <w:rsid w:val="005F666C"/>
    <w:rsid w:val="005F66CC"/>
    <w:rsid w:val="005F66E7"/>
    <w:rsid w:val="005F671C"/>
    <w:rsid w:val="005F6725"/>
    <w:rsid w:val="005F674F"/>
    <w:rsid w:val="005F6751"/>
    <w:rsid w:val="005F675C"/>
    <w:rsid w:val="005F6794"/>
    <w:rsid w:val="005F67F0"/>
    <w:rsid w:val="005F683F"/>
    <w:rsid w:val="005F68E2"/>
    <w:rsid w:val="005F6960"/>
    <w:rsid w:val="005F699F"/>
    <w:rsid w:val="005F69D7"/>
    <w:rsid w:val="005F69ED"/>
    <w:rsid w:val="005F69F5"/>
    <w:rsid w:val="005F6A0A"/>
    <w:rsid w:val="005F6A2E"/>
    <w:rsid w:val="005F6B35"/>
    <w:rsid w:val="005F6B72"/>
    <w:rsid w:val="005F6C1A"/>
    <w:rsid w:val="005F6C1D"/>
    <w:rsid w:val="005F6C47"/>
    <w:rsid w:val="005F6C49"/>
    <w:rsid w:val="005F6C72"/>
    <w:rsid w:val="005F6CD1"/>
    <w:rsid w:val="005F6D09"/>
    <w:rsid w:val="005F6DA3"/>
    <w:rsid w:val="005F6DD7"/>
    <w:rsid w:val="005F6DED"/>
    <w:rsid w:val="005F6E22"/>
    <w:rsid w:val="005F6E54"/>
    <w:rsid w:val="005F6E98"/>
    <w:rsid w:val="005F6ED2"/>
    <w:rsid w:val="005F6EE7"/>
    <w:rsid w:val="005F6EEA"/>
    <w:rsid w:val="005F6F3E"/>
    <w:rsid w:val="005F6F4A"/>
    <w:rsid w:val="005F6F89"/>
    <w:rsid w:val="005F6F9D"/>
    <w:rsid w:val="005F7018"/>
    <w:rsid w:val="005F70B2"/>
    <w:rsid w:val="005F70BA"/>
    <w:rsid w:val="005F70C7"/>
    <w:rsid w:val="005F70D5"/>
    <w:rsid w:val="005F7102"/>
    <w:rsid w:val="005F7111"/>
    <w:rsid w:val="005F7118"/>
    <w:rsid w:val="005F7174"/>
    <w:rsid w:val="005F7206"/>
    <w:rsid w:val="005F720E"/>
    <w:rsid w:val="005F724E"/>
    <w:rsid w:val="005F72A9"/>
    <w:rsid w:val="005F72F5"/>
    <w:rsid w:val="005F734E"/>
    <w:rsid w:val="005F7363"/>
    <w:rsid w:val="005F736D"/>
    <w:rsid w:val="005F73B4"/>
    <w:rsid w:val="005F73BA"/>
    <w:rsid w:val="005F73C0"/>
    <w:rsid w:val="005F73C2"/>
    <w:rsid w:val="005F73D2"/>
    <w:rsid w:val="005F743F"/>
    <w:rsid w:val="005F74A3"/>
    <w:rsid w:val="005F74E2"/>
    <w:rsid w:val="005F7580"/>
    <w:rsid w:val="005F75D8"/>
    <w:rsid w:val="005F7634"/>
    <w:rsid w:val="005F765C"/>
    <w:rsid w:val="005F76A1"/>
    <w:rsid w:val="005F76CD"/>
    <w:rsid w:val="005F7714"/>
    <w:rsid w:val="005F772F"/>
    <w:rsid w:val="005F773F"/>
    <w:rsid w:val="005F778A"/>
    <w:rsid w:val="005F77C7"/>
    <w:rsid w:val="005F7814"/>
    <w:rsid w:val="005F787C"/>
    <w:rsid w:val="005F78B2"/>
    <w:rsid w:val="005F78C0"/>
    <w:rsid w:val="005F78F3"/>
    <w:rsid w:val="005F7917"/>
    <w:rsid w:val="005F793B"/>
    <w:rsid w:val="005F7964"/>
    <w:rsid w:val="005F7989"/>
    <w:rsid w:val="005F79A9"/>
    <w:rsid w:val="005F79C1"/>
    <w:rsid w:val="005F79DB"/>
    <w:rsid w:val="005F7A02"/>
    <w:rsid w:val="005F7A3E"/>
    <w:rsid w:val="005F7AB3"/>
    <w:rsid w:val="005F7B25"/>
    <w:rsid w:val="005F7B42"/>
    <w:rsid w:val="005F7B49"/>
    <w:rsid w:val="005F7B4D"/>
    <w:rsid w:val="005F7B5A"/>
    <w:rsid w:val="005F7B65"/>
    <w:rsid w:val="005F7BC7"/>
    <w:rsid w:val="005F7BD6"/>
    <w:rsid w:val="005F7C5E"/>
    <w:rsid w:val="005F7D4A"/>
    <w:rsid w:val="005F7D4D"/>
    <w:rsid w:val="005F7D7D"/>
    <w:rsid w:val="005F7D85"/>
    <w:rsid w:val="005F7DAF"/>
    <w:rsid w:val="005F7DD2"/>
    <w:rsid w:val="005F7DE8"/>
    <w:rsid w:val="005F7E74"/>
    <w:rsid w:val="005F7F07"/>
    <w:rsid w:val="005F7F08"/>
    <w:rsid w:val="005F7F3C"/>
    <w:rsid w:val="005F7F3F"/>
    <w:rsid w:val="005F7F8F"/>
    <w:rsid w:val="005F7FA3"/>
    <w:rsid w:val="005F7FC4"/>
    <w:rsid w:val="00600073"/>
    <w:rsid w:val="00600087"/>
    <w:rsid w:val="006000B6"/>
    <w:rsid w:val="006000F4"/>
    <w:rsid w:val="0060010C"/>
    <w:rsid w:val="00600146"/>
    <w:rsid w:val="00600176"/>
    <w:rsid w:val="00600186"/>
    <w:rsid w:val="006001BE"/>
    <w:rsid w:val="006001F7"/>
    <w:rsid w:val="00600210"/>
    <w:rsid w:val="0060025A"/>
    <w:rsid w:val="00600260"/>
    <w:rsid w:val="00600303"/>
    <w:rsid w:val="00600309"/>
    <w:rsid w:val="00600315"/>
    <w:rsid w:val="0060033A"/>
    <w:rsid w:val="00600379"/>
    <w:rsid w:val="00600387"/>
    <w:rsid w:val="006003DA"/>
    <w:rsid w:val="0060040C"/>
    <w:rsid w:val="00600430"/>
    <w:rsid w:val="00600446"/>
    <w:rsid w:val="0060048C"/>
    <w:rsid w:val="006004B7"/>
    <w:rsid w:val="006004C3"/>
    <w:rsid w:val="006004F1"/>
    <w:rsid w:val="00600525"/>
    <w:rsid w:val="0060057B"/>
    <w:rsid w:val="00600599"/>
    <w:rsid w:val="0060065E"/>
    <w:rsid w:val="00600665"/>
    <w:rsid w:val="00600692"/>
    <w:rsid w:val="006006DF"/>
    <w:rsid w:val="006006E0"/>
    <w:rsid w:val="006006F5"/>
    <w:rsid w:val="00600719"/>
    <w:rsid w:val="00600743"/>
    <w:rsid w:val="00600784"/>
    <w:rsid w:val="006007D2"/>
    <w:rsid w:val="0060083D"/>
    <w:rsid w:val="00600874"/>
    <w:rsid w:val="00600893"/>
    <w:rsid w:val="006008AF"/>
    <w:rsid w:val="006008B2"/>
    <w:rsid w:val="0060091F"/>
    <w:rsid w:val="0060092A"/>
    <w:rsid w:val="0060092C"/>
    <w:rsid w:val="00600944"/>
    <w:rsid w:val="0060094E"/>
    <w:rsid w:val="006009A7"/>
    <w:rsid w:val="006009B5"/>
    <w:rsid w:val="006009F0"/>
    <w:rsid w:val="006009F6"/>
    <w:rsid w:val="00600A0C"/>
    <w:rsid w:val="00600A0D"/>
    <w:rsid w:val="00600A3E"/>
    <w:rsid w:val="00600A47"/>
    <w:rsid w:val="00600A79"/>
    <w:rsid w:val="00600A80"/>
    <w:rsid w:val="00600AA4"/>
    <w:rsid w:val="00600AB4"/>
    <w:rsid w:val="00600AC8"/>
    <w:rsid w:val="00600AD8"/>
    <w:rsid w:val="00600B01"/>
    <w:rsid w:val="00600B38"/>
    <w:rsid w:val="00600B8A"/>
    <w:rsid w:val="00600B9F"/>
    <w:rsid w:val="00600BCF"/>
    <w:rsid w:val="00600C06"/>
    <w:rsid w:val="00600C2F"/>
    <w:rsid w:val="00600C42"/>
    <w:rsid w:val="00600C96"/>
    <w:rsid w:val="00600CC3"/>
    <w:rsid w:val="00600CD8"/>
    <w:rsid w:val="00600CE6"/>
    <w:rsid w:val="00600D1F"/>
    <w:rsid w:val="00600D89"/>
    <w:rsid w:val="00600D8E"/>
    <w:rsid w:val="00600EAB"/>
    <w:rsid w:val="00600ED5"/>
    <w:rsid w:val="00600F04"/>
    <w:rsid w:val="00600F1F"/>
    <w:rsid w:val="00600F5B"/>
    <w:rsid w:val="00600F5F"/>
    <w:rsid w:val="00600F75"/>
    <w:rsid w:val="00600F99"/>
    <w:rsid w:val="00600FE5"/>
    <w:rsid w:val="00601010"/>
    <w:rsid w:val="00601015"/>
    <w:rsid w:val="00601089"/>
    <w:rsid w:val="006010D3"/>
    <w:rsid w:val="006010D9"/>
    <w:rsid w:val="006011B5"/>
    <w:rsid w:val="006011ED"/>
    <w:rsid w:val="0060125B"/>
    <w:rsid w:val="0060132F"/>
    <w:rsid w:val="0060139D"/>
    <w:rsid w:val="006013A4"/>
    <w:rsid w:val="006013E5"/>
    <w:rsid w:val="006013F7"/>
    <w:rsid w:val="00601494"/>
    <w:rsid w:val="006014C0"/>
    <w:rsid w:val="006014CF"/>
    <w:rsid w:val="0060151E"/>
    <w:rsid w:val="0060155A"/>
    <w:rsid w:val="0060158C"/>
    <w:rsid w:val="006015EE"/>
    <w:rsid w:val="00601618"/>
    <w:rsid w:val="006016E4"/>
    <w:rsid w:val="00601772"/>
    <w:rsid w:val="0060178F"/>
    <w:rsid w:val="006017A3"/>
    <w:rsid w:val="00601852"/>
    <w:rsid w:val="00601872"/>
    <w:rsid w:val="0060187A"/>
    <w:rsid w:val="00601889"/>
    <w:rsid w:val="00601950"/>
    <w:rsid w:val="006019D7"/>
    <w:rsid w:val="006019F4"/>
    <w:rsid w:val="00601A3D"/>
    <w:rsid w:val="00601A47"/>
    <w:rsid w:val="00601A91"/>
    <w:rsid w:val="00601AB8"/>
    <w:rsid w:val="00601B16"/>
    <w:rsid w:val="00601B32"/>
    <w:rsid w:val="00601B37"/>
    <w:rsid w:val="00601B6E"/>
    <w:rsid w:val="00601BA8"/>
    <w:rsid w:val="00601BAB"/>
    <w:rsid w:val="00601BBB"/>
    <w:rsid w:val="00601BC2"/>
    <w:rsid w:val="00601BC6"/>
    <w:rsid w:val="00601BE0"/>
    <w:rsid w:val="00601BF4"/>
    <w:rsid w:val="00601C74"/>
    <w:rsid w:val="00601C82"/>
    <w:rsid w:val="00601C8E"/>
    <w:rsid w:val="00601CA2"/>
    <w:rsid w:val="00601CB7"/>
    <w:rsid w:val="00601D20"/>
    <w:rsid w:val="00601D3C"/>
    <w:rsid w:val="00601D67"/>
    <w:rsid w:val="00601D97"/>
    <w:rsid w:val="00601E04"/>
    <w:rsid w:val="00601E43"/>
    <w:rsid w:val="00601F14"/>
    <w:rsid w:val="00601F38"/>
    <w:rsid w:val="00602053"/>
    <w:rsid w:val="00602059"/>
    <w:rsid w:val="00602066"/>
    <w:rsid w:val="00602084"/>
    <w:rsid w:val="0060208E"/>
    <w:rsid w:val="00602118"/>
    <w:rsid w:val="0060212D"/>
    <w:rsid w:val="0060213D"/>
    <w:rsid w:val="0060216E"/>
    <w:rsid w:val="006021A0"/>
    <w:rsid w:val="006021E2"/>
    <w:rsid w:val="00602219"/>
    <w:rsid w:val="0060228D"/>
    <w:rsid w:val="006022C4"/>
    <w:rsid w:val="006022FF"/>
    <w:rsid w:val="0060231E"/>
    <w:rsid w:val="006023C0"/>
    <w:rsid w:val="00602420"/>
    <w:rsid w:val="00602435"/>
    <w:rsid w:val="00602466"/>
    <w:rsid w:val="0060246D"/>
    <w:rsid w:val="00602473"/>
    <w:rsid w:val="00602496"/>
    <w:rsid w:val="006024DA"/>
    <w:rsid w:val="006024DC"/>
    <w:rsid w:val="006024E5"/>
    <w:rsid w:val="006024EB"/>
    <w:rsid w:val="00602512"/>
    <w:rsid w:val="00602526"/>
    <w:rsid w:val="00602539"/>
    <w:rsid w:val="0060256D"/>
    <w:rsid w:val="0060259D"/>
    <w:rsid w:val="00602628"/>
    <w:rsid w:val="0060264E"/>
    <w:rsid w:val="006026AE"/>
    <w:rsid w:val="006026D6"/>
    <w:rsid w:val="006026DB"/>
    <w:rsid w:val="006026E3"/>
    <w:rsid w:val="006026E9"/>
    <w:rsid w:val="00602726"/>
    <w:rsid w:val="00602761"/>
    <w:rsid w:val="0060277B"/>
    <w:rsid w:val="006027D9"/>
    <w:rsid w:val="00602805"/>
    <w:rsid w:val="00602952"/>
    <w:rsid w:val="0060299E"/>
    <w:rsid w:val="00602A49"/>
    <w:rsid w:val="00602A56"/>
    <w:rsid w:val="00602AD0"/>
    <w:rsid w:val="00602ADB"/>
    <w:rsid w:val="00602B2C"/>
    <w:rsid w:val="00602B94"/>
    <w:rsid w:val="00602B9D"/>
    <w:rsid w:val="00602BAB"/>
    <w:rsid w:val="00602BB1"/>
    <w:rsid w:val="00602BDF"/>
    <w:rsid w:val="00602C06"/>
    <w:rsid w:val="00602C0F"/>
    <w:rsid w:val="00602CB6"/>
    <w:rsid w:val="00602CBF"/>
    <w:rsid w:val="00602CDA"/>
    <w:rsid w:val="00602CEB"/>
    <w:rsid w:val="00602D40"/>
    <w:rsid w:val="00602D85"/>
    <w:rsid w:val="00602D90"/>
    <w:rsid w:val="00602DF6"/>
    <w:rsid w:val="00602E32"/>
    <w:rsid w:val="00602F1B"/>
    <w:rsid w:val="00602F3B"/>
    <w:rsid w:val="00602F53"/>
    <w:rsid w:val="00602F92"/>
    <w:rsid w:val="0060305C"/>
    <w:rsid w:val="00603076"/>
    <w:rsid w:val="00603079"/>
    <w:rsid w:val="006030BC"/>
    <w:rsid w:val="006030F4"/>
    <w:rsid w:val="00603100"/>
    <w:rsid w:val="00603128"/>
    <w:rsid w:val="00603183"/>
    <w:rsid w:val="0060319B"/>
    <w:rsid w:val="006031DD"/>
    <w:rsid w:val="00603266"/>
    <w:rsid w:val="00603296"/>
    <w:rsid w:val="0060331F"/>
    <w:rsid w:val="00603356"/>
    <w:rsid w:val="00603363"/>
    <w:rsid w:val="006033BE"/>
    <w:rsid w:val="00603403"/>
    <w:rsid w:val="0060340D"/>
    <w:rsid w:val="00603450"/>
    <w:rsid w:val="00603452"/>
    <w:rsid w:val="006034A2"/>
    <w:rsid w:val="006034C6"/>
    <w:rsid w:val="0060357A"/>
    <w:rsid w:val="006035A5"/>
    <w:rsid w:val="006035B4"/>
    <w:rsid w:val="006035E5"/>
    <w:rsid w:val="006035EA"/>
    <w:rsid w:val="006035EB"/>
    <w:rsid w:val="00603654"/>
    <w:rsid w:val="00603694"/>
    <w:rsid w:val="006036B6"/>
    <w:rsid w:val="00603701"/>
    <w:rsid w:val="00603707"/>
    <w:rsid w:val="00603711"/>
    <w:rsid w:val="0060371C"/>
    <w:rsid w:val="00603746"/>
    <w:rsid w:val="00603753"/>
    <w:rsid w:val="00603774"/>
    <w:rsid w:val="00603832"/>
    <w:rsid w:val="006038A8"/>
    <w:rsid w:val="006038AA"/>
    <w:rsid w:val="006038C8"/>
    <w:rsid w:val="006038FE"/>
    <w:rsid w:val="006039D3"/>
    <w:rsid w:val="00603A2F"/>
    <w:rsid w:val="00603A70"/>
    <w:rsid w:val="00603AB5"/>
    <w:rsid w:val="00603AC1"/>
    <w:rsid w:val="00603B3D"/>
    <w:rsid w:val="00603B72"/>
    <w:rsid w:val="00603B75"/>
    <w:rsid w:val="00603B86"/>
    <w:rsid w:val="00603BA5"/>
    <w:rsid w:val="00603C9D"/>
    <w:rsid w:val="00603CD1"/>
    <w:rsid w:val="00603D36"/>
    <w:rsid w:val="00603DBF"/>
    <w:rsid w:val="00603E06"/>
    <w:rsid w:val="00603E07"/>
    <w:rsid w:val="00603E64"/>
    <w:rsid w:val="00603F09"/>
    <w:rsid w:val="00603F56"/>
    <w:rsid w:val="00603F85"/>
    <w:rsid w:val="00603F8C"/>
    <w:rsid w:val="00604080"/>
    <w:rsid w:val="0060408A"/>
    <w:rsid w:val="006040EC"/>
    <w:rsid w:val="00604119"/>
    <w:rsid w:val="00604122"/>
    <w:rsid w:val="00604132"/>
    <w:rsid w:val="00604159"/>
    <w:rsid w:val="006041AD"/>
    <w:rsid w:val="00604206"/>
    <w:rsid w:val="00604243"/>
    <w:rsid w:val="00604296"/>
    <w:rsid w:val="006042EF"/>
    <w:rsid w:val="0060430D"/>
    <w:rsid w:val="00604316"/>
    <w:rsid w:val="0060434F"/>
    <w:rsid w:val="00604377"/>
    <w:rsid w:val="00604383"/>
    <w:rsid w:val="006043E5"/>
    <w:rsid w:val="00604409"/>
    <w:rsid w:val="00604432"/>
    <w:rsid w:val="0060443C"/>
    <w:rsid w:val="00604446"/>
    <w:rsid w:val="00604494"/>
    <w:rsid w:val="006044F6"/>
    <w:rsid w:val="00604541"/>
    <w:rsid w:val="00604549"/>
    <w:rsid w:val="00604572"/>
    <w:rsid w:val="0060458D"/>
    <w:rsid w:val="0060459D"/>
    <w:rsid w:val="006045CC"/>
    <w:rsid w:val="00604606"/>
    <w:rsid w:val="00604694"/>
    <w:rsid w:val="006046E0"/>
    <w:rsid w:val="00604731"/>
    <w:rsid w:val="00604761"/>
    <w:rsid w:val="00604789"/>
    <w:rsid w:val="006047BB"/>
    <w:rsid w:val="006047BD"/>
    <w:rsid w:val="006047BE"/>
    <w:rsid w:val="00604851"/>
    <w:rsid w:val="00604861"/>
    <w:rsid w:val="00604875"/>
    <w:rsid w:val="006048D8"/>
    <w:rsid w:val="0060491A"/>
    <w:rsid w:val="0060494F"/>
    <w:rsid w:val="006049B2"/>
    <w:rsid w:val="006049B5"/>
    <w:rsid w:val="006049DE"/>
    <w:rsid w:val="006049F5"/>
    <w:rsid w:val="00604A1A"/>
    <w:rsid w:val="00604A7A"/>
    <w:rsid w:val="00604AB2"/>
    <w:rsid w:val="00604AE3"/>
    <w:rsid w:val="00604AE6"/>
    <w:rsid w:val="00604AED"/>
    <w:rsid w:val="00604AF8"/>
    <w:rsid w:val="00604B14"/>
    <w:rsid w:val="00604B32"/>
    <w:rsid w:val="00604B6B"/>
    <w:rsid w:val="00604B77"/>
    <w:rsid w:val="00604B7F"/>
    <w:rsid w:val="00604BA2"/>
    <w:rsid w:val="00604BCE"/>
    <w:rsid w:val="00604BDF"/>
    <w:rsid w:val="00604BE2"/>
    <w:rsid w:val="00604C34"/>
    <w:rsid w:val="00604C3F"/>
    <w:rsid w:val="00604C48"/>
    <w:rsid w:val="00604C5D"/>
    <w:rsid w:val="00604C83"/>
    <w:rsid w:val="00604CBA"/>
    <w:rsid w:val="00604D19"/>
    <w:rsid w:val="00604D51"/>
    <w:rsid w:val="00604D72"/>
    <w:rsid w:val="00604D7A"/>
    <w:rsid w:val="00604DC2"/>
    <w:rsid w:val="00604DC7"/>
    <w:rsid w:val="00604DD4"/>
    <w:rsid w:val="00604DF6"/>
    <w:rsid w:val="00604DFA"/>
    <w:rsid w:val="00604E22"/>
    <w:rsid w:val="00604EA7"/>
    <w:rsid w:val="00604ED3"/>
    <w:rsid w:val="00604EFD"/>
    <w:rsid w:val="00604FAF"/>
    <w:rsid w:val="00605000"/>
    <w:rsid w:val="00605012"/>
    <w:rsid w:val="00605073"/>
    <w:rsid w:val="0060507E"/>
    <w:rsid w:val="00605082"/>
    <w:rsid w:val="00605094"/>
    <w:rsid w:val="0060509E"/>
    <w:rsid w:val="006050EC"/>
    <w:rsid w:val="00605105"/>
    <w:rsid w:val="0060510C"/>
    <w:rsid w:val="00605132"/>
    <w:rsid w:val="00605143"/>
    <w:rsid w:val="00605188"/>
    <w:rsid w:val="006051B2"/>
    <w:rsid w:val="006051D3"/>
    <w:rsid w:val="0060521A"/>
    <w:rsid w:val="0060521D"/>
    <w:rsid w:val="00605220"/>
    <w:rsid w:val="0060524A"/>
    <w:rsid w:val="00605271"/>
    <w:rsid w:val="006052AD"/>
    <w:rsid w:val="00605328"/>
    <w:rsid w:val="0060533C"/>
    <w:rsid w:val="006053CB"/>
    <w:rsid w:val="006053CC"/>
    <w:rsid w:val="006053E2"/>
    <w:rsid w:val="006053E7"/>
    <w:rsid w:val="00605413"/>
    <w:rsid w:val="0060541D"/>
    <w:rsid w:val="00605451"/>
    <w:rsid w:val="0060545B"/>
    <w:rsid w:val="0060545C"/>
    <w:rsid w:val="006054D2"/>
    <w:rsid w:val="006054D9"/>
    <w:rsid w:val="006054EF"/>
    <w:rsid w:val="006054F2"/>
    <w:rsid w:val="006054FD"/>
    <w:rsid w:val="00605528"/>
    <w:rsid w:val="0060555A"/>
    <w:rsid w:val="00605562"/>
    <w:rsid w:val="006055A1"/>
    <w:rsid w:val="006055B1"/>
    <w:rsid w:val="006055EE"/>
    <w:rsid w:val="00605601"/>
    <w:rsid w:val="0060561A"/>
    <w:rsid w:val="0060562E"/>
    <w:rsid w:val="00605696"/>
    <w:rsid w:val="0060569C"/>
    <w:rsid w:val="006056A2"/>
    <w:rsid w:val="006056E0"/>
    <w:rsid w:val="0060570D"/>
    <w:rsid w:val="00605728"/>
    <w:rsid w:val="00605749"/>
    <w:rsid w:val="00605789"/>
    <w:rsid w:val="0060584F"/>
    <w:rsid w:val="00605867"/>
    <w:rsid w:val="00605870"/>
    <w:rsid w:val="00605871"/>
    <w:rsid w:val="00605889"/>
    <w:rsid w:val="006058A9"/>
    <w:rsid w:val="00605920"/>
    <w:rsid w:val="00605A2F"/>
    <w:rsid w:val="00605A32"/>
    <w:rsid w:val="00605A72"/>
    <w:rsid w:val="00605A74"/>
    <w:rsid w:val="00605A7A"/>
    <w:rsid w:val="00605A86"/>
    <w:rsid w:val="00605A87"/>
    <w:rsid w:val="00605A99"/>
    <w:rsid w:val="00605AB2"/>
    <w:rsid w:val="00605ACE"/>
    <w:rsid w:val="00605B2B"/>
    <w:rsid w:val="00605B49"/>
    <w:rsid w:val="00605B50"/>
    <w:rsid w:val="00605B71"/>
    <w:rsid w:val="00605B79"/>
    <w:rsid w:val="00605B92"/>
    <w:rsid w:val="00605BA7"/>
    <w:rsid w:val="00605BB0"/>
    <w:rsid w:val="00605C38"/>
    <w:rsid w:val="00605CA1"/>
    <w:rsid w:val="00605CB6"/>
    <w:rsid w:val="00605CC8"/>
    <w:rsid w:val="00605CFE"/>
    <w:rsid w:val="00605D13"/>
    <w:rsid w:val="00605D16"/>
    <w:rsid w:val="00605D3B"/>
    <w:rsid w:val="00605D52"/>
    <w:rsid w:val="00605E55"/>
    <w:rsid w:val="00605E89"/>
    <w:rsid w:val="00605EAD"/>
    <w:rsid w:val="00605EAF"/>
    <w:rsid w:val="00605EBA"/>
    <w:rsid w:val="00605EE0"/>
    <w:rsid w:val="00605EE2"/>
    <w:rsid w:val="00605F32"/>
    <w:rsid w:val="00605F7C"/>
    <w:rsid w:val="00605FC5"/>
    <w:rsid w:val="0060601B"/>
    <w:rsid w:val="00606025"/>
    <w:rsid w:val="00606066"/>
    <w:rsid w:val="006060AD"/>
    <w:rsid w:val="006060C9"/>
    <w:rsid w:val="006060CC"/>
    <w:rsid w:val="006060FF"/>
    <w:rsid w:val="00606118"/>
    <w:rsid w:val="0060612F"/>
    <w:rsid w:val="0060613E"/>
    <w:rsid w:val="0060616E"/>
    <w:rsid w:val="00606195"/>
    <w:rsid w:val="006061B8"/>
    <w:rsid w:val="00606260"/>
    <w:rsid w:val="00606281"/>
    <w:rsid w:val="006062D6"/>
    <w:rsid w:val="006062DC"/>
    <w:rsid w:val="00606337"/>
    <w:rsid w:val="0060633F"/>
    <w:rsid w:val="00606349"/>
    <w:rsid w:val="00606356"/>
    <w:rsid w:val="006063C4"/>
    <w:rsid w:val="00606412"/>
    <w:rsid w:val="00606456"/>
    <w:rsid w:val="00606481"/>
    <w:rsid w:val="006064DA"/>
    <w:rsid w:val="0060651D"/>
    <w:rsid w:val="00606590"/>
    <w:rsid w:val="0060659F"/>
    <w:rsid w:val="006065C6"/>
    <w:rsid w:val="006065EE"/>
    <w:rsid w:val="00606621"/>
    <w:rsid w:val="00606626"/>
    <w:rsid w:val="00606628"/>
    <w:rsid w:val="00606647"/>
    <w:rsid w:val="00606690"/>
    <w:rsid w:val="0060669C"/>
    <w:rsid w:val="006066C2"/>
    <w:rsid w:val="006066D5"/>
    <w:rsid w:val="006066EB"/>
    <w:rsid w:val="00606716"/>
    <w:rsid w:val="0060678A"/>
    <w:rsid w:val="006067BF"/>
    <w:rsid w:val="006067D3"/>
    <w:rsid w:val="006067F9"/>
    <w:rsid w:val="00606847"/>
    <w:rsid w:val="0060684F"/>
    <w:rsid w:val="00606896"/>
    <w:rsid w:val="006068B1"/>
    <w:rsid w:val="006068E7"/>
    <w:rsid w:val="00606903"/>
    <w:rsid w:val="00606921"/>
    <w:rsid w:val="00606943"/>
    <w:rsid w:val="00606955"/>
    <w:rsid w:val="0060695B"/>
    <w:rsid w:val="0060697E"/>
    <w:rsid w:val="006069D6"/>
    <w:rsid w:val="00606A0C"/>
    <w:rsid w:val="00606A1D"/>
    <w:rsid w:val="00606A4C"/>
    <w:rsid w:val="00606A67"/>
    <w:rsid w:val="00606B38"/>
    <w:rsid w:val="00606B6A"/>
    <w:rsid w:val="00606B71"/>
    <w:rsid w:val="00606B77"/>
    <w:rsid w:val="00606B84"/>
    <w:rsid w:val="00606BAE"/>
    <w:rsid w:val="00606BB2"/>
    <w:rsid w:val="00606BFC"/>
    <w:rsid w:val="00606C0B"/>
    <w:rsid w:val="00606C91"/>
    <w:rsid w:val="00606CA3"/>
    <w:rsid w:val="00606CB9"/>
    <w:rsid w:val="00606CCF"/>
    <w:rsid w:val="00606CD0"/>
    <w:rsid w:val="00606CE2"/>
    <w:rsid w:val="00606CEA"/>
    <w:rsid w:val="00606D18"/>
    <w:rsid w:val="00606D2D"/>
    <w:rsid w:val="00606D40"/>
    <w:rsid w:val="00606D74"/>
    <w:rsid w:val="00606DB1"/>
    <w:rsid w:val="00606E15"/>
    <w:rsid w:val="00606E52"/>
    <w:rsid w:val="00606EC5"/>
    <w:rsid w:val="00606ED0"/>
    <w:rsid w:val="00606F07"/>
    <w:rsid w:val="00606F1E"/>
    <w:rsid w:val="00606F40"/>
    <w:rsid w:val="00606F5E"/>
    <w:rsid w:val="00606F63"/>
    <w:rsid w:val="00606F6E"/>
    <w:rsid w:val="00606F93"/>
    <w:rsid w:val="00606FC2"/>
    <w:rsid w:val="00606FF4"/>
    <w:rsid w:val="0060703D"/>
    <w:rsid w:val="0060708F"/>
    <w:rsid w:val="006070AB"/>
    <w:rsid w:val="0060713F"/>
    <w:rsid w:val="00607173"/>
    <w:rsid w:val="00607193"/>
    <w:rsid w:val="006071DF"/>
    <w:rsid w:val="006071F5"/>
    <w:rsid w:val="00607216"/>
    <w:rsid w:val="00607224"/>
    <w:rsid w:val="00607255"/>
    <w:rsid w:val="00607256"/>
    <w:rsid w:val="00607264"/>
    <w:rsid w:val="00607272"/>
    <w:rsid w:val="006072D3"/>
    <w:rsid w:val="006072EB"/>
    <w:rsid w:val="00607396"/>
    <w:rsid w:val="006073FD"/>
    <w:rsid w:val="00607467"/>
    <w:rsid w:val="00607504"/>
    <w:rsid w:val="00607522"/>
    <w:rsid w:val="0060752D"/>
    <w:rsid w:val="0060754E"/>
    <w:rsid w:val="00607572"/>
    <w:rsid w:val="0060759A"/>
    <w:rsid w:val="006075B3"/>
    <w:rsid w:val="006075E9"/>
    <w:rsid w:val="00607627"/>
    <w:rsid w:val="00607648"/>
    <w:rsid w:val="00607677"/>
    <w:rsid w:val="0060768B"/>
    <w:rsid w:val="006076A7"/>
    <w:rsid w:val="006076E6"/>
    <w:rsid w:val="0060778C"/>
    <w:rsid w:val="0060778E"/>
    <w:rsid w:val="00607791"/>
    <w:rsid w:val="006077B2"/>
    <w:rsid w:val="00607881"/>
    <w:rsid w:val="00607882"/>
    <w:rsid w:val="00607888"/>
    <w:rsid w:val="006078CC"/>
    <w:rsid w:val="00607929"/>
    <w:rsid w:val="00607958"/>
    <w:rsid w:val="00607988"/>
    <w:rsid w:val="006079BB"/>
    <w:rsid w:val="006079C3"/>
    <w:rsid w:val="00607A12"/>
    <w:rsid w:val="00607A62"/>
    <w:rsid w:val="00607A6A"/>
    <w:rsid w:val="00607A7E"/>
    <w:rsid w:val="00607AAE"/>
    <w:rsid w:val="00607B0C"/>
    <w:rsid w:val="00607B21"/>
    <w:rsid w:val="00607B2B"/>
    <w:rsid w:val="00607B58"/>
    <w:rsid w:val="00607B88"/>
    <w:rsid w:val="00607B8F"/>
    <w:rsid w:val="00607BBD"/>
    <w:rsid w:val="00607C07"/>
    <w:rsid w:val="00607C1B"/>
    <w:rsid w:val="00607C1C"/>
    <w:rsid w:val="00607C3A"/>
    <w:rsid w:val="00607C5D"/>
    <w:rsid w:val="00607C80"/>
    <w:rsid w:val="00607CC8"/>
    <w:rsid w:val="00607D71"/>
    <w:rsid w:val="00607D96"/>
    <w:rsid w:val="00607DA1"/>
    <w:rsid w:val="00607DA8"/>
    <w:rsid w:val="00607DF0"/>
    <w:rsid w:val="00607E37"/>
    <w:rsid w:val="00607E7C"/>
    <w:rsid w:val="00607E7D"/>
    <w:rsid w:val="00607EAA"/>
    <w:rsid w:val="00607EC0"/>
    <w:rsid w:val="00607EC5"/>
    <w:rsid w:val="00607EC8"/>
    <w:rsid w:val="00607EF8"/>
    <w:rsid w:val="00607EFF"/>
    <w:rsid w:val="00607F97"/>
    <w:rsid w:val="00610003"/>
    <w:rsid w:val="0061001F"/>
    <w:rsid w:val="00610025"/>
    <w:rsid w:val="00610071"/>
    <w:rsid w:val="00610162"/>
    <w:rsid w:val="0061016F"/>
    <w:rsid w:val="00610187"/>
    <w:rsid w:val="006101A9"/>
    <w:rsid w:val="006101DE"/>
    <w:rsid w:val="006101E1"/>
    <w:rsid w:val="006101E7"/>
    <w:rsid w:val="006101F1"/>
    <w:rsid w:val="006101F9"/>
    <w:rsid w:val="00610236"/>
    <w:rsid w:val="0061028D"/>
    <w:rsid w:val="006102B3"/>
    <w:rsid w:val="006102F1"/>
    <w:rsid w:val="006102F8"/>
    <w:rsid w:val="00610302"/>
    <w:rsid w:val="00610333"/>
    <w:rsid w:val="006103D3"/>
    <w:rsid w:val="0061044D"/>
    <w:rsid w:val="00610489"/>
    <w:rsid w:val="006104A3"/>
    <w:rsid w:val="006104D6"/>
    <w:rsid w:val="006104FF"/>
    <w:rsid w:val="00610525"/>
    <w:rsid w:val="0061052C"/>
    <w:rsid w:val="00610532"/>
    <w:rsid w:val="00610539"/>
    <w:rsid w:val="0061055B"/>
    <w:rsid w:val="006105ED"/>
    <w:rsid w:val="00610678"/>
    <w:rsid w:val="00610716"/>
    <w:rsid w:val="00610717"/>
    <w:rsid w:val="0061074B"/>
    <w:rsid w:val="00610769"/>
    <w:rsid w:val="0061076D"/>
    <w:rsid w:val="006107B5"/>
    <w:rsid w:val="006107CC"/>
    <w:rsid w:val="006107CD"/>
    <w:rsid w:val="00610841"/>
    <w:rsid w:val="006108DF"/>
    <w:rsid w:val="006108E4"/>
    <w:rsid w:val="006108F7"/>
    <w:rsid w:val="0061090A"/>
    <w:rsid w:val="00610910"/>
    <w:rsid w:val="0061091F"/>
    <w:rsid w:val="00610945"/>
    <w:rsid w:val="0061094E"/>
    <w:rsid w:val="0061097A"/>
    <w:rsid w:val="0061099C"/>
    <w:rsid w:val="006109AF"/>
    <w:rsid w:val="006109B1"/>
    <w:rsid w:val="006109F7"/>
    <w:rsid w:val="00610A76"/>
    <w:rsid w:val="00610A95"/>
    <w:rsid w:val="00610ACC"/>
    <w:rsid w:val="00610B47"/>
    <w:rsid w:val="00610B58"/>
    <w:rsid w:val="00610B8B"/>
    <w:rsid w:val="00610B92"/>
    <w:rsid w:val="00610BD4"/>
    <w:rsid w:val="00610BD9"/>
    <w:rsid w:val="00610C0D"/>
    <w:rsid w:val="00610C22"/>
    <w:rsid w:val="00610C25"/>
    <w:rsid w:val="00610C97"/>
    <w:rsid w:val="00610CD4"/>
    <w:rsid w:val="00610D65"/>
    <w:rsid w:val="00610D8B"/>
    <w:rsid w:val="00610DD3"/>
    <w:rsid w:val="00610DF8"/>
    <w:rsid w:val="00610DFC"/>
    <w:rsid w:val="00610E22"/>
    <w:rsid w:val="00610E57"/>
    <w:rsid w:val="00610E70"/>
    <w:rsid w:val="00610E74"/>
    <w:rsid w:val="00610EB3"/>
    <w:rsid w:val="00610F18"/>
    <w:rsid w:val="00610F2B"/>
    <w:rsid w:val="00610F71"/>
    <w:rsid w:val="00610F9A"/>
    <w:rsid w:val="00610F9B"/>
    <w:rsid w:val="00610FF8"/>
    <w:rsid w:val="00611116"/>
    <w:rsid w:val="00611189"/>
    <w:rsid w:val="00611197"/>
    <w:rsid w:val="006111FD"/>
    <w:rsid w:val="0061122C"/>
    <w:rsid w:val="00611265"/>
    <w:rsid w:val="006112B5"/>
    <w:rsid w:val="006112C1"/>
    <w:rsid w:val="006112CC"/>
    <w:rsid w:val="006112E6"/>
    <w:rsid w:val="006112EA"/>
    <w:rsid w:val="006112EB"/>
    <w:rsid w:val="00611396"/>
    <w:rsid w:val="006113A7"/>
    <w:rsid w:val="006113D6"/>
    <w:rsid w:val="00611404"/>
    <w:rsid w:val="0061140F"/>
    <w:rsid w:val="00611432"/>
    <w:rsid w:val="00611448"/>
    <w:rsid w:val="00611452"/>
    <w:rsid w:val="0061147D"/>
    <w:rsid w:val="00611494"/>
    <w:rsid w:val="00611526"/>
    <w:rsid w:val="00611602"/>
    <w:rsid w:val="00611736"/>
    <w:rsid w:val="00611751"/>
    <w:rsid w:val="00611760"/>
    <w:rsid w:val="0061177E"/>
    <w:rsid w:val="006117A3"/>
    <w:rsid w:val="006117D7"/>
    <w:rsid w:val="00611828"/>
    <w:rsid w:val="00611833"/>
    <w:rsid w:val="00611891"/>
    <w:rsid w:val="006118EF"/>
    <w:rsid w:val="00611914"/>
    <w:rsid w:val="0061193C"/>
    <w:rsid w:val="00611959"/>
    <w:rsid w:val="00611964"/>
    <w:rsid w:val="0061199A"/>
    <w:rsid w:val="006119A1"/>
    <w:rsid w:val="006119B9"/>
    <w:rsid w:val="006119C8"/>
    <w:rsid w:val="006119D7"/>
    <w:rsid w:val="00611A5B"/>
    <w:rsid w:val="00611A7D"/>
    <w:rsid w:val="00611A84"/>
    <w:rsid w:val="00611A9A"/>
    <w:rsid w:val="00611B27"/>
    <w:rsid w:val="00611B77"/>
    <w:rsid w:val="00611B83"/>
    <w:rsid w:val="00611BC7"/>
    <w:rsid w:val="00611BE1"/>
    <w:rsid w:val="00611C35"/>
    <w:rsid w:val="00611C72"/>
    <w:rsid w:val="00611CE5"/>
    <w:rsid w:val="00611D11"/>
    <w:rsid w:val="00611D22"/>
    <w:rsid w:val="00611D2A"/>
    <w:rsid w:val="00611D4A"/>
    <w:rsid w:val="00611DCC"/>
    <w:rsid w:val="00611DF3"/>
    <w:rsid w:val="00611E28"/>
    <w:rsid w:val="00611EEB"/>
    <w:rsid w:val="00611EFC"/>
    <w:rsid w:val="00611F85"/>
    <w:rsid w:val="00611FAA"/>
    <w:rsid w:val="00611FD1"/>
    <w:rsid w:val="0061202F"/>
    <w:rsid w:val="00612094"/>
    <w:rsid w:val="00612098"/>
    <w:rsid w:val="006120DC"/>
    <w:rsid w:val="0061211F"/>
    <w:rsid w:val="006121B3"/>
    <w:rsid w:val="006121DE"/>
    <w:rsid w:val="00612210"/>
    <w:rsid w:val="0061221A"/>
    <w:rsid w:val="0061226E"/>
    <w:rsid w:val="00612274"/>
    <w:rsid w:val="006122B3"/>
    <w:rsid w:val="006122BC"/>
    <w:rsid w:val="006122DF"/>
    <w:rsid w:val="00612317"/>
    <w:rsid w:val="0061232C"/>
    <w:rsid w:val="00612347"/>
    <w:rsid w:val="00612386"/>
    <w:rsid w:val="0061246A"/>
    <w:rsid w:val="0061247B"/>
    <w:rsid w:val="006124A2"/>
    <w:rsid w:val="0061252D"/>
    <w:rsid w:val="0061257B"/>
    <w:rsid w:val="0061257E"/>
    <w:rsid w:val="0061258A"/>
    <w:rsid w:val="006125F3"/>
    <w:rsid w:val="00612627"/>
    <w:rsid w:val="00612652"/>
    <w:rsid w:val="00612675"/>
    <w:rsid w:val="006126A2"/>
    <w:rsid w:val="006126DC"/>
    <w:rsid w:val="006126E6"/>
    <w:rsid w:val="00612799"/>
    <w:rsid w:val="00612855"/>
    <w:rsid w:val="00612879"/>
    <w:rsid w:val="0061287A"/>
    <w:rsid w:val="006128EC"/>
    <w:rsid w:val="00612948"/>
    <w:rsid w:val="00612957"/>
    <w:rsid w:val="006129B2"/>
    <w:rsid w:val="006129B9"/>
    <w:rsid w:val="006129F3"/>
    <w:rsid w:val="00612A0B"/>
    <w:rsid w:val="00612A20"/>
    <w:rsid w:val="00612A49"/>
    <w:rsid w:val="00612A95"/>
    <w:rsid w:val="00612ABE"/>
    <w:rsid w:val="00612AE1"/>
    <w:rsid w:val="00612AF1"/>
    <w:rsid w:val="00612AFE"/>
    <w:rsid w:val="00612B0C"/>
    <w:rsid w:val="00612B46"/>
    <w:rsid w:val="00612B82"/>
    <w:rsid w:val="00612BA8"/>
    <w:rsid w:val="00612BF5"/>
    <w:rsid w:val="00612CD1"/>
    <w:rsid w:val="00612CF2"/>
    <w:rsid w:val="00612D25"/>
    <w:rsid w:val="00612D4C"/>
    <w:rsid w:val="00612E33"/>
    <w:rsid w:val="00612E6B"/>
    <w:rsid w:val="00612E93"/>
    <w:rsid w:val="00612E9F"/>
    <w:rsid w:val="00612EA7"/>
    <w:rsid w:val="00612EC5"/>
    <w:rsid w:val="00612F52"/>
    <w:rsid w:val="00612F65"/>
    <w:rsid w:val="00612F7C"/>
    <w:rsid w:val="00612FBD"/>
    <w:rsid w:val="00612FED"/>
    <w:rsid w:val="0061303C"/>
    <w:rsid w:val="0061307D"/>
    <w:rsid w:val="006130A4"/>
    <w:rsid w:val="006130C4"/>
    <w:rsid w:val="006131FC"/>
    <w:rsid w:val="00613254"/>
    <w:rsid w:val="00613271"/>
    <w:rsid w:val="00613286"/>
    <w:rsid w:val="006132D6"/>
    <w:rsid w:val="006132E6"/>
    <w:rsid w:val="0061336F"/>
    <w:rsid w:val="00613373"/>
    <w:rsid w:val="006133BA"/>
    <w:rsid w:val="006133E2"/>
    <w:rsid w:val="006133F5"/>
    <w:rsid w:val="0061341C"/>
    <w:rsid w:val="00613447"/>
    <w:rsid w:val="0061347E"/>
    <w:rsid w:val="00613496"/>
    <w:rsid w:val="006134FB"/>
    <w:rsid w:val="0061351C"/>
    <w:rsid w:val="00613527"/>
    <w:rsid w:val="00613533"/>
    <w:rsid w:val="00613569"/>
    <w:rsid w:val="0061357B"/>
    <w:rsid w:val="0061362D"/>
    <w:rsid w:val="00613695"/>
    <w:rsid w:val="00613696"/>
    <w:rsid w:val="0061372F"/>
    <w:rsid w:val="00613739"/>
    <w:rsid w:val="0061374D"/>
    <w:rsid w:val="00613783"/>
    <w:rsid w:val="006137A0"/>
    <w:rsid w:val="00613821"/>
    <w:rsid w:val="0061383D"/>
    <w:rsid w:val="00613855"/>
    <w:rsid w:val="00613863"/>
    <w:rsid w:val="00613877"/>
    <w:rsid w:val="0061388B"/>
    <w:rsid w:val="006138AC"/>
    <w:rsid w:val="006138D4"/>
    <w:rsid w:val="0061391E"/>
    <w:rsid w:val="0061396F"/>
    <w:rsid w:val="0061399D"/>
    <w:rsid w:val="006139A4"/>
    <w:rsid w:val="006139C9"/>
    <w:rsid w:val="006139CC"/>
    <w:rsid w:val="00613A2D"/>
    <w:rsid w:val="00613A8D"/>
    <w:rsid w:val="00613AA1"/>
    <w:rsid w:val="00613AF6"/>
    <w:rsid w:val="00613B68"/>
    <w:rsid w:val="00613B6E"/>
    <w:rsid w:val="00613C56"/>
    <w:rsid w:val="00613C74"/>
    <w:rsid w:val="00613CB0"/>
    <w:rsid w:val="00613CE2"/>
    <w:rsid w:val="00613DA4"/>
    <w:rsid w:val="00613DAF"/>
    <w:rsid w:val="00613DC1"/>
    <w:rsid w:val="00613DF4"/>
    <w:rsid w:val="00613E03"/>
    <w:rsid w:val="00613E07"/>
    <w:rsid w:val="00613E36"/>
    <w:rsid w:val="00613E8B"/>
    <w:rsid w:val="00613EBA"/>
    <w:rsid w:val="00613EF7"/>
    <w:rsid w:val="00613EF9"/>
    <w:rsid w:val="00613F0F"/>
    <w:rsid w:val="00613F14"/>
    <w:rsid w:val="00613F54"/>
    <w:rsid w:val="00613F69"/>
    <w:rsid w:val="00613F83"/>
    <w:rsid w:val="00613F86"/>
    <w:rsid w:val="00613FA4"/>
    <w:rsid w:val="00613FB3"/>
    <w:rsid w:val="00613FC4"/>
    <w:rsid w:val="00613FF4"/>
    <w:rsid w:val="00614034"/>
    <w:rsid w:val="00614078"/>
    <w:rsid w:val="006140C4"/>
    <w:rsid w:val="006140CE"/>
    <w:rsid w:val="006140E8"/>
    <w:rsid w:val="0061410A"/>
    <w:rsid w:val="00614115"/>
    <w:rsid w:val="0061416F"/>
    <w:rsid w:val="006141CF"/>
    <w:rsid w:val="00614205"/>
    <w:rsid w:val="0061422B"/>
    <w:rsid w:val="00614235"/>
    <w:rsid w:val="0061427E"/>
    <w:rsid w:val="00614289"/>
    <w:rsid w:val="0061428A"/>
    <w:rsid w:val="006142A1"/>
    <w:rsid w:val="006142B2"/>
    <w:rsid w:val="006143C1"/>
    <w:rsid w:val="006143D5"/>
    <w:rsid w:val="0061444A"/>
    <w:rsid w:val="00614478"/>
    <w:rsid w:val="0061447D"/>
    <w:rsid w:val="00614496"/>
    <w:rsid w:val="0061455E"/>
    <w:rsid w:val="00614568"/>
    <w:rsid w:val="00614604"/>
    <w:rsid w:val="0061460F"/>
    <w:rsid w:val="00614663"/>
    <w:rsid w:val="0061468A"/>
    <w:rsid w:val="00614699"/>
    <w:rsid w:val="006146D5"/>
    <w:rsid w:val="0061478A"/>
    <w:rsid w:val="00614797"/>
    <w:rsid w:val="006147E1"/>
    <w:rsid w:val="006147E2"/>
    <w:rsid w:val="0061485B"/>
    <w:rsid w:val="006148B7"/>
    <w:rsid w:val="006148C0"/>
    <w:rsid w:val="006148D7"/>
    <w:rsid w:val="006148DE"/>
    <w:rsid w:val="00614931"/>
    <w:rsid w:val="0061494E"/>
    <w:rsid w:val="00614975"/>
    <w:rsid w:val="00614981"/>
    <w:rsid w:val="006149B4"/>
    <w:rsid w:val="00614A75"/>
    <w:rsid w:val="00614A86"/>
    <w:rsid w:val="00614AB1"/>
    <w:rsid w:val="00614B04"/>
    <w:rsid w:val="00614B14"/>
    <w:rsid w:val="00614BA4"/>
    <w:rsid w:val="00614BBF"/>
    <w:rsid w:val="00614BF3"/>
    <w:rsid w:val="00614BFA"/>
    <w:rsid w:val="00614C4F"/>
    <w:rsid w:val="00614C7E"/>
    <w:rsid w:val="00614CB9"/>
    <w:rsid w:val="00614CD2"/>
    <w:rsid w:val="00614CFD"/>
    <w:rsid w:val="00614D21"/>
    <w:rsid w:val="00614D89"/>
    <w:rsid w:val="00614D95"/>
    <w:rsid w:val="00614DBF"/>
    <w:rsid w:val="00614EB8"/>
    <w:rsid w:val="00614ECE"/>
    <w:rsid w:val="00614F10"/>
    <w:rsid w:val="00614F19"/>
    <w:rsid w:val="00614F1F"/>
    <w:rsid w:val="00614F6D"/>
    <w:rsid w:val="00614FDF"/>
    <w:rsid w:val="00614FEF"/>
    <w:rsid w:val="00615018"/>
    <w:rsid w:val="00615036"/>
    <w:rsid w:val="0061503B"/>
    <w:rsid w:val="00615087"/>
    <w:rsid w:val="006150D8"/>
    <w:rsid w:val="006150FF"/>
    <w:rsid w:val="00615122"/>
    <w:rsid w:val="00615151"/>
    <w:rsid w:val="0061516F"/>
    <w:rsid w:val="00615177"/>
    <w:rsid w:val="006151CD"/>
    <w:rsid w:val="0061520D"/>
    <w:rsid w:val="00615258"/>
    <w:rsid w:val="00615288"/>
    <w:rsid w:val="006152AF"/>
    <w:rsid w:val="0061534A"/>
    <w:rsid w:val="0061534E"/>
    <w:rsid w:val="0061538C"/>
    <w:rsid w:val="00615396"/>
    <w:rsid w:val="006153E3"/>
    <w:rsid w:val="00615478"/>
    <w:rsid w:val="00615489"/>
    <w:rsid w:val="006154BA"/>
    <w:rsid w:val="006154DE"/>
    <w:rsid w:val="00615571"/>
    <w:rsid w:val="0061558A"/>
    <w:rsid w:val="0061558E"/>
    <w:rsid w:val="006155B0"/>
    <w:rsid w:val="006155B8"/>
    <w:rsid w:val="006155C3"/>
    <w:rsid w:val="00615620"/>
    <w:rsid w:val="00615699"/>
    <w:rsid w:val="006156F2"/>
    <w:rsid w:val="006156FA"/>
    <w:rsid w:val="0061574C"/>
    <w:rsid w:val="0061578D"/>
    <w:rsid w:val="0061584B"/>
    <w:rsid w:val="00615881"/>
    <w:rsid w:val="006158AD"/>
    <w:rsid w:val="006158AF"/>
    <w:rsid w:val="006158FF"/>
    <w:rsid w:val="00615903"/>
    <w:rsid w:val="00615913"/>
    <w:rsid w:val="00615929"/>
    <w:rsid w:val="00615937"/>
    <w:rsid w:val="00615956"/>
    <w:rsid w:val="00615961"/>
    <w:rsid w:val="006159A8"/>
    <w:rsid w:val="00615A27"/>
    <w:rsid w:val="00615A54"/>
    <w:rsid w:val="00615A63"/>
    <w:rsid w:val="00615B27"/>
    <w:rsid w:val="00615B94"/>
    <w:rsid w:val="00615B96"/>
    <w:rsid w:val="00615B99"/>
    <w:rsid w:val="00615BA9"/>
    <w:rsid w:val="00615BCD"/>
    <w:rsid w:val="00615C1B"/>
    <w:rsid w:val="00615C33"/>
    <w:rsid w:val="00615C42"/>
    <w:rsid w:val="00615C6E"/>
    <w:rsid w:val="00615C81"/>
    <w:rsid w:val="00615CBB"/>
    <w:rsid w:val="00615D2A"/>
    <w:rsid w:val="00615DA0"/>
    <w:rsid w:val="00615DDB"/>
    <w:rsid w:val="00615E02"/>
    <w:rsid w:val="00615E31"/>
    <w:rsid w:val="00615E63"/>
    <w:rsid w:val="00615EC0"/>
    <w:rsid w:val="00615EF7"/>
    <w:rsid w:val="00615F0D"/>
    <w:rsid w:val="00615F13"/>
    <w:rsid w:val="00615F28"/>
    <w:rsid w:val="00615FC2"/>
    <w:rsid w:val="00615FD7"/>
    <w:rsid w:val="00615FEE"/>
    <w:rsid w:val="00616047"/>
    <w:rsid w:val="00616055"/>
    <w:rsid w:val="006160C6"/>
    <w:rsid w:val="006160CC"/>
    <w:rsid w:val="006160EF"/>
    <w:rsid w:val="006160F4"/>
    <w:rsid w:val="00616152"/>
    <w:rsid w:val="00616160"/>
    <w:rsid w:val="00616201"/>
    <w:rsid w:val="0061622F"/>
    <w:rsid w:val="00616273"/>
    <w:rsid w:val="0061627D"/>
    <w:rsid w:val="006162D5"/>
    <w:rsid w:val="006162D9"/>
    <w:rsid w:val="006162E7"/>
    <w:rsid w:val="006162EF"/>
    <w:rsid w:val="006162FD"/>
    <w:rsid w:val="00616307"/>
    <w:rsid w:val="00616360"/>
    <w:rsid w:val="006163AC"/>
    <w:rsid w:val="006163B8"/>
    <w:rsid w:val="006163C7"/>
    <w:rsid w:val="006163F1"/>
    <w:rsid w:val="0061641C"/>
    <w:rsid w:val="00616426"/>
    <w:rsid w:val="00616441"/>
    <w:rsid w:val="00616461"/>
    <w:rsid w:val="00616486"/>
    <w:rsid w:val="006164B7"/>
    <w:rsid w:val="006164D8"/>
    <w:rsid w:val="006164E4"/>
    <w:rsid w:val="00616504"/>
    <w:rsid w:val="00616533"/>
    <w:rsid w:val="00616539"/>
    <w:rsid w:val="00616543"/>
    <w:rsid w:val="00616556"/>
    <w:rsid w:val="0061656E"/>
    <w:rsid w:val="0061659E"/>
    <w:rsid w:val="00616630"/>
    <w:rsid w:val="0061665C"/>
    <w:rsid w:val="0061665E"/>
    <w:rsid w:val="0061665F"/>
    <w:rsid w:val="00616667"/>
    <w:rsid w:val="006166C2"/>
    <w:rsid w:val="006166D1"/>
    <w:rsid w:val="0061679E"/>
    <w:rsid w:val="0061680B"/>
    <w:rsid w:val="00616845"/>
    <w:rsid w:val="0061685B"/>
    <w:rsid w:val="006168A5"/>
    <w:rsid w:val="006168DD"/>
    <w:rsid w:val="0061693C"/>
    <w:rsid w:val="0061694E"/>
    <w:rsid w:val="0061697A"/>
    <w:rsid w:val="006169B1"/>
    <w:rsid w:val="00616AF7"/>
    <w:rsid w:val="00616B23"/>
    <w:rsid w:val="00616B26"/>
    <w:rsid w:val="00616B29"/>
    <w:rsid w:val="00616B83"/>
    <w:rsid w:val="00616B98"/>
    <w:rsid w:val="00616BB7"/>
    <w:rsid w:val="00616BCB"/>
    <w:rsid w:val="00616BF2"/>
    <w:rsid w:val="00616C27"/>
    <w:rsid w:val="00616C29"/>
    <w:rsid w:val="00616C69"/>
    <w:rsid w:val="00616C81"/>
    <w:rsid w:val="00616C8E"/>
    <w:rsid w:val="00616D41"/>
    <w:rsid w:val="00616D72"/>
    <w:rsid w:val="00616D9E"/>
    <w:rsid w:val="00616DCA"/>
    <w:rsid w:val="00616DDD"/>
    <w:rsid w:val="00616E1E"/>
    <w:rsid w:val="00616EB7"/>
    <w:rsid w:val="00616EC0"/>
    <w:rsid w:val="00616ED6"/>
    <w:rsid w:val="00616FA4"/>
    <w:rsid w:val="00616FEA"/>
    <w:rsid w:val="00617059"/>
    <w:rsid w:val="0061707F"/>
    <w:rsid w:val="0061709C"/>
    <w:rsid w:val="006170A3"/>
    <w:rsid w:val="006170C0"/>
    <w:rsid w:val="006170C7"/>
    <w:rsid w:val="006170CF"/>
    <w:rsid w:val="006170FB"/>
    <w:rsid w:val="00617183"/>
    <w:rsid w:val="006171A3"/>
    <w:rsid w:val="006171DF"/>
    <w:rsid w:val="006171F7"/>
    <w:rsid w:val="0061721B"/>
    <w:rsid w:val="0061724B"/>
    <w:rsid w:val="00617277"/>
    <w:rsid w:val="006172C8"/>
    <w:rsid w:val="00617332"/>
    <w:rsid w:val="00617333"/>
    <w:rsid w:val="00617362"/>
    <w:rsid w:val="00617368"/>
    <w:rsid w:val="006173AF"/>
    <w:rsid w:val="006173D1"/>
    <w:rsid w:val="006173EA"/>
    <w:rsid w:val="0061740B"/>
    <w:rsid w:val="0061740F"/>
    <w:rsid w:val="00617462"/>
    <w:rsid w:val="006174EF"/>
    <w:rsid w:val="006174F0"/>
    <w:rsid w:val="006174F3"/>
    <w:rsid w:val="0061752E"/>
    <w:rsid w:val="00617558"/>
    <w:rsid w:val="00617573"/>
    <w:rsid w:val="00617599"/>
    <w:rsid w:val="0061759B"/>
    <w:rsid w:val="006175A9"/>
    <w:rsid w:val="00617602"/>
    <w:rsid w:val="0061764A"/>
    <w:rsid w:val="00617658"/>
    <w:rsid w:val="006176F3"/>
    <w:rsid w:val="0061770F"/>
    <w:rsid w:val="0061774F"/>
    <w:rsid w:val="0061781D"/>
    <w:rsid w:val="00617834"/>
    <w:rsid w:val="00617844"/>
    <w:rsid w:val="00617878"/>
    <w:rsid w:val="00617901"/>
    <w:rsid w:val="0061791A"/>
    <w:rsid w:val="00617997"/>
    <w:rsid w:val="00617A32"/>
    <w:rsid w:val="00617A3D"/>
    <w:rsid w:val="00617A62"/>
    <w:rsid w:val="00617AA9"/>
    <w:rsid w:val="00617AB7"/>
    <w:rsid w:val="00617B01"/>
    <w:rsid w:val="00617B8A"/>
    <w:rsid w:val="00617BEB"/>
    <w:rsid w:val="00617BFE"/>
    <w:rsid w:val="00617BFF"/>
    <w:rsid w:val="00617C12"/>
    <w:rsid w:val="00617C42"/>
    <w:rsid w:val="00617C60"/>
    <w:rsid w:val="00617CCB"/>
    <w:rsid w:val="00617CD4"/>
    <w:rsid w:val="00617CDE"/>
    <w:rsid w:val="00617CFA"/>
    <w:rsid w:val="00617D26"/>
    <w:rsid w:val="00617DA8"/>
    <w:rsid w:val="00617DC8"/>
    <w:rsid w:val="00617DDC"/>
    <w:rsid w:val="00617E69"/>
    <w:rsid w:val="00617E9C"/>
    <w:rsid w:val="00617EB0"/>
    <w:rsid w:val="00617EBC"/>
    <w:rsid w:val="00617EE3"/>
    <w:rsid w:val="00617F0B"/>
    <w:rsid w:val="00617F32"/>
    <w:rsid w:val="00617FA9"/>
    <w:rsid w:val="00617FAA"/>
    <w:rsid w:val="00620014"/>
    <w:rsid w:val="00620031"/>
    <w:rsid w:val="0062003B"/>
    <w:rsid w:val="00620045"/>
    <w:rsid w:val="00620050"/>
    <w:rsid w:val="00620078"/>
    <w:rsid w:val="006200E0"/>
    <w:rsid w:val="00620121"/>
    <w:rsid w:val="00620133"/>
    <w:rsid w:val="00620187"/>
    <w:rsid w:val="006201CC"/>
    <w:rsid w:val="006201E8"/>
    <w:rsid w:val="0062021D"/>
    <w:rsid w:val="00620231"/>
    <w:rsid w:val="00620259"/>
    <w:rsid w:val="00620262"/>
    <w:rsid w:val="00620281"/>
    <w:rsid w:val="00620398"/>
    <w:rsid w:val="0062041E"/>
    <w:rsid w:val="00620423"/>
    <w:rsid w:val="0062048F"/>
    <w:rsid w:val="006204A9"/>
    <w:rsid w:val="006204FF"/>
    <w:rsid w:val="0062052E"/>
    <w:rsid w:val="0062057D"/>
    <w:rsid w:val="00620649"/>
    <w:rsid w:val="0062064D"/>
    <w:rsid w:val="00620650"/>
    <w:rsid w:val="00620680"/>
    <w:rsid w:val="006206FA"/>
    <w:rsid w:val="0062079B"/>
    <w:rsid w:val="006207E8"/>
    <w:rsid w:val="006207F5"/>
    <w:rsid w:val="00620857"/>
    <w:rsid w:val="00620888"/>
    <w:rsid w:val="006208A4"/>
    <w:rsid w:val="006208A7"/>
    <w:rsid w:val="006208D8"/>
    <w:rsid w:val="0062090A"/>
    <w:rsid w:val="00620925"/>
    <w:rsid w:val="0062098D"/>
    <w:rsid w:val="006209C1"/>
    <w:rsid w:val="00620A11"/>
    <w:rsid w:val="00620A3C"/>
    <w:rsid w:val="00620A50"/>
    <w:rsid w:val="00620A5B"/>
    <w:rsid w:val="00620AB2"/>
    <w:rsid w:val="00620ACC"/>
    <w:rsid w:val="00620B10"/>
    <w:rsid w:val="00620B54"/>
    <w:rsid w:val="00620B98"/>
    <w:rsid w:val="00620C0B"/>
    <w:rsid w:val="00620C5D"/>
    <w:rsid w:val="00620C92"/>
    <w:rsid w:val="00620CA6"/>
    <w:rsid w:val="00620CAF"/>
    <w:rsid w:val="00620CCE"/>
    <w:rsid w:val="00620CEA"/>
    <w:rsid w:val="00620D17"/>
    <w:rsid w:val="00620D2F"/>
    <w:rsid w:val="00620D34"/>
    <w:rsid w:val="00620DEB"/>
    <w:rsid w:val="00620E03"/>
    <w:rsid w:val="00620E51"/>
    <w:rsid w:val="00620E54"/>
    <w:rsid w:val="00620E89"/>
    <w:rsid w:val="00620E94"/>
    <w:rsid w:val="00620F15"/>
    <w:rsid w:val="00620F26"/>
    <w:rsid w:val="00620F67"/>
    <w:rsid w:val="00620F86"/>
    <w:rsid w:val="0062106C"/>
    <w:rsid w:val="00621107"/>
    <w:rsid w:val="00621110"/>
    <w:rsid w:val="0062114B"/>
    <w:rsid w:val="00621175"/>
    <w:rsid w:val="0062118C"/>
    <w:rsid w:val="006211D3"/>
    <w:rsid w:val="006211E5"/>
    <w:rsid w:val="006211E9"/>
    <w:rsid w:val="00621217"/>
    <w:rsid w:val="00621280"/>
    <w:rsid w:val="006212AF"/>
    <w:rsid w:val="006212DE"/>
    <w:rsid w:val="006212F5"/>
    <w:rsid w:val="00621360"/>
    <w:rsid w:val="006213C4"/>
    <w:rsid w:val="006213D0"/>
    <w:rsid w:val="006213DB"/>
    <w:rsid w:val="006213E8"/>
    <w:rsid w:val="00621404"/>
    <w:rsid w:val="006214E6"/>
    <w:rsid w:val="006214F0"/>
    <w:rsid w:val="006214F2"/>
    <w:rsid w:val="00621522"/>
    <w:rsid w:val="00621533"/>
    <w:rsid w:val="0062153C"/>
    <w:rsid w:val="0062156C"/>
    <w:rsid w:val="0062157E"/>
    <w:rsid w:val="0062159B"/>
    <w:rsid w:val="006216B0"/>
    <w:rsid w:val="0062170E"/>
    <w:rsid w:val="0062179B"/>
    <w:rsid w:val="006217C5"/>
    <w:rsid w:val="006217CA"/>
    <w:rsid w:val="006217CD"/>
    <w:rsid w:val="006217CF"/>
    <w:rsid w:val="006218A9"/>
    <w:rsid w:val="006218BC"/>
    <w:rsid w:val="0062193E"/>
    <w:rsid w:val="00621953"/>
    <w:rsid w:val="0062199A"/>
    <w:rsid w:val="006219CE"/>
    <w:rsid w:val="006219F0"/>
    <w:rsid w:val="00621A00"/>
    <w:rsid w:val="00621A04"/>
    <w:rsid w:val="00621A0B"/>
    <w:rsid w:val="00621A3C"/>
    <w:rsid w:val="00621A45"/>
    <w:rsid w:val="00621AC6"/>
    <w:rsid w:val="00621AD3"/>
    <w:rsid w:val="00621B6A"/>
    <w:rsid w:val="00621BAC"/>
    <w:rsid w:val="00621BD2"/>
    <w:rsid w:val="00621BDD"/>
    <w:rsid w:val="00621C27"/>
    <w:rsid w:val="00621C3C"/>
    <w:rsid w:val="00621C3D"/>
    <w:rsid w:val="00621C76"/>
    <w:rsid w:val="00621CD1"/>
    <w:rsid w:val="00621CE0"/>
    <w:rsid w:val="00621CE3"/>
    <w:rsid w:val="00621D29"/>
    <w:rsid w:val="00621D30"/>
    <w:rsid w:val="00621D36"/>
    <w:rsid w:val="00621D43"/>
    <w:rsid w:val="00621D91"/>
    <w:rsid w:val="00621DA1"/>
    <w:rsid w:val="00621DE7"/>
    <w:rsid w:val="00621E03"/>
    <w:rsid w:val="00621E32"/>
    <w:rsid w:val="00621E75"/>
    <w:rsid w:val="00621E78"/>
    <w:rsid w:val="00621E7B"/>
    <w:rsid w:val="00621E9D"/>
    <w:rsid w:val="00621EEF"/>
    <w:rsid w:val="00621EF9"/>
    <w:rsid w:val="00621F04"/>
    <w:rsid w:val="00621F0D"/>
    <w:rsid w:val="00621F32"/>
    <w:rsid w:val="00621F6B"/>
    <w:rsid w:val="00621FDC"/>
    <w:rsid w:val="00622059"/>
    <w:rsid w:val="00622061"/>
    <w:rsid w:val="006220BB"/>
    <w:rsid w:val="006220D5"/>
    <w:rsid w:val="00622127"/>
    <w:rsid w:val="0062214A"/>
    <w:rsid w:val="00622185"/>
    <w:rsid w:val="006221C7"/>
    <w:rsid w:val="00622292"/>
    <w:rsid w:val="006222C1"/>
    <w:rsid w:val="006222CD"/>
    <w:rsid w:val="0062231B"/>
    <w:rsid w:val="00622369"/>
    <w:rsid w:val="006223A0"/>
    <w:rsid w:val="006223A8"/>
    <w:rsid w:val="00622433"/>
    <w:rsid w:val="00622434"/>
    <w:rsid w:val="00622436"/>
    <w:rsid w:val="0062245D"/>
    <w:rsid w:val="0062246D"/>
    <w:rsid w:val="00622510"/>
    <w:rsid w:val="0062251E"/>
    <w:rsid w:val="00622527"/>
    <w:rsid w:val="0062256A"/>
    <w:rsid w:val="0062258F"/>
    <w:rsid w:val="006225B1"/>
    <w:rsid w:val="006225BA"/>
    <w:rsid w:val="006225C4"/>
    <w:rsid w:val="00622659"/>
    <w:rsid w:val="00622673"/>
    <w:rsid w:val="006226E3"/>
    <w:rsid w:val="00622702"/>
    <w:rsid w:val="00622780"/>
    <w:rsid w:val="006227C9"/>
    <w:rsid w:val="006227D7"/>
    <w:rsid w:val="006228CD"/>
    <w:rsid w:val="006228F7"/>
    <w:rsid w:val="0062291A"/>
    <w:rsid w:val="00622924"/>
    <w:rsid w:val="0062293D"/>
    <w:rsid w:val="006229F4"/>
    <w:rsid w:val="00622A32"/>
    <w:rsid w:val="00622A50"/>
    <w:rsid w:val="00622A61"/>
    <w:rsid w:val="00622A71"/>
    <w:rsid w:val="00622A86"/>
    <w:rsid w:val="00622AAB"/>
    <w:rsid w:val="00622ABC"/>
    <w:rsid w:val="00622ACE"/>
    <w:rsid w:val="00622ADA"/>
    <w:rsid w:val="00622ADF"/>
    <w:rsid w:val="00622B0D"/>
    <w:rsid w:val="00622B57"/>
    <w:rsid w:val="00622BB7"/>
    <w:rsid w:val="00622BCD"/>
    <w:rsid w:val="00622BE4"/>
    <w:rsid w:val="00622C09"/>
    <w:rsid w:val="00622C10"/>
    <w:rsid w:val="00622C13"/>
    <w:rsid w:val="00622C5B"/>
    <w:rsid w:val="00622C7C"/>
    <w:rsid w:val="00622CD9"/>
    <w:rsid w:val="00622D42"/>
    <w:rsid w:val="00622D84"/>
    <w:rsid w:val="00622DB4"/>
    <w:rsid w:val="00622E5C"/>
    <w:rsid w:val="00622E5F"/>
    <w:rsid w:val="00622F07"/>
    <w:rsid w:val="00622F2B"/>
    <w:rsid w:val="00622F32"/>
    <w:rsid w:val="00622F4C"/>
    <w:rsid w:val="00622F6E"/>
    <w:rsid w:val="00622F9F"/>
    <w:rsid w:val="00623007"/>
    <w:rsid w:val="00623021"/>
    <w:rsid w:val="00623025"/>
    <w:rsid w:val="0062306F"/>
    <w:rsid w:val="00623079"/>
    <w:rsid w:val="00623080"/>
    <w:rsid w:val="00623089"/>
    <w:rsid w:val="006230C3"/>
    <w:rsid w:val="006230F6"/>
    <w:rsid w:val="0062311B"/>
    <w:rsid w:val="0062319D"/>
    <w:rsid w:val="006231C4"/>
    <w:rsid w:val="0062322B"/>
    <w:rsid w:val="0062322E"/>
    <w:rsid w:val="006232D6"/>
    <w:rsid w:val="006232D7"/>
    <w:rsid w:val="00623300"/>
    <w:rsid w:val="00623370"/>
    <w:rsid w:val="0062338B"/>
    <w:rsid w:val="006233C7"/>
    <w:rsid w:val="0062342C"/>
    <w:rsid w:val="0062344A"/>
    <w:rsid w:val="006234F0"/>
    <w:rsid w:val="0062350E"/>
    <w:rsid w:val="0062354F"/>
    <w:rsid w:val="006235B8"/>
    <w:rsid w:val="006235FF"/>
    <w:rsid w:val="0062362F"/>
    <w:rsid w:val="0062363E"/>
    <w:rsid w:val="00623661"/>
    <w:rsid w:val="0062366B"/>
    <w:rsid w:val="00623679"/>
    <w:rsid w:val="00623690"/>
    <w:rsid w:val="00623696"/>
    <w:rsid w:val="006236A9"/>
    <w:rsid w:val="006236B8"/>
    <w:rsid w:val="006236CC"/>
    <w:rsid w:val="006236E0"/>
    <w:rsid w:val="006236F2"/>
    <w:rsid w:val="006237A0"/>
    <w:rsid w:val="006237BF"/>
    <w:rsid w:val="0062385B"/>
    <w:rsid w:val="006238B5"/>
    <w:rsid w:val="006238B9"/>
    <w:rsid w:val="00623950"/>
    <w:rsid w:val="0062396A"/>
    <w:rsid w:val="00623978"/>
    <w:rsid w:val="006239FD"/>
    <w:rsid w:val="00623A02"/>
    <w:rsid w:val="00623A8E"/>
    <w:rsid w:val="00623AA5"/>
    <w:rsid w:val="00623AD7"/>
    <w:rsid w:val="00623B77"/>
    <w:rsid w:val="00623BA6"/>
    <w:rsid w:val="00623BC1"/>
    <w:rsid w:val="00623BDF"/>
    <w:rsid w:val="00623BEF"/>
    <w:rsid w:val="00623BFD"/>
    <w:rsid w:val="00623C15"/>
    <w:rsid w:val="00623C27"/>
    <w:rsid w:val="00623C80"/>
    <w:rsid w:val="00623CEF"/>
    <w:rsid w:val="00623D27"/>
    <w:rsid w:val="00623D44"/>
    <w:rsid w:val="00623DF0"/>
    <w:rsid w:val="00623E31"/>
    <w:rsid w:val="00623E3D"/>
    <w:rsid w:val="00623E45"/>
    <w:rsid w:val="00623EB2"/>
    <w:rsid w:val="00623F77"/>
    <w:rsid w:val="00623F7D"/>
    <w:rsid w:val="00623F8E"/>
    <w:rsid w:val="00623FE0"/>
    <w:rsid w:val="00623FE4"/>
    <w:rsid w:val="00623FF0"/>
    <w:rsid w:val="00624017"/>
    <w:rsid w:val="00624090"/>
    <w:rsid w:val="006240C4"/>
    <w:rsid w:val="006240CC"/>
    <w:rsid w:val="006240D2"/>
    <w:rsid w:val="00624103"/>
    <w:rsid w:val="00624105"/>
    <w:rsid w:val="00624134"/>
    <w:rsid w:val="0062414E"/>
    <w:rsid w:val="0062414F"/>
    <w:rsid w:val="00624171"/>
    <w:rsid w:val="0062418E"/>
    <w:rsid w:val="006241A3"/>
    <w:rsid w:val="006242B3"/>
    <w:rsid w:val="006242CF"/>
    <w:rsid w:val="006242D5"/>
    <w:rsid w:val="006242D7"/>
    <w:rsid w:val="006242F0"/>
    <w:rsid w:val="0062431D"/>
    <w:rsid w:val="0062432B"/>
    <w:rsid w:val="00624366"/>
    <w:rsid w:val="00624381"/>
    <w:rsid w:val="006243D1"/>
    <w:rsid w:val="006243F3"/>
    <w:rsid w:val="006244C1"/>
    <w:rsid w:val="00624513"/>
    <w:rsid w:val="00624575"/>
    <w:rsid w:val="00624577"/>
    <w:rsid w:val="006245D1"/>
    <w:rsid w:val="0062460F"/>
    <w:rsid w:val="0062464F"/>
    <w:rsid w:val="00624697"/>
    <w:rsid w:val="006246A3"/>
    <w:rsid w:val="006246F2"/>
    <w:rsid w:val="0062471D"/>
    <w:rsid w:val="0062473A"/>
    <w:rsid w:val="00624741"/>
    <w:rsid w:val="00624831"/>
    <w:rsid w:val="00624853"/>
    <w:rsid w:val="0062485A"/>
    <w:rsid w:val="006248AF"/>
    <w:rsid w:val="00624939"/>
    <w:rsid w:val="00624961"/>
    <w:rsid w:val="006249DE"/>
    <w:rsid w:val="00624A85"/>
    <w:rsid w:val="00624AD3"/>
    <w:rsid w:val="00624B94"/>
    <w:rsid w:val="00624B9D"/>
    <w:rsid w:val="00624BAE"/>
    <w:rsid w:val="00624BB6"/>
    <w:rsid w:val="00624C19"/>
    <w:rsid w:val="00624C4A"/>
    <w:rsid w:val="00624C6E"/>
    <w:rsid w:val="00624C7D"/>
    <w:rsid w:val="00624CA2"/>
    <w:rsid w:val="00624D26"/>
    <w:rsid w:val="00624D31"/>
    <w:rsid w:val="00624D43"/>
    <w:rsid w:val="00624D6A"/>
    <w:rsid w:val="00624D7F"/>
    <w:rsid w:val="00624DEA"/>
    <w:rsid w:val="00624DF2"/>
    <w:rsid w:val="00624E02"/>
    <w:rsid w:val="00624E3D"/>
    <w:rsid w:val="00624F1D"/>
    <w:rsid w:val="00624F53"/>
    <w:rsid w:val="00624F71"/>
    <w:rsid w:val="00624F76"/>
    <w:rsid w:val="00624F79"/>
    <w:rsid w:val="00624F97"/>
    <w:rsid w:val="0062502E"/>
    <w:rsid w:val="00625038"/>
    <w:rsid w:val="00625042"/>
    <w:rsid w:val="0062506E"/>
    <w:rsid w:val="00625088"/>
    <w:rsid w:val="00625100"/>
    <w:rsid w:val="00625109"/>
    <w:rsid w:val="00625143"/>
    <w:rsid w:val="006251BD"/>
    <w:rsid w:val="006251E1"/>
    <w:rsid w:val="00625232"/>
    <w:rsid w:val="0062527C"/>
    <w:rsid w:val="0062527F"/>
    <w:rsid w:val="0062529E"/>
    <w:rsid w:val="006252AD"/>
    <w:rsid w:val="006252F9"/>
    <w:rsid w:val="00625327"/>
    <w:rsid w:val="00625350"/>
    <w:rsid w:val="00625385"/>
    <w:rsid w:val="00625398"/>
    <w:rsid w:val="00625428"/>
    <w:rsid w:val="00625469"/>
    <w:rsid w:val="00625476"/>
    <w:rsid w:val="0062549A"/>
    <w:rsid w:val="006254A2"/>
    <w:rsid w:val="006254B4"/>
    <w:rsid w:val="006254B7"/>
    <w:rsid w:val="006254D2"/>
    <w:rsid w:val="006254FD"/>
    <w:rsid w:val="0062550C"/>
    <w:rsid w:val="0062551E"/>
    <w:rsid w:val="0062556C"/>
    <w:rsid w:val="006255A8"/>
    <w:rsid w:val="006255C8"/>
    <w:rsid w:val="006255F2"/>
    <w:rsid w:val="00625603"/>
    <w:rsid w:val="0062561D"/>
    <w:rsid w:val="0062566A"/>
    <w:rsid w:val="00625693"/>
    <w:rsid w:val="006256D7"/>
    <w:rsid w:val="006256F1"/>
    <w:rsid w:val="00625733"/>
    <w:rsid w:val="0062573D"/>
    <w:rsid w:val="00625751"/>
    <w:rsid w:val="00625766"/>
    <w:rsid w:val="00625768"/>
    <w:rsid w:val="00625769"/>
    <w:rsid w:val="006257B1"/>
    <w:rsid w:val="006257B8"/>
    <w:rsid w:val="006257F8"/>
    <w:rsid w:val="0062582A"/>
    <w:rsid w:val="00625884"/>
    <w:rsid w:val="006258A7"/>
    <w:rsid w:val="006258C1"/>
    <w:rsid w:val="006258EC"/>
    <w:rsid w:val="0062591C"/>
    <w:rsid w:val="00625980"/>
    <w:rsid w:val="006259A5"/>
    <w:rsid w:val="006259AD"/>
    <w:rsid w:val="006259B2"/>
    <w:rsid w:val="00625A32"/>
    <w:rsid w:val="00625A39"/>
    <w:rsid w:val="00625A70"/>
    <w:rsid w:val="00625A88"/>
    <w:rsid w:val="00625AB7"/>
    <w:rsid w:val="00625B2E"/>
    <w:rsid w:val="00625B42"/>
    <w:rsid w:val="00625B9A"/>
    <w:rsid w:val="00625B9F"/>
    <w:rsid w:val="00625BDE"/>
    <w:rsid w:val="00625BF7"/>
    <w:rsid w:val="00625C11"/>
    <w:rsid w:val="00625C1E"/>
    <w:rsid w:val="00625C67"/>
    <w:rsid w:val="00625CC4"/>
    <w:rsid w:val="00625CC7"/>
    <w:rsid w:val="00625CDF"/>
    <w:rsid w:val="00625CF5"/>
    <w:rsid w:val="00625D1D"/>
    <w:rsid w:val="00625D35"/>
    <w:rsid w:val="00625D69"/>
    <w:rsid w:val="00625D6D"/>
    <w:rsid w:val="00625D7E"/>
    <w:rsid w:val="00625DA1"/>
    <w:rsid w:val="00625DA8"/>
    <w:rsid w:val="00625DDF"/>
    <w:rsid w:val="00625E24"/>
    <w:rsid w:val="00625E3D"/>
    <w:rsid w:val="00625E49"/>
    <w:rsid w:val="00625ED5"/>
    <w:rsid w:val="00625ED8"/>
    <w:rsid w:val="00625EF9"/>
    <w:rsid w:val="00625F75"/>
    <w:rsid w:val="00625F81"/>
    <w:rsid w:val="00625FA1"/>
    <w:rsid w:val="00625FBF"/>
    <w:rsid w:val="00625FCC"/>
    <w:rsid w:val="00625FD4"/>
    <w:rsid w:val="0062600E"/>
    <w:rsid w:val="00626040"/>
    <w:rsid w:val="0062605B"/>
    <w:rsid w:val="00626086"/>
    <w:rsid w:val="006260B3"/>
    <w:rsid w:val="006260DC"/>
    <w:rsid w:val="006260F9"/>
    <w:rsid w:val="0062611F"/>
    <w:rsid w:val="00626125"/>
    <w:rsid w:val="0062613F"/>
    <w:rsid w:val="006261C2"/>
    <w:rsid w:val="00626244"/>
    <w:rsid w:val="0062624A"/>
    <w:rsid w:val="00626253"/>
    <w:rsid w:val="00626258"/>
    <w:rsid w:val="0062625E"/>
    <w:rsid w:val="0062629F"/>
    <w:rsid w:val="006262C5"/>
    <w:rsid w:val="006262E1"/>
    <w:rsid w:val="006262FF"/>
    <w:rsid w:val="0062637C"/>
    <w:rsid w:val="006263A2"/>
    <w:rsid w:val="006263AA"/>
    <w:rsid w:val="006263D3"/>
    <w:rsid w:val="00626405"/>
    <w:rsid w:val="00626409"/>
    <w:rsid w:val="00626412"/>
    <w:rsid w:val="0062645C"/>
    <w:rsid w:val="00626473"/>
    <w:rsid w:val="006264AE"/>
    <w:rsid w:val="006264D0"/>
    <w:rsid w:val="00626503"/>
    <w:rsid w:val="0062653E"/>
    <w:rsid w:val="00626545"/>
    <w:rsid w:val="006265D2"/>
    <w:rsid w:val="006265FE"/>
    <w:rsid w:val="00626695"/>
    <w:rsid w:val="006266C0"/>
    <w:rsid w:val="006266DC"/>
    <w:rsid w:val="00626729"/>
    <w:rsid w:val="0062677E"/>
    <w:rsid w:val="00626780"/>
    <w:rsid w:val="00626789"/>
    <w:rsid w:val="006267B8"/>
    <w:rsid w:val="00626841"/>
    <w:rsid w:val="00626876"/>
    <w:rsid w:val="00626883"/>
    <w:rsid w:val="006268C6"/>
    <w:rsid w:val="006268CF"/>
    <w:rsid w:val="00626909"/>
    <w:rsid w:val="00626923"/>
    <w:rsid w:val="00626945"/>
    <w:rsid w:val="006269AF"/>
    <w:rsid w:val="006269B9"/>
    <w:rsid w:val="00626A0A"/>
    <w:rsid w:val="00626A1F"/>
    <w:rsid w:val="00626A3A"/>
    <w:rsid w:val="00626A5B"/>
    <w:rsid w:val="00626A7D"/>
    <w:rsid w:val="00626AA1"/>
    <w:rsid w:val="00626AB2"/>
    <w:rsid w:val="00626AD2"/>
    <w:rsid w:val="00626B0F"/>
    <w:rsid w:val="00626B31"/>
    <w:rsid w:val="00626B60"/>
    <w:rsid w:val="00626B9E"/>
    <w:rsid w:val="00626B9F"/>
    <w:rsid w:val="00626BA3"/>
    <w:rsid w:val="00626C17"/>
    <w:rsid w:val="00626C42"/>
    <w:rsid w:val="00626CAE"/>
    <w:rsid w:val="00626CD6"/>
    <w:rsid w:val="00626CE9"/>
    <w:rsid w:val="00626CFD"/>
    <w:rsid w:val="00626D44"/>
    <w:rsid w:val="00626D63"/>
    <w:rsid w:val="00626D85"/>
    <w:rsid w:val="00626DA1"/>
    <w:rsid w:val="00626DA3"/>
    <w:rsid w:val="00626E05"/>
    <w:rsid w:val="00626E1D"/>
    <w:rsid w:val="00626E2E"/>
    <w:rsid w:val="00626E41"/>
    <w:rsid w:val="00626EC7"/>
    <w:rsid w:val="00626EFC"/>
    <w:rsid w:val="00626F5D"/>
    <w:rsid w:val="00626F64"/>
    <w:rsid w:val="00626F7A"/>
    <w:rsid w:val="00626F96"/>
    <w:rsid w:val="00626FCE"/>
    <w:rsid w:val="00626FE5"/>
    <w:rsid w:val="0062701D"/>
    <w:rsid w:val="00627024"/>
    <w:rsid w:val="00627060"/>
    <w:rsid w:val="006270AE"/>
    <w:rsid w:val="00627173"/>
    <w:rsid w:val="00627194"/>
    <w:rsid w:val="00627198"/>
    <w:rsid w:val="0062719A"/>
    <w:rsid w:val="0062721C"/>
    <w:rsid w:val="00627319"/>
    <w:rsid w:val="00627417"/>
    <w:rsid w:val="00627457"/>
    <w:rsid w:val="0062745E"/>
    <w:rsid w:val="0062748E"/>
    <w:rsid w:val="006274C8"/>
    <w:rsid w:val="006274D2"/>
    <w:rsid w:val="006274EA"/>
    <w:rsid w:val="00627519"/>
    <w:rsid w:val="00627576"/>
    <w:rsid w:val="0062757C"/>
    <w:rsid w:val="006275F0"/>
    <w:rsid w:val="006275F3"/>
    <w:rsid w:val="006275F7"/>
    <w:rsid w:val="00627613"/>
    <w:rsid w:val="00627631"/>
    <w:rsid w:val="00627662"/>
    <w:rsid w:val="006276F1"/>
    <w:rsid w:val="0062770E"/>
    <w:rsid w:val="00627729"/>
    <w:rsid w:val="00627752"/>
    <w:rsid w:val="0062779C"/>
    <w:rsid w:val="006277E4"/>
    <w:rsid w:val="00627816"/>
    <w:rsid w:val="00627839"/>
    <w:rsid w:val="006278A0"/>
    <w:rsid w:val="006278A6"/>
    <w:rsid w:val="006278CC"/>
    <w:rsid w:val="006278D1"/>
    <w:rsid w:val="006278E2"/>
    <w:rsid w:val="006278E3"/>
    <w:rsid w:val="00627987"/>
    <w:rsid w:val="006279C9"/>
    <w:rsid w:val="006279EF"/>
    <w:rsid w:val="00627A13"/>
    <w:rsid w:val="00627A4F"/>
    <w:rsid w:val="00627A96"/>
    <w:rsid w:val="00627AA7"/>
    <w:rsid w:val="00627AC6"/>
    <w:rsid w:val="00627B73"/>
    <w:rsid w:val="00627B85"/>
    <w:rsid w:val="00627B8B"/>
    <w:rsid w:val="00627B9E"/>
    <w:rsid w:val="00627C41"/>
    <w:rsid w:val="00627C50"/>
    <w:rsid w:val="00627C82"/>
    <w:rsid w:val="00627D34"/>
    <w:rsid w:val="00627D46"/>
    <w:rsid w:val="00627D56"/>
    <w:rsid w:val="00627D5C"/>
    <w:rsid w:val="00627D6D"/>
    <w:rsid w:val="00627DA2"/>
    <w:rsid w:val="00627DAA"/>
    <w:rsid w:val="00627DE2"/>
    <w:rsid w:val="00627E0E"/>
    <w:rsid w:val="00627E35"/>
    <w:rsid w:val="00627E3B"/>
    <w:rsid w:val="00627E63"/>
    <w:rsid w:val="00627E6F"/>
    <w:rsid w:val="00627E81"/>
    <w:rsid w:val="00627EAE"/>
    <w:rsid w:val="00627ECC"/>
    <w:rsid w:val="00627EDC"/>
    <w:rsid w:val="00627F0B"/>
    <w:rsid w:val="00627F27"/>
    <w:rsid w:val="00627F7A"/>
    <w:rsid w:val="00627FD1"/>
    <w:rsid w:val="00630018"/>
    <w:rsid w:val="00630038"/>
    <w:rsid w:val="00630045"/>
    <w:rsid w:val="00630076"/>
    <w:rsid w:val="006300E7"/>
    <w:rsid w:val="006300E8"/>
    <w:rsid w:val="006300F4"/>
    <w:rsid w:val="00630113"/>
    <w:rsid w:val="00630154"/>
    <w:rsid w:val="0063015D"/>
    <w:rsid w:val="00630164"/>
    <w:rsid w:val="0063017D"/>
    <w:rsid w:val="00630183"/>
    <w:rsid w:val="006301FE"/>
    <w:rsid w:val="00630207"/>
    <w:rsid w:val="00630258"/>
    <w:rsid w:val="00630281"/>
    <w:rsid w:val="00630291"/>
    <w:rsid w:val="006302DB"/>
    <w:rsid w:val="0063030D"/>
    <w:rsid w:val="00630331"/>
    <w:rsid w:val="0063033F"/>
    <w:rsid w:val="0063035A"/>
    <w:rsid w:val="00630375"/>
    <w:rsid w:val="00630385"/>
    <w:rsid w:val="00630392"/>
    <w:rsid w:val="00630398"/>
    <w:rsid w:val="006303D7"/>
    <w:rsid w:val="006303F8"/>
    <w:rsid w:val="0063040B"/>
    <w:rsid w:val="0063045F"/>
    <w:rsid w:val="00630474"/>
    <w:rsid w:val="00630482"/>
    <w:rsid w:val="00630484"/>
    <w:rsid w:val="00630529"/>
    <w:rsid w:val="00630547"/>
    <w:rsid w:val="00630548"/>
    <w:rsid w:val="00630549"/>
    <w:rsid w:val="0063054D"/>
    <w:rsid w:val="00630578"/>
    <w:rsid w:val="006305A4"/>
    <w:rsid w:val="006305F8"/>
    <w:rsid w:val="0063060A"/>
    <w:rsid w:val="00630673"/>
    <w:rsid w:val="006306BD"/>
    <w:rsid w:val="00630780"/>
    <w:rsid w:val="00630798"/>
    <w:rsid w:val="006307D2"/>
    <w:rsid w:val="006307E1"/>
    <w:rsid w:val="006307F1"/>
    <w:rsid w:val="006307F6"/>
    <w:rsid w:val="00630802"/>
    <w:rsid w:val="0063082D"/>
    <w:rsid w:val="0063086A"/>
    <w:rsid w:val="006308C8"/>
    <w:rsid w:val="006308FC"/>
    <w:rsid w:val="00630908"/>
    <w:rsid w:val="00630926"/>
    <w:rsid w:val="00630948"/>
    <w:rsid w:val="00630956"/>
    <w:rsid w:val="0063096E"/>
    <w:rsid w:val="0063098E"/>
    <w:rsid w:val="006309AB"/>
    <w:rsid w:val="006309E0"/>
    <w:rsid w:val="00630A00"/>
    <w:rsid w:val="00630A23"/>
    <w:rsid w:val="00630A4C"/>
    <w:rsid w:val="00630AE1"/>
    <w:rsid w:val="00630AF2"/>
    <w:rsid w:val="00630AF6"/>
    <w:rsid w:val="00630B45"/>
    <w:rsid w:val="00630B72"/>
    <w:rsid w:val="00630B74"/>
    <w:rsid w:val="00630B98"/>
    <w:rsid w:val="00630C45"/>
    <w:rsid w:val="00630C49"/>
    <w:rsid w:val="00630CE3"/>
    <w:rsid w:val="00630D24"/>
    <w:rsid w:val="00630D27"/>
    <w:rsid w:val="00630D3B"/>
    <w:rsid w:val="00630D55"/>
    <w:rsid w:val="00630D89"/>
    <w:rsid w:val="00630DB2"/>
    <w:rsid w:val="00630DEF"/>
    <w:rsid w:val="00630DF0"/>
    <w:rsid w:val="00630E03"/>
    <w:rsid w:val="00630E3E"/>
    <w:rsid w:val="00630E6F"/>
    <w:rsid w:val="00630EBD"/>
    <w:rsid w:val="00630ED9"/>
    <w:rsid w:val="00630EDD"/>
    <w:rsid w:val="00630EE0"/>
    <w:rsid w:val="00630F26"/>
    <w:rsid w:val="00630F43"/>
    <w:rsid w:val="00630F73"/>
    <w:rsid w:val="00630FBD"/>
    <w:rsid w:val="006311AE"/>
    <w:rsid w:val="00631229"/>
    <w:rsid w:val="0063122F"/>
    <w:rsid w:val="0063124F"/>
    <w:rsid w:val="00631253"/>
    <w:rsid w:val="00631254"/>
    <w:rsid w:val="00631270"/>
    <w:rsid w:val="00631295"/>
    <w:rsid w:val="006312C7"/>
    <w:rsid w:val="00631314"/>
    <w:rsid w:val="0063131C"/>
    <w:rsid w:val="00631348"/>
    <w:rsid w:val="006313C9"/>
    <w:rsid w:val="006313F8"/>
    <w:rsid w:val="0063144A"/>
    <w:rsid w:val="00631522"/>
    <w:rsid w:val="00631571"/>
    <w:rsid w:val="00631586"/>
    <w:rsid w:val="0063158F"/>
    <w:rsid w:val="006315B9"/>
    <w:rsid w:val="00631631"/>
    <w:rsid w:val="00631648"/>
    <w:rsid w:val="0063174C"/>
    <w:rsid w:val="006317AF"/>
    <w:rsid w:val="006317BA"/>
    <w:rsid w:val="006317C4"/>
    <w:rsid w:val="0063189F"/>
    <w:rsid w:val="006318A2"/>
    <w:rsid w:val="006318F9"/>
    <w:rsid w:val="00631953"/>
    <w:rsid w:val="0063195B"/>
    <w:rsid w:val="006319C0"/>
    <w:rsid w:val="006319EA"/>
    <w:rsid w:val="00631A3D"/>
    <w:rsid w:val="00631A4E"/>
    <w:rsid w:val="00631A9E"/>
    <w:rsid w:val="00631B02"/>
    <w:rsid w:val="00631B1C"/>
    <w:rsid w:val="00631B28"/>
    <w:rsid w:val="00631B33"/>
    <w:rsid w:val="00631C1C"/>
    <w:rsid w:val="00631C49"/>
    <w:rsid w:val="00631C51"/>
    <w:rsid w:val="00631C65"/>
    <w:rsid w:val="00631C73"/>
    <w:rsid w:val="00631C80"/>
    <w:rsid w:val="00631C91"/>
    <w:rsid w:val="00631CFB"/>
    <w:rsid w:val="00631DD6"/>
    <w:rsid w:val="00631DE6"/>
    <w:rsid w:val="00631E5A"/>
    <w:rsid w:val="00631E7C"/>
    <w:rsid w:val="00631E7E"/>
    <w:rsid w:val="00631EC5"/>
    <w:rsid w:val="00631F2A"/>
    <w:rsid w:val="00631F4E"/>
    <w:rsid w:val="00631F8D"/>
    <w:rsid w:val="00632098"/>
    <w:rsid w:val="006320EF"/>
    <w:rsid w:val="00632112"/>
    <w:rsid w:val="0063212A"/>
    <w:rsid w:val="0063214B"/>
    <w:rsid w:val="00632179"/>
    <w:rsid w:val="00632180"/>
    <w:rsid w:val="00632196"/>
    <w:rsid w:val="006321BE"/>
    <w:rsid w:val="006321E8"/>
    <w:rsid w:val="006321ED"/>
    <w:rsid w:val="006322C1"/>
    <w:rsid w:val="006322DC"/>
    <w:rsid w:val="00632376"/>
    <w:rsid w:val="00632393"/>
    <w:rsid w:val="006323D2"/>
    <w:rsid w:val="0063240E"/>
    <w:rsid w:val="0063245F"/>
    <w:rsid w:val="00632490"/>
    <w:rsid w:val="006324AE"/>
    <w:rsid w:val="006324C3"/>
    <w:rsid w:val="006324D3"/>
    <w:rsid w:val="006324E3"/>
    <w:rsid w:val="00632578"/>
    <w:rsid w:val="006325B1"/>
    <w:rsid w:val="006325EA"/>
    <w:rsid w:val="006325EF"/>
    <w:rsid w:val="00632620"/>
    <w:rsid w:val="0063269A"/>
    <w:rsid w:val="006326A3"/>
    <w:rsid w:val="006326A8"/>
    <w:rsid w:val="006326BD"/>
    <w:rsid w:val="006326CC"/>
    <w:rsid w:val="006326F6"/>
    <w:rsid w:val="006326F8"/>
    <w:rsid w:val="00632720"/>
    <w:rsid w:val="0063274C"/>
    <w:rsid w:val="0063274F"/>
    <w:rsid w:val="00632769"/>
    <w:rsid w:val="00632771"/>
    <w:rsid w:val="00632796"/>
    <w:rsid w:val="0063282E"/>
    <w:rsid w:val="0063287C"/>
    <w:rsid w:val="00632882"/>
    <w:rsid w:val="00632884"/>
    <w:rsid w:val="006328EE"/>
    <w:rsid w:val="006328F4"/>
    <w:rsid w:val="00632907"/>
    <w:rsid w:val="00632947"/>
    <w:rsid w:val="0063294A"/>
    <w:rsid w:val="00632962"/>
    <w:rsid w:val="0063299C"/>
    <w:rsid w:val="006329D6"/>
    <w:rsid w:val="00632A3F"/>
    <w:rsid w:val="00632A4C"/>
    <w:rsid w:val="00632A58"/>
    <w:rsid w:val="00632A60"/>
    <w:rsid w:val="00632A71"/>
    <w:rsid w:val="00632A8E"/>
    <w:rsid w:val="00632AA3"/>
    <w:rsid w:val="00632AE5"/>
    <w:rsid w:val="00632AE7"/>
    <w:rsid w:val="00632AF5"/>
    <w:rsid w:val="00632B19"/>
    <w:rsid w:val="00632B9E"/>
    <w:rsid w:val="00632BC9"/>
    <w:rsid w:val="00632BEC"/>
    <w:rsid w:val="00632BF1"/>
    <w:rsid w:val="00632C69"/>
    <w:rsid w:val="00632CB7"/>
    <w:rsid w:val="00632CC4"/>
    <w:rsid w:val="00632CE4"/>
    <w:rsid w:val="00632D31"/>
    <w:rsid w:val="00632D39"/>
    <w:rsid w:val="00632D85"/>
    <w:rsid w:val="00632D8A"/>
    <w:rsid w:val="00632DC8"/>
    <w:rsid w:val="00632DF3"/>
    <w:rsid w:val="00632E03"/>
    <w:rsid w:val="00632E32"/>
    <w:rsid w:val="00632E7B"/>
    <w:rsid w:val="00632EBD"/>
    <w:rsid w:val="00632EFB"/>
    <w:rsid w:val="00632F05"/>
    <w:rsid w:val="00632FAF"/>
    <w:rsid w:val="00632FB2"/>
    <w:rsid w:val="00632FB8"/>
    <w:rsid w:val="00632FD2"/>
    <w:rsid w:val="00632FD8"/>
    <w:rsid w:val="00633005"/>
    <w:rsid w:val="00633010"/>
    <w:rsid w:val="0063301D"/>
    <w:rsid w:val="00633031"/>
    <w:rsid w:val="0063304A"/>
    <w:rsid w:val="0063304B"/>
    <w:rsid w:val="006330F1"/>
    <w:rsid w:val="0063311E"/>
    <w:rsid w:val="0063314C"/>
    <w:rsid w:val="0063315A"/>
    <w:rsid w:val="0063315E"/>
    <w:rsid w:val="00633179"/>
    <w:rsid w:val="006331EF"/>
    <w:rsid w:val="00633275"/>
    <w:rsid w:val="00633331"/>
    <w:rsid w:val="00633361"/>
    <w:rsid w:val="00633362"/>
    <w:rsid w:val="0063336F"/>
    <w:rsid w:val="00633379"/>
    <w:rsid w:val="0063339B"/>
    <w:rsid w:val="006333EE"/>
    <w:rsid w:val="006333F3"/>
    <w:rsid w:val="0063343C"/>
    <w:rsid w:val="00633444"/>
    <w:rsid w:val="006334A9"/>
    <w:rsid w:val="006334CF"/>
    <w:rsid w:val="006334D5"/>
    <w:rsid w:val="006334F4"/>
    <w:rsid w:val="006334F9"/>
    <w:rsid w:val="0063352E"/>
    <w:rsid w:val="0063354B"/>
    <w:rsid w:val="006335BB"/>
    <w:rsid w:val="006335F6"/>
    <w:rsid w:val="00633635"/>
    <w:rsid w:val="00633699"/>
    <w:rsid w:val="006336C3"/>
    <w:rsid w:val="0063377C"/>
    <w:rsid w:val="006337AB"/>
    <w:rsid w:val="006337B9"/>
    <w:rsid w:val="00633820"/>
    <w:rsid w:val="00633836"/>
    <w:rsid w:val="00633863"/>
    <w:rsid w:val="00633893"/>
    <w:rsid w:val="006338D8"/>
    <w:rsid w:val="0063390C"/>
    <w:rsid w:val="00633925"/>
    <w:rsid w:val="0063393A"/>
    <w:rsid w:val="006339D6"/>
    <w:rsid w:val="00633A47"/>
    <w:rsid w:val="00633ABD"/>
    <w:rsid w:val="00633AC3"/>
    <w:rsid w:val="00633B0A"/>
    <w:rsid w:val="00633B29"/>
    <w:rsid w:val="00633B3F"/>
    <w:rsid w:val="00633BF4"/>
    <w:rsid w:val="00633C17"/>
    <w:rsid w:val="00633C21"/>
    <w:rsid w:val="00633D3F"/>
    <w:rsid w:val="00633D6C"/>
    <w:rsid w:val="00633D6D"/>
    <w:rsid w:val="00633D9C"/>
    <w:rsid w:val="00633EAD"/>
    <w:rsid w:val="00633EFA"/>
    <w:rsid w:val="00633F1C"/>
    <w:rsid w:val="00633F3A"/>
    <w:rsid w:val="00633F5A"/>
    <w:rsid w:val="00633F79"/>
    <w:rsid w:val="00633FB3"/>
    <w:rsid w:val="00634008"/>
    <w:rsid w:val="00634108"/>
    <w:rsid w:val="00634181"/>
    <w:rsid w:val="006341B6"/>
    <w:rsid w:val="006341BB"/>
    <w:rsid w:val="00634289"/>
    <w:rsid w:val="006342E9"/>
    <w:rsid w:val="00634306"/>
    <w:rsid w:val="0063436B"/>
    <w:rsid w:val="00634420"/>
    <w:rsid w:val="00634423"/>
    <w:rsid w:val="00634444"/>
    <w:rsid w:val="0063445E"/>
    <w:rsid w:val="00634481"/>
    <w:rsid w:val="006344B1"/>
    <w:rsid w:val="006344C5"/>
    <w:rsid w:val="006344C9"/>
    <w:rsid w:val="006344E0"/>
    <w:rsid w:val="006344E1"/>
    <w:rsid w:val="006344E3"/>
    <w:rsid w:val="006344F6"/>
    <w:rsid w:val="006344FB"/>
    <w:rsid w:val="00634506"/>
    <w:rsid w:val="0063451B"/>
    <w:rsid w:val="00634525"/>
    <w:rsid w:val="0063452C"/>
    <w:rsid w:val="00634534"/>
    <w:rsid w:val="00634547"/>
    <w:rsid w:val="0063455B"/>
    <w:rsid w:val="0063457F"/>
    <w:rsid w:val="00634590"/>
    <w:rsid w:val="0063465F"/>
    <w:rsid w:val="006346A5"/>
    <w:rsid w:val="006346B8"/>
    <w:rsid w:val="006346C6"/>
    <w:rsid w:val="0063474C"/>
    <w:rsid w:val="00634801"/>
    <w:rsid w:val="00634817"/>
    <w:rsid w:val="00634834"/>
    <w:rsid w:val="00634837"/>
    <w:rsid w:val="0063484A"/>
    <w:rsid w:val="00634880"/>
    <w:rsid w:val="006348F0"/>
    <w:rsid w:val="00634916"/>
    <w:rsid w:val="00634927"/>
    <w:rsid w:val="006349A5"/>
    <w:rsid w:val="006349BA"/>
    <w:rsid w:val="00634A04"/>
    <w:rsid w:val="00634A9C"/>
    <w:rsid w:val="00634AA5"/>
    <w:rsid w:val="00634ACB"/>
    <w:rsid w:val="00634B10"/>
    <w:rsid w:val="00634B37"/>
    <w:rsid w:val="00634B8C"/>
    <w:rsid w:val="00634B92"/>
    <w:rsid w:val="00634BA0"/>
    <w:rsid w:val="00634BC3"/>
    <w:rsid w:val="00634BD8"/>
    <w:rsid w:val="00634C30"/>
    <w:rsid w:val="00634C5B"/>
    <w:rsid w:val="00634C7B"/>
    <w:rsid w:val="00634CA1"/>
    <w:rsid w:val="00634CE2"/>
    <w:rsid w:val="00634CE3"/>
    <w:rsid w:val="00634D88"/>
    <w:rsid w:val="00634DF6"/>
    <w:rsid w:val="00634DFF"/>
    <w:rsid w:val="00634E0E"/>
    <w:rsid w:val="00634E1C"/>
    <w:rsid w:val="00634E2B"/>
    <w:rsid w:val="00634E39"/>
    <w:rsid w:val="00634E66"/>
    <w:rsid w:val="00634ED7"/>
    <w:rsid w:val="00634EF3"/>
    <w:rsid w:val="00634FA2"/>
    <w:rsid w:val="00634FC8"/>
    <w:rsid w:val="0063500F"/>
    <w:rsid w:val="00635022"/>
    <w:rsid w:val="0063502B"/>
    <w:rsid w:val="006350B1"/>
    <w:rsid w:val="006350BD"/>
    <w:rsid w:val="006350CA"/>
    <w:rsid w:val="006350EA"/>
    <w:rsid w:val="006350ED"/>
    <w:rsid w:val="006350F3"/>
    <w:rsid w:val="006350F8"/>
    <w:rsid w:val="00635132"/>
    <w:rsid w:val="00635149"/>
    <w:rsid w:val="00635190"/>
    <w:rsid w:val="006351B2"/>
    <w:rsid w:val="006351B5"/>
    <w:rsid w:val="006352AA"/>
    <w:rsid w:val="00635369"/>
    <w:rsid w:val="00635431"/>
    <w:rsid w:val="0063543C"/>
    <w:rsid w:val="0063544D"/>
    <w:rsid w:val="00635451"/>
    <w:rsid w:val="006354A7"/>
    <w:rsid w:val="0063552E"/>
    <w:rsid w:val="00635532"/>
    <w:rsid w:val="0063554E"/>
    <w:rsid w:val="0063556A"/>
    <w:rsid w:val="00635605"/>
    <w:rsid w:val="00635637"/>
    <w:rsid w:val="0063564B"/>
    <w:rsid w:val="006356CA"/>
    <w:rsid w:val="006356D3"/>
    <w:rsid w:val="00635717"/>
    <w:rsid w:val="0063572B"/>
    <w:rsid w:val="00635731"/>
    <w:rsid w:val="0063573F"/>
    <w:rsid w:val="006357E4"/>
    <w:rsid w:val="00635827"/>
    <w:rsid w:val="0063588A"/>
    <w:rsid w:val="006358A3"/>
    <w:rsid w:val="006358C1"/>
    <w:rsid w:val="0063591D"/>
    <w:rsid w:val="0063593F"/>
    <w:rsid w:val="006359D6"/>
    <w:rsid w:val="006359D9"/>
    <w:rsid w:val="006359DD"/>
    <w:rsid w:val="00635A0F"/>
    <w:rsid w:val="00635A3B"/>
    <w:rsid w:val="00635A3C"/>
    <w:rsid w:val="00635A4D"/>
    <w:rsid w:val="00635A4E"/>
    <w:rsid w:val="00635AC9"/>
    <w:rsid w:val="00635B1A"/>
    <w:rsid w:val="00635B33"/>
    <w:rsid w:val="00635B4A"/>
    <w:rsid w:val="00635B54"/>
    <w:rsid w:val="00635B99"/>
    <w:rsid w:val="00635BA9"/>
    <w:rsid w:val="00635BE9"/>
    <w:rsid w:val="00635C4A"/>
    <w:rsid w:val="00635CA5"/>
    <w:rsid w:val="00635CB6"/>
    <w:rsid w:val="00635CB7"/>
    <w:rsid w:val="00635CC0"/>
    <w:rsid w:val="00635CC4"/>
    <w:rsid w:val="00635CD3"/>
    <w:rsid w:val="00635D40"/>
    <w:rsid w:val="00635D56"/>
    <w:rsid w:val="00635D6B"/>
    <w:rsid w:val="00635D8D"/>
    <w:rsid w:val="00635E10"/>
    <w:rsid w:val="00635E11"/>
    <w:rsid w:val="00635E26"/>
    <w:rsid w:val="00635E94"/>
    <w:rsid w:val="00635FD0"/>
    <w:rsid w:val="00635FE9"/>
    <w:rsid w:val="0063603B"/>
    <w:rsid w:val="00636089"/>
    <w:rsid w:val="00636104"/>
    <w:rsid w:val="0063617C"/>
    <w:rsid w:val="006361BB"/>
    <w:rsid w:val="00636257"/>
    <w:rsid w:val="0063628F"/>
    <w:rsid w:val="006362C6"/>
    <w:rsid w:val="006362D9"/>
    <w:rsid w:val="006362DE"/>
    <w:rsid w:val="00636364"/>
    <w:rsid w:val="0063639B"/>
    <w:rsid w:val="006363A0"/>
    <w:rsid w:val="006363FC"/>
    <w:rsid w:val="0063640A"/>
    <w:rsid w:val="00636491"/>
    <w:rsid w:val="006364B6"/>
    <w:rsid w:val="006364EC"/>
    <w:rsid w:val="006364F4"/>
    <w:rsid w:val="006364FE"/>
    <w:rsid w:val="0063650A"/>
    <w:rsid w:val="0063651A"/>
    <w:rsid w:val="0063657E"/>
    <w:rsid w:val="00636585"/>
    <w:rsid w:val="00636598"/>
    <w:rsid w:val="006365A1"/>
    <w:rsid w:val="006365A3"/>
    <w:rsid w:val="006365B2"/>
    <w:rsid w:val="006365D3"/>
    <w:rsid w:val="006365F1"/>
    <w:rsid w:val="0063661F"/>
    <w:rsid w:val="00636626"/>
    <w:rsid w:val="00636638"/>
    <w:rsid w:val="00636639"/>
    <w:rsid w:val="006366B8"/>
    <w:rsid w:val="006366F3"/>
    <w:rsid w:val="0063677F"/>
    <w:rsid w:val="006367B7"/>
    <w:rsid w:val="00636831"/>
    <w:rsid w:val="00636835"/>
    <w:rsid w:val="006368FB"/>
    <w:rsid w:val="0063690F"/>
    <w:rsid w:val="0063697C"/>
    <w:rsid w:val="0063698B"/>
    <w:rsid w:val="00636993"/>
    <w:rsid w:val="006369D9"/>
    <w:rsid w:val="00636A35"/>
    <w:rsid w:val="00636A6A"/>
    <w:rsid w:val="00636AD0"/>
    <w:rsid w:val="00636AE1"/>
    <w:rsid w:val="00636B24"/>
    <w:rsid w:val="00636B32"/>
    <w:rsid w:val="00636B72"/>
    <w:rsid w:val="00636BFB"/>
    <w:rsid w:val="00636C1F"/>
    <w:rsid w:val="00636C5B"/>
    <w:rsid w:val="00636C62"/>
    <w:rsid w:val="00636C91"/>
    <w:rsid w:val="00636CAC"/>
    <w:rsid w:val="00636CD2"/>
    <w:rsid w:val="00636CE1"/>
    <w:rsid w:val="00636D2D"/>
    <w:rsid w:val="00636D36"/>
    <w:rsid w:val="00636D3D"/>
    <w:rsid w:val="00636D64"/>
    <w:rsid w:val="00636D80"/>
    <w:rsid w:val="00636D88"/>
    <w:rsid w:val="00636D97"/>
    <w:rsid w:val="00636DB9"/>
    <w:rsid w:val="00636DBF"/>
    <w:rsid w:val="00636DDC"/>
    <w:rsid w:val="00636E25"/>
    <w:rsid w:val="00636E35"/>
    <w:rsid w:val="00636E76"/>
    <w:rsid w:val="00636EB1"/>
    <w:rsid w:val="00636EBA"/>
    <w:rsid w:val="00636ECB"/>
    <w:rsid w:val="00636EFE"/>
    <w:rsid w:val="00636F04"/>
    <w:rsid w:val="00636F6B"/>
    <w:rsid w:val="0063707B"/>
    <w:rsid w:val="006370A1"/>
    <w:rsid w:val="006370AB"/>
    <w:rsid w:val="006370B3"/>
    <w:rsid w:val="006370F3"/>
    <w:rsid w:val="006371AA"/>
    <w:rsid w:val="00637272"/>
    <w:rsid w:val="006372ED"/>
    <w:rsid w:val="006372EF"/>
    <w:rsid w:val="006373CB"/>
    <w:rsid w:val="00637404"/>
    <w:rsid w:val="0063745B"/>
    <w:rsid w:val="0063746D"/>
    <w:rsid w:val="0063747A"/>
    <w:rsid w:val="00637484"/>
    <w:rsid w:val="0063748E"/>
    <w:rsid w:val="006374AA"/>
    <w:rsid w:val="006374C4"/>
    <w:rsid w:val="006374CD"/>
    <w:rsid w:val="006374D4"/>
    <w:rsid w:val="006374D8"/>
    <w:rsid w:val="00637502"/>
    <w:rsid w:val="00637537"/>
    <w:rsid w:val="006375E6"/>
    <w:rsid w:val="006375E9"/>
    <w:rsid w:val="00637631"/>
    <w:rsid w:val="0063763B"/>
    <w:rsid w:val="00637664"/>
    <w:rsid w:val="0063766C"/>
    <w:rsid w:val="006376B1"/>
    <w:rsid w:val="006376F7"/>
    <w:rsid w:val="0063770B"/>
    <w:rsid w:val="00637740"/>
    <w:rsid w:val="00637761"/>
    <w:rsid w:val="006377A9"/>
    <w:rsid w:val="006377CB"/>
    <w:rsid w:val="006377D0"/>
    <w:rsid w:val="0063780C"/>
    <w:rsid w:val="00637812"/>
    <w:rsid w:val="0063782B"/>
    <w:rsid w:val="00637918"/>
    <w:rsid w:val="0063791E"/>
    <w:rsid w:val="0063792F"/>
    <w:rsid w:val="0063793A"/>
    <w:rsid w:val="0063793C"/>
    <w:rsid w:val="00637944"/>
    <w:rsid w:val="006379DE"/>
    <w:rsid w:val="00637A12"/>
    <w:rsid w:val="00637A2B"/>
    <w:rsid w:val="00637A2F"/>
    <w:rsid w:val="00637A49"/>
    <w:rsid w:val="00637A54"/>
    <w:rsid w:val="00637ACB"/>
    <w:rsid w:val="00637AFB"/>
    <w:rsid w:val="00637B2C"/>
    <w:rsid w:val="00637BB2"/>
    <w:rsid w:val="00637BF4"/>
    <w:rsid w:val="00637BFA"/>
    <w:rsid w:val="00637C10"/>
    <w:rsid w:val="00637C31"/>
    <w:rsid w:val="00637C38"/>
    <w:rsid w:val="00637C91"/>
    <w:rsid w:val="00637CCD"/>
    <w:rsid w:val="00637CE8"/>
    <w:rsid w:val="00637CFA"/>
    <w:rsid w:val="00637D02"/>
    <w:rsid w:val="00637D12"/>
    <w:rsid w:val="00637D22"/>
    <w:rsid w:val="00637D36"/>
    <w:rsid w:val="00637DD6"/>
    <w:rsid w:val="00637DE7"/>
    <w:rsid w:val="00637DF2"/>
    <w:rsid w:val="00637DF9"/>
    <w:rsid w:val="00637E0E"/>
    <w:rsid w:val="00637E16"/>
    <w:rsid w:val="00637E36"/>
    <w:rsid w:val="00637E4C"/>
    <w:rsid w:val="00637E6B"/>
    <w:rsid w:val="00637E88"/>
    <w:rsid w:val="00637EAF"/>
    <w:rsid w:val="00637EB1"/>
    <w:rsid w:val="00637EC0"/>
    <w:rsid w:val="00637EDC"/>
    <w:rsid w:val="00637F0D"/>
    <w:rsid w:val="00637F1D"/>
    <w:rsid w:val="00637F3E"/>
    <w:rsid w:val="00640054"/>
    <w:rsid w:val="00640069"/>
    <w:rsid w:val="0064007D"/>
    <w:rsid w:val="0064009F"/>
    <w:rsid w:val="006400A5"/>
    <w:rsid w:val="0064010B"/>
    <w:rsid w:val="006401FB"/>
    <w:rsid w:val="00640204"/>
    <w:rsid w:val="006402B4"/>
    <w:rsid w:val="00640342"/>
    <w:rsid w:val="00640393"/>
    <w:rsid w:val="006403B0"/>
    <w:rsid w:val="006403EA"/>
    <w:rsid w:val="006403F3"/>
    <w:rsid w:val="00640412"/>
    <w:rsid w:val="0064041D"/>
    <w:rsid w:val="006404B6"/>
    <w:rsid w:val="00640532"/>
    <w:rsid w:val="00640539"/>
    <w:rsid w:val="0064055A"/>
    <w:rsid w:val="006405A4"/>
    <w:rsid w:val="006405E8"/>
    <w:rsid w:val="00640637"/>
    <w:rsid w:val="00640699"/>
    <w:rsid w:val="006406B1"/>
    <w:rsid w:val="006406FD"/>
    <w:rsid w:val="00640738"/>
    <w:rsid w:val="00640747"/>
    <w:rsid w:val="00640769"/>
    <w:rsid w:val="00640777"/>
    <w:rsid w:val="006407AE"/>
    <w:rsid w:val="006407BC"/>
    <w:rsid w:val="006407BF"/>
    <w:rsid w:val="006407C9"/>
    <w:rsid w:val="00640848"/>
    <w:rsid w:val="00640866"/>
    <w:rsid w:val="00640876"/>
    <w:rsid w:val="00640880"/>
    <w:rsid w:val="006408DB"/>
    <w:rsid w:val="006408FC"/>
    <w:rsid w:val="00640902"/>
    <w:rsid w:val="0064090E"/>
    <w:rsid w:val="00640920"/>
    <w:rsid w:val="00640952"/>
    <w:rsid w:val="0064096D"/>
    <w:rsid w:val="00640A1E"/>
    <w:rsid w:val="00640A4A"/>
    <w:rsid w:val="00640A4E"/>
    <w:rsid w:val="00640A56"/>
    <w:rsid w:val="00640A82"/>
    <w:rsid w:val="00640ACB"/>
    <w:rsid w:val="00640B0E"/>
    <w:rsid w:val="00640B33"/>
    <w:rsid w:val="00640C40"/>
    <w:rsid w:val="00640C7F"/>
    <w:rsid w:val="00640CCF"/>
    <w:rsid w:val="00640D02"/>
    <w:rsid w:val="00640D24"/>
    <w:rsid w:val="00640D66"/>
    <w:rsid w:val="00640DE5"/>
    <w:rsid w:val="00640E38"/>
    <w:rsid w:val="00640ED8"/>
    <w:rsid w:val="00640EF6"/>
    <w:rsid w:val="00640F25"/>
    <w:rsid w:val="00640F35"/>
    <w:rsid w:val="00640F72"/>
    <w:rsid w:val="00640F8F"/>
    <w:rsid w:val="0064101F"/>
    <w:rsid w:val="0064106E"/>
    <w:rsid w:val="00641080"/>
    <w:rsid w:val="0064108D"/>
    <w:rsid w:val="00641129"/>
    <w:rsid w:val="00641135"/>
    <w:rsid w:val="00641163"/>
    <w:rsid w:val="00641176"/>
    <w:rsid w:val="006411A9"/>
    <w:rsid w:val="006411C6"/>
    <w:rsid w:val="006411D6"/>
    <w:rsid w:val="006411EB"/>
    <w:rsid w:val="006411F9"/>
    <w:rsid w:val="00641256"/>
    <w:rsid w:val="00641267"/>
    <w:rsid w:val="006412BD"/>
    <w:rsid w:val="00641338"/>
    <w:rsid w:val="00641364"/>
    <w:rsid w:val="006413A8"/>
    <w:rsid w:val="006413C5"/>
    <w:rsid w:val="006413D7"/>
    <w:rsid w:val="00641432"/>
    <w:rsid w:val="006414B5"/>
    <w:rsid w:val="006414D8"/>
    <w:rsid w:val="00641517"/>
    <w:rsid w:val="00641558"/>
    <w:rsid w:val="00641561"/>
    <w:rsid w:val="006415AF"/>
    <w:rsid w:val="006415DC"/>
    <w:rsid w:val="00641654"/>
    <w:rsid w:val="00641657"/>
    <w:rsid w:val="006416BA"/>
    <w:rsid w:val="006416E9"/>
    <w:rsid w:val="00641702"/>
    <w:rsid w:val="0064171F"/>
    <w:rsid w:val="0064174D"/>
    <w:rsid w:val="0064175C"/>
    <w:rsid w:val="0064183F"/>
    <w:rsid w:val="006418CA"/>
    <w:rsid w:val="006418D6"/>
    <w:rsid w:val="00641907"/>
    <w:rsid w:val="00641915"/>
    <w:rsid w:val="0064193E"/>
    <w:rsid w:val="0064196E"/>
    <w:rsid w:val="006419B1"/>
    <w:rsid w:val="00641A12"/>
    <w:rsid w:val="00641A49"/>
    <w:rsid w:val="00641AAB"/>
    <w:rsid w:val="00641AE2"/>
    <w:rsid w:val="00641BE8"/>
    <w:rsid w:val="00641C36"/>
    <w:rsid w:val="00641C5D"/>
    <w:rsid w:val="00641C88"/>
    <w:rsid w:val="00641CAF"/>
    <w:rsid w:val="00641CB9"/>
    <w:rsid w:val="00641CE2"/>
    <w:rsid w:val="00641CF0"/>
    <w:rsid w:val="00641D07"/>
    <w:rsid w:val="00641D13"/>
    <w:rsid w:val="00641D58"/>
    <w:rsid w:val="00641D62"/>
    <w:rsid w:val="00641DAD"/>
    <w:rsid w:val="00641E16"/>
    <w:rsid w:val="00641E75"/>
    <w:rsid w:val="00641EE7"/>
    <w:rsid w:val="00641F10"/>
    <w:rsid w:val="00641F2D"/>
    <w:rsid w:val="00641F5F"/>
    <w:rsid w:val="00641F98"/>
    <w:rsid w:val="00641FDD"/>
    <w:rsid w:val="00641FE6"/>
    <w:rsid w:val="00642039"/>
    <w:rsid w:val="0064206A"/>
    <w:rsid w:val="0064207A"/>
    <w:rsid w:val="0064207E"/>
    <w:rsid w:val="006420E9"/>
    <w:rsid w:val="006420FD"/>
    <w:rsid w:val="00642102"/>
    <w:rsid w:val="0064210C"/>
    <w:rsid w:val="0064214E"/>
    <w:rsid w:val="0064219A"/>
    <w:rsid w:val="006421B3"/>
    <w:rsid w:val="006421BC"/>
    <w:rsid w:val="00642239"/>
    <w:rsid w:val="00642289"/>
    <w:rsid w:val="0064229E"/>
    <w:rsid w:val="00642352"/>
    <w:rsid w:val="00642374"/>
    <w:rsid w:val="00642381"/>
    <w:rsid w:val="0064239D"/>
    <w:rsid w:val="006423A0"/>
    <w:rsid w:val="006423FF"/>
    <w:rsid w:val="00642410"/>
    <w:rsid w:val="00642428"/>
    <w:rsid w:val="00642455"/>
    <w:rsid w:val="00642469"/>
    <w:rsid w:val="0064247D"/>
    <w:rsid w:val="00642482"/>
    <w:rsid w:val="006424B7"/>
    <w:rsid w:val="006424CF"/>
    <w:rsid w:val="006424E4"/>
    <w:rsid w:val="0064252A"/>
    <w:rsid w:val="00642546"/>
    <w:rsid w:val="00642556"/>
    <w:rsid w:val="00642557"/>
    <w:rsid w:val="00642575"/>
    <w:rsid w:val="006425A4"/>
    <w:rsid w:val="0064260A"/>
    <w:rsid w:val="0064260B"/>
    <w:rsid w:val="0064265C"/>
    <w:rsid w:val="006426E6"/>
    <w:rsid w:val="006426E7"/>
    <w:rsid w:val="00642706"/>
    <w:rsid w:val="0064273E"/>
    <w:rsid w:val="006427D9"/>
    <w:rsid w:val="0064280A"/>
    <w:rsid w:val="0064280B"/>
    <w:rsid w:val="00642816"/>
    <w:rsid w:val="00642821"/>
    <w:rsid w:val="0064285E"/>
    <w:rsid w:val="006428D8"/>
    <w:rsid w:val="0064290D"/>
    <w:rsid w:val="0064291B"/>
    <w:rsid w:val="00642929"/>
    <w:rsid w:val="00642971"/>
    <w:rsid w:val="00642979"/>
    <w:rsid w:val="006429D9"/>
    <w:rsid w:val="00642A02"/>
    <w:rsid w:val="00642A22"/>
    <w:rsid w:val="00642A4A"/>
    <w:rsid w:val="00642A76"/>
    <w:rsid w:val="00642A9B"/>
    <w:rsid w:val="00642AD6"/>
    <w:rsid w:val="00642B4C"/>
    <w:rsid w:val="00642B51"/>
    <w:rsid w:val="00642B6E"/>
    <w:rsid w:val="00642B70"/>
    <w:rsid w:val="00642B9F"/>
    <w:rsid w:val="00642BDA"/>
    <w:rsid w:val="00642C04"/>
    <w:rsid w:val="00642C51"/>
    <w:rsid w:val="00642CBB"/>
    <w:rsid w:val="00642CC1"/>
    <w:rsid w:val="00642CE2"/>
    <w:rsid w:val="00642D26"/>
    <w:rsid w:val="00642DBF"/>
    <w:rsid w:val="00642E33"/>
    <w:rsid w:val="00642E63"/>
    <w:rsid w:val="00642E93"/>
    <w:rsid w:val="00642EB0"/>
    <w:rsid w:val="00642EEF"/>
    <w:rsid w:val="00642EFA"/>
    <w:rsid w:val="00642F28"/>
    <w:rsid w:val="00642F2B"/>
    <w:rsid w:val="00642F6F"/>
    <w:rsid w:val="00642F88"/>
    <w:rsid w:val="00642F95"/>
    <w:rsid w:val="00642FB3"/>
    <w:rsid w:val="00643004"/>
    <w:rsid w:val="006430A7"/>
    <w:rsid w:val="006430D9"/>
    <w:rsid w:val="0064316C"/>
    <w:rsid w:val="00643184"/>
    <w:rsid w:val="006431C5"/>
    <w:rsid w:val="006431D0"/>
    <w:rsid w:val="0064321C"/>
    <w:rsid w:val="00643237"/>
    <w:rsid w:val="00643275"/>
    <w:rsid w:val="006432BA"/>
    <w:rsid w:val="006432D6"/>
    <w:rsid w:val="0064334E"/>
    <w:rsid w:val="00643356"/>
    <w:rsid w:val="0064338F"/>
    <w:rsid w:val="006433B7"/>
    <w:rsid w:val="006433F3"/>
    <w:rsid w:val="00643405"/>
    <w:rsid w:val="00643419"/>
    <w:rsid w:val="0064346B"/>
    <w:rsid w:val="00643481"/>
    <w:rsid w:val="0064354C"/>
    <w:rsid w:val="0064354D"/>
    <w:rsid w:val="00643578"/>
    <w:rsid w:val="006435C2"/>
    <w:rsid w:val="006435E3"/>
    <w:rsid w:val="006435FB"/>
    <w:rsid w:val="00643638"/>
    <w:rsid w:val="00643694"/>
    <w:rsid w:val="006436A3"/>
    <w:rsid w:val="006436F0"/>
    <w:rsid w:val="0064376F"/>
    <w:rsid w:val="0064377D"/>
    <w:rsid w:val="00643788"/>
    <w:rsid w:val="006437C4"/>
    <w:rsid w:val="006437D5"/>
    <w:rsid w:val="0064383B"/>
    <w:rsid w:val="006438B1"/>
    <w:rsid w:val="00643958"/>
    <w:rsid w:val="00643976"/>
    <w:rsid w:val="0064398E"/>
    <w:rsid w:val="006439B2"/>
    <w:rsid w:val="00643A17"/>
    <w:rsid w:val="00643AB9"/>
    <w:rsid w:val="00643B21"/>
    <w:rsid w:val="00643BB3"/>
    <w:rsid w:val="00643C59"/>
    <w:rsid w:val="00643C68"/>
    <w:rsid w:val="00643C9C"/>
    <w:rsid w:val="00643CA3"/>
    <w:rsid w:val="00643CB2"/>
    <w:rsid w:val="00643CF3"/>
    <w:rsid w:val="00643D28"/>
    <w:rsid w:val="00643D6D"/>
    <w:rsid w:val="00643D7D"/>
    <w:rsid w:val="00643D8A"/>
    <w:rsid w:val="00643DB8"/>
    <w:rsid w:val="00643DB9"/>
    <w:rsid w:val="00643DD9"/>
    <w:rsid w:val="00643E10"/>
    <w:rsid w:val="00643EB5"/>
    <w:rsid w:val="00643EE0"/>
    <w:rsid w:val="00643EF7"/>
    <w:rsid w:val="00643F31"/>
    <w:rsid w:val="00643F4B"/>
    <w:rsid w:val="00643F60"/>
    <w:rsid w:val="00643F98"/>
    <w:rsid w:val="00644034"/>
    <w:rsid w:val="00644088"/>
    <w:rsid w:val="00644138"/>
    <w:rsid w:val="00644139"/>
    <w:rsid w:val="00644162"/>
    <w:rsid w:val="0064416A"/>
    <w:rsid w:val="0064418C"/>
    <w:rsid w:val="00644199"/>
    <w:rsid w:val="006441B7"/>
    <w:rsid w:val="006441BE"/>
    <w:rsid w:val="006441DF"/>
    <w:rsid w:val="006441FA"/>
    <w:rsid w:val="006441FE"/>
    <w:rsid w:val="0064424F"/>
    <w:rsid w:val="00644256"/>
    <w:rsid w:val="006442CF"/>
    <w:rsid w:val="006442E7"/>
    <w:rsid w:val="00644315"/>
    <w:rsid w:val="0064433F"/>
    <w:rsid w:val="00644367"/>
    <w:rsid w:val="00644380"/>
    <w:rsid w:val="00644389"/>
    <w:rsid w:val="00644398"/>
    <w:rsid w:val="006443A4"/>
    <w:rsid w:val="006443CB"/>
    <w:rsid w:val="006443D2"/>
    <w:rsid w:val="0064441E"/>
    <w:rsid w:val="00644427"/>
    <w:rsid w:val="0064442D"/>
    <w:rsid w:val="0064451E"/>
    <w:rsid w:val="006445D1"/>
    <w:rsid w:val="006445F8"/>
    <w:rsid w:val="00644606"/>
    <w:rsid w:val="00644607"/>
    <w:rsid w:val="00644651"/>
    <w:rsid w:val="00644652"/>
    <w:rsid w:val="00644685"/>
    <w:rsid w:val="006446A0"/>
    <w:rsid w:val="006446B4"/>
    <w:rsid w:val="006446CE"/>
    <w:rsid w:val="006446D1"/>
    <w:rsid w:val="006446DD"/>
    <w:rsid w:val="006446FB"/>
    <w:rsid w:val="0064474D"/>
    <w:rsid w:val="006447C6"/>
    <w:rsid w:val="006447CD"/>
    <w:rsid w:val="0064483D"/>
    <w:rsid w:val="0064485B"/>
    <w:rsid w:val="0064489A"/>
    <w:rsid w:val="006448F3"/>
    <w:rsid w:val="0064496A"/>
    <w:rsid w:val="006449B5"/>
    <w:rsid w:val="006449B9"/>
    <w:rsid w:val="006449C0"/>
    <w:rsid w:val="00644A08"/>
    <w:rsid w:val="00644A32"/>
    <w:rsid w:val="00644A98"/>
    <w:rsid w:val="00644AA0"/>
    <w:rsid w:val="00644B15"/>
    <w:rsid w:val="00644B28"/>
    <w:rsid w:val="00644B2D"/>
    <w:rsid w:val="00644B88"/>
    <w:rsid w:val="00644B8C"/>
    <w:rsid w:val="00644BEB"/>
    <w:rsid w:val="00644BF7"/>
    <w:rsid w:val="00644BFE"/>
    <w:rsid w:val="00644C5B"/>
    <w:rsid w:val="00644C76"/>
    <w:rsid w:val="00644C91"/>
    <w:rsid w:val="00644CA4"/>
    <w:rsid w:val="00644CA5"/>
    <w:rsid w:val="00644CC2"/>
    <w:rsid w:val="00644CDC"/>
    <w:rsid w:val="00644D01"/>
    <w:rsid w:val="00644D21"/>
    <w:rsid w:val="00644D76"/>
    <w:rsid w:val="00644DFA"/>
    <w:rsid w:val="00644E09"/>
    <w:rsid w:val="00644E5A"/>
    <w:rsid w:val="00644E82"/>
    <w:rsid w:val="00645032"/>
    <w:rsid w:val="006450BC"/>
    <w:rsid w:val="006450F0"/>
    <w:rsid w:val="006450FA"/>
    <w:rsid w:val="00645183"/>
    <w:rsid w:val="00645193"/>
    <w:rsid w:val="006451A0"/>
    <w:rsid w:val="006451AA"/>
    <w:rsid w:val="00645225"/>
    <w:rsid w:val="0064525E"/>
    <w:rsid w:val="0064526F"/>
    <w:rsid w:val="00645360"/>
    <w:rsid w:val="00645372"/>
    <w:rsid w:val="0064538E"/>
    <w:rsid w:val="0064539D"/>
    <w:rsid w:val="006453D2"/>
    <w:rsid w:val="006453F1"/>
    <w:rsid w:val="00645477"/>
    <w:rsid w:val="00645482"/>
    <w:rsid w:val="0064549C"/>
    <w:rsid w:val="006454A5"/>
    <w:rsid w:val="006454E6"/>
    <w:rsid w:val="00645514"/>
    <w:rsid w:val="00645523"/>
    <w:rsid w:val="00645540"/>
    <w:rsid w:val="006455D9"/>
    <w:rsid w:val="006455F8"/>
    <w:rsid w:val="0064565C"/>
    <w:rsid w:val="0064568B"/>
    <w:rsid w:val="00645691"/>
    <w:rsid w:val="006456A6"/>
    <w:rsid w:val="006456A8"/>
    <w:rsid w:val="006456AE"/>
    <w:rsid w:val="006456C3"/>
    <w:rsid w:val="00645791"/>
    <w:rsid w:val="0064584E"/>
    <w:rsid w:val="0064589A"/>
    <w:rsid w:val="0064593A"/>
    <w:rsid w:val="00645974"/>
    <w:rsid w:val="006459A7"/>
    <w:rsid w:val="00645A6C"/>
    <w:rsid w:val="00645A78"/>
    <w:rsid w:val="00645AB6"/>
    <w:rsid w:val="00645AC9"/>
    <w:rsid w:val="00645AE9"/>
    <w:rsid w:val="00645B03"/>
    <w:rsid w:val="00645B0E"/>
    <w:rsid w:val="00645B14"/>
    <w:rsid w:val="00645B22"/>
    <w:rsid w:val="00645B2E"/>
    <w:rsid w:val="00645B46"/>
    <w:rsid w:val="00645B4E"/>
    <w:rsid w:val="00645B65"/>
    <w:rsid w:val="00645B6B"/>
    <w:rsid w:val="00645B74"/>
    <w:rsid w:val="00645B77"/>
    <w:rsid w:val="00645BC7"/>
    <w:rsid w:val="00645C0F"/>
    <w:rsid w:val="00645C11"/>
    <w:rsid w:val="00645C35"/>
    <w:rsid w:val="00645C48"/>
    <w:rsid w:val="00645C54"/>
    <w:rsid w:val="00645CAD"/>
    <w:rsid w:val="00645CCC"/>
    <w:rsid w:val="00645CCE"/>
    <w:rsid w:val="00645D05"/>
    <w:rsid w:val="00645D40"/>
    <w:rsid w:val="00645D4A"/>
    <w:rsid w:val="00645D69"/>
    <w:rsid w:val="00645D7B"/>
    <w:rsid w:val="00645D93"/>
    <w:rsid w:val="00645DDC"/>
    <w:rsid w:val="00645E06"/>
    <w:rsid w:val="00645E39"/>
    <w:rsid w:val="00645E64"/>
    <w:rsid w:val="00645EC6"/>
    <w:rsid w:val="00645ECC"/>
    <w:rsid w:val="00645F1E"/>
    <w:rsid w:val="00645F5F"/>
    <w:rsid w:val="00645F9A"/>
    <w:rsid w:val="00646088"/>
    <w:rsid w:val="006460AF"/>
    <w:rsid w:val="00646132"/>
    <w:rsid w:val="00646180"/>
    <w:rsid w:val="0064618A"/>
    <w:rsid w:val="00646224"/>
    <w:rsid w:val="0064624F"/>
    <w:rsid w:val="006462A0"/>
    <w:rsid w:val="006462FD"/>
    <w:rsid w:val="00646323"/>
    <w:rsid w:val="006463B7"/>
    <w:rsid w:val="00646489"/>
    <w:rsid w:val="006464A8"/>
    <w:rsid w:val="006464AE"/>
    <w:rsid w:val="006464B9"/>
    <w:rsid w:val="006464C5"/>
    <w:rsid w:val="006464D2"/>
    <w:rsid w:val="00646520"/>
    <w:rsid w:val="006465B8"/>
    <w:rsid w:val="006465CE"/>
    <w:rsid w:val="006465E8"/>
    <w:rsid w:val="00646655"/>
    <w:rsid w:val="00646660"/>
    <w:rsid w:val="00646663"/>
    <w:rsid w:val="006466A8"/>
    <w:rsid w:val="0064673B"/>
    <w:rsid w:val="00646740"/>
    <w:rsid w:val="006468CE"/>
    <w:rsid w:val="006468DD"/>
    <w:rsid w:val="0064691D"/>
    <w:rsid w:val="00646974"/>
    <w:rsid w:val="006469BC"/>
    <w:rsid w:val="006469F1"/>
    <w:rsid w:val="00646A04"/>
    <w:rsid w:val="00646A1F"/>
    <w:rsid w:val="00646A3A"/>
    <w:rsid w:val="00646A66"/>
    <w:rsid w:val="00646A9B"/>
    <w:rsid w:val="00646A9E"/>
    <w:rsid w:val="00646AB6"/>
    <w:rsid w:val="00646AB7"/>
    <w:rsid w:val="00646AD6"/>
    <w:rsid w:val="00646B00"/>
    <w:rsid w:val="00646B10"/>
    <w:rsid w:val="00646B13"/>
    <w:rsid w:val="00646B62"/>
    <w:rsid w:val="00646B67"/>
    <w:rsid w:val="00646B99"/>
    <w:rsid w:val="00646BC3"/>
    <w:rsid w:val="00646C33"/>
    <w:rsid w:val="00646C66"/>
    <w:rsid w:val="00646C8F"/>
    <w:rsid w:val="00646D18"/>
    <w:rsid w:val="00646D4B"/>
    <w:rsid w:val="00646D76"/>
    <w:rsid w:val="00646D92"/>
    <w:rsid w:val="00646DCD"/>
    <w:rsid w:val="00646DEE"/>
    <w:rsid w:val="00646F57"/>
    <w:rsid w:val="00646F64"/>
    <w:rsid w:val="00646FCC"/>
    <w:rsid w:val="00646FE2"/>
    <w:rsid w:val="0064701A"/>
    <w:rsid w:val="00647025"/>
    <w:rsid w:val="00647051"/>
    <w:rsid w:val="00647060"/>
    <w:rsid w:val="00647081"/>
    <w:rsid w:val="00647096"/>
    <w:rsid w:val="0064709D"/>
    <w:rsid w:val="00647149"/>
    <w:rsid w:val="0064715C"/>
    <w:rsid w:val="006471DB"/>
    <w:rsid w:val="00647262"/>
    <w:rsid w:val="00647286"/>
    <w:rsid w:val="00647292"/>
    <w:rsid w:val="006472D1"/>
    <w:rsid w:val="00647313"/>
    <w:rsid w:val="00647343"/>
    <w:rsid w:val="0064736A"/>
    <w:rsid w:val="0064738F"/>
    <w:rsid w:val="006473A1"/>
    <w:rsid w:val="006474D9"/>
    <w:rsid w:val="006474E0"/>
    <w:rsid w:val="006474EB"/>
    <w:rsid w:val="0064756E"/>
    <w:rsid w:val="006475A1"/>
    <w:rsid w:val="006475A3"/>
    <w:rsid w:val="006475C3"/>
    <w:rsid w:val="00647626"/>
    <w:rsid w:val="00647677"/>
    <w:rsid w:val="006476BA"/>
    <w:rsid w:val="006476DB"/>
    <w:rsid w:val="00647731"/>
    <w:rsid w:val="00647759"/>
    <w:rsid w:val="0064775D"/>
    <w:rsid w:val="006477D2"/>
    <w:rsid w:val="00647814"/>
    <w:rsid w:val="00647819"/>
    <w:rsid w:val="00647844"/>
    <w:rsid w:val="006478B3"/>
    <w:rsid w:val="006478DF"/>
    <w:rsid w:val="00647901"/>
    <w:rsid w:val="00647933"/>
    <w:rsid w:val="00647943"/>
    <w:rsid w:val="00647955"/>
    <w:rsid w:val="0064795A"/>
    <w:rsid w:val="00647963"/>
    <w:rsid w:val="00647984"/>
    <w:rsid w:val="00647987"/>
    <w:rsid w:val="006479A3"/>
    <w:rsid w:val="006479EF"/>
    <w:rsid w:val="00647A2A"/>
    <w:rsid w:val="00647AAC"/>
    <w:rsid w:val="00647ADF"/>
    <w:rsid w:val="00647AE9"/>
    <w:rsid w:val="00647AF5"/>
    <w:rsid w:val="00647B3D"/>
    <w:rsid w:val="00647B78"/>
    <w:rsid w:val="00647B91"/>
    <w:rsid w:val="00647BEE"/>
    <w:rsid w:val="00647BF8"/>
    <w:rsid w:val="00647C1C"/>
    <w:rsid w:val="00647C27"/>
    <w:rsid w:val="00647C40"/>
    <w:rsid w:val="00647C58"/>
    <w:rsid w:val="00647CC1"/>
    <w:rsid w:val="00647D73"/>
    <w:rsid w:val="00647DB4"/>
    <w:rsid w:val="00647DCF"/>
    <w:rsid w:val="00647DE8"/>
    <w:rsid w:val="00647DF0"/>
    <w:rsid w:val="00647DFE"/>
    <w:rsid w:val="00647ED2"/>
    <w:rsid w:val="00647EF8"/>
    <w:rsid w:val="00647F35"/>
    <w:rsid w:val="00647FC6"/>
    <w:rsid w:val="00650011"/>
    <w:rsid w:val="00650022"/>
    <w:rsid w:val="00650106"/>
    <w:rsid w:val="00650112"/>
    <w:rsid w:val="00650113"/>
    <w:rsid w:val="00650121"/>
    <w:rsid w:val="00650124"/>
    <w:rsid w:val="0065018A"/>
    <w:rsid w:val="006501A9"/>
    <w:rsid w:val="006501CC"/>
    <w:rsid w:val="006501F3"/>
    <w:rsid w:val="00650203"/>
    <w:rsid w:val="0065020B"/>
    <w:rsid w:val="00650259"/>
    <w:rsid w:val="006502B5"/>
    <w:rsid w:val="006502DF"/>
    <w:rsid w:val="006502E7"/>
    <w:rsid w:val="006502EB"/>
    <w:rsid w:val="0065031D"/>
    <w:rsid w:val="00650339"/>
    <w:rsid w:val="006503C2"/>
    <w:rsid w:val="00650409"/>
    <w:rsid w:val="00650414"/>
    <w:rsid w:val="00650422"/>
    <w:rsid w:val="0065043D"/>
    <w:rsid w:val="00650488"/>
    <w:rsid w:val="00650528"/>
    <w:rsid w:val="0065056C"/>
    <w:rsid w:val="00650570"/>
    <w:rsid w:val="006505A6"/>
    <w:rsid w:val="006505AE"/>
    <w:rsid w:val="006505E8"/>
    <w:rsid w:val="0065063E"/>
    <w:rsid w:val="00650696"/>
    <w:rsid w:val="0065069A"/>
    <w:rsid w:val="00650754"/>
    <w:rsid w:val="0065077F"/>
    <w:rsid w:val="00650788"/>
    <w:rsid w:val="0065079C"/>
    <w:rsid w:val="006507B1"/>
    <w:rsid w:val="006507B3"/>
    <w:rsid w:val="006507C0"/>
    <w:rsid w:val="0065089E"/>
    <w:rsid w:val="006508E4"/>
    <w:rsid w:val="006508E5"/>
    <w:rsid w:val="006508FA"/>
    <w:rsid w:val="0065093A"/>
    <w:rsid w:val="0065097E"/>
    <w:rsid w:val="00650985"/>
    <w:rsid w:val="00650991"/>
    <w:rsid w:val="006509A0"/>
    <w:rsid w:val="00650A0C"/>
    <w:rsid w:val="00650A76"/>
    <w:rsid w:val="00650AC2"/>
    <w:rsid w:val="00650B61"/>
    <w:rsid w:val="00650BC9"/>
    <w:rsid w:val="00650C1A"/>
    <w:rsid w:val="00650C4C"/>
    <w:rsid w:val="00650CCF"/>
    <w:rsid w:val="00650CF0"/>
    <w:rsid w:val="00650D29"/>
    <w:rsid w:val="00650D7C"/>
    <w:rsid w:val="00650D7F"/>
    <w:rsid w:val="00650D9E"/>
    <w:rsid w:val="00650DC7"/>
    <w:rsid w:val="00650E4B"/>
    <w:rsid w:val="00650E86"/>
    <w:rsid w:val="00650F4D"/>
    <w:rsid w:val="00650F6B"/>
    <w:rsid w:val="00650FA5"/>
    <w:rsid w:val="00650FD8"/>
    <w:rsid w:val="00650FE1"/>
    <w:rsid w:val="0065102C"/>
    <w:rsid w:val="00651056"/>
    <w:rsid w:val="0065107A"/>
    <w:rsid w:val="00651093"/>
    <w:rsid w:val="006510D0"/>
    <w:rsid w:val="00651106"/>
    <w:rsid w:val="00651126"/>
    <w:rsid w:val="00651139"/>
    <w:rsid w:val="00651159"/>
    <w:rsid w:val="00651187"/>
    <w:rsid w:val="006511E4"/>
    <w:rsid w:val="006511F7"/>
    <w:rsid w:val="0065121C"/>
    <w:rsid w:val="00651237"/>
    <w:rsid w:val="0065124D"/>
    <w:rsid w:val="0065128A"/>
    <w:rsid w:val="006512A4"/>
    <w:rsid w:val="006512EB"/>
    <w:rsid w:val="00651319"/>
    <w:rsid w:val="0065131F"/>
    <w:rsid w:val="00651352"/>
    <w:rsid w:val="006513AF"/>
    <w:rsid w:val="006513E4"/>
    <w:rsid w:val="00651444"/>
    <w:rsid w:val="00651467"/>
    <w:rsid w:val="0065147A"/>
    <w:rsid w:val="0065149C"/>
    <w:rsid w:val="00651539"/>
    <w:rsid w:val="00651545"/>
    <w:rsid w:val="00651595"/>
    <w:rsid w:val="00651696"/>
    <w:rsid w:val="006516DD"/>
    <w:rsid w:val="00651714"/>
    <w:rsid w:val="0065179A"/>
    <w:rsid w:val="006517B9"/>
    <w:rsid w:val="00651839"/>
    <w:rsid w:val="0065183D"/>
    <w:rsid w:val="0065184C"/>
    <w:rsid w:val="00651893"/>
    <w:rsid w:val="006518B5"/>
    <w:rsid w:val="006518CC"/>
    <w:rsid w:val="00651975"/>
    <w:rsid w:val="00651989"/>
    <w:rsid w:val="00651994"/>
    <w:rsid w:val="006519F4"/>
    <w:rsid w:val="00651A7A"/>
    <w:rsid w:val="00651A86"/>
    <w:rsid w:val="00651AA1"/>
    <w:rsid w:val="00651AEB"/>
    <w:rsid w:val="00651B46"/>
    <w:rsid w:val="00651BA2"/>
    <w:rsid w:val="00651C11"/>
    <w:rsid w:val="00651C40"/>
    <w:rsid w:val="00651CD6"/>
    <w:rsid w:val="00651D20"/>
    <w:rsid w:val="00651D3B"/>
    <w:rsid w:val="00651D93"/>
    <w:rsid w:val="00651DBB"/>
    <w:rsid w:val="00651DD7"/>
    <w:rsid w:val="00651DEB"/>
    <w:rsid w:val="00651E09"/>
    <w:rsid w:val="00651E0F"/>
    <w:rsid w:val="00651E3D"/>
    <w:rsid w:val="00651E44"/>
    <w:rsid w:val="00651E46"/>
    <w:rsid w:val="00651E63"/>
    <w:rsid w:val="00651E6F"/>
    <w:rsid w:val="00651E9D"/>
    <w:rsid w:val="00651EA4"/>
    <w:rsid w:val="00651EB0"/>
    <w:rsid w:val="00651ED4"/>
    <w:rsid w:val="00651EEB"/>
    <w:rsid w:val="00651F02"/>
    <w:rsid w:val="00651F09"/>
    <w:rsid w:val="00651F31"/>
    <w:rsid w:val="00651F96"/>
    <w:rsid w:val="00651F9B"/>
    <w:rsid w:val="00652002"/>
    <w:rsid w:val="0065208E"/>
    <w:rsid w:val="006520C3"/>
    <w:rsid w:val="00652131"/>
    <w:rsid w:val="00652150"/>
    <w:rsid w:val="006521C9"/>
    <w:rsid w:val="00652242"/>
    <w:rsid w:val="00652287"/>
    <w:rsid w:val="006522CC"/>
    <w:rsid w:val="006522E3"/>
    <w:rsid w:val="00652389"/>
    <w:rsid w:val="0065238E"/>
    <w:rsid w:val="006523C0"/>
    <w:rsid w:val="006524AA"/>
    <w:rsid w:val="006524BF"/>
    <w:rsid w:val="0065252C"/>
    <w:rsid w:val="00652536"/>
    <w:rsid w:val="0065257B"/>
    <w:rsid w:val="00652584"/>
    <w:rsid w:val="006525F4"/>
    <w:rsid w:val="006526C6"/>
    <w:rsid w:val="006527BE"/>
    <w:rsid w:val="00652808"/>
    <w:rsid w:val="0065280D"/>
    <w:rsid w:val="00652888"/>
    <w:rsid w:val="00652891"/>
    <w:rsid w:val="006528B4"/>
    <w:rsid w:val="006528BD"/>
    <w:rsid w:val="0065291F"/>
    <w:rsid w:val="0065297A"/>
    <w:rsid w:val="006529ED"/>
    <w:rsid w:val="00652A1B"/>
    <w:rsid w:val="00652A28"/>
    <w:rsid w:val="00652A58"/>
    <w:rsid w:val="00652A5A"/>
    <w:rsid w:val="00652A78"/>
    <w:rsid w:val="00652AA8"/>
    <w:rsid w:val="00652B28"/>
    <w:rsid w:val="00652B30"/>
    <w:rsid w:val="00652BD4"/>
    <w:rsid w:val="00652C1E"/>
    <w:rsid w:val="00652C28"/>
    <w:rsid w:val="00652C77"/>
    <w:rsid w:val="00652C91"/>
    <w:rsid w:val="00652D3E"/>
    <w:rsid w:val="00652DA8"/>
    <w:rsid w:val="00652DC1"/>
    <w:rsid w:val="00652DC4"/>
    <w:rsid w:val="00652E39"/>
    <w:rsid w:val="00652E92"/>
    <w:rsid w:val="00652F2D"/>
    <w:rsid w:val="00652FE7"/>
    <w:rsid w:val="00652FF4"/>
    <w:rsid w:val="006530D3"/>
    <w:rsid w:val="00653115"/>
    <w:rsid w:val="0065311B"/>
    <w:rsid w:val="00653151"/>
    <w:rsid w:val="0065315F"/>
    <w:rsid w:val="006531C0"/>
    <w:rsid w:val="006531D9"/>
    <w:rsid w:val="00653253"/>
    <w:rsid w:val="0065325A"/>
    <w:rsid w:val="00653269"/>
    <w:rsid w:val="0065326B"/>
    <w:rsid w:val="006532BF"/>
    <w:rsid w:val="00653305"/>
    <w:rsid w:val="00653340"/>
    <w:rsid w:val="0065334D"/>
    <w:rsid w:val="006533E3"/>
    <w:rsid w:val="00653421"/>
    <w:rsid w:val="00653454"/>
    <w:rsid w:val="00653466"/>
    <w:rsid w:val="006534BA"/>
    <w:rsid w:val="006534CB"/>
    <w:rsid w:val="0065354B"/>
    <w:rsid w:val="0065354E"/>
    <w:rsid w:val="00653550"/>
    <w:rsid w:val="00653564"/>
    <w:rsid w:val="0065356F"/>
    <w:rsid w:val="00653578"/>
    <w:rsid w:val="00653591"/>
    <w:rsid w:val="006536B3"/>
    <w:rsid w:val="0065371A"/>
    <w:rsid w:val="0065376B"/>
    <w:rsid w:val="00653771"/>
    <w:rsid w:val="006537C3"/>
    <w:rsid w:val="006537E1"/>
    <w:rsid w:val="006537F8"/>
    <w:rsid w:val="00653815"/>
    <w:rsid w:val="006538A7"/>
    <w:rsid w:val="006538AE"/>
    <w:rsid w:val="00653900"/>
    <w:rsid w:val="00653925"/>
    <w:rsid w:val="0065399C"/>
    <w:rsid w:val="006539A3"/>
    <w:rsid w:val="006539C8"/>
    <w:rsid w:val="00653A21"/>
    <w:rsid w:val="00653A4D"/>
    <w:rsid w:val="00653A68"/>
    <w:rsid w:val="00653A71"/>
    <w:rsid w:val="00653A82"/>
    <w:rsid w:val="00653AB4"/>
    <w:rsid w:val="00653ABF"/>
    <w:rsid w:val="00653AC3"/>
    <w:rsid w:val="00653AC8"/>
    <w:rsid w:val="00653AD9"/>
    <w:rsid w:val="00653AE9"/>
    <w:rsid w:val="00653AF1"/>
    <w:rsid w:val="00653AF5"/>
    <w:rsid w:val="00653AF8"/>
    <w:rsid w:val="00653B2F"/>
    <w:rsid w:val="00653BCB"/>
    <w:rsid w:val="00653BCC"/>
    <w:rsid w:val="00653BE6"/>
    <w:rsid w:val="00653C1C"/>
    <w:rsid w:val="00653C6E"/>
    <w:rsid w:val="00653C99"/>
    <w:rsid w:val="00653CC4"/>
    <w:rsid w:val="00653D2A"/>
    <w:rsid w:val="00653D2C"/>
    <w:rsid w:val="00653D3D"/>
    <w:rsid w:val="00653D73"/>
    <w:rsid w:val="00653DE9"/>
    <w:rsid w:val="00653DFF"/>
    <w:rsid w:val="00653E12"/>
    <w:rsid w:val="00653ECF"/>
    <w:rsid w:val="00653F14"/>
    <w:rsid w:val="00653F22"/>
    <w:rsid w:val="00653F35"/>
    <w:rsid w:val="00653F36"/>
    <w:rsid w:val="00653F75"/>
    <w:rsid w:val="00653F98"/>
    <w:rsid w:val="00653FCB"/>
    <w:rsid w:val="00653FCC"/>
    <w:rsid w:val="00653FD0"/>
    <w:rsid w:val="00653FE0"/>
    <w:rsid w:val="00654021"/>
    <w:rsid w:val="00654029"/>
    <w:rsid w:val="00654049"/>
    <w:rsid w:val="0065406F"/>
    <w:rsid w:val="0065408F"/>
    <w:rsid w:val="006540AC"/>
    <w:rsid w:val="006540B7"/>
    <w:rsid w:val="006540F6"/>
    <w:rsid w:val="00654101"/>
    <w:rsid w:val="0065410F"/>
    <w:rsid w:val="0065411B"/>
    <w:rsid w:val="006541B8"/>
    <w:rsid w:val="0065422F"/>
    <w:rsid w:val="006542D4"/>
    <w:rsid w:val="0065434E"/>
    <w:rsid w:val="0065435D"/>
    <w:rsid w:val="006543BC"/>
    <w:rsid w:val="006543D2"/>
    <w:rsid w:val="006543F5"/>
    <w:rsid w:val="00654498"/>
    <w:rsid w:val="006544D4"/>
    <w:rsid w:val="006544D5"/>
    <w:rsid w:val="006544DC"/>
    <w:rsid w:val="006544E0"/>
    <w:rsid w:val="00654548"/>
    <w:rsid w:val="00654557"/>
    <w:rsid w:val="00654564"/>
    <w:rsid w:val="006545C9"/>
    <w:rsid w:val="00654616"/>
    <w:rsid w:val="00654635"/>
    <w:rsid w:val="0065469C"/>
    <w:rsid w:val="0065469D"/>
    <w:rsid w:val="006546D0"/>
    <w:rsid w:val="006546FF"/>
    <w:rsid w:val="00654746"/>
    <w:rsid w:val="006547D6"/>
    <w:rsid w:val="006547F3"/>
    <w:rsid w:val="00654846"/>
    <w:rsid w:val="00654848"/>
    <w:rsid w:val="00654891"/>
    <w:rsid w:val="0065489B"/>
    <w:rsid w:val="006548A8"/>
    <w:rsid w:val="006548E6"/>
    <w:rsid w:val="00654921"/>
    <w:rsid w:val="00654928"/>
    <w:rsid w:val="0065495D"/>
    <w:rsid w:val="00654963"/>
    <w:rsid w:val="00654994"/>
    <w:rsid w:val="0065499A"/>
    <w:rsid w:val="006549AC"/>
    <w:rsid w:val="00654A00"/>
    <w:rsid w:val="00654A31"/>
    <w:rsid w:val="00654A33"/>
    <w:rsid w:val="00654A47"/>
    <w:rsid w:val="00654A4C"/>
    <w:rsid w:val="00654A6D"/>
    <w:rsid w:val="00654A9A"/>
    <w:rsid w:val="00654AC3"/>
    <w:rsid w:val="00654ACA"/>
    <w:rsid w:val="00654ACF"/>
    <w:rsid w:val="00654AD5"/>
    <w:rsid w:val="00654B05"/>
    <w:rsid w:val="00654B20"/>
    <w:rsid w:val="00654B46"/>
    <w:rsid w:val="00654B64"/>
    <w:rsid w:val="00654B94"/>
    <w:rsid w:val="00654BC3"/>
    <w:rsid w:val="00654BF9"/>
    <w:rsid w:val="00654C31"/>
    <w:rsid w:val="00654CA4"/>
    <w:rsid w:val="00654D4B"/>
    <w:rsid w:val="00654D73"/>
    <w:rsid w:val="00654D84"/>
    <w:rsid w:val="00654DAD"/>
    <w:rsid w:val="00654DCC"/>
    <w:rsid w:val="00654DD8"/>
    <w:rsid w:val="00654E17"/>
    <w:rsid w:val="00654E35"/>
    <w:rsid w:val="00654E82"/>
    <w:rsid w:val="00654E95"/>
    <w:rsid w:val="00654E98"/>
    <w:rsid w:val="00654EB8"/>
    <w:rsid w:val="00654EDA"/>
    <w:rsid w:val="00654F1D"/>
    <w:rsid w:val="00654F44"/>
    <w:rsid w:val="00654F7B"/>
    <w:rsid w:val="00654F7E"/>
    <w:rsid w:val="00654FC5"/>
    <w:rsid w:val="00654FCD"/>
    <w:rsid w:val="00655034"/>
    <w:rsid w:val="0065503B"/>
    <w:rsid w:val="0065508F"/>
    <w:rsid w:val="006550C6"/>
    <w:rsid w:val="006550CF"/>
    <w:rsid w:val="006550E0"/>
    <w:rsid w:val="00655138"/>
    <w:rsid w:val="0065518F"/>
    <w:rsid w:val="0065519A"/>
    <w:rsid w:val="006551F5"/>
    <w:rsid w:val="006551FA"/>
    <w:rsid w:val="00655257"/>
    <w:rsid w:val="00655281"/>
    <w:rsid w:val="00655295"/>
    <w:rsid w:val="006552A9"/>
    <w:rsid w:val="006552B9"/>
    <w:rsid w:val="006552DB"/>
    <w:rsid w:val="006552E2"/>
    <w:rsid w:val="0065532A"/>
    <w:rsid w:val="0065537E"/>
    <w:rsid w:val="006553C8"/>
    <w:rsid w:val="00655406"/>
    <w:rsid w:val="00655466"/>
    <w:rsid w:val="00655478"/>
    <w:rsid w:val="00655486"/>
    <w:rsid w:val="0065548C"/>
    <w:rsid w:val="00655503"/>
    <w:rsid w:val="0065550D"/>
    <w:rsid w:val="00655531"/>
    <w:rsid w:val="00655596"/>
    <w:rsid w:val="006555EC"/>
    <w:rsid w:val="006555F9"/>
    <w:rsid w:val="00655603"/>
    <w:rsid w:val="00655626"/>
    <w:rsid w:val="0065564C"/>
    <w:rsid w:val="00655674"/>
    <w:rsid w:val="006556CE"/>
    <w:rsid w:val="006556E0"/>
    <w:rsid w:val="006556F6"/>
    <w:rsid w:val="00655716"/>
    <w:rsid w:val="00655743"/>
    <w:rsid w:val="0065574F"/>
    <w:rsid w:val="006557D3"/>
    <w:rsid w:val="006557D5"/>
    <w:rsid w:val="006557E1"/>
    <w:rsid w:val="00655878"/>
    <w:rsid w:val="006558A0"/>
    <w:rsid w:val="006558E5"/>
    <w:rsid w:val="00655982"/>
    <w:rsid w:val="00655AD8"/>
    <w:rsid w:val="00655AE7"/>
    <w:rsid w:val="00655AEA"/>
    <w:rsid w:val="00655B27"/>
    <w:rsid w:val="00655B3A"/>
    <w:rsid w:val="00655B45"/>
    <w:rsid w:val="00655B65"/>
    <w:rsid w:val="00655BA7"/>
    <w:rsid w:val="00655BA9"/>
    <w:rsid w:val="00655BB3"/>
    <w:rsid w:val="00655C2D"/>
    <w:rsid w:val="00655C47"/>
    <w:rsid w:val="00655CE3"/>
    <w:rsid w:val="00655D36"/>
    <w:rsid w:val="00655E22"/>
    <w:rsid w:val="00655E62"/>
    <w:rsid w:val="00655E78"/>
    <w:rsid w:val="00655E8A"/>
    <w:rsid w:val="00655EA0"/>
    <w:rsid w:val="00655EBD"/>
    <w:rsid w:val="00655EED"/>
    <w:rsid w:val="00655EF1"/>
    <w:rsid w:val="00655F33"/>
    <w:rsid w:val="00655F8A"/>
    <w:rsid w:val="00655FB1"/>
    <w:rsid w:val="00655FF9"/>
    <w:rsid w:val="00656007"/>
    <w:rsid w:val="0065602E"/>
    <w:rsid w:val="006560DE"/>
    <w:rsid w:val="00656115"/>
    <w:rsid w:val="00656143"/>
    <w:rsid w:val="0065616A"/>
    <w:rsid w:val="0065616B"/>
    <w:rsid w:val="0065617E"/>
    <w:rsid w:val="006561C5"/>
    <w:rsid w:val="006562A1"/>
    <w:rsid w:val="006562C9"/>
    <w:rsid w:val="006562CB"/>
    <w:rsid w:val="006562D6"/>
    <w:rsid w:val="00656330"/>
    <w:rsid w:val="00656347"/>
    <w:rsid w:val="006563C8"/>
    <w:rsid w:val="0065640E"/>
    <w:rsid w:val="00656475"/>
    <w:rsid w:val="00656496"/>
    <w:rsid w:val="006564D2"/>
    <w:rsid w:val="006564DD"/>
    <w:rsid w:val="006564E3"/>
    <w:rsid w:val="00656517"/>
    <w:rsid w:val="00656538"/>
    <w:rsid w:val="006565B3"/>
    <w:rsid w:val="00656629"/>
    <w:rsid w:val="0065667B"/>
    <w:rsid w:val="00656680"/>
    <w:rsid w:val="00656687"/>
    <w:rsid w:val="006566A0"/>
    <w:rsid w:val="006566DF"/>
    <w:rsid w:val="0065670A"/>
    <w:rsid w:val="0065671F"/>
    <w:rsid w:val="0065673B"/>
    <w:rsid w:val="00656763"/>
    <w:rsid w:val="00656781"/>
    <w:rsid w:val="006567C4"/>
    <w:rsid w:val="006567FA"/>
    <w:rsid w:val="0065682E"/>
    <w:rsid w:val="00656881"/>
    <w:rsid w:val="0065689A"/>
    <w:rsid w:val="006568C0"/>
    <w:rsid w:val="006568E7"/>
    <w:rsid w:val="0065690D"/>
    <w:rsid w:val="0065694F"/>
    <w:rsid w:val="00656959"/>
    <w:rsid w:val="006569DC"/>
    <w:rsid w:val="00656A03"/>
    <w:rsid w:val="00656A77"/>
    <w:rsid w:val="00656A82"/>
    <w:rsid w:val="00656ADD"/>
    <w:rsid w:val="00656AF1"/>
    <w:rsid w:val="00656B92"/>
    <w:rsid w:val="00656B9A"/>
    <w:rsid w:val="00656BDE"/>
    <w:rsid w:val="00656C88"/>
    <w:rsid w:val="00656CD0"/>
    <w:rsid w:val="00656CD5"/>
    <w:rsid w:val="00656CEE"/>
    <w:rsid w:val="00656D05"/>
    <w:rsid w:val="00656D0C"/>
    <w:rsid w:val="00656D15"/>
    <w:rsid w:val="00656E32"/>
    <w:rsid w:val="00656EAA"/>
    <w:rsid w:val="00656F13"/>
    <w:rsid w:val="00656F1D"/>
    <w:rsid w:val="00656FA7"/>
    <w:rsid w:val="00656FCE"/>
    <w:rsid w:val="00656FD2"/>
    <w:rsid w:val="00656FD6"/>
    <w:rsid w:val="00656FEA"/>
    <w:rsid w:val="006570C0"/>
    <w:rsid w:val="006570EC"/>
    <w:rsid w:val="00657111"/>
    <w:rsid w:val="0065719A"/>
    <w:rsid w:val="006571DF"/>
    <w:rsid w:val="006571E9"/>
    <w:rsid w:val="0065720B"/>
    <w:rsid w:val="00657226"/>
    <w:rsid w:val="0065722F"/>
    <w:rsid w:val="00657296"/>
    <w:rsid w:val="006572CB"/>
    <w:rsid w:val="00657313"/>
    <w:rsid w:val="0065733F"/>
    <w:rsid w:val="00657361"/>
    <w:rsid w:val="006573AB"/>
    <w:rsid w:val="006573B9"/>
    <w:rsid w:val="006573FD"/>
    <w:rsid w:val="0065744F"/>
    <w:rsid w:val="00657495"/>
    <w:rsid w:val="006574B1"/>
    <w:rsid w:val="006574C6"/>
    <w:rsid w:val="006574E2"/>
    <w:rsid w:val="0065752F"/>
    <w:rsid w:val="00657533"/>
    <w:rsid w:val="0065754B"/>
    <w:rsid w:val="00657554"/>
    <w:rsid w:val="00657555"/>
    <w:rsid w:val="00657573"/>
    <w:rsid w:val="0065757F"/>
    <w:rsid w:val="00657586"/>
    <w:rsid w:val="006575B6"/>
    <w:rsid w:val="006575B7"/>
    <w:rsid w:val="006575C4"/>
    <w:rsid w:val="006575D5"/>
    <w:rsid w:val="00657626"/>
    <w:rsid w:val="006576F9"/>
    <w:rsid w:val="0065770B"/>
    <w:rsid w:val="00657766"/>
    <w:rsid w:val="00657770"/>
    <w:rsid w:val="00657782"/>
    <w:rsid w:val="0065787F"/>
    <w:rsid w:val="00657886"/>
    <w:rsid w:val="00657888"/>
    <w:rsid w:val="006578A9"/>
    <w:rsid w:val="006578DC"/>
    <w:rsid w:val="006578E7"/>
    <w:rsid w:val="0065792E"/>
    <w:rsid w:val="0065793D"/>
    <w:rsid w:val="00657952"/>
    <w:rsid w:val="006579AA"/>
    <w:rsid w:val="006579AC"/>
    <w:rsid w:val="006579C3"/>
    <w:rsid w:val="006579C5"/>
    <w:rsid w:val="00657A13"/>
    <w:rsid w:val="00657A26"/>
    <w:rsid w:val="00657AA8"/>
    <w:rsid w:val="00657AB4"/>
    <w:rsid w:val="00657AB7"/>
    <w:rsid w:val="00657ADD"/>
    <w:rsid w:val="00657B9B"/>
    <w:rsid w:val="00657B9C"/>
    <w:rsid w:val="00657BDC"/>
    <w:rsid w:val="00657C26"/>
    <w:rsid w:val="00657C78"/>
    <w:rsid w:val="00657C90"/>
    <w:rsid w:val="00657C94"/>
    <w:rsid w:val="00657C96"/>
    <w:rsid w:val="00657CF8"/>
    <w:rsid w:val="00657D37"/>
    <w:rsid w:val="00657D47"/>
    <w:rsid w:val="00657D62"/>
    <w:rsid w:val="00657D93"/>
    <w:rsid w:val="00657DB3"/>
    <w:rsid w:val="00657DB9"/>
    <w:rsid w:val="00657DCE"/>
    <w:rsid w:val="00657DD6"/>
    <w:rsid w:val="00657DEB"/>
    <w:rsid w:val="00657E0A"/>
    <w:rsid w:val="00657E1F"/>
    <w:rsid w:val="00657E20"/>
    <w:rsid w:val="00657E71"/>
    <w:rsid w:val="00657F1D"/>
    <w:rsid w:val="00657F8E"/>
    <w:rsid w:val="00660009"/>
    <w:rsid w:val="00660014"/>
    <w:rsid w:val="006600D9"/>
    <w:rsid w:val="00660105"/>
    <w:rsid w:val="0066010C"/>
    <w:rsid w:val="0066013F"/>
    <w:rsid w:val="0066014E"/>
    <w:rsid w:val="00660159"/>
    <w:rsid w:val="0066018B"/>
    <w:rsid w:val="006601A4"/>
    <w:rsid w:val="006601F4"/>
    <w:rsid w:val="006601F6"/>
    <w:rsid w:val="006601FD"/>
    <w:rsid w:val="0066021D"/>
    <w:rsid w:val="006602EB"/>
    <w:rsid w:val="0066031A"/>
    <w:rsid w:val="0066031B"/>
    <w:rsid w:val="00660357"/>
    <w:rsid w:val="0066036A"/>
    <w:rsid w:val="0066036D"/>
    <w:rsid w:val="00660408"/>
    <w:rsid w:val="0066042F"/>
    <w:rsid w:val="00660462"/>
    <w:rsid w:val="0066049C"/>
    <w:rsid w:val="006604CE"/>
    <w:rsid w:val="006604E8"/>
    <w:rsid w:val="00660510"/>
    <w:rsid w:val="00660532"/>
    <w:rsid w:val="00660555"/>
    <w:rsid w:val="00660576"/>
    <w:rsid w:val="0066064A"/>
    <w:rsid w:val="006606D3"/>
    <w:rsid w:val="00660710"/>
    <w:rsid w:val="00660748"/>
    <w:rsid w:val="00660796"/>
    <w:rsid w:val="0066079A"/>
    <w:rsid w:val="00660825"/>
    <w:rsid w:val="00660842"/>
    <w:rsid w:val="00660852"/>
    <w:rsid w:val="0066085C"/>
    <w:rsid w:val="00660874"/>
    <w:rsid w:val="0066088D"/>
    <w:rsid w:val="006608DB"/>
    <w:rsid w:val="006608F3"/>
    <w:rsid w:val="0066090B"/>
    <w:rsid w:val="006609C2"/>
    <w:rsid w:val="006609C4"/>
    <w:rsid w:val="006609C8"/>
    <w:rsid w:val="006609D8"/>
    <w:rsid w:val="006609ED"/>
    <w:rsid w:val="00660A1A"/>
    <w:rsid w:val="00660A5B"/>
    <w:rsid w:val="00660AA1"/>
    <w:rsid w:val="00660AC0"/>
    <w:rsid w:val="00660ACC"/>
    <w:rsid w:val="00660AF2"/>
    <w:rsid w:val="00660AFE"/>
    <w:rsid w:val="00660B1A"/>
    <w:rsid w:val="00660B21"/>
    <w:rsid w:val="00660B49"/>
    <w:rsid w:val="00660B50"/>
    <w:rsid w:val="00660B63"/>
    <w:rsid w:val="00660B90"/>
    <w:rsid w:val="00660BCE"/>
    <w:rsid w:val="00660BFA"/>
    <w:rsid w:val="00660C05"/>
    <w:rsid w:val="00660C0D"/>
    <w:rsid w:val="00660C19"/>
    <w:rsid w:val="00660C3D"/>
    <w:rsid w:val="00660C8E"/>
    <w:rsid w:val="00660CC8"/>
    <w:rsid w:val="00660CDB"/>
    <w:rsid w:val="00660D0C"/>
    <w:rsid w:val="00660D40"/>
    <w:rsid w:val="00660DBE"/>
    <w:rsid w:val="00660DD3"/>
    <w:rsid w:val="00660DD4"/>
    <w:rsid w:val="00660E0E"/>
    <w:rsid w:val="00660E2D"/>
    <w:rsid w:val="00660E8F"/>
    <w:rsid w:val="00660ED1"/>
    <w:rsid w:val="00660F13"/>
    <w:rsid w:val="00660FBE"/>
    <w:rsid w:val="00660FC4"/>
    <w:rsid w:val="00660FCA"/>
    <w:rsid w:val="00660FDF"/>
    <w:rsid w:val="00660FF8"/>
    <w:rsid w:val="00661014"/>
    <w:rsid w:val="0066101C"/>
    <w:rsid w:val="0066105D"/>
    <w:rsid w:val="006610AA"/>
    <w:rsid w:val="006610B6"/>
    <w:rsid w:val="006610BE"/>
    <w:rsid w:val="006610DF"/>
    <w:rsid w:val="00661165"/>
    <w:rsid w:val="0066117C"/>
    <w:rsid w:val="006611BC"/>
    <w:rsid w:val="006611E0"/>
    <w:rsid w:val="0066120B"/>
    <w:rsid w:val="0066121B"/>
    <w:rsid w:val="00661232"/>
    <w:rsid w:val="0066123F"/>
    <w:rsid w:val="00661246"/>
    <w:rsid w:val="00661274"/>
    <w:rsid w:val="00661277"/>
    <w:rsid w:val="00661282"/>
    <w:rsid w:val="006612D7"/>
    <w:rsid w:val="0066131C"/>
    <w:rsid w:val="0066134E"/>
    <w:rsid w:val="0066136D"/>
    <w:rsid w:val="00661377"/>
    <w:rsid w:val="006613EB"/>
    <w:rsid w:val="0066141B"/>
    <w:rsid w:val="00661481"/>
    <w:rsid w:val="0066150D"/>
    <w:rsid w:val="00661545"/>
    <w:rsid w:val="00661578"/>
    <w:rsid w:val="006615A1"/>
    <w:rsid w:val="006615B3"/>
    <w:rsid w:val="006615CC"/>
    <w:rsid w:val="006615F0"/>
    <w:rsid w:val="006615F9"/>
    <w:rsid w:val="00661607"/>
    <w:rsid w:val="0066166A"/>
    <w:rsid w:val="006616BC"/>
    <w:rsid w:val="00661735"/>
    <w:rsid w:val="00661750"/>
    <w:rsid w:val="0066175D"/>
    <w:rsid w:val="0066175F"/>
    <w:rsid w:val="0066181E"/>
    <w:rsid w:val="00661849"/>
    <w:rsid w:val="00661877"/>
    <w:rsid w:val="006618A2"/>
    <w:rsid w:val="006618C1"/>
    <w:rsid w:val="006618D5"/>
    <w:rsid w:val="00661927"/>
    <w:rsid w:val="00661958"/>
    <w:rsid w:val="00661A2F"/>
    <w:rsid w:val="00661AEC"/>
    <w:rsid w:val="00661B0B"/>
    <w:rsid w:val="00661B60"/>
    <w:rsid w:val="00661B77"/>
    <w:rsid w:val="00661BB4"/>
    <w:rsid w:val="00661C4C"/>
    <w:rsid w:val="00661C51"/>
    <w:rsid w:val="00661CAC"/>
    <w:rsid w:val="00661CC3"/>
    <w:rsid w:val="00661E2A"/>
    <w:rsid w:val="00661E4D"/>
    <w:rsid w:val="00661E87"/>
    <w:rsid w:val="00661ED3"/>
    <w:rsid w:val="00661F71"/>
    <w:rsid w:val="00661FCE"/>
    <w:rsid w:val="00661FD4"/>
    <w:rsid w:val="00662012"/>
    <w:rsid w:val="0066201E"/>
    <w:rsid w:val="00662023"/>
    <w:rsid w:val="00662052"/>
    <w:rsid w:val="00662057"/>
    <w:rsid w:val="00662067"/>
    <w:rsid w:val="0066206A"/>
    <w:rsid w:val="00662080"/>
    <w:rsid w:val="006620B1"/>
    <w:rsid w:val="006620B6"/>
    <w:rsid w:val="00662103"/>
    <w:rsid w:val="00662159"/>
    <w:rsid w:val="0066216F"/>
    <w:rsid w:val="006621B7"/>
    <w:rsid w:val="006621C7"/>
    <w:rsid w:val="006621D1"/>
    <w:rsid w:val="006621D6"/>
    <w:rsid w:val="00662222"/>
    <w:rsid w:val="00662269"/>
    <w:rsid w:val="0066226C"/>
    <w:rsid w:val="00662290"/>
    <w:rsid w:val="006622B1"/>
    <w:rsid w:val="006622D1"/>
    <w:rsid w:val="006622EE"/>
    <w:rsid w:val="006622EF"/>
    <w:rsid w:val="00662343"/>
    <w:rsid w:val="00662365"/>
    <w:rsid w:val="00662380"/>
    <w:rsid w:val="00662394"/>
    <w:rsid w:val="006623C1"/>
    <w:rsid w:val="00662470"/>
    <w:rsid w:val="00662514"/>
    <w:rsid w:val="0066251D"/>
    <w:rsid w:val="00662545"/>
    <w:rsid w:val="0066257F"/>
    <w:rsid w:val="006625A6"/>
    <w:rsid w:val="006625EE"/>
    <w:rsid w:val="006625EF"/>
    <w:rsid w:val="0066260E"/>
    <w:rsid w:val="00662612"/>
    <w:rsid w:val="0066261E"/>
    <w:rsid w:val="0066269D"/>
    <w:rsid w:val="006626C8"/>
    <w:rsid w:val="006626FE"/>
    <w:rsid w:val="00662739"/>
    <w:rsid w:val="006627AF"/>
    <w:rsid w:val="006627DD"/>
    <w:rsid w:val="006627FF"/>
    <w:rsid w:val="00662823"/>
    <w:rsid w:val="00662844"/>
    <w:rsid w:val="0066285A"/>
    <w:rsid w:val="00662894"/>
    <w:rsid w:val="006628B8"/>
    <w:rsid w:val="006628E5"/>
    <w:rsid w:val="0066291F"/>
    <w:rsid w:val="00662951"/>
    <w:rsid w:val="0066295E"/>
    <w:rsid w:val="0066299E"/>
    <w:rsid w:val="006629A3"/>
    <w:rsid w:val="006629A9"/>
    <w:rsid w:val="006629CD"/>
    <w:rsid w:val="006629F6"/>
    <w:rsid w:val="006629FD"/>
    <w:rsid w:val="00662A07"/>
    <w:rsid w:val="00662A2B"/>
    <w:rsid w:val="00662A37"/>
    <w:rsid w:val="00662A41"/>
    <w:rsid w:val="00662A51"/>
    <w:rsid w:val="00662A56"/>
    <w:rsid w:val="00662A7F"/>
    <w:rsid w:val="00662AC7"/>
    <w:rsid w:val="00662AF6"/>
    <w:rsid w:val="00662B15"/>
    <w:rsid w:val="00662B48"/>
    <w:rsid w:val="00662B5B"/>
    <w:rsid w:val="00662B72"/>
    <w:rsid w:val="00662BBC"/>
    <w:rsid w:val="00662C13"/>
    <w:rsid w:val="00662C37"/>
    <w:rsid w:val="00662C40"/>
    <w:rsid w:val="00662C98"/>
    <w:rsid w:val="00662C9D"/>
    <w:rsid w:val="00662CA4"/>
    <w:rsid w:val="00662CC7"/>
    <w:rsid w:val="00662D3E"/>
    <w:rsid w:val="00662D8C"/>
    <w:rsid w:val="00662D8D"/>
    <w:rsid w:val="00662DFA"/>
    <w:rsid w:val="00662E24"/>
    <w:rsid w:val="00662E43"/>
    <w:rsid w:val="00662E4D"/>
    <w:rsid w:val="00662E4F"/>
    <w:rsid w:val="00662E55"/>
    <w:rsid w:val="00662E5F"/>
    <w:rsid w:val="00662EE5"/>
    <w:rsid w:val="00662F35"/>
    <w:rsid w:val="00662F8A"/>
    <w:rsid w:val="00662FCE"/>
    <w:rsid w:val="006630A5"/>
    <w:rsid w:val="006630AC"/>
    <w:rsid w:val="006630C6"/>
    <w:rsid w:val="006630E5"/>
    <w:rsid w:val="006630E9"/>
    <w:rsid w:val="00663112"/>
    <w:rsid w:val="00663140"/>
    <w:rsid w:val="0066314B"/>
    <w:rsid w:val="0066316C"/>
    <w:rsid w:val="0066316F"/>
    <w:rsid w:val="00663174"/>
    <w:rsid w:val="00663177"/>
    <w:rsid w:val="00663190"/>
    <w:rsid w:val="00663207"/>
    <w:rsid w:val="0066323F"/>
    <w:rsid w:val="00663290"/>
    <w:rsid w:val="006632D6"/>
    <w:rsid w:val="00663349"/>
    <w:rsid w:val="0066335F"/>
    <w:rsid w:val="00663378"/>
    <w:rsid w:val="00663391"/>
    <w:rsid w:val="0066339C"/>
    <w:rsid w:val="006633A8"/>
    <w:rsid w:val="006633F5"/>
    <w:rsid w:val="0066341A"/>
    <w:rsid w:val="00663502"/>
    <w:rsid w:val="0066350D"/>
    <w:rsid w:val="00663520"/>
    <w:rsid w:val="0066353A"/>
    <w:rsid w:val="00663560"/>
    <w:rsid w:val="006635AE"/>
    <w:rsid w:val="006635BF"/>
    <w:rsid w:val="006636CD"/>
    <w:rsid w:val="00663702"/>
    <w:rsid w:val="00663714"/>
    <w:rsid w:val="0066372C"/>
    <w:rsid w:val="006637B4"/>
    <w:rsid w:val="006637B9"/>
    <w:rsid w:val="006637DA"/>
    <w:rsid w:val="006638B4"/>
    <w:rsid w:val="006638F0"/>
    <w:rsid w:val="0066397C"/>
    <w:rsid w:val="00663A19"/>
    <w:rsid w:val="00663AF8"/>
    <w:rsid w:val="00663B5D"/>
    <w:rsid w:val="00663BED"/>
    <w:rsid w:val="00663C53"/>
    <w:rsid w:val="00663C68"/>
    <w:rsid w:val="00663C98"/>
    <w:rsid w:val="00663CBB"/>
    <w:rsid w:val="00663D93"/>
    <w:rsid w:val="00663DC2"/>
    <w:rsid w:val="00663DD2"/>
    <w:rsid w:val="00663DFD"/>
    <w:rsid w:val="00663E3F"/>
    <w:rsid w:val="00663E54"/>
    <w:rsid w:val="00663E6C"/>
    <w:rsid w:val="00663F58"/>
    <w:rsid w:val="00663F9B"/>
    <w:rsid w:val="00663FD0"/>
    <w:rsid w:val="00663FD7"/>
    <w:rsid w:val="00663FDB"/>
    <w:rsid w:val="00664014"/>
    <w:rsid w:val="00664068"/>
    <w:rsid w:val="006640C5"/>
    <w:rsid w:val="006640F6"/>
    <w:rsid w:val="006640FE"/>
    <w:rsid w:val="00664150"/>
    <w:rsid w:val="00664153"/>
    <w:rsid w:val="006641C1"/>
    <w:rsid w:val="0066426A"/>
    <w:rsid w:val="006642B3"/>
    <w:rsid w:val="006642BF"/>
    <w:rsid w:val="0066430C"/>
    <w:rsid w:val="006643A1"/>
    <w:rsid w:val="006643E2"/>
    <w:rsid w:val="006643F0"/>
    <w:rsid w:val="006644DD"/>
    <w:rsid w:val="0066459A"/>
    <w:rsid w:val="006645AA"/>
    <w:rsid w:val="006645AC"/>
    <w:rsid w:val="006645BA"/>
    <w:rsid w:val="006645BC"/>
    <w:rsid w:val="006645D8"/>
    <w:rsid w:val="006645EE"/>
    <w:rsid w:val="00664626"/>
    <w:rsid w:val="00664637"/>
    <w:rsid w:val="0066465F"/>
    <w:rsid w:val="00664667"/>
    <w:rsid w:val="00664710"/>
    <w:rsid w:val="00664730"/>
    <w:rsid w:val="00664782"/>
    <w:rsid w:val="006647D6"/>
    <w:rsid w:val="00664806"/>
    <w:rsid w:val="00664829"/>
    <w:rsid w:val="0066482F"/>
    <w:rsid w:val="006648AD"/>
    <w:rsid w:val="006648E6"/>
    <w:rsid w:val="006648EE"/>
    <w:rsid w:val="00664975"/>
    <w:rsid w:val="0066497B"/>
    <w:rsid w:val="0066499F"/>
    <w:rsid w:val="006649B3"/>
    <w:rsid w:val="006649CF"/>
    <w:rsid w:val="00664A64"/>
    <w:rsid w:val="00664AA7"/>
    <w:rsid w:val="00664AD0"/>
    <w:rsid w:val="00664B79"/>
    <w:rsid w:val="00664BB4"/>
    <w:rsid w:val="00664BE5"/>
    <w:rsid w:val="00664C37"/>
    <w:rsid w:val="00664C60"/>
    <w:rsid w:val="00664CC1"/>
    <w:rsid w:val="00664CC6"/>
    <w:rsid w:val="00664CE2"/>
    <w:rsid w:val="00664CFE"/>
    <w:rsid w:val="00664D10"/>
    <w:rsid w:val="00664D5B"/>
    <w:rsid w:val="00664D9D"/>
    <w:rsid w:val="00664DF8"/>
    <w:rsid w:val="00664E3A"/>
    <w:rsid w:val="00664E54"/>
    <w:rsid w:val="00664E5C"/>
    <w:rsid w:val="00664E9E"/>
    <w:rsid w:val="00664EAD"/>
    <w:rsid w:val="00664EBF"/>
    <w:rsid w:val="00664EDD"/>
    <w:rsid w:val="00664EDE"/>
    <w:rsid w:val="00664EF9"/>
    <w:rsid w:val="00664EFD"/>
    <w:rsid w:val="00664F09"/>
    <w:rsid w:val="00664F40"/>
    <w:rsid w:val="00664FA2"/>
    <w:rsid w:val="00665022"/>
    <w:rsid w:val="00665023"/>
    <w:rsid w:val="0066503C"/>
    <w:rsid w:val="00665047"/>
    <w:rsid w:val="00665055"/>
    <w:rsid w:val="006650D7"/>
    <w:rsid w:val="006650F2"/>
    <w:rsid w:val="0066511F"/>
    <w:rsid w:val="0066517D"/>
    <w:rsid w:val="00665206"/>
    <w:rsid w:val="0066529B"/>
    <w:rsid w:val="006652AF"/>
    <w:rsid w:val="006652C5"/>
    <w:rsid w:val="006652D4"/>
    <w:rsid w:val="00665390"/>
    <w:rsid w:val="006653DA"/>
    <w:rsid w:val="0066540F"/>
    <w:rsid w:val="0066544A"/>
    <w:rsid w:val="006654C6"/>
    <w:rsid w:val="006654CB"/>
    <w:rsid w:val="00665534"/>
    <w:rsid w:val="00665536"/>
    <w:rsid w:val="0066554C"/>
    <w:rsid w:val="00665568"/>
    <w:rsid w:val="006655EB"/>
    <w:rsid w:val="006656DA"/>
    <w:rsid w:val="006656E5"/>
    <w:rsid w:val="00665717"/>
    <w:rsid w:val="0066571A"/>
    <w:rsid w:val="006657AC"/>
    <w:rsid w:val="006657B9"/>
    <w:rsid w:val="006657BE"/>
    <w:rsid w:val="0066581A"/>
    <w:rsid w:val="00665826"/>
    <w:rsid w:val="00665874"/>
    <w:rsid w:val="00665878"/>
    <w:rsid w:val="0066588B"/>
    <w:rsid w:val="00665944"/>
    <w:rsid w:val="006659D9"/>
    <w:rsid w:val="00665A17"/>
    <w:rsid w:val="00665A9D"/>
    <w:rsid w:val="00665AC7"/>
    <w:rsid w:val="00665ACF"/>
    <w:rsid w:val="00665ADA"/>
    <w:rsid w:val="00665AF7"/>
    <w:rsid w:val="00665B67"/>
    <w:rsid w:val="00665BD0"/>
    <w:rsid w:val="00665C34"/>
    <w:rsid w:val="00665C50"/>
    <w:rsid w:val="00665CC4"/>
    <w:rsid w:val="00665D52"/>
    <w:rsid w:val="00665D5F"/>
    <w:rsid w:val="00665DCB"/>
    <w:rsid w:val="00665E2B"/>
    <w:rsid w:val="00665E85"/>
    <w:rsid w:val="00665E9B"/>
    <w:rsid w:val="00665EC1"/>
    <w:rsid w:val="00665FDA"/>
    <w:rsid w:val="00666003"/>
    <w:rsid w:val="0066600C"/>
    <w:rsid w:val="0066605E"/>
    <w:rsid w:val="0066607E"/>
    <w:rsid w:val="006660B3"/>
    <w:rsid w:val="006660D9"/>
    <w:rsid w:val="00666119"/>
    <w:rsid w:val="00666143"/>
    <w:rsid w:val="00666146"/>
    <w:rsid w:val="0066618A"/>
    <w:rsid w:val="0066618B"/>
    <w:rsid w:val="00666208"/>
    <w:rsid w:val="0066620B"/>
    <w:rsid w:val="00666224"/>
    <w:rsid w:val="0066622E"/>
    <w:rsid w:val="0066624D"/>
    <w:rsid w:val="00666262"/>
    <w:rsid w:val="00666269"/>
    <w:rsid w:val="00666316"/>
    <w:rsid w:val="00666319"/>
    <w:rsid w:val="00666349"/>
    <w:rsid w:val="006663A1"/>
    <w:rsid w:val="006663E7"/>
    <w:rsid w:val="0066640B"/>
    <w:rsid w:val="00666422"/>
    <w:rsid w:val="00666442"/>
    <w:rsid w:val="006664D3"/>
    <w:rsid w:val="006664FE"/>
    <w:rsid w:val="00666502"/>
    <w:rsid w:val="0066651E"/>
    <w:rsid w:val="0066654D"/>
    <w:rsid w:val="00666558"/>
    <w:rsid w:val="0066656B"/>
    <w:rsid w:val="006665B1"/>
    <w:rsid w:val="006665E7"/>
    <w:rsid w:val="006665F7"/>
    <w:rsid w:val="00666677"/>
    <w:rsid w:val="0066670A"/>
    <w:rsid w:val="0066677D"/>
    <w:rsid w:val="006667D2"/>
    <w:rsid w:val="0066680A"/>
    <w:rsid w:val="00666828"/>
    <w:rsid w:val="00666830"/>
    <w:rsid w:val="00666870"/>
    <w:rsid w:val="006668F1"/>
    <w:rsid w:val="0066695D"/>
    <w:rsid w:val="0066698A"/>
    <w:rsid w:val="006669E1"/>
    <w:rsid w:val="006669F0"/>
    <w:rsid w:val="00666A02"/>
    <w:rsid w:val="00666A12"/>
    <w:rsid w:val="00666A28"/>
    <w:rsid w:val="00666AB8"/>
    <w:rsid w:val="00666AD0"/>
    <w:rsid w:val="00666AD1"/>
    <w:rsid w:val="00666B05"/>
    <w:rsid w:val="00666B59"/>
    <w:rsid w:val="00666B61"/>
    <w:rsid w:val="00666B88"/>
    <w:rsid w:val="00666B9B"/>
    <w:rsid w:val="00666BB2"/>
    <w:rsid w:val="00666BB6"/>
    <w:rsid w:val="00666BCF"/>
    <w:rsid w:val="00666BD1"/>
    <w:rsid w:val="00666BD2"/>
    <w:rsid w:val="00666C08"/>
    <w:rsid w:val="00666C64"/>
    <w:rsid w:val="00666C71"/>
    <w:rsid w:val="00666C92"/>
    <w:rsid w:val="00666CB8"/>
    <w:rsid w:val="00666D07"/>
    <w:rsid w:val="00666D5D"/>
    <w:rsid w:val="00666D66"/>
    <w:rsid w:val="00666D6A"/>
    <w:rsid w:val="00666DD1"/>
    <w:rsid w:val="00666E92"/>
    <w:rsid w:val="00666E93"/>
    <w:rsid w:val="00666E9A"/>
    <w:rsid w:val="00666EBD"/>
    <w:rsid w:val="00666F35"/>
    <w:rsid w:val="00666FCB"/>
    <w:rsid w:val="00666FF8"/>
    <w:rsid w:val="0066701B"/>
    <w:rsid w:val="0066705A"/>
    <w:rsid w:val="00667087"/>
    <w:rsid w:val="006670D2"/>
    <w:rsid w:val="00667193"/>
    <w:rsid w:val="006671A5"/>
    <w:rsid w:val="006671DC"/>
    <w:rsid w:val="006671F4"/>
    <w:rsid w:val="00667238"/>
    <w:rsid w:val="00667254"/>
    <w:rsid w:val="00667277"/>
    <w:rsid w:val="00667279"/>
    <w:rsid w:val="00667288"/>
    <w:rsid w:val="006672A3"/>
    <w:rsid w:val="006672B6"/>
    <w:rsid w:val="006672F7"/>
    <w:rsid w:val="006673AC"/>
    <w:rsid w:val="006673B3"/>
    <w:rsid w:val="006673E3"/>
    <w:rsid w:val="006674D3"/>
    <w:rsid w:val="006674DF"/>
    <w:rsid w:val="0066750E"/>
    <w:rsid w:val="00667532"/>
    <w:rsid w:val="006675D4"/>
    <w:rsid w:val="006675EA"/>
    <w:rsid w:val="006675EF"/>
    <w:rsid w:val="006675F5"/>
    <w:rsid w:val="006675FD"/>
    <w:rsid w:val="00667656"/>
    <w:rsid w:val="00667661"/>
    <w:rsid w:val="0066766D"/>
    <w:rsid w:val="006676AF"/>
    <w:rsid w:val="006676EE"/>
    <w:rsid w:val="006676FE"/>
    <w:rsid w:val="00667700"/>
    <w:rsid w:val="00667721"/>
    <w:rsid w:val="00667723"/>
    <w:rsid w:val="00667759"/>
    <w:rsid w:val="00667796"/>
    <w:rsid w:val="006677A4"/>
    <w:rsid w:val="006677C0"/>
    <w:rsid w:val="0066781A"/>
    <w:rsid w:val="0066782F"/>
    <w:rsid w:val="00667843"/>
    <w:rsid w:val="00667844"/>
    <w:rsid w:val="006678A0"/>
    <w:rsid w:val="006678AB"/>
    <w:rsid w:val="006678AD"/>
    <w:rsid w:val="0066790B"/>
    <w:rsid w:val="00667925"/>
    <w:rsid w:val="0066795F"/>
    <w:rsid w:val="0066796E"/>
    <w:rsid w:val="0066799E"/>
    <w:rsid w:val="006679C7"/>
    <w:rsid w:val="00667A0E"/>
    <w:rsid w:val="00667A5F"/>
    <w:rsid w:val="00667A62"/>
    <w:rsid w:val="00667AA5"/>
    <w:rsid w:val="00667AB6"/>
    <w:rsid w:val="00667AD9"/>
    <w:rsid w:val="00667AED"/>
    <w:rsid w:val="00667B49"/>
    <w:rsid w:val="00667B7E"/>
    <w:rsid w:val="00667B82"/>
    <w:rsid w:val="00667BF1"/>
    <w:rsid w:val="00667C40"/>
    <w:rsid w:val="00667CA4"/>
    <w:rsid w:val="00667CAB"/>
    <w:rsid w:val="00667E06"/>
    <w:rsid w:val="00667E3C"/>
    <w:rsid w:val="00667ED1"/>
    <w:rsid w:val="00667FBE"/>
    <w:rsid w:val="00670005"/>
    <w:rsid w:val="0067002F"/>
    <w:rsid w:val="0067005D"/>
    <w:rsid w:val="0067006D"/>
    <w:rsid w:val="00670077"/>
    <w:rsid w:val="006700B9"/>
    <w:rsid w:val="006700DD"/>
    <w:rsid w:val="006700F4"/>
    <w:rsid w:val="0067011C"/>
    <w:rsid w:val="0067014C"/>
    <w:rsid w:val="0067014D"/>
    <w:rsid w:val="0067022C"/>
    <w:rsid w:val="00670239"/>
    <w:rsid w:val="00670301"/>
    <w:rsid w:val="00670333"/>
    <w:rsid w:val="00670356"/>
    <w:rsid w:val="00670388"/>
    <w:rsid w:val="0067038E"/>
    <w:rsid w:val="006703D0"/>
    <w:rsid w:val="006703D7"/>
    <w:rsid w:val="006703E8"/>
    <w:rsid w:val="00670400"/>
    <w:rsid w:val="00670402"/>
    <w:rsid w:val="00670465"/>
    <w:rsid w:val="00670491"/>
    <w:rsid w:val="00670499"/>
    <w:rsid w:val="0067049D"/>
    <w:rsid w:val="006704A5"/>
    <w:rsid w:val="006704A9"/>
    <w:rsid w:val="00670525"/>
    <w:rsid w:val="00670527"/>
    <w:rsid w:val="00670531"/>
    <w:rsid w:val="00670569"/>
    <w:rsid w:val="00670579"/>
    <w:rsid w:val="0067057D"/>
    <w:rsid w:val="00670586"/>
    <w:rsid w:val="00670591"/>
    <w:rsid w:val="006705A0"/>
    <w:rsid w:val="006705A1"/>
    <w:rsid w:val="00670646"/>
    <w:rsid w:val="00670661"/>
    <w:rsid w:val="006706CC"/>
    <w:rsid w:val="006706FC"/>
    <w:rsid w:val="0067071D"/>
    <w:rsid w:val="00670771"/>
    <w:rsid w:val="006707A2"/>
    <w:rsid w:val="006707B6"/>
    <w:rsid w:val="006707BD"/>
    <w:rsid w:val="00670863"/>
    <w:rsid w:val="0067092F"/>
    <w:rsid w:val="00670937"/>
    <w:rsid w:val="0067095D"/>
    <w:rsid w:val="00670969"/>
    <w:rsid w:val="00670978"/>
    <w:rsid w:val="00670A0F"/>
    <w:rsid w:val="00670A31"/>
    <w:rsid w:val="00670AC8"/>
    <w:rsid w:val="00670AFE"/>
    <w:rsid w:val="00670B54"/>
    <w:rsid w:val="00670B60"/>
    <w:rsid w:val="00670B97"/>
    <w:rsid w:val="00670BDF"/>
    <w:rsid w:val="00670BEB"/>
    <w:rsid w:val="00670BF2"/>
    <w:rsid w:val="00670C0C"/>
    <w:rsid w:val="00670C34"/>
    <w:rsid w:val="00670C4C"/>
    <w:rsid w:val="00670C7E"/>
    <w:rsid w:val="00670CB1"/>
    <w:rsid w:val="00670CBA"/>
    <w:rsid w:val="00670CE6"/>
    <w:rsid w:val="00670D0D"/>
    <w:rsid w:val="00670D12"/>
    <w:rsid w:val="00670D66"/>
    <w:rsid w:val="00670D82"/>
    <w:rsid w:val="00670D88"/>
    <w:rsid w:val="00670E33"/>
    <w:rsid w:val="00670E4D"/>
    <w:rsid w:val="00670E9D"/>
    <w:rsid w:val="00670EC7"/>
    <w:rsid w:val="00670F65"/>
    <w:rsid w:val="00670FCB"/>
    <w:rsid w:val="00670FE7"/>
    <w:rsid w:val="0067100D"/>
    <w:rsid w:val="00671038"/>
    <w:rsid w:val="00671087"/>
    <w:rsid w:val="00671236"/>
    <w:rsid w:val="00671238"/>
    <w:rsid w:val="00671265"/>
    <w:rsid w:val="00671267"/>
    <w:rsid w:val="00671287"/>
    <w:rsid w:val="006712A4"/>
    <w:rsid w:val="006712C4"/>
    <w:rsid w:val="006712FC"/>
    <w:rsid w:val="0067139B"/>
    <w:rsid w:val="00671435"/>
    <w:rsid w:val="006714CA"/>
    <w:rsid w:val="00671540"/>
    <w:rsid w:val="0067159D"/>
    <w:rsid w:val="006715A4"/>
    <w:rsid w:val="006715C2"/>
    <w:rsid w:val="006715D0"/>
    <w:rsid w:val="006715D7"/>
    <w:rsid w:val="00671608"/>
    <w:rsid w:val="00671613"/>
    <w:rsid w:val="0067161C"/>
    <w:rsid w:val="00671666"/>
    <w:rsid w:val="00671681"/>
    <w:rsid w:val="00671692"/>
    <w:rsid w:val="006716EE"/>
    <w:rsid w:val="006716FC"/>
    <w:rsid w:val="00671733"/>
    <w:rsid w:val="00671752"/>
    <w:rsid w:val="00671769"/>
    <w:rsid w:val="006717E5"/>
    <w:rsid w:val="006717F6"/>
    <w:rsid w:val="00671826"/>
    <w:rsid w:val="00671831"/>
    <w:rsid w:val="00671868"/>
    <w:rsid w:val="00671871"/>
    <w:rsid w:val="0067188A"/>
    <w:rsid w:val="006718A8"/>
    <w:rsid w:val="006718E9"/>
    <w:rsid w:val="006718ED"/>
    <w:rsid w:val="00671912"/>
    <w:rsid w:val="00671916"/>
    <w:rsid w:val="0067191A"/>
    <w:rsid w:val="0067194C"/>
    <w:rsid w:val="006719B3"/>
    <w:rsid w:val="006719BC"/>
    <w:rsid w:val="006719D8"/>
    <w:rsid w:val="006719E0"/>
    <w:rsid w:val="006719FC"/>
    <w:rsid w:val="00671A3E"/>
    <w:rsid w:val="00671AAC"/>
    <w:rsid w:val="00671ABB"/>
    <w:rsid w:val="00671AEC"/>
    <w:rsid w:val="00671B07"/>
    <w:rsid w:val="00671B0B"/>
    <w:rsid w:val="00671BA8"/>
    <w:rsid w:val="00671BEF"/>
    <w:rsid w:val="00671C2E"/>
    <w:rsid w:val="00671C93"/>
    <w:rsid w:val="00671CB6"/>
    <w:rsid w:val="00671D15"/>
    <w:rsid w:val="00671D18"/>
    <w:rsid w:val="00671DD5"/>
    <w:rsid w:val="00671DFA"/>
    <w:rsid w:val="00671DFC"/>
    <w:rsid w:val="00671E06"/>
    <w:rsid w:val="00671E3D"/>
    <w:rsid w:val="00671E50"/>
    <w:rsid w:val="00671EB7"/>
    <w:rsid w:val="00671EBE"/>
    <w:rsid w:val="00671F33"/>
    <w:rsid w:val="00671F34"/>
    <w:rsid w:val="00671F41"/>
    <w:rsid w:val="00671F62"/>
    <w:rsid w:val="00671F90"/>
    <w:rsid w:val="0067200B"/>
    <w:rsid w:val="00672030"/>
    <w:rsid w:val="00672039"/>
    <w:rsid w:val="00672040"/>
    <w:rsid w:val="00672049"/>
    <w:rsid w:val="00672057"/>
    <w:rsid w:val="00672084"/>
    <w:rsid w:val="006720B6"/>
    <w:rsid w:val="00672116"/>
    <w:rsid w:val="00672133"/>
    <w:rsid w:val="006721AA"/>
    <w:rsid w:val="006721D8"/>
    <w:rsid w:val="006721ED"/>
    <w:rsid w:val="006722BF"/>
    <w:rsid w:val="0067231F"/>
    <w:rsid w:val="00672354"/>
    <w:rsid w:val="00672376"/>
    <w:rsid w:val="006723A7"/>
    <w:rsid w:val="006723D2"/>
    <w:rsid w:val="00672490"/>
    <w:rsid w:val="006724A8"/>
    <w:rsid w:val="00672556"/>
    <w:rsid w:val="0067256B"/>
    <w:rsid w:val="0067258B"/>
    <w:rsid w:val="006725B5"/>
    <w:rsid w:val="006725CF"/>
    <w:rsid w:val="006725D3"/>
    <w:rsid w:val="0067262B"/>
    <w:rsid w:val="006726E9"/>
    <w:rsid w:val="00672717"/>
    <w:rsid w:val="0067277A"/>
    <w:rsid w:val="00672781"/>
    <w:rsid w:val="00672798"/>
    <w:rsid w:val="006727B3"/>
    <w:rsid w:val="006727FB"/>
    <w:rsid w:val="0067282C"/>
    <w:rsid w:val="006728A0"/>
    <w:rsid w:val="006728A4"/>
    <w:rsid w:val="006728A6"/>
    <w:rsid w:val="006728B7"/>
    <w:rsid w:val="006728BB"/>
    <w:rsid w:val="006728CE"/>
    <w:rsid w:val="0067292B"/>
    <w:rsid w:val="00672934"/>
    <w:rsid w:val="0067298D"/>
    <w:rsid w:val="00672991"/>
    <w:rsid w:val="00672A22"/>
    <w:rsid w:val="00672A4F"/>
    <w:rsid w:val="00672A6A"/>
    <w:rsid w:val="00672A6D"/>
    <w:rsid w:val="00672A6E"/>
    <w:rsid w:val="00672AA2"/>
    <w:rsid w:val="00672AC9"/>
    <w:rsid w:val="00672AEE"/>
    <w:rsid w:val="00672B03"/>
    <w:rsid w:val="00672B1E"/>
    <w:rsid w:val="00672B71"/>
    <w:rsid w:val="00672BE1"/>
    <w:rsid w:val="00672BEE"/>
    <w:rsid w:val="00672C6E"/>
    <w:rsid w:val="00672CF2"/>
    <w:rsid w:val="00672D02"/>
    <w:rsid w:val="00672D3B"/>
    <w:rsid w:val="00672D56"/>
    <w:rsid w:val="00672D5E"/>
    <w:rsid w:val="00672D71"/>
    <w:rsid w:val="00672D91"/>
    <w:rsid w:val="00672DE5"/>
    <w:rsid w:val="00672E07"/>
    <w:rsid w:val="00672E35"/>
    <w:rsid w:val="00672EC7"/>
    <w:rsid w:val="00672EF4"/>
    <w:rsid w:val="00672F34"/>
    <w:rsid w:val="00672F81"/>
    <w:rsid w:val="00672F90"/>
    <w:rsid w:val="00672FAD"/>
    <w:rsid w:val="00672FBA"/>
    <w:rsid w:val="00672FBB"/>
    <w:rsid w:val="00672FDF"/>
    <w:rsid w:val="00672FF8"/>
    <w:rsid w:val="00673013"/>
    <w:rsid w:val="0067301A"/>
    <w:rsid w:val="00673032"/>
    <w:rsid w:val="00673080"/>
    <w:rsid w:val="006730F1"/>
    <w:rsid w:val="006730F6"/>
    <w:rsid w:val="00673115"/>
    <w:rsid w:val="00673206"/>
    <w:rsid w:val="00673261"/>
    <w:rsid w:val="00673281"/>
    <w:rsid w:val="0067329E"/>
    <w:rsid w:val="006732A8"/>
    <w:rsid w:val="006732B3"/>
    <w:rsid w:val="006732BC"/>
    <w:rsid w:val="0067331F"/>
    <w:rsid w:val="00673324"/>
    <w:rsid w:val="0067333F"/>
    <w:rsid w:val="00673342"/>
    <w:rsid w:val="00673347"/>
    <w:rsid w:val="00673349"/>
    <w:rsid w:val="00673357"/>
    <w:rsid w:val="006733F3"/>
    <w:rsid w:val="00673407"/>
    <w:rsid w:val="00673425"/>
    <w:rsid w:val="00673427"/>
    <w:rsid w:val="00673428"/>
    <w:rsid w:val="0067342C"/>
    <w:rsid w:val="0067359B"/>
    <w:rsid w:val="006735C9"/>
    <w:rsid w:val="006735D8"/>
    <w:rsid w:val="006735E8"/>
    <w:rsid w:val="00673640"/>
    <w:rsid w:val="00673650"/>
    <w:rsid w:val="0067367F"/>
    <w:rsid w:val="006736CE"/>
    <w:rsid w:val="006736DA"/>
    <w:rsid w:val="00673709"/>
    <w:rsid w:val="00673715"/>
    <w:rsid w:val="00673743"/>
    <w:rsid w:val="0067374A"/>
    <w:rsid w:val="0067375B"/>
    <w:rsid w:val="00673768"/>
    <w:rsid w:val="0067378A"/>
    <w:rsid w:val="00673797"/>
    <w:rsid w:val="006737C5"/>
    <w:rsid w:val="006737F5"/>
    <w:rsid w:val="00673827"/>
    <w:rsid w:val="00673865"/>
    <w:rsid w:val="00673869"/>
    <w:rsid w:val="006738BE"/>
    <w:rsid w:val="00673987"/>
    <w:rsid w:val="006739DC"/>
    <w:rsid w:val="006739FC"/>
    <w:rsid w:val="00673A02"/>
    <w:rsid w:val="00673A48"/>
    <w:rsid w:val="00673A57"/>
    <w:rsid w:val="00673A69"/>
    <w:rsid w:val="00673AA9"/>
    <w:rsid w:val="00673ABA"/>
    <w:rsid w:val="00673AC5"/>
    <w:rsid w:val="00673B2B"/>
    <w:rsid w:val="00673B7E"/>
    <w:rsid w:val="00673B93"/>
    <w:rsid w:val="00673B96"/>
    <w:rsid w:val="00673B9B"/>
    <w:rsid w:val="00673BAB"/>
    <w:rsid w:val="00673BB5"/>
    <w:rsid w:val="00673BE0"/>
    <w:rsid w:val="00673BEC"/>
    <w:rsid w:val="00673C2E"/>
    <w:rsid w:val="00673C2F"/>
    <w:rsid w:val="00673C57"/>
    <w:rsid w:val="00673C68"/>
    <w:rsid w:val="00673C8C"/>
    <w:rsid w:val="00673C9B"/>
    <w:rsid w:val="00673CA6"/>
    <w:rsid w:val="00673CBD"/>
    <w:rsid w:val="00673CF9"/>
    <w:rsid w:val="00673D1B"/>
    <w:rsid w:val="00673D28"/>
    <w:rsid w:val="00673D3C"/>
    <w:rsid w:val="00673D64"/>
    <w:rsid w:val="00673DE1"/>
    <w:rsid w:val="00673E44"/>
    <w:rsid w:val="00673E75"/>
    <w:rsid w:val="00673EBE"/>
    <w:rsid w:val="00673EF7"/>
    <w:rsid w:val="00673F55"/>
    <w:rsid w:val="00673FA8"/>
    <w:rsid w:val="00673FC7"/>
    <w:rsid w:val="00673FE2"/>
    <w:rsid w:val="00674038"/>
    <w:rsid w:val="00674079"/>
    <w:rsid w:val="006740B1"/>
    <w:rsid w:val="006740E6"/>
    <w:rsid w:val="006740E8"/>
    <w:rsid w:val="00674176"/>
    <w:rsid w:val="006741AF"/>
    <w:rsid w:val="006741B2"/>
    <w:rsid w:val="006741FE"/>
    <w:rsid w:val="00674277"/>
    <w:rsid w:val="00674296"/>
    <w:rsid w:val="006742B3"/>
    <w:rsid w:val="006742D7"/>
    <w:rsid w:val="006742F9"/>
    <w:rsid w:val="0067430A"/>
    <w:rsid w:val="0067433A"/>
    <w:rsid w:val="006743B7"/>
    <w:rsid w:val="006743D4"/>
    <w:rsid w:val="006743E8"/>
    <w:rsid w:val="0067442E"/>
    <w:rsid w:val="00674450"/>
    <w:rsid w:val="0067446E"/>
    <w:rsid w:val="006744BE"/>
    <w:rsid w:val="0067450D"/>
    <w:rsid w:val="00674516"/>
    <w:rsid w:val="00674524"/>
    <w:rsid w:val="00674570"/>
    <w:rsid w:val="00674580"/>
    <w:rsid w:val="006745AF"/>
    <w:rsid w:val="006745BF"/>
    <w:rsid w:val="006745F3"/>
    <w:rsid w:val="00674644"/>
    <w:rsid w:val="0067468F"/>
    <w:rsid w:val="006746DE"/>
    <w:rsid w:val="00674732"/>
    <w:rsid w:val="006747E8"/>
    <w:rsid w:val="00674800"/>
    <w:rsid w:val="0067480C"/>
    <w:rsid w:val="00674833"/>
    <w:rsid w:val="00674844"/>
    <w:rsid w:val="00674855"/>
    <w:rsid w:val="00674882"/>
    <w:rsid w:val="00674885"/>
    <w:rsid w:val="00674887"/>
    <w:rsid w:val="00674933"/>
    <w:rsid w:val="0067495B"/>
    <w:rsid w:val="0067497F"/>
    <w:rsid w:val="006749DB"/>
    <w:rsid w:val="006749E7"/>
    <w:rsid w:val="006749F7"/>
    <w:rsid w:val="00674A68"/>
    <w:rsid w:val="00674A8B"/>
    <w:rsid w:val="00674B0C"/>
    <w:rsid w:val="00674B1E"/>
    <w:rsid w:val="00674B78"/>
    <w:rsid w:val="00674B8E"/>
    <w:rsid w:val="00674BA9"/>
    <w:rsid w:val="00674C3B"/>
    <w:rsid w:val="00674C43"/>
    <w:rsid w:val="00674C57"/>
    <w:rsid w:val="00674C7B"/>
    <w:rsid w:val="00674C8C"/>
    <w:rsid w:val="00674CDE"/>
    <w:rsid w:val="00674D78"/>
    <w:rsid w:val="00674D8D"/>
    <w:rsid w:val="00674E12"/>
    <w:rsid w:val="00674E1C"/>
    <w:rsid w:val="00674E36"/>
    <w:rsid w:val="00674E4B"/>
    <w:rsid w:val="00674E63"/>
    <w:rsid w:val="00674E79"/>
    <w:rsid w:val="00674EA4"/>
    <w:rsid w:val="00674EBB"/>
    <w:rsid w:val="00674F33"/>
    <w:rsid w:val="00674F57"/>
    <w:rsid w:val="00674F84"/>
    <w:rsid w:val="00674FE4"/>
    <w:rsid w:val="00675089"/>
    <w:rsid w:val="006750B8"/>
    <w:rsid w:val="00675128"/>
    <w:rsid w:val="00675130"/>
    <w:rsid w:val="0067513F"/>
    <w:rsid w:val="0067516D"/>
    <w:rsid w:val="006751BD"/>
    <w:rsid w:val="006751DC"/>
    <w:rsid w:val="006751EA"/>
    <w:rsid w:val="00675213"/>
    <w:rsid w:val="00675239"/>
    <w:rsid w:val="00675290"/>
    <w:rsid w:val="006752A9"/>
    <w:rsid w:val="006752BB"/>
    <w:rsid w:val="006752C4"/>
    <w:rsid w:val="006752FD"/>
    <w:rsid w:val="00675300"/>
    <w:rsid w:val="00675309"/>
    <w:rsid w:val="00675341"/>
    <w:rsid w:val="0067535A"/>
    <w:rsid w:val="006753DB"/>
    <w:rsid w:val="006753E0"/>
    <w:rsid w:val="006753F3"/>
    <w:rsid w:val="0067544A"/>
    <w:rsid w:val="0067545A"/>
    <w:rsid w:val="006754A8"/>
    <w:rsid w:val="006754F5"/>
    <w:rsid w:val="006755E4"/>
    <w:rsid w:val="006755F7"/>
    <w:rsid w:val="00675605"/>
    <w:rsid w:val="00675621"/>
    <w:rsid w:val="00675648"/>
    <w:rsid w:val="00675676"/>
    <w:rsid w:val="0067567F"/>
    <w:rsid w:val="00675684"/>
    <w:rsid w:val="006756B2"/>
    <w:rsid w:val="006756BB"/>
    <w:rsid w:val="00675779"/>
    <w:rsid w:val="0067577B"/>
    <w:rsid w:val="0067577D"/>
    <w:rsid w:val="006757BC"/>
    <w:rsid w:val="006757BE"/>
    <w:rsid w:val="006757F8"/>
    <w:rsid w:val="00675826"/>
    <w:rsid w:val="0067584C"/>
    <w:rsid w:val="0067588C"/>
    <w:rsid w:val="0067589F"/>
    <w:rsid w:val="006758B2"/>
    <w:rsid w:val="0067590D"/>
    <w:rsid w:val="00675912"/>
    <w:rsid w:val="00675A22"/>
    <w:rsid w:val="00675A3A"/>
    <w:rsid w:val="00675A4E"/>
    <w:rsid w:val="00675AAB"/>
    <w:rsid w:val="00675ACE"/>
    <w:rsid w:val="00675AE2"/>
    <w:rsid w:val="00675B00"/>
    <w:rsid w:val="00675BA0"/>
    <w:rsid w:val="00675BFF"/>
    <w:rsid w:val="00675C2E"/>
    <w:rsid w:val="00675CA9"/>
    <w:rsid w:val="00675D0E"/>
    <w:rsid w:val="00675D60"/>
    <w:rsid w:val="00675DA0"/>
    <w:rsid w:val="00675DAC"/>
    <w:rsid w:val="00675E0F"/>
    <w:rsid w:val="00675E56"/>
    <w:rsid w:val="00675EAC"/>
    <w:rsid w:val="00675EAE"/>
    <w:rsid w:val="00675EE1"/>
    <w:rsid w:val="00675F07"/>
    <w:rsid w:val="00675F33"/>
    <w:rsid w:val="00675F6D"/>
    <w:rsid w:val="00675F8F"/>
    <w:rsid w:val="00676001"/>
    <w:rsid w:val="00676015"/>
    <w:rsid w:val="0067609B"/>
    <w:rsid w:val="0067609D"/>
    <w:rsid w:val="006760A1"/>
    <w:rsid w:val="006760B9"/>
    <w:rsid w:val="006760E3"/>
    <w:rsid w:val="006760E7"/>
    <w:rsid w:val="006760FF"/>
    <w:rsid w:val="00676133"/>
    <w:rsid w:val="00676134"/>
    <w:rsid w:val="0067617A"/>
    <w:rsid w:val="006761E0"/>
    <w:rsid w:val="00676223"/>
    <w:rsid w:val="00676287"/>
    <w:rsid w:val="006762A5"/>
    <w:rsid w:val="006762FE"/>
    <w:rsid w:val="00676371"/>
    <w:rsid w:val="006763BE"/>
    <w:rsid w:val="0067641C"/>
    <w:rsid w:val="00676487"/>
    <w:rsid w:val="0067649F"/>
    <w:rsid w:val="006764B1"/>
    <w:rsid w:val="006764E3"/>
    <w:rsid w:val="006764EA"/>
    <w:rsid w:val="00676508"/>
    <w:rsid w:val="0067650F"/>
    <w:rsid w:val="0067652A"/>
    <w:rsid w:val="00676542"/>
    <w:rsid w:val="006765D4"/>
    <w:rsid w:val="006765D8"/>
    <w:rsid w:val="006765E0"/>
    <w:rsid w:val="00676623"/>
    <w:rsid w:val="00676660"/>
    <w:rsid w:val="00676691"/>
    <w:rsid w:val="006766C3"/>
    <w:rsid w:val="006766D8"/>
    <w:rsid w:val="00676762"/>
    <w:rsid w:val="0067676A"/>
    <w:rsid w:val="00676778"/>
    <w:rsid w:val="006767A4"/>
    <w:rsid w:val="006767B4"/>
    <w:rsid w:val="006767DE"/>
    <w:rsid w:val="006767FE"/>
    <w:rsid w:val="0067689A"/>
    <w:rsid w:val="00676900"/>
    <w:rsid w:val="0067694C"/>
    <w:rsid w:val="006769BC"/>
    <w:rsid w:val="006769E0"/>
    <w:rsid w:val="006769F1"/>
    <w:rsid w:val="006769FE"/>
    <w:rsid w:val="00676A7A"/>
    <w:rsid w:val="00676A7D"/>
    <w:rsid w:val="00676AA8"/>
    <w:rsid w:val="00676ABC"/>
    <w:rsid w:val="00676B34"/>
    <w:rsid w:val="00676B3A"/>
    <w:rsid w:val="00676B46"/>
    <w:rsid w:val="00676B4B"/>
    <w:rsid w:val="00676BF5"/>
    <w:rsid w:val="00676C2C"/>
    <w:rsid w:val="00676C4B"/>
    <w:rsid w:val="00676D43"/>
    <w:rsid w:val="00676D7A"/>
    <w:rsid w:val="00676DA5"/>
    <w:rsid w:val="00676E16"/>
    <w:rsid w:val="00676E94"/>
    <w:rsid w:val="00676F07"/>
    <w:rsid w:val="00676F41"/>
    <w:rsid w:val="0067701F"/>
    <w:rsid w:val="0067707F"/>
    <w:rsid w:val="0067711C"/>
    <w:rsid w:val="0067715F"/>
    <w:rsid w:val="00677164"/>
    <w:rsid w:val="0067716C"/>
    <w:rsid w:val="00677175"/>
    <w:rsid w:val="0067717B"/>
    <w:rsid w:val="00677180"/>
    <w:rsid w:val="006771BA"/>
    <w:rsid w:val="0067720E"/>
    <w:rsid w:val="00677235"/>
    <w:rsid w:val="00677237"/>
    <w:rsid w:val="00677240"/>
    <w:rsid w:val="0067725F"/>
    <w:rsid w:val="0067727F"/>
    <w:rsid w:val="0067728A"/>
    <w:rsid w:val="00677311"/>
    <w:rsid w:val="006773DD"/>
    <w:rsid w:val="00677459"/>
    <w:rsid w:val="00677468"/>
    <w:rsid w:val="00677471"/>
    <w:rsid w:val="00677482"/>
    <w:rsid w:val="0067748B"/>
    <w:rsid w:val="006774D4"/>
    <w:rsid w:val="006774FE"/>
    <w:rsid w:val="00677510"/>
    <w:rsid w:val="0067754E"/>
    <w:rsid w:val="006775A1"/>
    <w:rsid w:val="006775B0"/>
    <w:rsid w:val="00677625"/>
    <w:rsid w:val="0067766A"/>
    <w:rsid w:val="00677704"/>
    <w:rsid w:val="00677710"/>
    <w:rsid w:val="00677729"/>
    <w:rsid w:val="00677737"/>
    <w:rsid w:val="00677763"/>
    <w:rsid w:val="0067777F"/>
    <w:rsid w:val="00677786"/>
    <w:rsid w:val="006777B1"/>
    <w:rsid w:val="006777FD"/>
    <w:rsid w:val="0067784B"/>
    <w:rsid w:val="00677861"/>
    <w:rsid w:val="00677889"/>
    <w:rsid w:val="006778C1"/>
    <w:rsid w:val="006778CB"/>
    <w:rsid w:val="006778F4"/>
    <w:rsid w:val="0067790A"/>
    <w:rsid w:val="0067790B"/>
    <w:rsid w:val="00677930"/>
    <w:rsid w:val="00677945"/>
    <w:rsid w:val="006779BC"/>
    <w:rsid w:val="006779D5"/>
    <w:rsid w:val="00677AAA"/>
    <w:rsid w:val="00677AAE"/>
    <w:rsid w:val="00677ADF"/>
    <w:rsid w:val="00677B02"/>
    <w:rsid w:val="00677B18"/>
    <w:rsid w:val="00677B31"/>
    <w:rsid w:val="00677B51"/>
    <w:rsid w:val="00677B70"/>
    <w:rsid w:val="00677BB5"/>
    <w:rsid w:val="00677BD2"/>
    <w:rsid w:val="00677C01"/>
    <w:rsid w:val="00677C0A"/>
    <w:rsid w:val="00677C42"/>
    <w:rsid w:val="00677C61"/>
    <w:rsid w:val="00677C70"/>
    <w:rsid w:val="00677CF3"/>
    <w:rsid w:val="00677D11"/>
    <w:rsid w:val="00677D29"/>
    <w:rsid w:val="00677D2D"/>
    <w:rsid w:val="00677DDF"/>
    <w:rsid w:val="00677DEC"/>
    <w:rsid w:val="00677E00"/>
    <w:rsid w:val="00677E25"/>
    <w:rsid w:val="00677E4F"/>
    <w:rsid w:val="00677E68"/>
    <w:rsid w:val="00677EC3"/>
    <w:rsid w:val="00677EC4"/>
    <w:rsid w:val="00677EC6"/>
    <w:rsid w:val="00677ECC"/>
    <w:rsid w:val="00677EDB"/>
    <w:rsid w:val="00677EE3"/>
    <w:rsid w:val="00677EE5"/>
    <w:rsid w:val="00677F4D"/>
    <w:rsid w:val="00677F58"/>
    <w:rsid w:val="00677F61"/>
    <w:rsid w:val="00677F74"/>
    <w:rsid w:val="00677F8A"/>
    <w:rsid w:val="00677FD1"/>
    <w:rsid w:val="00677FE4"/>
    <w:rsid w:val="00677FF4"/>
    <w:rsid w:val="0067F6E9"/>
    <w:rsid w:val="00680055"/>
    <w:rsid w:val="00680064"/>
    <w:rsid w:val="00680089"/>
    <w:rsid w:val="006800BA"/>
    <w:rsid w:val="0068012B"/>
    <w:rsid w:val="00680150"/>
    <w:rsid w:val="00680175"/>
    <w:rsid w:val="006801C3"/>
    <w:rsid w:val="006801C9"/>
    <w:rsid w:val="00680215"/>
    <w:rsid w:val="00680277"/>
    <w:rsid w:val="006802A1"/>
    <w:rsid w:val="006802C9"/>
    <w:rsid w:val="0068035F"/>
    <w:rsid w:val="00680394"/>
    <w:rsid w:val="006803B8"/>
    <w:rsid w:val="00680414"/>
    <w:rsid w:val="00680418"/>
    <w:rsid w:val="006804D3"/>
    <w:rsid w:val="0068051A"/>
    <w:rsid w:val="0068053C"/>
    <w:rsid w:val="0068058A"/>
    <w:rsid w:val="00680595"/>
    <w:rsid w:val="006805C3"/>
    <w:rsid w:val="00680656"/>
    <w:rsid w:val="00680677"/>
    <w:rsid w:val="00680696"/>
    <w:rsid w:val="0068069B"/>
    <w:rsid w:val="006806D4"/>
    <w:rsid w:val="006806EC"/>
    <w:rsid w:val="006806F1"/>
    <w:rsid w:val="006806FD"/>
    <w:rsid w:val="00680731"/>
    <w:rsid w:val="00680758"/>
    <w:rsid w:val="0068075C"/>
    <w:rsid w:val="00680760"/>
    <w:rsid w:val="006807A5"/>
    <w:rsid w:val="00680823"/>
    <w:rsid w:val="00680857"/>
    <w:rsid w:val="00680867"/>
    <w:rsid w:val="006808CC"/>
    <w:rsid w:val="006808E2"/>
    <w:rsid w:val="00680946"/>
    <w:rsid w:val="0068094D"/>
    <w:rsid w:val="0068096D"/>
    <w:rsid w:val="00680992"/>
    <w:rsid w:val="006809CA"/>
    <w:rsid w:val="006809CE"/>
    <w:rsid w:val="006809F0"/>
    <w:rsid w:val="00680A19"/>
    <w:rsid w:val="00680A27"/>
    <w:rsid w:val="00680A42"/>
    <w:rsid w:val="00680A7C"/>
    <w:rsid w:val="00680A7D"/>
    <w:rsid w:val="00680A9D"/>
    <w:rsid w:val="00680ABD"/>
    <w:rsid w:val="00680AD5"/>
    <w:rsid w:val="00680AED"/>
    <w:rsid w:val="00680B03"/>
    <w:rsid w:val="00680B3F"/>
    <w:rsid w:val="00680B59"/>
    <w:rsid w:val="00680B6B"/>
    <w:rsid w:val="00680BD3"/>
    <w:rsid w:val="00680C01"/>
    <w:rsid w:val="00680C16"/>
    <w:rsid w:val="00680C44"/>
    <w:rsid w:val="00680CB8"/>
    <w:rsid w:val="00680D39"/>
    <w:rsid w:val="00680D70"/>
    <w:rsid w:val="00680D7F"/>
    <w:rsid w:val="00680D95"/>
    <w:rsid w:val="00680DE5"/>
    <w:rsid w:val="00680E05"/>
    <w:rsid w:val="00680E25"/>
    <w:rsid w:val="00680E32"/>
    <w:rsid w:val="00680E38"/>
    <w:rsid w:val="00680E3E"/>
    <w:rsid w:val="00680E4F"/>
    <w:rsid w:val="00680EB6"/>
    <w:rsid w:val="00680EC6"/>
    <w:rsid w:val="00680ED8"/>
    <w:rsid w:val="00680EE7"/>
    <w:rsid w:val="00680EF1"/>
    <w:rsid w:val="00680F20"/>
    <w:rsid w:val="00680FF9"/>
    <w:rsid w:val="0068100A"/>
    <w:rsid w:val="00681015"/>
    <w:rsid w:val="00681024"/>
    <w:rsid w:val="00681126"/>
    <w:rsid w:val="00681127"/>
    <w:rsid w:val="00681135"/>
    <w:rsid w:val="00681178"/>
    <w:rsid w:val="00681193"/>
    <w:rsid w:val="006811D6"/>
    <w:rsid w:val="006811E7"/>
    <w:rsid w:val="00681206"/>
    <w:rsid w:val="00681236"/>
    <w:rsid w:val="00681268"/>
    <w:rsid w:val="0068126D"/>
    <w:rsid w:val="00681287"/>
    <w:rsid w:val="006812E4"/>
    <w:rsid w:val="006812E7"/>
    <w:rsid w:val="00681316"/>
    <w:rsid w:val="00681332"/>
    <w:rsid w:val="00681432"/>
    <w:rsid w:val="00681459"/>
    <w:rsid w:val="0068148E"/>
    <w:rsid w:val="006814AC"/>
    <w:rsid w:val="00681500"/>
    <w:rsid w:val="00681518"/>
    <w:rsid w:val="0068156D"/>
    <w:rsid w:val="00681588"/>
    <w:rsid w:val="00681640"/>
    <w:rsid w:val="0068164A"/>
    <w:rsid w:val="00681698"/>
    <w:rsid w:val="006816D7"/>
    <w:rsid w:val="00681773"/>
    <w:rsid w:val="006817AB"/>
    <w:rsid w:val="006817B4"/>
    <w:rsid w:val="006817E7"/>
    <w:rsid w:val="00681821"/>
    <w:rsid w:val="00681828"/>
    <w:rsid w:val="006818C4"/>
    <w:rsid w:val="006818E6"/>
    <w:rsid w:val="00681915"/>
    <w:rsid w:val="00681970"/>
    <w:rsid w:val="006819F3"/>
    <w:rsid w:val="00681A56"/>
    <w:rsid w:val="00681A70"/>
    <w:rsid w:val="00681AC4"/>
    <w:rsid w:val="00681B1E"/>
    <w:rsid w:val="00681B3D"/>
    <w:rsid w:val="00681B44"/>
    <w:rsid w:val="00681B76"/>
    <w:rsid w:val="00681C1D"/>
    <w:rsid w:val="00681C2C"/>
    <w:rsid w:val="00681C6C"/>
    <w:rsid w:val="00681C9B"/>
    <w:rsid w:val="00681CAC"/>
    <w:rsid w:val="00681CCC"/>
    <w:rsid w:val="00681D09"/>
    <w:rsid w:val="00681F19"/>
    <w:rsid w:val="00681F35"/>
    <w:rsid w:val="00681F4E"/>
    <w:rsid w:val="00681F7E"/>
    <w:rsid w:val="00681FCB"/>
    <w:rsid w:val="0068203D"/>
    <w:rsid w:val="00682040"/>
    <w:rsid w:val="00682081"/>
    <w:rsid w:val="006820D9"/>
    <w:rsid w:val="00682103"/>
    <w:rsid w:val="00682109"/>
    <w:rsid w:val="00682117"/>
    <w:rsid w:val="00682132"/>
    <w:rsid w:val="0068213B"/>
    <w:rsid w:val="0068216A"/>
    <w:rsid w:val="0068217A"/>
    <w:rsid w:val="006821F3"/>
    <w:rsid w:val="0068227B"/>
    <w:rsid w:val="00682284"/>
    <w:rsid w:val="006822DD"/>
    <w:rsid w:val="006822E8"/>
    <w:rsid w:val="006822F0"/>
    <w:rsid w:val="006822FE"/>
    <w:rsid w:val="0068232E"/>
    <w:rsid w:val="00682341"/>
    <w:rsid w:val="0068238E"/>
    <w:rsid w:val="00682420"/>
    <w:rsid w:val="00682438"/>
    <w:rsid w:val="00682447"/>
    <w:rsid w:val="00682453"/>
    <w:rsid w:val="00682476"/>
    <w:rsid w:val="006824A8"/>
    <w:rsid w:val="00682519"/>
    <w:rsid w:val="00682542"/>
    <w:rsid w:val="00682556"/>
    <w:rsid w:val="00682575"/>
    <w:rsid w:val="00682577"/>
    <w:rsid w:val="006825BF"/>
    <w:rsid w:val="006825E7"/>
    <w:rsid w:val="00682616"/>
    <w:rsid w:val="00682663"/>
    <w:rsid w:val="00682664"/>
    <w:rsid w:val="006826F1"/>
    <w:rsid w:val="00682700"/>
    <w:rsid w:val="00682706"/>
    <w:rsid w:val="00682714"/>
    <w:rsid w:val="00682719"/>
    <w:rsid w:val="00682764"/>
    <w:rsid w:val="00682772"/>
    <w:rsid w:val="00682803"/>
    <w:rsid w:val="0068280C"/>
    <w:rsid w:val="00682825"/>
    <w:rsid w:val="0068282A"/>
    <w:rsid w:val="0068283B"/>
    <w:rsid w:val="00682841"/>
    <w:rsid w:val="0068286A"/>
    <w:rsid w:val="00682883"/>
    <w:rsid w:val="00682890"/>
    <w:rsid w:val="00682932"/>
    <w:rsid w:val="00682955"/>
    <w:rsid w:val="00682963"/>
    <w:rsid w:val="0068296E"/>
    <w:rsid w:val="00682983"/>
    <w:rsid w:val="0068298B"/>
    <w:rsid w:val="006829AC"/>
    <w:rsid w:val="00682AEF"/>
    <w:rsid w:val="00682B3F"/>
    <w:rsid w:val="00682B7E"/>
    <w:rsid w:val="00682BA0"/>
    <w:rsid w:val="00682C44"/>
    <w:rsid w:val="00682CB4"/>
    <w:rsid w:val="00682CBA"/>
    <w:rsid w:val="00682D1C"/>
    <w:rsid w:val="00682D89"/>
    <w:rsid w:val="00682DB3"/>
    <w:rsid w:val="00682DED"/>
    <w:rsid w:val="00682DF5"/>
    <w:rsid w:val="00682E32"/>
    <w:rsid w:val="00682E49"/>
    <w:rsid w:val="00682E76"/>
    <w:rsid w:val="00682E82"/>
    <w:rsid w:val="00682F52"/>
    <w:rsid w:val="00682F63"/>
    <w:rsid w:val="00682F8C"/>
    <w:rsid w:val="00682F97"/>
    <w:rsid w:val="00682FAD"/>
    <w:rsid w:val="00683005"/>
    <w:rsid w:val="00683006"/>
    <w:rsid w:val="00683016"/>
    <w:rsid w:val="00683060"/>
    <w:rsid w:val="0068306C"/>
    <w:rsid w:val="00683070"/>
    <w:rsid w:val="00683084"/>
    <w:rsid w:val="00683085"/>
    <w:rsid w:val="00683087"/>
    <w:rsid w:val="00683101"/>
    <w:rsid w:val="00683131"/>
    <w:rsid w:val="00683136"/>
    <w:rsid w:val="00683183"/>
    <w:rsid w:val="006831CE"/>
    <w:rsid w:val="00683218"/>
    <w:rsid w:val="00683223"/>
    <w:rsid w:val="006832A4"/>
    <w:rsid w:val="006832D1"/>
    <w:rsid w:val="006832DE"/>
    <w:rsid w:val="006832F4"/>
    <w:rsid w:val="00683324"/>
    <w:rsid w:val="0068335C"/>
    <w:rsid w:val="0068336D"/>
    <w:rsid w:val="00683373"/>
    <w:rsid w:val="006833BA"/>
    <w:rsid w:val="00683404"/>
    <w:rsid w:val="0068343F"/>
    <w:rsid w:val="006834AD"/>
    <w:rsid w:val="006834EA"/>
    <w:rsid w:val="006834F9"/>
    <w:rsid w:val="00683516"/>
    <w:rsid w:val="00683556"/>
    <w:rsid w:val="0068356C"/>
    <w:rsid w:val="0068357A"/>
    <w:rsid w:val="006835AF"/>
    <w:rsid w:val="00683641"/>
    <w:rsid w:val="00683671"/>
    <w:rsid w:val="00683673"/>
    <w:rsid w:val="00683676"/>
    <w:rsid w:val="00683699"/>
    <w:rsid w:val="006836D5"/>
    <w:rsid w:val="00683701"/>
    <w:rsid w:val="0068370E"/>
    <w:rsid w:val="0068375F"/>
    <w:rsid w:val="00683786"/>
    <w:rsid w:val="0068379A"/>
    <w:rsid w:val="006837A0"/>
    <w:rsid w:val="006837E0"/>
    <w:rsid w:val="00683888"/>
    <w:rsid w:val="0068388C"/>
    <w:rsid w:val="006838A7"/>
    <w:rsid w:val="006838DB"/>
    <w:rsid w:val="00683905"/>
    <w:rsid w:val="0068393C"/>
    <w:rsid w:val="00683968"/>
    <w:rsid w:val="006839A9"/>
    <w:rsid w:val="006839D9"/>
    <w:rsid w:val="006839DB"/>
    <w:rsid w:val="00683A01"/>
    <w:rsid w:val="00683A1C"/>
    <w:rsid w:val="00683A1E"/>
    <w:rsid w:val="00683A2A"/>
    <w:rsid w:val="00683B75"/>
    <w:rsid w:val="00683B85"/>
    <w:rsid w:val="00683BA7"/>
    <w:rsid w:val="00683BCE"/>
    <w:rsid w:val="00683C2D"/>
    <w:rsid w:val="00683C67"/>
    <w:rsid w:val="00683CBC"/>
    <w:rsid w:val="00683CF0"/>
    <w:rsid w:val="00683D1E"/>
    <w:rsid w:val="00683D44"/>
    <w:rsid w:val="00683D82"/>
    <w:rsid w:val="00683D96"/>
    <w:rsid w:val="00683DBC"/>
    <w:rsid w:val="00683E5A"/>
    <w:rsid w:val="00683E69"/>
    <w:rsid w:val="00683EAB"/>
    <w:rsid w:val="00683F7D"/>
    <w:rsid w:val="00683FB7"/>
    <w:rsid w:val="00683FDA"/>
    <w:rsid w:val="00684089"/>
    <w:rsid w:val="0068409B"/>
    <w:rsid w:val="0068409F"/>
    <w:rsid w:val="006840A5"/>
    <w:rsid w:val="006840B4"/>
    <w:rsid w:val="006840E5"/>
    <w:rsid w:val="00684115"/>
    <w:rsid w:val="0068415B"/>
    <w:rsid w:val="00684187"/>
    <w:rsid w:val="006841B1"/>
    <w:rsid w:val="006841FB"/>
    <w:rsid w:val="00684273"/>
    <w:rsid w:val="006842BC"/>
    <w:rsid w:val="006842D7"/>
    <w:rsid w:val="006842EE"/>
    <w:rsid w:val="0068434F"/>
    <w:rsid w:val="0068436F"/>
    <w:rsid w:val="00684377"/>
    <w:rsid w:val="00684463"/>
    <w:rsid w:val="006844E8"/>
    <w:rsid w:val="00684506"/>
    <w:rsid w:val="0068451D"/>
    <w:rsid w:val="00684522"/>
    <w:rsid w:val="006845DC"/>
    <w:rsid w:val="006845E8"/>
    <w:rsid w:val="00684603"/>
    <w:rsid w:val="00684656"/>
    <w:rsid w:val="00684673"/>
    <w:rsid w:val="00684688"/>
    <w:rsid w:val="00684698"/>
    <w:rsid w:val="006846A7"/>
    <w:rsid w:val="006846AC"/>
    <w:rsid w:val="006846F4"/>
    <w:rsid w:val="0068471B"/>
    <w:rsid w:val="0068477C"/>
    <w:rsid w:val="006847B3"/>
    <w:rsid w:val="006847D1"/>
    <w:rsid w:val="006847E5"/>
    <w:rsid w:val="00684823"/>
    <w:rsid w:val="00684874"/>
    <w:rsid w:val="006848AD"/>
    <w:rsid w:val="006848DE"/>
    <w:rsid w:val="00684940"/>
    <w:rsid w:val="00684942"/>
    <w:rsid w:val="006849C2"/>
    <w:rsid w:val="006849D8"/>
    <w:rsid w:val="006849F3"/>
    <w:rsid w:val="00684A3F"/>
    <w:rsid w:val="00684A60"/>
    <w:rsid w:val="00684A6D"/>
    <w:rsid w:val="00684A79"/>
    <w:rsid w:val="00684A7C"/>
    <w:rsid w:val="00684A82"/>
    <w:rsid w:val="00684AB0"/>
    <w:rsid w:val="00684ABB"/>
    <w:rsid w:val="00684AE1"/>
    <w:rsid w:val="00684B5E"/>
    <w:rsid w:val="00684BA5"/>
    <w:rsid w:val="00684BB7"/>
    <w:rsid w:val="00684BC8"/>
    <w:rsid w:val="00684BDF"/>
    <w:rsid w:val="00684BFB"/>
    <w:rsid w:val="00684C27"/>
    <w:rsid w:val="00684C71"/>
    <w:rsid w:val="00684C77"/>
    <w:rsid w:val="00684CD5"/>
    <w:rsid w:val="00684D0F"/>
    <w:rsid w:val="00684D63"/>
    <w:rsid w:val="00684DD0"/>
    <w:rsid w:val="00684DF0"/>
    <w:rsid w:val="00684DF5"/>
    <w:rsid w:val="00684E2E"/>
    <w:rsid w:val="00684E67"/>
    <w:rsid w:val="00684E74"/>
    <w:rsid w:val="00684E76"/>
    <w:rsid w:val="00684E77"/>
    <w:rsid w:val="00684E8B"/>
    <w:rsid w:val="00684EAE"/>
    <w:rsid w:val="00684F21"/>
    <w:rsid w:val="00684F27"/>
    <w:rsid w:val="00684F95"/>
    <w:rsid w:val="00684FA9"/>
    <w:rsid w:val="00684FCA"/>
    <w:rsid w:val="00685024"/>
    <w:rsid w:val="00685028"/>
    <w:rsid w:val="0068505F"/>
    <w:rsid w:val="00685084"/>
    <w:rsid w:val="00685085"/>
    <w:rsid w:val="0068508F"/>
    <w:rsid w:val="00685094"/>
    <w:rsid w:val="006850AF"/>
    <w:rsid w:val="00685118"/>
    <w:rsid w:val="00685125"/>
    <w:rsid w:val="0068513E"/>
    <w:rsid w:val="0068513F"/>
    <w:rsid w:val="00685215"/>
    <w:rsid w:val="0068526C"/>
    <w:rsid w:val="006852C4"/>
    <w:rsid w:val="006852F0"/>
    <w:rsid w:val="00685336"/>
    <w:rsid w:val="0068539A"/>
    <w:rsid w:val="00685400"/>
    <w:rsid w:val="00685462"/>
    <w:rsid w:val="0068546C"/>
    <w:rsid w:val="00685470"/>
    <w:rsid w:val="00685502"/>
    <w:rsid w:val="0068555B"/>
    <w:rsid w:val="00685560"/>
    <w:rsid w:val="006855BB"/>
    <w:rsid w:val="006855D6"/>
    <w:rsid w:val="00685650"/>
    <w:rsid w:val="00685692"/>
    <w:rsid w:val="006856D6"/>
    <w:rsid w:val="00685739"/>
    <w:rsid w:val="00685762"/>
    <w:rsid w:val="00685778"/>
    <w:rsid w:val="006857BD"/>
    <w:rsid w:val="00685812"/>
    <w:rsid w:val="00685819"/>
    <w:rsid w:val="0068581B"/>
    <w:rsid w:val="0068583C"/>
    <w:rsid w:val="006858F9"/>
    <w:rsid w:val="00685910"/>
    <w:rsid w:val="00685924"/>
    <w:rsid w:val="0068595F"/>
    <w:rsid w:val="0068596C"/>
    <w:rsid w:val="0068598C"/>
    <w:rsid w:val="006859CB"/>
    <w:rsid w:val="006859EB"/>
    <w:rsid w:val="006859FF"/>
    <w:rsid w:val="00685A95"/>
    <w:rsid w:val="00685A9C"/>
    <w:rsid w:val="00685B7E"/>
    <w:rsid w:val="00685B8A"/>
    <w:rsid w:val="00685BB4"/>
    <w:rsid w:val="00685BFE"/>
    <w:rsid w:val="00685C49"/>
    <w:rsid w:val="00685C80"/>
    <w:rsid w:val="00685C91"/>
    <w:rsid w:val="00685CBC"/>
    <w:rsid w:val="00685D65"/>
    <w:rsid w:val="00685DA4"/>
    <w:rsid w:val="00685DDD"/>
    <w:rsid w:val="00685E1E"/>
    <w:rsid w:val="00685E67"/>
    <w:rsid w:val="00685E6F"/>
    <w:rsid w:val="00685EE9"/>
    <w:rsid w:val="00685F75"/>
    <w:rsid w:val="00685FC5"/>
    <w:rsid w:val="00685FEF"/>
    <w:rsid w:val="00686049"/>
    <w:rsid w:val="006860A1"/>
    <w:rsid w:val="006860FD"/>
    <w:rsid w:val="00686133"/>
    <w:rsid w:val="00686153"/>
    <w:rsid w:val="00686173"/>
    <w:rsid w:val="0068617D"/>
    <w:rsid w:val="006861D7"/>
    <w:rsid w:val="006861EC"/>
    <w:rsid w:val="006861F1"/>
    <w:rsid w:val="0068624A"/>
    <w:rsid w:val="006862D1"/>
    <w:rsid w:val="006862D5"/>
    <w:rsid w:val="006862F6"/>
    <w:rsid w:val="0068631C"/>
    <w:rsid w:val="00686347"/>
    <w:rsid w:val="00686378"/>
    <w:rsid w:val="00686382"/>
    <w:rsid w:val="006863F3"/>
    <w:rsid w:val="006863F9"/>
    <w:rsid w:val="006863FC"/>
    <w:rsid w:val="00686402"/>
    <w:rsid w:val="0068642E"/>
    <w:rsid w:val="006864A0"/>
    <w:rsid w:val="00686516"/>
    <w:rsid w:val="00686576"/>
    <w:rsid w:val="0068657C"/>
    <w:rsid w:val="006865B3"/>
    <w:rsid w:val="006865C8"/>
    <w:rsid w:val="00686600"/>
    <w:rsid w:val="00686614"/>
    <w:rsid w:val="00686665"/>
    <w:rsid w:val="00686696"/>
    <w:rsid w:val="006866C7"/>
    <w:rsid w:val="00686743"/>
    <w:rsid w:val="0068676E"/>
    <w:rsid w:val="00686793"/>
    <w:rsid w:val="0068679F"/>
    <w:rsid w:val="006867A0"/>
    <w:rsid w:val="006867BA"/>
    <w:rsid w:val="006867D7"/>
    <w:rsid w:val="006867F9"/>
    <w:rsid w:val="00686804"/>
    <w:rsid w:val="00686810"/>
    <w:rsid w:val="006868A7"/>
    <w:rsid w:val="006868DA"/>
    <w:rsid w:val="006869CA"/>
    <w:rsid w:val="00686A25"/>
    <w:rsid w:val="00686A44"/>
    <w:rsid w:val="00686A7B"/>
    <w:rsid w:val="00686AE9"/>
    <w:rsid w:val="00686B42"/>
    <w:rsid w:val="00686B5D"/>
    <w:rsid w:val="00686B7C"/>
    <w:rsid w:val="00686BA8"/>
    <w:rsid w:val="00686BB0"/>
    <w:rsid w:val="00686BBF"/>
    <w:rsid w:val="00686BDC"/>
    <w:rsid w:val="00686C9A"/>
    <w:rsid w:val="00686D1D"/>
    <w:rsid w:val="00686D2E"/>
    <w:rsid w:val="00686D6B"/>
    <w:rsid w:val="00686D6E"/>
    <w:rsid w:val="00686D96"/>
    <w:rsid w:val="00686DBC"/>
    <w:rsid w:val="00686DC9"/>
    <w:rsid w:val="00686DE4"/>
    <w:rsid w:val="00686DFB"/>
    <w:rsid w:val="00686EA6"/>
    <w:rsid w:val="00686EBA"/>
    <w:rsid w:val="00686EE7"/>
    <w:rsid w:val="00686EF8"/>
    <w:rsid w:val="00686F3B"/>
    <w:rsid w:val="00686FB1"/>
    <w:rsid w:val="00686FCE"/>
    <w:rsid w:val="0068705B"/>
    <w:rsid w:val="0068708F"/>
    <w:rsid w:val="006870B9"/>
    <w:rsid w:val="00687159"/>
    <w:rsid w:val="0068717F"/>
    <w:rsid w:val="006871B0"/>
    <w:rsid w:val="0068720F"/>
    <w:rsid w:val="00687287"/>
    <w:rsid w:val="00687292"/>
    <w:rsid w:val="006872E4"/>
    <w:rsid w:val="006872F4"/>
    <w:rsid w:val="00687347"/>
    <w:rsid w:val="00687384"/>
    <w:rsid w:val="00687399"/>
    <w:rsid w:val="006873D9"/>
    <w:rsid w:val="006873E1"/>
    <w:rsid w:val="00687410"/>
    <w:rsid w:val="00687427"/>
    <w:rsid w:val="006874DE"/>
    <w:rsid w:val="006874E9"/>
    <w:rsid w:val="006874F5"/>
    <w:rsid w:val="00687568"/>
    <w:rsid w:val="006875A9"/>
    <w:rsid w:val="00687681"/>
    <w:rsid w:val="0068769D"/>
    <w:rsid w:val="006876A8"/>
    <w:rsid w:val="006876D5"/>
    <w:rsid w:val="006876DE"/>
    <w:rsid w:val="00687740"/>
    <w:rsid w:val="00687776"/>
    <w:rsid w:val="006877AC"/>
    <w:rsid w:val="006877E5"/>
    <w:rsid w:val="006877ED"/>
    <w:rsid w:val="00687821"/>
    <w:rsid w:val="006878A5"/>
    <w:rsid w:val="006878DF"/>
    <w:rsid w:val="006879F4"/>
    <w:rsid w:val="00687AD0"/>
    <w:rsid w:val="00687B5D"/>
    <w:rsid w:val="00687C4F"/>
    <w:rsid w:val="00687C55"/>
    <w:rsid w:val="00687C6B"/>
    <w:rsid w:val="00687CBE"/>
    <w:rsid w:val="00687D41"/>
    <w:rsid w:val="00687DCF"/>
    <w:rsid w:val="00687DD9"/>
    <w:rsid w:val="00687DDE"/>
    <w:rsid w:val="00687EFB"/>
    <w:rsid w:val="00687F0D"/>
    <w:rsid w:val="00687F11"/>
    <w:rsid w:val="00687F64"/>
    <w:rsid w:val="00687F86"/>
    <w:rsid w:val="00687F8F"/>
    <w:rsid w:val="0069009D"/>
    <w:rsid w:val="006900B6"/>
    <w:rsid w:val="006900F7"/>
    <w:rsid w:val="006900FB"/>
    <w:rsid w:val="00690109"/>
    <w:rsid w:val="00690161"/>
    <w:rsid w:val="00690183"/>
    <w:rsid w:val="006901AE"/>
    <w:rsid w:val="00690213"/>
    <w:rsid w:val="006902AB"/>
    <w:rsid w:val="006902CB"/>
    <w:rsid w:val="00690313"/>
    <w:rsid w:val="00690346"/>
    <w:rsid w:val="00690350"/>
    <w:rsid w:val="006903CA"/>
    <w:rsid w:val="006903D8"/>
    <w:rsid w:val="006903F5"/>
    <w:rsid w:val="00690437"/>
    <w:rsid w:val="00690442"/>
    <w:rsid w:val="00690468"/>
    <w:rsid w:val="0069053D"/>
    <w:rsid w:val="006905F9"/>
    <w:rsid w:val="006906AE"/>
    <w:rsid w:val="006906CF"/>
    <w:rsid w:val="00690704"/>
    <w:rsid w:val="00690781"/>
    <w:rsid w:val="006907A4"/>
    <w:rsid w:val="006907BD"/>
    <w:rsid w:val="00690868"/>
    <w:rsid w:val="00690924"/>
    <w:rsid w:val="0069092F"/>
    <w:rsid w:val="0069093E"/>
    <w:rsid w:val="006909C0"/>
    <w:rsid w:val="00690A6D"/>
    <w:rsid w:val="00690A7C"/>
    <w:rsid w:val="00690AF2"/>
    <w:rsid w:val="00690B07"/>
    <w:rsid w:val="00690B47"/>
    <w:rsid w:val="00690B5D"/>
    <w:rsid w:val="00690B79"/>
    <w:rsid w:val="00690B7C"/>
    <w:rsid w:val="00690BB0"/>
    <w:rsid w:val="00690BC7"/>
    <w:rsid w:val="00690BF7"/>
    <w:rsid w:val="00690C67"/>
    <w:rsid w:val="00690C95"/>
    <w:rsid w:val="00690CEB"/>
    <w:rsid w:val="00690CF3"/>
    <w:rsid w:val="00690D95"/>
    <w:rsid w:val="00690DBB"/>
    <w:rsid w:val="00690E09"/>
    <w:rsid w:val="00690E1A"/>
    <w:rsid w:val="00690E21"/>
    <w:rsid w:val="00690E2A"/>
    <w:rsid w:val="00690E31"/>
    <w:rsid w:val="00690E32"/>
    <w:rsid w:val="00690E41"/>
    <w:rsid w:val="00690E47"/>
    <w:rsid w:val="00690E70"/>
    <w:rsid w:val="00690E85"/>
    <w:rsid w:val="00690EB4"/>
    <w:rsid w:val="00690F01"/>
    <w:rsid w:val="00690F15"/>
    <w:rsid w:val="00690F8A"/>
    <w:rsid w:val="00690FDD"/>
    <w:rsid w:val="00691029"/>
    <w:rsid w:val="00691067"/>
    <w:rsid w:val="006910BF"/>
    <w:rsid w:val="006910F5"/>
    <w:rsid w:val="00691163"/>
    <w:rsid w:val="00691173"/>
    <w:rsid w:val="0069118E"/>
    <w:rsid w:val="0069121D"/>
    <w:rsid w:val="00691255"/>
    <w:rsid w:val="00691296"/>
    <w:rsid w:val="006912D0"/>
    <w:rsid w:val="006912ED"/>
    <w:rsid w:val="00691343"/>
    <w:rsid w:val="006913CA"/>
    <w:rsid w:val="0069144F"/>
    <w:rsid w:val="00691468"/>
    <w:rsid w:val="006914B3"/>
    <w:rsid w:val="006914C0"/>
    <w:rsid w:val="006914CB"/>
    <w:rsid w:val="006914F0"/>
    <w:rsid w:val="006914F4"/>
    <w:rsid w:val="00691589"/>
    <w:rsid w:val="00691645"/>
    <w:rsid w:val="0069167A"/>
    <w:rsid w:val="0069167E"/>
    <w:rsid w:val="006916C9"/>
    <w:rsid w:val="00691701"/>
    <w:rsid w:val="0069172C"/>
    <w:rsid w:val="00691733"/>
    <w:rsid w:val="0069173D"/>
    <w:rsid w:val="0069178D"/>
    <w:rsid w:val="006917AF"/>
    <w:rsid w:val="006917C1"/>
    <w:rsid w:val="006917FA"/>
    <w:rsid w:val="0069180D"/>
    <w:rsid w:val="0069183A"/>
    <w:rsid w:val="00691881"/>
    <w:rsid w:val="00691883"/>
    <w:rsid w:val="006918A7"/>
    <w:rsid w:val="00691959"/>
    <w:rsid w:val="0069195F"/>
    <w:rsid w:val="0069197D"/>
    <w:rsid w:val="006919F8"/>
    <w:rsid w:val="00691A1F"/>
    <w:rsid w:val="00691A2D"/>
    <w:rsid w:val="00691A32"/>
    <w:rsid w:val="00691A44"/>
    <w:rsid w:val="00691A60"/>
    <w:rsid w:val="00691A77"/>
    <w:rsid w:val="00691A7F"/>
    <w:rsid w:val="00691A94"/>
    <w:rsid w:val="00691AAE"/>
    <w:rsid w:val="00691AB5"/>
    <w:rsid w:val="00691ACF"/>
    <w:rsid w:val="00691B64"/>
    <w:rsid w:val="00691C1A"/>
    <w:rsid w:val="00691C1D"/>
    <w:rsid w:val="00691C1E"/>
    <w:rsid w:val="00691C8C"/>
    <w:rsid w:val="00691C9F"/>
    <w:rsid w:val="00691CBC"/>
    <w:rsid w:val="00691CDC"/>
    <w:rsid w:val="00691D18"/>
    <w:rsid w:val="00691D1E"/>
    <w:rsid w:val="00691D39"/>
    <w:rsid w:val="00691D57"/>
    <w:rsid w:val="00691D71"/>
    <w:rsid w:val="00691DA3"/>
    <w:rsid w:val="00691DF4"/>
    <w:rsid w:val="00691E45"/>
    <w:rsid w:val="00691E48"/>
    <w:rsid w:val="00691E6A"/>
    <w:rsid w:val="00691EC7"/>
    <w:rsid w:val="00691EFD"/>
    <w:rsid w:val="00691F80"/>
    <w:rsid w:val="00691F94"/>
    <w:rsid w:val="00691FC3"/>
    <w:rsid w:val="00691FDA"/>
    <w:rsid w:val="00691FDD"/>
    <w:rsid w:val="00691FF2"/>
    <w:rsid w:val="00691FF3"/>
    <w:rsid w:val="00692039"/>
    <w:rsid w:val="00692041"/>
    <w:rsid w:val="00692091"/>
    <w:rsid w:val="0069209F"/>
    <w:rsid w:val="006920A3"/>
    <w:rsid w:val="006920CE"/>
    <w:rsid w:val="006920E9"/>
    <w:rsid w:val="0069217A"/>
    <w:rsid w:val="006921D6"/>
    <w:rsid w:val="006921E7"/>
    <w:rsid w:val="00692209"/>
    <w:rsid w:val="0069220B"/>
    <w:rsid w:val="00692232"/>
    <w:rsid w:val="00692246"/>
    <w:rsid w:val="006922AF"/>
    <w:rsid w:val="006922B3"/>
    <w:rsid w:val="006922FE"/>
    <w:rsid w:val="00692308"/>
    <w:rsid w:val="00692314"/>
    <w:rsid w:val="00692322"/>
    <w:rsid w:val="0069233B"/>
    <w:rsid w:val="00692374"/>
    <w:rsid w:val="00692385"/>
    <w:rsid w:val="006923B9"/>
    <w:rsid w:val="0069243F"/>
    <w:rsid w:val="00692464"/>
    <w:rsid w:val="00692470"/>
    <w:rsid w:val="006924AE"/>
    <w:rsid w:val="0069250F"/>
    <w:rsid w:val="0069254A"/>
    <w:rsid w:val="00692555"/>
    <w:rsid w:val="0069258E"/>
    <w:rsid w:val="006925A9"/>
    <w:rsid w:val="006925D6"/>
    <w:rsid w:val="006925E0"/>
    <w:rsid w:val="00692630"/>
    <w:rsid w:val="006926D1"/>
    <w:rsid w:val="006926F7"/>
    <w:rsid w:val="0069271B"/>
    <w:rsid w:val="0069272D"/>
    <w:rsid w:val="0069272F"/>
    <w:rsid w:val="00692746"/>
    <w:rsid w:val="0069274D"/>
    <w:rsid w:val="00692756"/>
    <w:rsid w:val="0069278F"/>
    <w:rsid w:val="0069281C"/>
    <w:rsid w:val="00692846"/>
    <w:rsid w:val="0069285C"/>
    <w:rsid w:val="006928CD"/>
    <w:rsid w:val="006928D4"/>
    <w:rsid w:val="0069293B"/>
    <w:rsid w:val="00692948"/>
    <w:rsid w:val="0069294B"/>
    <w:rsid w:val="0069295D"/>
    <w:rsid w:val="006929D8"/>
    <w:rsid w:val="006929E4"/>
    <w:rsid w:val="006929F5"/>
    <w:rsid w:val="00692A88"/>
    <w:rsid w:val="00692AB0"/>
    <w:rsid w:val="00692AF1"/>
    <w:rsid w:val="00692B12"/>
    <w:rsid w:val="00692C5F"/>
    <w:rsid w:val="00692CD8"/>
    <w:rsid w:val="00692CEB"/>
    <w:rsid w:val="00692CEE"/>
    <w:rsid w:val="00692D15"/>
    <w:rsid w:val="00692D46"/>
    <w:rsid w:val="00692D4D"/>
    <w:rsid w:val="00692D73"/>
    <w:rsid w:val="00692DD0"/>
    <w:rsid w:val="00692E11"/>
    <w:rsid w:val="00692E61"/>
    <w:rsid w:val="00692E75"/>
    <w:rsid w:val="00692E77"/>
    <w:rsid w:val="00692E7D"/>
    <w:rsid w:val="00692EFA"/>
    <w:rsid w:val="00692F06"/>
    <w:rsid w:val="00692F39"/>
    <w:rsid w:val="00692F64"/>
    <w:rsid w:val="00692F9F"/>
    <w:rsid w:val="00692FAE"/>
    <w:rsid w:val="00693023"/>
    <w:rsid w:val="00693070"/>
    <w:rsid w:val="0069307D"/>
    <w:rsid w:val="006930B7"/>
    <w:rsid w:val="006930EC"/>
    <w:rsid w:val="00693104"/>
    <w:rsid w:val="00693126"/>
    <w:rsid w:val="00693236"/>
    <w:rsid w:val="00693245"/>
    <w:rsid w:val="006932B0"/>
    <w:rsid w:val="006932D0"/>
    <w:rsid w:val="006932DF"/>
    <w:rsid w:val="00693313"/>
    <w:rsid w:val="0069334E"/>
    <w:rsid w:val="0069335C"/>
    <w:rsid w:val="0069338D"/>
    <w:rsid w:val="006933DD"/>
    <w:rsid w:val="00693478"/>
    <w:rsid w:val="00693480"/>
    <w:rsid w:val="006934C8"/>
    <w:rsid w:val="006934CC"/>
    <w:rsid w:val="006934D2"/>
    <w:rsid w:val="0069350A"/>
    <w:rsid w:val="00693528"/>
    <w:rsid w:val="00693664"/>
    <w:rsid w:val="00693686"/>
    <w:rsid w:val="006936CD"/>
    <w:rsid w:val="006936D6"/>
    <w:rsid w:val="0069370B"/>
    <w:rsid w:val="00693726"/>
    <w:rsid w:val="00693730"/>
    <w:rsid w:val="00693734"/>
    <w:rsid w:val="0069380B"/>
    <w:rsid w:val="00693816"/>
    <w:rsid w:val="00693847"/>
    <w:rsid w:val="0069386B"/>
    <w:rsid w:val="00693903"/>
    <w:rsid w:val="00693907"/>
    <w:rsid w:val="006939F4"/>
    <w:rsid w:val="006939F9"/>
    <w:rsid w:val="006939FC"/>
    <w:rsid w:val="00693A24"/>
    <w:rsid w:val="00693A46"/>
    <w:rsid w:val="00693A9E"/>
    <w:rsid w:val="00693AEC"/>
    <w:rsid w:val="00693AF4"/>
    <w:rsid w:val="00693B1F"/>
    <w:rsid w:val="00693B56"/>
    <w:rsid w:val="00693B65"/>
    <w:rsid w:val="00693B9A"/>
    <w:rsid w:val="00693BC2"/>
    <w:rsid w:val="00693D27"/>
    <w:rsid w:val="00693D92"/>
    <w:rsid w:val="00693DA3"/>
    <w:rsid w:val="00693DD3"/>
    <w:rsid w:val="00693DDA"/>
    <w:rsid w:val="00693E5C"/>
    <w:rsid w:val="00693F01"/>
    <w:rsid w:val="00693F02"/>
    <w:rsid w:val="00693F0B"/>
    <w:rsid w:val="00693FB1"/>
    <w:rsid w:val="006940C2"/>
    <w:rsid w:val="006940E5"/>
    <w:rsid w:val="00694100"/>
    <w:rsid w:val="0069414E"/>
    <w:rsid w:val="006941E1"/>
    <w:rsid w:val="0069422D"/>
    <w:rsid w:val="00694258"/>
    <w:rsid w:val="00694259"/>
    <w:rsid w:val="006942C8"/>
    <w:rsid w:val="00694303"/>
    <w:rsid w:val="00694368"/>
    <w:rsid w:val="00694386"/>
    <w:rsid w:val="006943B0"/>
    <w:rsid w:val="006943B7"/>
    <w:rsid w:val="006943EF"/>
    <w:rsid w:val="006943F7"/>
    <w:rsid w:val="00694427"/>
    <w:rsid w:val="00694437"/>
    <w:rsid w:val="0069443B"/>
    <w:rsid w:val="0069444E"/>
    <w:rsid w:val="0069446F"/>
    <w:rsid w:val="0069447B"/>
    <w:rsid w:val="00694501"/>
    <w:rsid w:val="0069450B"/>
    <w:rsid w:val="0069452A"/>
    <w:rsid w:val="00694558"/>
    <w:rsid w:val="00694588"/>
    <w:rsid w:val="006945BC"/>
    <w:rsid w:val="00694600"/>
    <w:rsid w:val="006946C9"/>
    <w:rsid w:val="006946E9"/>
    <w:rsid w:val="00694711"/>
    <w:rsid w:val="00694766"/>
    <w:rsid w:val="00694789"/>
    <w:rsid w:val="006947D1"/>
    <w:rsid w:val="006947E2"/>
    <w:rsid w:val="006947F1"/>
    <w:rsid w:val="0069489A"/>
    <w:rsid w:val="006948B5"/>
    <w:rsid w:val="0069491F"/>
    <w:rsid w:val="00694922"/>
    <w:rsid w:val="00694930"/>
    <w:rsid w:val="0069494F"/>
    <w:rsid w:val="0069497E"/>
    <w:rsid w:val="006949EF"/>
    <w:rsid w:val="00694A22"/>
    <w:rsid w:val="00694A38"/>
    <w:rsid w:val="00694A88"/>
    <w:rsid w:val="00694A98"/>
    <w:rsid w:val="00694A99"/>
    <w:rsid w:val="00694B3C"/>
    <w:rsid w:val="00694B46"/>
    <w:rsid w:val="00694BA8"/>
    <w:rsid w:val="00694C3C"/>
    <w:rsid w:val="00694C8D"/>
    <w:rsid w:val="00694C9B"/>
    <w:rsid w:val="00694C9E"/>
    <w:rsid w:val="00694CC0"/>
    <w:rsid w:val="00694CC7"/>
    <w:rsid w:val="00694CEC"/>
    <w:rsid w:val="00694D3F"/>
    <w:rsid w:val="00694D55"/>
    <w:rsid w:val="00694DB5"/>
    <w:rsid w:val="00694E46"/>
    <w:rsid w:val="00694E4A"/>
    <w:rsid w:val="00694E4F"/>
    <w:rsid w:val="00694E55"/>
    <w:rsid w:val="00694E80"/>
    <w:rsid w:val="00694EAD"/>
    <w:rsid w:val="00694EB4"/>
    <w:rsid w:val="00694EBC"/>
    <w:rsid w:val="00694EF1"/>
    <w:rsid w:val="00694F21"/>
    <w:rsid w:val="00694F42"/>
    <w:rsid w:val="00694F4E"/>
    <w:rsid w:val="00694F54"/>
    <w:rsid w:val="00694FB9"/>
    <w:rsid w:val="00694FEC"/>
    <w:rsid w:val="00694FF2"/>
    <w:rsid w:val="00695014"/>
    <w:rsid w:val="00695026"/>
    <w:rsid w:val="0069508F"/>
    <w:rsid w:val="006950A4"/>
    <w:rsid w:val="006950AD"/>
    <w:rsid w:val="006950BC"/>
    <w:rsid w:val="006950E7"/>
    <w:rsid w:val="00695141"/>
    <w:rsid w:val="00695196"/>
    <w:rsid w:val="006951DA"/>
    <w:rsid w:val="006951E1"/>
    <w:rsid w:val="006951FD"/>
    <w:rsid w:val="00695250"/>
    <w:rsid w:val="00695276"/>
    <w:rsid w:val="0069528E"/>
    <w:rsid w:val="00695296"/>
    <w:rsid w:val="006952A9"/>
    <w:rsid w:val="00695360"/>
    <w:rsid w:val="0069536D"/>
    <w:rsid w:val="006953C0"/>
    <w:rsid w:val="00695418"/>
    <w:rsid w:val="0069543C"/>
    <w:rsid w:val="00695460"/>
    <w:rsid w:val="0069546B"/>
    <w:rsid w:val="0069546E"/>
    <w:rsid w:val="0069549C"/>
    <w:rsid w:val="006954A6"/>
    <w:rsid w:val="006954C3"/>
    <w:rsid w:val="00695505"/>
    <w:rsid w:val="00695507"/>
    <w:rsid w:val="0069555F"/>
    <w:rsid w:val="0069558B"/>
    <w:rsid w:val="0069558F"/>
    <w:rsid w:val="006955E2"/>
    <w:rsid w:val="00695613"/>
    <w:rsid w:val="00695629"/>
    <w:rsid w:val="00695652"/>
    <w:rsid w:val="00695664"/>
    <w:rsid w:val="0069566C"/>
    <w:rsid w:val="0069576D"/>
    <w:rsid w:val="00695797"/>
    <w:rsid w:val="006957EC"/>
    <w:rsid w:val="0069587C"/>
    <w:rsid w:val="006958CA"/>
    <w:rsid w:val="006958D2"/>
    <w:rsid w:val="006958E6"/>
    <w:rsid w:val="00695901"/>
    <w:rsid w:val="0069591A"/>
    <w:rsid w:val="00695942"/>
    <w:rsid w:val="0069594A"/>
    <w:rsid w:val="006959AF"/>
    <w:rsid w:val="006959C4"/>
    <w:rsid w:val="006959CA"/>
    <w:rsid w:val="006959DC"/>
    <w:rsid w:val="006959F6"/>
    <w:rsid w:val="00695A25"/>
    <w:rsid w:val="00695A4A"/>
    <w:rsid w:val="00695A67"/>
    <w:rsid w:val="00695A72"/>
    <w:rsid w:val="00695A82"/>
    <w:rsid w:val="00695AD1"/>
    <w:rsid w:val="00695B08"/>
    <w:rsid w:val="00695B7E"/>
    <w:rsid w:val="00695B93"/>
    <w:rsid w:val="00695BB4"/>
    <w:rsid w:val="00695C00"/>
    <w:rsid w:val="00695C16"/>
    <w:rsid w:val="00695C49"/>
    <w:rsid w:val="00695C4D"/>
    <w:rsid w:val="00695C6E"/>
    <w:rsid w:val="00695C7B"/>
    <w:rsid w:val="00695C8C"/>
    <w:rsid w:val="00695CA1"/>
    <w:rsid w:val="00695CA4"/>
    <w:rsid w:val="00695CE5"/>
    <w:rsid w:val="00695CFD"/>
    <w:rsid w:val="00695D4A"/>
    <w:rsid w:val="00695DB7"/>
    <w:rsid w:val="00695DF0"/>
    <w:rsid w:val="00695E0C"/>
    <w:rsid w:val="00695E30"/>
    <w:rsid w:val="00695E5C"/>
    <w:rsid w:val="00695E95"/>
    <w:rsid w:val="00695EF7"/>
    <w:rsid w:val="00695F26"/>
    <w:rsid w:val="00695F27"/>
    <w:rsid w:val="00695FA1"/>
    <w:rsid w:val="00695FAC"/>
    <w:rsid w:val="0069608B"/>
    <w:rsid w:val="006960D5"/>
    <w:rsid w:val="0069614C"/>
    <w:rsid w:val="00696193"/>
    <w:rsid w:val="006961EF"/>
    <w:rsid w:val="00696209"/>
    <w:rsid w:val="00696249"/>
    <w:rsid w:val="0069626A"/>
    <w:rsid w:val="006962A8"/>
    <w:rsid w:val="006962AF"/>
    <w:rsid w:val="006962E5"/>
    <w:rsid w:val="006962F6"/>
    <w:rsid w:val="00696366"/>
    <w:rsid w:val="0069638A"/>
    <w:rsid w:val="0069638B"/>
    <w:rsid w:val="0069638E"/>
    <w:rsid w:val="00696395"/>
    <w:rsid w:val="00696407"/>
    <w:rsid w:val="0069642A"/>
    <w:rsid w:val="006964E6"/>
    <w:rsid w:val="006964F8"/>
    <w:rsid w:val="00696509"/>
    <w:rsid w:val="00696512"/>
    <w:rsid w:val="0069654C"/>
    <w:rsid w:val="00696593"/>
    <w:rsid w:val="006965A0"/>
    <w:rsid w:val="006965BE"/>
    <w:rsid w:val="006965CE"/>
    <w:rsid w:val="006965F0"/>
    <w:rsid w:val="006965FC"/>
    <w:rsid w:val="00696620"/>
    <w:rsid w:val="00696653"/>
    <w:rsid w:val="00696656"/>
    <w:rsid w:val="00696665"/>
    <w:rsid w:val="00696666"/>
    <w:rsid w:val="00696669"/>
    <w:rsid w:val="00696673"/>
    <w:rsid w:val="006966E1"/>
    <w:rsid w:val="00696708"/>
    <w:rsid w:val="00696797"/>
    <w:rsid w:val="006967C6"/>
    <w:rsid w:val="00696856"/>
    <w:rsid w:val="00696860"/>
    <w:rsid w:val="00696864"/>
    <w:rsid w:val="0069687D"/>
    <w:rsid w:val="00696887"/>
    <w:rsid w:val="006968AA"/>
    <w:rsid w:val="006968BC"/>
    <w:rsid w:val="006968E5"/>
    <w:rsid w:val="006968EE"/>
    <w:rsid w:val="00696911"/>
    <w:rsid w:val="0069692C"/>
    <w:rsid w:val="00696938"/>
    <w:rsid w:val="0069694A"/>
    <w:rsid w:val="0069695C"/>
    <w:rsid w:val="00696972"/>
    <w:rsid w:val="0069699B"/>
    <w:rsid w:val="00696A2B"/>
    <w:rsid w:val="00696A32"/>
    <w:rsid w:val="00696A5D"/>
    <w:rsid w:val="00696A6C"/>
    <w:rsid w:val="00696AB9"/>
    <w:rsid w:val="00696B08"/>
    <w:rsid w:val="00696B19"/>
    <w:rsid w:val="00696B80"/>
    <w:rsid w:val="00696B97"/>
    <w:rsid w:val="00696BC2"/>
    <w:rsid w:val="00696BCC"/>
    <w:rsid w:val="00696C28"/>
    <w:rsid w:val="00696C98"/>
    <w:rsid w:val="00696C9F"/>
    <w:rsid w:val="00696CBC"/>
    <w:rsid w:val="00696CEA"/>
    <w:rsid w:val="00696D2A"/>
    <w:rsid w:val="00696D46"/>
    <w:rsid w:val="00696D59"/>
    <w:rsid w:val="00696D5E"/>
    <w:rsid w:val="00696D75"/>
    <w:rsid w:val="00696D92"/>
    <w:rsid w:val="00696D95"/>
    <w:rsid w:val="00696DE1"/>
    <w:rsid w:val="00696E18"/>
    <w:rsid w:val="00696E4C"/>
    <w:rsid w:val="00696E50"/>
    <w:rsid w:val="00696E55"/>
    <w:rsid w:val="00696E78"/>
    <w:rsid w:val="00696E7F"/>
    <w:rsid w:val="00696EB4"/>
    <w:rsid w:val="00696EBF"/>
    <w:rsid w:val="00696EC3"/>
    <w:rsid w:val="00696F04"/>
    <w:rsid w:val="00696F55"/>
    <w:rsid w:val="00696FBA"/>
    <w:rsid w:val="00696FF0"/>
    <w:rsid w:val="00697000"/>
    <w:rsid w:val="00697099"/>
    <w:rsid w:val="006970A0"/>
    <w:rsid w:val="006970E9"/>
    <w:rsid w:val="006970EE"/>
    <w:rsid w:val="0069720B"/>
    <w:rsid w:val="0069723A"/>
    <w:rsid w:val="00697283"/>
    <w:rsid w:val="006972F0"/>
    <w:rsid w:val="006972F4"/>
    <w:rsid w:val="00697319"/>
    <w:rsid w:val="0069731F"/>
    <w:rsid w:val="0069734D"/>
    <w:rsid w:val="00697354"/>
    <w:rsid w:val="006973B6"/>
    <w:rsid w:val="006973D0"/>
    <w:rsid w:val="0069740F"/>
    <w:rsid w:val="00697414"/>
    <w:rsid w:val="00697443"/>
    <w:rsid w:val="00697462"/>
    <w:rsid w:val="00697469"/>
    <w:rsid w:val="006974C5"/>
    <w:rsid w:val="006974F8"/>
    <w:rsid w:val="0069756C"/>
    <w:rsid w:val="0069759A"/>
    <w:rsid w:val="00697639"/>
    <w:rsid w:val="0069763C"/>
    <w:rsid w:val="006976A9"/>
    <w:rsid w:val="006976B5"/>
    <w:rsid w:val="006976B9"/>
    <w:rsid w:val="006976CE"/>
    <w:rsid w:val="006976DA"/>
    <w:rsid w:val="0069772A"/>
    <w:rsid w:val="00697734"/>
    <w:rsid w:val="00697781"/>
    <w:rsid w:val="00697799"/>
    <w:rsid w:val="006977B3"/>
    <w:rsid w:val="006977C2"/>
    <w:rsid w:val="00697805"/>
    <w:rsid w:val="0069781B"/>
    <w:rsid w:val="00697822"/>
    <w:rsid w:val="00697835"/>
    <w:rsid w:val="006978AF"/>
    <w:rsid w:val="006978F4"/>
    <w:rsid w:val="006979B8"/>
    <w:rsid w:val="006979C7"/>
    <w:rsid w:val="00697A38"/>
    <w:rsid w:val="00697A3F"/>
    <w:rsid w:val="00697A58"/>
    <w:rsid w:val="00697A6A"/>
    <w:rsid w:val="00697AB2"/>
    <w:rsid w:val="00697AE2"/>
    <w:rsid w:val="00697B3B"/>
    <w:rsid w:val="00697B4D"/>
    <w:rsid w:val="00697B6D"/>
    <w:rsid w:val="00697B87"/>
    <w:rsid w:val="00697BA0"/>
    <w:rsid w:val="00697BCE"/>
    <w:rsid w:val="00697C3E"/>
    <w:rsid w:val="00697C80"/>
    <w:rsid w:val="00697CA0"/>
    <w:rsid w:val="00697CA9"/>
    <w:rsid w:val="00697CBC"/>
    <w:rsid w:val="00697D12"/>
    <w:rsid w:val="00697D2C"/>
    <w:rsid w:val="00697D3E"/>
    <w:rsid w:val="00697D4B"/>
    <w:rsid w:val="00697DB6"/>
    <w:rsid w:val="00697DC0"/>
    <w:rsid w:val="00697E01"/>
    <w:rsid w:val="00697E09"/>
    <w:rsid w:val="00697E0C"/>
    <w:rsid w:val="00697E25"/>
    <w:rsid w:val="00697E27"/>
    <w:rsid w:val="00697E9F"/>
    <w:rsid w:val="00697EA4"/>
    <w:rsid w:val="00697ED7"/>
    <w:rsid w:val="00697EDF"/>
    <w:rsid w:val="00697F3B"/>
    <w:rsid w:val="00697FAD"/>
    <w:rsid w:val="00697FB0"/>
    <w:rsid w:val="006A000D"/>
    <w:rsid w:val="006A0020"/>
    <w:rsid w:val="006A0038"/>
    <w:rsid w:val="006A004F"/>
    <w:rsid w:val="006A00B4"/>
    <w:rsid w:val="006A0128"/>
    <w:rsid w:val="006A0137"/>
    <w:rsid w:val="006A0149"/>
    <w:rsid w:val="006A0179"/>
    <w:rsid w:val="006A018E"/>
    <w:rsid w:val="006A01B1"/>
    <w:rsid w:val="006A01B7"/>
    <w:rsid w:val="006A0249"/>
    <w:rsid w:val="006A0254"/>
    <w:rsid w:val="006A026C"/>
    <w:rsid w:val="006A02B7"/>
    <w:rsid w:val="006A02BA"/>
    <w:rsid w:val="006A02F9"/>
    <w:rsid w:val="006A0312"/>
    <w:rsid w:val="006A0342"/>
    <w:rsid w:val="006A035C"/>
    <w:rsid w:val="006A0380"/>
    <w:rsid w:val="006A0385"/>
    <w:rsid w:val="006A038D"/>
    <w:rsid w:val="006A0425"/>
    <w:rsid w:val="006A0461"/>
    <w:rsid w:val="006A0465"/>
    <w:rsid w:val="006A046A"/>
    <w:rsid w:val="006A046E"/>
    <w:rsid w:val="006A0490"/>
    <w:rsid w:val="006A04A8"/>
    <w:rsid w:val="006A04E2"/>
    <w:rsid w:val="006A0510"/>
    <w:rsid w:val="006A053D"/>
    <w:rsid w:val="006A058B"/>
    <w:rsid w:val="006A0598"/>
    <w:rsid w:val="006A05C3"/>
    <w:rsid w:val="006A05EF"/>
    <w:rsid w:val="006A0605"/>
    <w:rsid w:val="006A06B6"/>
    <w:rsid w:val="006A0709"/>
    <w:rsid w:val="006A0712"/>
    <w:rsid w:val="006A0719"/>
    <w:rsid w:val="006A0758"/>
    <w:rsid w:val="006A0805"/>
    <w:rsid w:val="006A080A"/>
    <w:rsid w:val="006A0856"/>
    <w:rsid w:val="006A0863"/>
    <w:rsid w:val="006A086E"/>
    <w:rsid w:val="006A0888"/>
    <w:rsid w:val="006A08AD"/>
    <w:rsid w:val="006A0A31"/>
    <w:rsid w:val="006A0A88"/>
    <w:rsid w:val="006A0AEF"/>
    <w:rsid w:val="006A0B08"/>
    <w:rsid w:val="006A0B59"/>
    <w:rsid w:val="006A0B8A"/>
    <w:rsid w:val="006A0B9A"/>
    <w:rsid w:val="006A0BC7"/>
    <w:rsid w:val="006A0BE6"/>
    <w:rsid w:val="006A0C0C"/>
    <w:rsid w:val="006A0C4A"/>
    <w:rsid w:val="006A0D75"/>
    <w:rsid w:val="006A0DA6"/>
    <w:rsid w:val="006A0DC5"/>
    <w:rsid w:val="006A0DEC"/>
    <w:rsid w:val="006A0E7C"/>
    <w:rsid w:val="006A0E83"/>
    <w:rsid w:val="006A0EA1"/>
    <w:rsid w:val="006A0EC8"/>
    <w:rsid w:val="006A0ED6"/>
    <w:rsid w:val="006A0EEF"/>
    <w:rsid w:val="006A0F59"/>
    <w:rsid w:val="006A0F67"/>
    <w:rsid w:val="006A0F7D"/>
    <w:rsid w:val="006A0FF0"/>
    <w:rsid w:val="006A0FF7"/>
    <w:rsid w:val="006A1079"/>
    <w:rsid w:val="006A10B3"/>
    <w:rsid w:val="006A10B8"/>
    <w:rsid w:val="006A10BE"/>
    <w:rsid w:val="006A10DC"/>
    <w:rsid w:val="006A112D"/>
    <w:rsid w:val="006A1189"/>
    <w:rsid w:val="006A118F"/>
    <w:rsid w:val="006A1194"/>
    <w:rsid w:val="006A11A2"/>
    <w:rsid w:val="006A11A5"/>
    <w:rsid w:val="006A11F5"/>
    <w:rsid w:val="006A1260"/>
    <w:rsid w:val="006A12A1"/>
    <w:rsid w:val="006A12D2"/>
    <w:rsid w:val="006A12EE"/>
    <w:rsid w:val="006A1361"/>
    <w:rsid w:val="006A1372"/>
    <w:rsid w:val="006A13F4"/>
    <w:rsid w:val="006A1407"/>
    <w:rsid w:val="006A142C"/>
    <w:rsid w:val="006A144D"/>
    <w:rsid w:val="006A152E"/>
    <w:rsid w:val="006A1541"/>
    <w:rsid w:val="006A1546"/>
    <w:rsid w:val="006A157D"/>
    <w:rsid w:val="006A1582"/>
    <w:rsid w:val="006A15E0"/>
    <w:rsid w:val="006A15E4"/>
    <w:rsid w:val="006A1619"/>
    <w:rsid w:val="006A162B"/>
    <w:rsid w:val="006A1670"/>
    <w:rsid w:val="006A16EB"/>
    <w:rsid w:val="006A170B"/>
    <w:rsid w:val="006A1756"/>
    <w:rsid w:val="006A1775"/>
    <w:rsid w:val="006A17A2"/>
    <w:rsid w:val="006A17A5"/>
    <w:rsid w:val="006A17C8"/>
    <w:rsid w:val="006A1810"/>
    <w:rsid w:val="006A183C"/>
    <w:rsid w:val="006A18F6"/>
    <w:rsid w:val="006A1925"/>
    <w:rsid w:val="006A1928"/>
    <w:rsid w:val="006A194A"/>
    <w:rsid w:val="006A195E"/>
    <w:rsid w:val="006A1996"/>
    <w:rsid w:val="006A19D4"/>
    <w:rsid w:val="006A1A19"/>
    <w:rsid w:val="006A1A52"/>
    <w:rsid w:val="006A1A6C"/>
    <w:rsid w:val="006A1AA4"/>
    <w:rsid w:val="006A1AD6"/>
    <w:rsid w:val="006A1AF4"/>
    <w:rsid w:val="006A1AFC"/>
    <w:rsid w:val="006A1B23"/>
    <w:rsid w:val="006A1B68"/>
    <w:rsid w:val="006A1BD4"/>
    <w:rsid w:val="006A1BFA"/>
    <w:rsid w:val="006A1C12"/>
    <w:rsid w:val="006A1C96"/>
    <w:rsid w:val="006A1CA2"/>
    <w:rsid w:val="006A1CC3"/>
    <w:rsid w:val="006A1CD4"/>
    <w:rsid w:val="006A1CE6"/>
    <w:rsid w:val="006A1CEF"/>
    <w:rsid w:val="006A1D13"/>
    <w:rsid w:val="006A1D59"/>
    <w:rsid w:val="006A1D61"/>
    <w:rsid w:val="006A1D68"/>
    <w:rsid w:val="006A1D6E"/>
    <w:rsid w:val="006A1DA5"/>
    <w:rsid w:val="006A1DC8"/>
    <w:rsid w:val="006A1E01"/>
    <w:rsid w:val="006A1E4A"/>
    <w:rsid w:val="006A1E9F"/>
    <w:rsid w:val="006A1F0C"/>
    <w:rsid w:val="006A1FBD"/>
    <w:rsid w:val="006A1FC3"/>
    <w:rsid w:val="006A1FF8"/>
    <w:rsid w:val="006A2029"/>
    <w:rsid w:val="006A202B"/>
    <w:rsid w:val="006A2032"/>
    <w:rsid w:val="006A206D"/>
    <w:rsid w:val="006A208B"/>
    <w:rsid w:val="006A20A6"/>
    <w:rsid w:val="006A20C2"/>
    <w:rsid w:val="006A20E7"/>
    <w:rsid w:val="006A2119"/>
    <w:rsid w:val="006A2191"/>
    <w:rsid w:val="006A2215"/>
    <w:rsid w:val="006A223E"/>
    <w:rsid w:val="006A224E"/>
    <w:rsid w:val="006A226D"/>
    <w:rsid w:val="006A22A2"/>
    <w:rsid w:val="006A22C2"/>
    <w:rsid w:val="006A22E0"/>
    <w:rsid w:val="006A2330"/>
    <w:rsid w:val="006A2348"/>
    <w:rsid w:val="006A2355"/>
    <w:rsid w:val="006A23A2"/>
    <w:rsid w:val="006A23CC"/>
    <w:rsid w:val="006A2472"/>
    <w:rsid w:val="006A248F"/>
    <w:rsid w:val="006A24E5"/>
    <w:rsid w:val="006A2500"/>
    <w:rsid w:val="006A254C"/>
    <w:rsid w:val="006A2573"/>
    <w:rsid w:val="006A257C"/>
    <w:rsid w:val="006A25D4"/>
    <w:rsid w:val="006A25E5"/>
    <w:rsid w:val="006A25FD"/>
    <w:rsid w:val="006A2621"/>
    <w:rsid w:val="006A2622"/>
    <w:rsid w:val="006A262D"/>
    <w:rsid w:val="006A2645"/>
    <w:rsid w:val="006A2660"/>
    <w:rsid w:val="006A2684"/>
    <w:rsid w:val="006A2697"/>
    <w:rsid w:val="006A26B5"/>
    <w:rsid w:val="006A26C6"/>
    <w:rsid w:val="006A2725"/>
    <w:rsid w:val="006A2727"/>
    <w:rsid w:val="006A2747"/>
    <w:rsid w:val="006A274F"/>
    <w:rsid w:val="006A276D"/>
    <w:rsid w:val="006A27DA"/>
    <w:rsid w:val="006A28B5"/>
    <w:rsid w:val="006A28D5"/>
    <w:rsid w:val="006A2925"/>
    <w:rsid w:val="006A292F"/>
    <w:rsid w:val="006A2979"/>
    <w:rsid w:val="006A2A5D"/>
    <w:rsid w:val="006A2A63"/>
    <w:rsid w:val="006A2A72"/>
    <w:rsid w:val="006A2AAC"/>
    <w:rsid w:val="006A2AC0"/>
    <w:rsid w:val="006A2B0A"/>
    <w:rsid w:val="006A2B1B"/>
    <w:rsid w:val="006A2B26"/>
    <w:rsid w:val="006A2BF7"/>
    <w:rsid w:val="006A2C17"/>
    <w:rsid w:val="006A2C4F"/>
    <w:rsid w:val="006A2C7C"/>
    <w:rsid w:val="006A2CB8"/>
    <w:rsid w:val="006A2D50"/>
    <w:rsid w:val="006A2D8B"/>
    <w:rsid w:val="006A2D93"/>
    <w:rsid w:val="006A2DB8"/>
    <w:rsid w:val="006A2DD5"/>
    <w:rsid w:val="006A2E51"/>
    <w:rsid w:val="006A2ECD"/>
    <w:rsid w:val="006A2EDD"/>
    <w:rsid w:val="006A2EE0"/>
    <w:rsid w:val="006A2EF0"/>
    <w:rsid w:val="006A2EF8"/>
    <w:rsid w:val="006A2F06"/>
    <w:rsid w:val="006A2F11"/>
    <w:rsid w:val="006A2F21"/>
    <w:rsid w:val="006A2F34"/>
    <w:rsid w:val="006A2F40"/>
    <w:rsid w:val="006A2FBB"/>
    <w:rsid w:val="006A2FD3"/>
    <w:rsid w:val="006A2FD7"/>
    <w:rsid w:val="006A2FFC"/>
    <w:rsid w:val="006A303D"/>
    <w:rsid w:val="006A303F"/>
    <w:rsid w:val="006A30AA"/>
    <w:rsid w:val="006A30C2"/>
    <w:rsid w:val="006A318E"/>
    <w:rsid w:val="006A319A"/>
    <w:rsid w:val="006A319D"/>
    <w:rsid w:val="006A319E"/>
    <w:rsid w:val="006A31ED"/>
    <w:rsid w:val="006A31F2"/>
    <w:rsid w:val="006A3209"/>
    <w:rsid w:val="006A3252"/>
    <w:rsid w:val="006A3262"/>
    <w:rsid w:val="006A3283"/>
    <w:rsid w:val="006A3373"/>
    <w:rsid w:val="006A3390"/>
    <w:rsid w:val="006A33C8"/>
    <w:rsid w:val="006A33D1"/>
    <w:rsid w:val="006A33DC"/>
    <w:rsid w:val="006A3404"/>
    <w:rsid w:val="006A3442"/>
    <w:rsid w:val="006A3466"/>
    <w:rsid w:val="006A3478"/>
    <w:rsid w:val="006A3489"/>
    <w:rsid w:val="006A348D"/>
    <w:rsid w:val="006A348F"/>
    <w:rsid w:val="006A34AA"/>
    <w:rsid w:val="006A34BF"/>
    <w:rsid w:val="006A34E0"/>
    <w:rsid w:val="006A350F"/>
    <w:rsid w:val="006A3512"/>
    <w:rsid w:val="006A3577"/>
    <w:rsid w:val="006A359A"/>
    <w:rsid w:val="006A35A4"/>
    <w:rsid w:val="006A361A"/>
    <w:rsid w:val="006A3649"/>
    <w:rsid w:val="006A3681"/>
    <w:rsid w:val="006A36A4"/>
    <w:rsid w:val="006A3719"/>
    <w:rsid w:val="006A3747"/>
    <w:rsid w:val="006A3753"/>
    <w:rsid w:val="006A3758"/>
    <w:rsid w:val="006A37A8"/>
    <w:rsid w:val="006A37B3"/>
    <w:rsid w:val="006A380C"/>
    <w:rsid w:val="006A381B"/>
    <w:rsid w:val="006A383B"/>
    <w:rsid w:val="006A387E"/>
    <w:rsid w:val="006A38A6"/>
    <w:rsid w:val="006A38A7"/>
    <w:rsid w:val="006A38FD"/>
    <w:rsid w:val="006A3923"/>
    <w:rsid w:val="006A399F"/>
    <w:rsid w:val="006A39A5"/>
    <w:rsid w:val="006A39BA"/>
    <w:rsid w:val="006A39BE"/>
    <w:rsid w:val="006A39C7"/>
    <w:rsid w:val="006A39E7"/>
    <w:rsid w:val="006A39EA"/>
    <w:rsid w:val="006A3A19"/>
    <w:rsid w:val="006A3A64"/>
    <w:rsid w:val="006A3A8B"/>
    <w:rsid w:val="006A3A8C"/>
    <w:rsid w:val="006A3AAB"/>
    <w:rsid w:val="006A3AF3"/>
    <w:rsid w:val="006A3B1C"/>
    <w:rsid w:val="006A3BA9"/>
    <w:rsid w:val="006A3C47"/>
    <w:rsid w:val="006A3C50"/>
    <w:rsid w:val="006A3C5C"/>
    <w:rsid w:val="006A3CA8"/>
    <w:rsid w:val="006A3D00"/>
    <w:rsid w:val="006A3D2D"/>
    <w:rsid w:val="006A3D9B"/>
    <w:rsid w:val="006A3E13"/>
    <w:rsid w:val="006A3E16"/>
    <w:rsid w:val="006A3E57"/>
    <w:rsid w:val="006A3E59"/>
    <w:rsid w:val="006A3EA8"/>
    <w:rsid w:val="006A3EAB"/>
    <w:rsid w:val="006A3EF8"/>
    <w:rsid w:val="006A3F0C"/>
    <w:rsid w:val="006A3FF3"/>
    <w:rsid w:val="006A4037"/>
    <w:rsid w:val="006A4050"/>
    <w:rsid w:val="006A40A6"/>
    <w:rsid w:val="006A40C1"/>
    <w:rsid w:val="006A40F7"/>
    <w:rsid w:val="006A414B"/>
    <w:rsid w:val="006A415D"/>
    <w:rsid w:val="006A4194"/>
    <w:rsid w:val="006A41EB"/>
    <w:rsid w:val="006A41EF"/>
    <w:rsid w:val="006A41F2"/>
    <w:rsid w:val="006A4205"/>
    <w:rsid w:val="006A421D"/>
    <w:rsid w:val="006A4252"/>
    <w:rsid w:val="006A42A7"/>
    <w:rsid w:val="006A42B3"/>
    <w:rsid w:val="006A42E5"/>
    <w:rsid w:val="006A4382"/>
    <w:rsid w:val="006A43E7"/>
    <w:rsid w:val="006A4411"/>
    <w:rsid w:val="006A446F"/>
    <w:rsid w:val="006A44AE"/>
    <w:rsid w:val="006A44B4"/>
    <w:rsid w:val="006A44E5"/>
    <w:rsid w:val="006A44F9"/>
    <w:rsid w:val="006A456C"/>
    <w:rsid w:val="006A465D"/>
    <w:rsid w:val="006A46C7"/>
    <w:rsid w:val="006A46C8"/>
    <w:rsid w:val="006A46EA"/>
    <w:rsid w:val="006A4755"/>
    <w:rsid w:val="006A4771"/>
    <w:rsid w:val="006A478C"/>
    <w:rsid w:val="006A480F"/>
    <w:rsid w:val="006A4829"/>
    <w:rsid w:val="006A4831"/>
    <w:rsid w:val="006A484E"/>
    <w:rsid w:val="006A4889"/>
    <w:rsid w:val="006A48BB"/>
    <w:rsid w:val="006A48D7"/>
    <w:rsid w:val="006A493A"/>
    <w:rsid w:val="006A4942"/>
    <w:rsid w:val="006A496B"/>
    <w:rsid w:val="006A4AA4"/>
    <w:rsid w:val="006A4AA7"/>
    <w:rsid w:val="006A4ACA"/>
    <w:rsid w:val="006A4B12"/>
    <w:rsid w:val="006A4B40"/>
    <w:rsid w:val="006A4BC3"/>
    <w:rsid w:val="006A4C8E"/>
    <w:rsid w:val="006A4CD8"/>
    <w:rsid w:val="006A4D03"/>
    <w:rsid w:val="006A4D27"/>
    <w:rsid w:val="006A4D28"/>
    <w:rsid w:val="006A4D35"/>
    <w:rsid w:val="006A4D68"/>
    <w:rsid w:val="006A4DAB"/>
    <w:rsid w:val="006A4E0A"/>
    <w:rsid w:val="006A4E53"/>
    <w:rsid w:val="006A4E69"/>
    <w:rsid w:val="006A4EE9"/>
    <w:rsid w:val="006A4F14"/>
    <w:rsid w:val="006A4F7B"/>
    <w:rsid w:val="006A4FA8"/>
    <w:rsid w:val="006A4FEB"/>
    <w:rsid w:val="006A5028"/>
    <w:rsid w:val="006A505A"/>
    <w:rsid w:val="006A509F"/>
    <w:rsid w:val="006A50BB"/>
    <w:rsid w:val="006A50D2"/>
    <w:rsid w:val="006A50DF"/>
    <w:rsid w:val="006A50F4"/>
    <w:rsid w:val="006A51B0"/>
    <w:rsid w:val="006A5254"/>
    <w:rsid w:val="006A5259"/>
    <w:rsid w:val="006A525A"/>
    <w:rsid w:val="006A52BE"/>
    <w:rsid w:val="006A5352"/>
    <w:rsid w:val="006A5358"/>
    <w:rsid w:val="006A5360"/>
    <w:rsid w:val="006A5370"/>
    <w:rsid w:val="006A5384"/>
    <w:rsid w:val="006A53C4"/>
    <w:rsid w:val="006A542B"/>
    <w:rsid w:val="006A543B"/>
    <w:rsid w:val="006A5453"/>
    <w:rsid w:val="006A548C"/>
    <w:rsid w:val="006A54F3"/>
    <w:rsid w:val="006A54F6"/>
    <w:rsid w:val="006A550D"/>
    <w:rsid w:val="006A5521"/>
    <w:rsid w:val="006A553A"/>
    <w:rsid w:val="006A5564"/>
    <w:rsid w:val="006A558B"/>
    <w:rsid w:val="006A55B1"/>
    <w:rsid w:val="006A55D0"/>
    <w:rsid w:val="006A55E2"/>
    <w:rsid w:val="006A55EB"/>
    <w:rsid w:val="006A5649"/>
    <w:rsid w:val="006A564E"/>
    <w:rsid w:val="006A565D"/>
    <w:rsid w:val="006A576F"/>
    <w:rsid w:val="006A57AB"/>
    <w:rsid w:val="006A5808"/>
    <w:rsid w:val="006A5852"/>
    <w:rsid w:val="006A586F"/>
    <w:rsid w:val="006A58B3"/>
    <w:rsid w:val="006A58B8"/>
    <w:rsid w:val="006A58D1"/>
    <w:rsid w:val="006A58F2"/>
    <w:rsid w:val="006A5914"/>
    <w:rsid w:val="006A5925"/>
    <w:rsid w:val="006A596A"/>
    <w:rsid w:val="006A598F"/>
    <w:rsid w:val="006A59E7"/>
    <w:rsid w:val="006A5A49"/>
    <w:rsid w:val="006A5A70"/>
    <w:rsid w:val="006A5AE4"/>
    <w:rsid w:val="006A5AFC"/>
    <w:rsid w:val="006A5B42"/>
    <w:rsid w:val="006A5B48"/>
    <w:rsid w:val="006A5B6D"/>
    <w:rsid w:val="006A5BC3"/>
    <w:rsid w:val="006A5BCD"/>
    <w:rsid w:val="006A5BDB"/>
    <w:rsid w:val="006A5C5D"/>
    <w:rsid w:val="006A5CD1"/>
    <w:rsid w:val="006A5D16"/>
    <w:rsid w:val="006A5D22"/>
    <w:rsid w:val="006A5DC5"/>
    <w:rsid w:val="006A5DCF"/>
    <w:rsid w:val="006A5E80"/>
    <w:rsid w:val="006A5EC6"/>
    <w:rsid w:val="006A5EC8"/>
    <w:rsid w:val="006A5F4B"/>
    <w:rsid w:val="006A5F6C"/>
    <w:rsid w:val="006A5F87"/>
    <w:rsid w:val="006A5FCE"/>
    <w:rsid w:val="006A600F"/>
    <w:rsid w:val="006A603C"/>
    <w:rsid w:val="006A6047"/>
    <w:rsid w:val="006A6054"/>
    <w:rsid w:val="006A6082"/>
    <w:rsid w:val="006A6087"/>
    <w:rsid w:val="006A6094"/>
    <w:rsid w:val="006A60C3"/>
    <w:rsid w:val="006A6174"/>
    <w:rsid w:val="006A61C6"/>
    <w:rsid w:val="006A61CE"/>
    <w:rsid w:val="006A61EC"/>
    <w:rsid w:val="006A61ED"/>
    <w:rsid w:val="006A61F9"/>
    <w:rsid w:val="006A6265"/>
    <w:rsid w:val="006A6283"/>
    <w:rsid w:val="006A6356"/>
    <w:rsid w:val="006A63B1"/>
    <w:rsid w:val="006A64C9"/>
    <w:rsid w:val="006A64E5"/>
    <w:rsid w:val="006A65B3"/>
    <w:rsid w:val="006A6604"/>
    <w:rsid w:val="006A661C"/>
    <w:rsid w:val="006A663F"/>
    <w:rsid w:val="006A6642"/>
    <w:rsid w:val="006A6656"/>
    <w:rsid w:val="006A6673"/>
    <w:rsid w:val="006A6695"/>
    <w:rsid w:val="006A66F1"/>
    <w:rsid w:val="006A6705"/>
    <w:rsid w:val="006A6751"/>
    <w:rsid w:val="006A67B6"/>
    <w:rsid w:val="006A67D9"/>
    <w:rsid w:val="006A67EC"/>
    <w:rsid w:val="006A681A"/>
    <w:rsid w:val="006A6875"/>
    <w:rsid w:val="006A687A"/>
    <w:rsid w:val="006A6889"/>
    <w:rsid w:val="006A68B2"/>
    <w:rsid w:val="006A68DD"/>
    <w:rsid w:val="006A68DF"/>
    <w:rsid w:val="006A68E9"/>
    <w:rsid w:val="006A6941"/>
    <w:rsid w:val="006A69BC"/>
    <w:rsid w:val="006A6A01"/>
    <w:rsid w:val="006A6A27"/>
    <w:rsid w:val="006A6A2E"/>
    <w:rsid w:val="006A6A5E"/>
    <w:rsid w:val="006A6A67"/>
    <w:rsid w:val="006A6A97"/>
    <w:rsid w:val="006A6B04"/>
    <w:rsid w:val="006A6B29"/>
    <w:rsid w:val="006A6B47"/>
    <w:rsid w:val="006A6B72"/>
    <w:rsid w:val="006A6B9F"/>
    <w:rsid w:val="006A6C01"/>
    <w:rsid w:val="006A6C19"/>
    <w:rsid w:val="006A6C53"/>
    <w:rsid w:val="006A6CF7"/>
    <w:rsid w:val="006A6CFA"/>
    <w:rsid w:val="006A6D09"/>
    <w:rsid w:val="006A6D2A"/>
    <w:rsid w:val="006A6D8D"/>
    <w:rsid w:val="006A6DDB"/>
    <w:rsid w:val="006A6DEF"/>
    <w:rsid w:val="006A6DF7"/>
    <w:rsid w:val="006A6DF9"/>
    <w:rsid w:val="006A6DFA"/>
    <w:rsid w:val="006A6E02"/>
    <w:rsid w:val="006A6E24"/>
    <w:rsid w:val="006A6E31"/>
    <w:rsid w:val="006A6E9B"/>
    <w:rsid w:val="006A6EA9"/>
    <w:rsid w:val="006A6F0E"/>
    <w:rsid w:val="006A6F2A"/>
    <w:rsid w:val="006A6F87"/>
    <w:rsid w:val="006A700F"/>
    <w:rsid w:val="006A708B"/>
    <w:rsid w:val="006A7090"/>
    <w:rsid w:val="006A7140"/>
    <w:rsid w:val="006A714D"/>
    <w:rsid w:val="006A7153"/>
    <w:rsid w:val="006A71CD"/>
    <w:rsid w:val="006A7226"/>
    <w:rsid w:val="006A7230"/>
    <w:rsid w:val="006A726A"/>
    <w:rsid w:val="006A726B"/>
    <w:rsid w:val="006A72A0"/>
    <w:rsid w:val="006A72CF"/>
    <w:rsid w:val="006A72E6"/>
    <w:rsid w:val="006A72E7"/>
    <w:rsid w:val="006A734D"/>
    <w:rsid w:val="006A7372"/>
    <w:rsid w:val="006A73E1"/>
    <w:rsid w:val="006A7403"/>
    <w:rsid w:val="006A7436"/>
    <w:rsid w:val="006A7488"/>
    <w:rsid w:val="006A7518"/>
    <w:rsid w:val="006A755E"/>
    <w:rsid w:val="006A757A"/>
    <w:rsid w:val="006A757E"/>
    <w:rsid w:val="006A7594"/>
    <w:rsid w:val="006A75BB"/>
    <w:rsid w:val="006A75BC"/>
    <w:rsid w:val="006A75D4"/>
    <w:rsid w:val="006A75D6"/>
    <w:rsid w:val="006A75DA"/>
    <w:rsid w:val="006A75F2"/>
    <w:rsid w:val="006A75F5"/>
    <w:rsid w:val="006A7606"/>
    <w:rsid w:val="006A7628"/>
    <w:rsid w:val="006A764C"/>
    <w:rsid w:val="006A766F"/>
    <w:rsid w:val="006A767C"/>
    <w:rsid w:val="006A773C"/>
    <w:rsid w:val="006A7748"/>
    <w:rsid w:val="006A775A"/>
    <w:rsid w:val="006A7791"/>
    <w:rsid w:val="006A77AC"/>
    <w:rsid w:val="006A77D1"/>
    <w:rsid w:val="006A77E7"/>
    <w:rsid w:val="006A7802"/>
    <w:rsid w:val="006A780C"/>
    <w:rsid w:val="006A7811"/>
    <w:rsid w:val="006A782D"/>
    <w:rsid w:val="006A783A"/>
    <w:rsid w:val="006A7840"/>
    <w:rsid w:val="006A786E"/>
    <w:rsid w:val="006A7886"/>
    <w:rsid w:val="006A7897"/>
    <w:rsid w:val="006A78E5"/>
    <w:rsid w:val="006A78EB"/>
    <w:rsid w:val="006A7918"/>
    <w:rsid w:val="006A791C"/>
    <w:rsid w:val="006A791D"/>
    <w:rsid w:val="006A792C"/>
    <w:rsid w:val="006A793D"/>
    <w:rsid w:val="006A7958"/>
    <w:rsid w:val="006A79B3"/>
    <w:rsid w:val="006A79E4"/>
    <w:rsid w:val="006A7A2D"/>
    <w:rsid w:val="006A7A30"/>
    <w:rsid w:val="006A7A35"/>
    <w:rsid w:val="006A7A5A"/>
    <w:rsid w:val="006A7AC4"/>
    <w:rsid w:val="006A7AC9"/>
    <w:rsid w:val="006A7B9F"/>
    <w:rsid w:val="006A7BEF"/>
    <w:rsid w:val="006A7BF5"/>
    <w:rsid w:val="006A7C0E"/>
    <w:rsid w:val="006A7C62"/>
    <w:rsid w:val="006A7C84"/>
    <w:rsid w:val="006A7CD5"/>
    <w:rsid w:val="006A7CED"/>
    <w:rsid w:val="006A7D43"/>
    <w:rsid w:val="006A7E72"/>
    <w:rsid w:val="006A7E76"/>
    <w:rsid w:val="006A7EA1"/>
    <w:rsid w:val="006A7EE6"/>
    <w:rsid w:val="006A7EEB"/>
    <w:rsid w:val="006A7F06"/>
    <w:rsid w:val="006A7F34"/>
    <w:rsid w:val="006A7F61"/>
    <w:rsid w:val="006A7F8F"/>
    <w:rsid w:val="006A7FB8"/>
    <w:rsid w:val="006B003E"/>
    <w:rsid w:val="006B0052"/>
    <w:rsid w:val="006B00A3"/>
    <w:rsid w:val="006B00F3"/>
    <w:rsid w:val="006B00F9"/>
    <w:rsid w:val="006B0119"/>
    <w:rsid w:val="006B011B"/>
    <w:rsid w:val="006B0153"/>
    <w:rsid w:val="006B0170"/>
    <w:rsid w:val="006B01AC"/>
    <w:rsid w:val="006B01DB"/>
    <w:rsid w:val="006B0245"/>
    <w:rsid w:val="006B0279"/>
    <w:rsid w:val="006B028E"/>
    <w:rsid w:val="006B02A9"/>
    <w:rsid w:val="006B0352"/>
    <w:rsid w:val="006B0384"/>
    <w:rsid w:val="006B038B"/>
    <w:rsid w:val="006B03A4"/>
    <w:rsid w:val="006B03AA"/>
    <w:rsid w:val="006B03E9"/>
    <w:rsid w:val="006B03FC"/>
    <w:rsid w:val="006B0406"/>
    <w:rsid w:val="006B0432"/>
    <w:rsid w:val="006B0513"/>
    <w:rsid w:val="006B054C"/>
    <w:rsid w:val="006B055E"/>
    <w:rsid w:val="006B05C2"/>
    <w:rsid w:val="006B05CD"/>
    <w:rsid w:val="006B0600"/>
    <w:rsid w:val="006B0668"/>
    <w:rsid w:val="006B06B6"/>
    <w:rsid w:val="006B06C8"/>
    <w:rsid w:val="006B06E7"/>
    <w:rsid w:val="006B070A"/>
    <w:rsid w:val="006B070F"/>
    <w:rsid w:val="006B074A"/>
    <w:rsid w:val="006B07C0"/>
    <w:rsid w:val="006B07C4"/>
    <w:rsid w:val="006B07D0"/>
    <w:rsid w:val="006B07ED"/>
    <w:rsid w:val="006B07F4"/>
    <w:rsid w:val="006B082C"/>
    <w:rsid w:val="006B0846"/>
    <w:rsid w:val="006B0855"/>
    <w:rsid w:val="006B08D5"/>
    <w:rsid w:val="006B08E8"/>
    <w:rsid w:val="006B0945"/>
    <w:rsid w:val="006B094E"/>
    <w:rsid w:val="006B0962"/>
    <w:rsid w:val="006B098A"/>
    <w:rsid w:val="006B099D"/>
    <w:rsid w:val="006B0A17"/>
    <w:rsid w:val="006B0A5A"/>
    <w:rsid w:val="006B0AC1"/>
    <w:rsid w:val="006B0AFF"/>
    <w:rsid w:val="006B0B12"/>
    <w:rsid w:val="006B0B3E"/>
    <w:rsid w:val="006B0B3F"/>
    <w:rsid w:val="006B0B94"/>
    <w:rsid w:val="006B0CC1"/>
    <w:rsid w:val="006B0CEF"/>
    <w:rsid w:val="006B0D08"/>
    <w:rsid w:val="006B0D6E"/>
    <w:rsid w:val="006B0D7F"/>
    <w:rsid w:val="006B0D8B"/>
    <w:rsid w:val="006B0D91"/>
    <w:rsid w:val="006B0D9E"/>
    <w:rsid w:val="006B0DC8"/>
    <w:rsid w:val="006B0E04"/>
    <w:rsid w:val="006B0E0D"/>
    <w:rsid w:val="006B0EEE"/>
    <w:rsid w:val="006B0F17"/>
    <w:rsid w:val="006B0F77"/>
    <w:rsid w:val="006B0FF4"/>
    <w:rsid w:val="006B10E3"/>
    <w:rsid w:val="006B11DA"/>
    <w:rsid w:val="006B1211"/>
    <w:rsid w:val="006B1219"/>
    <w:rsid w:val="006B1280"/>
    <w:rsid w:val="006B1297"/>
    <w:rsid w:val="006B1314"/>
    <w:rsid w:val="006B136A"/>
    <w:rsid w:val="006B13C5"/>
    <w:rsid w:val="006B1412"/>
    <w:rsid w:val="006B14AD"/>
    <w:rsid w:val="006B14CA"/>
    <w:rsid w:val="006B14DC"/>
    <w:rsid w:val="006B156C"/>
    <w:rsid w:val="006B15A8"/>
    <w:rsid w:val="006B15AC"/>
    <w:rsid w:val="006B15D6"/>
    <w:rsid w:val="006B162D"/>
    <w:rsid w:val="006B166D"/>
    <w:rsid w:val="006B166E"/>
    <w:rsid w:val="006B16C2"/>
    <w:rsid w:val="006B171A"/>
    <w:rsid w:val="006B174C"/>
    <w:rsid w:val="006B1784"/>
    <w:rsid w:val="006B17C6"/>
    <w:rsid w:val="006B17F0"/>
    <w:rsid w:val="006B17F7"/>
    <w:rsid w:val="006B182D"/>
    <w:rsid w:val="006B1893"/>
    <w:rsid w:val="006B189E"/>
    <w:rsid w:val="006B18AB"/>
    <w:rsid w:val="006B18D5"/>
    <w:rsid w:val="006B191A"/>
    <w:rsid w:val="006B1923"/>
    <w:rsid w:val="006B198D"/>
    <w:rsid w:val="006B19E3"/>
    <w:rsid w:val="006B19FF"/>
    <w:rsid w:val="006B1A8A"/>
    <w:rsid w:val="006B1A90"/>
    <w:rsid w:val="006B1AA3"/>
    <w:rsid w:val="006B1AE8"/>
    <w:rsid w:val="006B1AFA"/>
    <w:rsid w:val="006B1B17"/>
    <w:rsid w:val="006B1B55"/>
    <w:rsid w:val="006B1B5A"/>
    <w:rsid w:val="006B1BFE"/>
    <w:rsid w:val="006B1C0D"/>
    <w:rsid w:val="006B1C43"/>
    <w:rsid w:val="006B1C48"/>
    <w:rsid w:val="006B1C57"/>
    <w:rsid w:val="006B1C58"/>
    <w:rsid w:val="006B1C68"/>
    <w:rsid w:val="006B1C70"/>
    <w:rsid w:val="006B1CE6"/>
    <w:rsid w:val="006B1CEC"/>
    <w:rsid w:val="006B1D4D"/>
    <w:rsid w:val="006B1D55"/>
    <w:rsid w:val="006B1D9D"/>
    <w:rsid w:val="006B1E1F"/>
    <w:rsid w:val="006B1E4B"/>
    <w:rsid w:val="006B1E4E"/>
    <w:rsid w:val="006B1E7E"/>
    <w:rsid w:val="006B1EB6"/>
    <w:rsid w:val="006B1EC9"/>
    <w:rsid w:val="006B1F24"/>
    <w:rsid w:val="006B1F70"/>
    <w:rsid w:val="006B1F87"/>
    <w:rsid w:val="006B1F8E"/>
    <w:rsid w:val="006B1F9C"/>
    <w:rsid w:val="006B1FAF"/>
    <w:rsid w:val="006B2044"/>
    <w:rsid w:val="006B20E0"/>
    <w:rsid w:val="006B20E8"/>
    <w:rsid w:val="006B210E"/>
    <w:rsid w:val="006B216F"/>
    <w:rsid w:val="006B2193"/>
    <w:rsid w:val="006B2199"/>
    <w:rsid w:val="006B21AB"/>
    <w:rsid w:val="006B21F5"/>
    <w:rsid w:val="006B2234"/>
    <w:rsid w:val="006B2235"/>
    <w:rsid w:val="006B225B"/>
    <w:rsid w:val="006B2270"/>
    <w:rsid w:val="006B227E"/>
    <w:rsid w:val="006B22AD"/>
    <w:rsid w:val="006B22C8"/>
    <w:rsid w:val="006B22D6"/>
    <w:rsid w:val="006B22D7"/>
    <w:rsid w:val="006B22DB"/>
    <w:rsid w:val="006B22F6"/>
    <w:rsid w:val="006B22FA"/>
    <w:rsid w:val="006B2326"/>
    <w:rsid w:val="006B2331"/>
    <w:rsid w:val="006B236D"/>
    <w:rsid w:val="006B2377"/>
    <w:rsid w:val="006B2384"/>
    <w:rsid w:val="006B241D"/>
    <w:rsid w:val="006B248E"/>
    <w:rsid w:val="006B249D"/>
    <w:rsid w:val="006B24C1"/>
    <w:rsid w:val="006B253B"/>
    <w:rsid w:val="006B253F"/>
    <w:rsid w:val="006B2574"/>
    <w:rsid w:val="006B2591"/>
    <w:rsid w:val="006B25C3"/>
    <w:rsid w:val="006B25C7"/>
    <w:rsid w:val="006B25DE"/>
    <w:rsid w:val="006B261C"/>
    <w:rsid w:val="006B2629"/>
    <w:rsid w:val="006B2636"/>
    <w:rsid w:val="006B267A"/>
    <w:rsid w:val="006B26B4"/>
    <w:rsid w:val="006B26D9"/>
    <w:rsid w:val="006B26ED"/>
    <w:rsid w:val="006B2714"/>
    <w:rsid w:val="006B2737"/>
    <w:rsid w:val="006B2750"/>
    <w:rsid w:val="006B2767"/>
    <w:rsid w:val="006B27A5"/>
    <w:rsid w:val="006B27DF"/>
    <w:rsid w:val="006B27E1"/>
    <w:rsid w:val="006B2800"/>
    <w:rsid w:val="006B2806"/>
    <w:rsid w:val="006B2836"/>
    <w:rsid w:val="006B2868"/>
    <w:rsid w:val="006B2885"/>
    <w:rsid w:val="006B28EB"/>
    <w:rsid w:val="006B2A7D"/>
    <w:rsid w:val="006B2B07"/>
    <w:rsid w:val="006B2B15"/>
    <w:rsid w:val="006B2B32"/>
    <w:rsid w:val="006B2B47"/>
    <w:rsid w:val="006B2B55"/>
    <w:rsid w:val="006B2BAB"/>
    <w:rsid w:val="006B2BDE"/>
    <w:rsid w:val="006B2C49"/>
    <w:rsid w:val="006B2C52"/>
    <w:rsid w:val="006B2C54"/>
    <w:rsid w:val="006B2CF8"/>
    <w:rsid w:val="006B2D7A"/>
    <w:rsid w:val="006B2D93"/>
    <w:rsid w:val="006B2DC6"/>
    <w:rsid w:val="006B2DCC"/>
    <w:rsid w:val="006B2E24"/>
    <w:rsid w:val="006B2E2F"/>
    <w:rsid w:val="006B2E92"/>
    <w:rsid w:val="006B2E9A"/>
    <w:rsid w:val="006B2E9F"/>
    <w:rsid w:val="006B2EC5"/>
    <w:rsid w:val="006B2F20"/>
    <w:rsid w:val="006B2F25"/>
    <w:rsid w:val="006B2F26"/>
    <w:rsid w:val="006B2F33"/>
    <w:rsid w:val="006B2F3F"/>
    <w:rsid w:val="006B2FDA"/>
    <w:rsid w:val="006B2FEF"/>
    <w:rsid w:val="006B303D"/>
    <w:rsid w:val="006B3070"/>
    <w:rsid w:val="006B30CC"/>
    <w:rsid w:val="006B30F7"/>
    <w:rsid w:val="006B310E"/>
    <w:rsid w:val="006B3147"/>
    <w:rsid w:val="006B320E"/>
    <w:rsid w:val="006B325C"/>
    <w:rsid w:val="006B3293"/>
    <w:rsid w:val="006B32C9"/>
    <w:rsid w:val="006B3338"/>
    <w:rsid w:val="006B3341"/>
    <w:rsid w:val="006B339D"/>
    <w:rsid w:val="006B33A8"/>
    <w:rsid w:val="006B3425"/>
    <w:rsid w:val="006B3436"/>
    <w:rsid w:val="006B3467"/>
    <w:rsid w:val="006B349D"/>
    <w:rsid w:val="006B34D9"/>
    <w:rsid w:val="006B3535"/>
    <w:rsid w:val="006B358D"/>
    <w:rsid w:val="006B35CA"/>
    <w:rsid w:val="006B3624"/>
    <w:rsid w:val="006B364F"/>
    <w:rsid w:val="006B36B9"/>
    <w:rsid w:val="006B36BB"/>
    <w:rsid w:val="006B36CB"/>
    <w:rsid w:val="006B36F1"/>
    <w:rsid w:val="006B3705"/>
    <w:rsid w:val="006B3710"/>
    <w:rsid w:val="006B3794"/>
    <w:rsid w:val="006B3799"/>
    <w:rsid w:val="006B37B5"/>
    <w:rsid w:val="006B37F7"/>
    <w:rsid w:val="006B385E"/>
    <w:rsid w:val="006B38D9"/>
    <w:rsid w:val="006B3937"/>
    <w:rsid w:val="006B398F"/>
    <w:rsid w:val="006B39F1"/>
    <w:rsid w:val="006B3A43"/>
    <w:rsid w:val="006B3A51"/>
    <w:rsid w:val="006B3A5E"/>
    <w:rsid w:val="006B3A6A"/>
    <w:rsid w:val="006B3A9B"/>
    <w:rsid w:val="006B3AB5"/>
    <w:rsid w:val="006B3ABE"/>
    <w:rsid w:val="006B3AFC"/>
    <w:rsid w:val="006B3B5F"/>
    <w:rsid w:val="006B3B78"/>
    <w:rsid w:val="006B3BB1"/>
    <w:rsid w:val="006B3BBC"/>
    <w:rsid w:val="006B3C24"/>
    <w:rsid w:val="006B3C26"/>
    <w:rsid w:val="006B3C75"/>
    <w:rsid w:val="006B3C81"/>
    <w:rsid w:val="006B3C82"/>
    <w:rsid w:val="006B3CA9"/>
    <w:rsid w:val="006B3CB0"/>
    <w:rsid w:val="006B3CEB"/>
    <w:rsid w:val="006B3CFE"/>
    <w:rsid w:val="006B3D7C"/>
    <w:rsid w:val="006B3DAC"/>
    <w:rsid w:val="006B3DE6"/>
    <w:rsid w:val="006B3DE7"/>
    <w:rsid w:val="006B3DF6"/>
    <w:rsid w:val="006B3E16"/>
    <w:rsid w:val="006B3E22"/>
    <w:rsid w:val="006B3E33"/>
    <w:rsid w:val="006B3E53"/>
    <w:rsid w:val="006B3E89"/>
    <w:rsid w:val="006B3E99"/>
    <w:rsid w:val="006B3EEC"/>
    <w:rsid w:val="006B3F05"/>
    <w:rsid w:val="006B3F15"/>
    <w:rsid w:val="006B3F48"/>
    <w:rsid w:val="006B3F58"/>
    <w:rsid w:val="006B3F5B"/>
    <w:rsid w:val="006B4058"/>
    <w:rsid w:val="006B4085"/>
    <w:rsid w:val="006B4098"/>
    <w:rsid w:val="006B40AE"/>
    <w:rsid w:val="006B40B6"/>
    <w:rsid w:val="006B40E7"/>
    <w:rsid w:val="006B410B"/>
    <w:rsid w:val="006B4144"/>
    <w:rsid w:val="006B4192"/>
    <w:rsid w:val="006B41A3"/>
    <w:rsid w:val="006B41B6"/>
    <w:rsid w:val="006B41CF"/>
    <w:rsid w:val="006B41D0"/>
    <w:rsid w:val="006B41DC"/>
    <w:rsid w:val="006B41FC"/>
    <w:rsid w:val="006B4263"/>
    <w:rsid w:val="006B42C0"/>
    <w:rsid w:val="006B4331"/>
    <w:rsid w:val="006B4332"/>
    <w:rsid w:val="006B4390"/>
    <w:rsid w:val="006B43B7"/>
    <w:rsid w:val="006B4415"/>
    <w:rsid w:val="006B4449"/>
    <w:rsid w:val="006B4450"/>
    <w:rsid w:val="006B447A"/>
    <w:rsid w:val="006B44A8"/>
    <w:rsid w:val="006B44BF"/>
    <w:rsid w:val="006B4547"/>
    <w:rsid w:val="006B4549"/>
    <w:rsid w:val="006B4558"/>
    <w:rsid w:val="006B45C0"/>
    <w:rsid w:val="006B45C2"/>
    <w:rsid w:val="006B4605"/>
    <w:rsid w:val="006B460F"/>
    <w:rsid w:val="006B4650"/>
    <w:rsid w:val="006B4667"/>
    <w:rsid w:val="006B46B3"/>
    <w:rsid w:val="006B46B4"/>
    <w:rsid w:val="006B46CC"/>
    <w:rsid w:val="006B4719"/>
    <w:rsid w:val="006B4755"/>
    <w:rsid w:val="006B4776"/>
    <w:rsid w:val="006B47E1"/>
    <w:rsid w:val="006B47FC"/>
    <w:rsid w:val="006B4801"/>
    <w:rsid w:val="006B4846"/>
    <w:rsid w:val="006B487C"/>
    <w:rsid w:val="006B488F"/>
    <w:rsid w:val="006B48B6"/>
    <w:rsid w:val="006B48D1"/>
    <w:rsid w:val="006B4921"/>
    <w:rsid w:val="006B493C"/>
    <w:rsid w:val="006B4972"/>
    <w:rsid w:val="006B4A1A"/>
    <w:rsid w:val="006B4A1F"/>
    <w:rsid w:val="006B4A7B"/>
    <w:rsid w:val="006B4AA8"/>
    <w:rsid w:val="006B4AE2"/>
    <w:rsid w:val="006B4AF9"/>
    <w:rsid w:val="006B4B0F"/>
    <w:rsid w:val="006B4B4E"/>
    <w:rsid w:val="006B4BFA"/>
    <w:rsid w:val="006B4BFF"/>
    <w:rsid w:val="006B4C1E"/>
    <w:rsid w:val="006B4CAE"/>
    <w:rsid w:val="006B4CC3"/>
    <w:rsid w:val="006B4CC8"/>
    <w:rsid w:val="006B4CFB"/>
    <w:rsid w:val="006B4D4C"/>
    <w:rsid w:val="006B4D7B"/>
    <w:rsid w:val="006B4DE1"/>
    <w:rsid w:val="006B4E54"/>
    <w:rsid w:val="006B4E5D"/>
    <w:rsid w:val="006B4E89"/>
    <w:rsid w:val="006B4E8E"/>
    <w:rsid w:val="006B4E9D"/>
    <w:rsid w:val="006B4F19"/>
    <w:rsid w:val="006B4F22"/>
    <w:rsid w:val="006B4F29"/>
    <w:rsid w:val="006B4F4C"/>
    <w:rsid w:val="006B4FC5"/>
    <w:rsid w:val="006B4FD5"/>
    <w:rsid w:val="006B4FD9"/>
    <w:rsid w:val="006B4FE9"/>
    <w:rsid w:val="006B502D"/>
    <w:rsid w:val="006B5051"/>
    <w:rsid w:val="006B5060"/>
    <w:rsid w:val="006B5067"/>
    <w:rsid w:val="006B50EC"/>
    <w:rsid w:val="006B50F3"/>
    <w:rsid w:val="006B510D"/>
    <w:rsid w:val="006B5118"/>
    <w:rsid w:val="006B5179"/>
    <w:rsid w:val="006B5228"/>
    <w:rsid w:val="006B522E"/>
    <w:rsid w:val="006B5241"/>
    <w:rsid w:val="006B52C2"/>
    <w:rsid w:val="006B52E2"/>
    <w:rsid w:val="006B52ED"/>
    <w:rsid w:val="006B52EE"/>
    <w:rsid w:val="006B5316"/>
    <w:rsid w:val="006B533D"/>
    <w:rsid w:val="006B54BE"/>
    <w:rsid w:val="006B5526"/>
    <w:rsid w:val="006B552F"/>
    <w:rsid w:val="006B55AA"/>
    <w:rsid w:val="006B55BC"/>
    <w:rsid w:val="006B5636"/>
    <w:rsid w:val="006B567D"/>
    <w:rsid w:val="006B5690"/>
    <w:rsid w:val="006B56B5"/>
    <w:rsid w:val="006B56B9"/>
    <w:rsid w:val="006B56DC"/>
    <w:rsid w:val="006B572A"/>
    <w:rsid w:val="006B5732"/>
    <w:rsid w:val="006B5740"/>
    <w:rsid w:val="006B5765"/>
    <w:rsid w:val="006B578F"/>
    <w:rsid w:val="006B57E1"/>
    <w:rsid w:val="006B5803"/>
    <w:rsid w:val="006B5861"/>
    <w:rsid w:val="006B58A0"/>
    <w:rsid w:val="006B5923"/>
    <w:rsid w:val="006B5932"/>
    <w:rsid w:val="006B59CC"/>
    <w:rsid w:val="006B5A43"/>
    <w:rsid w:val="006B5A47"/>
    <w:rsid w:val="006B5AAE"/>
    <w:rsid w:val="006B5AAF"/>
    <w:rsid w:val="006B5B19"/>
    <w:rsid w:val="006B5B4B"/>
    <w:rsid w:val="006B5B7A"/>
    <w:rsid w:val="006B5B98"/>
    <w:rsid w:val="006B5BB2"/>
    <w:rsid w:val="006B5BE5"/>
    <w:rsid w:val="006B5BF1"/>
    <w:rsid w:val="006B5C75"/>
    <w:rsid w:val="006B5C77"/>
    <w:rsid w:val="006B5CD3"/>
    <w:rsid w:val="006B5CFC"/>
    <w:rsid w:val="006B5D0F"/>
    <w:rsid w:val="006B5D24"/>
    <w:rsid w:val="006B5D2C"/>
    <w:rsid w:val="006B5D36"/>
    <w:rsid w:val="006B5D38"/>
    <w:rsid w:val="006B5DB9"/>
    <w:rsid w:val="006B5DF7"/>
    <w:rsid w:val="006B5E93"/>
    <w:rsid w:val="006B5E96"/>
    <w:rsid w:val="006B5F1E"/>
    <w:rsid w:val="006B5F94"/>
    <w:rsid w:val="006B601E"/>
    <w:rsid w:val="006B6046"/>
    <w:rsid w:val="006B604F"/>
    <w:rsid w:val="006B6083"/>
    <w:rsid w:val="006B60A5"/>
    <w:rsid w:val="006B60A9"/>
    <w:rsid w:val="006B60AF"/>
    <w:rsid w:val="006B6132"/>
    <w:rsid w:val="006B615A"/>
    <w:rsid w:val="006B6192"/>
    <w:rsid w:val="006B6196"/>
    <w:rsid w:val="006B621B"/>
    <w:rsid w:val="006B621D"/>
    <w:rsid w:val="006B6256"/>
    <w:rsid w:val="006B6258"/>
    <w:rsid w:val="006B62DD"/>
    <w:rsid w:val="006B63A4"/>
    <w:rsid w:val="006B63E0"/>
    <w:rsid w:val="006B64B5"/>
    <w:rsid w:val="006B6514"/>
    <w:rsid w:val="006B6540"/>
    <w:rsid w:val="006B6555"/>
    <w:rsid w:val="006B658E"/>
    <w:rsid w:val="006B65A5"/>
    <w:rsid w:val="006B65DC"/>
    <w:rsid w:val="006B65F8"/>
    <w:rsid w:val="006B65FE"/>
    <w:rsid w:val="006B6613"/>
    <w:rsid w:val="006B661C"/>
    <w:rsid w:val="006B662B"/>
    <w:rsid w:val="006B6638"/>
    <w:rsid w:val="006B6668"/>
    <w:rsid w:val="006B6683"/>
    <w:rsid w:val="006B66B0"/>
    <w:rsid w:val="006B66CB"/>
    <w:rsid w:val="006B670D"/>
    <w:rsid w:val="006B67BC"/>
    <w:rsid w:val="006B67C6"/>
    <w:rsid w:val="006B6863"/>
    <w:rsid w:val="006B68AB"/>
    <w:rsid w:val="006B68BE"/>
    <w:rsid w:val="006B68D6"/>
    <w:rsid w:val="006B6904"/>
    <w:rsid w:val="006B6916"/>
    <w:rsid w:val="006B6920"/>
    <w:rsid w:val="006B69EB"/>
    <w:rsid w:val="006B6A14"/>
    <w:rsid w:val="006B6A23"/>
    <w:rsid w:val="006B6A7D"/>
    <w:rsid w:val="006B6A84"/>
    <w:rsid w:val="006B6A90"/>
    <w:rsid w:val="006B6AAA"/>
    <w:rsid w:val="006B6AE9"/>
    <w:rsid w:val="006B6AF9"/>
    <w:rsid w:val="006B6B70"/>
    <w:rsid w:val="006B6B89"/>
    <w:rsid w:val="006B6C2D"/>
    <w:rsid w:val="006B6C2E"/>
    <w:rsid w:val="006B6CEF"/>
    <w:rsid w:val="006B6CF1"/>
    <w:rsid w:val="006B6D06"/>
    <w:rsid w:val="006B6D44"/>
    <w:rsid w:val="006B6E08"/>
    <w:rsid w:val="006B6E4D"/>
    <w:rsid w:val="006B6E56"/>
    <w:rsid w:val="006B6EAE"/>
    <w:rsid w:val="006B6EE3"/>
    <w:rsid w:val="006B6F4E"/>
    <w:rsid w:val="006B6FD6"/>
    <w:rsid w:val="006B6FEE"/>
    <w:rsid w:val="006B6FFB"/>
    <w:rsid w:val="006B718E"/>
    <w:rsid w:val="006B7215"/>
    <w:rsid w:val="006B72BE"/>
    <w:rsid w:val="006B72C7"/>
    <w:rsid w:val="006B72CA"/>
    <w:rsid w:val="006B7304"/>
    <w:rsid w:val="006B7313"/>
    <w:rsid w:val="006B732C"/>
    <w:rsid w:val="006B7380"/>
    <w:rsid w:val="006B739A"/>
    <w:rsid w:val="006B73AA"/>
    <w:rsid w:val="006B73CB"/>
    <w:rsid w:val="006B741B"/>
    <w:rsid w:val="006B749B"/>
    <w:rsid w:val="006B74A2"/>
    <w:rsid w:val="006B74DA"/>
    <w:rsid w:val="006B752C"/>
    <w:rsid w:val="006B753E"/>
    <w:rsid w:val="006B7593"/>
    <w:rsid w:val="006B75E6"/>
    <w:rsid w:val="006B75E7"/>
    <w:rsid w:val="006B761E"/>
    <w:rsid w:val="006B7668"/>
    <w:rsid w:val="006B76B0"/>
    <w:rsid w:val="006B76CC"/>
    <w:rsid w:val="006B76CF"/>
    <w:rsid w:val="006B7744"/>
    <w:rsid w:val="006B7747"/>
    <w:rsid w:val="006B776A"/>
    <w:rsid w:val="006B7789"/>
    <w:rsid w:val="006B77D5"/>
    <w:rsid w:val="006B785D"/>
    <w:rsid w:val="006B78A4"/>
    <w:rsid w:val="006B78B2"/>
    <w:rsid w:val="006B78B3"/>
    <w:rsid w:val="006B78D8"/>
    <w:rsid w:val="006B7924"/>
    <w:rsid w:val="006B7954"/>
    <w:rsid w:val="006B7992"/>
    <w:rsid w:val="006B799A"/>
    <w:rsid w:val="006B7A26"/>
    <w:rsid w:val="006B7A90"/>
    <w:rsid w:val="006B7B71"/>
    <w:rsid w:val="006B7B91"/>
    <w:rsid w:val="006B7BA0"/>
    <w:rsid w:val="006B7BFC"/>
    <w:rsid w:val="006B7C09"/>
    <w:rsid w:val="006B7C26"/>
    <w:rsid w:val="006B7C27"/>
    <w:rsid w:val="006B7C29"/>
    <w:rsid w:val="006B7C2C"/>
    <w:rsid w:val="006B7C3F"/>
    <w:rsid w:val="006B7C7C"/>
    <w:rsid w:val="006B7CA6"/>
    <w:rsid w:val="006B7CAA"/>
    <w:rsid w:val="006B7CC7"/>
    <w:rsid w:val="006B7D01"/>
    <w:rsid w:val="006B7D0E"/>
    <w:rsid w:val="006B7D29"/>
    <w:rsid w:val="006B7D2E"/>
    <w:rsid w:val="006B7D31"/>
    <w:rsid w:val="006B7D57"/>
    <w:rsid w:val="006B7D5F"/>
    <w:rsid w:val="006B7DAA"/>
    <w:rsid w:val="006B7DF6"/>
    <w:rsid w:val="006B7E11"/>
    <w:rsid w:val="006B7E3B"/>
    <w:rsid w:val="006B7E86"/>
    <w:rsid w:val="006B7E90"/>
    <w:rsid w:val="006B7EA6"/>
    <w:rsid w:val="006B7EAB"/>
    <w:rsid w:val="006B7F02"/>
    <w:rsid w:val="006B7F13"/>
    <w:rsid w:val="006B7F2B"/>
    <w:rsid w:val="006B7F92"/>
    <w:rsid w:val="006B7FA3"/>
    <w:rsid w:val="006C000F"/>
    <w:rsid w:val="006C004F"/>
    <w:rsid w:val="006C0055"/>
    <w:rsid w:val="006C009C"/>
    <w:rsid w:val="006C00C0"/>
    <w:rsid w:val="006C00CD"/>
    <w:rsid w:val="006C00E5"/>
    <w:rsid w:val="006C0122"/>
    <w:rsid w:val="006C0138"/>
    <w:rsid w:val="006C0191"/>
    <w:rsid w:val="006C0265"/>
    <w:rsid w:val="006C026D"/>
    <w:rsid w:val="006C02C9"/>
    <w:rsid w:val="006C035B"/>
    <w:rsid w:val="006C038E"/>
    <w:rsid w:val="006C03EB"/>
    <w:rsid w:val="006C042F"/>
    <w:rsid w:val="006C046E"/>
    <w:rsid w:val="006C0478"/>
    <w:rsid w:val="006C0482"/>
    <w:rsid w:val="006C04C0"/>
    <w:rsid w:val="006C0501"/>
    <w:rsid w:val="006C057F"/>
    <w:rsid w:val="006C05F2"/>
    <w:rsid w:val="006C0642"/>
    <w:rsid w:val="006C0654"/>
    <w:rsid w:val="006C0659"/>
    <w:rsid w:val="006C0688"/>
    <w:rsid w:val="006C068C"/>
    <w:rsid w:val="006C069E"/>
    <w:rsid w:val="006C06A8"/>
    <w:rsid w:val="006C06DC"/>
    <w:rsid w:val="006C06E5"/>
    <w:rsid w:val="006C0711"/>
    <w:rsid w:val="006C0779"/>
    <w:rsid w:val="006C077E"/>
    <w:rsid w:val="006C07B4"/>
    <w:rsid w:val="006C07C6"/>
    <w:rsid w:val="006C07EE"/>
    <w:rsid w:val="006C0839"/>
    <w:rsid w:val="006C08A8"/>
    <w:rsid w:val="006C08FB"/>
    <w:rsid w:val="006C0937"/>
    <w:rsid w:val="006C09A6"/>
    <w:rsid w:val="006C09EE"/>
    <w:rsid w:val="006C0AB2"/>
    <w:rsid w:val="006C0ABE"/>
    <w:rsid w:val="006C0ADF"/>
    <w:rsid w:val="006C0AFE"/>
    <w:rsid w:val="006C0B69"/>
    <w:rsid w:val="006C0B70"/>
    <w:rsid w:val="006C0B77"/>
    <w:rsid w:val="006C0B93"/>
    <w:rsid w:val="006C0BC2"/>
    <w:rsid w:val="006C0CB0"/>
    <w:rsid w:val="006C0CF3"/>
    <w:rsid w:val="006C0D4C"/>
    <w:rsid w:val="006C0D50"/>
    <w:rsid w:val="006C0DEC"/>
    <w:rsid w:val="006C0E95"/>
    <w:rsid w:val="006C0EA1"/>
    <w:rsid w:val="006C0EB3"/>
    <w:rsid w:val="006C0EB4"/>
    <w:rsid w:val="006C0F0E"/>
    <w:rsid w:val="006C0FC5"/>
    <w:rsid w:val="006C0FF5"/>
    <w:rsid w:val="006C1014"/>
    <w:rsid w:val="006C1071"/>
    <w:rsid w:val="006C1185"/>
    <w:rsid w:val="006C1189"/>
    <w:rsid w:val="006C11E3"/>
    <w:rsid w:val="006C1298"/>
    <w:rsid w:val="006C12B9"/>
    <w:rsid w:val="006C12C0"/>
    <w:rsid w:val="006C130A"/>
    <w:rsid w:val="006C132B"/>
    <w:rsid w:val="006C133A"/>
    <w:rsid w:val="006C134A"/>
    <w:rsid w:val="006C1372"/>
    <w:rsid w:val="006C139A"/>
    <w:rsid w:val="006C13A4"/>
    <w:rsid w:val="006C13AD"/>
    <w:rsid w:val="006C13BF"/>
    <w:rsid w:val="006C13DB"/>
    <w:rsid w:val="006C1405"/>
    <w:rsid w:val="006C14A7"/>
    <w:rsid w:val="006C14DD"/>
    <w:rsid w:val="006C1500"/>
    <w:rsid w:val="006C156A"/>
    <w:rsid w:val="006C159C"/>
    <w:rsid w:val="006C15C2"/>
    <w:rsid w:val="006C15D1"/>
    <w:rsid w:val="006C167B"/>
    <w:rsid w:val="006C16A4"/>
    <w:rsid w:val="006C1722"/>
    <w:rsid w:val="006C1730"/>
    <w:rsid w:val="006C176F"/>
    <w:rsid w:val="006C17DF"/>
    <w:rsid w:val="006C17E8"/>
    <w:rsid w:val="006C1829"/>
    <w:rsid w:val="006C18A3"/>
    <w:rsid w:val="006C1916"/>
    <w:rsid w:val="006C1925"/>
    <w:rsid w:val="006C1973"/>
    <w:rsid w:val="006C1981"/>
    <w:rsid w:val="006C19AF"/>
    <w:rsid w:val="006C19F6"/>
    <w:rsid w:val="006C19FF"/>
    <w:rsid w:val="006C1A11"/>
    <w:rsid w:val="006C1A30"/>
    <w:rsid w:val="006C1A33"/>
    <w:rsid w:val="006C1A8C"/>
    <w:rsid w:val="006C1AA0"/>
    <w:rsid w:val="006C1B40"/>
    <w:rsid w:val="006C1B98"/>
    <w:rsid w:val="006C1BCB"/>
    <w:rsid w:val="006C1C6C"/>
    <w:rsid w:val="006C1CD3"/>
    <w:rsid w:val="006C1CF9"/>
    <w:rsid w:val="006C1CFA"/>
    <w:rsid w:val="006C1D07"/>
    <w:rsid w:val="006C1DE0"/>
    <w:rsid w:val="006C1DE3"/>
    <w:rsid w:val="006C1EBA"/>
    <w:rsid w:val="006C1ED2"/>
    <w:rsid w:val="006C1F8B"/>
    <w:rsid w:val="006C1F97"/>
    <w:rsid w:val="006C1F99"/>
    <w:rsid w:val="006C1FA9"/>
    <w:rsid w:val="006C1FBD"/>
    <w:rsid w:val="006C1FC5"/>
    <w:rsid w:val="006C1FCC"/>
    <w:rsid w:val="006C1FD5"/>
    <w:rsid w:val="006C2012"/>
    <w:rsid w:val="006C2060"/>
    <w:rsid w:val="006C2062"/>
    <w:rsid w:val="006C206A"/>
    <w:rsid w:val="006C20AE"/>
    <w:rsid w:val="006C20C5"/>
    <w:rsid w:val="006C20F0"/>
    <w:rsid w:val="006C213B"/>
    <w:rsid w:val="006C21AF"/>
    <w:rsid w:val="006C2302"/>
    <w:rsid w:val="006C230A"/>
    <w:rsid w:val="006C233A"/>
    <w:rsid w:val="006C23DC"/>
    <w:rsid w:val="006C23E2"/>
    <w:rsid w:val="006C2400"/>
    <w:rsid w:val="006C245F"/>
    <w:rsid w:val="006C2483"/>
    <w:rsid w:val="006C24B9"/>
    <w:rsid w:val="006C24E0"/>
    <w:rsid w:val="006C24EC"/>
    <w:rsid w:val="006C2500"/>
    <w:rsid w:val="006C2543"/>
    <w:rsid w:val="006C25D3"/>
    <w:rsid w:val="006C2628"/>
    <w:rsid w:val="006C265F"/>
    <w:rsid w:val="006C267F"/>
    <w:rsid w:val="006C26B4"/>
    <w:rsid w:val="006C26FF"/>
    <w:rsid w:val="006C2703"/>
    <w:rsid w:val="006C2725"/>
    <w:rsid w:val="006C2747"/>
    <w:rsid w:val="006C2758"/>
    <w:rsid w:val="006C275B"/>
    <w:rsid w:val="006C27EE"/>
    <w:rsid w:val="006C2805"/>
    <w:rsid w:val="006C2816"/>
    <w:rsid w:val="006C282A"/>
    <w:rsid w:val="006C28A7"/>
    <w:rsid w:val="006C28D5"/>
    <w:rsid w:val="006C28F4"/>
    <w:rsid w:val="006C290D"/>
    <w:rsid w:val="006C2946"/>
    <w:rsid w:val="006C294C"/>
    <w:rsid w:val="006C295B"/>
    <w:rsid w:val="006C29D7"/>
    <w:rsid w:val="006C2A61"/>
    <w:rsid w:val="006C2A7A"/>
    <w:rsid w:val="006C2B03"/>
    <w:rsid w:val="006C2B13"/>
    <w:rsid w:val="006C2B1F"/>
    <w:rsid w:val="006C2BC2"/>
    <w:rsid w:val="006C2BF4"/>
    <w:rsid w:val="006C2C2E"/>
    <w:rsid w:val="006C2C35"/>
    <w:rsid w:val="006C2C5F"/>
    <w:rsid w:val="006C2C87"/>
    <w:rsid w:val="006C2C93"/>
    <w:rsid w:val="006C2CED"/>
    <w:rsid w:val="006C2D1A"/>
    <w:rsid w:val="006C2D2A"/>
    <w:rsid w:val="006C2D6E"/>
    <w:rsid w:val="006C2D79"/>
    <w:rsid w:val="006C2DCA"/>
    <w:rsid w:val="006C2E00"/>
    <w:rsid w:val="006C2E06"/>
    <w:rsid w:val="006C2E6F"/>
    <w:rsid w:val="006C2E7C"/>
    <w:rsid w:val="006C2EBC"/>
    <w:rsid w:val="006C2EC6"/>
    <w:rsid w:val="006C2F40"/>
    <w:rsid w:val="006C2F71"/>
    <w:rsid w:val="006C2F7E"/>
    <w:rsid w:val="006C2F8B"/>
    <w:rsid w:val="006C2FDD"/>
    <w:rsid w:val="006C2FFA"/>
    <w:rsid w:val="006C3031"/>
    <w:rsid w:val="006C306B"/>
    <w:rsid w:val="006C30D7"/>
    <w:rsid w:val="006C30E2"/>
    <w:rsid w:val="006C30F0"/>
    <w:rsid w:val="006C30F8"/>
    <w:rsid w:val="006C310E"/>
    <w:rsid w:val="006C31B2"/>
    <w:rsid w:val="006C321D"/>
    <w:rsid w:val="006C323D"/>
    <w:rsid w:val="006C3248"/>
    <w:rsid w:val="006C3255"/>
    <w:rsid w:val="006C3294"/>
    <w:rsid w:val="006C32D9"/>
    <w:rsid w:val="006C32F3"/>
    <w:rsid w:val="006C32FF"/>
    <w:rsid w:val="006C3308"/>
    <w:rsid w:val="006C3321"/>
    <w:rsid w:val="006C3374"/>
    <w:rsid w:val="006C33E1"/>
    <w:rsid w:val="006C341D"/>
    <w:rsid w:val="006C3425"/>
    <w:rsid w:val="006C3468"/>
    <w:rsid w:val="006C348E"/>
    <w:rsid w:val="006C34D8"/>
    <w:rsid w:val="006C34EC"/>
    <w:rsid w:val="006C34F9"/>
    <w:rsid w:val="006C3505"/>
    <w:rsid w:val="006C359B"/>
    <w:rsid w:val="006C35BB"/>
    <w:rsid w:val="006C3711"/>
    <w:rsid w:val="006C372E"/>
    <w:rsid w:val="006C3754"/>
    <w:rsid w:val="006C3774"/>
    <w:rsid w:val="006C3857"/>
    <w:rsid w:val="006C390B"/>
    <w:rsid w:val="006C393B"/>
    <w:rsid w:val="006C3950"/>
    <w:rsid w:val="006C3961"/>
    <w:rsid w:val="006C3972"/>
    <w:rsid w:val="006C39DD"/>
    <w:rsid w:val="006C3A27"/>
    <w:rsid w:val="006C3A4C"/>
    <w:rsid w:val="006C3A54"/>
    <w:rsid w:val="006C3A7E"/>
    <w:rsid w:val="006C3A89"/>
    <w:rsid w:val="006C3B06"/>
    <w:rsid w:val="006C3B99"/>
    <w:rsid w:val="006C3BEB"/>
    <w:rsid w:val="006C3C22"/>
    <w:rsid w:val="006C3C52"/>
    <w:rsid w:val="006C3C88"/>
    <w:rsid w:val="006C3D1F"/>
    <w:rsid w:val="006C3D3B"/>
    <w:rsid w:val="006C3DA5"/>
    <w:rsid w:val="006C3DC1"/>
    <w:rsid w:val="006C3DCC"/>
    <w:rsid w:val="006C3DEB"/>
    <w:rsid w:val="006C3EA4"/>
    <w:rsid w:val="006C3F09"/>
    <w:rsid w:val="006C3F42"/>
    <w:rsid w:val="006C3F8E"/>
    <w:rsid w:val="006C3F98"/>
    <w:rsid w:val="006C3FAA"/>
    <w:rsid w:val="006C3FD9"/>
    <w:rsid w:val="006C3FF5"/>
    <w:rsid w:val="006C4063"/>
    <w:rsid w:val="006C4070"/>
    <w:rsid w:val="006C4085"/>
    <w:rsid w:val="006C40A4"/>
    <w:rsid w:val="006C40AC"/>
    <w:rsid w:val="006C40C1"/>
    <w:rsid w:val="006C40CB"/>
    <w:rsid w:val="006C40CD"/>
    <w:rsid w:val="006C40D8"/>
    <w:rsid w:val="006C4117"/>
    <w:rsid w:val="006C412D"/>
    <w:rsid w:val="006C413B"/>
    <w:rsid w:val="006C4173"/>
    <w:rsid w:val="006C4188"/>
    <w:rsid w:val="006C419B"/>
    <w:rsid w:val="006C41AB"/>
    <w:rsid w:val="006C4207"/>
    <w:rsid w:val="006C42A0"/>
    <w:rsid w:val="006C430E"/>
    <w:rsid w:val="006C431A"/>
    <w:rsid w:val="006C4337"/>
    <w:rsid w:val="006C43D7"/>
    <w:rsid w:val="006C4428"/>
    <w:rsid w:val="006C4468"/>
    <w:rsid w:val="006C4477"/>
    <w:rsid w:val="006C44B4"/>
    <w:rsid w:val="006C44C1"/>
    <w:rsid w:val="006C44CB"/>
    <w:rsid w:val="006C44E8"/>
    <w:rsid w:val="006C44FB"/>
    <w:rsid w:val="006C4554"/>
    <w:rsid w:val="006C4555"/>
    <w:rsid w:val="006C45DC"/>
    <w:rsid w:val="006C4610"/>
    <w:rsid w:val="006C4664"/>
    <w:rsid w:val="006C4696"/>
    <w:rsid w:val="006C469F"/>
    <w:rsid w:val="006C46BA"/>
    <w:rsid w:val="006C46BB"/>
    <w:rsid w:val="006C46BD"/>
    <w:rsid w:val="006C470E"/>
    <w:rsid w:val="006C4713"/>
    <w:rsid w:val="006C4727"/>
    <w:rsid w:val="006C4788"/>
    <w:rsid w:val="006C478C"/>
    <w:rsid w:val="006C4797"/>
    <w:rsid w:val="006C485A"/>
    <w:rsid w:val="006C4862"/>
    <w:rsid w:val="006C489E"/>
    <w:rsid w:val="006C48BD"/>
    <w:rsid w:val="006C48DC"/>
    <w:rsid w:val="006C4A5A"/>
    <w:rsid w:val="006C4AC3"/>
    <w:rsid w:val="006C4AFA"/>
    <w:rsid w:val="006C4B09"/>
    <w:rsid w:val="006C4B32"/>
    <w:rsid w:val="006C4B36"/>
    <w:rsid w:val="006C4BB0"/>
    <w:rsid w:val="006C4BE1"/>
    <w:rsid w:val="006C4C32"/>
    <w:rsid w:val="006C4C63"/>
    <w:rsid w:val="006C4C6E"/>
    <w:rsid w:val="006C4CD2"/>
    <w:rsid w:val="006C4CE0"/>
    <w:rsid w:val="006C4CEC"/>
    <w:rsid w:val="006C4CF3"/>
    <w:rsid w:val="006C4D17"/>
    <w:rsid w:val="006C4D19"/>
    <w:rsid w:val="006C4D29"/>
    <w:rsid w:val="006C4D4C"/>
    <w:rsid w:val="006C4DBD"/>
    <w:rsid w:val="006C4E2F"/>
    <w:rsid w:val="006C4E67"/>
    <w:rsid w:val="006C4E6A"/>
    <w:rsid w:val="006C4E87"/>
    <w:rsid w:val="006C4EFE"/>
    <w:rsid w:val="006C4EFF"/>
    <w:rsid w:val="006C4F02"/>
    <w:rsid w:val="006C4F12"/>
    <w:rsid w:val="006C4F39"/>
    <w:rsid w:val="006C4F7F"/>
    <w:rsid w:val="006C4F97"/>
    <w:rsid w:val="006C5026"/>
    <w:rsid w:val="006C50AC"/>
    <w:rsid w:val="006C50B4"/>
    <w:rsid w:val="006C50EF"/>
    <w:rsid w:val="006C510D"/>
    <w:rsid w:val="006C5126"/>
    <w:rsid w:val="006C5136"/>
    <w:rsid w:val="006C5158"/>
    <w:rsid w:val="006C516C"/>
    <w:rsid w:val="006C5199"/>
    <w:rsid w:val="006C51D7"/>
    <w:rsid w:val="006C5200"/>
    <w:rsid w:val="006C5287"/>
    <w:rsid w:val="006C52CA"/>
    <w:rsid w:val="006C52E2"/>
    <w:rsid w:val="006C52FF"/>
    <w:rsid w:val="006C532E"/>
    <w:rsid w:val="006C53C0"/>
    <w:rsid w:val="006C5440"/>
    <w:rsid w:val="006C5480"/>
    <w:rsid w:val="006C54C3"/>
    <w:rsid w:val="006C54FE"/>
    <w:rsid w:val="006C551B"/>
    <w:rsid w:val="006C551C"/>
    <w:rsid w:val="006C5549"/>
    <w:rsid w:val="006C5553"/>
    <w:rsid w:val="006C5556"/>
    <w:rsid w:val="006C559B"/>
    <w:rsid w:val="006C5697"/>
    <w:rsid w:val="006C56A7"/>
    <w:rsid w:val="006C56E7"/>
    <w:rsid w:val="006C56F1"/>
    <w:rsid w:val="006C575E"/>
    <w:rsid w:val="006C57A4"/>
    <w:rsid w:val="006C57C3"/>
    <w:rsid w:val="006C57C5"/>
    <w:rsid w:val="006C5835"/>
    <w:rsid w:val="006C583E"/>
    <w:rsid w:val="006C586F"/>
    <w:rsid w:val="006C5898"/>
    <w:rsid w:val="006C589B"/>
    <w:rsid w:val="006C58B4"/>
    <w:rsid w:val="006C58BE"/>
    <w:rsid w:val="006C58D6"/>
    <w:rsid w:val="006C58F1"/>
    <w:rsid w:val="006C5908"/>
    <w:rsid w:val="006C5927"/>
    <w:rsid w:val="006C5934"/>
    <w:rsid w:val="006C5941"/>
    <w:rsid w:val="006C594B"/>
    <w:rsid w:val="006C5999"/>
    <w:rsid w:val="006C59EF"/>
    <w:rsid w:val="006C5A1B"/>
    <w:rsid w:val="006C5A6F"/>
    <w:rsid w:val="006C5B1D"/>
    <w:rsid w:val="006C5B3D"/>
    <w:rsid w:val="006C5B5E"/>
    <w:rsid w:val="006C5B66"/>
    <w:rsid w:val="006C5C9E"/>
    <w:rsid w:val="006C5CB7"/>
    <w:rsid w:val="006C5CDB"/>
    <w:rsid w:val="006C5D0E"/>
    <w:rsid w:val="006C5D2F"/>
    <w:rsid w:val="006C5D8B"/>
    <w:rsid w:val="006C5DD7"/>
    <w:rsid w:val="006C5E25"/>
    <w:rsid w:val="006C5E31"/>
    <w:rsid w:val="006C5E32"/>
    <w:rsid w:val="006C5E4D"/>
    <w:rsid w:val="006C5E55"/>
    <w:rsid w:val="006C5E95"/>
    <w:rsid w:val="006C5F1D"/>
    <w:rsid w:val="006C5FF7"/>
    <w:rsid w:val="006C600F"/>
    <w:rsid w:val="006C602D"/>
    <w:rsid w:val="006C6042"/>
    <w:rsid w:val="006C6088"/>
    <w:rsid w:val="006C60AE"/>
    <w:rsid w:val="006C60BF"/>
    <w:rsid w:val="006C60D8"/>
    <w:rsid w:val="006C60F6"/>
    <w:rsid w:val="006C60FC"/>
    <w:rsid w:val="006C612C"/>
    <w:rsid w:val="006C6135"/>
    <w:rsid w:val="006C6162"/>
    <w:rsid w:val="006C6175"/>
    <w:rsid w:val="006C617C"/>
    <w:rsid w:val="006C617F"/>
    <w:rsid w:val="006C61F8"/>
    <w:rsid w:val="006C6224"/>
    <w:rsid w:val="006C6227"/>
    <w:rsid w:val="006C6248"/>
    <w:rsid w:val="006C62D1"/>
    <w:rsid w:val="006C6332"/>
    <w:rsid w:val="006C6356"/>
    <w:rsid w:val="006C6395"/>
    <w:rsid w:val="006C63E4"/>
    <w:rsid w:val="006C63F1"/>
    <w:rsid w:val="006C6407"/>
    <w:rsid w:val="006C647F"/>
    <w:rsid w:val="006C64B1"/>
    <w:rsid w:val="006C64D6"/>
    <w:rsid w:val="006C64FB"/>
    <w:rsid w:val="006C6501"/>
    <w:rsid w:val="006C6506"/>
    <w:rsid w:val="006C6516"/>
    <w:rsid w:val="006C651D"/>
    <w:rsid w:val="006C651F"/>
    <w:rsid w:val="006C6543"/>
    <w:rsid w:val="006C656F"/>
    <w:rsid w:val="006C65D7"/>
    <w:rsid w:val="006C6621"/>
    <w:rsid w:val="006C6636"/>
    <w:rsid w:val="006C66C5"/>
    <w:rsid w:val="006C671F"/>
    <w:rsid w:val="006C6735"/>
    <w:rsid w:val="006C6753"/>
    <w:rsid w:val="006C676E"/>
    <w:rsid w:val="006C67F8"/>
    <w:rsid w:val="006C688A"/>
    <w:rsid w:val="006C688E"/>
    <w:rsid w:val="006C6899"/>
    <w:rsid w:val="006C68E8"/>
    <w:rsid w:val="006C6910"/>
    <w:rsid w:val="006C694A"/>
    <w:rsid w:val="006C694F"/>
    <w:rsid w:val="006C6A0E"/>
    <w:rsid w:val="006C6AAE"/>
    <w:rsid w:val="006C6AFE"/>
    <w:rsid w:val="006C6AFF"/>
    <w:rsid w:val="006C6B00"/>
    <w:rsid w:val="006C6B8F"/>
    <w:rsid w:val="006C6C31"/>
    <w:rsid w:val="006C6C44"/>
    <w:rsid w:val="006C6C6C"/>
    <w:rsid w:val="006C6CBB"/>
    <w:rsid w:val="006C6CBC"/>
    <w:rsid w:val="006C6D97"/>
    <w:rsid w:val="006C6E37"/>
    <w:rsid w:val="006C6E49"/>
    <w:rsid w:val="006C6EC5"/>
    <w:rsid w:val="006C6F00"/>
    <w:rsid w:val="006C6F2B"/>
    <w:rsid w:val="006C6F2D"/>
    <w:rsid w:val="006C6F81"/>
    <w:rsid w:val="006C700A"/>
    <w:rsid w:val="006C7038"/>
    <w:rsid w:val="006C703D"/>
    <w:rsid w:val="006C706C"/>
    <w:rsid w:val="006C70D0"/>
    <w:rsid w:val="006C70D1"/>
    <w:rsid w:val="006C7138"/>
    <w:rsid w:val="006C7148"/>
    <w:rsid w:val="006C715A"/>
    <w:rsid w:val="006C717A"/>
    <w:rsid w:val="006C7196"/>
    <w:rsid w:val="006C720C"/>
    <w:rsid w:val="006C7275"/>
    <w:rsid w:val="006C7295"/>
    <w:rsid w:val="006C729E"/>
    <w:rsid w:val="006C72D4"/>
    <w:rsid w:val="006C7342"/>
    <w:rsid w:val="006C7356"/>
    <w:rsid w:val="006C7376"/>
    <w:rsid w:val="006C7393"/>
    <w:rsid w:val="006C73AA"/>
    <w:rsid w:val="006C73D4"/>
    <w:rsid w:val="006C73F1"/>
    <w:rsid w:val="006C742F"/>
    <w:rsid w:val="006C7446"/>
    <w:rsid w:val="006C74A4"/>
    <w:rsid w:val="006C74C1"/>
    <w:rsid w:val="006C74D8"/>
    <w:rsid w:val="006C74FA"/>
    <w:rsid w:val="006C7530"/>
    <w:rsid w:val="006C7554"/>
    <w:rsid w:val="006C7574"/>
    <w:rsid w:val="006C75BD"/>
    <w:rsid w:val="006C75D6"/>
    <w:rsid w:val="006C763F"/>
    <w:rsid w:val="006C7661"/>
    <w:rsid w:val="006C7695"/>
    <w:rsid w:val="006C76E6"/>
    <w:rsid w:val="006C7706"/>
    <w:rsid w:val="006C7760"/>
    <w:rsid w:val="006C7790"/>
    <w:rsid w:val="006C7793"/>
    <w:rsid w:val="006C7828"/>
    <w:rsid w:val="006C7851"/>
    <w:rsid w:val="006C785B"/>
    <w:rsid w:val="006C7903"/>
    <w:rsid w:val="006C7927"/>
    <w:rsid w:val="006C7949"/>
    <w:rsid w:val="006C7991"/>
    <w:rsid w:val="006C79B4"/>
    <w:rsid w:val="006C79D3"/>
    <w:rsid w:val="006C7A1E"/>
    <w:rsid w:val="006C7A28"/>
    <w:rsid w:val="006C7B58"/>
    <w:rsid w:val="006C7BA2"/>
    <w:rsid w:val="006C7BE5"/>
    <w:rsid w:val="006C7BEE"/>
    <w:rsid w:val="006C7C34"/>
    <w:rsid w:val="006C7C42"/>
    <w:rsid w:val="006C7C76"/>
    <w:rsid w:val="006C7C7C"/>
    <w:rsid w:val="006C7C83"/>
    <w:rsid w:val="006C7CC2"/>
    <w:rsid w:val="006C7D16"/>
    <w:rsid w:val="006C7D28"/>
    <w:rsid w:val="006C7D34"/>
    <w:rsid w:val="006C7D62"/>
    <w:rsid w:val="006C7D7F"/>
    <w:rsid w:val="006C7E08"/>
    <w:rsid w:val="006C7E0F"/>
    <w:rsid w:val="006C7F34"/>
    <w:rsid w:val="006C7F3C"/>
    <w:rsid w:val="006C7FBC"/>
    <w:rsid w:val="006D0039"/>
    <w:rsid w:val="006D0046"/>
    <w:rsid w:val="006D0061"/>
    <w:rsid w:val="006D008F"/>
    <w:rsid w:val="006D009C"/>
    <w:rsid w:val="006D00B5"/>
    <w:rsid w:val="006D00D2"/>
    <w:rsid w:val="006D0106"/>
    <w:rsid w:val="006D0111"/>
    <w:rsid w:val="006D0135"/>
    <w:rsid w:val="006D01D0"/>
    <w:rsid w:val="006D01E4"/>
    <w:rsid w:val="006D0215"/>
    <w:rsid w:val="006D0298"/>
    <w:rsid w:val="006D02D4"/>
    <w:rsid w:val="006D02DF"/>
    <w:rsid w:val="006D031E"/>
    <w:rsid w:val="006D0355"/>
    <w:rsid w:val="006D03A2"/>
    <w:rsid w:val="006D044B"/>
    <w:rsid w:val="006D045B"/>
    <w:rsid w:val="006D0464"/>
    <w:rsid w:val="006D0509"/>
    <w:rsid w:val="006D0595"/>
    <w:rsid w:val="006D05DC"/>
    <w:rsid w:val="006D062A"/>
    <w:rsid w:val="006D0654"/>
    <w:rsid w:val="006D0669"/>
    <w:rsid w:val="006D0690"/>
    <w:rsid w:val="006D06C1"/>
    <w:rsid w:val="006D06D8"/>
    <w:rsid w:val="006D07D6"/>
    <w:rsid w:val="006D0801"/>
    <w:rsid w:val="006D0882"/>
    <w:rsid w:val="006D08F4"/>
    <w:rsid w:val="006D091E"/>
    <w:rsid w:val="006D0988"/>
    <w:rsid w:val="006D0A46"/>
    <w:rsid w:val="006D0AD1"/>
    <w:rsid w:val="006D0AF8"/>
    <w:rsid w:val="006D0AF9"/>
    <w:rsid w:val="006D0B2F"/>
    <w:rsid w:val="006D0B3E"/>
    <w:rsid w:val="006D0B57"/>
    <w:rsid w:val="006D0B63"/>
    <w:rsid w:val="006D0B72"/>
    <w:rsid w:val="006D0BA5"/>
    <w:rsid w:val="006D0BF7"/>
    <w:rsid w:val="006D0BFA"/>
    <w:rsid w:val="006D0C2E"/>
    <w:rsid w:val="006D0C37"/>
    <w:rsid w:val="006D0C55"/>
    <w:rsid w:val="006D0C72"/>
    <w:rsid w:val="006D0CD5"/>
    <w:rsid w:val="006D0CF2"/>
    <w:rsid w:val="006D0CFF"/>
    <w:rsid w:val="006D0D53"/>
    <w:rsid w:val="006D0D59"/>
    <w:rsid w:val="006D0DB9"/>
    <w:rsid w:val="006D0DC0"/>
    <w:rsid w:val="006D0DF3"/>
    <w:rsid w:val="006D0E07"/>
    <w:rsid w:val="006D0E54"/>
    <w:rsid w:val="006D0E6B"/>
    <w:rsid w:val="006D0EE1"/>
    <w:rsid w:val="006D0EE8"/>
    <w:rsid w:val="006D0F1B"/>
    <w:rsid w:val="006D0F3F"/>
    <w:rsid w:val="006D0F4E"/>
    <w:rsid w:val="006D0F76"/>
    <w:rsid w:val="006D0F91"/>
    <w:rsid w:val="006D0FCD"/>
    <w:rsid w:val="006D0FEE"/>
    <w:rsid w:val="006D1024"/>
    <w:rsid w:val="006D10AD"/>
    <w:rsid w:val="006D10F6"/>
    <w:rsid w:val="006D1106"/>
    <w:rsid w:val="006D112C"/>
    <w:rsid w:val="006D11B4"/>
    <w:rsid w:val="006D11C6"/>
    <w:rsid w:val="006D1231"/>
    <w:rsid w:val="006D123D"/>
    <w:rsid w:val="006D1282"/>
    <w:rsid w:val="006D128F"/>
    <w:rsid w:val="006D12B0"/>
    <w:rsid w:val="006D12DF"/>
    <w:rsid w:val="006D12E0"/>
    <w:rsid w:val="006D1327"/>
    <w:rsid w:val="006D1328"/>
    <w:rsid w:val="006D1353"/>
    <w:rsid w:val="006D1357"/>
    <w:rsid w:val="006D13D8"/>
    <w:rsid w:val="006D13F1"/>
    <w:rsid w:val="006D141D"/>
    <w:rsid w:val="006D1424"/>
    <w:rsid w:val="006D1461"/>
    <w:rsid w:val="006D1470"/>
    <w:rsid w:val="006D14D4"/>
    <w:rsid w:val="006D14E6"/>
    <w:rsid w:val="006D152A"/>
    <w:rsid w:val="006D156B"/>
    <w:rsid w:val="006D1575"/>
    <w:rsid w:val="006D15E3"/>
    <w:rsid w:val="006D15EE"/>
    <w:rsid w:val="006D1628"/>
    <w:rsid w:val="006D162E"/>
    <w:rsid w:val="006D1642"/>
    <w:rsid w:val="006D167A"/>
    <w:rsid w:val="006D1684"/>
    <w:rsid w:val="006D1690"/>
    <w:rsid w:val="006D16D8"/>
    <w:rsid w:val="006D1705"/>
    <w:rsid w:val="006D1725"/>
    <w:rsid w:val="006D1737"/>
    <w:rsid w:val="006D1749"/>
    <w:rsid w:val="006D1755"/>
    <w:rsid w:val="006D1790"/>
    <w:rsid w:val="006D17E4"/>
    <w:rsid w:val="006D1824"/>
    <w:rsid w:val="006D1867"/>
    <w:rsid w:val="006D186E"/>
    <w:rsid w:val="006D188B"/>
    <w:rsid w:val="006D18BF"/>
    <w:rsid w:val="006D18C0"/>
    <w:rsid w:val="006D1992"/>
    <w:rsid w:val="006D19C5"/>
    <w:rsid w:val="006D19FF"/>
    <w:rsid w:val="006D1A05"/>
    <w:rsid w:val="006D1A53"/>
    <w:rsid w:val="006D1A79"/>
    <w:rsid w:val="006D1A7D"/>
    <w:rsid w:val="006D1B4B"/>
    <w:rsid w:val="006D1C15"/>
    <w:rsid w:val="006D1C23"/>
    <w:rsid w:val="006D1C4A"/>
    <w:rsid w:val="006D1C59"/>
    <w:rsid w:val="006D1C7B"/>
    <w:rsid w:val="006D1C87"/>
    <w:rsid w:val="006D1CFB"/>
    <w:rsid w:val="006D1CFD"/>
    <w:rsid w:val="006D1D11"/>
    <w:rsid w:val="006D1D81"/>
    <w:rsid w:val="006D1DEC"/>
    <w:rsid w:val="006D1E5C"/>
    <w:rsid w:val="006D1E67"/>
    <w:rsid w:val="006D1EC3"/>
    <w:rsid w:val="006D1ECB"/>
    <w:rsid w:val="006D1F12"/>
    <w:rsid w:val="006D1F8E"/>
    <w:rsid w:val="006D1F94"/>
    <w:rsid w:val="006D1FAC"/>
    <w:rsid w:val="006D20E2"/>
    <w:rsid w:val="006D2117"/>
    <w:rsid w:val="006D217E"/>
    <w:rsid w:val="006D21F9"/>
    <w:rsid w:val="006D2215"/>
    <w:rsid w:val="006D2253"/>
    <w:rsid w:val="006D2286"/>
    <w:rsid w:val="006D229A"/>
    <w:rsid w:val="006D22BC"/>
    <w:rsid w:val="006D22E2"/>
    <w:rsid w:val="006D2321"/>
    <w:rsid w:val="006D2345"/>
    <w:rsid w:val="006D240D"/>
    <w:rsid w:val="006D2415"/>
    <w:rsid w:val="006D24BD"/>
    <w:rsid w:val="006D2508"/>
    <w:rsid w:val="006D2594"/>
    <w:rsid w:val="006D2600"/>
    <w:rsid w:val="006D26D2"/>
    <w:rsid w:val="006D2714"/>
    <w:rsid w:val="006D2715"/>
    <w:rsid w:val="006D2780"/>
    <w:rsid w:val="006D27D3"/>
    <w:rsid w:val="006D27D8"/>
    <w:rsid w:val="006D292A"/>
    <w:rsid w:val="006D297A"/>
    <w:rsid w:val="006D29C6"/>
    <w:rsid w:val="006D29FC"/>
    <w:rsid w:val="006D2A0D"/>
    <w:rsid w:val="006D2A32"/>
    <w:rsid w:val="006D2A4B"/>
    <w:rsid w:val="006D2ACC"/>
    <w:rsid w:val="006D2ADB"/>
    <w:rsid w:val="006D2AE0"/>
    <w:rsid w:val="006D2B04"/>
    <w:rsid w:val="006D2B71"/>
    <w:rsid w:val="006D2BA8"/>
    <w:rsid w:val="006D2BB9"/>
    <w:rsid w:val="006D2C16"/>
    <w:rsid w:val="006D2C72"/>
    <w:rsid w:val="006D2C7B"/>
    <w:rsid w:val="006D2CA3"/>
    <w:rsid w:val="006D2CAC"/>
    <w:rsid w:val="006D2CE6"/>
    <w:rsid w:val="006D2D57"/>
    <w:rsid w:val="006D2D88"/>
    <w:rsid w:val="006D2DC4"/>
    <w:rsid w:val="006D2DD2"/>
    <w:rsid w:val="006D2DDC"/>
    <w:rsid w:val="006D2DEB"/>
    <w:rsid w:val="006D2DEE"/>
    <w:rsid w:val="006D2E05"/>
    <w:rsid w:val="006D2E0E"/>
    <w:rsid w:val="006D2E30"/>
    <w:rsid w:val="006D2E9F"/>
    <w:rsid w:val="006D2EAB"/>
    <w:rsid w:val="006D2EDB"/>
    <w:rsid w:val="006D2EEA"/>
    <w:rsid w:val="006D2EF9"/>
    <w:rsid w:val="006D2F23"/>
    <w:rsid w:val="006D2F50"/>
    <w:rsid w:val="006D2FC5"/>
    <w:rsid w:val="006D305E"/>
    <w:rsid w:val="006D3087"/>
    <w:rsid w:val="006D3097"/>
    <w:rsid w:val="006D30AF"/>
    <w:rsid w:val="006D30BF"/>
    <w:rsid w:val="006D30DF"/>
    <w:rsid w:val="006D312C"/>
    <w:rsid w:val="006D312F"/>
    <w:rsid w:val="006D3167"/>
    <w:rsid w:val="006D318A"/>
    <w:rsid w:val="006D31BA"/>
    <w:rsid w:val="006D3217"/>
    <w:rsid w:val="006D321E"/>
    <w:rsid w:val="006D327F"/>
    <w:rsid w:val="006D3284"/>
    <w:rsid w:val="006D328E"/>
    <w:rsid w:val="006D32E8"/>
    <w:rsid w:val="006D334C"/>
    <w:rsid w:val="006D3353"/>
    <w:rsid w:val="006D339F"/>
    <w:rsid w:val="006D33B8"/>
    <w:rsid w:val="006D340A"/>
    <w:rsid w:val="006D343B"/>
    <w:rsid w:val="006D343F"/>
    <w:rsid w:val="006D3499"/>
    <w:rsid w:val="006D34A0"/>
    <w:rsid w:val="006D352A"/>
    <w:rsid w:val="006D355B"/>
    <w:rsid w:val="006D357C"/>
    <w:rsid w:val="006D3599"/>
    <w:rsid w:val="006D35E1"/>
    <w:rsid w:val="006D35F0"/>
    <w:rsid w:val="006D3630"/>
    <w:rsid w:val="006D3632"/>
    <w:rsid w:val="006D36E8"/>
    <w:rsid w:val="006D3777"/>
    <w:rsid w:val="006D37AD"/>
    <w:rsid w:val="006D37B1"/>
    <w:rsid w:val="006D37B8"/>
    <w:rsid w:val="006D3884"/>
    <w:rsid w:val="006D3903"/>
    <w:rsid w:val="006D3991"/>
    <w:rsid w:val="006D39BF"/>
    <w:rsid w:val="006D3A1F"/>
    <w:rsid w:val="006D3A32"/>
    <w:rsid w:val="006D3A42"/>
    <w:rsid w:val="006D3A5A"/>
    <w:rsid w:val="006D3A7A"/>
    <w:rsid w:val="006D3A84"/>
    <w:rsid w:val="006D3AA1"/>
    <w:rsid w:val="006D3ADB"/>
    <w:rsid w:val="006D3ADC"/>
    <w:rsid w:val="006D3AF8"/>
    <w:rsid w:val="006D3BB6"/>
    <w:rsid w:val="006D3C1D"/>
    <w:rsid w:val="006D3C32"/>
    <w:rsid w:val="006D3C3C"/>
    <w:rsid w:val="006D3C4F"/>
    <w:rsid w:val="006D3C94"/>
    <w:rsid w:val="006D3CC4"/>
    <w:rsid w:val="006D3CC8"/>
    <w:rsid w:val="006D3CCB"/>
    <w:rsid w:val="006D3CED"/>
    <w:rsid w:val="006D3D3A"/>
    <w:rsid w:val="006D3D5D"/>
    <w:rsid w:val="006D3D65"/>
    <w:rsid w:val="006D3DF0"/>
    <w:rsid w:val="006D3E37"/>
    <w:rsid w:val="006D3F48"/>
    <w:rsid w:val="006D3F8D"/>
    <w:rsid w:val="006D3FB0"/>
    <w:rsid w:val="006D3FBC"/>
    <w:rsid w:val="006D4003"/>
    <w:rsid w:val="006D4032"/>
    <w:rsid w:val="006D4036"/>
    <w:rsid w:val="006D4056"/>
    <w:rsid w:val="006D413B"/>
    <w:rsid w:val="006D4197"/>
    <w:rsid w:val="006D41AC"/>
    <w:rsid w:val="006D41B5"/>
    <w:rsid w:val="006D41CB"/>
    <w:rsid w:val="006D41F5"/>
    <w:rsid w:val="006D42A3"/>
    <w:rsid w:val="006D42BE"/>
    <w:rsid w:val="006D42D5"/>
    <w:rsid w:val="006D42FF"/>
    <w:rsid w:val="006D4313"/>
    <w:rsid w:val="006D4338"/>
    <w:rsid w:val="006D4354"/>
    <w:rsid w:val="006D435E"/>
    <w:rsid w:val="006D43A9"/>
    <w:rsid w:val="006D43AD"/>
    <w:rsid w:val="006D43E4"/>
    <w:rsid w:val="006D43F2"/>
    <w:rsid w:val="006D444D"/>
    <w:rsid w:val="006D4453"/>
    <w:rsid w:val="006D4478"/>
    <w:rsid w:val="006D44B0"/>
    <w:rsid w:val="006D44B2"/>
    <w:rsid w:val="006D44CD"/>
    <w:rsid w:val="006D44D7"/>
    <w:rsid w:val="006D44EB"/>
    <w:rsid w:val="006D44FA"/>
    <w:rsid w:val="006D44FF"/>
    <w:rsid w:val="006D450E"/>
    <w:rsid w:val="006D4512"/>
    <w:rsid w:val="006D453C"/>
    <w:rsid w:val="006D454A"/>
    <w:rsid w:val="006D4568"/>
    <w:rsid w:val="006D457E"/>
    <w:rsid w:val="006D459B"/>
    <w:rsid w:val="006D45CE"/>
    <w:rsid w:val="006D45F9"/>
    <w:rsid w:val="006D4607"/>
    <w:rsid w:val="006D460C"/>
    <w:rsid w:val="006D4680"/>
    <w:rsid w:val="006D46AC"/>
    <w:rsid w:val="006D46BC"/>
    <w:rsid w:val="006D46ED"/>
    <w:rsid w:val="006D4745"/>
    <w:rsid w:val="006D476D"/>
    <w:rsid w:val="006D4783"/>
    <w:rsid w:val="006D47D3"/>
    <w:rsid w:val="006D484A"/>
    <w:rsid w:val="006D4897"/>
    <w:rsid w:val="006D48A9"/>
    <w:rsid w:val="006D48EC"/>
    <w:rsid w:val="006D48F4"/>
    <w:rsid w:val="006D496E"/>
    <w:rsid w:val="006D49B7"/>
    <w:rsid w:val="006D49BF"/>
    <w:rsid w:val="006D4A69"/>
    <w:rsid w:val="006D4AE7"/>
    <w:rsid w:val="006D4B4B"/>
    <w:rsid w:val="006D4B81"/>
    <w:rsid w:val="006D4B85"/>
    <w:rsid w:val="006D4B8B"/>
    <w:rsid w:val="006D4BCE"/>
    <w:rsid w:val="006D4BE1"/>
    <w:rsid w:val="006D4C1F"/>
    <w:rsid w:val="006D4C6C"/>
    <w:rsid w:val="006D4CB9"/>
    <w:rsid w:val="006D4CE7"/>
    <w:rsid w:val="006D4D07"/>
    <w:rsid w:val="006D4D42"/>
    <w:rsid w:val="006D4D80"/>
    <w:rsid w:val="006D4DB9"/>
    <w:rsid w:val="006D4DD4"/>
    <w:rsid w:val="006D4DDD"/>
    <w:rsid w:val="006D4DF1"/>
    <w:rsid w:val="006D4E4F"/>
    <w:rsid w:val="006D4F3C"/>
    <w:rsid w:val="006D4F71"/>
    <w:rsid w:val="006D4FAC"/>
    <w:rsid w:val="006D4FBE"/>
    <w:rsid w:val="006D4FCB"/>
    <w:rsid w:val="006D501C"/>
    <w:rsid w:val="006D5028"/>
    <w:rsid w:val="006D50DE"/>
    <w:rsid w:val="006D51B9"/>
    <w:rsid w:val="006D51E0"/>
    <w:rsid w:val="006D522F"/>
    <w:rsid w:val="006D523F"/>
    <w:rsid w:val="006D5286"/>
    <w:rsid w:val="006D5327"/>
    <w:rsid w:val="006D5341"/>
    <w:rsid w:val="006D5349"/>
    <w:rsid w:val="006D5375"/>
    <w:rsid w:val="006D53AC"/>
    <w:rsid w:val="006D53F6"/>
    <w:rsid w:val="006D5408"/>
    <w:rsid w:val="006D543A"/>
    <w:rsid w:val="006D5461"/>
    <w:rsid w:val="006D5467"/>
    <w:rsid w:val="006D5499"/>
    <w:rsid w:val="006D54BD"/>
    <w:rsid w:val="006D54DB"/>
    <w:rsid w:val="006D55AC"/>
    <w:rsid w:val="006D5627"/>
    <w:rsid w:val="006D562A"/>
    <w:rsid w:val="006D563F"/>
    <w:rsid w:val="006D5686"/>
    <w:rsid w:val="006D56C5"/>
    <w:rsid w:val="006D56C7"/>
    <w:rsid w:val="006D572D"/>
    <w:rsid w:val="006D5733"/>
    <w:rsid w:val="006D576F"/>
    <w:rsid w:val="006D57CB"/>
    <w:rsid w:val="006D5870"/>
    <w:rsid w:val="006D5873"/>
    <w:rsid w:val="006D58D3"/>
    <w:rsid w:val="006D5959"/>
    <w:rsid w:val="006D5964"/>
    <w:rsid w:val="006D596F"/>
    <w:rsid w:val="006D597E"/>
    <w:rsid w:val="006D59AD"/>
    <w:rsid w:val="006D59E9"/>
    <w:rsid w:val="006D59F3"/>
    <w:rsid w:val="006D5A14"/>
    <w:rsid w:val="006D5A22"/>
    <w:rsid w:val="006D5A28"/>
    <w:rsid w:val="006D5A74"/>
    <w:rsid w:val="006D5A7F"/>
    <w:rsid w:val="006D5AAA"/>
    <w:rsid w:val="006D5AD3"/>
    <w:rsid w:val="006D5ADD"/>
    <w:rsid w:val="006D5AFD"/>
    <w:rsid w:val="006D5B13"/>
    <w:rsid w:val="006D5B27"/>
    <w:rsid w:val="006D5B55"/>
    <w:rsid w:val="006D5B58"/>
    <w:rsid w:val="006D5B64"/>
    <w:rsid w:val="006D5BEE"/>
    <w:rsid w:val="006D5C17"/>
    <w:rsid w:val="006D5C4B"/>
    <w:rsid w:val="006D5C4C"/>
    <w:rsid w:val="006D5C57"/>
    <w:rsid w:val="006D5C9F"/>
    <w:rsid w:val="006D5CA4"/>
    <w:rsid w:val="006D5CE7"/>
    <w:rsid w:val="006D5CFA"/>
    <w:rsid w:val="006D5D93"/>
    <w:rsid w:val="006D5D96"/>
    <w:rsid w:val="006D5DB6"/>
    <w:rsid w:val="006D5DE2"/>
    <w:rsid w:val="006D5DE9"/>
    <w:rsid w:val="006D5E1A"/>
    <w:rsid w:val="006D5E1B"/>
    <w:rsid w:val="006D5E53"/>
    <w:rsid w:val="006D5EA4"/>
    <w:rsid w:val="006D5F1B"/>
    <w:rsid w:val="006D5F5E"/>
    <w:rsid w:val="006D5F83"/>
    <w:rsid w:val="006D5F93"/>
    <w:rsid w:val="006D6020"/>
    <w:rsid w:val="006D6023"/>
    <w:rsid w:val="006D60A4"/>
    <w:rsid w:val="006D60AB"/>
    <w:rsid w:val="006D6149"/>
    <w:rsid w:val="006D6153"/>
    <w:rsid w:val="006D616C"/>
    <w:rsid w:val="006D6187"/>
    <w:rsid w:val="006D61E3"/>
    <w:rsid w:val="006D6278"/>
    <w:rsid w:val="006D62B6"/>
    <w:rsid w:val="006D62B8"/>
    <w:rsid w:val="006D62FB"/>
    <w:rsid w:val="006D6371"/>
    <w:rsid w:val="006D6375"/>
    <w:rsid w:val="006D63BE"/>
    <w:rsid w:val="006D63C2"/>
    <w:rsid w:val="006D63C5"/>
    <w:rsid w:val="006D63D6"/>
    <w:rsid w:val="006D6443"/>
    <w:rsid w:val="006D6451"/>
    <w:rsid w:val="006D64B5"/>
    <w:rsid w:val="006D6556"/>
    <w:rsid w:val="006D6567"/>
    <w:rsid w:val="006D66B2"/>
    <w:rsid w:val="006D66FF"/>
    <w:rsid w:val="006D6712"/>
    <w:rsid w:val="006D6714"/>
    <w:rsid w:val="006D6719"/>
    <w:rsid w:val="006D6746"/>
    <w:rsid w:val="006D6748"/>
    <w:rsid w:val="006D67F4"/>
    <w:rsid w:val="006D6802"/>
    <w:rsid w:val="006D6805"/>
    <w:rsid w:val="006D681E"/>
    <w:rsid w:val="006D6845"/>
    <w:rsid w:val="006D68C0"/>
    <w:rsid w:val="006D6964"/>
    <w:rsid w:val="006D6968"/>
    <w:rsid w:val="006D6981"/>
    <w:rsid w:val="006D69EC"/>
    <w:rsid w:val="006D6A09"/>
    <w:rsid w:val="006D6A16"/>
    <w:rsid w:val="006D6A30"/>
    <w:rsid w:val="006D6A32"/>
    <w:rsid w:val="006D6A91"/>
    <w:rsid w:val="006D6ADD"/>
    <w:rsid w:val="006D6ADF"/>
    <w:rsid w:val="006D6AEC"/>
    <w:rsid w:val="006D6B04"/>
    <w:rsid w:val="006D6B29"/>
    <w:rsid w:val="006D6B31"/>
    <w:rsid w:val="006D6B52"/>
    <w:rsid w:val="006D6B69"/>
    <w:rsid w:val="006D6B6A"/>
    <w:rsid w:val="006D6BE7"/>
    <w:rsid w:val="006D6C57"/>
    <w:rsid w:val="006D6C5F"/>
    <w:rsid w:val="006D6C65"/>
    <w:rsid w:val="006D6C79"/>
    <w:rsid w:val="006D6C98"/>
    <w:rsid w:val="006D6CFE"/>
    <w:rsid w:val="006D6D7E"/>
    <w:rsid w:val="006D6D97"/>
    <w:rsid w:val="006D6DBA"/>
    <w:rsid w:val="006D6DED"/>
    <w:rsid w:val="006D6DF8"/>
    <w:rsid w:val="006D6E60"/>
    <w:rsid w:val="006D6EC7"/>
    <w:rsid w:val="006D6ED9"/>
    <w:rsid w:val="006D6F00"/>
    <w:rsid w:val="006D6F68"/>
    <w:rsid w:val="006D6F80"/>
    <w:rsid w:val="006D6F9B"/>
    <w:rsid w:val="006D6FC5"/>
    <w:rsid w:val="006D6FD9"/>
    <w:rsid w:val="006D7014"/>
    <w:rsid w:val="006D701B"/>
    <w:rsid w:val="006D7027"/>
    <w:rsid w:val="006D702E"/>
    <w:rsid w:val="006D7037"/>
    <w:rsid w:val="006D706F"/>
    <w:rsid w:val="006D707A"/>
    <w:rsid w:val="006D707D"/>
    <w:rsid w:val="006D7084"/>
    <w:rsid w:val="006D7088"/>
    <w:rsid w:val="006D713D"/>
    <w:rsid w:val="006D7182"/>
    <w:rsid w:val="006D7193"/>
    <w:rsid w:val="006D71DB"/>
    <w:rsid w:val="006D7242"/>
    <w:rsid w:val="006D72C9"/>
    <w:rsid w:val="006D72D3"/>
    <w:rsid w:val="006D72DF"/>
    <w:rsid w:val="006D72E3"/>
    <w:rsid w:val="006D731B"/>
    <w:rsid w:val="006D7325"/>
    <w:rsid w:val="006D732B"/>
    <w:rsid w:val="006D7339"/>
    <w:rsid w:val="006D7340"/>
    <w:rsid w:val="006D7388"/>
    <w:rsid w:val="006D73F2"/>
    <w:rsid w:val="006D7408"/>
    <w:rsid w:val="006D7423"/>
    <w:rsid w:val="006D7438"/>
    <w:rsid w:val="006D7444"/>
    <w:rsid w:val="006D748D"/>
    <w:rsid w:val="006D74D3"/>
    <w:rsid w:val="006D74DE"/>
    <w:rsid w:val="006D7500"/>
    <w:rsid w:val="006D7515"/>
    <w:rsid w:val="006D7537"/>
    <w:rsid w:val="006D754C"/>
    <w:rsid w:val="006D755E"/>
    <w:rsid w:val="006D757C"/>
    <w:rsid w:val="006D75C8"/>
    <w:rsid w:val="006D75D7"/>
    <w:rsid w:val="006D75E3"/>
    <w:rsid w:val="006D760F"/>
    <w:rsid w:val="006D7629"/>
    <w:rsid w:val="006D7653"/>
    <w:rsid w:val="006D7670"/>
    <w:rsid w:val="006D76EF"/>
    <w:rsid w:val="006D771E"/>
    <w:rsid w:val="006D7766"/>
    <w:rsid w:val="006D777B"/>
    <w:rsid w:val="006D7782"/>
    <w:rsid w:val="006D783B"/>
    <w:rsid w:val="006D785D"/>
    <w:rsid w:val="006D78C7"/>
    <w:rsid w:val="006D795E"/>
    <w:rsid w:val="006D7960"/>
    <w:rsid w:val="006D7971"/>
    <w:rsid w:val="006D799E"/>
    <w:rsid w:val="006D79A9"/>
    <w:rsid w:val="006D7A0C"/>
    <w:rsid w:val="006D7A0D"/>
    <w:rsid w:val="006D7A1F"/>
    <w:rsid w:val="006D7A50"/>
    <w:rsid w:val="006D7A5D"/>
    <w:rsid w:val="006D7AE9"/>
    <w:rsid w:val="006D7B69"/>
    <w:rsid w:val="006D7B7A"/>
    <w:rsid w:val="006D7B81"/>
    <w:rsid w:val="006D7BD3"/>
    <w:rsid w:val="006D7C83"/>
    <w:rsid w:val="006D7C94"/>
    <w:rsid w:val="006D7CBB"/>
    <w:rsid w:val="006D7CC8"/>
    <w:rsid w:val="006D7CD8"/>
    <w:rsid w:val="006D7CFC"/>
    <w:rsid w:val="006D7D19"/>
    <w:rsid w:val="006D7D54"/>
    <w:rsid w:val="006D7D77"/>
    <w:rsid w:val="006D7DA9"/>
    <w:rsid w:val="006D7DD3"/>
    <w:rsid w:val="006D7DF0"/>
    <w:rsid w:val="006D7E6F"/>
    <w:rsid w:val="006D7EB3"/>
    <w:rsid w:val="006D7F05"/>
    <w:rsid w:val="006D7F52"/>
    <w:rsid w:val="006E000F"/>
    <w:rsid w:val="006E0045"/>
    <w:rsid w:val="006E0082"/>
    <w:rsid w:val="006E009D"/>
    <w:rsid w:val="006E00C6"/>
    <w:rsid w:val="006E00DF"/>
    <w:rsid w:val="006E00F9"/>
    <w:rsid w:val="006E0101"/>
    <w:rsid w:val="006E011E"/>
    <w:rsid w:val="006E0180"/>
    <w:rsid w:val="006E018E"/>
    <w:rsid w:val="006E01E0"/>
    <w:rsid w:val="006E01F8"/>
    <w:rsid w:val="006E0235"/>
    <w:rsid w:val="006E024B"/>
    <w:rsid w:val="006E0281"/>
    <w:rsid w:val="006E02A4"/>
    <w:rsid w:val="006E02C1"/>
    <w:rsid w:val="006E02FC"/>
    <w:rsid w:val="006E0344"/>
    <w:rsid w:val="006E0354"/>
    <w:rsid w:val="006E037F"/>
    <w:rsid w:val="006E0385"/>
    <w:rsid w:val="006E0393"/>
    <w:rsid w:val="006E03BF"/>
    <w:rsid w:val="006E0416"/>
    <w:rsid w:val="006E04D7"/>
    <w:rsid w:val="006E04E3"/>
    <w:rsid w:val="006E04ED"/>
    <w:rsid w:val="006E04EF"/>
    <w:rsid w:val="006E0504"/>
    <w:rsid w:val="006E0540"/>
    <w:rsid w:val="006E05AF"/>
    <w:rsid w:val="006E05E1"/>
    <w:rsid w:val="006E0629"/>
    <w:rsid w:val="006E062D"/>
    <w:rsid w:val="006E0637"/>
    <w:rsid w:val="006E063D"/>
    <w:rsid w:val="006E06DC"/>
    <w:rsid w:val="006E06F5"/>
    <w:rsid w:val="006E073D"/>
    <w:rsid w:val="006E076D"/>
    <w:rsid w:val="006E07B9"/>
    <w:rsid w:val="006E07F0"/>
    <w:rsid w:val="006E080D"/>
    <w:rsid w:val="006E0837"/>
    <w:rsid w:val="006E0846"/>
    <w:rsid w:val="006E0855"/>
    <w:rsid w:val="006E0912"/>
    <w:rsid w:val="006E092F"/>
    <w:rsid w:val="006E097F"/>
    <w:rsid w:val="006E099F"/>
    <w:rsid w:val="006E09BB"/>
    <w:rsid w:val="006E0A0C"/>
    <w:rsid w:val="006E0A53"/>
    <w:rsid w:val="006E0A99"/>
    <w:rsid w:val="006E0AD9"/>
    <w:rsid w:val="006E0AF1"/>
    <w:rsid w:val="006E0B13"/>
    <w:rsid w:val="006E0B94"/>
    <w:rsid w:val="006E0BA4"/>
    <w:rsid w:val="006E0BC6"/>
    <w:rsid w:val="006E0C20"/>
    <w:rsid w:val="006E0C59"/>
    <w:rsid w:val="006E0C87"/>
    <w:rsid w:val="006E0CC5"/>
    <w:rsid w:val="006E0D0B"/>
    <w:rsid w:val="006E0D74"/>
    <w:rsid w:val="006E0D75"/>
    <w:rsid w:val="006E0D9A"/>
    <w:rsid w:val="006E0DD6"/>
    <w:rsid w:val="006E0DF4"/>
    <w:rsid w:val="006E0DFA"/>
    <w:rsid w:val="006E0E81"/>
    <w:rsid w:val="006E0E87"/>
    <w:rsid w:val="006E0EFD"/>
    <w:rsid w:val="006E0F13"/>
    <w:rsid w:val="006E0F21"/>
    <w:rsid w:val="006E0F2A"/>
    <w:rsid w:val="006E0F3C"/>
    <w:rsid w:val="006E0F65"/>
    <w:rsid w:val="006E0FB0"/>
    <w:rsid w:val="006E1029"/>
    <w:rsid w:val="006E1042"/>
    <w:rsid w:val="006E1051"/>
    <w:rsid w:val="006E1067"/>
    <w:rsid w:val="006E1073"/>
    <w:rsid w:val="006E1097"/>
    <w:rsid w:val="006E10A5"/>
    <w:rsid w:val="006E10CD"/>
    <w:rsid w:val="006E1143"/>
    <w:rsid w:val="006E1169"/>
    <w:rsid w:val="006E116B"/>
    <w:rsid w:val="006E11BF"/>
    <w:rsid w:val="006E11F7"/>
    <w:rsid w:val="006E1236"/>
    <w:rsid w:val="006E1252"/>
    <w:rsid w:val="006E125E"/>
    <w:rsid w:val="006E1262"/>
    <w:rsid w:val="006E12BF"/>
    <w:rsid w:val="006E133B"/>
    <w:rsid w:val="006E1355"/>
    <w:rsid w:val="006E1380"/>
    <w:rsid w:val="006E138E"/>
    <w:rsid w:val="006E13B8"/>
    <w:rsid w:val="006E13CF"/>
    <w:rsid w:val="006E13E5"/>
    <w:rsid w:val="006E13F2"/>
    <w:rsid w:val="006E1417"/>
    <w:rsid w:val="006E1433"/>
    <w:rsid w:val="006E1448"/>
    <w:rsid w:val="006E145D"/>
    <w:rsid w:val="006E1492"/>
    <w:rsid w:val="006E14B4"/>
    <w:rsid w:val="006E1528"/>
    <w:rsid w:val="006E1529"/>
    <w:rsid w:val="006E15A5"/>
    <w:rsid w:val="006E163A"/>
    <w:rsid w:val="006E1662"/>
    <w:rsid w:val="006E16B1"/>
    <w:rsid w:val="006E16CF"/>
    <w:rsid w:val="006E170C"/>
    <w:rsid w:val="006E171B"/>
    <w:rsid w:val="006E173E"/>
    <w:rsid w:val="006E1797"/>
    <w:rsid w:val="006E17B8"/>
    <w:rsid w:val="006E184C"/>
    <w:rsid w:val="006E1864"/>
    <w:rsid w:val="006E18A6"/>
    <w:rsid w:val="006E18A8"/>
    <w:rsid w:val="006E18B6"/>
    <w:rsid w:val="006E18F9"/>
    <w:rsid w:val="006E1942"/>
    <w:rsid w:val="006E1975"/>
    <w:rsid w:val="006E199B"/>
    <w:rsid w:val="006E19A0"/>
    <w:rsid w:val="006E19B8"/>
    <w:rsid w:val="006E19C9"/>
    <w:rsid w:val="006E19E4"/>
    <w:rsid w:val="006E1A26"/>
    <w:rsid w:val="006E1A32"/>
    <w:rsid w:val="006E1A5C"/>
    <w:rsid w:val="006E1A93"/>
    <w:rsid w:val="006E1ABC"/>
    <w:rsid w:val="006E1AD2"/>
    <w:rsid w:val="006E1ADD"/>
    <w:rsid w:val="006E1AEE"/>
    <w:rsid w:val="006E1B29"/>
    <w:rsid w:val="006E1B34"/>
    <w:rsid w:val="006E1BAE"/>
    <w:rsid w:val="006E1C49"/>
    <w:rsid w:val="006E1C6C"/>
    <w:rsid w:val="006E1C83"/>
    <w:rsid w:val="006E1CCC"/>
    <w:rsid w:val="006E1D53"/>
    <w:rsid w:val="006E1D7E"/>
    <w:rsid w:val="006E1E0F"/>
    <w:rsid w:val="006E1E30"/>
    <w:rsid w:val="006E1E66"/>
    <w:rsid w:val="006E1E77"/>
    <w:rsid w:val="006E1EBC"/>
    <w:rsid w:val="006E1EC7"/>
    <w:rsid w:val="006E1ED6"/>
    <w:rsid w:val="006E1F1B"/>
    <w:rsid w:val="006E1FA0"/>
    <w:rsid w:val="006E2002"/>
    <w:rsid w:val="006E204A"/>
    <w:rsid w:val="006E20AD"/>
    <w:rsid w:val="006E20C4"/>
    <w:rsid w:val="006E2129"/>
    <w:rsid w:val="006E2184"/>
    <w:rsid w:val="006E21AD"/>
    <w:rsid w:val="006E21B4"/>
    <w:rsid w:val="006E21C6"/>
    <w:rsid w:val="006E21D8"/>
    <w:rsid w:val="006E21E7"/>
    <w:rsid w:val="006E21FD"/>
    <w:rsid w:val="006E21FF"/>
    <w:rsid w:val="006E220F"/>
    <w:rsid w:val="006E221C"/>
    <w:rsid w:val="006E2280"/>
    <w:rsid w:val="006E22E2"/>
    <w:rsid w:val="006E2322"/>
    <w:rsid w:val="006E232B"/>
    <w:rsid w:val="006E2331"/>
    <w:rsid w:val="006E23FC"/>
    <w:rsid w:val="006E245F"/>
    <w:rsid w:val="006E246E"/>
    <w:rsid w:val="006E24D5"/>
    <w:rsid w:val="006E254E"/>
    <w:rsid w:val="006E2598"/>
    <w:rsid w:val="006E25A2"/>
    <w:rsid w:val="006E25D3"/>
    <w:rsid w:val="006E25D6"/>
    <w:rsid w:val="006E25F5"/>
    <w:rsid w:val="006E261D"/>
    <w:rsid w:val="006E262B"/>
    <w:rsid w:val="006E2644"/>
    <w:rsid w:val="006E2657"/>
    <w:rsid w:val="006E2751"/>
    <w:rsid w:val="006E2767"/>
    <w:rsid w:val="006E2789"/>
    <w:rsid w:val="006E27FA"/>
    <w:rsid w:val="006E280B"/>
    <w:rsid w:val="006E2812"/>
    <w:rsid w:val="006E2866"/>
    <w:rsid w:val="006E2874"/>
    <w:rsid w:val="006E2898"/>
    <w:rsid w:val="006E28CF"/>
    <w:rsid w:val="006E28F6"/>
    <w:rsid w:val="006E28F7"/>
    <w:rsid w:val="006E28F8"/>
    <w:rsid w:val="006E2922"/>
    <w:rsid w:val="006E292C"/>
    <w:rsid w:val="006E2985"/>
    <w:rsid w:val="006E2993"/>
    <w:rsid w:val="006E29A3"/>
    <w:rsid w:val="006E29CE"/>
    <w:rsid w:val="006E29D2"/>
    <w:rsid w:val="006E29E9"/>
    <w:rsid w:val="006E29EB"/>
    <w:rsid w:val="006E29F4"/>
    <w:rsid w:val="006E2A27"/>
    <w:rsid w:val="006E2A4E"/>
    <w:rsid w:val="006E2A72"/>
    <w:rsid w:val="006E2AB9"/>
    <w:rsid w:val="006E2B34"/>
    <w:rsid w:val="006E2B37"/>
    <w:rsid w:val="006E2B3E"/>
    <w:rsid w:val="006E2B40"/>
    <w:rsid w:val="006E2B47"/>
    <w:rsid w:val="006E2B7A"/>
    <w:rsid w:val="006E2B85"/>
    <w:rsid w:val="006E2BD3"/>
    <w:rsid w:val="006E2BFE"/>
    <w:rsid w:val="006E2C23"/>
    <w:rsid w:val="006E2C58"/>
    <w:rsid w:val="006E2C66"/>
    <w:rsid w:val="006E2C6A"/>
    <w:rsid w:val="006E2C9C"/>
    <w:rsid w:val="006E2D09"/>
    <w:rsid w:val="006E2D15"/>
    <w:rsid w:val="006E2D1E"/>
    <w:rsid w:val="006E2D67"/>
    <w:rsid w:val="006E2DAF"/>
    <w:rsid w:val="006E2DDD"/>
    <w:rsid w:val="006E2E11"/>
    <w:rsid w:val="006E2E19"/>
    <w:rsid w:val="006E2E2E"/>
    <w:rsid w:val="006E2E8B"/>
    <w:rsid w:val="006E2EB6"/>
    <w:rsid w:val="006E2EF4"/>
    <w:rsid w:val="006E2F31"/>
    <w:rsid w:val="006E2F46"/>
    <w:rsid w:val="006E2FD3"/>
    <w:rsid w:val="006E3001"/>
    <w:rsid w:val="006E3036"/>
    <w:rsid w:val="006E3079"/>
    <w:rsid w:val="006E30EC"/>
    <w:rsid w:val="006E3105"/>
    <w:rsid w:val="006E3121"/>
    <w:rsid w:val="006E3137"/>
    <w:rsid w:val="006E315C"/>
    <w:rsid w:val="006E317F"/>
    <w:rsid w:val="006E31DC"/>
    <w:rsid w:val="006E31DE"/>
    <w:rsid w:val="006E31E1"/>
    <w:rsid w:val="006E3241"/>
    <w:rsid w:val="006E3255"/>
    <w:rsid w:val="006E32AD"/>
    <w:rsid w:val="006E32C1"/>
    <w:rsid w:val="006E32D9"/>
    <w:rsid w:val="006E330B"/>
    <w:rsid w:val="006E3358"/>
    <w:rsid w:val="006E3373"/>
    <w:rsid w:val="006E3376"/>
    <w:rsid w:val="006E33A1"/>
    <w:rsid w:val="006E33CB"/>
    <w:rsid w:val="006E348B"/>
    <w:rsid w:val="006E349F"/>
    <w:rsid w:val="006E34BA"/>
    <w:rsid w:val="006E34D6"/>
    <w:rsid w:val="006E34EE"/>
    <w:rsid w:val="006E3515"/>
    <w:rsid w:val="006E357E"/>
    <w:rsid w:val="006E3590"/>
    <w:rsid w:val="006E364E"/>
    <w:rsid w:val="006E36AE"/>
    <w:rsid w:val="006E36BC"/>
    <w:rsid w:val="006E36D4"/>
    <w:rsid w:val="006E3719"/>
    <w:rsid w:val="006E372F"/>
    <w:rsid w:val="006E37B6"/>
    <w:rsid w:val="006E38AA"/>
    <w:rsid w:val="006E38D6"/>
    <w:rsid w:val="006E394D"/>
    <w:rsid w:val="006E398C"/>
    <w:rsid w:val="006E39C6"/>
    <w:rsid w:val="006E39F3"/>
    <w:rsid w:val="006E3A24"/>
    <w:rsid w:val="006E3A76"/>
    <w:rsid w:val="006E3AD5"/>
    <w:rsid w:val="006E3AE6"/>
    <w:rsid w:val="006E3AF8"/>
    <w:rsid w:val="006E3B39"/>
    <w:rsid w:val="006E3B41"/>
    <w:rsid w:val="006E3B67"/>
    <w:rsid w:val="006E3B6F"/>
    <w:rsid w:val="006E3C48"/>
    <w:rsid w:val="006E3C62"/>
    <w:rsid w:val="006E3CB1"/>
    <w:rsid w:val="006E3CEC"/>
    <w:rsid w:val="006E3CF5"/>
    <w:rsid w:val="006E3D34"/>
    <w:rsid w:val="006E3D38"/>
    <w:rsid w:val="006E3DED"/>
    <w:rsid w:val="006E3DEE"/>
    <w:rsid w:val="006E3E4E"/>
    <w:rsid w:val="006E3E51"/>
    <w:rsid w:val="006E3E82"/>
    <w:rsid w:val="006E3E84"/>
    <w:rsid w:val="006E3E9E"/>
    <w:rsid w:val="006E3EE1"/>
    <w:rsid w:val="006E3F37"/>
    <w:rsid w:val="006E3F3C"/>
    <w:rsid w:val="006E3F3F"/>
    <w:rsid w:val="006E3F43"/>
    <w:rsid w:val="006E3F66"/>
    <w:rsid w:val="006E3F70"/>
    <w:rsid w:val="006E3FCB"/>
    <w:rsid w:val="006E3FF6"/>
    <w:rsid w:val="006E402A"/>
    <w:rsid w:val="006E4049"/>
    <w:rsid w:val="006E40F6"/>
    <w:rsid w:val="006E4123"/>
    <w:rsid w:val="006E414B"/>
    <w:rsid w:val="006E415C"/>
    <w:rsid w:val="006E417D"/>
    <w:rsid w:val="006E4187"/>
    <w:rsid w:val="006E419B"/>
    <w:rsid w:val="006E41CC"/>
    <w:rsid w:val="006E41DA"/>
    <w:rsid w:val="006E42A6"/>
    <w:rsid w:val="006E42AA"/>
    <w:rsid w:val="006E42F1"/>
    <w:rsid w:val="006E4302"/>
    <w:rsid w:val="006E4307"/>
    <w:rsid w:val="006E432E"/>
    <w:rsid w:val="006E433A"/>
    <w:rsid w:val="006E4356"/>
    <w:rsid w:val="006E436C"/>
    <w:rsid w:val="006E4376"/>
    <w:rsid w:val="006E439B"/>
    <w:rsid w:val="006E43E1"/>
    <w:rsid w:val="006E43E9"/>
    <w:rsid w:val="006E43FA"/>
    <w:rsid w:val="006E43FE"/>
    <w:rsid w:val="006E43FF"/>
    <w:rsid w:val="006E4423"/>
    <w:rsid w:val="006E443C"/>
    <w:rsid w:val="006E448F"/>
    <w:rsid w:val="006E44B1"/>
    <w:rsid w:val="006E44DA"/>
    <w:rsid w:val="006E44FD"/>
    <w:rsid w:val="006E450C"/>
    <w:rsid w:val="006E4579"/>
    <w:rsid w:val="006E45B7"/>
    <w:rsid w:val="006E45DA"/>
    <w:rsid w:val="006E45F8"/>
    <w:rsid w:val="006E4605"/>
    <w:rsid w:val="006E4632"/>
    <w:rsid w:val="006E463F"/>
    <w:rsid w:val="006E4646"/>
    <w:rsid w:val="006E465E"/>
    <w:rsid w:val="006E4665"/>
    <w:rsid w:val="006E4670"/>
    <w:rsid w:val="006E469B"/>
    <w:rsid w:val="006E469C"/>
    <w:rsid w:val="006E472E"/>
    <w:rsid w:val="006E4760"/>
    <w:rsid w:val="006E4783"/>
    <w:rsid w:val="006E47FC"/>
    <w:rsid w:val="006E4810"/>
    <w:rsid w:val="006E4818"/>
    <w:rsid w:val="006E4844"/>
    <w:rsid w:val="006E4867"/>
    <w:rsid w:val="006E4874"/>
    <w:rsid w:val="006E4897"/>
    <w:rsid w:val="006E48E2"/>
    <w:rsid w:val="006E4910"/>
    <w:rsid w:val="006E4924"/>
    <w:rsid w:val="006E4925"/>
    <w:rsid w:val="006E492F"/>
    <w:rsid w:val="006E49AD"/>
    <w:rsid w:val="006E49C5"/>
    <w:rsid w:val="006E4A02"/>
    <w:rsid w:val="006E4A79"/>
    <w:rsid w:val="006E4ABF"/>
    <w:rsid w:val="006E4B19"/>
    <w:rsid w:val="006E4B2A"/>
    <w:rsid w:val="006E4B38"/>
    <w:rsid w:val="006E4B7A"/>
    <w:rsid w:val="006E4CA6"/>
    <w:rsid w:val="006E4DAB"/>
    <w:rsid w:val="006E4DCA"/>
    <w:rsid w:val="006E4DF4"/>
    <w:rsid w:val="006E4DFE"/>
    <w:rsid w:val="006E4E02"/>
    <w:rsid w:val="006E4E3F"/>
    <w:rsid w:val="006E4E4E"/>
    <w:rsid w:val="006E4F0C"/>
    <w:rsid w:val="006E4F39"/>
    <w:rsid w:val="006E4FCB"/>
    <w:rsid w:val="006E506E"/>
    <w:rsid w:val="006E5080"/>
    <w:rsid w:val="006E5085"/>
    <w:rsid w:val="006E50A1"/>
    <w:rsid w:val="006E50B8"/>
    <w:rsid w:val="006E50CC"/>
    <w:rsid w:val="006E50D2"/>
    <w:rsid w:val="006E5114"/>
    <w:rsid w:val="006E512D"/>
    <w:rsid w:val="006E513E"/>
    <w:rsid w:val="006E514A"/>
    <w:rsid w:val="006E5153"/>
    <w:rsid w:val="006E51A3"/>
    <w:rsid w:val="006E51AF"/>
    <w:rsid w:val="006E51CC"/>
    <w:rsid w:val="006E51E9"/>
    <w:rsid w:val="006E51F2"/>
    <w:rsid w:val="006E5204"/>
    <w:rsid w:val="006E520C"/>
    <w:rsid w:val="006E520D"/>
    <w:rsid w:val="006E5212"/>
    <w:rsid w:val="006E523F"/>
    <w:rsid w:val="006E52D1"/>
    <w:rsid w:val="006E52E4"/>
    <w:rsid w:val="006E5314"/>
    <w:rsid w:val="006E5343"/>
    <w:rsid w:val="006E536F"/>
    <w:rsid w:val="006E538D"/>
    <w:rsid w:val="006E546F"/>
    <w:rsid w:val="006E548C"/>
    <w:rsid w:val="006E54B6"/>
    <w:rsid w:val="006E54D2"/>
    <w:rsid w:val="006E5514"/>
    <w:rsid w:val="006E5519"/>
    <w:rsid w:val="006E5534"/>
    <w:rsid w:val="006E555F"/>
    <w:rsid w:val="006E55D5"/>
    <w:rsid w:val="006E5609"/>
    <w:rsid w:val="006E560E"/>
    <w:rsid w:val="006E569E"/>
    <w:rsid w:val="006E571E"/>
    <w:rsid w:val="006E572A"/>
    <w:rsid w:val="006E5746"/>
    <w:rsid w:val="006E57DA"/>
    <w:rsid w:val="006E5817"/>
    <w:rsid w:val="006E5820"/>
    <w:rsid w:val="006E5938"/>
    <w:rsid w:val="006E5941"/>
    <w:rsid w:val="006E5978"/>
    <w:rsid w:val="006E59BC"/>
    <w:rsid w:val="006E59D2"/>
    <w:rsid w:val="006E5A14"/>
    <w:rsid w:val="006E5A25"/>
    <w:rsid w:val="006E5A40"/>
    <w:rsid w:val="006E5A72"/>
    <w:rsid w:val="006E5A7A"/>
    <w:rsid w:val="006E5A8F"/>
    <w:rsid w:val="006E5A96"/>
    <w:rsid w:val="006E5AB5"/>
    <w:rsid w:val="006E5AC6"/>
    <w:rsid w:val="006E5B39"/>
    <w:rsid w:val="006E5BBA"/>
    <w:rsid w:val="006E5BE1"/>
    <w:rsid w:val="006E5C1D"/>
    <w:rsid w:val="006E5C3D"/>
    <w:rsid w:val="006E5C61"/>
    <w:rsid w:val="006E5C81"/>
    <w:rsid w:val="006E5CF4"/>
    <w:rsid w:val="006E5D4B"/>
    <w:rsid w:val="006E5DAF"/>
    <w:rsid w:val="006E5DF1"/>
    <w:rsid w:val="006E5E0F"/>
    <w:rsid w:val="006E5E36"/>
    <w:rsid w:val="006E5E7F"/>
    <w:rsid w:val="006E5E94"/>
    <w:rsid w:val="006E5EAA"/>
    <w:rsid w:val="006E5EBC"/>
    <w:rsid w:val="006E5ED6"/>
    <w:rsid w:val="006E5EEB"/>
    <w:rsid w:val="006E5F33"/>
    <w:rsid w:val="006E5F58"/>
    <w:rsid w:val="006E5F60"/>
    <w:rsid w:val="006E5F75"/>
    <w:rsid w:val="006E5F95"/>
    <w:rsid w:val="006E5F9F"/>
    <w:rsid w:val="006E6003"/>
    <w:rsid w:val="006E6092"/>
    <w:rsid w:val="006E6155"/>
    <w:rsid w:val="006E6198"/>
    <w:rsid w:val="006E61C4"/>
    <w:rsid w:val="006E6204"/>
    <w:rsid w:val="006E6226"/>
    <w:rsid w:val="006E6243"/>
    <w:rsid w:val="006E62A3"/>
    <w:rsid w:val="006E62AC"/>
    <w:rsid w:val="006E631A"/>
    <w:rsid w:val="006E635B"/>
    <w:rsid w:val="006E6361"/>
    <w:rsid w:val="006E63A1"/>
    <w:rsid w:val="006E63C7"/>
    <w:rsid w:val="006E6413"/>
    <w:rsid w:val="006E642D"/>
    <w:rsid w:val="006E6430"/>
    <w:rsid w:val="006E6442"/>
    <w:rsid w:val="006E6449"/>
    <w:rsid w:val="006E646C"/>
    <w:rsid w:val="006E6492"/>
    <w:rsid w:val="006E651C"/>
    <w:rsid w:val="006E656A"/>
    <w:rsid w:val="006E6592"/>
    <w:rsid w:val="006E65A6"/>
    <w:rsid w:val="006E65EA"/>
    <w:rsid w:val="006E662A"/>
    <w:rsid w:val="006E66AD"/>
    <w:rsid w:val="006E66EA"/>
    <w:rsid w:val="006E66F0"/>
    <w:rsid w:val="006E6786"/>
    <w:rsid w:val="006E678B"/>
    <w:rsid w:val="006E67A0"/>
    <w:rsid w:val="006E67DB"/>
    <w:rsid w:val="006E67F6"/>
    <w:rsid w:val="006E67F7"/>
    <w:rsid w:val="006E6836"/>
    <w:rsid w:val="006E68A1"/>
    <w:rsid w:val="006E68C2"/>
    <w:rsid w:val="006E6912"/>
    <w:rsid w:val="006E693D"/>
    <w:rsid w:val="006E694F"/>
    <w:rsid w:val="006E695D"/>
    <w:rsid w:val="006E69F6"/>
    <w:rsid w:val="006E6A01"/>
    <w:rsid w:val="006E6A07"/>
    <w:rsid w:val="006E6A2A"/>
    <w:rsid w:val="006E6A6E"/>
    <w:rsid w:val="006E6ADA"/>
    <w:rsid w:val="006E6B14"/>
    <w:rsid w:val="006E6B47"/>
    <w:rsid w:val="006E6B95"/>
    <w:rsid w:val="006E6BAE"/>
    <w:rsid w:val="006E6BB6"/>
    <w:rsid w:val="006E6BD7"/>
    <w:rsid w:val="006E6BED"/>
    <w:rsid w:val="006E6C51"/>
    <w:rsid w:val="006E6C55"/>
    <w:rsid w:val="006E6C68"/>
    <w:rsid w:val="006E6C6F"/>
    <w:rsid w:val="006E6C71"/>
    <w:rsid w:val="006E6C82"/>
    <w:rsid w:val="006E6CC2"/>
    <w:rsid w:val="006E6D9A"/>
    <w:rsid w:val="006E6DDB"/>
    <w:rsid w:val="006E6DED"/>
    <w:rsid w:val="006E6E23"/>
    <w:rsid w:val="006E6E33"/>
    <w:rsid w:val="006E6F0E"/>
    <w:rsid w:val="006E6F52"/>
    <w:rsid w:val="006E6F8F"/>
    <w:rsid w:val="006E6F95"/>
    <w:rsid w:val="006E6FA7"/>
    <w:rsid w:val="006E6FB5"/>
    <w:rsid w:val="006E6FF7"/>
    <w:rsid w:val="006E7069"/>
    <w:rsid w:val="006E7194"/>
    <w:rsid w:val="006E71A1"/>
    <w:rsid w:val="006E71CA"/>
    <w:rsid w:val="006E71E9"/>
    <w:rsid w:val="006E720F"/>
    <w:rsid w:val="006E7233"/>
    <w:rsid w:val="006E7278"/>
    <w:rsid w:val="006E72AB"/>
    <w:rsid w:val="006E72F5"/>
    <w:rsid w:val="006E72FF"/>
    <w:rsid w:val="006E7301"/>
    <w:rsid w:val="006E730C"/>
    <w:rsid w:val="006E7329"/>
    <w:rsid w:val="006E7361"/>
    <w:rsid w:val="006E7387"/>
    <w:rsid w:val="006E73AE"/>
    <w:rsid w:val="006E73C0"/>
    <w:rsid w:val="006E73D1"/>
    <w:rsid w:val="006E73DF"/>
    <w:rsid w:val="006E7430"/>
    <w:rsid w:val="006E748E"/>
    <w:rsid w:val="006E74C2"/>
    <w:rsid w:val="006E7535"/>
    <w:rsid w:val="006E753D"/>
    <w:rsid w:val="006E755E"/>
    <w:rsid w:val="006E756B"/>
    <w:rsid w:val="006E756C"/>
    <w:rsid w:val="006E75A5"/>
    <w:rsid w:val="006E75A7"/>
    <w:rsid w:val="006E75F3"/>
    <w:rsid w:val="006E75F6"/>
    <w:rsid w:val="006E760F"/>
    <w:rsid w:val="006E7620"/>
    <w:rsid w:val="006E7669"/>
    <w:rsid w:val="006E76AD"/>
    <w:rsid w:val="006E76B8"/>
    <w:rsid w:val="006E76BA"/>
    <w:rsid w:val="006E76D5"/>
    <w:rsid w:val="006E7705"/>
    <w:rsid w:val="006E772F"/>
    <w:rsid w:val="006E7802"/>
    <w:rsid w:val="006E7820"/>
    <w:rsid w:val="006E7899"/>
    <w:rsid w:val="006E7936"/>
    <w:rsid w:val="006E797F"/>
    <w:rsid w:val="006E79A9"/>
    <w:rsid w:val="006E79FD"/>
    <w:rsid w:val="006E7A0E"/>
    <w:rsid w:val="006E7A51"/>
    <w:rsid w:val="006E7A58"/>
    <w:rsid w:val="006E7AB2"/>
    <w:rsid w:val="006E7ACF"/>
    <w:rsid w:val="006E7AEA"/>
    <w:rsid w:val="006E7B01"/>
    <w:rsid w:val="006E7B11"/>
    <w:rsid w:val="006E7B12"/>
    <w:rsid w:val="006E7B1A"/>
    <w:rsid w:val="006E7B32"/>
    <w:rsid w:val="006E7BF2"/>
    <w:rsid w:val="006E7C2E"/>
    <w:rsid w:val="006E7C56"/>
    <w:rsid w:val="006E7C66"/>
    <w:rsid w:val="006E7CD9"/>
    <w:rsid w:val="006E7CE2"/>
    <w:rsid w:val="006E7D3E"/>
    <w:rsid w:val="006E7D64"/>
    <w:rsid w:val="006E7D89"/>
    <w:rsid w:val="006E7DAE"/>
    <w:rsid w:val="006E7DEC"/>
    <w:rsid w:val="006E7E38"/>
    <w:rsid w:val="006E7E39"/>
    <w:rsid w:val="006E7E76"/>
    <w:rsid w:val="006E7E90"/>
    <w:rsid w:val="006E7ED0"/>
    <w:rsid w:val="006E7F45"/>
    <w:rsid w:val="006E7F8E"/>
    <w:rsid w:val="006E7FB0"/>
    <w:rsid w:val="006F002D"/>
    <w:rsid w:val="006F008A"/>
    <w:rsid w:val="006F00D7"/>
    <w:rsid w:val="006F00EC"/>
    <w:rsid w:val="006F011E"/>
    <w:rsid w:val="006F0133"/>
    <w:rsid w:val="006F013F"/>
    <w:rsid w:val="006F014E"/>
    <w:rsid w:val="006F017D"/>
    <w:rsid w:val="006F01A8"/>
    <w:rsid w:val="006F01B5"/>
    <w:rsid w:val="006F021D"/>
    <w:rsid w:val="006F0248"/>
    <w:rsid w:val="006F0254"/>
    <w:rsid w:val="006F0277"/>
    <w:rsid w:val="006F028C"/>
    <w:rsid w:val="006F036A"/>
    <w:rsid w:val="006F0407"/>
    <w:rsid w:val="006F0408"/>
    <w:rsid w:val="006F040F"/>
    <w:rsid w:val="006F041A"/>
    <w:rsid w:val="006F042A"/>
    <w:rsid w:val="006F0474"/>
    <w:rsid w:val="006F051E"/>
    <w:rsid w:val="006F05A1"/>
    <w:rsid w:val="006F05C3"/>
    <w:rsid w:val="006F062F"/>
    <w:rsid w:val="006F0648"/>
    <w:rsid w:val="006F066B"/>
    <w:rsid w:val="006F067D"/>
    <w:rsid w:val="006F0682"/>
    <w:rsid w:val="006F0697"/>
    <w:rsid w:val="006F072D"/>
    <w:rsid w:val="006F075F"/>
    <w:rsid w:val="006F07B4"/>
    <w:rsid w:val="006F07F3"/>
    <w:rsid w:val="006F087D"/>
    <w:rsid w:val="006F08BC"/>
    <w:rsid w:val="006F08C4"/>
    <w:rsid w:val="006F0935"/>
    <w:rsid w:val="006F0939"/>
    <w:rsid w:val="006F0945"/>
    <w:rsid w:val="006F0980"/>
    <w:rsid w:val="006F09B2"/>
    <w:rsid w:val="006F09C4"/>
    <w:rsid w:val="006F09D4"/>
    <w:rsid w:val="006F09F0"/>
    <w:rsid w:val="006F0A50"/>
    <w:rsid w:val="006F0A53"/>
    <w:rsid w:val="006F0A5F"/>
    <w:rsid w:val="006F0AB7"/>
    <w:rsid w:val="006F0B08"/>
    <w:rsid w:val="006F0B3C"/>
    <w:rsid w:val="006F0B53"/>
    <w:rsid w:val="006F0BBD"/>
    <w:rsid w:val="006F0BE6"/>
    <w:rsid w:val="006F0C09"/>
    <w:rsid w:val="006F0C56"/>
    <w:rsid w:val="006F0D47"/>
    <w:rsid w:val="006F0DA5"/>
    <w:rsid w:val="006F0DF8"/>
    <w:rsid w:val="006F0E1D"/>
    <w:rsid w:val="006F0E69"/>
    <w:rsid w:val="006F0EB8"/>
    <w:rsid w:val="006F0ED1"/>
    <w:rsid w:val="006F0F6C"/>
    <w:rsid w:val="006F0F74"/>
    <w:rsid w:val="006F0F86"/>
    <w:rsid w:val="006F0F9F"/>
    <w:rsid w:val="006F0FDD"/>
    <w:rsid w:val="006F1038"/>
    <w:rsid w:val="006F1066"/>
    <w:rsid w:val="006F108E"/>
    <w:rsid w:val="006F1109"/>
    <w:rsid w:val="006F111C"/>
    <w:rsid w:val="006F112F"/>
    <w:rsid w:val="006F1189"/>
    <w:rsid w:val="006F1195"/>
    <w:rsid w:val="006F119C"/>
    <w:rsid w:val="006F11B3"/>
    <w:rsid w:val="006F11D0"/>
    <w:rsid w:val="006F11D3"/>
    <w:rsid w:val="006F1258"/>
    <w:rsid w:val="006F12FA"/>
    <w:rsid w:val="006F1306"/>
    <w:rsid w:val="006F132D"/>
    <w:rsid w:val="006F1348"/>
    <w:rsid w:val="006F139C"/>
    <w:rsid w:val="006F13D8"/>
    <w:rsid w:val="006F13EF"/>
    <w:rsid w:val="006F13FA"/>
    <w:rsid w:val="006F13FF"/>
    <w:rsid w:val="006F1422"/>
    <w:rsid w:val="006F144C"/>
    <w:rsid w:val="006F145D"/>
    <w:rsid w:val="006F149A"/>
    <w:rsid w:val="006F1563"/>
    <w:rsid w:val="006F159F"/>
    <w:rsid w:val="006F15AB"/>
    <w:rsid w:val="006F1628"/>
    <w:rsid w:val="006F163A"/>
    <w:rsid w:val="006F16AE"/>
    <w:rsid w:val="006F16EF"/>
    <w:rsid w:val="006F1772"/>
    <w:rsid w:val="006F17B1"/>
    <w:rsid w:val="006F17C1"/>
    <w:rsid w:val="006F17E2"/>
    <w:rsid w:val="006F1836"/>
    <w:rsid w:val="006F183C"/>
    <w:rsid w:val="006F1841"/>
    <w:rsid w:val="006F1859"/>
    <w:rsid w:val="006F1871"/>
    <w:rsid w:val="006F1874"/>
    <w:rsid w:val="006F1878"/>
    <w:rsid w:val="006F18EB"/>
    <w:rsid w:val="006F190A"/>
    <w:rsid w:val="006F1913"/>
    <w:rsid w:val="006F19AD"/>
    <w:rsid w:val="006F19B1"/>
    <w:rsid w:val="006F19BD"/>
    <w:rsid w:val="006F19C3"/>
    <w:rsid w:val="006F1A93"/>
    <w:rsid w:val="006F1A9E"/>
    <w:rsid w:val="006F1AC8"/>
    <w:rsid w:val="006F1AED"/>
    <w:rsid w:val="006F1AF0"/>
    <w:rsid w:val="006F1B4C"/>
    <w:rsid w:val="006F1B58"/>
    <w:rsid w:val="006F1B7E"/>
    <w:rsid w:val="006F1B97"/>
    <w:rsid w:val="006F1B9C"/>
    <w:rsid w:val="006F1BC1"/>
    <w:rsid w:val="006F1BCF"/>
    <w:rsid w:val="006F1C07"/>
    <w:rsid w:val="006F1C36"/>
    <w:rsid w:val="006F1C6D"/>
    <w:rsid w:val="006F1D4C"/>
    <w:rsid w:val="006F1DF0"/>
    <w:rsid w:val="006F1E07"/>
    <w:rsid w:val="006F1E43"/>
    <w:rsid w:val="006F1E9D"/>
    <w:rsid w:val="006F1EB8"/>
    <w:rsid w:val="006F1ECC"/>
    <w:rsid w:val="006F1EE5"/>
    <w:rsid w:val="006F1EED"/>
    <w:rsid w:val="006F1F02"/>
    <w:rsid w:val="006F1F22"/>
    <w:rsid w:val="006F1F2C"/>
    <w:rsid w:val="006F1F52"/>
    <w:rsid w:val="006F2035"/>
    <w:rsid w:val="006F2043"/>
    <w:rsid w:val="006F2083"/>
    <w:rsid w:val="006F20A7"/>
    <w:rsid w:val="006F20B4"/>
    <w:rsid w:val="006F20BE"/>
    <w:rsid w:val="006F22D3"/>
    <w:rsid w:val="006F22FA"/>
    <w:rsid w:val="006F2331"/>
    <w:rsid w:val="006F234B"/>
    <w:rsid w:val="006F236D"/>
    <w:rsid w:val="006F23BB"/>
    <w:rsid w:val="006F23D2"/>
    <w:rsid w:val="006F23EE"/>
    <w:rsid w:val="006F23F6"/>
    <w:rsid w:val="006F249F"/>
    <w:rsid w:val="006F24B1"/>
    <w:rsid w:val="006F24B4"/>
    <w:rsid w:val="006F253C"/>
    <w:rsid w:val="006F2590"/>
    <w:rsid w:val="006F25B7"/>
    <w:rsid w:val="006F25E1"/>
    <w:rsid w:val="006F25F1"/>
    <w:rsid w:val="006F2645"/>
    <w:rsid w:val="006F2697"/>
    <w:rsid w:val="006F26A7"/>
    <w:rsid w:val="006F26E1"/>
    <w:rsid w:val="006F26E4"/>
    <w:rsid w:val="006F270C"/>
    <w:rsid w:val="006F2716"/>
    <w:rsid w:val="006F271B"/>
    <w:rsid w:val="006F2780"/>
    <w:rsid w:val="006F2861"/>
    <w:rsid w:val="006F2877"/>
    <w:rsid w:val="006F28D2"/>
    <w:rsid w:val="006F2900"/>
    <w:rsid w:val="006F291D"/>
    <w:rsid w:val="006F2938"/>
    <w:rsid w:val="006F294B"/>
    <w:rsid w:val="006F2971"/>
    <w:rsid w:val="006F2993"/>
    <w:rsid w:val="006F2AA2"/>
    <w:rsid w:val="006F2B0D"/>
    <w:rsid w:val="006F2B10"/>
    <w:rsid w:val="006F2B59"/>
    <w:rsid w:val="006F2B91"/>
    <w:rsid w:val="006F2BBA"/>
    <w:rsid w:val="006F2BF2"/>
    <w:rsid w:val="006F2C2C"/>
    <w:rsid w:val="006F2C46"/>
    <w:rsid w:val="006F2C6C"/>
    <w:rsid w:val="006F2CD0"/>
    <w:rsid w:val="006F2D04"/>
    <w:rsid w:val="006F2D5F"/>
    <w:rsid w:val="006F2D65"/>
    <w:rsid w:val="006F2DE2"/>
    <w:rsid w:val="006F2E2B"/>
    <w:rsid w:val="006F2E32"/>
    <w:rsid w:val="006F2E3F"/>
    <w:rsid w:val="006F2E58"/>
    <w:rsid w:val="006F2E88"/>
    <w:rsid w:val="006F2E9D"/>
    <w:rsid w:val="006F2EAB"/>
    <w:rsid w:val="006F2EC3"/>
    <w:rsid w:val="006F2FA2"/>
    <w:rsid w:val="006F3013"/>
    <w:rsid w:val="006F306D"/>
    <w:rsid w:val="006F3086"/>
    <w:rsid w:val="006F30A3"/>
    <w:rsid w:val="006F30AA"/>
    <w:rsid w:val="006F3100"/>
    <w:rsid w:val="006F3141"/>
    <w:rsid w:val="006F3156"/>
    <w:rsid w:val="006F3162"/>
    <w:rsid w:val="006F3164"/>
    <w:rsid w:val="006F3190"/>
    <w:rsid w:val="006F319C"/>
    <w:rsid w:val="006F31B2"/>
    <w:rsid w:val="006F3211"/>
    <w:rsid w:val="006F3233"/>
    <w:rsid w:val="006F3252"/>
    <w:rsid w:val="006F3283"/>
    <w:rsid w:val="006F32A7"/>
    <w:rsid w:val="006F32E4"/>
    <w:rsid w:val="006F330B"/>
    <w:rsid w:val="006F3355"/>
    <w:rsid w:val="006F33C2"/>
    <w:rsid w:val="006F33DC"/>
    <w:rsid w:val="006F3404"/>
    <w:rsid w:val="006F3445"/>
    <w:rsid w:val="006F34A6"/>
    <w:rsid w:val="006F34AA"/>
    <w:rsid w:val="006F34CA"/>
    <w:rsid w:val="006F3594"/>
    <w:rsid w:val="006F360F"/>
    <w:rsid w:val="006F3625"/>
    <w:rsid w:val="006F3682"/>
    <w:rsid w:val="006F36F7"/>
    <w:rsid w:val="006F3706"/>
    <w:rsid w:val="006F3709"/>
    <w:rsid w:val="006F370E"/>
    <w:rsid w:val="006F3734"/>
    <w:rsid w:val="006F379F"/>
    <w:rsid w:val="006F37F6"/>
    <w:rsid w:val="006F3803"/>
    <w:rsid w:val="006F3868"/>
    <w:rsid w:val="006F38A5"/>
    <w:rsid w:val="006F38B7"/>
    <w:rsid w:val="006F38E5"/>
    <w:rsid w:val="006F392E"/>
    <w:rsid w:val="006F396D"/>
    <w:rsid w:val="006F3988"/>
    <w:rsid w:val="006F39D7"/>
    <w:rsid w:val="006F3A3E"/>
    <w:rsid w:val="006F3A87"/>
    <w:rsid w:val="006F3A8F"/>
    <w:rsid w:val="006F3B14"/>
    <w:rsid w:val="006F3B59"/>
    <w:rsid w:val="006F3C0C"/>
    <w:rsid w:val="006F3C0D"/>
    <w:rsid w:val="006F3C21"/>
    <w:rsid w:val="006F3C40"/>
    <w:rsid w:val="006F3C4B"/>
    <w:rsid w:val="006F3C7B"/>
    <w:rsid w:val="006F3CE2"/>
    <w:rsid w:val="006F3DD6"/>
    <w:rsid w:val="006F3DDC"/>
    <w:rsid w:val="006F3E13"/>
    <w:rsid w:val="006F3E40"/>
    <w:rsid w:val="006F3E49"/>
    <w:rsid w:val="006F3E54"/>
    <w:rsid w:val="006F3E5B"/>
    <w:rsid w:val="006F3E62"/>
    <w:rsid w:val="006F3E84"/>
    <w:rsid w:val="006F3EFD"/>
    <w:rsid w:val="006F3F10"/>
    <w:rsid w:val="006F3F33"/>
    <w:rsid w:val="006F3F3B"/>
    <w:rsid w:val="006F3F4D"/>
    <w:rsid w:val="006F3F52"/>
    <w:rsid w:val="006F401F"/>
    <w:rsid w:val="006F40AC"/>
    <w:rsid w:val="006F40AD"/>
    <w:rsid w:val="006F40D1"/>
    <w:rsid w:val="006F40D8"/>
    <w:rsid w:val="006F40E9"/>
    <w:rsid w:val="006F4120"/>
    <w:rsid w:val="006F4147"/>
    <w:rsid w:val="006F4169"/>
    <w:rsid w:val="006F4198"/>
    <w:rsid w:val="006F41EB"/>
    <w:rsid w:val="006F4225"/>
    <w:rsid w:val="006F4232"/>
    <w:rsid w:val="006F426B"/>
    <w:rsid w:val="006F426D"/>
    <w:rsid w:val="006F4291"/>
    <w:rsid w:val="006F42FE"/>
    <w:rsid w:val="006F4308"/>
    <w:rsid w:val="006F4348"/>
    <w:rsid w:val="006F4356"/>
    <w:rsid w:val="006F436D"/>
    <w:rsid w:val="006F4370"/>
    <w:rsid w:val="006F43A9"/>
    <w:rsid w:val="006F43EC"/>
    <w:rsid w:val="006F441E"/>
    <w:rsid w:val="006F4451"/>
    <w:rsid w:val="006F448E"/>
    <w:rsid w:val="006F457C"/>
    <w:rsid w:val="006F458E"/>
    <w:rsid w:val="006F45FA"/>
    <w:rsid w:val="006F462D"/>
    <w:rsid w:val="006F469B"/>
    <w:rsid w:val="006F46B3"/>
    <w:rsid w:val="006F46D7"/>
    <w:rsid w:val="006F4779"/>
    <w:rsid w:val="006F4789"/>
    <w:rsid w:val="006F478A"/>
    <w:rsid w:val="006F4793"/>
    <w:rsid w:val="006F479E"/>
    <w:rsid w:val="006F47A3"/>
    <w:rsid w:val="006F481B"/>
    <w:rsid w:val="006F4871"/>
    <w:rsid w:val="006F48B5"/>
    <w:rsid w:val="006F48B8"/>
    <w:rsid w:val="006F48D2"/>
    <w:rsid w:val="006F48F5"/>
    <w:rsid w:val="006F4931"/>
    <w:rsid w:val="006F4940"/>
    <w:rsid w:val="006F49C0"/>
    <w:rsid w:val="006F4A4F"/>
    <w:rsid w:val="006F4A8E"/>
    <w:rsid w:val="006F4B04"/>
    <w:rsid w:val="006F4B10"/>
    <w:rsid w:val="006F4B4F"/>
    <w:rsid w:val="006F4BEF"/>
    <w:rsid w:val="006F4C2A"/>
    <w:rsid w:val="006F4C3C"/>
    <w:rsid w:val="006F4C3E"/>
    <w:rsid w:val="006F4C8B"/>
    <w:rsid w:val="006F4CB5"/>
    <w:rsid w:val="006F4CC3"/>
    <w:rsid w:val="006F4D09"/>
    <w:rsid w:val="006F4D63"/>
    <w:rsid w:val="006F4D65"/>
    <w:rsid w:val="006F4DE1"/>
    <w:rsid w:val="006F4E07"/>
    <w:rsid w:val="006F4E24"/>
    <w:rsid w:val="006F4E52"/>
    <w:rsid w:val="006F4E69"/>
    <w:rsid w:val="006F4EBE"/>
    <w:rsid w:val="006F4EE5"/>
    <w:rsid w:val="006F4F20"/>
    <w:rsid w:val="006F4F7C"/>
    <w:rsid w:val="006F4F9E"/>
    <w:rsid w:val="006F4FC2"/>
    <w:rsid w:val="006F4FF3"/>
    <w:rsid w:val="006F4FFF"/>
    <w:rsid w:val="006F500B"/>
    <w:rsid w:val="006F5020"/>
    <w:rsid w:val="006F507C"/>
    <w:rsid w:val="006F50A3"/>
    <w:rsid w:val="006F50BE"/>
    <w:rsid w:val="006F515E"/>
    <w:rsid w:val="006F518C"/>
    <w:rsid w:val="006F51F5"/>
    <w:rsid w:val="006F520F"/>
    <w:rsid w:val="006F5288"/>
    <w:rsid w:val="006F52CF"/>
    <w:rsid w:val="006F52E5"/>
    <w:rsid w:val="006F5305"/>
    <w:rsid w:val="006F539A"/>
    <w:rsid w:val="006F53C8"/>
    <w:rsid w:val="006F53CD"/>
    <w:rsid w:val="006F53E4"/>
    <w:rsid w:val="006F53ED"/>
    <w:rsid w:val="006F5449"/>
    <w:rsid w:val="006F548A"/>
    <w:rsid w:val="006F54E8"/>
    <w:rsid w:val="006F54F6"/>
    <w:rsid w:val="006F5508"/>
    <w:rsid w:val="006F5517"/>
    <w:rsid w:val="006F5528"/>
    <w:rsid w:val="006F555B"/>
    <w:rsid w:val="006F5576"/>
    <w:rsid w:val="006F5588"/>
    <w:rsid w:val="006F55B2"/>
    <w:rsid w:val="006F55B6"/>
    <w:rsid w:val="006F55CF"/>
    <w:rsid w:val="006F55DF"/>
    <w:rsid w:val="006F55F6"/>
    <w:rsid w:val="006F5650"/>
    <w:rsid w:val="006F568F"/>
    <w:rsid w:val="006F569C"/>
    <w:rsid w:val="006F56BD"/>
    <w:rsid w:val="006F56CB"/>
    <w:rsid w:val="006F56CD"/>
    <w:rsid w:val="006F57AD"/>
    <w:rsid w:val="006F57C1"/>
    <w:rsid w:val="006F57CE"/>
    <w:rsid w:val="006F580D"/>
    <w:rsid w:val="006F580E"/>
    <w:rsid w:val="006F58C2"/>
    <w:rsid w:val="006F590E"/>
    <w:rsid w:val="006F5910"/>
    <w:rsid w:val="006F5936"/>
    <w:rsid w:val="006F5939"/>
    <w:rsid w:val="006F5976"/>
    <w:rsid w:val="006F5988"/>
    <w:rsid w:val="006F59C2"/>
    <w:rsid w:val="006F59D6"/>
    <w:rsid w:val="006F59F3"/>
    <w:rsid w:val="006F5AA3"/>
    <w:rsid w:val="006F5AE4"/>
    <w:rsid w:val="006F5B18"/>
    <w:rsid w:val="006F5B20"/>
    <w:rsid w:val="006F5B31"/>
    <w:rsid w:val="006F5B58"/>
    <w:rsid w:val="006F5B7C"/>
    <w:rsid w:val="006F5BAA"/>
    <w:rsid w:val="006F5BAE"/>
    <w:rsid w:val="006F5BD2"/>
    <w:rsid w:val="006F5BE4"/>
    <w:rsid w:val="006F5C44"/>
    <w:rsid w:val="006F5C46"/>
    <w:rsid w:val="006F5C50"/>
    <w:rsid w:val="006F5C6D"/>
    <w:rsid w:val="006F5CB5"/>
    <w:rsid w:val="006F5D17"/>
    <w:rsid w:val="006F5D36"/>
    <w:rsid w:val="006F5D65"/>
    <w:rsid w:val="006F5DEF"/>
    <w:rsid w:val="006F5DF0"/>
    <w:rsid w:val="006F5E69"/>
    <w:rsid w:val="006F5E88"/>
    <w:rsid w:val="006F5E92"/>
    <w:rsid w:val="006F5EB5"/>
    <w:rsid w:val="006F5EB7"/>
    <w:rsid w:val="006F5EC3"/>
    <w:rsid w:val="006F5F01"/>
    <w:rsid w:val="006F5F4D"/>
    <w:rsid w:val="006F5F5B"/>
    <w:rsid w:val="006F5F8C"/>
    <w:rsid w:val="006F5F98"/>
    <w:rsid w:val="006F602B"/>
    <w:rsid w:val="006F6058"/>
    <w:rsid w:val="006F60B6"/>
    <w:rsid w:val="006F60D0"/>
    <w:rsid w:val="006F613E"/>
    <w:rsid w:val="006F61B0"/>
    <w:rsid w:val="006F61D2"/>
    <w:rsid w:val="006F6225"/>
    <w:rsid w:val="006F627A"/>
    <w:rsid w:val="006F6298"/>
    <w:rsid w:val="006F632D"/>
    <w:rsid w:val="006F63DE"/>
    <w:rsid w:val="006F640A"/>
    <w:rsid w:val="006F6424"/>
    <w:rsid w:val="006F6431"/>
    <w:rsid w:val="006F648B"/>
    <w:rsid w:val="006F6490"/>
    <w:rsid w:val="006F64F0"/>
    <w:rsid w:val="006F6523"/>
    <w:rsid w:val="006F65A1"/>
    <w:rsid w:val="006F65A7"/>
    <w:rsid w:val="006F65D4"/>
    <w:rsid w:val="006F6605"/>
    <w:rsid w:val="006F661D"/>
    <w:rsid w:val="006F6657"/>
    <w:rsid w:val="006F668E"/>
    <w:rsid w:val="006F6785"/>
    <w:rsid w:val="006F6816"/>
    <w:rsid w:val="006F681A"/>
    <w:rsid w:val="006F6825"/>
    <w:rsid w:val="006F6837"/>
    <w:rsid w:val="006F68F4"/>
    <w:rsid w:val="006F6924"/>
    <w:rsid w:val="006F6973"/>
    <w:rsid w:val="006F6989"/>
    <w:rsid w:val="006F69C5"/>
    <w:rsid w:val="006F69EB"/>
    <w:rsid w:val="006F69F6"/>
    <w:rsid w:val="006F6A3C"/>
    <w:rsid w:val="006F6A46"/>
    <w:rsid w:val="006F6A56"/>
    <w:rsid w:val="006F6A5F"/>
    <w:rsid w:val="006F6A6D"/>
    <w:rsid w:val="006F6A6F"/>
    <w:rsid w:val="006F6A94"/>
    <w:rsid w:val="006F6ADC"/>
    <w:rsid w:val="006F6B2D"/>
    <w:rsid w:val="006F6B44"/>
    <w:rsid w:val="006F6BBB"/>
    <w:rsid w:val="006F6BE2"/>
    <w:rsid w:val="006F6C72"/>
    <w:rsid w:val="006F6C93"/>
    <w:rsid w:val="006F6C9C"/>
    <w:rsid w:val="006F6CCE"/>
    <w:rsid w:val="006F6CE8"/>
    <w:rsid w:val="006F6D03"/>
    <w:rsid w:val="006F6D47"/>
    <w:rsid w:val="006F6D83"/>
    <w:rsid w:val="006F6DA1"/>
    <w:rsid w:val="006F6DB8"/>
    <w:rsid w:val="006F6DF7"/>
    <w:rsid w:val="006F6E21"/>
    <w:rsid w:val="006F6EE5"/>
    <w:rsid w:val="006F6EF4"/>
    <w:rsid w:val="006F6EF8"/>
    <w:rsid w:val="006F6F29"/>
    <w:rsid w:val="006F6FD4"/>
    <w:rsid w:val="006F6FDC"/>
    <w:rsid w:val="006F7009"/>
    <w:rsid w:val="006F705C"/>
    <w:rsid w:val="006F70AE"/>
    <w:rsid w:val="006F70B0"/>
    <w:rsid w:val="006F70EA"/>
    <w:rsid w:val="006F70F2"/>
    <w:rsid w:val="006F7120"/>
    <w:rsid w:val="006F7146"/>
    <w:rsid w:val="006F7184"/>
    <w:rsid w:val="006F71A0"/>
    <w:rsid w:val="006F71E7"/>
    <w:rsid w:val="006F71E9"/>
    <w:rsid w:val="006F7206"/>
    <w:rsid w:val="006F725C"/>
    <w:rsid w:val="006F7260"/>
    <w:rsid w:val="006F727E"/>
    <w:rsid w:val="006F7297"/>
    <w:rsid w:val="006F72AA"/>
    <w:rsid w:val="006F72D1"/>
    <w:rsid w:val="006F7317"/>
    <w:rsid w:val="006F731B"/>
    <w:rsid w:val="006F73A8"/>
    <w:rsid w:val="006F73E1"/>
    <w:rsid w:val="006F73E6"/>
    <w:rsid w:val="006F7490"/>
    <w:rsid w:val="006F7493"/>
    <w:rsid w:val="006F74A2"/>
    <w:rsid w:val="006F74D5"/>
    <w:rsid w:val="006F7580"/>
    <w:rsid w:val="006F75A6"/>
    <w:rsid w:val="006F75AF"/>
    <w:rsid w:val="006F75BF"/>
    <w:rsid w:val="006F75D1"/>
    <w:rsid w:val="006F7613"/>
    <w:rsid w:val="006F7638"/>
    <w:rsid w:val="006F7651"/>
    <w:rsid w:val="006F766A"/>
    <w:rsid w:val="006F766F"/>
    <w:rsid w:val="006F7694"/>
    <w:rsid w:val="006F76CA"/>
    <w:rsid w:val="006F76E2"/>
    <w:rsid w:val="006F7718"/>
    <w:rsid w:val="006F771D"/>
    <w:rsid w:val="006F77CF"/>
    <w:rsid w:val="006F77DF"/>
    <w:rsid w:val="006F7800"/>
    <w:rsid w:val="006F7809"/>
    <w:rsid w:val="006F7848"/>
    <w:rsid w:val="006F7883"/>
    <w:rsid w:val="006F788F"/>
    <w:rsid w:val="006F78E5"/>
    <w:rsid w:val="006F78FE"/>
    <w:rsid w:val="006F792D"/>
    <w:rsid w:val="006F794E"/>
    <w:rsid w:val="006F7965"/>
    <w:rsid w:val="006F79F0"/>
    <w:rsid w:val="006F79F3"/>
    <w:rsid w:val="006F7A49"/>
    <w:rsid w:val="006F7A90"/>
    <w:rsid w:val="006F7A9B"/>
    <w:rsid w:val="006F7A9F"/>
    <w:rsid w:val="006F7AA2"/>
    <w:rsid w:val="006F7AC1"/>
    <w:rsid w:val="006F7AD3"/>
    <w:rsid w:val="006F7AF7"/>
    <w:rsid w:val="006F7B42"/>
    <w:rsid w:val="006F7B9C"/>
    <w:rsid w:val="006F7BC6"/>
    <w:rsid w:val="006F7BC8"/>
    <w:rsid w:val="006F7BD8"/>
    <w:rsid w:val="006F7BEC"/>
    <w:rsid w:val="006F7C26"/>
    <w:rsid w:val="006F7C59"/>
    <w:rsid w:val="006F7C64"/>
    <w:rsid w:val="006F7D1C"/>
    <w:rsid w:val="006F7D52"/>
    <w:rsid w:val="006F7D8A"/>
    <w:rsid w:val="006F7D9B"/>
    <w:rsid w:val="006F7DB8"/>
    <w:rsid w:val="006F7DBD"/>
    <w:rsid w:val="006F7DCB"/>
    <w:rsid w:val="006F7DF5"/>
    <w:rsid w:val="006F7E06"/>
    <w:rsid w:val="006F7E25"/>
    <w:rsid w:val="006F7E36"/>
    <w:rsid w:val="006F7E91"/>
    <w:rsid w:val="006F7ED2"/>
    <w:rsid w:val="006F7FCC"/>
    <w:rsid w:val="006F7FD3"/>
    <w:rsid w:val="006F7FEC"/>
    <w:rsid w:val="006F7FEF"/>
    <w:rsid w:val="00700007"/>
    <w:rsid w:val="00700009"/>
    <w:rsid w:val="0070001F"/>
    <w:rsid w:val="0070004C"/>
    <w:rsid w:val="0070004E"/>
    <w:rsid w:val="00700074"/>
    <w:rsid w:val="0070007A"/>
    <w:rsid w:val="007000CE"/>
    <w:rsid w:val="007000D0"/>
    <w:rsid w:val="00700185"/>
    <w:rsid w:val="0070019E"/>
    <w:rsid w:val="007001F6"/>
    <w:rsid w:val="00700217"/>
    <w:rsid w:val="00700262"/>
    <w:rsid w:val="007002A5"/>
    <w:rsid w:val="007002C5"/>
    <w:rsid w:val="007002CE"/>
    <w:rsid w:val="00700305"/>
    <w:rsid w:val="00700366"/>
    <w:rsid w:val="0070039F"/>
    <w:rsid w:val="007003BF"/>
    <w:rsid w:val="007003F5"/>
    <w:rsid w:val="007003F6"/>
    <w:rsid w:val="00700452"/>
    <w:rsid w:val="00700494"/>
    <w:rsid w:val="007004B9"/>
    <w:rsid w:val="007004DA"/>
    <w:rsid w:val="007004E3"/>
    <w:rsid w:val="00700557"/>
    <w:rsid w:val="007005B5"/>
    <w:rsid w:val="007005D8"/>
    <w:rsid w:val="00700670"/>
    <w:rsid w:val="007006A4"/>
    <w:rsid w:val="007006A5"/>
    <w:rsid w:val="007006BE"/>
    <w:rsid w:val="007006E2"/>
    <w:rsid w:val="007006E9"/>
    <w:rsid w:val="00700706"/>
    <w:rsid w:val="0070071F"/>
    <w:rsid w:val="007007AF"/>
    <w:rsid w:val="007007C1"/>
    <w:rsid w:val="007007C8"/>
    <w:rsid w:val="007007D8"/>
    <w:rsid w:val="007007DA"/>
    <w:rsid w:val="00700815"/>
    <w:rsid w:val="0070086D"/>
    <w:rsid w:val="0070087F"/>
    <w:rsid w:val="00700882"/>
    <w:rsid w:val="0070089F"/>
    <w:rsid w:val="007008D9"/>
    <w:rsid w:val="00700932"/>
    <w:rsid w:val="00700976"/>
    <w:rsid w:val="0070097E"/>
    <w:rsid w:val="007009B9"/>
    <w:rsid w:val="007009CA"/>
    <w:rsid w:val="007009F6"/>
    <w:rsid w:val="00700A02"/>
    <w:rsid w:val="00700A17"/>
    <w:rsid w:val="00700A90"/>
    <w:rsid w:val="00700AC8"/>
    <w:rsid w:val="00700B2F"/>
    <w:rsid w:val="00700B4B"/>
    <w:rsid w:val="00700B53"/>
    <w:rsid w:val="00700B5C"/>
    <w:rsid w:val="00700B8D"/>
    <w:rsid w:val="00700B99"/>
    <w:rsid w:val="00700BBE"/>
    <w:rsid w:val="00700BCC"/>
    <w:rsid w:val="00700BE7"/>
    <w:rsid w:val="00700BEA"/>
    <w:rsid w:val="00700C4C"/>
    <w:rsid w:val="00700CF3"/>
    <w:rsid w:val="00700D6F"/>
    <w:rsid w:val="00700DF3"/>
    <w:rsid w:val="00700E26"/>
    <w:rsid w:val="00700E5E"/>
    <w:rsid w:val="00700E5F"/>
    <w:rsid w:val="00700E69"/>
    <w:rsid w:val="00700E6D"/>
    <w:rsid w:val="00700E84"/>
    <w:rsid w:val="00700EA0"/>
    <w:rsid w:val="00700F4F"/>
    <w:rsid w:val="00700F7D"/>
    <w:rsid w:val="0070105A"/>
    <w:rsid w:val="00701078"/>
    <w:rsid w:val="00701081"/>
    <w:rsid w:val="00701082"/>
    <w:rsid w:val="00701095"/>
    <w:rsid w:val="007010F2"/>
    <w:rsid w:val="007012FD"/>
    <w:rsid w:val="0070133E"/>
    <w:rsid w:val="0070136F"/>
    <w:rsid w:val="0070139B"/>
    <w:rsid w:val="0070142E"/>
    <w:rsid w:val="00701457"/>
    <w:rsid w:val="0070145D"/>
    <w:rsid w:val="0070149B"/>
    <w:rsid w:val="00701538"/>
    <w:rsid w:val="0070159E"/>
    <w:rsid w:val="007015D1"/>
    <w:rsid w:val="0070165C"/>
    <w:rsid w:val="00701682"/>
    <w:rsid w:val="007016E2"/>
    <w:rsid w:val="00701707"/>
    <w:rsid w:val="0070170F"/>
    <w:rsid w:val="00701722"/>
    <w:rsid w:val="00701778"/>
    <w:rsid w:val="007017AA"/>
    <w:rsid w:val="00701866"/>
    <w:rsid w:val="007018A3"/>
    <w:rsid w:val="007018AE"/>
    <w:rsid w:val="00701907"/>
    <w:rsid w:val="0070194D"/>
    <w:rsid w:val="00701957"/>
    <w:rsid w:val="00701987"/>
    <w:rsid w:val="0070198E"/>
    <w:rsid w:val="00701995"/>
    <w:rsid w:val="007019CD"/>
    <w:rsid w:val="00701A23"/>
    <w:rsid w:val="00701A51"/>
    <w:rsid w:val="00701A6A"/>
    <w:rsid w:val="00701AFC"/>
    <w:rsid w:val="00701B1A"/>
    <w:rsid w:val="00701B36"/>
    <w:rsid w:val="00701B42"/>
    <w:rsid w:val="00701B4D"/>
    <w:rsid w:val="00701B60"/>
    <w:rsid w:val="00701BB7"/>
    <w:rsid w:val="00701BF9"/>
    <w:rsid w:val="00701BFB"/>
    <w:rsid w:val="00701C60"/>
    <w:rsid w:val="00701C7E"/>
    <w:rsid w:val="00701CAF"/>
    <w:rsid w:val="00701CBE"/>
    <w:rsid w:val="00701D2D"/>
    <w:rsid w:val="00701D2E"/>
    <w:rsid w:val="00701D6D"/>
    <w:rsid w:val="00701D71"/>
    <w:rsid w:val="00701D75"/>
    <w:rsid w:val="00701D90"/>
    <w:rsid w:val="00701DBE"/>
    <w:rsid w:val="00701DCC"/>
    <w:rsid w:val="00701E04"/>
    <w:rsid w:val="00701E6B"/>
    <w:rsid w:val="00701E82"/>
    <w:rsid w:val="00701E85"/>
    <w:rsid w:val="00701EB2"/>
    <w:rsid w:val="00701F26"/>
    <w:rsid w:val="00701F50"/>
    <w:rsid w:val="00701F65"/>
    <w:rsid w:val="0070200B"/>
    <w:rsid w:val="00702047"/>
    <w:rsid w:val="0070204B"/>
    <w:rsid w:val="007020D2"/>
    <w:rsid w:val="0070212E"/>
    <w:rsid w:val="00702135"/>
    <w:rsid w:val="007021B8"/>
    <w:rsid w:val="007022AB"/>
    <w:rsid w:val="007022E5"/>
    <w:rsid w:val="00702319"/>
    <w:rsid w:val="0070233B"/>
    <w:rsid w:val="0070233E"/>
    <w:rsid w:val="00702377"/>
    <w:rsid w:val="0070238A"/>
    <w:rsid w:val="00702398"/>
    <w:rsid w:val="007023D6"/>
    <w:rsid w:val="007023FF"/>
    <w:rsid w:val="00702458"/>
    <w:rsid w:val="007024A0"/>
    <w:rsid w:val="007024B3"/>
    <w:rsid w:val="007024B7"/>
    <w:rsid w:val="007024D7"/>
    <w:rsid w:val="0070251B"/>
    <w:rsid w:val="0070255E"/>
    <w:rsid w:val="0070257A"/>
    <w:rsid w:val="007025DF"/>
    <w:rsid w:val="00702626"/>
    <w:rsid w:val="00702636"/>
    <w:rsid w:val="0070263B"/>
    <w:rsid w:val="00702652"/>
    <w:rsid w:val="00702693"/>
    <w:rsid w:val="0070269C"/>
    <w:rsid w:val="00702704"/>
    <w:rsid w:val="00702741"/>
    <w:rsid w:val="007027E0"/>
    <w:rsid w:val="007027E1"/>
    <w:rsid w:val="00702802"/>
    <w:rsid w:val="00702814"/>
    <w:rsid w:val="00702820"/>
    <w:rsid w:val="00702824"/>
    <w:rsid w:val="0070283C"/>
    <w:rsid w:val="0070284E"/>
    <w:rsid w:val="00702858"/>
    <w:rsid w:val="00702867"/>
    <w:rsid w:val="0070295F"/>
    <w:rsid w:val="0070297D"/>
    <w:rsid w:val="0070298A"/>
    <w:rsid w:val="007029AC"/>
    <w:rsid w:val="007029B1"/>
    <w:rsid w:val="007029CB"/>
    <w:rsid w:val="007029CC"/>
    <w:rsid w:val="00702A00"/>
    <w:rsid w:val="00702A51"/>
    <w:rsid w:val="00702A69"/>
    <w:rsid w:val="00702ABA"/>
    <w:rsid w:val="00702B12"/>
    <w:rsid w:val="00702B17"/>
    <w:rsid w:val="00702B2E"/>
    <w:rsid w:val="00702B41"/>
    <w:rsid w:val="00702B4F"/>
    <w:rsid w:val="00702B5A"/>
    <w:rsid w:val="00702B98"/>
    <w:rsid w:val="00702BFE"/>
    <w:rsid w:val="00702C0D"/>
    <w:rsid w:val="00702C3E"/>
    <w:rsid w:val="00702C87"/>
    <w:rsid w:val="00702C95"/>
    <w:rsid w:val="00702CD6"/>
    <w:rsid w:val="00702D54"/>
    <w:rsid w:val="00702D6A"/>
    <w:rsid w:val="00702D76"/>
    <w:rsid w:val="00702DF2"/>
    <w:rsid w:val="00702E36"/>
    <w:rsid w:val="00702E7D"/>
    <w:rsid w:val="00702E9C"/>
    <w:rsid w:val="00702EA6"/>
    <w:rsid w:val="00702EE6"/>
    <w:rsid w:val="00702F2B"/>
    <w:rsid w:val="00702F2D"/>
    <w:rsid w:val="0070300B"/>
    <w:rsid w:val="00703073"/>
    <w:rsid w:val="00703111"/>
    <w:rsid w:val="0070311A"/>
    <w:rsid w:val="0070316A"/>
    <w:rsid w:val="0070317A"/>
    <w:rsid w:val="007031B5"/>
    <w:rsid w:val="007031EC"/>
    <w:rsid w:val="0070320D"/>
    <w:rsid w:val="00703227"/>
    <w:rsid w:val="00703272"/>
    <w:rsid w:val="00703288"/>
    <w:rsid w:val="007032B9"/>
    <w:rsid w:val="00703309"/>
    <w:rsid w:val="0070338C"/>
    <w:rsid w:val="0070338D"/>
    <w:rsid w:val="007033A2"/>
    <w:rsid w:val="007033B9"/>
    <w:rsid w:val="007033BA"/>
    <w:rsid w:val="007033C9"/>
    <w:rsid w:val="007033D9"/>
    <w:rsid w:val="007033DE"/>
    <w:rsid w:val="00703443"/>
    <w:rsid w:val="00703446"/>
    <w:rsid w:val="0070345B"/>
    <w:rsid w:val="0070345C"/>
    <w:rsid w:val="00703464"/>
    <w:rsid w:val="0070347B"/>
    <w:rsid w:val="0070348F"/>
    <w:rsid w:val="007034B8"/>
    <w:rsid w:val="007034C1"/>
    <w:rsid w:val="00703546"/>
    <w:rsid w:val="0070368E"/>
    <w:rsid w:val="007036AC"/>
    <w:rsid w:val="007036B2"/>
    <w:rsid w:val="007036CB"/>
    <w:rsid w:val="00703716"/>
    <w:rsid w:val="00703740"/>
    <w:rsid w:val="00703751"/>
    <w:rsid w:val="00703778"/>
    <w:rsid w:val="0070380A"/>
    <w:rsid w:val="00703827"/>
    <w:rsid w:val="0070385C"/>
    <w:rsid w:val="0070386B"/>
    <w:rsid w:val="00703885"/>
    <w:rsid w:val="007038FA"/>
    <w:rsid w:val="0070392E"/>
    <w:rsid w:val="00703990"/>
    <w:rsid w:val="007039E1"/>
    <w:rsid w:val="007039E2"/>
    <w:rsid w:val="007039EA"/>
    <w:rsid w:val="00703A18"/>
    <w:rsid w:val="00703A33"/>
    <w:rsid w:val="00703A6F"/>
    <w:rsid w:val="00703AB9"/>
    <w:rsid w:val="00703AFF"/>
    <w:rsid w:val="00703B2C"/>
    <w:rsid w:val="00703B7F"/>
    <w:rsid w:val="00703C28"/>
    <w:rsid w:val="00703C2B"/>
    <w:rsid w:val="00703C79"/>
    <w:rsid w:val="00703C7A"/>
    <w:rsid w:val="00703CB5"/>
    <w:rsid w:val="00703CC6"/>
    <w:rsid w:val="00703CF7"/>
    <w:rsid w:val="00703D40"/>
    <w:rsid w:val="00703D97"/>
    <w:rsid w:val="00703DBC"/>
    <w:rsid w:val="00703DF0"/>
    <w:rsid w:val="00703DFA"/>
    <w:rsid w:val="00703E4C"/>
    <w:rsid w:val="00703EA4"/>
    <w:rsid w:val="00703F0C"/>
    <w:rsid w:val="00703F30"/>
    <w:rsid w:val="00703F32"/>
    <w:rsid w:val="00703F48"/>
    <w:rsid w:val="00703F69"/>
    <w:rsid w:val="00703FB3"/>
    <w:rsid w:val="00703FD6"/>
    <w:rsid w:val="00704061"/>
    <w:rsid w:val="00704092"/>
    <w:rsid w:val="007040FB"/>
    <w:rsid w:val="0070410D"/>
    <w:rsid w:val="0070412D"/>
    <w:rsid w:val="00704138"/>
    <w:rsid w:val="0070423D"/>
    <w:rsid w:val="0070423F"/>
    <w:rsid w:val="00704263"/>
    <w:rsid w:val="00704366"/>
    <w:rsid w:val="00704401"/>
    <w:rsid w:val="00704408"/>
    <w:rsid w:val="00704474"/>
    <w:rsid w:val="007044B1"/>
    <w:rsid w:val="007044C0"/>
    <w:rsid w:val="00704523"/>
    <w:rsid w:val="0070452A"/>
    <w:rsid w:val="0070453F"/>
    <w:rsid w:val="00704596"/>
    <w:rsid w:val="007045CA"/>
    <w:rsid w:val="007045F3"/>
    <w:rsid w:val="0070461A"/>
    <w:rsid w:val="00704622"/>
    <w:rsid w:val="007046C2"/>
    <w:rsid w:val="007046D6"/>
    <w:rsid w:val="007046EA"/>
    <w:rsid w:val="0070471C"/>
    <w:rsid w:val="00704746"/>
    <w:rsid w:val="00704797"/>
    <w:rsid w:val="0070479B"/>
    <w:rsid w:val="007047CD"/>
    <w:rsid w:val="007047FD"/>
    <w:rsid w:val="0070484B"/>
    <w:rsid w:val="00704871"/>
    <w:rsid w:val="00704882"/>
    <w:rsid w:val="007048B7"/>
    <w:rsid w:val="007048E8"/>
    <w:rsid w:val="0070490E"/>
    <w:rsid w:val="00704919"/>
    <w:rsid w:val="0070494F"/>
    <w:rsid w:val="0070495C"/>
    <w:rsid w:val="0070495F"/>
    <w:rsid w:val="00704978"/>
    <w:rsid w:val="00704985"/>
    <w:rsid w:val="0070498E"/>
    <w:rsid w:val="00704996"/>
    <w:rsid w:val="007049B2"/>
    <w:rsid w:val="007049C6"/>
    <w:rsid w:val="007049CC"/>
    <w:rsid w:val="00704A17"/>
    <w:rsid w:val="00704A53"/>
    <w:rsid w:val="00704ADF"/>
    <w:rsid w:val="00704AF5"/>
    <w:rsid w:val="00704AF9"/>
    <w:rsid w:val="00704B0A"/>
    <w:rsid w:val="00704BA7"/>
    <w:rsid w:val="00704BF5"/>
    <w:rsid w:val="00704C04"/>
    <w:rsid w:val="00704C1C"/>
    <w:rsid w:val="00704C20"/>
    <w:rsid w:val="00704C83"/>
    <w:rsid w:val="00704CBE"/>
    <w:rsid w:val="00704CF6"/>
    <w:rsid w:val="00704D53"/>
    <w:rsid w:val="00704D57"/>
    <w:rsid w:val="00704DC6"/>
    <w:rsid w:val="00704DD1"/>
    <w:rsid w:val="00704DF8"/>
    <w:rsid w:val="00704E58"/>
    <w:rsid w:val="00704E77"/>
    <w:rsid w:val="00704F04"/>
    <w:rsid w:val="00704F1E"/>
    <w:rsid w:val="00704F3A"/>
    <w:rsid w:val="00704F84"/>
    <w:rsid w:val="00704FAB"/>
    <w:rsid w:val="00704FBD"/>
    <w:rsid w:val="00704FD4"/>
    <w:rsid w:val="00705041"/>
    <w:rsid w:val="00705046"/>
    <w:rsid w:val="007050AB"/>
    <w:rsid w:val="007050DA"/>
    <w:rsid w:val="007050F9"/>
    <w:rsid w:val="00705112"/>
    <w:rsid w:val="0070514C"/>
    <w:rsid w:val="0070514D"/>
    <w:rsid w:val="00705187"/>
    <w:rsid w:val="0070520F"/>
    <w:rsid w:val="0070527E"/>
    <w:rsid w:val="00705311"/>
    <w:rsid w:val="00705319"/>
    <w:rsid w:val="00705357"/>
    <w:rsid w:val="007053D5"/>
    <w:rsid w:val="007053DB"/>
    <w:rsid w:val="007053E7"/>
    <w:rsid w:val="007053F4"/>
    <w:rsid w:val="0070543D"/>
    <w:rsid w:val="0070549D"/>
    <w:rsid w:val="007054A9"/>
    <w:rsid w:val="0070558B"/>
    <w:rsid w:val="007055D6"/>
    <w:rsid w:val="00705636"/>
    <w:rsid w:val="00705639"/>
    <w:rsid w:val="0070568E"/>
    <w:rsid w:val="007056B3"/>
    <w:rsid w:val="00705706"/>
    <w:rsid w:val="00705713"/>
    <w:rsid w:val="00705729"/>
    <w:rsid w:val="00705765"/>
    <w:rsid w:val="007057BE"/>
    <w:rsid w:val="007057DD"/>
    <w:rsid w:val="00705809"/>
    <w:rsid w:val="00705849"/>
    <w:rsid w:val="00705860"/>
    <w:rsid w:val="007058B5"/>
    <w:rsid w:val="00705999"/>
    <w:rsid w:val="0070599A"/>
    <w:rsid w:val="007059C9"/>
    <w:rsid w:val="007059E6"/>
    <w:rsid w:val="00705A30"/>
    <w:rsid w:val="00705A46"/>
    <w:rsid w:val="00705A58"/>
    <w:rsid w:val="00705AC7"/>
    <w:rsid w:val="00705B33"/>
    <w:rsid w:val="00705B5F"/>
    <w:rsid w:val="00705B78"/>
    <w:rsid w:val="00705B80"/>
    <w:rsid w:val="00705CB8"/>
    <w:rsid w:val="00705CCB"/>
    <w:rsid w:val="00705D06"/>
    <w:rsid w:val="00705D28"/>
    <w:rsid w:val="00705D74"/>
    <w:rsid w:val="00705D89"/>
    <w:rsid w:val="00705DC0"/>
    <w:rsid w:val="00705DD9"/>
    <w:rsid w:val="00705EEB"/>
    <w:rsid w:val="00705F01"/>
    <w:rsid w:val="00705F2E"/>
    <w:rsid w:val="00705F3A"/>
    <w:rsid w:val="00705F4C"/>
    <w:rsid w:val="00705F69"/>
    <w:rsid w:val="00705F94"/>
    <w:rsid w:val="00705FBF"/>
    <w:rsid w:val="00705FCF"/>
    <w:rsid w:val="00706010"/>
    <w:rsid w:val="0070606F"/>
    <w:rsid w:val="007060A5"/>
    <w:rsid w:val="0070614D"/>
    <w:rsid w:val="0070616D"/>
    <w:rsid w:val="00706194"/>
    <w:rsid w:val="007061A0"/>
    <w:rsid w:val="007061F8"/>
    <w:rsid w:val="00706211"/>
    <w:rsid w:val="007062C9"/>
    <w:rsid w:val="007062E6"/>
    <w:rsid w:val="0070634A"/>
    <w:rsid w:val="00706354"/>
    <w:rsid w:val="007063A7"/>
    <w:rsid w:val="007063F6"/>
    <w:rsid w:val="00706412"/>
    <w:rsid w:val="00706427"/>
    <w:rsid w:val="00706439"/>
    <w:rsid w:val="00706489"/>
    <w:rsid w:val="007064C7"/>
    <w:rsid w:val="0070651C"/>
    <w:rsid w:val="0070654A"/>
    <w:rsid w:val="00706564"/>
    <w:rsid w:val="00706577"/>
    <w:rsid w:val="0070658D"/>
    <w:rsid w:val="007065B8"/>
    <w:rsid w:val="007065DD"/>
    <w:rsid w:val="007066A2"/>
    <w:rsid w:val="007066C7"/>
    <w:rsid w:val="007066F8"/>
    <w:rsid w:val="00706707"/>
    <w:rsid w:val="0070673C"/>
    <w:rsid w:val="00706797"/>
    <w:rsid w:val="007067C6"/>
    <w:rsid w:val="007067EA"/>
    <w:rsid w:val="007067F3"/>
    <w:rsid w:val="00706802"/>
    <w:rsid w:val="00706837"/>
    <w:rsid w:val="007068AD"/>
    <w:rsid w:val="007068CE"/>
    <w:rsid w:val="00706920"/>
    <w:rsid w:val="00706937"/>
    <w:rsid w:val="00706AC9"/>
    <w:rsid w:val="00706ACC"/>
    <w:rsid w:val="00706B15"/>
    <w:rsid w:val="00706B77"/>
    <w:rsid w:val="00706BDA"/>
    <w:rsid w:val="00706BDD"/>
    <w:rsid w:val="00706BF0"/>
    <w:rsid w:val="00706C1B"/>
    <w:rsid w:val="00706C1E"/>
    <w:rsid w:val="00706C28"/>
    <w:rsid w:val="00706C2A"/>
    <w:rsid w:val="00706C49"/>
    <w:rsid w:val="00706CA8"/>
    <w:rsid w:val="00706CBB"/>
    <w:rsid w:val="00706CBD"/>
    <w:rsid w:val="00706CEB"/>
    <w:rsid w:val="00706CEC"/>
    <w:rsid w:val="00706D41"/>
    <w:rsid w:val="00706D67"/>
    <w:rsid w:val="00706DA9"/>
    <w:rsid w:val="00706DAE"/>
    <w:rsid w:val="00706DBA"/>
    <w:rsid w:val="00706DC6"/>
    <w:rsid w:val="00706DD4"/>
    <w:rsid w:val="00706E5F"/>
    <w:rsid w:val="00706E98"/>
    <w:rsid w:val="00706EC2"/>
    <w:rsid w:val="00706F6D"/>
    <w:rsid w:val="00706F71"/>
    <w:rsid w:val="00706F85"/>
    <w:rsid w:val="00706F93"/>
    <w:rsid w:val="00706F9E"/>
    <w:rsid w:val="00706FD2"/>
    <w:rsid w:val="00707020"/>
    <w:rsid w:val="00707047"/>
    <w:rsid w:val="007070DA"/>
    <w:rsid w:val="00707104"/>
    <w:rsid w:val="00707108"/>
    <w:rsid w:val="00707199"/>
    <w:rsid w:val="007071B1"/>
    <w:rsid w:val="00707253"/>
    <w:rsid w:val="0070725E"/>
    <w:rsid w:val="007072DC"/>
    <w:rsid w:val="0070737C"/>
    <w:rsid w:val="0070737F"/>
    <w:rsid w:val="00707385"/>
    <w:rsid w:val="0070746F"/>
    <w:rsid w:val="00707488"/>
    <w:rsid w:val="007074E9"/>
    <w:rsid w:val="00707517"/>
    <w:rsid w:val="0070752F"/>
    <w:rsid w:val="0070758B"/>
    <w:rsid w:val="00707594"/>
    <w:rsid w:val="007075DA"/>
    <w:rsid w:val="00707633"/>
    <w:rsid w:val="0070767C"/>
    <w:rsid w:val="00707760"/>
    <w:rsid w:val="007077E7"/>
    <w:rsid w:val="00707824"/>
    <w:rsid w:val="00707848"/>
    <w:rsid w:val="007078AB"/>
    <w:rsid w:val="007078BA"/>
    <w:rsid w:val="00707906"/>
    <w:rsid w:val="0070790A"/>
    <w:rsid w:val="0070792F"/>
    <w:rsid w:val="00707939"/>
    <w:rsid w:val="007079C5"/>
    <w:rsid w:val="007079CA"/>
    <w:rsid w:val="007079FE"/>
    <w:rsid w:val="00707A02"/>
    <w:rsid w:val="00707A09"/>
    <w:rsid w:val="00707A27"/>
    <w:rsid w:val="00707A84"/>
    <w:rsid w:val="00707AEF"/>
    <w:rsid w:val="00707B0A"/>
    <w:rsid w:val="00707B21"/>
    <w:rsid w:val="00707B4A"/>
    <w:rsid w:val="00707B59"/>
    <w:rsid w:val="00707BB7"/>
    <w:rsid w:val="00707BCF"/>
    <w:rsid w:val="00707C03"/>
    <w:rsid w:val="00707C9A"/>
    <w:rsid w:val="00707D71"/>
    <w:rsid w:val="00707DEF"/>
    <w:rsid w:val="00707DFD"/>
    <w:rsid w:val="00707E55"/>
    <w:rsid w:val="00707EA2"/>
    <w:rsid w:val="00707EE5"/>
    <w:rsid w:val="00707F16"/>
    <w:rsid w:val="00707F24"/>
    <w:rsid w:val="00707F3A"/>
    <w:rsid w:val="00707F65"/>
    <w:rsid w:val="00707FA9"/>
    <w:rsid w:val="00707FDE"/>
    <w:rsid w:val="00707FEA"/>
    <w:rsid w:val="0071003F"/>
    <w:rsid w:val="0071004B"/>
    <w:rsid w:val="0071004C"/>
    <w:rsid w:val="00710054"/>
    <w:rsid w:val="00710060"/>
    <w:rsid w:val="00710067"/>
    <w:rsid w:val="007100BD"/>
    <w:rsid w:val="007100CE"/>
    <w:rsid w:val="007100E1"/>
    <w:rsid w:val="0071010F"/>
    <w:rsid w:val="00710147"/>
    <w:rsid w:val="00710154"/>
    <w:rsid w:val="0071017B"/>
    <w:rsid w:val="007101CC"/>
    <w:rsid w:val="007102CC"/>
    <w:rsid w:val="00710307"/>
    <w:rsid w:val="007103B5"/>
    <w:rsid w:val="007103D8"/>
    <w:rsid w:val="007103F0"/>
    <w:rsid w:val="00710445"/>
    <w:rsid w:val="00710481"/>
    <w:rsid w:val="0071048A"/>
    <w:rsid w:val="00710498"/>
    <w:rsid w:val="007104D1"/>
    <w:rsid w:val="007104D7"/>
    <w:rsid w:val="00710530"/>
    <w:rsid w:val="00710531"/>
    <w:rsid w:val="00710544"/>
    <w:rsid w:val="007105AF"/>
    <w:rsid w:val="007105E3"/>
    <w:rsid w:val="007105FD"/>
    <w:rsid w:val="00710606"/>
    <w:rsid w:val="00710649"/>
    <w:rsid w:val="00710674"/>
    <w:rsid w:val="0071067F"/>
    <w:rsid w:val="0071069E"/>
    <w:rsid w:val="007106A0"/>
    <w:rsid w:val="007106A9"/>
    <w:rsid w:val="007106B6"/>
    <w:rsid w:val="007106BF"/>
    <w:rsid w:val="007106C4"/>
    <w:rsid w:val="007106D2"/>
    <w:rsid w:val="00710708"/>
    <w:rsid w:val="0071076E"/>
    <w:rsid w:val="007107B8"/>
    <w:rsid w:val="007107BC"/>
    <w:rsid w:val="007107BD"/>
    <w:rsid w:val="0071081C"/>
    <w:rsid w:val="00710840"/>
    <w:rsid w:val="007108F2"/>
    <w:rsid w:val="0071091C"/>
    <w:rsid w:val="007109C2"/>
    <w:rsid w:val="007109D1"/>
    <w:rsid w:val="007109F3"/>
    <w:rsid w:val="00710A1C"/>
    <w:rsid w:val="00710A36"/>
    <w:rsid w:val="00710A59"/>
    <w:rsid w:val="00710AC9"/>
    <w:rsid w:val="00710AD6"/>
    <w:rsid w:val="00710AE3"/>
    <w:rsid w:val="00710AE6"/>
    <w:rsid w:val="00710B03"/>
    <w:rsid w:val="00710B16"/>
    <w:rsid w:val="00710B19"/>
    <w:rsid w:val="00710B1B"/>
    <w:rsid w:val="00710B2E"/>
    <w:rsid w:val="00710B4C"/>
    <w:rsid w:val="00710B6B"/>
    <w:rsid w:val="00710B70"/>
    <w:rsid w:val="00710B77"/>
    <w:rsid w:val="00710B85"/>
    <w:rsid w:val="00710B92"/>
    <w:rsid w:val="00710B93"/>
    <w:rsid w:val="00710BEA"/>
    <w:rsid w:val="00710BF8"/>
    <w:rsid w:val="00710BFE"/>
    <w:rsid w:val="00710C9D"/>
    <w:rsid w:val="00710CB2"/>
    <w:rsid w:val="00710CE0"/>
    <w:rsid w:val="00710D87"/>
    <w:rsid w:val="00710DA8"/>
    <w:rsid w:val="00710DC5"/>
    <w:rsid w:val="00710DE2"/>
    <w:rsid w:val="00710E1B"/>
    <w:rsid w:val="00710E60"/>
    <w:rsid w:val="00710EB0"/>
    <w:rsid w:val="00710ECD"/>
    <w:rsid w:val="00710F03"/>
    <w:rsid w:val="00710F40"/>
    <w:rsid w:val="00710F74"/>
    <w:rsid w:val="00711026"/>
    <w:rsid w:val="00711125"/>
    <w:rsid w:val="007111A6"/>
    <w:rsid w:val="007111D0"/>
    <w:rsid w:val="00711241"/>
    <w:rsid w:val="00711248"/>
    <w:rsid w:val="007112CF"/>
    <w:rsid w:val="007112D1"/>
    <w:rsid w:val="007112FD"/>
    <w:rsid w:val="00711300"/>
    <w:rsid w:val="00711333"/>
    <w:rsid w:val="00711349"/>
    <w:rsid w:val="00711365"/>
    <w:rsid w:val="007113B4"/>
    <w:rsid w:val="007113F1"/>
    <w:rsid w:val="00711435"/>
    <w:rsid w:val="00711456"/>
    <w:rsid w:val="00711461"/>
    <w:rsid w:val="00711470"/>
    <w:rsid w:val="00711488"/>
    <w:rsid w:val="007114AA"/>
    <w:rsid w:val="00711526"/>
    <w:rsid w:val="007115B0"/>
    <w:rsid w:val="007115B2"/>
    <w:rsid w:val="007115C1"/>
    <w:rsid w:val="007115CD"/>
    <w:rsid w:val="00711614"/>
    <w:rsid w:val="00711627"/>
    <w:rsid w:val="007116B8"/>
    <w:rsid w:val="00711706"/>
    <w:rsid w:val="0071171B"/>
    <w:rsid w:val="00711760"/>
    <w:rsid w:val="0071177F"/>
    <w:rsid w:val="00711809"/>
    <w:rsid w:val="0071182C"/>
    <w:rsid w:val="007118E7"/>
    <w:rsid w:val="0071193C"/>
    <w:rsid w:val="0071196D"/>
    <w:rsid w:val="0071197C"/>
    <w:rsid w:val="00711994"/>
    <w:rsid w:val="0071199F"/>
    <w:rsid w:val="007119A4"/>
    <w:rsid w:val="007119B5"/>
    <w:rsid w:val="00711A0C"/>
    <w:rsid w:val="00711A1A"/>
    <w:rsid w:val="00711A1D"/>
    <w:rsid w:val="00711A51"/>
    <w:rsid w:val="00711A86"/>
    <w:rsid w:val="00711A8B"/>
    <w:rsid w:val="00711AB2"/>
    <w:rsid w:val="00711ABB"/>
    <w:rsid w:val="00711AC9"/>
    <w:rsid w:val="00711AF5"/>
    <w:rsid w:val="00711AF8"/>
    <w:rsid w:val="00711B0F"/>
    <w:rsid w:val="00711B15"/>
    <w:rsid w:val="00711B16"/>
    <w:rsid w:val="00711B2D"/>
    <w:rsid w:val="00711B54"/>
    <w:rsid w:val="00711B57"/>
    <w:rsid w:val="00711B5B"/>
    <w:rsid w:val="00711B95"/>
    <w:rsid w:val="00711BB0"/>
    <w:rsid w:val="00711BFE"/>
    <w:rsid w:val="00711C0A"/>
    <w:rsid w:val="00711C52"/>
    <w:rsid w:val="00711CBB"/>
    <w:rsid w:val="00711D15"/>
    <w:rsid w:val="00711D39"/>
    <w:rsid w:val="00711D44"/>
    <w:rsid w:val="00711D6A"/>
    <w:rsid w:val="00711D77"/>
    <w:rsid w:val="00711D9A"/>
    <w:rsid w:val="00711DAD"/>
    <w:rsid w:val="00711DEF"/>
    <w:rsid w:val="00711E3F"/>
    <w:rsid w:val="00711E47"/>
    <w:rsid w:val="00711E6C"/>
    <w:rsid w:val="00711E91"/>
    <w:rsid w:val="00711ED3"/>
    <w:rsid w:val="00711F06"/>
    <w:rsid w:val="00711F08"/>
    <w:rsid w:val="00711F18"/>
    <w:rsid w:val="00711F1C"/>
    <w:rsid w:val="00711FBB"/>
    <w:rsid w:val="00712008"/>
    <w:rsid w:val="0071201A"/>
    <w:rsid w:val="007120DA"/>
    <w:rsid w:val="0071211D"/>
    <w:rsid w:val="0071213E"/>
    <w:rsid w:val="00712161"/>
    <w:rsid w:val="007121A5"/>
    <w:rsid w:val="007121E1"/>
    <w:rsid w:val="007121E9"/>
    <w:rsid w:val="0071223E"/>
    <w:rsid w:val="00712247"/>
    <w:rsid w:val="007122BB"/>
    <w:rsid w:val="00712316"/>
    <w:rsid w:val="00712319"/>
    <w:rsid w:val="00712332"/>
    <w:rsid w:val="0071234F"/>
    <w:rsid w:val="00712365"/>
    <w:rsid w:val="007123A3"/>
    <w:rsid w:val="00712449"/>
    <w:rsid w:val="00712490"/>
    <w:rsid w:val="007124A5"/>
    <w:rsid w:val="007124AB"/>
    <w:rsid w:val="007124B5"/>
    <w:rsid w:val="007124BD"/>
    <w:rsid w:val="007124CA"/>
    <w:rsid w:val="0071255B"/>
    <w:rsid w:val="0071255E"/>
    <w:rsid w:val="00712569"/>
    <w:rsid w:val="00712574"/>
    <w:rsid w:val="00712577"/>
    <w:rsid w:val="007125E9"/>
    <w:rsid w:val="00712666"/>
    <w:rsid w:val="0071267C"/>
    <w:rsid w:val="007126CE"/>
    <w:rsid w:val="00712700"/>
    <w:rsid w:val="0071272D"/>
    <w:rsid w:val="0071274C"/>
    <w:rsid w:val="0071276B"/>
    <w:rsid w:val="0071276D"/>
    <w:rsid w:val="00712781"/>
    <w:rsid w:val="0071278D"/>
    <w:rsid w:val="007127EB"/>
    <w:rsid w:val="0071281F"/>
    <w:rsid w:val="00712835"/>
    <w:rsid w:val="00712846"/>
    <w:rsid w:val="0071288D"/>
    <w:rsid w:val="00712891"/>
    <w:rsid w:val="007128C9"/>
    <w:rsid w:val="007128E6"/>
    <w:rsid w:val="00712906"/>
    <w:rsid w:val="00712948"/>
    <w:rsid w:val="00712A04"/>
    <w:rsid w:val="00712A21"/>
    <w:rsid w:val="00712A24"/>
    <w:rsid w:val="00712A3C"/>
    <w:rsid w:val="00712A46"/>
    <w:rsid w:val="00712AB4"/>
    <w:rsid w:val="00712AB7"/>
    <w:rsid w:val="00712B05"/>
    <w:rsid w:val="00712B52"/>
    <w:rsid w:val="00712BB2"/>
    <w:rsid w:val="00712CF1"/>
    <w:rsid w:val="00712D78"/>
    <w:rsid w:val="00712DA9"/>
    <w:rsid w:val="00712E9B"/>
    <w:rsid w:val="00712F5D"/>
    <w:rsid w:val="00712FAC"/>
    <w:rsid w:val="00712FB3"/>
    <w:rsid w:val="00712FF0"/>
    <w:rsid w:val="00713011"/>
    <w:rsid w:val="00713028"/>
    <w:rsid w:val="0071305B"/>
    <w:rsid w:val="00713096"/>
    <w:rsid w:val="007130D7"/>
    <w:rsid w:val="0071310B"/>
    <w:rsid w:val="007131AD"/>
    <w:rsid w:val="007131CE"/>
    <w:rsid w:val="00713286"/>
    <w:rsid w:val="00713312"/>
    <w:rsid w:val="0071331F"/>
    <w:rsid w:val="00713331"/>
    <w:rsid w:val="0071334D"/>
    <w:rsid w:val="0071337B"/>
    <w:rsid w:val="007133B5"/>
    <w:rsid w:val="007133DE"/>
    <w:rsid w:val="007134AA"/>
    <w:rsid w:val="007134BB"/>
    <w:rsid w:val="007134F1"/>
    <w:rsid w:val="00713506"/>
    <w:rsid w:val="00713571"/>
    <w:rsid w:val="007135B2"/>
    <w:rsid w:val="0071362C"/>
    <w:rsid w:val="0071366D"/>
    <w:rsid w:val="0071367C"/>
    <w:rsid w:val="007136E5"/>
    <w:rsid w:val="007137B3"/>
    <w:rsid w:val="007137B6"/>
    <w:rsid w:val="007138AB"/>
    <w:rsid w:val="007138C8"/>
    <w:rsid w:val="0071391E"/>
    <w:rsid w:val="0071395C"/>
    <w:rsid w:val="0071397F"/>
    <w:rsid w:val="00713980"/>
    <w:rsid w:val="007139F1"/>
    <w:rsid w:val="007139F9"/>
    <w:rsid w:val="00713A12"/>
    <w:rsid w:val="00713A2E"/>
    <w:rsid w:val="00713A46"/>
    <w:rsid w:val="00713A59"/>
    <w:rsid w:val="00713A75"/>
    <w:rsid w:val="00713AC4"/>
    <w:rsid w:val="00713B01"/>
    <w:rsid w:val="00713B05"/>
    <w:rsid w:val="00713B49"/>
    <w:rsid w:val="00713C1D"/>
    <w:rsid w:val="00713CB6"/>
    <w:rsid w:val="00713D8B"/>
    <w:rsid w:val="00713DB9"/>
    <w:rsid w:val="00713DFD"/>
    <w:rsid w:val="00713E2C"/>
    <w:rsid w:val="00713E57"/>
    <w:rsid w:val="00713EC8"/>
    <w:rsid w:val="00713EEA"/>
    <w:rsid w:val="00713F0A"/>
    <w:rsid w:val="00713F91"/>
    <w:rsid w:val="007140DE"/>
    <w:rsid w:val="0071411C"/>
    <w:rsid w:val="007141AB"/>
    <w:rsid w:val="00714227"/>
    <w:rsid w:val="0071423C"/>
    <w:rsid w:val="00714265"/>
    <w:rsid w:val="00714276"/>
    <w:rsid w:val="007142E0"/>
    <w:rsid w:val="00714336"/>
    <w:rsid w:val="007143D9"/>
    <w:rsid w:val="0071440C"/>
    <w:rsid w:val="00714487"/>
    <w:rsid w:val="007144D6"/>
    <w:rsid w:val="00714512"/>
    <w:rsid w:val="00714589"/>
    <w:rsid w:val="007145AA"/>
    <w:rsid w:val="007145BA"/>
    <w:rsid w:val="007145DB"/>
    <w:rsid w:val="00714631"/>
    <w:rsid w:val="007146A9"/>
    <w:rsid w:val="007146C3"/>
    <w:rsid w:val="007146F4"/>
    <w:rsid w:val="00714746"/>
    <w:rsid w:val="0071475D"/>
    <w:rsid w:val="00714791"/>
    <w:rsid w:val="00714794"/>
    <w:rsid w:val="007147C6"/>
    <w:rsid w:val="00714802"/>
    <w:rsid w:val="0071481A"/>
    <w:rsid w:val="0071481D"/>
    <w:rsid w:val="00714828"/>
    <w:rsid w:val="00714849"/>
    <w:rsid w:val="00714886"/>
    <w:rsid w:val="00714964"/>
    <w:rsid w:val="0071498A"/>
    <w:rsid w:val="0071498E"/>
    <w:rsid w:val="007149C5"/>
    <w:rsid w:val="007149E1"/>
    <w:rsid w:val="00714A32"/>
    <w:rsid w:val="00714A61"/>
    <w:rsid w:val="00714A7B"/>
    <w:rsid w:val="00714A7D"/>
    <w:rsid w:val="00714B92"/>
    <w:rsid w:val="00714BB4"/>
    <w:rsid w:val="00714BF8"/>
    <w:rsid w:val="00714C28"/>
    <w:rsid w:val="00714C78"/>
    <w:rsid w:val="00714C7D"/>
    <w:rsid w:val="00714C92"/>
    <w:rsid w:val="00714C9D"/>
    <w:rsid w:val="00714CBD"/>
    <w:rsid w:val="00714D00"/>
    <w:rsid w:val="00714D49"/>
    <w:rsid w:val="00714DC0"/>
    <w:rsid w:val="00714E38"/>
    <w:rsid w:val="00714E47"/>
    <w:rsid w:val="00714EA7"/>
    <w:rsid w:val="00714EAB"/>
    <w:rsid w:val="00714EBC"/>
    <w:rsid w:val="00714ECB"/>
    <w:rsid w:val="00714ECD"/>
    <w:rsid w:val="00714ED9"/>
    <w:rsid w:val="00714F10"/>
    <w:rsid w:val="00714F46"/>
    <w:rsid w:val="00714FDF"/>
    <w:rsid w:val="00715012"/>
    <w:rsid w:val="00715014"/>
    <w:rsid w:val="0071502B"/>
    <w:rsid w:val="007150AB"/>
    <w:rsid w:val="007150AE"/>
    <w:rsid w:val="00715146"/>
    <w:rsid w:val="00715154"/>
    <w:rsid w:val="00715195"/>
    <w:rsid w:val="00715250"/>
    <w:rsid w:val="00715264"/>
    <w:rsid w:val="007152A1"/>
    <w:rsid w:val="007152B9"/>
    <w:rsid w:val="007152C4"/>
    <w:rsid w:val="007152D7"/>
    <w:rsid w:val="00715331"/>
    <w:rsid w:val="0071537C"/>
    <w:rsid w:val="00715388"/>
    <w:rsid w:val="0071539D"/>
    <w:rsid w:val="00715405"/>
    <w:rsid w:val="00715452"/>
    <w:rsid w:val="00715459"/>
    <w:rsid w:val="0071548D"/>
    <w:rsid w:val="0071549B"/>
    <w:rsid w:val="007154BC"/>
    <w:rsid w:val="00715514"/>
    <w:rsid w:val="0071551F"/>
    <w:rsid w:val="00715534"/>
    <w:rsid w:val="007155C4"/>
    <w:rsid w:val="007155CC"/>
    <w:rsid w:val="007155DA"/>
    <w:rsid w:val="007155ED"/>
    <w:rsid w:val="00715648"/>
    <w:rsid w:val="00715665"/>
    <w:rsid w:val="00715692"/>
    <w:rsid w:val="007156C6"/>
    <w:rsid w:val="0071573D"/>
    <w:rsid w:val="00715807"/>
    <w:rsid w:val="00715826"/>
    <w:rsid w:val="00715851"/>
    <w:rsid w:val="007158AD"/>
    <w:rsid w:val="0071596C"/>
    <w:rsid w:val="00715980"/>
    <w:rsid w:val="007159B8"/>
    <w:rsid w:val="007159DD"/>
    <w:rsid w:val="00715A04"/>
    <w:rsid w:val="00715A67"/>
    <w:rsid w:val="00715AF7"/>
    <w:rsid w:val="00715B11"/>
    <w:rsid w:val="00715B29"/>
    <w:rsid w:val="00715B59"/>
    <w:rsid w:val="00715B89"/>
    <w:rsid w:val="00715B91"/>
    <w:rsid w:val="00715BC6"/>
    <w:rsid w:val="00715C03"/>
    <w:rsid w:val="00715C0D"/>
    <w:rsid w:val="00715C27"/>
    <w:rsid w:val="00715CEF"/>
    <w:rsid w:val="00715D2D"/>
    <w:rsid w:val="00715D60"/>
    <w:rsid w:val="00715D6E"/>
    <w:rsid w:val="00715DBE"/>
    <w:rsid w:val="00715DF8"/>
    <w:rsid w:val="00715E09"/>
    <w:rsid w:val="00715E12"/>
    <w:rsid w:val="00715E1D"/>
    <w:rsid w:val="00715E47"/>
    <w:rsid w:val="00715EAE"/>
    <w:rsid w:val="00715F44"/>
    <w:rsid w:val="00715FA9"/>
    <w:rsid w:val="00715FD5"/>
    <w:rsid w:val="00715FDB"/>
    <w:rsid w:val="00716019"/>
    <w:rsid w:val="007160AB"/>
    <w:rsid w:val="007160C3"/>
    <w:rsid w:val="0071614E"/>
    <w:rsid w:val="0071619B"/>
    <w:rsid w:val="007161BE"/>
    <w:rsid w:val="00716206"/>
    <w:rsid w:val="0071622B"/>
    <w:rsid w:val="0071624B"/>
    <w:rsid w:val="00716257"/>
    <w:rsid w:val="00716260"/>
    <w:rsid w:val="007162A4"/>
    <w:rsid w:val="007162E5"/>
    <w:rsid w:val="0071635F"/>
    <w:rsid w:val="00716396"/>
    <w:rsid w:val="007163C7"/>
    <w:rsid w:val="00716467"/>
    <w:rsid w:val="0071648F"/>
    <w:rsid w:val="007164CF"/>
    <w:rsid w:val="007164E2"/>
    <w:rsid w:val="007164FE"/>
    <w:rsid w:val="00716503"/>
    <w:rsid w:val="00716536"/>
    <w:rsid w:val="00716590"/>
    <w:rsid w:val="007165B1"/>
    <w:rsid w:val="007165B2"/>
    <w:rsid w:val="00716641"/>
    <w:rsid w:val="00716669"/>
    <w:rsid w:val="007166CC"/>
    <w:rsid w:val="007166D4"/>
    <w:rsid w:val="007166D5"/>
    <w:rsid w:val="007166F1"/>
    <w:rsid w:val="00716723"/>
    <w:rsid w:val="0071673D"/>
    <w:rsid w:val="00716781"/>
    <w:rsid w:val="007167B8"/>
    <w:rsid w:val="007167C9"/>
    <w:rsid w:val="00716832"/>
    <w:rsid w:val="00716841"/>
    <w:rsid w:val="0071689E"/>
    <w:rsid w:val="0071689F"/>
    <w:rsid w:val="007168FB"/>
    <w:rsid w:val="00716901"/>
    <w:rsid w:val="00716938"/>
    <w:rsid w:val="00716944"/>
    <w:rsid w:val="00716952"/>
    <w:rsid w:val="0071695B"/>
    <w:rsid w:val="0071697A"/>
    <w:rsid w:val="007169DD"/>
    <w:rsid w:val="007169F1"/>
    <w:rsid w:val="00716AAA"/>
    <w:rsid w:val="00716AF7"/>
    <w:rsid w:val="00716AFA"/>
    <w:rsid w:val="00716B0A"/>
    <w:rsid w:val="00716B12"/>
    <w:rsid w:val="00716B13"/>
    <w:rsid w:val="00716B5D"/>
    <w:rsid w:val="00716B74"/>
    <w:rsid w:val="00716B91"/>
    <w:rsid w:val="00716C13"/>
    <w:rsid w:val="00716C4B"/>
    <w:rsid w:val="00716C59"/>
    <w:rsid w:val="00716C87"/>
    <w:rsid w:val="00716CD7"/>
    <w:rsid w:val="00716D35"/>
    <w:rsid w:val="00716D53"/>
    <w:rsid w:val="00716D60"/>
    <w:rsid w:val="00716DB8"/>
    <w:rsid w:val="00716DD1"/>
    <w:rsid w:val="00716E09"/>
    <w:rsid w:val="00716EA4"/>
    <w:rsid w:val="00716F05"/>
    <w:rsid w:val="00716F1C"/>
    <w:rsid w:val="00716F5D"/>
    <w:rsid w:val="00716F61"/>
    <w:rsid w:val="00716F7D"/>
    <w:rsid w:val="00716F9F"/>
    <w:rsid w:val="00716FB6"/>
    <w:rsid w:val="00716FD9"/>
    <w:rsid w:val="00716FFF"/>
    <w:rsid w:val="0071700A"/>
    <w:rsid w:val="00717017"/>
    <w:rsid w:val="0071701E"/>
    <w:rsid w:val="00717036"/>
    <w:rsid w:val="0071703F"/>
    <w:rsid w:val="00717123"/>
    <w:rsid w:val="00717125"/>
    <w:rsid w:val="0071713B"/>
    <w:rsid w:val="007171AF"/>
    <w:rsid w:val="007171DD"/>
    <w:rsid w:val="0071723D"/>
    <w:rsid w:val="0071730E"/>
    <w:rsid w:val="00717389"/>
    <w:rsid w:val="00717398"/>
    <w:rsid w:val="007173A9"/>
    <w:rsid w:val="007173E4"/>
    <w:rsid w:val="007173EA"/>
    <w:rsid w:val="00717408"/>
    <w:rsid w:val="00717446"/>
    <w:rsid w:val="00717464"/>
    <w:rsid w:val="007174F0"/>
    <w:rsid w:val="007174F5"/>
    <w:rsid w:val="00717522"/>
    <w:rsid w:val="0071752D"/>
    <w:rsid w:val="00717551"/>
    <w:rsid w:val="00717580"/>
    <w:rsid w:val="007175CF"/>
    <w:rsid w:val="00717608"/>
    <w:rsid w:val="00717683"/>
    <w:rsid w:val="00717692"/>
    <w:rsid w:val="007176D9"/>
    <w:rsid w:val="007176E5"/>
    <w:rsid w:val="00717778"/>
    <w:rsid w:val="00717828"/>
    <w:rsid w:val="0071789D"/>
    <w:rsid w:val="00717903"/>
    <w:rsid w:val="00717976"/>
    <w:rsid w:val="0071797B"/>
    <w:rsid w:val="007179B3"/>
    <w:rsid w:val="00717A01"/>
    <w:rsid w:val="00717A22"/>
    <w:rsid w:val="00717A66"/>
    <w:rsid w:val="00717A76"/>
    <w:rsid w:val="00717A7B"/>
    <w:rsid w:val="00717A7C"/>
    <w:rsid w:val="00717A89"/>
    <w:rsid w:val="00717A94"/>
    <w:rsid w:val="00717AED"/>
    <w:rsid w:val="00717AFE"/>
    <w:rsid w:val="00717B20"/>
    <w:rsid w:val="00717B54"/>
    <w:rsid w:val="00717C91"/>
    <w:rsid w:val="00717CC7"/>
    <w:rsid w:val="00717D3C"/>
    <w:rsid w:val="00717D51"/>
    <w:rsid w:val="00717D66"/>
    <w:rsid w:val="00717D71"/>
    <w:rsid w:val="00717D81"/>
    <w:rsid w:val="00717D85"/>
    <w:rsid w:val="00717DA0"/>
    <w:rsid w:val="00717DB4"/>
    <w:rsid w:val="00717E13"/>
    <w:rsid w:val="00717E1C"/>
    <w:rsid w:val="00717E4E"/>
    <w:rsid w:val="00717E5E"/>
    <w:rsid w:val="00717E66"/>
    <w:rsid w:val="00717E88"/>
    <w:rsid w:val="00717EBE"/>
    <w:rsid w:val="00717EF3"/>
    <w:rsid w:val="00717F0A"/>
    <w:rsid w:val="00717F16"/>
    <w:rsid w:val="00717F47"/>
    <w:rsid w:val="00717F4E"/>
    <w:rsid w:val="00717F6A"/>
    <w:rsid w:val="00717FF9"/>
    <w:rsid w:val="0071B9CB"/>
    <w:rsid w:val="0072000A"/>
    <w:rsid w:val="0072001B"/>
    <w:rsid w:val="0072002A"/>
    <w:rsid w:val="0072002D"/>
    <w:rsid w:val="0072005B"/>
    <w:rsid w:val="00720065"/>
    <w:rsid w:val="007200A2"/>
    <w:rsid w:val="007200DE"/>
    <w:rsid w:val="0072012F"/>
    <w:rsid w:val="00720137"/>
    <w:rsid w:val="0072015A"/>
    <w:rsid w:val="007201CC"/>
    <w:rsid w:val="007201F4"/>
    <w:rsid w:val="0072022D"/>
    <w:rsid w:val="00720260"/>
    <w:rsid w:val="007202BB"/>
    <w:rsid w:val="00720339"/>
    <w:rsid w:val="00720345"/>
    <w:rsid w:val="00720373"/>
    <w:rsid w:val="007203A0"/>
    <w:rsid w:val="007203AA"/>
    <w:rsid w:val="007203CA"/>
    <w:rsid w:val="00720421"/>
    <w:rsid w:val="00720429"/>
    <w:rsid w:val="00720452"/>
    <w:rsid w:val="0072047C"/>
    <w:rsid w:val="007204DD"/>
    <w:rsid w:val="007204EA"/>
    <w:rsid w:val="007204F4"/>
    <w:rsid w:val="007204F7"/>
    <w:rsid w:val="00720507"/>
    <w:rsid w:val="00720510"/>
    <w:rsid w:val="00720514"/>
    <w:rsid w:val="0072051C"/>
    <w:rsid w:val="00720525"/>
    <w:rsid w:val="007205DF"/>
    <w:rsid w:val="007205E6"/>
    <w:rsid w:val="00720684"/>
    <w:rsid w:val="007206C1"/>
    <w:rsid w:val="007206DA"/>
    <w:rsid w:val="0072072D"/>
    <w:rsid w:val="00720745"/>
    <w:rsid w:val="0072079A"/>
    <w:rsid w:val="007207B1"/>
    <w:rsid w:val="007207C9"/>
    <w:rsid w:val="00720808"/>
    <w:rsid w:val="0072083B"/>
    <w:rsid w:val="00720862"/>
    <w:rsid w:val="0072087E"/>
    <w:rsid w:val="00720888"/>
    <w:rsid w:val="007208B4"/>
    <w:rsid w:val="00720900"/>
    <w:rsid w:val="00720905"/>
    <w:rsid w:val="0072092C"/>
    <w:rsid w:val="007209AC"/>
    <w:rsid w:val="007209C4"/>
    <w:rsid w:val="007209C6"/>
    <w:rsid w:val="007209E8"/>
    <w:rsid w:val="007209EF"/>
    <w:rsid w:val="00720A06"/>
    <w:rsid w:val="00720A1E"/>
    <w:rsid w:val="00720AB2"/>
    <w:rsid w:val="00720ACE"/>
    <w:rsid w:val="00720AD6"/>
    <w:rsid w:val="00720AE4"/>
    <w:rsid w:val="00720B2A"/>
    <w:rsid w:val="00720B48"/>
    <w:rsid w:val="00720B73"/>
    <w:rsid w:val="00720B98"/>
    <w:rsid w:val="00720BE6"/>
    <w:rsid w:val="00720C01"/>
    <w:rsid w:val="00720C59"/>
    <w:rsid w:val="00720C77"/>
    <w:rsid w:val="00720C8D"/>
    <w:rsid w:val="00720CC7"/>
    <w:rsid w:val="00720CDE"/>
    <w:rsid w:val="00720D18"/>
    <w:rsid w:val="00720D72"/>
    <w:rsid w:val="00720DD7"/>
    <w:rsid w:val="00720DF0"/>
    <w:rsid w:val="00720E16"/>
    <w:rsid w:val="00720E2C"/>
    <w:rsid w:val="00720E6F"/>
    <w:rsid w:val="00720EA2"/>
    <w:rsid w:val="00720EC7"/>
    <w:rsid w:val="00720EF9"/>
    <w:rsid w:val="00720F03"/>
    <w:rsid w:val="00720F0D"/>
    <w:rsid w:val="00720F45"/>
    <w:rsid w:val="00720F64"/>
    <w:rsid w:val="00720F99"/>
    <w:rsid w:val="00720FE0"/>
    <w:rsid w:val="00720FE6"/>
    <w:rsid w:val="00720FEF"/>
    <w:rsid w:val="00721017"/>
    <w:rsid w:val="00721072"/>
    <w:rsid w:val="0072108C"/>
    <w:rsid w:val="0072109C"/>
    <w:rsid w:val="007210A8"/>
    <w:rsid w:val="00721108"/>
    <w:rsid w:val="0072115C"/>
    <w:rsid w:val="00721191"/>
    <w:rsid w:val="0072119E"/>
    <w:rsid w:val="007211B3"/>
    <w:rsid w:val="007211E1"/>
    <w:rsid w:val="00721228"/>
    <w:rsid w:val="00721289"/>
    <w:rsid w:val="007213C0"/>
    <w:rsid w:val="0072147B"/>
    <w:rsid w:val="0072148D"/>
    <w:rsid w:val="0072149F"/>
    <w:rsid w:val="007214DA"/>
    <w:rsid w:val="0072150B"/>
    <w:rsid w:val="00721517"/>
    <w:rsid w:val="00721520"/>
    <w:rsid w:val="00721536"/>
    <w:rsid w:val="00721565"/>
    <w:rsid w:val="00721610"/>
    <w:rsid w:val="00721625"/>
    <w:rsid w:val="007216D0"/>
    <w:rsid w:val="007216D2"/>
    <w:rsid w:val="00721725"/>
    <w:rsid w:val="00721733"/>
    <w:rsid w:val="007217EF"/>
    <w:rsid w:val="00721857"/>
    <w:rsid w:val="007218E9"/>
    <w:rsid w:val="007218EA"/>
    <w:rsid w:val="007218F3"/>
    <w:rsid w:val="00721908"/>
    <w:rsid w:val="007219A4"/>
    <w:rsid w:val="007219DD"/>
    <w:rsid w:val="00721A3D"/>
    <w:rsid w:val="00721A74"/>
    <w:rsid w:val="00721A7F"/>
    <w:rsid w:val="00721AAB"/>
    <w:rsid w:val="00721B16"/>
    <w:rsid w:val="00721B3E"/>
    <w:rsid w:val="00721B42"/>
    <w:rsid w:val="00721B49"/>
    <w:rsid w:val="00721B6F"/>
    <w:rsid w:val="00721B84"/>
    <w:rsid w:val="00721BA7"/>
    <w:rsid w:val="00721BE9"/>
    <w:rsid w:val="00721BF8"/>
    <w:rsid w:val="00721C5F"/>
    <w:rsid w:val="00721C9F"/>
    <w:rsid w:val="00721D3C"/>
    <w:rsid w:val="00721D47"/>
    <w:rsid w:val="00721D7C"/>
    <w:rsid w:val="00721D7F"/>
    <w:rsid w:val="00721D85"/>
    <w:rsid w:val="00721D89"/>
    <w:rsid w:val="00721DA9"/>
    <w:rsid w:val="00721DAD"/>
    <w:rsid w:val="00721E15"/>
    <w:rsid w:val="00721E20"/>
    <w:rsid w:val="00721E50"/>
    <w:rsid w:val="00721E8A"/>
    <w:rsid w:val="00721E94"/>
    <w:rsid w:val="00721EA4"/>
    <w:rsid w:val="00721EC9"/>
    <w:rsid w:val="00721EE8"/>
    <w:rsid w:val="00721F01"/>
    <w:rsid w:val="00721F14"/>
    <w:rsid w:val="00721F3D"/>
    <w:rsid w:val="00721F45"/>
    <w:rsid w:val="00721FF1"/>
    <w:rsid w:val="00722012"/>
    <w:rsid w:val="0072201A"/>
    <w:rsid w:val="00722028"/>
    <w:rsid w:val="00722034"/>
    <w:rsid w:val="00722061"/>
    <w:rsid w:val="00722065"/>
    <w:rsid w:val="00722069"/>
    <w:rsid w:val="00722079"/>
    <w:rsid w:val="007220FA"/>
    <w:rsid w:val="0072210E"/>
    <w:rsid w:val="0072219A"/>
    <w:rsid w:val="007221A7"/>
    <w:rsid w:val="007221D1"/>
    <w:rsid w:val="007221E7"/>
    <w:rsid w:val="007221F2"/>
    <w:rsid w:val="00722207"/>
    <w:rsid w:val="00722217"/>
    <w:rsid w:val="00722242"/>
    <w:rsid w:val="00722246"/>
    <w:rsid w:val="0072228D"/>
    <w:rsid w:val="0072229C"/>
    <w:rsid w:val="007222B1"/>
    <w:rsid w:val="00722329"/>
    <w:rsid w:val="0072237E"/>
    <w:rsid w:val="0072238C"/>
    <w:rsid w:val="007223DA"/>
    <w:rsid w:val="007223E3"/>
    <w:rsid w:val="007223FE"/>
    <w:rsid w:val="00722438"/>
    <w:rsid w:val="0072243E"/>
    <w:rsid w:val="007224B5"/>
    <w:rsid w:val="007224C1"/>
    <w:rsid w:val="007224E7"/>
    <w:rsid w:val="00722574"/>
    <w:rsid w:val="007225A1"/>
    <w:rsid w:val="007225E3"/>
    <w:rsid w:val="0072260D"/>
    <w:rsid w:val="00722641"/>
    <w:rsid w:val="007226E1"/>
    <w:rsid w:val="007226E3"/>
    <w:rsid w:val="007226FF"/>
    <w:rsid w:val="00722708"/>
    <w:rsid w:val="00722781"/>
    <w:rsid w:val="0072283D"/>
    <w:rsid w:val="0072285E"/>
    <w:rsid w:val="007228DE"/>
    <w:rsid w:val="007228FB"/>
    <w:rsid w:val="00722949"/>
    <w:rsid w:val="0072299E"/>
    <w:rsid w:val="007229C7"/>
    <w:rsid w:val="007229CD"/>
    <w:rsid w:val="007229F4"/>
    <w:rsid w:val="00722A15"/>
    <w:rsid w:val="00722A2C"/>
    <w:rsid w:val="00722A57"/>
    <w:rsid w:val="00722A7A"/>
    <w:rsid w:val="00722AB6"/>
    <w:rsid w:val="00722ADA"/>
    <w:rsid w:val="00722B5F"/>
    <w:rsid w:val="00722B6E"/>
    <w:rsid w:val="00722C03"/>
    <w:rsid w:val="00722D0B"/>
    <w:rsid w:val="00722DB3"/>
    <w:rsid w:val="00722DE5"/>
    <w:rsid w:val="00722E4B"/>
    <w:rsid w:val="00722E61"/>
    <w:rsid w:val="00722E84"/>
    <w:rsid w:val="00722EF7"/>
    <w:rsid w:val="00722F1B"/>
    <w:rsid w:val="00722FB0"/>
    <w:rsid w:val="00722FB1"/>
    <w:rsid w:val="00722FB6"/>
    <w:rsid w:val="00722FCC"/>
    <w:rsid w:val="00722FCF"/>
    <w:rsid w:val="00723004"/>
    <w:rsid w:val="0072300C"/>
    <w:rsid w:val="0072300D"/>
    <w:rsid w:val="00723011"/>
    <w:rsid w:val="00723017"/>
    <w:rsid w:val="0072304C"/>
    <w:rsid w:val="007230CE"/>
    <w:rsid w:val="007230D2"/>
    <w:rsid w:val="007230E8"/>
    <w:rsid w:val="007230F0"/>
    <w:rsid w:val="007230FC"/>
    <w:rsid w:val="00723127"/>
    <w:rsid w:val="00723135"/>
    <w:rsid w:val="007231C5"/>
    <w:rsid w:val="00723337"/>
    <w:rsid w:val="0072336D"/>
    <w:rsid w:val="007233BA"/>
    <w:rsid w:val="007233C2"/>
    <w:rsid w:val="007233C7"/>
    <w:rsid w:val="00723444"/>
    <w:rsid w:val="0072345E"/>
    <w:rsid w:val="00723519"/>
    <w:rsid w:val="0072352B"/>
    <w:rsid w:val="00723533"/>
    <w:rsid w:val="00723542"/>
    <w:rsid w:val="007235BE"/>
    <w:rsid w:val="00723611"/>
    <w:rsid w:val="00723614"/>
    <w:rsid w:val="00723615"/>
    <w:rsid w:val="0072367C"/>
    <w:rsid w:val="00723692"/>
    <w:rsid w:val="0072369D"/>
    <w:rsid w:val="007236B7"/>
    <w:rsid w:val="00723734"/>
    <w:rsid w:val="00723754"/>
    <w:rsid w:val="00723758"/>
    <w:rsid w:val="00723787"/>
    <w:rsid w:val="007237AA"/>
    <w:rsid w:val="0072383D"/>
    <w:rsid w:val="00723846"/>
    <w:rsid w:val="007238B0"/>
    <w:rsid w:val="007238B3"/>
    <w:rsid w:val="007238C5"/>
    <w:rsid w:val="007238C9"/>
    <w:rsid w:val="007238D5"/>
    <w:rsid w:val="007238E5"/>
    <w:rsid w:val="00723921"/>
    <w:rsid w:val="0072392B"/>
    <w:rsid w:val="007239A7"/>
    <w:rsid w:val="007239C8"/>
    <w:rsid w:val="00723A08"/>
    <w:rsid w:val="00723A9B"/>
    <w:rsid w:val="00723AB6"/>
    <w:rsid w:val="00723B44"/>
    <w:rsid w:val="00723BDA"/>
    <w:rsid w:val="00723C10"/>
    <w:rsid w:val="00723C23"/>
    <w:rsid w:val="00723C2E"/>
    <w:rsid w:val="00723C42"/>
    <w:rsid w:val="00723C55"/>
    <w:rsid w:val="00723C5A"/>
    <w:rsid w:val="00723C8B"/>
    <w:rsid w:val="00723CA2"/>
    <w:rsid w:val="00723CA6"/>
    <w:rsid w:val="00723CB1"/>
    <w:rsid w:val="00723CC9"/>
    <w:rsid w:val="00723CF7"/>
    <w:rsid w:val="00723D6C"/>
    <w:rsid w:val="00723D75"/>
    <w:rsid w:val="00723D98"/>
    <w:rsid w:val="00723DF0"/>
    <w:rsid w:val="00723DF7"/>
    <w:rsid w:val="00723E2C"/>
    <w:rsid w:val="00723E7E"/>
    <w:rsid w:val="00723E84"/>
    <w:rsid w:val="00723F13"/>
    <w:rsid w:val="00723F33"/>
    <w:rsid w:val="00723F42"/>
    <w:rsid w:val="00723F43"/>
    <w:rsid w:val="00723F4D"/>
    <w:rsid w:val="00723FB5"/>
    <w:rsid w:val="00723FFB"/>
    <w:rsid w:val="0072400B"/>
    <w:rsid w:val="0072404F"/>
    <w:rsid w:val="0072406A"/>
    <w:rsid w:val="0072406F"/>
    <w:rsid w:val="007240A9"/>
    <w:rsid w:val="007240B5"/>
    <w:rsid w:val="00724119"/>
    <w:rsid w:val="0072411A"/>
    <w:rsid w:val="00724122"/>
    <w:rsid w:val="00724148"/>
    <w:rsid w:val="0072415D"/>
    <w:rsid w:val="00724161"/>
    <w:rsid w:val="00724195"/>
    <w:rsid w:val="007241BB"/>
    <w:rsid w:val="007241BF"/>
    <w:rsid w:val="00724212"/>
    <w:rsid w:val="00724234"/>
    <w:rsid w:val="00724238"/>
    <w:rsid w:val="0072425A"/>
    <w:rsid w:val="00724268"/>
    <w:rsid w:val="007242B6"/>
    <w:rsid w:val="007242CC"/>
    <w:rsid w:val="007242D4"/>
    <w:rsid w:val="007242E0"/>
    <w:rsid w:val="00724318"/>
    <w:rsid w:val="00724365"/>
    <w:rsid w:val="00724376"/>
    <w:rsid w:val="007243A6"/>
    <w:rsid w:val="0072445B"/>
    <w:rsid w:val="00724462"/>
    <w:rsid w:val="007244BF"/>
    <w:rsid w:val="00724501"/>
    <w:rsid w:val="0072450E"/>
    <w:rsid w:val="0072453B"/>
    <w:rsid w:val="0072453F"/>
    <w:rsid w:val="00724589"/>
    <w:rsid w:val="00724598"/>
    <w:rsid w:val="007245AA"/>
    <w:rsid w:val="007245CB"/>
    <w:rsid w:val="007245EE"/>
    <w:rsid w:val="007245EF"/>
    <w:rsid w:val="00724603"/>
    <w:rsid w:val="007246A3"/>
    <w:rsid w:val="007246AE"/>
    <w:rsid w:val="007247DE"/>
    <w:rsid w:val="00724853"/>
    <w:rsid w:val="0072486C"/>
    <w:rsid w:val="0072487E"/>
    <w:rsid w:val="007248B0"/>
    <w:rsid w:val="007248E8"/>
    <w:rsid w:val="00724944"/>
    <w:rsid w:val="0072494D"/>
    <w:rsid w:val="00724987"/>
    <w:rsid w:val="00724996"/>
    <w:rsid w:val="007249B5"/>
    <w:rsid w:val="007249B9"/>
    <w:rsid w:val="007249C5"/>
    <w:rsid w:val="007249E0"/>
    <w:rsid w:val="007249E1"/>
    <w:rsid w:val="00724A33"/>
    <w:rsid w:val="00724A36"/>
    <w:rsid w:val="00724A6B"/>
    <w:rsid w:val="00724A7D"/>
    <w:rsid w:val="00724A7E"/>
    <w:rsid w:val="00724A8F"/>
    <w:rsid w:val="00724A96"/>
    <w:rsid w:val="00724A97"/>
    <w:rsid w:val="00724ACD"/>
    <w:rsid w:val="00724AF9"/>
    <w:rsid w:val="00724B0F"/>
    <w:rsid w:val="00724B21"/>
    <w:rsid w:val="00724BA0"/>
    <w:rsid w:val="00724BB2"/>
    <w:rsid w:val="00724BBF"/>
    <w:rsid w:val="00724BCF"/>
    <w:rsid w:val="00724BD1"/>
    <w:rsid w:val="00724BD8"/>
    <w:rsid w:val="00724BE3"/>
    <w:rsid w:val="00724C10"/>
    <w:rsid w:val="00724CE7"/>
    <w:rsid w:val="00724D02"/>
    <w:rsid w:val="00724D43"/>
    <w:rsid w:val="00724D4D"/>
    <w:rsid w:val="00724D52"/>
    <w:rsid w:val="00724DE7"/>
    <w:rsid w:val="00724EA9"/>
    <w:rsid w:val="00724EC7"/>
    <w:rsid w:val="00724FA8"/>
    <w:rsid w:val="00725098"/>
    <w:rsid w:val="0072509E"/>
    <w:rsid w:val="007250BC"/>
    <w:rsid w:val="00725132"/>
    <w:rsid w:val="00725184"/>
    <w:rsid w:val="007251B6"/>
    <w:rsid w:val="007251EC"/>
    <w:rsid w:val="00725238"/>
    <w:rsid w:val="0072524A"/>
    <w:rsid w:val="0072526D"/>
    <w:rsid w:val="0072528B"/>
    <w:rsid w:val="007252D8"/>
    <w:rsid w:val="0072530C"/>
    <w:rsid w:val="00725329"/>
    <w:rsid w:val="00725365"/>
    <w:rsid w:val="007253A4"/>
    <w:rsid w:val="007253C2"/>
    <w:rsid w:val="007253E8"/>
    <w:rsid w:val="00725412"/>
    <w:rsid w:val="00725413"/>
    <w:rsid w:val="00725415"/>
    <w:rsid w:val="007254B4"/>
    <w:rsid w:val="007254B7"/>
    <w:rsid w:val="007254F2"/>
    <w:rsid w:val="00725523"/>
    <w:rsid w:val="00725527"/>
    <w:rsid w:val="00725556"/>
    <w:rsid w:val="007255DE"/>
    <w:rsid w:val="00725638"/>
    <w:rsid w:val="00725643"/>
    <w:rsid w:val="00725686"/>
    <w:rsid w:val="0072569C"/>
    <w:rsid w:val="007256C7"/>
    <w:rsid w:val="0072575E"/>
    <w:rsid w:val="0072581A"/>
    <w:rsid w:val="00725824"/>
    <w:rsid w:val="00725854"/>
    <w:rsid w:val="00725867"/>
    <w:rsid w:val="00725871"/>
    <w:rsid w:val="007258E4"/>
    <w:rsid w:val="00725971"/>
    <w:rsid w:val="007259A0"/>
    <w:rsid w:val="007259AD"/>
    <w:rsid w:val="007259B1"/>
    <w:rsid w:val="007259C5"/>
    <w:rsid w:val="007259E8"/>
    <w:rsid w:val="007259FC"/>
    <w:rsid w:val="00725A0A"/>
    <w:rsid w:val="00725A60"/>
    <w:rsid w:val="00725A69"/>
    <w:rsid w:val="00725A93"/>
    <w:rsid w:val="00725AC6"/>
    <w:rsid w:val="00725B23"/>
    <w:rsid w:val="00725B3B"/>
    <w:rsid w:val="00725B48"/>
    <w:rsid w:val="00725B4C"/>
    <w:rsid w:val="00725B73"/>
    <w:rsid w:val="00725BC5"/>
    <w:rsid w:val="00725BFC"/>
    <w:rsid w:val="00725C0E"/>
    <w:rsid w:val="00725C1F"/>
    <w:rsid w:val="00725C39"/>
    <w:rsid w:val="00725C51"/>
    <w:rsid w:val="00725D0B"/>
    <w:rsid w:val="00725D46"/>
    <w:rsid w:val="00725DED"/>
    <w:rsid w:val="00725E4D"/>
    <w:rsid w:val="00725EB3"/>
    <w:rsid w:val="00725F0F"/>
    <w:rsid w:val="00725F32"/>
    <w:rsid w:val="00725F3A"/>
    <w:rsid w:val="00726047"/>
    <w:rsid w:val="00726056"/>
    <w:rsid w:val="0072608E"/>
    <w:rsid w:val="00726091"/>
    <w:rsid w:val="00726094"/>
    <w:rsid w:val="007260A5"/>
    <w:rsid w:val="007260DC"/>
    <w:rsid w:val="0072613B"/>
    <w:rsid w:val="00726168"/>
    <w:rsid w:val="007261A0"/>
    <w:rsid w:val="007261E1"/>
    <w:rsid w:val="0072620A"/>
    <w:rsid w:val="0072621D"/>
    <w:rsid w:val="00726295"/>
    <w:rsid w:val="00726308"/>
    <w:rsid w:val="0072637C"/>
    <w:rsid w:val="00726385"/>
    <w:rsid w:val="00726392"/>
    <w:rsid w:val="007263E0"/>
    <w:rsid w:val="00726406"/>
    <w:rsid w:val="0072640A"/>
    <w:rsid w:val="00726414"/>
    <w:rsid w:val="00726445"/>
    <w:rsid w:val="00726485"/>
    <w:rsid w:val="00726524"/>
    <w:rsid w:val="0072655A"/>
    <w:rsid w:val="007265B8"/>
    <w:rsid w:val="007265C0"/>
    <w:rsid w:val="007265FA"/>
    <w:rsid w:val="00726631"/>
    <w:rsid w:val="0072666F"/>
    <w:rsid w:val="00726671"/>
    <w:rsid w:val="00726688"/>
    <w:rsid w:val="007266D4"/>
    <w:rsid w:val="007266DA"/>
    <w:rsid w:val="007266DC"/>
    <w:rsid w:val="007266F7"/>
    <w:rsid w:val="0072670F"/>
    <w:rsid w:val="0072673B"/>
    <w:rsid w:val="00726757"/>
    <w:rsid w:val="007267A1"/>
    <w:rsid w:val="007267B4"/>
    <w:rsid w:val="007267F9"/>
    <w:rsid w:val="00726807"/>
    <w:rsid w:val="00726817"/>
    <w:rsid w:val="00726819"/>
    <w:rsid w:val="0072681D"/>
    <w:rsid w:val="00726832"/>
    <w:rsid w:val="00726839"/>
    <w:rsid w:val="00726879"/>
    <w:rsid w:val="007268CD"/>
    <w:rsid w:val="00726954"/>
    <w:rsid w:val="007269D8"/>
    <w:rsid w:val="007269EE"/>
    <w:rsid w:val="007269FA"/>
    <w:rsid w:val="00726A2B"/>
    <w:rsid w:val="00726A3D"/>
    <w:rsid w:val="00726A82"/>
    <w:rsid w:val="00726A9E"/>
    <w:rsid w:val="00726ABF"/>
    <w:rsid w:val="00726AD0"/>
    <w:rsid w:val="00726B9A"/>
    <w:rsid w:val="00726BFC"/>
    <w:rsid w:val="00726C2F"/>
    <w:rsid w:val="00726C3A"/>
    <w:rsid w:val="00726CAC"/>
    <w:rsid w:val="00726D2E"/>
    <w:rsid w:val="00726D85"/>
    <w:rsid w:val="00726DAA"/>
    <w:rsid w:val="00726E01"/>
    <w:rsid w:val="00726E3F"/>
    <w:rsid w:val="00726E40"/>
    <w:rsid w:val="00726E4B"/>
    <w:rsid w:val="00726E88"/>
    <w:rsid w:val="00726E9F"/>
    <w:rsid w:val="00726ED7"/>
    <w:rsid w:val="00726EEF"/>
    <w:rsid w:val="00726F69"/>
    <w:rsid w:val="00726FA2"/>
    <w:rsid w:val="00726FFC"/>
    <w:rsid w:val="0072702B"/>
    <w:rsid w:val="0072704C"/>
    <w:rsid w:val="0072705C"/>
    <w:rsid w:val="007270A0"/>
    <w:rsid w:val="007270B3"/>
    <w:rsid w:val="007270CD"/>
    <w:rsid w:val="007270FE"/>
    <w:rsid w:val="00727127"/>
    <w:rsid w:val="0072713F"/>
    <w:rsid w:val="00727188"/>
    <w:rsid w:val="00727190"/>
    <w:rsid w:val="007271D8"/>
    <w:rsid w:val="007271E1"/>
    <w:rsid w:val="007271F8"/>
    <w:rsid w:val="00727273"/>
    <w:rsid w:val="00727282"/>
    <w:rsid w:val="007272CC"/>
    <w:rsid w:val="00727345"/>
    <w:rsid w:val="0072734A"/>
    <w:rsid w:val="0072736B"/>
    <w:rsid w:val="007273D6"/>
    <w:rsid w:val="007273DB"/>
    <w:rsid w:val="007273F3"/>
    <w:rsid w:val="0072742A"/>
    <w:rsid w:val="007274A3"/>
    <w:rsid w:val="00727519"/>
    <w:rsid w:val="0072755C"/>
    <w:rsid w:val="00727568"/>
    <w:rsid w:val="007275B3"/>
    <w:rsid w:val="0072760A"/>
    <w:rsid w:val="0072765A"/>
    <w:rsid w:val="00727660"/>
    <w:rsid w:val="007276B9"/>
    <w:rsid w:val="007276D1"/>
    <w:rsid w:val="007276F6"/>
    <w:rsid w:val="00727710"/>
    <w:rsid w:val="00727753"/>
    <w:rsid w:val="00727758"/>
    <w:rsid w:val="007277A6"/>
    <w:rsid w:val="007277EF"/>
    <w:rsid w:val="007277F8"/>
    <w:rsid w:val="00727897"/>
    <w:rsid w:val="0072789E"/>
    <w:rsid w:val="007278B1"/>
    <w:rsid w:val="007278B4"/>
    <w:rsid w:val="00727937"/>
    <w:rsid w:val="00727985"/>
    <w:rsid w:val="007279B2"/>
    <w:rsid w:val="007279CF"/>
    <w:rsid w:val="007279D6"/>
    <w:rsid w:val="007279D9"/>
    <w:rsid w:val="007279E7"/>
    <w:rsid w:val="00727A70"/>
    <w:rsid w:val="00727A99"/>
    <w:rsid w:val="00727A9A"/>
    <w:rsid w:val="00727ABD"/>
    <w:rsid w:val="00727B0D"/>
    <w:rsid w:val="00727B1C"/>
    <w:rsid w:val="00727B24"/>
    <w:rsid w:val="00727B4B"/>
    <w:rsid w:val="00727BD5"/>
    <w:rsid w:val="00727BF3"/>
    <w:rsid w:val="00727C91"/>
    <w:rsid w:val="00727CAC"/>
    <w:rsid w:val="00727CB8"/>
    <w:rsid w:val="00727CBC"/>
    <w:rsid w:val="00727CEB"/>
    <w:rsid w:val="00727D51"/>
    <w:rsid w:val="00727D60"/>
    <w:rsid w:val="00727DBC"/>
    <w:rsid w:val="00727E36"/>
    <w:rsid w:val="00727E3D"/>
    <w:rsid w:val="00727E46"/>
    <w:rsid w:val="00727E5B"/>
    <w:rsid w:val="00727E77"/>
    <w:rsid w:val="00727EB3"/>
    <w:rsid w:val="00727F07"/>
    <w:rsid w:val="00727F22"/>
    <w:rsid w:val="00727F2F"/>
    <w:rsid w:val="00727F61"/>
    <w:rsid w:val="00727FC7"/>
    <w:rsid w:val="00730007"/>
    <w:rsid w:val="00730023"/>
    <w:rsid w:val="0073005F"/>
    <w:rsid w:val="007300B9"/>
    <w:rsid w:val="007300D5"/>
    <w:rsid w:val="007300E6"/>
    <w:rsid w:val="007300FC"/>
    <w:rsid w:val="00730163"/>
    <w:rsid w:val="0073018A"/>
    <w:rsid w:val="007301DB"/>
    <w:rsid w:val="007302F7"/>
    <w:rsid w:val="0073033B"/>
    <w:rsid w:val="00730359"/>
    <w:rsid w:val="00730368"/>
    <w:rsid w:val="007303F5"/>
    <w:rsid w:val="0073044F"/>
    <w:rsid w:val="0073049F"/>
    <w:rsid w:val="007304A6"/>
    <w:rsid w:val="007304CE"/>
    <w:rsid w:val="00730517"/>
    <w:rsid w:val="0073051B"/>
    <w:rsid w:val="00730532"/>
    <w:rsid w:val="0073054D"/>
    <w:rsid w:val="0073055D"/>
    <w:rsid w:val="00730560"/>
    <w:rsid w:val="00730572"/>
    <w:rsid w:val="007305B8"/>
    <w:rsid w:val="007305F5"/>
    <w:rsid w:val="00730693"/>
    <w:rsid w:val="00730696"/>
    <w:rsid w:val="007306AF"/>
    <w:rsid w:val="007306C6"/>
    <w:rsid w:val="00730774"/>
    <w:rsid w:val="007307DF"/>
    <w:rsid w:val="007307FC"/>
    <w:rsid w:val="0073084F"/>
    <w:rsid w:val="007308AD"/>
    <w:rsid w:val="007308FC"/>
    <w:rsid w:val="0073091F"/>
    <w:rsid w:val="00730922"/>
    <w:rsid w:val="00730936"/>
    <w:rsid w:val="00730994"/>
    <w:rsid w:val="00730A13"/>
    <w:rsid w:val="00730A90"/>
    <w:rsid w:val="00730B3D"/>
    <w:rsid w:val="00730B49"/>
    <w:rsid w:val="00730B70"/>
    <w:rsid w:val="00730B7C"/>
    <w:rsid w:val="00730B9D"/>
    <w:rsid w:val="00730BB3"/>
    <w:rsid w:val="00730BC1"/>
    <w:rsid w:val="00730BCF"/>
    <w:rsid w:val="00730C0B"/>
    <w:rsid w:val="00730C2D"/>
    <w:rsid w:val="00730C5A"/>
    <w:rsid w:val="00730C71"/>
    <w:rsid w:val="00730C87"/>
    <w:rsid w:val="00730C9F"/>
    <w:rsid w:val="00730CB2"/>
    <w:rsid w:val="00730D1D"/>
    <w:rsid w:val="00730D20"/>
    <w:rsid w:val="00730D53"/>
    <w:rsid w:val="00730D79"/>
    <w:rsid w:val="00730E0A"/>
    <w:rsid w:val="00730E0D"/>
    <w:rsid w:val="00730E0F"/>
    <w:rsid w:val="00730E28"/>
    <w:rsid w:val="00730E30"/>
    <w:rsid w:val="00730E99"/>
    <w:rsid w:val="00730EAA"/>
    <w:rsid w:val="00730EBC"/>
    <w:rsid w:val="00730ED0"/>
    <w:rsid w:val="00730EFB"/>
    <w:rsid w:val="00730F4A"/>
    <w:rsid w:val="00730F67"/>
    <w:rsid w:val="00730F84"/>
    <w:rsid w:val="00730F9E"/>
    <w:rsid w:val="00730FA5"/>
    <w:rsid w:val="00730FD9"/>
    <w:rsid w:val="00730FDC"/>
    <w:rsid w:val="00731002"/>
    <w:rsid w:val="00731009"/>
    <w:rsid w:val="0073103E"/>
    <w:rsid w:val="00731056"/>
    <w:rsid w:val="0073108F"/>
    <w:rsid w:val="0073109A"/>
    <w:rsid w:val="007310B9"/>
    <w:rsid w:val="007310FD"/>
    <w:rsid w:val="00731118"/>
    <w:rsid w:val="0073112D"/>
    <w:rsid w:val="007311B0"/>
    <w:rsid w:val="007311F7"/>
    <w:rsid w:val="0073120D"/>
    <w:rsid w:val="0073126A"/>
    <w:rsid w:val="007312A7"/>
    <w:rsid w:val="00731306"/>
    <w:rsid w:val="00731330"/>
    <w:rsid w:val="00731347"/>
    <w:rsid w:val="0073135E"/>
    <w:rsid w:val="0073137E"/>
    <w:rsid w:val="0073138B"/>
    <w:rsid w:val="007313ED"/>
    <w:rsid w:val="00731408"/>
    <w:rsid w:val="0073141F"/>
    <w:rsid w:val="00731422"/>
    <w:rsid w:val="00731460"/>
    <w:rsid w:val="0073148B"/>
    <w:rsid w:val="007314B1"/>
    <w:rsid w:val="007315DA"/>
    <w:rsid w:val="007315EE"/>
    <w:rsid w:val="007315FC"/>
    <w:rsid w:val="00731622"/>
    <w:rsid w:val="0073163F"/>
    <w:rsid w:val="0073164F"/>
    <w:rsid w:val="00731682"/>
    <w:rsid w:val="0073168B"/>
    <w:rsid w:val="007316C9"/>
    <w:rsid w:val="0073174F"/>
    <w:rsid w:val="0073176A"/>
    <w:rsid w:val="007317A8"/>
    <w:rsid w:val="007317BD"/>
    <w:rsid w:val="007317C6"/>
    <w:rsid w:val="007317DD"/>
    <w:rsid w:val="007317FF"/>
    <w:rsid w:val="0073186B"/>
    <w:rsid w:val="0073189A"/>
    <w:rsid w:val="007319B3"/>
    <w:rsid w:val="007319B7"/>
    <w:rsid w:val="007319E9"/>
    <w:rsid w:val="00731A6C"/>
    <w:rsid w:val="00731A80"/>
    <w:rsid w:val="00731AEE"/>
    <w:rsid w:val="00731B06"/>
    <w:rsid w:val="00731B31"/>
    <w:rsid w:val="00731B88"/>
    <w:rsid w:val="00731BAA"/>
    <w:rsid w:val="00731BFB"/>
    <w:rsid w:val="00731C47"/>
    <w:rsid w:val="00731C6A"/>
    <w:rsid w:val="00731C9E"/>
    <w:rsid w:val="00731CDB"/>
    <w:rsid w:val="00731E1B"/>
    <w:rsid w:val="00731E95"/>
    <w:rsid w:val="00731EAC"/>
    <w:rsid w:val="00731F25"/>
    <w:rsid w:val="00731F9A"/>
    <w:rsid w:val="00731FC9"/>
    <w:rsid w:val="00731FCA"/>
    <w:rsid w:val="00732000"/>
    <w:rsid w:val="0073200D"/>
    <w:rsid w:val="00732035"/>
    <w:rsid w:val="00732053"/>
    <w:rsid w:val="00732097"/>
    <w:rsid w:val="007320A5"/>
    <w:rsid w:val="007320D0"/>
    <w:rsid w:val="00732114"/>
    <w:rsid w:val="0073211C"/>
    <w:rsid w:val="00732191"/>
    <w:rsid w:val="007321E7"/>
    <w:rsid w:val="00732209"/>
    <w:rsid w:val="007322AF"/>
    <w:rsid w:val="007322C8"/>
    <w:rsid w:val="007322CE"/>
    <w:rsid w:val="007322F6"/>
    <w:rsid w:val="0073231A"/>
    <w:rsid w:val="0073232A"/>
    <w:rsid w:val="0073237E"/>
    <w:rsid w:val="007323DD"/>
    <w:rsid w:val="007323EA"/>
    <w:rsid w:val="0073244B"/>
    <w:rsid w:val="0073247C"/>
    <w:rsid w:val="00732493"/>
    <w:rsid w:val="00732502"/>
    <w:rsid w:val="00732564"/>
    <w:rsid w:val="0073259E"/>
    <w:rsid w:val="007325AC"/>
    <w:rsid w:val="00732655"/>
    <w:rsid w:val="007326E6"/>
    <w:rsid w:val="007326EA"/>
    <w:rsid w:val="007326ED"/>
    <w:rsid w:val="00732742"/>
    <w:rsid w:val="0073274C"/>
    <w:rsid w:val="007327AE"/>
    <w:rsid w:val="007327CE"/>
    <w:rsid w:val="007327CF"/>
    <w:rsid w:val="007327DC"/>
    <w:rsid w:val="0073281B"/>
    <w:rsid w:val="00732860"/>
    <w:rsid w:val="0073286D"/>
    <w:rsid w:val="00732875"/>
    <w:rsid w:val="007328E4"/>
    <w:rsid w:val="007329AE"/>
    <w:rsid w:val="007329F2"/>
    <w:rsid w:val="00732A3C"/>
    <w:rsid w:val="00732A42"/>
    <w:rsid w:val="00732AF1"/>
    <w:rsid w:val="00732AF8"/>
    <w:rsid w:val="00732B55"/>
    <w:rsid w:val="00732B8B"/>
    <w:rsid w:val="00732B8F"/>
    <w:rsid w:val="00732BF1"/>
    <w:rsid w:val="00732C63"/>
    <w:rsid w:val="00732C92"/>
    <w:rsid w:val="00732C9F"/>
    <w:rsid w:val="00732CCA"/>
    <w:rsid w:val="00732D65"/>
    <w:rsid w:val="00732D82"/>
    <w:rsid w:val="00732DAD"/>
    <w:rsid w:val="00732DBB"/>
    <w:rsid w:val="00732DD5"/>
    <w:rsid w:val="00732DF1"/>
    <w:rsid w:val="00732E3E"/>
    <w:rsid w:val="00732E81"/>
    <w:rsid w:val="00732F0C"/>
    <w:rsid w:val="00732F67"/>
    <w:rsid w:val="00732F7F"/>
    <w:rsid w:val="00732F88"/>
    <w:rsid w:val="00732FC2"/>
    <w:rsid w:val="00732FC5"/>
    <w:rsid w:val="00732FCB"/>
    <w:rsid w:val="00732FD7"/>
    <w:rsid w:val="00733012"/>
    <w:rsid w:val="00733014"/>
    <w:rsid w:val="0073302B"/>
    <w:rsid w:val="007330E8"/>
    <w:rsid w:val="007330F3"/>
    <w:rsid w:val="00733149"/>
    <w:rsid w:val="00733152"/>
    <w:rsid w:val="00733159"/>
    <w:rsid w:val="0073316F"/>
    <w:rsid w:val="0073319F"/>
    <w:rsid w:val="007331CA"/>
    <w:rsid w:val="007331EF"/>
    <w:rsid w:val="00733207"/>
    <w:rsid w:val="00733222"/>
    <w:rsid w:val="0073322F"/>
    <w:rsid w:val="007332B5"/>
    <w:rsid w:val="007332E0"/>
    <w:rsid w:val="00733308"/>
    <w:rsid w:val="00733315"/>
    <w:rsid w:val="0073331D"/>
    <w:rsid w:val="00733336"/>
    <w:rsid w:val="0073336A"/>
    <w:rsid w:val="007333B2"/>
    <w:rsid w:val="007333D3"/>
    <w:rsid w:val="007334BC"/>
    <w:rsid w:val="007334C2"/>
    <w:rsid w:val="00733506"/>
    <w:rsid w:val="00733519"/>
    <w:rsid w:val="00733525"/>
    <w:rsid w:val="00733564"/>
    <w:rsid w:val="007335A6"/>
    <w:rsid w:val="007335BC"/>
    <w:rsid w:val="007335E9"/>
    <w:rsid w:val="00733618"/>
    <w:rsid w:val="0073367B"/>
    <w:rsid w:val="00733695"/>
    <w:rsid w:val="007336BB"/>
    <w:rsid w:val="00733761"/>
    <w:rsid w:val="0073377D"/>
    <w:rsid w:val="007337A3"/>
    <w:rsid w:val="007337AC"/>
    <w:rsid w:val="007337E1"/>
    <w:rsid w:val="007337ED"/>
    <w:rsid w:val="007337F5"/>
    <w:rsid w:val="00733819"/>
    <w:rsid w:val="00733834"/>
    <w:rsid w:val="007338DA"/>
    <w:rsid w:val="00733950"/>
    <w:rsid w:val="00733984"/>
    <w:rsid w:val="007339A4"/>
    <w:rsid w:val="007339A9"/>
    <w:rsid w:val="007339CF"/>
    <w:rsid w:val="00733A21"/>
    <w:rsid w:val="00733A67"/>
    <w:rsid w:val="00733A7F"/>
    <w:rsid w:val="00733A8C"/>
    <w:rsid w:val="00733BBE"/>
    <w:rsid w:val="00733C30"/>
    <w:rsid w:val="00733C57"/>
    <w:rsid w:val="00733D24"/>
    <w:rsid w:val="00733D8F"/>
    <w:rsid w:val="00733ED3"/>
    <w:rsid w:val="00733F0B"/>
    <w:rsid w:val="00733F45"/>
    <w:rsid w:val="00733F8A"/>
    <w:rsid w:val="0073400E"/>
    <w:rsid w:val="00734018"/>
    <w:rsid w:val="0073401A"/>
    <w:rsid w:val="00734027"/>
    <w:rsid w:val="00734031"/>
    <w:rsid w:val="0073408C"/>
    <w:rsid w:val="00734096"/>
    <w:rsid w:val="007340ED"/>
    <w:rsid w:val="007340F4"/>
    <w:rsid w:val="0073410F"/>
    <w:rsid w:val="0073411B"/>
    <w:rsid w:val="0073413D"/>
    <w:rsid w:val="0073415F"/>
    <w:rsid w:val="00734173"/>
    <w:rsid w:val="00734176"/>
    <w:rsid w:val="007341A5"/>
    <w:rsid w:val="007341D3"/>
    <w:rsid w:val="007341E9"/>
    <w:rsid w:val="007341F1"/>
    <w:rsid w:val="00734218"/>
    <w:rsid w:val="00734249"/>
    <w:rsid w:val="0073425B"/>
    <w:rsid w:val="00734275"/>
    <w:rsid w:val="0073430C"/>
    <w:rsid w:val="00734330"/>
    <w:rsid w:val="00734349"/>
    <w:rsid w:val="007343A2"/>
    <w:rsid w:val="007343A3"/>
    <w:rsid w:val="007343FA"/>
    <w:rsid w:val="00734401"/>
    <w:rsid w:val="00734407"/>
    <w:rsid w:val="0073443B"/>
    <w:rsid w:val="00734472"/>
    <w:rsid w:val="007344E5"/>
    <w:rsid w:val="00734518"/>
    <w:rsid w:val="0073451E"/>
    <w:rsid w:val="00734528"/>
    <w:rsid w:val="00734564"/>
    <w:rsid w:val="00734590"/>
    <w:rsid w:val="0073459D"/>
    <w:rsid w:val="007345A1"/>
    <w:rsid w:val="007345AD"/>
    <w:rsid w:val="007345D9"/>
    <w:rsid w:val="00734636"/>
    <w:rsid w:val="007346CB"/>
    <w:rsid w:val="00734703"/>
    <w:rsid w:val="00734754"/>
    <w:rsid w:val="0073479C"/>
    <w:rsid w:val="007347F1"/>
    <w:rsid w:val="0073480F"/>
    <w:rsid w:val="007348B8"/>
    <w:rsid w:val="007348DB"/>
    <w:rsid w:val="00734962"/>
    <w:rsid w:val="0073499E"/>
    <w:rsid w:val="007349B5"/>
    <w:rsid w:val="007349C7"/>
    <w:rsid w:val="00734A12"/>
    <w:rsid w:val="00734A29"/>
    <w:rsid w:val="00734A2F"/>
    <w:rsid w:val="00734A4D"/>
    <w:rsid w:val="00734A77"/>
    <w:rsid w:val="00734AB5"/>
    <w:rsid w:val="00734AEC"/>
    <w:rsid w:val="00734AF3"/>
    <w:rsid w:val="00734B14"/>
    <w:rsid w:val="00734B73"/>
    <w:rsid w:val="00734BCD"/>
    <w:rsid w:val="00734C01"/>
    <w:rsid w:val="00734C1C"/>
    <w:rsid w:val="00734C53"/>
    <w:rsid w:val="00734C5D"/>
    <w:rsid w:val="00734CBB"/>
    <w:rsid w:val="00734CFA"/>
    <w:rsid w:val="00734D61"/>
    <w:rsid w:val="00734D94"/>
    <w:rsid w:val="00734D95"/>
    <w:rsid w:val="00734D97"/>
    <w:rsid w:val="00734DC7"/>
    <w:rsid w:val="00734E84"/>
    <w:rsid w:val="00734EED"/>
    <w:rsid w:val="00734F2B"/>
    <w:rsid w:val="00734F8B"/>
    <w:rsid w:val="00734F8F"/>
    <w:rsid w:val="00734F9F"/>
    <w:rsid w:val="00734FDE"/>
    <w:rsid w:val="00734FDF"/>
    <w:rsid w:val="0073500F"/>
    <w:rsid w:val="00735012"/>
    <w:rsid w:val="00735070"/>
    <w:rsid w:val="007350A5"/>
    <w:rsid w:val="007350CD"/>
    <w:rsid w:val="007350CF"/>
    <w:rsid w:val="007350F3"/>
    <w:rsid w:val="007350F4"/>
    <w:rsid w:val="007350FF"/>
    <w:rsid w:val="00735100"/>
    <w:rsid w:val="00735134"/>
    <w:rsid w:val="00735146"/>
    <w:rsid w:val="007351CF"/>
    <w:rsid w:val="007351EA"/>
    <w:rsid w:val="007351F0"/>
    <w:rsid w:val="00735210"/>
    <w:rsid w:val="007352E6"/>
    <w:rsid w:val="00735329"/>
    <w:rsid w:val="00735344"/>
    <w:rsid w:val="00735362"/>
    <w:rsid w:val="007353D1"/>
    <w:rsid w:val="007353E6"/>
    <w:rsid w:val="007353EE"/>
    <w:rsid w:val="00735495"/>
    <w:rsid w:val="00735565"/>
    <w:rsid w:val="00735588"/>
    <w:rsid w:val="00735605"/>
    <w:rsid w:val="00735623"/>
    <w:rsid w:val="0073563A"/>
    <w:rsid w:val="00735666"/>
    <w:rsid w:val="00735679"/>
    <w:rsid w:val="007356D5"/>
    <w:rsid w:val="0073575C"/>
    <w:rsid w:val="00735766"/>
    <w:rsid w:val="00735770"/>
    <w:rsid w:val="00735811"/>
    <w:rsid w:val="00735837"/>
    <w:rsid w:val="0073588C"/>
    <w:rsid w:val="00735898"/>
    <w:rsid w:val="0073589E"/>
    <w:rsid w:val="007358B4"/>
    <w:rsid w:val="007358B7"/>
    <w:rsid w:val="007358D6"/>
    <w:rsid w:val="007358E9"/>
    <w:rsid w:val="007358F2"/>
    <w:rsid w:val="007359D1"/>
    <w:rsid w:val="00735A1E"/>
    <w:rsid w:val="00735A7A"/>
    <w:rsid w:val="00735A7F"/>
    <w:rsid w:val="00735A94"/>
    <w:rsid w:val="00735AA5"/>
    <w:rsid w:val="00735B20"/>
    <w:rsid w:val="00735B38"/>
    <w:rsid w:val="00735B7E"/>
    <w:rsid w:val="00735B9A"/>
    <w:rsid w:val="00735C00"/>
    <w:rsid w:val="00735C14"/>
    <w:rsid w:val="00735C1A"/>
    <w:rsid w:val="00735C24"/>
    <w:rsid w:val="00735C36"/>
    <w:rsid w:val="00735C48"/>
    <w:rsid w:val="00735CDB"/>
    <w:rsid w:val="00735D4D"/>
    <w:rsid w:val="00735D63"/>
    <w:rsid w:val="00735DD3"/>
    <w:rsid w:val="00735DE1"/>
    <w:rsid w:val="00735E13"/>
    <w:rsid w:val="00735EDF"/>
    <w:rsid w:val="00735F04"/>
    <w:rsid w:val="00735F19"/>
    <w:rsid w:val="00735FB7"/>
    <w:rsid w:val="00735FB9"/>
    <w:rsid w:val="00735FC8"/>
    <w:rsid w:val="00735FCF"/>
    <w:rsid w:val="0073607A"/>
    <w:rsid w:val="0073609B"/>
    <w:rsid w:val="0073609D"/>
    <w:rsid w:val="007360D5"/>
    <w:rsid w:val="007360E1"/>
    <w:rsid w:val="00736196"/>
    <w:rsid w:val="007361C8"/>
    <w:rsid w:val="007361CD"/>
    <w:rsid w:val="007361E3"/>
    <w:rsid w:val="00736208"/>
    <w:rsid w:val="0073621E"/>
    <w:rsid w:val="0073626F"/>
    <w:rsid w:val="00736271"/>
    <w:rsid w:val="0073627B"/>
    <w:rsid w:val="0073627F"/>
    <w:rsid w:val="0073630D"/>
    <w:rsid w:val="00736359"/>
    <w:rsid w:val="007363A1"/>
    <w:rsid w:val="007363A9"/>
    <w:rsid w:val="0073649F"/>
    <w:rsid w:val="007364AD"/>
    <w:rsid w:val="007364D1"/>
    <w:rsid w:val="007364F6"/>
    <w:rsid w:val="00736570"/>
    <w:rsid w:val="00736591"/>
    <w:rsid w:val="007365CA"/>
    <w:rsid w:val="0073660D"/>
    <w:rsid w:val="007366D9"/>
    <w:rsid w:val="007366DB"/>
    <w:rsid w:val="00736780"/>
    <w:rsid w:val="00736832"/>
    <w:rsid w:val="00736859"/>
    <w:rsid w:val="007368FF"/>
    <w:rsid w:val="0073692B"/>
    <w:rsid w:val="00736A18"/>
    <w:rsid w:val="00736A2C"/>
    <w:rsid w:val="00736A42"/>
    <w:rsid w:val="00736A7D"/>
    <w:rsid w:val="00736AA9"/>
    <w:rsid w:val="00736AE3"/>
    <w:rsid w:val="00736B0F"/>
    <w:rsid w:val="00736B67"/>
    <w:rsid w:val="00736B6B"/>
    <w:rsid w:val="00736B90"/>
    <w:rsid w:val="00736BB4"/>
    <w:rsid w:val="00736BC2"/>
    <w:rsid w:val="00736BE3"/>
    <w:rsid w:val="00736BFA"/>
    <w:rsid w:val="00736C28"/>
    <w:rsid w:val="00736C66"/>
    <w:rsid w:val="00736C7C"/>
    <w:rsid w:val="00736C84"/>
    <w:rsid w:val="00736C8E"/>
    <w:rsid w:val="00736C9E"/>
    <w:rsid w:val="00736CB4"/>
    <w:rsid w:val="00736CF6"/>
    <w:rsid w:val="00736D4B"/>
    <w:rsid w:val="00736D72"/>
    <w:rsid w:val="00736D88"/>
    <w:rsid w:val="00736DAC"/>
    <w:rsid w:val="00736DBE"/>
    <w:rsid w:val="00736DC7"/>
    <w:rsid w:val="00736E6F"/>
    <w:rsid w:val="00736EA6"/>
    <w:rsid w:val="00736EE1"/>
    <w:rsid w:val="00736F47"/>
    <w:rsid w:val="00736F51"/>
    <w:rsid w:val="00736F54"/>
    <w:rsid w:val="00736F84"/>
    <w:rsid w:val="00736F8A"/>
    <w:rsid w:val="00736F90"/>
    <w:rsid w:val="00736F9C"/>
    <w:rsid w:val="00736FE4"/>
    <w:rsid w:val="00737011"/>
    <w:rsid w:val="00737087"/>
    <w:rsid w:val="007370C1"/>
    <w:rsid w:val="007370CB"/>
    <w:rsid w:val="00737108"/>
    <w:rsid w:val="00737131"/>
    <w:rsid w:val="00737157"/>
    <w:rsid w:val="00737161"/>
    <w:rsid w:val="00737172"/>
    <w:rsid w:val="007371AB"/>
    <w:rsid w:val="007371B6"/>
    <w:rsid w:val="007371BE"/>
    <w:rsid w:val="0073724C"/>
    <w:rsid w:val="007372C4"/>
    <w:rsid w:val="007372C7"/>
    <w:rsid w:val="007372DA"/>
    <w:rsid w:val="007372FD"/>
    <w:rsid w:val="00737312"/>
    <w:rsid w:val="00737338"/>
    <w:rsid w:val="0073735D"/>
    <w:rsid w:val="00737370"/>
    <w:rsid w:val="007373EA"/>
    <w:rsid w:val="0073740C"/>
    <w:rsid w:val="00737437"/>
    <w:rsid w:val="00737469"/>
    <w:rsid w:val="0073747C"/>
    <w:rsid w:val="00737481"/>
    <w:rsid w:val="00737483"/>
    <w:rsid w:val="00737495"/>
    <w:rsid w:val="007374A7"/>
    <w:rsid w:val="007374C1"/>
    <w:rsid w:val="007374DF"/>
    <w:rsid w:val="007374EA"/>
    <w:rsid w:val="00737517"/>
    <w:rsid w:val="0073755E"/>
    <w:rsid w:val="00737628"/>
    <w:rsid w:val="007376E1"/>
    <w:rsid w:val="007376E5"/>
    <w:rsid w:val="007376F7"/>
    <w:rsid w:val="0073772F"/>
    <w:rsid w:val="00737750"/>
    <w:rsid w:val="00737756"/>
    <w:rsid w:val="0073775F"/>
    <w:rsid w:val="0073777C"/>
    <w:rsid w:val="007377AD"/>
    <w:rsid w:val="007377BB"/>
    <w:rsid w:val="007377CC"/>
    <w:rsid w:val="007377E9"/>
    <w:rsid w:val="0073783E"/>
    <w:rsid w:val="00737875"/>
    <w:rsid w:val="00737883"/>
    <w:rsid w:val="007378A3"/>
    <w:rsid w:val="00737908"/>
    <w:rsid w:val="00737935"/>
    <w:rsid w:val="007379AD"/>
    <w:rsid w:val="007379BC"/>
    <w:rsid w:val="007379D4"/>
    <w:rsid w:val="00737A2E"/>
    <w:rsid w:val="00737A6B"/>
    <w:rsid w:val="00737A7D"/>
    <w:rsid w:val="00737ACF"/>
    <w:rsid w:val="00737B59"/>
    <w:rsid w:val="00737B5C"/>
    <w:rsid w:val="00737B70"/>
    <w:rsid w:val="00737B7D"/>
    <w:rsid w:val="00737BA4"/>
    <w:rsid w:val="00737BD2"/>
    <w:rsid w:val="00737C45"/>
    <w:rsid w:val="00737CDA"/>
    <w:rsid w:val="00737D14"/>
    <w:rsid w:val="00737D6D"/>
    <w:rsid w:val="00737D9C"/>
    <w:rsid w:val="00737DB4"/>
    <w:rsid w:val="00737DC1"/>
    <w:rsid w:val="00737DD3"/>
    <w:rsid w:val="00737DD6"/>
    <w:rsid w:val="00737DDD"/>
    <w:rsid w:val="00737DEA"/>
    <w:rsid w:val="00737DF8"/>
    <w:rsid w:val="00737E07"/>
    <w:rsid w:val="00737E1E"/>
    <w:rsid w:val="00737E73"/>
    <w:rsid w:val="00737E8F"/>
    <w:rsid w:val="00737EAF"/>
    <w:rsid w:val="00737EE0"/>
    <w:rsid w:val="00737F83"/>
    <w:rsid w:val="00737F97"/>
    <w:rsid w:val="00737FB9"/>
    <w:rsid w:val="00737FC4"/>
    <w:rsid w:val="00737FEC"/>
    <w:rsid w:val="00737FF5"/>
    <w:rsid w:val="00740013"/>
    <w:rsid w:val="00740043"/>
    <w:rsid w:val="00740050"/>
    <w:rsid w:val="00740054"/>
    <w:rsid w:val="007400A1"/>
    <w:rsid w:val="007400A6"/>
    <w:rsid w:val="007400B0"/>
    <w:rsid w:val="007400DB"/>
    <w:rsid w:val="0074015F"/>
    <w:rsid w:val="00740165"/>
    <w:rsid w:val="0074016C"/>
    <w:rsid w:val="00740184"/>
    <w:rsid w:val="007401A5"/>
    <w:rsid w:val="007401BA"/>
    <w:rsid w:val="007401DD"/>
    <w:rsid w:val="00740215"/>
    <w:rsid w:val="00740229"/>
    <w:rsid w:val="00740236"/>
    <w:rsid w:val="00740278"/>
    <w:rsid w:val="007402D3"/>
    <w:rsid w:val="00740328"/>
    <w:rsid w:val="0074033B"/>
    <w:rsid w:val="0074038A"/>
    <w:rsid w:val="0074038B"/>
    <w:rsid w:val="007403C3"/>
    <w:rsid w:val="00740426"/>
    <w:rsid w:val="00740493"/>
    <w:rsid w:val="007404A8"/>
    <w:rsid w:val="007404C8"/>
    <w:rsid w:val="007404E4"/>
    <w:rsid w:val="00740525"/>
    <w:rsid w:val="00740550"/>
    <w:rsid w:val="00740589"/>
    <w:rsid w:val="007405E3"/>
    <w:rsid w:val="00740607"/>
    <w:rsid w:val="00740623"/>
    <w:rsid w:val="0074063E"/>
    <w:rsid w:val="00740656"/>
    <w:rsid w:val="007406AD"/>
    <w:rsid w:val="007406BA"/>
    <w:rsid w:val="0074070B"/>
    <w:rsid w:val="0074072A"/>
    <w:rsid w:val="00740769"/>
    <w:rsid w:val="007407A7"/>
    <w:rsid w:val="007407A9"/>
    <w:rsid w:val="007407AD"/>
    <w:rsid w:val="00740801"/>
    <w:rsid w:val="00740868"/>
    <w:rsid w:val="00740888"/>
    <w:rsid w:val="007408CC"/>
    <w:rsid w:val="007408CE"/>
    <w:rsid w:val="00740948"/>
    <w:rsid w:val="0074096F"/>
    <w:rsid w:val="007409AF"/>
    <w:rsid w:val="007409B0"/>
    <w:rsid w:val="007409DD"/>
    <w:rsid w:val="00740A2D"/>
    <w:rsid w:val="00740A84"/>
    <w:rsid w:val="00740A85"/>
    <w:rsid w:val="00740AAC"/>
    <w:rsid w:val="00740AB8"/>
    <w:rsid w:val="00740B25"/>
    <w:rsid w:val="00740B72"/>
    <w:rsid w:val="00740B75"/>
    <w:rsid w:val="00740B87"/>
    <w:rsid w:val="00740BE9"/>
    <w:rsid w:val="00740BEC"/>
    <w:rsid w:val="00740C0B"/>
    <w:rsid w:val="00740C19"/>
    <w:rsid w:val="00740CAE"/>
    <w:rsid w:val="00740CC8"/>
    <w:rsid w:val="00740CE2"/>
    <w:rsid w:val="00740D3B"/>
    <w:rsid w:val="00740D7D"/>
    <w:rsid w:val="00740DE2"/>
    <w:rsid w:val="00740E12"/>
    <w:rsid w:val="00740E56"/>
    <w:rsid w:val="00740E74"/>
    <w:rsid w:val="00740E7C"/>
    <w:rsid w:val="00740E7F"/>
    <w:rsid w:val="00740EA2"/>
    <w:rsid w:val="00740EB1"/>
    <w:rsid w:val="00740F1D"/>
    <w:rsid w:val="00740F6D"/>
    <w:rsid w:val="00740F77"/>
    <w:rsid w:val="00740FA1"/>
    <w:rsid w:val="00740FBE"/>
    <w:rsid w:val="00740FED"/>
    <w:rsid w:val="00741068"/>
    <w:rsid w:val="0074119D"/>
    <w:rsid w:val="007411C8"/>
    <w:rsid w:val="007411D5"/>
    <w:rsid w:val="00741210"/>
    <w:rsid w:val="0074124A"/>
    <w:rsid w:val="00741298"/>
    <w:rsid w:val="007412CA"/>
    <w:rsid w:val="007412E2"/>
    <w:rsid w:val="007412F6"/>
    <w:rsid w:val="00741344"/>
    <w:rsid w:val="00741348"/>
    <w:rsid w:val="007413D6"/>
    <w:rsid w:val="007413E3"/>
    <w:rsid w:val="00741402"/>
    <w:rsid w:val="00741405"/>
    <w:rsid w:val="0074147D"/>
    <w:rsid w:val="007414B6"/>
    <w:rsid w:val="00741578"/>
    <w:rsid w:val="00741586"/>
    <w:rsid w:val="007415C4"/>
    <w:rsid w:val="007415CE"/>
    <w:rsid w:val="00741618"/>
    <w:rsid w:val="00741674"/>
    <w:rsid w:val="00741698"/>
    <w:rsid w:val="007416A2"/>
    <w:rsid w:val="007416D7"/>
    <w:rsid w:val="007416F5"/>
    <w:rsid w:val="007416FA"/>
    <w:rsid w:val="00741712"/>
    <w:rsid w:val="00741735"/>
    <w:rsid w:val="00741760"/>
    <w:rsid w:val="007417A1"/>
    <w:rsid w:val="007417A4"/>
    <w:rsid w:val="007417DE"/>
    <w:rsid w:val="007417F9"/>
    <w:rsid w:val="0074182E"/>
    <w:rsid w:val="00741833"/>
    <w:rsid w:val="00741843"/>
    <w:rsid w:val="00741868"/>
    <w:rsid w:val="007418CF"/>
    <w:rsid w:val="007418D9"/>
    <w:rsid w:val="007418E7"/>
    <w:rsid w:val="00741909"/>
    <w:rsid w:val="007419AC"/>
    <w:rsid w:val="007419AF"/>
    <w:rsid w:val="007419ED"/>
    <w:rsid w:val="007419F7"/>
    <w:rsid w:val="00741A01"/>
    <w:rsid w:val="00741A2E"/>
    <w:rsid w:val="00741A3C"/>
    <w:rsid w:val="00741A47"/>
    <w:rsid w:val="00741A48"/>
    <w:rsid w:val="00741A57"/>
    <w:rsid w:val="00741A5E"/>
    <w:rsid w:val="00741A75"/>
    <w:rsid w:val="00741ADB"/>
    <w:rsid w:val="00741AF6"/>
    <w:rsid w:val="00741B5C"/>
    <w:rsid w:val="00741B8B"/>
    <w:rsid w:val="00741BCF"/>
    <w:rsid w:val="00741BEE"/>
    <w:rsid w:val="00741C84"/>
    <w:rsid w:val="00741C89"/>
    <w:rsid w:val="00741CC1"/>
    <w:rsid w:val="00741D0E"/>
    <w:rsid w:val="00741D32"/>
    <w:rsid w:val="00741D86"/>
    <w:rsid w:val="00741E3E"/>
    <w:rsid w:val="00741E65"/>
    <w:rsid w:val="00741E6A"/>
    <w:rsid w:val="00741E74"/>
    <w:rsid w:val="00741E9D"/>
    <w:rsid w:val="00741EAD"/>
    <w:rsid w:val="00741FAB"/>
    <w:rsid w:val="00741FEB"/>
    <w:rsid w:val="00741FFD"/>
    <w:rsid w:val="0074202F"/>
    <w:rsid w:val="00742032"/>
    <w:rsid w:val="00742036"/>
    <w:rsid w:val="00742060"/>
    <w:rsid w:val="0074206F"/>
    <w:rsid w:val="00742072"/>
    <w:rsid w:val="007420A3"/>
    <w:rsid w:val="0074214D"/>
    <w:rsid w:val="00742153"/>
    <w:rsid w:val="0074215B"/>
    <w:rsid w:val="00742178"/>
    <w:rsid w:val="00742182"/>
    <w:rsid w:val="007421A6"/>
    <w:rsid w:val="00742298"/>
    <w:rsid w:val="00742311"/>
    <w:rsid w:val="00742317"/>
    <w:rsid w:val="007423A1"/>
    <w:rsid w:val="007423BA"/>
    <w:rsid w:val="0074242C"/>
    <w:rsid w:val="0074243A"/>
    <w:rsid w:val="0074244C"/>
    <w:rsid w:val="007424FB"/>
    <w:rsid w:val="00742501"/>
    <w:rsid w:val="0074250B"/>
    <w:rsid w:val="00742557"/>
    <w:rsid w:val="00742559"/>
    <w:rsid w:val="0074258A"/>
    <w:rsid w:val="0074258C"/>
    <w:rsid w:val="0074258D"/>
    <w:rsid w:val="00742603"/>
    <w:rsid w:val="00742609"/>
    <w:rsid w:val="00742649"/>
    <w:rsid w:val="00742694"/>
    <w:rsid w:val="0074271A"/>
    <w:rsid w:val="0074274E"/>
    <w:rsid w:val="0074275F"/>
    <w:rsid w:val="007427CD"/>
    <w:rsid w:val="007427D0"/>
    <w:rsid w:val="007427DC"/>
    <w:rsid w:val="00742805"/>
    <w:rsid w:val="00742810"/>
    <w:rsid w:val="00742842"/>
    <w:rsid w:val="007428AE"/>
    <w:rsid w:val="00742909"/>
    <w:rsid w:val="00742948"/>
    <w:rsid w:val="00742962"/>
    <w:rsid w:val="00742A15"/>
    <w:rsid w:val="00742A5E"/>
    <w:rsid w:val="00742B15"/>
    <w:rsid w:val="00742B3B"/>
    <w:rsid w:val="00742B50"/>
    <w:rsid w:val="00742B66"/>
    <w:rsid w:val="00742B7A"/>
    <w:rsid w:val="00742B9B"/>
    <w:rsid w:val="00742C2D"/>
    <w:rsid w:val="00742C6C"/>
    <w:rsid w:val="00742CA7"/>
    <w:rsid w:val="00742D4C"/>
    <w:rsid w:val="00742DF4"/>
    <w:rsid w:val="00742E00"/>
    <w:rsid w:val="00742E52"/>
    <w:rsid w:val="00742E5C"/>
    <w:rsid w:val="00742E61"/>
    <w:rsid w:val="00742E99"/>
    <w:rsid w:val="00742EDA"/>
    <w:rsid w:val="00742F01"/>
    <w:rsid w:val="00742F82"/>
    <w:rsid w:val="00742FA0"/>
    <w:rsid w:val="00742FB0"/>
    <w:rsid w:val="00742FBB"/>
    <w:rsid w:val="00742FDA"/>
    <w:rsid w:val="00742FF2"/>
    <w:rsid w:val="00743016"/>
    <w:rsid w:val="00743037"/>
    <w:rsid w:val="00743046"/>
    <w:rsid w:val="00743047"/>
    <w:rsid w:val="0074305B"/>
    <w:rsid w:val="0074305E"/>
    <w:rsid w:val="00743064"/>
    <w:rsid w:val="007430B3"/>
    <w:rsid w:val="007430CD"/>
    <w:rsid w:val="007430D3"/>
    <w:rsid w:val="007430F6"/>
    <w:rsid w:val="0074310B"/>
    <w:rsid w:val="0074315C"/>
    <w:rsid w:val="00743198"/>
    <w:rsid w:val="0074324A"/>
    <w:rsid w:val="00743293"/>
    <w:rsid w:val="007432ED"/>
    <w:rsid w:val="00743322"/>
    <w:rsid w:val="00743328"/>
    <w:rsid w:val="00743371"/>
    <w:rsid w:val="007433B1"/>
    <w:rsid w:val="007433E0"/>
    <w:rsid w:val="0074340E"/>
    <w:rsid w:val="0074341F"/>
    <w:rsid w:val="0074350B"/>
    <w:rsid w:val="00743552"/>
    <w:rsid w:val="007435FE"/>
    <w:rsid w:val="0074360D"/>
    <w:rsid w:val="00743612"/>
    <w:rsid w:val="00743680"/>
    <w:rsid w:val="0074372A"/>
    <w:rsid w:val="00743783"/>
    <w:rsid w:val="00743786"/>
    <w:rsid w:val="007437A2"/>
    <w:rsid w:val="007437B2"/>
    <w:rsid w:val="007437DC"/>
    <w:rsid w:val="007437E5"/>
    <w:rsid w:val="0074383E"/>
    <w:rsid w:val="00743874"/>
    <w:rsid w:val="0074395E"/>
    <w:rsid w:val="00743985"/>
    <w:rsid w:val="00743988"/>
    <w:rsid w:val="007439D9"/>
    <w:rsid w:val="007439EC"/>
    <w:rsid w:val="00743A06"/>
    <w:rsid w:val="00743A90"/>
    <w:rsid w:val="00743A9F"/>
    <w:rsid w:val="00743AC1"/>
    <w:rsid w:val="00743ACB"/>
    <w:rsid w:val="00743AE5"/>
    <w:rsid w:val="00743B31"/>
    <w:rsid w:val="00743BB4"/>
    <w:rsid w:val="00743BBE"/>
    <w:rsid w:val="00743BEF"/>
    <w:rsid w:val="00743C1B"/>
    <w:rsid w:val="00743C3E"/>
    <w:rsid w:val="00743C91"/>
    <w:rsid w:val="00743CAA"/>
    <w:rsid w:val="00743CE0"/>
    <w:rsid w:val="00743D03"/>
    <w:rsid w:val="00743D04"/>
    <w:rsid w:val="00743D41"/>
    <w:rsid w:val="00743D46"/>
    <w:rsid w:val="00743D4D"/>
    <w:rsid w:val="00743D68"/>
    <w:rsid w:val="00743D85"/>
    <w:rsid w:val="00743DCC"/>
    <w:rsid w:val="00743E25"/>
    <w:rsid w:val="00743E43"/>
    <w:rsid w:val="00743E53"/>
    <w:rsid w:val="00743EE0"/>
    <w:rsid w:val="00743EEB"/>
    <w:rsid w:val="00743F2E"/>
    <w:rsid w:val="00743F8B"/>
    <w:rsid w:val="00743FD5"/>
    <w:rsid w:val="00744047"/>
    <w:rsid w:val="00744089"/>
    <w:rsid w:val="007440E7"/>
    <w:rsid w:val="00744104"/>
    <w:rsid w:val="0074410E"/>
    <w:rsid w:val="0074410F"/>
    <w:rsid w:val="00744129"/>
    <w:rsid w:val="00744177"/>
    <w:rsid w:val="007441AD"/>
    <w:rsid w:val="007441CC"/>
    <w:rsid w:val="0074420E"/>
    <w:rsid w:val="007442AA"/>
    <w:rsid w:val="007442AC"/>
    <w:rsid w:val="007442D9"/>
    <w:rsid w:val="00744353"/>
    <w:rsid w:val="00744359"/>
    <w:rsid w:val="00744364"/>
    <w:rsid w:val="00744376"/>
    <w:rsid w:val="0074437B"/>
    <w:rsid w:val="0074439F"/>
    <w:rsid w:val="007443A7"/>
    <w:rsid w:val="007443D5"/>
    <w:rsid w:val="00744408"/>
    <w:rsid w:val="00744414"/>
    <w:rsid w:val="00744420"/>
    <w:rsid w:val="00744464"/>
    <w:rsid w:val="0074448D"/>
    <w:rsid w:val="007444A4"/>
    <w:rsid w:val="00744550"/>
    <w:rsid w:val="00744578"/>
    <w:rsid w:val="00744589"/>
    <w:rsid w:val="007445B3"/>
    <w:rsid w:val="007445B8"/>
    <w:rsid w:val="007445BD"/>
    <w:rsid w:val="0074464B"/>
    <w:rsid w:val="0074465D"/>
    <w:rsid w:val="00744668"/>
    <w:rsid w:val="00744692"/>
    <w:rsid w:val="007446A6"/>
    <w:rsid w:val="007446B6"/>
    <w:rsid w:val="00744721"/>
    <w:rsid w:val="00744731"/>
    <w:rsid w:val="00744809"/>
    <w:rsid w:val="007448D9"/>
    <w:rsid w:val="00744923"/>
    <w:rsid w:val="00744934"/>
    <w:rsid w:val="007449A0"/>
    <w:rsid w:val="007449BA"/>
    <w:rsid w:val="00744A06"/>
    <w:rsid w:val="00744A10"/>
    <w:rsid w:val="00744A8B"/>
    <w:rsid w:val="00744A8F"/>
    <w:rsid w:val="00744B40"/>
    <w:rsid w:val="00744B69"/>
    <w:rsid w:val="00744B6D"/>
    <w:rsid w:val="00744B8D"/>
    <w:rsid w:val="00744BF9"/>
    <w:rsid w:val="00744C12"/>
    <w:rsid w:val="00744C51"/>
    <w:rsid w:val="00744C5E"/>
    <w:rsid w:val="00744CA4"/>
    <w:rsid w:val="00744CFB"/>
    <w:rsid w:val="00744D07"/>
    <w:rsid w:val="00744D88"/>
    <w:rsid w:val="00744D9D"/>
    <w:rsid w:val="00744DA9"/>
    <w:rsid w:val="00744DCC"/>
    <w:rsid w:val="00744E23"/>
    <w:rsid w:val="00744E38"/>
    <w:rsid w:val="00744E46"/>
    <w:rsid w:val="00744E9C"/>
    <w:rsid w:val="00744EB6"/>
    <w:rsid w:val="00744EBB"/>
    <w:rsid w:val="00744F15"/>
    <w:rsid w:val="00744F2B"/>
    <w:rsid w:val="00744F68"/>
    <w:rsid w:val="00744F7F"/>
    <w:rsid w:val="00744F9E"/>
    <w:rsid w:val="00744FF7"/>
    <w:rsid w:val="00744FF9"/>
    <w:rsid w:val="00745013"/>
    <w:rsid w:val="007450C7"/>
    <w:rsid w:val="0074513F"/>
    <w:rsid w:val="00745161"/>
    <w:rsid w:val="007451AF"/>
    <w:rsid w:val="00745211"/>
    <w:rsid w:val="00745236"/>
    <w:rsid w:val="00745284"/>
    <w:rsid w:val="007452A3"/>
    <w:rsid w:val="007452F1"/>
    <w:rsid w:val="00745318"/>
    <w:rsid w:val="00745384"/>
    <w:rsid w:val="007453B5"/>
    <w:rsid w:val="007453CF"/>
    <w:rsid w:val="007453EB"/>
    <w:rsid w:val="00745428"/>
    <w:rsid w:val="00745467"/>
    <w:rsid w:val="00745486"/>
    <w:rsid w:val="007454A7"/>
    <w:rsid w:val="007454C8"/>
    <w:rsid w:val="007454E2"/>
    <w:rsid w:val="007454EA"/>
    <w:rsid w:val="007454F4"/>
    <w:rsid w:val="007454FF"/>
    <w:rsid w:val="00745506"/>
    <w:rsid w:val="00745533"/>
    <w:rsid w:val="00745573"/>
    <w:rsid w:val="007455B2"/>
    <w:rsid w:val="007455CA"/>
    <w:rsid w:val="00745604"/>
    <w:rsid w:val="00745657"/>
    <w:rsid w:val="00745675"/>
    <w:rsid w:val="0074568C"/>
    <w:rsid w:val="007456E1"/>
    <w:rsid w:val="007456F8"/>
    <w:rsid w:val="0074572D"/>
    <w:rsid w:val="00745758"/>
    <w:rsid w:val="0074575B"/>
    <w:rsid w:val="0074576D"/>
    <w:rsid w:val="0074576E"/>
    <w:rsid w:val="00745776"/>
    <w:rsid w:val="00745792"/>
    <w:rsid w:val="00745818"/>
    <w:rsid w:val="0074589B"/>
    <w:rsid w:val="007458D3"/>
    <w:rsid w:val="007458D7"/>
    <w:rsid w:val="00745909"/>
    <w:rsid w:val="00745953"/>
    <w:rsid w:val="00745980"/>
    <w:rsid w:val="007459AA"/>
    <w:rsid w:val="007459EF"/>
    <w:rsid w:val="007459F3"/>
    <w:rsid w:val="00745A42"/>
    <w:rsid w:val="00745A67"/>
    <w:rsid w:val="00745AA6"/>
    <w:rsid w:val="00745ACB"/>
    <w:rsid w:val="00745AF0"/>
    <w:rsid w:val="00745BFF"/>
    <w:rsid w:val="00745C1C"/>
    <w:rsid w:val="00745C4A"/>
    <w:rsid w:val="00745CEF"/>
    <w:rsid w:val="00745CF6"/>
    <w:rsid w:val="00745D06"/>
    <w:rsid w:val="00745D3E"/>
    <w:rsid w:val="00745DB1"/>
    <w:rsid w:val="00745DC3"/>
    <w:rsid w:val="00745DC7"/>
    <w:rsid w:val="00745E37"/>
    <w:rsid w:val="00745E72"/>
    <w:rsid w:val="00745E75"/>
    <w:rsid w:val="00745FC7"/>
    <w:rsid w:val="00745FC8"/>
    <w:rsid w:val="00745FDB"/>
    <w:rsid w:val="00745FF5"/>
    <w:rsid w:val="00746021"/>
    <w:rsid w:val="00746034"/>
    <w:rsid w:val="00746090"/>
    <w:rsid w:val="00746102"/>
    <w:rsid w:val="00746124"/>
    <w:rsid w:val="0074612C"/>
    <w:rsid w:val="00746170"/>
    <w:rsid w:val="00746172"/>
    <w:rsid w:val="00746183"/>
    <w:rsid w:val="00746195"/>
    <w:rsid w:val="007461AB"/>
    <w:rsid w:val="007461AC"/>
    <w:rsid w:val="007461B9"/>
    <w:rsid w:val="00746237"/>
    <w:rsid w:val="00746282"/>
    <w:rsid w:val="00746283"/>
    <w:rsid w:val="007462B5"/>
    <w:rsid w:val="00746341"/>
    <w:rsid w:val="0074635C"/>
    <w:rsid w:val="0074651C"/>
    <w:rsid w:val="0074654A"/>
    <w:rsid w:val="00746586"/>
    <w:rsid w:val="007465C7"/>
    <w:rsid w:val="00746620"/>
    <w:rsid w:val="0074663C"/>
    <w:rsid w:val="00746649"/>
    <w:rsid w:val="0074665C"/>
    <w:rsid w:val="00746674"/>
    <w:rsid w:val="007466AB"/>
    <w:rsid w:val="00746718"/>
    <w:rsid w:val="00746719"/>
    <w:rsid w:val="00746735"/>
    <w:rsid w:val="00746782"/>
    <w:rsid w:val="00746790"/>
    <w:rsid w:val="007467A0"/>
    <w:rsid w:val="007467F5"/>
    <w:rsid w:val="00746835"/>
    <w:rsid w:val="00746848"/>
    <w:rsid w:val="00746851"/>
    <w:rsid w:val="00746863"/>
    <w:rsid w:val="00746866"/>
    <w:rsid w:val="00746873"/>
    <w:rsid w:val="00746885"/>
    <w:rsid w:val="007468A9"/>
    <w:rsid w:val="007468E5"/>
    <w:rsid w:val="0074691B"/>
    <w:rsid w:val="00746925"/>
    <w:rsid w:val="0074695C"/>
    <w:rsid w:val="007469CB"/>
    <w:rsid w:val="00746A19"/>
    <w:rsid w:val="00746A2F"/>
    <w:rsid w:val="00746ABF"/>
    <w:rsid w:val="00746ACD"/>
    <w:rsid w:val="00746ADF"/>
    <w:rsid w:val="00746B15"/>
    <w:rsid w:val="00746B18"/>
    <w:rsid w:val="00746B1E"/>
    <w:rsid w:val="00746B53"/>
    <w:rsid w:val="00746BD0"/>
    <w:rsid w:val="00746BE2"/>
    <w:rsid w:val="00746BFA"/>
    <w:rsid w:val="00746BFD"/>
    <w:rsid w:val="00746C25"/>
    <w:rsid w:val="00746C27"/>
    <w:rsid w:val="00746C38"/>
    <w:rsid w:val="00746CA7"/>
    <w:rsid w:val="00746CC1"/>
    <w:rsid w:val="00746D2F"/>
    <w:rsid w:val="00746D89"/>
    <w:rsid w:val="00746DA6"/>
    <w:rsid w:val="00746DF9"/>
    <w:rsid w:val="00746E3B"/>
    <w:rsid w:val="00746E50"/>
    <w:rsid w:val="00746E9E"/>
    <w:rsid w:val="00746ED9"/>
    <w:rsid w:val="00746F14"/>
    <w:rsid w:val="00746FDC"/>
    <w:rsid w:val="00747001"/>
    <w:rsid w:val="00747029"/>
    <w:rsid w:val="00747045"/>
    <w:rsid w:val="00747054"/>
    <w:rsid w:val="00747082"/>
    <w:rsid w:val="007470DB"/>
    <w:rsid w:val="0074710A"/>
    <w:rsid w:val="0074714B"/>
    <w:rsid w:val="00747168"/>
    <w:rsid w:val="00747174"/>
    <w:rsid w:val="007471E6"/>
    <w:rsid w:val="0074726E"/>
    <w:rsid w:val="0074727C"/>
    <w:rsid w:val="007472B2"/>
    <w:rsid w:val="007472E7"/>
    <w:rsid w:val="00747311"/>
    <w:rsid w:val="0074731A"/>
    <w:rsid w:val="00747356"/>
    <w:rsid w:val="0074736F"/>
    <w:rsid w:val="0074737C"/>
    <w:rsid w:val="00747382"/>
    <w:rsid w:val="007473A3"/>
    <w:rsid w:val="007473AD"/>
    <w:rsid w:val="007473C2"/>
    <w:rsid w:val="007473CA"/>
    <w:rsid w:val="007473E3"/>
    <w:rsid w:val="007473EE"/>
    <w:rsid w:val="00747401"/>
    <w:rsid w:val="0074741B"/>
    <w:rsid w:val="0074742C"/>
    <w:rsid w:val="0074745B"/>
    <w:rsid w:val="0074745E"/>
    <w:rsid w:val="0074747E"/>
    <w:rsid w:val="007474AA"/>
    <w:rsid w:val="0074751D"/>
    <w:rsid w:val="0074752B"/>
    <w:rsid w:val="00747591"/>
    <w:rsid w:val="007475B8"/>
    <w:rsid w:val="007475E2"/>
    <w:rsid w:val="00747609"/>
    <w:rsid w:val="00747637"/>
    <w:rsid w:val="00747644"/>
    <w:rsid w:val="007476A1"/>
    <w:rsid w:val="007476A5"/>
    <w:rsid w:val="007476C1"/>
    <w:rsid w:val="007476CC"/>
    <w:rsid w:val="007476ED"/>
    <w:rsid w:val="0074772C"/>
    <w:rsid w:val="007477FD"/>
    <w:rsid w:val="00747811"/>
    <w:rsid w:val="00747865"/>
    <w:rsid w:val="00747880"/>
    <w:rsid w:val="00747971"/>
    <w:rsid w:val="0074798D"/>
    <w:rsid w:val="00747996"/>
    <w:rsid w:val="00747A42"/>
    <w:rsid w:val="00747A56"/>
    <w:rsid w:val="00747A6E"/>
    <w:rsid w:val="00747A7C"/>
    <w:rsid w:val="00747AA7"/>
    <w:rsid w:val="00747BA2"/>
    <w:rsid w:val="00747BAE"/>
    <w:rsid w:val="00747BB3"/>
    <w:rsid w:val="00747C08"/>
    <w:rsid w:val="00747C0A"/>
    <w:rsid w:val="00747C0F"/>
    <w:rsid w:val="00747C1D"/>
    <w:rsid w:val="00747C39"/>
    <w:rsid w:val="00747DAF"/>
    <w:rsid w:val="00747DEA"/>
    <w:rsid w:val="00747E03"/>
    <w:rsid w:val="00747E44"/>
    <w:rsid w:val="00747E5E"/>
    <w:rsid w:val="00747E63"/>
    <w:rsid w:val="00747EB2"/>
    <w:rsid w:val="00747EBF"/>
    <w:rsid w:val="00747ECE"/>
    <w:rsid w:val="00747ED6"/>
    <w:rsid w:val="00747F0B"/>
    <w:rsid w:val="00747F0E"/>
    <w:rsid w:val="00747F6C"/>
    <w:rsid w:val="00747F74"/>
    <w:rsid w:val="0075003F"/>
    <w:rsid w:val="00750050"/>
    <w:rsid w:val="0075006C"/>
    <w:rsid w:val="00750092"/>
    <w:rsid w:val="007500DF"/>
    <w:rsid w:val="00750123"/>
    <w:rsid w:val="00750171"/>
    <w:rsid w:val="0075018E"/>
    <w:rsid w:val="00750196"/>
    <w:rsid w:val="0075021E"/>
    <w:rsid w:val="00750232"/>
    <w:rsid w:val="0075023A"/>
    <w:rsid w:val="00750255"/>
    <w:rsid w:val="0075025D"/>
    <w:rsid w:val="007502AF"/>
    <w:rsid w:val="007502B1"/>
    <w:rsid w:val="0075030D"/>
    <w:rsid w:val="0075030F"/>
    <w:rsid w:val="00750350"/>
    <w:rsid w:val="0075039A"/>
    <w:rsid w:val="007503A1"/>
    <w:rsid w:val="007503EB"/>
    <w:rsid w:val="00750421"/>
    <w:rsid w:val="0075047D"/>
    <w:rsid w:val="007504A3"/>
    <w:rsid w:val="0075053A"/>
    <w:rsid w:val="00750541"/>
    <w:rsid w:val="0075055D"/>
    <w:rsid w:val="00750576"/>
    <w:rsid w:val="007505BB"/>
    <w:rsid w:val="00750634"/>
    <w:rsid w:val="00750648"/>
    <w:rsid w:val="007506F9"/>
    <w:rsid w:val="00750704"/>
    <w:rsid w:val="0075072B"/>
    <w:rsid w:val="00750772"/>
    <w:rsid w:val="0075078C"/>
    <w:rsid w:val="007507AC"/>
    <w:rsid w:val="00750827"/>
    <w:rsid w:val="00750836"/>
    <w:rsid w:val="00750838"/>
    <w:rsid w:val="0075086B"/>
    <w:rsid w:val="0075089D"/>
    <w:rsid w:val="007508D4"/>
    <w:rsid w:val="007508ED"/>
    <w:rsid w:val="007508F5"/>
    <w:rsid w:val="0075093A"/>
    <w:rsid w:val="0075093B"/>
    <w:rsid w:val="00750940"/>
    <w:rsid w:val="0075095E"/>
    <w:rsid w:val="0075098C"/>
    <w:rsid w:val="00750994"/>
    <w:rsid w:val="00750A22"/>
    <w:rsid w:val="00750A29"/>
    <w:rsid w:val="00750AC2"/>
    <w:rsid w:val="00750ACE"/>
    <w:rsid w:val="00750B2B"/>
    <w:rsid w:val="00750B5A"/>
    <w:rsid w:val="00750BAF"/>
    <w:rsid w:val="00750BCF"/>
    <w:rsid w:val="00750BD6"/>
    <w:rsid w:val="00750C10"/>
    <w:rsid w:val="00750C86"/>
    <w:rsid w:val="00750D1D"/>
    <w:rsid w:val="00750D2D"/>
    <w:rsid w:val="00750D42"/>
    <w:rsid w:val="00750D44"/>
    <w:rsid w:val="00750D4F"/>
    <w:rsid w:val="00750DA0"/>
    <w:rsid w:val="00750DAC"/>
    <w:rsid w:val="00750DB5"/>
    <w:rsid w:val="00750E18"/>
    <w:rsid w:val="00750E28"/>
    <w:rsid w:val="00750E2F"/>
    <w:rsid w:val="00750E34"/>
    <w:rsid w:val="00750E3E"/>
    <w:rsid w:val="00750EF7"/>
    <w:rsid w:val="00750EFF"/>
    <w:rsid w:val="00750FA9"/>
    <w:rsid w:val="00750FD8"/>
    <w:rsid w:val="00750FEA"/>
    <w:rsid w:val="0075100C"/>
    <w:rsid w:val="00751014"/>
    <w:rsid w:val="00751027"/>
    <w:rsid w:val="00751048"/>
    <w:rsid w:val="0075105A"/>
    <w:rsid w:val="007510A9"/>
    <w:rsid w:val="007510C0"/>
    <w:rsid w:val="007510CA"/>
    <w:rsid w:val="00751134"/>
    <w:rsid w:val="00751137"/>
    <w:rsid w:val="00751149"/>
    <w:rsid w:val="007511A7"/>
    <w:rsid w:val="007511AC"/>
    <w:rsid w:val="007511CA"/>
    <w:rsid w:val="007511D3"/>
    <w:rsid w:val="007511EC"/>
    <w:rsid w:val="00751201"/>
    <w:rsid w:val="00751241"/>
    <w:rsid w:val="00751262"/>
    <w:rsid w:val="007512B3"/>
    <w:rsid w:val="007512F1"/>
    <w:rsid w:val="00751326"/>
    <w:rsid w:val="00751351"/>
    <w:rsid w:val="007513E8"/>
    <w:rsid w:val="007513FA"/>
    <w:rsid w:val="00751405"/>
    <w:rsid w:val="00751468"/>
    <w:rsid w:val="0075146D"/>
    <w:rsid w:val="00751481"/>
    <w:rsid w:val="00751500"/>
    <w:rsid w:val="00751511"/>
    <w:rsid w:val="00751545"/>
    <w:rsid w:val="007515BE"/>
    <w:rsid w:val="007515CB"/>
    <w:rsid w:val="00751626"/>
    <w:rsid w:val="00751668"/>
    <w:rsid w:val="00751812"/>
    <w:rsid w:val="0075181A"/>
    <w:rsid w:val="00751849"/>
    <w:rsid w:val="0075187C"/>
    <w:rsid w:val="007518AD"/>
    <w:rsid w:val="007518CF"/>
    <w:rsid w:val="0075190E"/>
    <w:rsid w:val="00751938"/>
    <w:rsid w:val="0075198D"/>
    <w:rsid w:val="00751994"/>
    <w:rsid w:val="007519E5"/>
    <w:rsid w:val="00751A38"/>
    <w:rsid w:val="00751A59"/>
    <w:rsid w:val="00751A5B"/>
    <w:rsid w:val="00751A80"/>
    <w:rsid w:val="00751A84"/>
    <w:rsid w:val="00751AD6"/>
    <w:rsid w:val="00751B51"/>
    <w:rsid w:val="00751B5B"/>
    <w:rsid w:val="00751B79"/>
    <w:rsid w:val="00751BE2"/>
    <w:rsid w:val="00751BE8"/>
    <w:rsid w:val="00751BF8"/>
    <w:rsid w:val="00751C44"/>
    <w:rsid w:val="00751C75"/>
    <w:rsid w:val="00751C7C"/>
    <w:rsid w:val="00751C82"/>
    <w:rsid w:val="00751CB0"/>
    <w:rsid w:val="00751CC3"/>
    <w:rsid w:val="00751CFC"/>
    <w:rsid w:val="00751D17"/>
    <w:rsid w:val="00751D1A"/>
    <w:rsid w:val="00751DAA"/>
    <w:rsid w:val="00751DE5"/>
    <w:rsid w:val="00751E5E"/>
    <w:rsid w:val="00751E63"/>
    <w:rsid w:val="00751E70"/>
    <w:rsid w:val="00751EC0"/>
    <w:rsid w:val="00751F84"/>
    <w:rsid w:val="00751F95"/>
    <w:rsid w:val="00751FDA"/>
    <w:rsid w:val="007520D1"/>
    <w:rsid w:val="0075212B"/>
    <w:rsid w:val="00752160"/>
    <w:rsid w:val="00752194"/>
    <w:rsid w:val="007521C2"/>
    <w:rsid w:val="007521DC"/>
    <w:rsid w:val="007521F8"/>
    <w:rsid w:val="00752218"/>
    <w:rsid w:val="0075221A"/>
    <w:rsid w:val="0075221D"/>
    <w:rsid w:val="00752254"/>
    <w:rsid w:val="00752276"/>
    <w:rsid w:val="007522AF"/>
    <w:rsid w:val="007522B5"/>
    <w:rsid w:val="007522C2"/>
    <w:rsid w:val="007522F1"/>
    <w:rsid w:val="0075231E"/>
    <w:rsid w:val="0075235A"/>
    <w:rsid w:val="0075238B"/>
    <w:rsid w:val="007523D3"/>
    <w:rsid w:val="0075240D"/>
    <w:rsid w:val="00752444"/>
    <w:rsid w:val="00752455"/>
    <w:rsid w:val="0075253B"/>
    <w:rsid w:val="007525A9"/>
    <w:rsid w:val="007525C5"/>
    <w:rsid w:val="007525D2"/>
    <w:rsid w:val="007525F3"/>
    <w:rsid w:val="00752622"/>
    <w:rsid w:val="00752662"/>
    <w:rsid w:val="0075266E"/>
    <w:rsid w:val="007526AC"/>
    <w:rsid w:val="007526D2"/>
    <w:rsid w:val="0075270B"/>
    <w:rsid w:val="00752757"/>
    <w:rsid w:val="007527B9"/>
    <w:rsid w:val="007527F9"/>
    <w:rsid w:val="007527FB"/>
    <w:rsid w:val="00752809"/>
    <w:rsid w:val="00752862"/>
    <w:rsid w:val="00752886"/>
    <w:rsid w:val="007528E0"/>
    <w:rsid w:val="0075290F"/>
    <w:rsid w:val="00752918"/>
    <w:rsid w:val="00752960"/>
    <w:rsid w:val="007529AD"/>
    <w:rsid w:val="007529D0"/>
    <w:rsid w:val="00752A4C"/>
    <w:rsid w:val="00752A90"/>
    <w:rsid w:val="00752AD9"/>
    <w:rsid w:val="00752AF6"/>
    <w:rsid w:val="00752B18"/>
    <w:rsid w:val="00752B30"/>
    <w:rsid w:val="00752B7D"/>
    <w:rsid w:val="00752BEE"/>
    <w:rsid w:val="00752BFB"/>
    <w:rsid w:val="00752C0E"/>
    <w:rsid w:val="00752C13"/>
    <w:rsid w:val="00752C21"/>
    <w:rsid w:val="00752C3E"/>
    <w:rsid w:val="00752CEF"/>
    <w:rsid w:val="00752CF1"/>
    <w:rsid w:val="00752D17"/>
    <w:rsid w:val="00752D83"/>
    <w:rsid w:val="00752E31"/>
    <w:rsid w:val="00752E33"/>
    <w:rsid w:val="00752E48"/>
    <w:rsid w:val="00752E49"/>
    <w:rsid w:val="00752E8D"/>
    <w:rsid w:val="00752F32"/>
    <w:rsid w:val="00752F80"/>
    <w:rsid w:val="00752FD5"/>
    <w:rsid w:val="00752FFC"/>
    <w:rsid w:val="0075302F"/>
    <w:rsid w:val="00753047"/>
    <w:rsid w:val="00753063"/>
    <w:rsid w:val="00753075"/>
    <w:rsid w:val="00753088"/>
    <w:rsid w:val="007530DB"/>
    <w:rsid w:val="007530F3"/>
    <w:rsid w:val="00753105"/>
    <w:rsid w:val="00753134"/>
    <w:rsid w:val="0075314D"/>
    <w:rsid w:val="00753184"/>
    <w:rsid w:val="0075319C"/>
    <w:rsid w:val="007531B3"/>
    <w:rsid w:val="007531E0"/>
    <w:rsid w:val="00753290"/>
    <w:rsid w:val="007532D1"/>
    <w:rsid w:val="007532F0"/>
    <w:rsid w:val="00753328"/>
    <w:rsid w:val="0075333A"/>
    <w:rsid w:val="0075335C"/>
    <w:rsid w:val="007533E6"/>
    <w:rsid w:val="00753457"/>
    <w:rsid w:val="0075345A"/>
    <w:rsid w:val="0075347D"/>
    <w:rsid w:val="007534C0"/>
    <w:rsid w:val="007534FC"/>
    <w:rsid w:val="00753519"/>
    <w:rsid w:val="00753521"/>
    <w:rsid w:val="0075355D"/>
    <w:rsid w:val="0075356F"/>
    <w:rsid w:val="0075359C"/>
    <w:rsid w:val="007535E1"/>
    <w:rsid w:val="007535FF"/>
    <w:rsid w:val="00753602"/>
    <w:rsid w:val="00753624"/>
    <w:rsid w:val="00753651"/>
    <w:rsid w:val="00753668"/>
    <w:rsid w:val="0075368D"/>
    <w:rsid w:val="007536D1"/>
    <w:rsid w:val="00753723"/>
    <w:rsid w:val="00753734"/>
    <w:rsid w:val="00753780"/>
    <w:rsid w:val="00753796"/>
    <w:rsid w:val="007537F9"/>
    <w:rsid w:val="00753822"/>
    <w:rsid w:val="00753846"/>
    <w:rsid w:val="00753866"/>
    <w:rsid w:val="0075389D"/>
    <w:rsid w:val="007538ED"/>
    <w:rsid w:val="0075390B"/>
    <w:rsid w:val="0075394C"/>
    <w:rsid w:val="00753964"/>
    <w:rsid w:val="0075396F"/>
    <w:rsid w:val="007539D4"/>
    <w:rsid w:val="007539F7"/>
    <w:rsid w:val="00753A19"/>
    <w:rsid w:val="00753A3E"/>
    <w:rsid w:val="00753A86"/>
    <w:rsid w:val="00753A9C"/>
    <w:rsid w:val="00753B12"/>
    <w:rsid w:val="00753BE3"/>
    <w:rsid w:val="00753C54"/>
    <w:rsid w:val="00753C68"/>
    <w:rsid w:val="00753D4B"/>
    <w:rsid w:val="00753E67"/>
    <w:rsid w:val="00753E70"/>
    <w:rsid w:val="00753E7E"/>
    <w:rsid w:val="00753E81"/>
    <w:rsid w:val="00753EA2"/>
    <w:rsid w:val="00753EA8"/>
    <w:rsid w:val="00753EFF"/>
    <w:rsid w:val="00753F18"/>
    <w:rsid w:val="00753F34"/>
    <w:rsid w:val="00753F81"/>
    <w:rsid w:val="00753F8E"/>
    <w:rsid w:val="00753FBE"/>
    <w:rsid w:val="00754008"/>
    <w:rsid w:val="0075401E"/>
    <w:rsid w:val="00754022"/>
    <w:rsid w:val="00754060"/>
    <w:rsid w:val="00754096"/>
    <w:rsid w:val="00754108"/>
    <w:rsid w:val="00754125"/>
    <w:rsid w:val="00754157"/>
    <w:rsid w:val="00754158"/>
    <w:rsid w:val="007541D5"/>
    <w:rsid w:val="007541EC"/>
    <w:rsid w:val="00754210"/>
    <w:rsid w:val="00754238"/>
    <w:rsid w:val="007542BC"/>
    <w:rsid w:val="00754320"/>
    <w:rsid w:val="007543B8"/>
    <w:rsid w:val="007543C2"/>
    <w:rsid w:val="007543D8"/>
    <w:rsid w:val="00754409"/>
    <w:rsid w:val="00754413"/>
    <w:rsid w:val="0075443F"/>
    <w:rsid w:val="00754470"/>
    <w:rsid w:val="00754474"/>
    <w:rsid w:val="007544B2"/>
    <w:rsid w:val="00754534"/>
    <w:rsid w:val="0075458D"/>
    <w:rsid w:val="00754596"/>
    <w:rsid w:val="007545B8"/>
    <w:rsid w:val="007545C2"/>
    <w:rsid w:val="0075466B"/>
    <w:rsid w:val="007546D0"/>
    <w:rsid w:val="007546E7"/>
    <w:rsid w:val="00754721"/>
    <w:rsid w:val="0075474C"/>
    <w:rsid w:val="00754776"/>
    <w:rsid w:val="007547C7"/>
    <w:rsid w:val="007547E7"/>
    <w:rsid w:val="007547EA"/>
    <w:rsid w:val="007547F1"/>
    <w:rsid w:val="00754850"/>
    <w:rsid w:val="0075485A"/>
    <w:rsid w:val="007548B5"/>
    <w:rsid w:val="0075499B"/>
    <w:rsid w:val="007549CC"/>
    <w:rsid w:val="00754A24"/>
    <w:rsid w:val="00754A49"/>
    <w:rsid w:val="00754BB2"/>
    <w:rsid w:val="00754BB9"/>
    <w:rsid w:val="00754BDC"/>
    <w:rsid w:val="00754BFC"/>
    <w:rsid w:val="00754C21"/>
    <w:rsid w:val="00754C2E"/>
    <w:rsid w:val="00754C71"/>
    <w:rsid w:val="00754D2B"/>
    <w:rsid w:val="00754D4F"/>
    <w:rsid w:val="00754D68"/>
    <w:rsid w:val="00754EF3"/>
    <w:rsid w:val="00754F2C"/>
    <w:rsid w:val="00754F2E"/>
    <w:rsid w:val="00754F7D"/>
    <w:rsid w:val="00754FD5"/>
    <w:rsid w:val="00754FF0"/>
    <w:rsid w:val="00754FF3"/>
    <w:rsid w:val="00755001"/>
    <w:rsid w:val="00755062"/>
    <w:rsid w:val="00755064"/>
    <w:rsid w:val="0075506B"/>
    <w:rsid w:val="00755144"/>
    <w:rsid w:val="00755150"/>
    <w:rsid w:val="00755153"/>
    <w:rsid w:val="00755162"/>
    <w:rsid w:val="007551C7"/>
    <w:rsid w:val="0075523F"/>
    <w:rsid w:val="007552D5"/>
    <w:rsid w:val="00755301"/>
    <w:rsid w:val="00755311"/>
    <w:rsid w:val="00755339"/>
    <w:rsid w:val="00755359"/>
    <w:rsid w:val="007553E4"/>
    <w:rsid w:val="007553E7"/>
    <w:rsid w:val="0075542C"/>
    <w:rsid w:val="00755438"/>
    <w:rsid w:val="0075546D"/>
    <w:rsid w:val="007554D1"/>
    <w:rsid w:val="007554DB"/>
    <w:rsid w:val="0075555A"/>
    <w:rsid w:val="007555E3"/>
    <w:rsid w:val="007556CC"/>
    <w:rsid w:val="007556D6"/>
    <w:rsid w:val="007556F1"/>
    <w:rsid w:val="00755778"/>
    <w:rsid w:val="007557A9"/>
    <w:rsid w:val="007557AD"/>
    <w:rsid w:val="007557B4"/>
    <w:rsid w:val="007557DB"/>
    <w:rsid w:val="007558D6"/>
    <w:rsid w:val="007558F6"/>
    <w:rsid w:val="00755939"/>
    <w:rsid w:val="00755957"/>
    <w:rsid w:val="00755962"/>
    <w:rsid w:val="0075598F"/>
    <w:rsid w:val="00755992"/>
    <w:rsid w:val="007559D2"/>
    <w:rsid w:val="007559F3"/>
    <w:rsid w:val="00755A30"/>
    <w:rsid w:val="00755A38"/>
    <w:rsid w:val="00755A3A"/>
    <w:rsid w:val="00755A64"/>
    <w:rsid w:val="00755A69"/>
    <w:rsid w:val="00755A73"/>
    <w:rsid w:val="00755AB3"/>
    <w:rsid w:val="00755ACF"/>
    <w:rsid w:val="00755AF7"/>
    <w:rsid w:val="00755B0A"/>
    <w:rsid w:val="00755B19"/>
    <w:rsid w:val="00755B1D"/>
    <w:rsid w:val="00755B2B"/>
    <w:rsid w:val="00755B42"/>
    <w:rsid w:val="00755B96"/>
    <w:rsid w:val="00755BBC"/>
    <w:rsid w:val="00755BC2"/>
    <w:rsid w:val="00755BE6"/>
    <w:rsid w:val="00755BFA"/>
    <w:rsid w:val="00755C0F"/>
    <w:rsid w:val="00755C1B"/>
    <w:rsid w:val="00755CF3"/>
    <w:rsid w:val="00755D38"/>
    <w:rsid w:val="00755D51"/>
    <w:rsid w:val="00755D63"/>
    <w:rsid w:val="00755D6A"/>
    <w:rsid w:val="00755D88"/>
    <w:rsid w:val="00755DE2"/>
    <w:rsid w:val="00755DEF"/>
    <w:rsid w:val="00755DFE"/>
    <w:rsid w:val="00755E1D"/>
    <w:rsid w:val="00755E63"/>
    <w:rsid w:val="00755E6E"/>
    <w:rsid w:val="00755E7C"/>
    <w:rsid w:val="00755E9E"/>
    <w:rsid w:val="00755EB0"/>
    <w:rsid w:val="00755EC7"/>
    <w:rsid w:val="00755F05"/>
    <w:rsid w:val="00755F2B"/>
    <w:rsid w:val="00755F83"/>
    <w:rsid w:val="00755F9F"/>
    <w:rsid w:val="00756015"/>
    <w:rsid w:val="007560FD"/>
    <w:rsid w:val="0075610E"/>
    <w:rsid w:val="0075611A"/>
    <w:rsid w:val="00756156"/>
    <w:rsid w:val="007561C8"/>
    <w:rsid w:val="007561CC"/>
    <w:rsid w:val="007561F8"/>
    <w:rsid w:val="007562AA"/>
    <w:rsid w:val="007562B3"/>
    <w:rsid w:val="007562FA"/>
    <w:rsid w:val="007562FE"/>
    <w:rsid w:val="0075637E"/>
    <w:rsid w:val="0075645C"/>
    <w:rsid w:val="00756491"/>
    <w:rsid w:val="007564A5"/>
    <w:rsid w:val="007564DC"/>
    <w:rsid w:val="007564E2"/>
    <w:rsid w:val="00756503"/>
    <w:rsid w:val="00756518"/>
    <w:rsid w:val="007565C2"/>
    <w:rsid w:val="007565E4"/>
    <w:rsid w:val="007565FD"/>
    <w:rsid w:val="0075664C"/>
    <w:rsid w:val="00756664"/>
    <w:rsid w:val="00756673"/>
    <w:rsid w:val="00756686"/>
    <w:rsid w:val="0075669A"/>
    <w:rsid w:val="0075670F"/>
    <w:rsid w:val="0075675D"/>
    <w:rsid w:val="007567C8"/>
    <w:rsid w:val="00756813"/>
    <w:rsid w:val="00756844"/>
    <w:rsid w:val="00756881"/>
    <w:rsid w:val="00756884"/>
    <w:rsid w:val="007568D8"/>
    <w:rsid w:val="007568D9"/>
    <w:rsid w:val="007568FE"/>
    <w:rsid w:val="00756953"/>
    <w:rsid w:val="007569E2"/>
    <w:rsid w:val="007569E7"/>
    <w:rsid w:val="00756A13"/>
    <w:rsid w:val="00756A56"/>
    <w:rsid w:val="00756A8E"/>
    <w:rsid w:val="00756AE6"/>
    <w:rsid w:val="00756B23"/>
    <w:rsid w:val="00756B37"/>
    <w:rsid w:val="00756BE5"/>
    <w:rsid w:val="00756BEC"/>
    <w:rsid w:val="00756C10"/>
    <w:rsid w:val="00756CCD"/>
    <w:rsid w:val="00756D16"/>
    <w:rsid w:val="00756D26"/>
    <w:rsid w:val="00756D5F"/>
    <w:rsid w:val="00756D65"/>
    <w:rsid w:val="00756D92"/>
    <w:rsid w:val="00756DAD"/>
    <w:rsid w:val="00756DBF"/>
    <w:rsid w:val="00756DC7"/>
    <w:rsid w:val="00756DCA"/>
    <w:rsid w:val="00756E42"/>
    <w:rsid w:val="00756ECE"/>
    <w:rsid w:val="00756EF2"/>
    <w:rsid w:val="00756EFF"/>
    <w:rsid w:val="00756F0A"/>
    <w:rsid w:val="00756F3C"/>
    <w:rsid w:val="00756FFB"/>
    <w:rsid w:val="0075701D"/>
    <w:rsid w:val="00757060"/>
    <w:rsid w:val="00757153"/>
    <w:rsid w:val="00757197"/>
    <w:rsid w:val="007571D3"/>
    <w:rsid w:val="007571D9"/>
    <w:rsid w:val="00757214"/>
    <w:rsid w:val="00757235"/>
    <w:rsid w:val="00757294"/>
    <w:rsid w:val="007572E7"/>
    <w:rsid w:val="00757327"/>
    <w:rsid w:val="0075734F"/>
    <w:rsid w:val="0075739E"/>
    <w:rsid w:val="007573C6"/>
    <w:rsid w:val="00757415"/>
    <w:rsid w:val="00757453"/>
    <w:rsid w:val="0075745D"/>
    <w:rsid w:val="0075745F"/>
    <w:rsid w:val="007574B7"/>
    <w:rsid w:val="007574EA"/>
    <w:rsid w:val="00757504"/>
    <w:rsid w:val="0075754C"/>
    <w:rsid w:val="00757589"/>
    <w:rsid w:val="007575BE"/>
    <w:rsid w:val="007575E3"/>
    <w:rsid w:val="0075760C"/>
    <w:rsid w:val="00757679"/>
    <w:rsid w:val="00757700"/>
    <w:rsid w:val="00757736"/>
    <w:rsid w:val="00757812"/>
    <w:rsid w:val="00757819"/>
    <w:rsid w:val="0075783B"/>
    <w:rsid w:val="00757891"/>
    <w:rsid w:val="00757896"/>
    <w:rsid w:val="007578A2"/>
    <w:rsid w:val="007578DD"/>
    <w:rsid w:val="007578DE"/>
    <w:rsid w:val="0075790C"/>
    <w:rsid w:val="0075792C"/>
    <w:rsid w:val="00757939"/>
    <w:rsid w:val="007579F7"/>
    <w:rsid w:val="00757A28"/>
    <w:rsid w:val="00757A2D"/>
    <w:rsid w:val="00757A42"/>
    <w:rsid w:val="00757A87"/>
    <w:rsid w:val="00757B68"/>
    <w:rsid w:val="00757B6E"/>
    <w:rsid w:val="00757CCD"/>
    <w:rsid w:val="00757DD3"/>
    <w:rsid w:val="00757E0E"/>
    <w:rsid w:val="00757E11"/>
    <w:rsid w:val="00757EE9"/>
    <w:rsid w:val="00757FB8"/>
    <w:rsid w:val="00757FFA"/>
    <w:rsid w:val="00760069"/>
    <w:rsid w:val="00760086"/>
    <w:rsid w:val="00760090"/>
    <w:rsid w:val="007600A3"/>
    <w:rsid w:val="007600CF"/>
    <w:rsid w:val="0076015C"/>
    <w:rsid w:val="00760171"/>
    <w:rsid w:val="00760175"/>
    <w:rsid w:val="007601E4"/>
    <w:rsid w:val="007601E8"/>
    <w:rsid w:val="007601FE"/>
    <w:rsid w:val="0076020D"/>
    <w:rsid w:val="0076022F"/>
    <w:rsid w:val="00760232"/>
    <w:rsid w:val="007602CB"/>
    <w:rsid w:val="007602D8"/>
    <w:rsid w:val="007602F0"/>
    <w:rsid w:val="0076030D"/>
    <w:rsid w:val="0076032A"/>
    <w:rsid w:val="00760352"/>
    <w:rsid w:val="00760363"/>
    <w:rsid w:val="0076037D"/>
    <w:rsid w:val="00760385"/>
    <w:rsid w:val="00760422"/>
    <w:rsid w:val="00760426"/>
    <w:rsid w:val="0076044E"/>
    <w:rsid w:val="00760476"/>
    <w:rsid w:val="0076047D"/>
    <w:rsid w:val="0076049E"/>
    <w:rsid w:val="0076049F"/>
    <w:rsid w:val="00760501"/>
    <w:rsid w:val="00760523"/>
    <w:rsid w:val="007605B2"/>
    <w:rsid w:val="00760640"/>
    <w:rsid w:val="0076066C"/>
    <w:rsid w:val="007606CE"/>
    <w:rsid w:val="007606F4"/>
    <w:rsid w:val="0076077B"/>
    <w:rsid w:val="007607AD"/>
    <w:rsid w:val="007607AE"/>
    <w:rsid w:val="0076080F"/>
    <w:rsid w:val="00760870"/>
    <w:rsid w:val="007608AA"/>
    <w:rsid w:val="007608BA"/>
    <w:rsid w:val="007608EB"/>
    <w:rsid w:val="0076090B"/>
    <w:rsid w:val="00760915"/>
    <w:rsid w:val="00760951"/>
    <w:rsid w:val="00760977"/>
    <w:rsid w:val="007609A0"/>
    <w:rsid w:val="007609D4"/>
    <w:rsid w:val="007609F8"/>
    <w:rsid w:val="00760A3B"/>
    <w:rsid w:val="00760A3D"/>
    <w:rsid w:val="00760A55"/>
    <w:rsid w:val="00760A5F"/>
    <w:rsid w:val="00760A76"/>
    <w:rsid w:val="00760AA5"/>
    <w:rsid w:val="00760AAD"/>
    <w:rsid w:val="00760B17"/>
    <w:rsid w:val="00760B56"/>
    <w:rsid w:val="00760BAB"/>
    <w:rsid w:val="00760BD3"/>
    <w:rsid w:val="00760BF2"/>
    <w:rsid w:val="00760BFC"/>
    <w:rsid w:val="00760C17"/>
    <w:rsid w:val="00760C3D"/>
    <w:rsid w:val="00760C47"/>
    <w:rsid w:val="00760C7B"/>
    <w:rsid w:val="00760D26"/>
    <w:rsid w:val="00760D45"/>
    <w:rsid w:val="00760DA7"/>
    <w:rsid w:val="00760DCC"/>
    <w:rsid w:val="00760DDC"/>
    <w:rsid w:val="00760DF9"/>
    <w:rsid w:val="00760E09"/>
    <w:rsid w:val="00760E17"/>
    <w:rsid w:val="00760E43"/>
    <w:rsid w:val="00760E65"/>
    <w:rsid w:val="00760E93"/>
    <w:rsid w:val="00760EF3"/>
    <w:rsid w:val="00760F00"/>
    <w:rsid w:val="00760F25"/>
    <w:rsid w:val="00760F40"/>
    <w:rsid w:val="00760F5B"/>
    <w:rsid w:val="00760F7C"/>
    <w:rsid w:val="00760F82"/>
    <w:rsid w:val="00760FC7"/>
    <w:rsid w:val="00760FF0"/>
    <w:rsid w:val="007610C3"/>
    <w:rsid w:val="007610E4"/>
    <w:rsid w:val="007610F2"/>
    <w:rsid w:val="0076110E"/>
    <w:rsid w:val="0076110F"/>
    <w:rsid w:val="0076111C"/>
    <w:rsid w:val="007611A7"/>
    <w:rsid w:val="007611C6"/>
    <w:rsid w:val="007611C7"/>
    <w:rsid w:val="007611E5"/>
    <w:rsid w:val="0076121B"/>
    <w:rsid w:val="00761238"/>
    <w:rsid w:val="00761291"/>
    <w:rsid w:val="007612D2"/>
    <w:rsid w:val="00761314"/>
    <w:rsid w:val="00761369"/>
    <w:rsid w:val="00761375"/>
    <w:rsid w:val="007613DB"/>
    <w:rsid w:val="007613DE"/>
    <w:rsid w:val="0076145F"/>
    <w:rsid w:val="00761484"/>
    <w:rsid w:val="00761494"/>
    <w:rsid w:val="007614B4"/>
    <w:rsid w:val="007614F9"/>
    <w:rsid w:val="00761507"/>
    <w:rsid w:val="007615D6"/>
    <w:rsid w:val="007615FE"/>
    <w:rsid w:val="0076160B"/>
    <w:rsid w:val="00761629"/>
    <w:rsid w:val="00761674"/>
    <w:rsid w:val="0076169E"/>
    <w:rsid w:val="007616EF"/>
    <w:rsid w:val="00761700"/>
    <w:rsid w:val="00761722"/>
    <w:rsid w:val="0076172C"/>
    <w:rsid w:val="00761742"/>
    <w:rsid w:val="0076178D"/>
    <w:rsid w:val="00761792"/>
    <w:rsid w:val="007617F1"/>
    <w:rsid w:val="00761842"/>
    <w:rsid w:val="0076185E"/>
    <w:rsid w:val="0076186A"/>
    <w:rsid w:val="00761882"/>
    <w:rsid w:val="00761929"/>
    <w:rsid w:val="00761A1D"/>
    <w:rsid w:val="00761ABB"/>
    <w:rsid w:val="00761AF9"/>
    <w:rsid w:val="00761B12"/>
    <w:rsid w:val="00761B19"/>
    <w:rsid w:val="00761B26"/>
    <w:rsid w:val="00761B94"/>
    <w:rsid w:val="00761BB0"/>
    <w:rsid w:val="00761BCE"/>
    <w:rsid w:val="00761BDF"/>
    <w:rsid w:val="00761BF7"/>
    <w:rsid w:val="00761C2A"/>
    <w:rsid w:val="00761C35"/>
    <w:rsid w:val="00761C36"/>
    <w:rsid w:val="00761C65"/>
    <w:rsid w:val="00761C9D"/>
    <w:rsid w:val="00761C9F"/>
    <w:rsid w:val="00761CA9"/>
    <w:rsid w:val="00761CB8"/>
    <w:rsid w:val="00761D4C"/>
    <w:rsid w:val="00761DD0"/>
    <w:rsid w:val="00761E31"/>
    <w:rsid w:val="00761E44"/>
    <w:rsid w:val="00761E4D"/>
    <w:rsid w:val="00761E5E"/>
    <w:rsid w:val="00761E7F"/>
    <w:rsid w:val="00761EA9"/>
    <w:rsid w:val="00761EB0"/>
    <w:rsid w:val="00761EC1"/>
    <w:rsid w:val="00761EDE"/>
    <w:rsid w:val="00761EE0"/>
    <w:rsid w:val="00761F04"/>
    <w:rsid w:val="00761F55"/>
    <w:rsid w:val="00761F9B"/>
    <w:rsid w:val="00762009"/>
    <w:rsid w:val="0076200A"/>
    <w:rsid w:val="0076205E"/>
    <w:rsid w:val="00762065"/>
    <w:rsid w:val="00762085"/>
    <w:rsid w:val="007620A3"/>
    <w:rsid w:val="007620BE"/>
    <w:rsid w:val="007620C5"/>
    <w:rsid w:val="00762150"/>
    <w:rsid w:val="00762165"/>
    <w:rsid w:val="007621B4"/>
    <w:rsid w:val="007621ED"/>
    <w:rsid w:val="007621EE"/>
    <w:rsid w:val="00762208"/>
    <w:rsid w:val="00762219"/>
    <w:rsid w:val="00762242"/>
    <w:rsid w:val="00762248"/>
    <w:rsid w:val="00762257"/>
    <w:rsid w:val="0076228B"/>
    <w:rsid w:val="007622B8"/>
    <w:rsid w:val="007622BD"/>
    <w:rsid w:val="007622FB"/>
    <w:rsid w:val="0076233C"/>
    <w:rsid w:val="00762364"/>
    <w:rsid w:val="007623AE"/>
    <w:rsid w:val="0076242A"/>
    <w:rsid w:val="00762442"/>
    <w:rsid w:val="00762451"/>
    <w:rsid w:val="00762472"/>
    <w:rsid w:val="0076248F"/>
    <w:rsid w:val="00762497"/>
    <w:rsid w:val="007624BC"/>
    <w:rsid w:val="00762525"/>
    <w:rsid w:val="00762542"/>
    <w:rsid w:val="00762580"/>
    <w:rsid w:val="00762593"/>
    <w:rsid w:val="007625D4"/>
    <w:rsid w:val="007626A3"/>
    <w:rsid w:val="007626EC"/>
    <w:rsid w:val="00762758"/>
    <w:rsid w:val="007627A6"/>
    <w:rsid w:val="007627AE"/>
    <w:rsid w:val="007627C1"/>
    <w:rsid w:val="007627D5"/>
    <w:rsid w:val="0076285C"/>
    <w:rsid w:val="00762881"/>
    <w:rsid w:val="007628AE"/>
    <w:rsid w:val="007628B1"/>
    <w:rsid w:val="007628E4"/>
    <w:rsid w:val="0076295D"/>
    <w:rsid w:val="00762975"/>
    <w:rsid w:val="007629C2"/>
    <w:rsid w:val="007629DC"/>
    <w:rsid w:val="00762A43"/>
    <w:rsid w:val="00762A7D"/>
    <w:rsid w:val="00762A92"/>
    <w:rsid w:val="00762A9C"/>
    <w:rsid w:val="00762AAB"/>
    <w:rsid w:val="00762AB3"/>
    <w:rsid w:val="00762ABE"/>
    <w:rsid w:val="00762AD5"/>
    <w:rsid w:val="00762B37"/>
    <w:rsid w:val="00762B56"/>
    <w:rsid w:val="00762B7B"/>
    <w:rsid w:val="00762BA4"/>
    <w:rsid w:val="00762C0C"/>
    <w:rsid w:val="00762CB9"/>
    <w:rsid w:val="00762D67"/>
    <w:rsid w:val="00762D7F"/>
    <w:rsid w:val="00762D98"/>
    <w:rsid w:val="00762DAA"/>
    <w:rsid w:val="00762E1A"/>
    <w:rsid w:val="00762E21"/>
    <w:rsid w:val="00762E38"/>
    <w:rsid w:val="00762E46"/>
    <w:rsid w:val="00762E86"/>
    <w:rsid w:val="00762E92"/>
    <w:rsid w:val="00762ECF"/>
    <w:rsid w:val="00762F01"/>
    <w:rsid w:val="00762F11"/>
    <w:rsid w:val="0076300C"/>
    <w:rsid w:val="0076300E"/>
    <w:rsid w:val="00763029"/>
    <w:rsid w:val="0076304C"/>
    <w:rsid w:val="007630A7"/>
    <w:rsid w:val="0076310F"/>
    <w:rsid w:val="007631AA"/>
    <w:rsid w:val="007631B2"/>
    <w:rsid w:val="007631D2"/>
    <w:rsid w:val="00763204"/>
    <w:rsid w:val="00763258"/>
    <w:rsid w:val="007632AA"/>
    <w:rsid w:val="007632D9"/>
    <w:rsid w:val="00763323"/>
    <w:rsid w:val="00763328"/>
    <w:rsid w:val="00763339"/>
    <w:rsid w:val="0076338E"/>
    <w:rsid w:val="007633F1"/>
    <w:rsid w:val="0076342A"/>
    <w:rsid w:val="0076343D"/>
    <w:rsid w:val="00763515"/>
    <w:rsid w:val="0076354E"/>
    <w:rsid w:val="00763578"/>
    <w:rsid w:val="0076358B"/>
    <w:rsid w:val="0076358D"/>
    <w:rsid w:val="00763597"/>
    <w:rsid w:val="00763614"/>
    <w:rsid w:val="0076361E"/>
    <w:rsid w:val="0076363A"/>
    <w:rsid w:val="007636AE"/>
    <w:rsid w:val="00763703"/>
    <w:rsid w:val="0076371D"/>
    <w:rsid w:val="00763727"/>
    <w:rsid w:val="00763753"/>
    <w:rsid w:val="0076376E"/>
    <w:rsid w:val="007637A5"/>
    <w:rsid w:val="007637FA"/>
    <w:rsid w:val="00763807"/>
    <w:rsid w:val="00763816"/>
    <w:rsid w:val="007638D7"/>
    <w:rsid w:val="007638E3"/>
    <w:rsid w:val="00763923"/>
    <w:rsid w:val="0076394D"/>
    <w:rsid w:val="007639E5"/>
    <w:rsid w:val="007639E8"/>
    <w:rsid w:val="00763A2D"/>
    <w:rsid w:val="00763A70"/>
    <w:rsid w:val="00763A96"/>
    <w:rsid w:val="00763AC4"/>
    <w:rsid w:val="00763B1A"/>
    <w:rsid w:val="00763B2B"/>
    <w:rsid w:val="00763B6A"/>
    <w:rsid w:val="00763C4F"/>
    <w:rsid w:val="00763CA8"/>
    <w:rsid w:val="00763CE8"/>
    <w:rsid w:val="00763D5E"/>
    <w:rsid w:val="00763DAC"/>
    <w:rsid w:val="00763E2D"/>
    <w:rsid w:val="00763E75"/>
    <w:rsid w:val="00763E7D"/>
    <w:rsid w:val="00763E88"/>
    <w:rsid w:val="00763EB1"/>
    <w:rsid w:val="00763EC5"/>
    <w:rsid w:val="00763EDC"/>
    <w:rsid w:val="00763F12"/>
    <w:rsid w:val="00763F6F"/>
    <w:rsid w:val="00763F75"/>
    <w:rsid w:val="00763F9C"/>
    <w:rsid w:val="00763FA3"/>
    <w:rsid w:val="007640F0"/>
    <w:rsid w:val="00764104"/>
    <w:rsid w:val="00764145"/>
    <w:rsid w:val="00764153"/>
    <w:rsid w:val="007641DA"/>
    <w:rsid w:val="00764214"/>
    <w:rsid w:val="00764231"/>
    <w:rsid w:val="00764238"/>
    <w:rsid w:val="0076426A"/>
    <w:rsid w:val="007642BE"/>
    <w:rsid w:val="007642D2"/>
    <w:rsid w:val="007642D9"/>
    <w:rsid w:val="00764342"/>
    <w:rsid w:val="00764350"/>
    <w:rsid w:val="00764352"/>
    <w:rsid w:val="007643A0"/>
    <w:rsid w:val="00764401"/>
    <w:rsid w:val="00764437"/>
    <w:rsid w:val="00764439"/>
    <w:rsid w:val="0076443B"/>
    <w:rsid w:val="0076443F"/>
    <w:rsid w:val="00764476"/>
    <w:rsid w:val="007644F0"/>
    <w:rsid w:val="007644F4"/>
    <w:rsid w:val="00764521"/>
    <w:rsid w:val="00764549"/>
    <w:rsid w:val="00764564"/>
    <w:rsid w:val="007645A2"/>
    <w:rsid w:val="007645C9"/>
    <w:rsid w:val="007645F0"/>
    <w:rsid w:val="007645FE"/>
    <w:rsid w:val="007646D2"/>
    <w:rsid w:val="0076472E"/>
    <w:rsid w:val="0076473A"/>
    <w:rsid w:val="0076474B"/>
    <w:rsid w:val="0076474D"/>
    <w:rsid w:val="007647AC"/>
    <w:rsid w:val="00764865"/>
    <w:rsid w:val="00764895"/>
    <w:rsid w:val="007648EB"/>
    <w:rsid w:val="007649A2"/>
    <w:rsid w:val="007649BB"/>
    <w:rsid w:val="007649FD"/>
    <w:rsid w:val="00764A20"/>
    <w:rsid w:val="00764A28"/>
    <w:rsid w:val="00764A30"/>
    <w:rsid w:val="00764A34"/>
    <w:rsid w:val="00764A35"/>
    <w:rsid w:val="00764AB8"/>
    <w:rsid w:val="00764AF6"/>
    <w:rsid w:val="00764B35"/>
    <w:rsid w:val="00764BAD"/>
    <w:rsid w:val="00764BB3"/>
    <w:rsid w:val="00764BE2"/>
    <w:rsid w:val="00764C9F"/>
    <w:rsid w:val="00764CF4"/>
    <w:rsid w:val="00764D38"/>
    <w:rsid w:val="00764DA8"/>
    <w:rsid w:val="00764DA9"/>
    <w:rsid w:val="00764DB4"/>
    <w:rsid w:val="00764DD8"/>
    <w:rsid w:val="00764E1A"/>
    <w:rsid w:val="00764F11"/>
    <w:rsid w:val="00764F4F"/>
    <w:rsid w:val="00764F8A"/>
    <w:rsid w:val="00764F9C"/>
    <w:rsid w:val="00764FBF"/>
    <w:rsid w:val="00765000"/>
    <w:rsid w:val="00765034"/>
    <w:rsid w:val="00765092"/>
    <w:rsid w:val="0076511C"/>
    <w:rsid w:val="00765123"/>
    <w:rsid w:val="007651A2"/>
    <w:rsid w:val="007651B6"/>
    <w:rsid w:val="00765201"/>
    <w:rsid w:val="00765232"/>
    <w:rsid w:val="00765282"/>
    <w:rsid w:val="007652A4"/>
    <w:rsid w:val="007652FC"/>
    <w:rsid w:val="00765322"/>
    <w:rsid w:val="00765374"/>
    <w:rsid w:val="00765386"/>
    <w:rsid w:val="007653AF"/>
    <w:rsid w:val="007653F4"/>
    <w:rsid w:val="0076544B"/>
    <w:rsid w:val="0076545E"/>
    <w:rsid w:val="00765499"/>
    <w:rsid w:val="007654C6"/>
    <w:rsid w:val="00765517"/>
    <w:rsid w:val="0076553A"/>
    <w:rsid w:val="00765557"/>
    <w:rsid w:val="00765569"/>
    <w:rsid w:val="00765580"/>
    <w:rsid w:val="0076559C"/>
    <w:rsid w:val="007655DB"/>
    <w:rsid w:val="007655ED"/>
    <w:rsid w:val="007655FE"/>
    <w:rsid w:val="00765651"/>
    <w:rsid w:val="0076565A"/>
    <w:rsid w:val="007656D0"/>
    <w:rsid w:val="0076570A"/>
    <w:rsid w:val="0076574A"/>
    <w:rsid w:val="0076576C"/>
    <w:rsid w:val="007657C0"/>
    <w:rsid w:val="007657C1"/>
    <w:rsid w:val="007657ED"/>
    <w:rsid w:val="00765820"/>
    <w:rsid w:val="00765856"/>
    <w:rsid w:val="0076597E"/>
    <w:rsid w:val="00765981"/>
    <w:rsid w:val="007659C2"/>
    <w:rsid w:val="00765A4C"/>
    <w:rsid w:val="00765A74"/>
    <w:rsid w:val="00765A8B"/>
    <w:rsid w:val="00765A91"/>
    <w:rsid w:val="00765AA0"/>
    <w:rsid w:val="00765B1D"/>
    <w:rsid w:val="00765B21"/>
    <w:rsid w:val="00765B23"/>
    <w:rsid w:val="00765BB6"/>
    <w:rsid w:val="00765C81"/>
    <w:rsid w:val="00765C86"/>
    <w:rsid w:val="00765CC1"/>
    <w:rsid w:val="00765CEC"/>
    <w:rsid w:val="00765CEF"/>
    <w:rsid w:val="00765CF4"/>
    <w:rsid w:val="00765D4F"/>
    <w:rsid w:val="00765DC5"/>
    <w:rsid w:val="00765F06"/>
    <w:rsid w:val="00765F5B"/>
    <w:rsid w:val="00765FAE"/>
    <w:rsid w:val="00765FE3"/>
    <w:rsid w:val="00766016"/>
    <w:rsid w:val="00766047"/>
    <w:rsid w:val="00766049"/>
    <w:rsid w:val="00766074"/>
    <w:rsid w:val="00766089"/>
    <w:rsid w:val="007660E3"/>
    <w:rsid w:val="00766111"/>
    <w:rsid w:val="00766139"/>
    <w:rsid w:val="0076617D"/>
    <w:rsid w:val="0076619B"/>
    <w:rsid w:val="007661AC"/>
    <w:rsid w:val="007661EB"/>
    <w:rsid w:val="0076620C"/>
    <w:rsid w:val="0076628C"/>
    <w:rsid w:val="00766290"/>
    <w:rsid w:val="007662C2"/>
    <w:rsid w:val="007662CA"/>
    <w:rsid w:val="007662CB"/>
    <w:rsid w:val="00766301"/>
    <w:rsid w:val="00766310"/>
    <w:rsid w:val="0076635B"/>
    <w:rsid w:val="00766364"/>
    <w:rsid w:val="00766370"/>
    <w:rsid w:val="007663A9"/>
    <w:rsid w:val="00766420"/>
    <w:rsid w:val="0076642B"/>
    <w:rsid w:val="0076645D"/>
    <w:rsid w:val="00766562"/>
    <w:rsid w:val="0076657D"/>
    <w:rsid w:val="007665A9"/>
    <w:rsid w:val="007665B6"/>
    <w:rsid w:val="00766690"/>
    <w:rsid w:val="007666B4"/>
    <w:rsid w:val="00766709"/>
    <w:rsid w:val="0076677F"/>
    <w:rsid w:val="007667E3"/>
    <w:rsid w:val="007667FF"/>
    <w:rsid w:val="0076683F"/>
    <w:rsid w:val="0076686C"/>
    <w:rsid w:val="00766874"/>
    <w:rsid w:val="00766885"/>
    <w:rsid w:val="0076690E"/>
    <w:rsid w:val="0076693B"/>
    <w:rsid w:val="00766949"/>
    <w:rsid w:val="00766955"/>
    <w:rsid w:val="007669C1"/>
    <w:rsid w:val="00766A0A"/>
    <w:rsid w:val="00766A49"/>
    <w:rsid w:val="00766A4A"/>
    <w:rsid w:val="00766A6A"/>
    <w:rsid w:val="00766B41"/>
    <w:rsid w:val="00766BE5"/>
    <w:rsid w:val="00766BE8"/>
    <w:rsid w:val="00766BF1"/>
    <w:rsid w:val="00766C84"/>
    <w:rsid w:val="00766C94"/>
    <w:rsid w:val="00766CA9"/>
    <w:rsid w:val="00766CC2"/>
    <w:rsid w:val="00766D05"/>
    <w:rsid w:val="00766D24"/>
    <w:rsid w:val="00766D30"/>
    <w:rsid w:val="00766D5C"/>
    <w:rsid w:val="00766D61"/>
    <w:rsid w:val="00766D71"/>
    <w:rsid w:val="00766DD7"/>
    <w:rsid w:val="00766E23"/>
    <w:rsid w:val="00766E8B"/>
    <w:rsid w:val="00766E9B"/>
    <w:rsid w:val="00766EA7"/>
    <w:rsid w:val="00766EBE"/>
    <w:rsid w:val="00766EDB"/>
    <w:rsid w:val="00766F27"/>
    <w:rsid w:val="00766F2D"/>
    <w:rsid w:val="00766F38"/>
    <w:rsid w:val="00766F60"/>
    <w:rsid w:val="00766F8B"/>
    <w:rsid w:val="00766F91"/>
    <w:rsid w:val="00766FCE"/>
    <w:rsid w:val="00766FCF"/>
    <w:rsid w:val="00766FFB"/>
    <w:rsid w:val="00767005"/>
    <w:rsid w:val="00767086"/>
    <w:rsid w:val="007670C4"/>
    <w:rsid w:val="007670E7"/>
    <w:rsid w:val="00767106"/>
    <w:rsid w:val="00767112"/>
    <w:rsid w:val="0076714B"/>
    <w:rsid w:val="00767191"/>
    <w:rsid w:val="007671BB"/>
    <w:rsid w:val="007671FA"/>
    <w:rsid w:val="00767238"/>
    <w:rsid w:val="0076725E"/>
    <w:rsid w:val="007673E8"/>
    <w:rsid w:val="007673FA"/>
    <w:rsid w:val="0076742D"/>
    <w:rsid w:val="0076746B"/>
    <w:rsid w:val="0076746E"/>
    <w:rsid w:val="007674BD"/>
    <w:rsid w:val="007674E1"/>
    <w:rsid w:val="0076752A"/>
    <w:rsid w:val="0076753A"/>
    <w:rsid w:val="0076755D"/>
    <w:rsid w:val="00767570"/>
    <w:rsid w:val="007675E3"/>
    <w:rsid w:val="00767600"/>
    <w:rsid w:val="0076762C"/>
    <w:rsid w:val="00767648"/>
    <w:rsid w:val="0076765D"/>
    <w:rsid w:val="00767679"/>
    <w:rsid w:val="0076769E"/>
    <w:rsid w:val="007676A5"/>
    <w:rsid w:val="007676B5"/>
    <w:rsid w:val="007676BA"/>
    <w:rsid w:val="007676BB"/>
    <w:rsid w:val="00767751"/>
    <w:rsid w:val="0076775F"/>
    <w:rsid w:val="00767768"/>
    <w:rsid w:val="00767806"/>
    <w:rsid w:val="00767824"/>
    <w:rsid w:val="00767832"/>
    <w:rsid w:val="0076785A"/>
    <w:rsid w:val="0076785D"/>
    <w:rsid w:val="00767883"/>
    <w:rsid w:val="007678CA"/>
    <w:rsid w:val="007678D5"/>
    <w:rsid w:val="00767924"/>
    <w:rsid w:val="007679DF"/>
    <w:rsid w:val="007679F7"/>
    <w:rsid w:val="00767A26"/>
    <w:rsid w:val="00767B14"/>
    <w:rsid w:val="00767BC3"/>
    <w:rsid w:val="00767C3B"/>
    <w:rsid w:val="00767C81"/>
    <w:rsid w:val="00767CAB"/>
    <w:rsid w:val="00767D24"/>
    <w:rsid w:val="00767D77"/>
    <w:rsid w:val="00767D7E"/>
    <w:rsid w:val="00767D8F"/>
    <w:rsid w:val="00767DC5"/>
    <w:rsid w:val="00767DD1"/>
    <w:rsid w:val="00767E31"/>
    <w:rsid w:val="00767E34"/>
    <w:rsid w:val="00767E5E"/>
    <w:rsid w:val="00767E76"/>
    <w:rsid w:val="00767E87"/>
    <w:rsid w:val="00767EAC"/>
    <w:rsid w:val="00767ED2"/>
    <w:rsid w:val="00767EE2"/>
    <w:rsid w:val="00767EE9"/>
    <w:rsid w:val="00767F11"/>
    <w:rsid w:val="00767F25"/>
    <w:rsid w:val="00767F5F"/>
    <w:rsid w:val="00767FE1"/>
    <w:rsid w:val="00767FED"/>
    <w:rsid w:val="00770028"/>
    <w:rsid w:val="00770064"/>
    <w:rsid w:val="00770066"/>
    <w:rsid w:val="0077008D"/>
    <w:rsid w:val="007700C9"/>
    <w:rsid w:val="007700D8"/>
    <w:rsid w:val="007700F2"/>
    <w:rsid w:val="0077014A"/>
    <w:rsid w:val="00770184"/>
    <w:rsid w:val="0077018D"/>
    <w:rsid w:val="007701C6"/>
    <w:rsid w:val="007701D3"/>
    <w:rsid w:val="007701D5"/>
    <w:rsid w:val="0077020A"/>
    <w:rsid w:val="0077024D"/>
    <w:rsid w:val="00770250"/>
    <w:rsid w:val="0077025B"/>
    <w:rsid w:val="00770312"/>
    <w:rsid w:val="00770314"/>
    <w:rsid w:val="00770320"/>
    <w:rsid w:val="00770331"/>
    <w:rsid w:val="00770371"/>
    <w:rsid w:val="007703EE"/>
    <w:rsid w:val="00770401"/>
    <w:rsid w:val="00770440"/>
    <w:rsid w:val="007704E1"/>
    <w:rsid w:val="0077062F"/>
    <w:rsid w:val="0077063B"/>
    <w:rsid w:val="00770651"/>
    <w:rsid w:val="0077068A"/>
    <w:rsid w:val="007706A1"/>
    <w:rsid w:val="0077075D"/>
    <w:rsid w:val="00770771"/>
    <w:rsid w:val="007707C1"/>
    <w:rsid w:val="007708E7"/>
    <w:rsid w:val="007708EA"/>
    <w:rsid w:val="007708F0"/>
    <w:rsid w:val="0077090F"/>
    <w:rsid w:val="00770947"/>
    <w:rsid w:val="00770951"/>
    <w:rsid w:val="00770979"/>
    <w:rsid w:val="007709ED"/>
    <w:rsid w:val="00770A21"/>
    <w:rsid w:val="00770A96"/>
    <w:rsid w:val="00770AA7"/>
    <w:rsid w:val="00770B10"/>
    <w:rsid w:val="00770B24"/>
    <w:rsid w:val="00770BC1"/>
    <w:rsid w:val="00770BD4"/>
    <w:rsid w:val="00770BEE"/>
    <w:rsid w:val="00770C31"/>
    <w:rsid w:val="00770CA2"/>
    <w:rsid w:val="00770CBE"/>
    <w:rsid w:val="00770CC3"/>
    <w:rsid w:val="00770CD2"/>
    <w:rsid w:val="00770D03"/>
    <w:rsid w:val="00770D10"/>
    <w:rsid w:val="00770E29"/>
    <w:rsid w:val="00770EC2"/>
    <w:rsid w:val="00770ED3"/>
    <w:rsid w:val="00770F1F"/>
    <w:rsid w:val="00770F2F"/>
    <w:rsid w:val="00770F41"/>
    <w:rsid w:val="00770F70"/>
    <w:rsid w:val="00770FA3"/>
    <w:rsid w:val="0077102D"/>
    <w:rsid w:val="00771036"/>
    <w:rsid w:val="00771096"/>
    <w:rsid w:val="007710C7"/>
    <w:rsid w:val="007710F9"/>
    <w:rsid w:val="00771250"/>
    <w:rsid w:val="0077125E"/>
    <w:rsid w:val="00771260"/>
    <w:rsid w:val="00771279"/>
    <w:rsid w:val="007712C6"/>
    <w:rsid w:val="007713C7"/>
    <w:rsid w:val="007713D2"/>
    <w:rsid w:val="007713F2"/>
    <w:rsid w:val="00771427"/>
    <w:rsid w:val="0077144E"/>
    <w:rsid w:val="00771453"/>
    <w:rsid w:val="00771469"/>
    <w:rsid w:val="007714A7"/>
    <w:rsid w:val="007714AC"/>
    <w:rsid w:val="0077150C"/>
    <w:rsid w:val="00771512"/>
    <w:rsid w:val="007715BE"/>
    <w:rsid w:val="007715F6"/>
    <w:rsid w:val="00771608"/>
    <w:rsid w:val="00771645"/>
    <w:rsid w:val="0077164D"/>
    <w:rsid w:val="00771671"/>
    <w:rsid w:val="007716A8"/>
    <w:rsid w:val="007716BC"/>
    <w:rsid w:val="00771709"/>
    <w:rsid w:val="0077172A"/>
    <w:rsid w:val="00771763"/>
    <w:rsid w:val="007717A8"/>
    <w:rsid w:val="007717AB"/>
    <w:rsid w:val="007717CC"/>
    <w:rsid w:val="007717D1"/>
    <w:rsid w:val="007717D4"/>
    <w:rsid w:val="007717DB"/>
    <w:rsid w:val="007717EC"/>
    <w:rsid w:val="00771893"/>
    <w:rsid w:val="007718C8"/>
    <w:rsid w:val="007718C9"/>
    <w:rsid w:val="0077192B"/>
    <w:rsid w:val="0077192D"/>
    <w:rsid w:val="00771995"/>
    <w:rsid w:val="007719B2"/>
    <w:rsid w:val="00771A58"/>
    <w:rsid w:val="00771A64"/>
    <w:rsid w:val="00771B27"/>
    <w:rsid w:val="00771B29"/>
    <w:rsid w:val="00771B67"/>
    <w:rsid w:val="00771B7B"/>
    <w:rsid w:val="00771BCA"/>
    <w:rsid w:val="00771BFC"/>
    <w:rsid w:val="00771C09"/>
    <w:rsid w:val="00771C40"/>
    <w:rsid w:val="00771D23"/>
    <w:rsid w:val="00771D4C"/>
    <w:rsid w:val="00771D4F"/>
    <w:rsid w:val="00771D59"/>
    <w:rsid w:val="00771D5E"/>
    <w:rsid w:val="00771DB8"/>
    <w:rsid w:val="00771DC7"/>
    <w:rsid w:val="00771E16"/>
    <w:rsid w:val="00771E27"/>
    <w:rsid w:val="00771E50"/>
    <w:rsid w:val="00771EE7"/>
    <w:rsid w:val="00771EF2"/>
    <w:rsid w:val="00771F5C"/>
    <w:rsid w:val="00771F69"/>
    <w:rsid w:val="00771FD5"/>
    <w:rsid w:val="00771FE8"/>
    <w:rsid w:val="00772076"/>
    <w:rsid w:val="007720A1"/>
    <w:rsid w:val="007720D2"/>
    <w:rsid w:val="007720DE"/>
    <w:rsid w:val="007720E7"/>
    <w:rsid w:val="007720F1"/>
    <w:rsid w:val="0077216D"/>
    <w:rsid w:val="007721B6"/>
    <w:rsid w:val="00772207"/>
    <w:rsid w:val="00772215"/>
    <w:rsid w:val="0077225A"/>
    <w:rsid w:val="007722D1"/>
    <w:rsid w:val="007722D4"/>
    <w:rsid w:val="007723BE"/>
    <w:rsid w:val="0077244E"/>
    <w:rsid w:val="0077245A"/>
    <w:rsid w:val="007724B3"/>
    <w:rsid w:val="007724B8"/>
    <w:rsid w:val="0077252C"/>
    <w:rsid w:val="00772588"/>
    <w:rsid w:val="007725B2"/>
    <w:rsid w:val="007725B5"/>
    <w:rsid w:val="007725D7"/>
    <w:rsid w:val="00772639"/>
    <w:rsid w:val="00772647"/>
    <w:rsid w:val="0077264F"/>
    <w:rsid w:val="00772679"/>
    <w:rsid w:val="0077276D"/>
    <w:rsid w:val="00772775"/>
    <w:rsid w:val="00772785"/>
    <w:rsid w:val="007727DD"/>
    <w:rsid w:val="00772806"/>
    <w:rsid w:val="0077282D"/>
    <w:rsid w:val="0077286E"/>
    <w:rsid w:val="00772981"/>
    <w:rsid w:val="007729C1"/>
    <w:rsid w:val="00772A38"/>
    <w:rsid w:val="00772A93"/>
    <w:rsid w:val="00772A95"/>
    <w:rsid w:val="00772AD8"/>
    <w:rsid w:val="00772AFA"/>
    <w:rsid w:val="00772B3A"/>
    <w:rsid w:val="00772B63"/>
    <w:rsid w:val="00772B9C"/>
    <w:rsid w:val="00772BB3"/>
    <w:rsid w:val="00772BCC"/>
    <w:rsid w:val="00772C05"/>
    <w:rsid w:val="00772C45"/>
    <w:rsid w:val="00772C77"/>
    <w:rsid w:val="00772CED"/>
    <w:rsid w:val="00772D1D"/>
    <w:rsid w:val="00772D27"/>
    <w:rsid w:val="00772D3D"/>
    <w:rsid w:val="00772D4B"/>
    <w:rsid w:val="00772D4F"/>
    <w:rsid w:val="00772D7C"/>
    <w:rsid w:val="00772DFA"/>
    <w:rsid w:val="00772E00"/>
    <w:rsid w:val="00772E37"/>
    <w:rsid w:val="00772E4E"/>
    <w:rsid w:val="00772E50"/>
    <w:rsid w:val="00772ED2"/>
    <w:rsid w:val="00772EF1"/>
    <w:rsid w:val="00772F08"/>
    <w:rsid w:val="00772F15"/>
    <w:rsid w:val="00772F38"/>
    <w:rsid w:val="00772F54"/>
    <w:rsid w:val="00772F5B"/>
    <w:rsid w:val="00772F6C"/>
    <w:rsid w:val="00772FB1"/>
    <w:rsid w:val="00772FB3"/>
    <w:rsid w:val="00772FC4"/>
    <w:rsid w:val="00773014"/>
    <w:rsid w:val="0077304A"/>
    <w:rsid w:val="0077306D"/>
    <w:rsid w:val="0077306E"/>
    <w:rsid w:val="00773090"/>
    <w:rsid w:val="007730D2"/>
    <w:rsid w:val="007730EB"/>
    <w:rsid w:val="0077312C"/>
    <w:rsid w:val="00773168"/>
    <w:rsid w:val="007731BD"/>
    <w:rsid w:val="007731F4"/>
    <w:rsid w:val="00773236"/>
    <w:rsid w:val="0077323C"/>
    <w:rsid w:val="0077326B"/>
    <w:rsid w:val="00773298"/>
    <w:rsid w:val="007732B9"/>
    <w:rsid w:val="0077331D"/>
    <w:rsid w:val="0077336F"/>
    <w:rsid w:val="007733A6"/>
    <w:rsid w:val="007733A7"/>
    <w:rsid w:val="00773428"/>
    <w:rsid w:val="0077342F"/>
    <w:rsid w:val="0077344B"/>
    <w:rsid w:val="007734A8"/>
    <w:rsid w:val="007734CE"/>
    <w:rsid w:val="007734D7"/>
    <w:rsid w:val="007734E0"/>
    <w:rsid w:val="007734EA"/>
    <w:rsid w:val="0077351C"/>
    <w:rsid w:val="00773563"/>
    <w:rsid w:val="0077359B"/>
    <w:rsid w:val="007735E9"/>
    <w:rsid w:val="00773625"/>
    <w:rsid w:val="0077362C"/>
    <w:rsid w:val="0077365A"/>
    <w:rsid w:val="00773663"/>
    <w:rsid w:val="00773680"/>
    <w:rsid w:val="00773687"/>
    <w:rsid w:val="0077368B"/>
    <w:rsid w:val="007736A5"/>
    <w:rsid w:val="007736C4"/>
    <w:rsid w:val="007736E6"/>
    <w:rsid w:val="007736FF"/>
    <w:rsid w:val="00773762"/>
    <w:rsid w:val="00773764"/>
    <w:rsid w:val="00773786"/>
    <w:rsid w:val="00773794"/>
    <w:rsid w:val="007737A9"/>
    <w:rsid w:val="007737E0"/>
    <w:rsid w:val="0077380E"/>
    <w:rsid w:val="00773838"/>
    <w:rsid w:val="0077388A"/>
    <w:rsid w:val="007738AC"/>
    <w:rsid w:val="007738BE"/>
    <w:rsid w:val="00773913"/>
    <w:rsid w:val="00773928"/>
    <w:rsid w:val="00773936"/>
    <w:rsid w:val="00773993"/>
    <w:rsid w:val="00773A07"/>
    <w:rsid w:val="00773A0E"/>
    <w:rsid w:val="00773A31"/>
    <w:rsid w:val="00773A33"/>
    <w:rsid w:val="00773A7C"/>
    <w:rsid w:val="00773AA9"/>
    <w:rsid w:val="00773AFB"/>
    <w:rsid w:val="00773B0C"/>
    <w:rsid w:val="00773B3F"/>
    <w:rsid w:val="00773B81"/>
    <w:rsid w:val="00773C05"/>
    <w:rsid w:val="00773C09"/>
    <w:rsid w:val="00773C0A"/>
    <w:rsid w:val="00773C1F"/>
    <w:rsid w:val="00773C20"/>
    <w:rsid w:val="00773C21"/>
    <w:rsid w:val="00773CB4"/>
    <w:rsid w:val="00773CD6"/>
    <w:rsid w:val="00773CFD"/>
    <w:rsid w:val="00773D23"/>
    <w:rsid w:val="00773D5B"/>
    <w:rsid w:val="00773D5C"/>
    <w:rsid w:val="00773D66"/>
    <w:rsid w:val="00773DAA"/>
    <w:rsid w:val="00773DAE"/>
    <w:rsid w:val="00773DCB"/>
    <w:rsid w:val="00773DFF"/>
    <w:rsid w:val="00773E09"/>
    <w:rsid w:val="00773E2C"/>
    <w:rsid w:val="00773E55"/>
    <w:rsid w:val="00773E5C"/>
    <w:rsid w:val="00773E61"/>
    <w:rsid w:val="00773E68"/>
    <w:rsid w:val="00773E7D"/>
    <w:rsid w:val="00773EFB"/>
    <w:rsid w:val="00773F2E"/>
    <w:rsid w:val="00773F44"/>
    <w:rsid w:val="00773F5D"/>
    <w:rsid w:val="00773F71"/>
    <w:rsid w:val="00773FA6"/>
    <w:rsid w:val="00773FE3"/>
    <w:rsid w:val="007740C3"/>
    <w:rsid w:val="007740C9"/>
    <w:rsid w:val="00774157"/>
    <w:rsid w:val="0077416A"/>
    <w:rsid w:val="00774171"/>
    <w:rsid w:val="00774224"/>
    <w:rsid w:val="00774228"/>
    <w:rsid w:val="00774231"/>
    <w:rsid w:val="0077425A"/>
    <w:rsid w:val="007742C3"/>
    <w:rsid w:val="007742C4"/>
    <w:rsid w:val="007742C5"/>
    <w:rsid w:val="007742F5"/>
    <w:rsid w:val="007742FC"/>
    <w:rsid w:val="0077433D"/>
    <w:rsid w:val="0077439B"/>
    <w:rsid w:val="007743C8"/>
    <w:rsid w:val="007743F1"/>
    <w:rsid w:val="007743F7"/>
    <w:rsid w:val="007743FE"/>
    <w:rsid w:val="00774421"/>
    <w:rsid w:val="0077443F"/>
    <w:rsid w:val="00774462"/>
    <w:rsid w:val="00774466"/>
    <w:rsid w:val="00774482"/>
    <w:rsid w:val="007744E7"/>
    <w:rsid w:val="007744F7"/>
    <w:rsid w:val="00774502"/>
    <w:rsid w:val="007745B9"/>
    <w:rsid w:val="00774606"/>
    <w:rsid w:val="00774637"/>
    <w:rsid w:val="0077464C"/>
    <w:rsid w:val="007746C9"/>
    <w:rsid w:val="007746CC"/>
    <w:rsid w:val="007746E5"/>
    <w:rsid w:val="007746F9"/>
    <w:rsid w:val="00774740"/>
    <w:rsid w:val="0077474E"/>
    <w:rsid w:val="0077477D"/>
    <w:rsid w:val="007747AA"/>
    <w:rsid w:val="007747C1"/>
    <w:rsid w:val="007747C9"/>
    <w:rsid w:val="0077483A"/>
    <w:rsid w:val="007748A6"/>
    <w:rsid w:val="007748B6"/>
    <w:rsid w:val="00774984"/>
    <w:rsid w:val="007749E9"/>
    <w:rsid w:val="007749F9"/>
    <w:rsid w:val="00774A7D"/>
    <w:rsid w:val="00774AFA"/>
    <w:rsid w:val="00774B14"/>
    <w:rsid w:val="00774B66"/>
    <w:rsid w:val="00774BD3"/>
    <w:rsid w:val="00774BDF"/>
    <w:rsid w:val="00774BFE"/>
    <w:rsid w:val="00774C91"/>
    <w:rsid w:val="00774CC0"/>
    <w:rsid w:val="00774D43"/>
    <w:rsid w:val="00774DB3"/>
    <w:rsid w:val="00774DDD"/>
    <w:rsid w:val="00774E2D"/>
    <w:rsid w:val="00774EA2"/>
    <w:rsid w:val="00774EA5"/>
    <w:rsid w:val="00774EA9"/>
    <w:rsid w:val="00774F5E"/>
    <w:rsid w:val="00775001"/>
    <w:rsid w:val="00775034"/>
    <w:rsid w:val="0077504F"/>
    <w:rsid w:val="0077506B"/>
    <w:rsid w:val="00775079"/>
    <w:rsid w:val="0077510B"/>
    <w:rsid w:val="0077513A"/>
    <w:rsid w:val="00775149"/>
    <w:rsid w:val="0077515E"/>
    <w:rsid w:val="00775167"/>
    <w:rsid w:val="00775186"/>
    <w:rsid w:val="007751CE"/>
    <w:rsid w:val="00775248"/>
    <w:rsid w:val="00775277"/>
    <w:rsid w:val="00775284"/>
    <w:rsid w:val="007752B8"/>
    <w:rsid w:val="007752F1"/>
    <w:rsid w:val="00775354"/>
    <w:rsid w:val="00775357"/>
    <w:rsid w:val="00775374"/>
    <w:rsid w:val="0077537B"/>
    <w:rsid w:val="00775390"/>
    <w:rsid w:val="007753F8"/>
    <w:rsid w:val="0077541B"/>
    <w:rsid w:val="0077542F"/>
    <w:rsid w:val="00775463"/>
    <w:rsid w:val="0077548F"/>
    <w:rsid w:val="00775550"/>
    <w:rsid w:val="00775579"/>
    <w:rsid w:val="0077557D"/>
    <w:rsid w:val="0077559F"/>
    <w:rsid w:val="007755A7"/>
    <w:rsid w:val="007755BE"/>
    <w:rsid w:val="00775617"/>
    <w:rsid w:val="00775668"/>
    <w:rsid w:val="007756E9"/>
    <w:rsid w:val="00775799"/>
    <w:rsid w:val="007757A4"/>
    <w:rsid w:val="0077580E"/>
    <w:rsid w:val="0077581B"/>
    <w:rsid w:val="0077584F"/>
    <w:rsid w:val="00775852"/>
    <w:rsid w:val="007758A3"/>
    <w:rsid w:val="007758A5"/>
    <w:rsid w:val="007758F6"/>
    <w:rsid w:val="00775923"/>
    <w:rsid w:val="00775932"/>
    <w:rsid w:val="00775965"/>
    <w:rsid w:val="007759E4"/>
    <w:rsid w:val="00775A57"/>
    <w:rsid w:val="00775AB3"/>
    <w:rsid w:val="00775AD3"/>
    <w:rsid w:val="00775AF2"/>
    <w:rsid w:val="00775B19"/>
    <w:rsid w:val="00775B1A"/>
    <w:rsid w:val="00775B25"/>
    <w:rsid w:val="00775B6E"/>
    <w:rsid w:val="00775BB0"/>
    <w:rsid w:val="00775BC9"/>
    <w:rsid w:val="00775BE8"/>
    <w:rsid w:val="00775C13"/>
    <w:rsid w:val="00775C49"/>
    <w:rsid w:val="00775C66"/>
    <w:rsid w:val="00775CF0"/>
    <w:rsid w:val="00775D99"/>
    <w:rsid w:val="00775DD2"/>
    <w:rsid w:val="00775DD3"/>
    <w:rsid w:val="00775DFA"/>
    <w:rsid w:val="00775E1F"/>
    <w:rsid w:val="00775E28"/>
    <w:rsid w:val="00775E31"/>
    <w:rsid w:val="00775E50"/>
    <w:rsid w:val="00775E61"/>
    <w:rsid w:val="00775E6C"/>
    <w:rsid w:val="00775E84"/>
    <w:rsid w:val="00775EC2"/>
    <w:rsid w:val="00775EC3"/>
    <w:rsid w:val="00775EEB"/>
    <w:rsid w:val="00775F18"/>
    <w:rsid w:val="00775F3A"/>
    <w:rsid w:val="00775FD2"/>
    <w:rsid w:val="00775FE3"/>
    <w:rsid w:val="0077600E"/>
    <w:rsid w:val="007760BB"/>
    <w:rsid w:val="0077614A"/>
    <w:rsid w:val="007761C6"/>
    <w:rsid w:val="007761DF"/>
    <w:rsid w:val="0077622D"/>
    <w:rsid w:val="0077622F"/>
    <w:rsid w:val="00776253"/>
    <w:rsid w:val="00776268"/>
    <w:rsid w:val="007762AF"/>
    <w:rsid w:val="007762DA"/>
    <w:rsid w:val="00776335"/>
    <w:rsid w:val="007763E4"/>
    <w:rsid w:val="00776420"/>
    <w:rsid w:val="00776492"/>
    <w:rsid w:val="00776499"/>
    <w:rsid w:val="0077656E"/>
    <w:rsid w:val="0077659A"/>
    <w:rsid w:val="007765B6"/>
    <w:rsid w:val="007765EA"/>
    <w:rsid w:val="007765ED"/>
    <w:rsid w:val="00776622"/>
    <w:rsid w:val="0077664C"/>
    <w:rsid w:val="00776659"/>
    <w:rsid w:val="00776672"/>
    <w:rsid w:val="0077669D"/>
    <w:rsid w:val="007766A0"/>
    <w:rsid w:val="0077672E"/>
    <w:rsid w:val="00776822"/>
    <w:rsid w:val="0077687D"/>
    <w:rsid w:val="00776886"/>
    <w:rsid w:val="0077688C"/>
    <w:rsid w:val="00776891"/>
    <w:rsid w:val="007768A3"/>
    <w:rsid w:val="007768E6"/>
    <w:rsid w:val="00776927"/>
    <w:rsid w:val="007769D3"/>
    <w:rsid w:val="00776A27"/>
    <w:rsid w:val="00776A50"/>
    <w:rsid w:val="00776A6E"/>
    <w:rsid w:val="00776A72"/>
    <w:rsid w:val="00776B01"/>
    <w:rsid w:val="00776B30"/>
    <w:rsid w:val="00776B48"/>
    <w:rsid w:val="00776BAB"/>
    <w:rsid w:val="00776BCD"/>
    <w:rsid w:val="00776C2B"/>
    <w:rsid w:val="00776C8A"/>
    <w:rsid w:val="00776CAE"/>
    <w:rsid w:val="00776CDE"/>
    <w:rsid w:val="00776D28"/>
    <w:rsid w:val="00776D45"/>
    <w:rsid w:val="00776D57"/>
    <w:rsid w:val="00776D7B"/>
    <w:rsid w:val="00776DD5"/>
    <w:rsid w:val="00776DFB"/>
    <w:rsid w:val="00776E42"/>
    <w:rsid w:val="00776E48"/>
    <w:rsid w:val="00776E94"/>
    <w:rsid w:val="00776E9E"/>
    <w:rsid w:val="00776EA0"/>
    <w:rsid w:val="00776EB5"/>
    <w:rsid w:val="00776EFC"/>
    <w:rsid w:val="00776F09"/>
    <w:rsid w:val="00776FC5"/>
    <w:rsid w:val="00776FC7"/>
    <w:rsid w:val="0077702C"/>
    <w:rsid w:val="0077704B"/>
    <w:rsid w:val="007770E8"/>
    <w:rsid w:val="007770F2"/>
    <w:rsid w:val="0077713C"/>
    <w:rsid w:val="00777155"/>
    <w:rsid w:val="00777167"/>
    <w:rsid w:val="00777172"/>
    <w:rsid w:val="0077719C"/>
    <w:rsid w:val="00777291"/>
    <w:rsid w:val="00777307"/>
    <w:rsid w:val="0077730B"/>
    <w:rsid w:val="00777314"/>
    <w:rsid w:val="0077731F"/>
    <w:rsid w:val="00777370"/>
    <w:rsid w:val="00777373"/>
    <w:rsid w:val="007773C2"/>
    <w:rsid w:val="007773ED"/>
    <w:rsid w:val="007773F8"/>
    <w:rsid w:val="0077744B"/>
    <w:rsid w:val="00777480"/>
    <w:rsid w:val="00777481"/>
    <w:rsid w:val="007774FB"/>
    <w:rsid w:val="00777521"/>
    <w:rsid w:val="0077754D"/>
    <w:rsid w:val="007775BA"/>
    <w:rsid w:val="007775DB"/>
    <w:rsid w:val="007775F7"/>
    <w:rsid w:val="007775FF"/>
    <w:rsid w:val="00777607"/>
    <w:rsid w:val="0077760B"/>
    <w:rsid w:val="0077760E"/>
    <w:rsid w:val="0077760F"/>
    <w:rsid w:val="0077762C"/>
    <w:rsid w:val="0077763A"/>
    <w:rsid w:val="00777646"/>
    <w:rsid w:val="00777665"/>
    <w:rsid w:val="0077766E"/>
    <w:rsid w:val="007776A9"/>
    <w:rsid w:val="007776BB"/>
    <w:rsid w:val="007776CC"/>
    <w:rsid w:val="007776F4"/>
    <w:rsid w:val="007776F5"/>
    <w:rsid w:val="00777721"/>
    <w:rsid w:val="007777A2"/>
    <w:rsid w:val="00777886"/>
    <w:rsid w:val="007778A5"/>
    <w:rsid w:val="007778DF"/>
    <w:rsid w:val="00777968"/>
    <w:rsid w:val="0077799E"/>
    <w:rsid w:val="007779B7"/>
    <w:rsid w:val="007779CE"/>
    <w:rsid w:val="007779EA"/>
    <w:rsid w:val="00777A02"/>
    <w:rsid w:val="00777A08"/>
    <w:rsid w:val="00777A3B"/>
    <w:rsid w:val="00777A5A"/>
    <w:rsid w:val="00777A81"/>
    <w:rsid w:val="00777AAE"/>
    <w:rsid w:val="00777B73"/>
    <w:rsid w:val="00777BA2"/>
    <w:rsid w:val="00777BDF"/>
    <w:rsid w:val="00777BEC"/>
    <w:rsid w:val="00777C24"/>
    <w:rsid w:val="00777CB3"/>
    <w:rsid w:val="00777D05"/>
    <w:rsid w:val="00777D4B"/>
    <w:rsid w:val="00777D5A"/>
    <w:rsid w:val="00777D74"/>
    <w:rsid w:val="00777D86"/>
    <w:rsid w:val="00777D9E"/>
    <w:rsid w:val="00777E03"/>
    <w:rsid w:val="00777E08"/>
    <w:rsid w:val="00777EDF"/>
    <w:rsid w:val="00777F0E"/>
    <w:rsid w:val="00777F83"/>
    <w:rsid w:val="00777FB9"/>
    <w:rsid w:val="00777FBB"/>
    <w:rsid w:val="00777FD7"/>
    <w:rsid w:val="00777FED"/>
    <w:rsid w:val="00777FF3"/>
    <w:rsid w:val="00780035"/>
    <w:rsid w:val="00780043"/>
    <w:rsid w:val="007800BC"/>
    <w:rsid w:val="007800CD"/>
    <w:rsid w:val="00780115"/>
    <w:rsid w:val="00780127"/>
    <w:rsid w:val="00780158"/>
    <w:rsid w:val="00780182"/>
    <w:rsid w:val="0078019F"/>
    <w:rsid w:val="007801B6"/>
    <w:rsid w:val="007801F1"/>
    <w:rsid w:val="00780228"/>
    <w:rsid w:val="00780247"/>
    <w:rsid w:val="00780264"/>
    <w:rsid w:val="00780297"/>
    <w:rsid w:val="0078029C"/>
    <w:rsid w:val="007802C4"/>
    <w:rsid w:val="00780312"/>
    <w:rsid w:val="0078032B"/>
    <w:rsid w:val="00780357"/>
    <w:rsid w:val="007803AC"/>
    <w:rsid w:val="00780421"/>
    <w:rsid w:val="00780457"/>
    <w:rsid w:val="0078049C"/>
    <w:rsid w:val="007804DD"/>
    <w:rsid w:val="0078050E"/>
    <w:rsid w:val="00780518"/>
    <w:rsid w:val="00780539"/>
    <w:rsid w:val="0078054D"/>
    <w:rsid w:val="0078058E"/>
    <w:rsid w:val="0078067A"/>
    <w:rsid w:val="007806F0"/>
    <w:rsid w:val="0078074D"/>
    <w:rsid w:val="0078075D"/>
    <w:rsid w:val="0078075E"/>
    <w:rsid w:val="0078078F"/>
    <w:rsid w:val="007807C3"/>
    <w:rsid w:val="007807C6"/>
    <w:rsid w:val="007807CF"/>
    <w:rsid w:val="007807D8"/>
    <w:rsid w:val="0078083C"/>
    <w:rsid w:val="00780844"/>
    <w:rsid w:val="00780878"/>
    <w:rsid w:val="007808CD"/>
    <w:rsid w:val="007808DE"/>
    <w:rsid w:val="00780978"/>
    <w:rsid w:val="00780989"/>
    <w:rsid w:val="007809BF"/>
    <w:rsid w:val="007809E8"/>
    <w:rsid w:val="00780A11"/>
    <w:rsid w:val="00780AA7"/>
    <w:rsid w:val="00780AAF"/>
    <w:rsid w:val="00780AEA"/>
    <w:rsid w:val="00780AEB"/>
    <w:rsid w:val="00780B0D"/>
    <w:rsid w:val="00780B19"/>
    <w:rsid w:val="00780B41"/>
    <w:rsid w:val="00780BC5"/>
    <w:rsid w:val="00780BE5"/>
    <w:rsid w:val="00780C09"/>
    <w:rsid w:val="00780C14"/>
    <w:rsid w:val="00780C20"/>
    <w:rsid w:val="00780C28"/>
    <w:rsid w:val="00780C2F"/>
    <w:rsid w:val="00780C3E"/>
    <w:rsid w:val="00780CB9"/>
    <w:rsid w:val="00780CBC"/>
    <w:rsid w:val="00780CCA"/>
    <w:rsid w:val="00780CCD"/>
    <w:rsid w:val="00780D0F"/>
    <w:rsid w:val="00780D1B"/>
    <w:rsid w:val="00780D23"/>
    <w:rsid w:val="00780DD0"/>
    <w:rsid w:val="00780DED"/>
    <w:rsid w:val="00780F18"/>
    <w:rsid w:val="00780F1C"/>
    <w:rsid w:val="00780F29"/>
    <w:rsid w:val="00780F52"/>
    <w:rsid w:val="00780F64"/>
    <w:rsid w:val="00780F7A"/>
    <w:rsid w:val="0078102D"/>
    <w:rsid w:val="00781066"/>
    <w:rsid w:val="0078108E"/>
    <w:rsid w:val="00781096"/>
    <w:rsid w:val="0078109C"/>
    <w:rsid w:val="007810A5"/>
    <w:rsid w:val="007810BF"/>
    <w:rsid w:val="007810D0"/>
    <w:rsid w:val="00781112"/>
    <w:rsid w:val="00781114"/>
    <w:rsid w:val="0078113C"/>
    <w:rsid w:val="00781162"/>
    <w:rsid w:val="00781176"/>
    <w:rsid w:val="00781182"/>
    <w:rsid w:val="007811EA"/>
    <w:rsid w:val="007812C0"/>
    <w:rsid w:val="007812C2"/>
    <w:rsid w:val="00781317"/>
    <w:rsid w:val="00781331"/>
    <w:rsid w:val="00781340"/>
    <w:rsid w:val="0078134A"/>
    <w:rsid w:val="007813C0"/>
    <w:rsid w:val="007813F1"/>
    <w:rsid w:val="0078143E"/>
    <w:rsid w:val="0078147A"/>
    <w:rsid w:val="007814AE"/>
    <w:rsid w:val="007814D3"/>
    <w:rsid w:val="00781512"/>
    <w:rsid w:val="0078154B"/>
    <w:rsid w:val="00781589"/>
    <w:rsid w:val="007815A9"/>
    <w:rsid w:val="007815DF"/>
    <w:rsid w:val="007815F9"/>
    <w:rsid w:val="007815FA"/>
    <w:rsid w:val="00781629"/>
    <w:rsid w:val="007816FE"/>
    <w:rsid w:val="0078172A"/>
    <w:rsid w:val="0078174E"/>
    <w:rsid w:val="0078174F"/>
    <w:rsid w:val="0078177E"/>
    <w:rsid w:val="007817BC"/>
    <w:rsid w:val="007817D4"/>
    <w:rsid w:val="00781819"/>
    <w:rsid w:val="0078186C"/>
    <w:rsid w:val="007818D5"/>
    <w:rsid w:val="00781908"/>
    <w:rsid w:val="0078194A"/>
    <w:rsid w:val="00781981"/>
    <w:rsid w:val="007819DC"/>
    <w:rsid w:val="007819E5"/>
    <w:rsid w:val="007819F6"/>
    <w:rsid w:val="00781A0F"/>
    <w:rsid w:val="00781A3C"/>
    <w:rsid w:val="00781AA8"/>
    <w:rsid w:val="00781AFA"/>
    <w:rsid w:val="00781B1A"/>
    <w:rsid w:val="00781B29"/>
    <w:rsid w:val="00781B39"/>
    <w:rsid w:val="00781BDF"/>
    <w:rsid w:val="00781C62"/>
    <w:rsid w:val="00781C68"/>
    <w:rsid w:val="00781C7F"/>
    <w:rsid w:val="00781CCC"/>
    <w:rsid w:val="00781CD4"/>
    <w:rsid w:val="00781D23"/>
    <w:rsid w:val="00781D63"/>
    <w:rsid w:val="00781DE2"/>
    <w:rsid w:val="00781E56"/>
    <w:rsid w:val="00781E77"/>
    <w:rsid w:val="00781EA4"/>
    <w:rsid w:val="00781F26"/>
    <w:rsid w:val="00781F47"/>
    <w:rsid w:val="00781F9B"/>
    <w:rsid w:val="0078205E"/>
    <w:rsid w:val="00782076"/>
    <w:rsid w:val="007820C6"/>
    <w:rsid w:val="007820CC"/>
    <w:rsid w:val="00782130"/>
    <w:rsid w:val="007821B6"/>
    <w:rsid w:val="007821D5"/>
    <w:rsid w:val="00782210"/>
    <w:rsid w:val="00782212"/>
    <w:rsid w:val="00782276"/>
    <w:rsid w:val="007822F3"/>
    <w:rsid w:val="00782316"/>
    <w:rsid w:val="00782359"/>
    <w:rsid w:val="00782383"/>
    <w:rsid w:val="007823B9"/>
    <w:rsid w:val="007823C1"/>
    <w:rsid w:val="007823E2"/>
    <w:rsid w:val="00782410"/>
    <w:rsid w:val="00782447"/>
    <w:rsid w:val="007824A9"/>
    <w:rsid w:val="007824BD"/>
    <w:rsid w:val="007824C6"/>
    <w:rsid w:val="007824CC"/>
    <w:rsid w:val="007824E9"/>
    <w:rsid w:val="00782571"/>
    <w:rsid w:val="0078258F"/>
    <w:rsid w:val="0078259B"/>
    <w:rsid w:val="007825B4"/>
    <w:rsid w:val="007825BE"/>
    <w:rsid w:val="00782640"/>
    <w:rsid w:val="007826B1"/>
    <w:rsid w:val="007826B2"/>
    <w:rsid w:val="007826B6"/>
    <w:rsid w:val="00782725"/>
    <w:rsid w:val="00782745"/>
    <w:rsid w:val="0078276F"/>
    <w:rsid w:val="007827A1"/>
    <w:rsid w:val="007827C5"/>
    <w:rsid w:val="007827E1"/>
    <w:rsid w:val="00782811"/>
    <w:rsid w:val="00782871"/>
    <w:rsid w:val="007828D3"/>
    <w:rsid w:val="00782951"/>
    <w:rsid w:val="00782953"/>
    <w:rsid w:val="007829B8"/>
    <w:rsid w:val="00782A1D"/>
    <w:rsid w:val="00782A4E"/>
    <w:rsid w:val="00782A9F"/>
    <w:rsid w:val="00782B18"/>
    <w:rsid w:val="00782B28"/>
    <w:rsid w:val="00782BCF"/>
    <w:rsid w:val="00782BDF"/>
    <w:rsid w:val="00782C22"/>
    <w:rsid w:val="00782C5F"/>
    <w:rsid w:val="00782C64"/>
    <w:rsid w:val="00782CAB"/>
    <w:rsid w:val="00782CB5"/>
    <w:rsid w:val="00782D36"/>
    <w:rsid w:val="00782D5A"/>
    <w:rsid w:val="00782D5C"/>
    <w:rsid w:val="00782D64"/>
    <w:rsid w:val="00782E4F"/>
    <w:rsid w:val="00782E54"/>
    <w:rsid w:val="00782EFB"/>
    <w:rsid w:val="00782F8C"/>
    <w:rsid w:val="00782FB8"/>
    <w:rsid w:val="00782FF9"/>
    <w:rsid w:val="00783015"/>
    <w:rsid w:val="00783040"/>
    <w:rsid w:val="0078304B"/>
    <w:rsid w:val="007830A0"/>
    <w:rsid w:val="007830B4"/>
    <w:rsid w:val="007830F5"/>
    <w:rsid w:val="007830FA"/>
    <w:rsid w:val="00783108"/>
    <w:rsid w:val="0078311A"/>
    <w:rsid w:val="00783165"/>
    <w:rsid w:val="007831A5"/>
    <w:rsid w:val="007831CD"/>
    <w:rsid w:val="00783221"/>
    <w:rsid w:val="00783245"/>
    <w:rsid w:val="00783281"/>
    <w:rsid w:val="0078328D"/>
    <w:rsid w:val="007832FB"/>
    <w:rsid w:val="00783305"/>
    <w:rsid w:val="00783366"/>
    <w:rsid w:val="0078336C"/>
    <w:rsid w:val="00783379"/>
    <w:rsid w:val="00783382"/>
    <w:rsid w:val="007833CD"/>
    <w:rsid w:val="00783401"/>
    <w:rsid w:val="0078344B"/>
    <w:rsid w:val="0078346E"/>
    <w:rsid w:val="007834F0"/>
    <w:rsid w:val="00783505"/>
    <w:rsid w:val="0078352A"/>
    <w:rsid w:val="007835B0"/>
    <w:rsid w:val="00783621"/>
    <w:rsid w:val="0078369A"/>
    <w:rsid w:val="007836DF"/>
    <w:rsid w:val="007836E0"/>
    <w:rsid w:val="00783707"/>
    <w:rsid w:val="0078370F"/>
    <w:rsid w:val="00783726"/>
    <w:rsid w:val="00783733"/>
    <w:rsid w:val="0078373B"/>
    <w:rsid w:val="00783758"/>
    <w:rsid w:val="00783772"/>
    <w:rsid w:val="00783787"/>
    <w:rsid w:val="007837C2"/>
    <w:rsid w:val="007837E0"/>
    <w:rsid w:val="00783855"/>
    <w:rsid w:val="007838A3"/>
    <w:rsid w:val="007838E6"/>
    <w:rsid w:val="00783994"/>
    <w:rsid w:val="007839B5"/>
    <w:rsid w:val="007839C7"/>
    <w:rsid w:val="007839D7"/>
    <w:rsid w:val="007839E8"/>
    <w:rsid w:val="00783A25"/>
    <w:rsid w:val="00783A37"/>
    <w:rsid w:val="00783AB1"/>
    <w:rsid w:val="00783AC8"/>
    <w:rsid w:val="00783ACC"/>
    <w:rsid w:val="00783AEA"/>
    <w:rsid w:val="00783AF2"/>
    <w:rsid w:val="00783CF1"/>
    <w:rsid w:val="00783D11"/>
    <w:rsid w:val="00783D2B"/>
    <w:rsid w:val="00783D63"/>
    <w:rsid w:val="00783DA1"/>
    <w:rsid w:val="00783DE5"/>
    <w:rsid w:val="00783E03"/>
    <w:rsid w:val="00783E10"/>
    <w:rsid w:val="00783E3A"/>
    <w:rsid w:val="00783E90"/>
    <w:rsid w:val="00783EBA"/>
    <w:rsid w:val="00783F0C"/>
    <w:rsid w:val="00783F19"/>
    <w:rsid w:val="00783F8D"/>
    <w:rsid w:val="00783F90"/>
    <w:rsid w:val="00783FD2"/>
    <w:rsid w:val="007840B7"/>
    <w:rsid w:val="007840BC"/>
    <w:rsid w:val="00784111"/>
    <w:rsid w:val="007841E4"/>
    <w:rsid w:val="00784278"/>
    <w:rsid w:val="0078427B"/>
    <w:rsid w:val="007842CD"/>
    <w:rsid w:val="007842DD"/>
    <w:rsid w:val="00784306"/>
    <w:rsid w:val="0078434F"/>
    <w:rsid w:val="007843E2"/>
    <w:rsid w:val="00784433"/>
    <w:rsid w:val="0078443D"/>
    <w:rsid w:val="0078445F"/>
    <w:rsid w:val="0078446B"/>
    <w:rsid w:val="007844A4"/>
    <w:rsid w:val="007844B0"/>
    <w:rsid w:val="00784519"/>
    <w:rsid w:val="00784531"/>
    <w:rsid w:val="00784599"/>
    <w:rsid w:val="0078460D"/>
    <w:rsid w:val="00784617"/>
    <w:rsid w:val="00784653"/>
    <w:rsid w:val="0078467D"/>
    <w:rsid w:val="0078469D"/>
    <w:rsid w:val="007846D8"/>
    <w:rsid w:val="007846FE"/>
    <w:rsid w:val="00784736"/>
    <w:rsid w:val="00784765"/>
    <w:rsid w:val="0078479C"/>
    <w:rsid w:val="007847C4"/>
    <w:rsid w:val="00784826"/>
    <w:rsid w:val="00784860"/>
    <w:rsid w:val="0078487A"/>
    <w:rsid w:val="0078492B"/>
    <w:rsid w:val="0078493F"/>
    <w:rsid w:val="00784968"/>
    <w:rsid w:val="007849F6"/>
    <w:rsid w:val="007849FD"/>
    <w:rsid w:val="00784A57"/>
    <w:rsid w:val="00784A7A"/>
    <w:rsid w:val="00784A98"/>
    <w:rsid w:val="00784B95"/>
    <w:rsid w:val="00784B9A"/>
    <w:rsid w:val="00784BAA"/>
    <w:rsid w:val="00784C05"/>
    <w:rsid w:val="00784C49"/>
    <w:rsid w:val="00784C79"/>
    <w:rsid w:val="00784CB3"/>
    <w:rsid w:val="00784CBE"/>
    <w:rsid w:val="00784CF9"/>
    <w:rsid w:val="00784D37"/>
    <w:rsid w:val="00784D41"/>
    <w:rsid w:val="00784DD8"/>
    <w:rsid w:val="00784DF3"/>
    <w:rsid w:val="00784E44"/>
    <w:rsid w:val="00784E6C"/>
    <w:rsid w:val="00784E7B"/>
    <w:rsid w:val="00784F19"/>
    <w:rsid w:val="00784F1C"/>
    <w:rsid w:val="00784F40"/>
    <w:rsid w:val="00784F59"/>
    <w:rsid w:val="00784F5D"/>
    <w:rsid w:val="00784F72"/>
    <w:rsid w:val="00784FC9"/>
    <w:rsid w:val="00784FCA"/>
    <w:rsid w:val="00784FCC"/>
    <w:rsid w:val="0078507B"/>
    <w:rsid w:val="007850C6"/>
    <w:rsid w:val="007850CF"/>
    <w:rsid w:val="007850DF"/>
    <w:rsid w:val="007850EB"/>
    <w:rsid w:val="00785146"/>
    <w:rsid w:val="0078515A"/>
    <w:rsid w:val="00785165"/>
    <w:rsid w:val="0078518C"/>
    <w:rsid w:val="007851BF"/>
    <w:rsid w:val="0078520F"/>
    <w:rsid w:val="00785230"/>
    <w:rsid w:val="0078531D"/>
    <w:rsid w:val="00785334"/>
    <w:rsid w:val="007853B4"/>
    <w:rsid w:val="007853BF"/>
    <w:rsid w:val="007853DE"/>
    <w:rsid w:val="00785411"/>
    <w:rsid w:val="00785489"/>
    <w:rsid w:val="007854C9"/>
    <w:rsid w:val="007855D0"/>
    <w:rsid w:val="007855E3"/>
    <w:rsid w:val="007855F8"/>
    <w:rsid w:val="0078563C"/>
    <w:rsid w:val="00785659"/>
    <w:rsid w:val="007856E6"/>
    <w:rsid w:val="0078570B"/>
    <w:rsid w:val="00785767"/>
    <w:rsid w:val="007857B8"/>
    <w:rsid w:val="007857ED"/>
    <w:rsid w:val="00785878"/>
    <w:rsid w:val="0078589B"/>
    <w:rsid w:val="007858FF"/>
    <w:rsid w:val="0078591E"/>
    <w:rsid w:val="00785956"/>
    <w:rsid w:val="0078597C"/>
    <w:rsid w:val="00785999"/>
    <w:rsid w:val="007859A7"/>
    <w:rsid w:val="007859D3"/>
    <w:rsid w:val="00785A51"/>
    <w:rsid w:val="00785AD5"/>
    <w:rsid w:val="00785B09"/>
    <w:rsid w:val="00785B43"/>
    <w:rsid w:val="00785B4C"/>
    <w:rsid w:val="00785BF9"/>
    <w:rsid w:val="00785C12"/>
    <w:rsid w:val="00785CCA"/>
    <w:rsid w:val="00785D1D"/>
    <w:rsid w:val="00785D23"/>
    <w:rsid w:val="00785D54"/>
    <w:rsid w:val="00785D9C"/>
    <w:rsid w:val="00785DAE"/>
    <w:rsid w:val="00785DE5"/>
    <w:rsid w:val="00785ECF"/>
    <w:rsid w:val="00785F8F"/>
    <w:rsid w:val="0078601E"/>
    <w:rsid w:val="0078601F"/>
    <w:rsid w:val="007860BA"/>
    <w:rsid w:val="007860D4"/>
    <w:rsid w:val="0078610C"/>
    <w:rsid w:val="00786168"/>
    <w:rsid w:val="007861D3"/>
    <w:rsid w:val="007861E8"/>
    <w:rsid w:val="00786204"/>
    <w:rsid w:val="00786263"/>
    <w:rsid w:val="007862EA"/>
    <w:rsid w:val="007862EF"/>
    <w:rsid w:val="00786302"/>
    <w:rsid w:val="0078631E"/>
    <w:rsid w:val="00786324"/>
    <w:rsid w:val="00786386"/>
    <w:rsid w:val="0078638B"/>
    <w:rsid w:val="00786399"/>
    <w:rsid w:val="007863BC"/>
    <w:rsid w:val="007863FA"/>
    <w:rsid w:val="00786467"/>
    <w:rsid w:val="0078646E"/>
    <w:rsid w:val="00786473"/>
    <w:rsid w:val="0078648B"/>
    <w:rsid w:val="007864C6"/>
    <w:rsid w:val="007864C9"/>
    <w:rsid w:val="00786514"/>
    <w:rsid w:val="00786536"/>
    <w:rsid w:val="007865A9"/>
    <w:rsid w:val="007865D6"/>
    <w:rsid w:val="00786614"/>
    <w:rsid w:val="00786635"/>
    <w:rsid w:val="0078664B"/>
    <w:rsid w:val="0078665E"/>
    <w:rsid w:val="007866A7"/>
    <w:rsid w:val="007866D7"/>
    <w:rsid w:val="007866F1"/>
    <w:rsid w:val="0078674B"/>
    <w:rsid w:val="00786766"/>
    <w:rsid w:val="007867B7"/>
    <w:rsid w:val="00786846"/>
    <w:rsid w:val="00786982"/>
    <w:rsid w:val="0078698C"/>
    <w:rsid w:val="00786992"/>
    <w:rsid w:val="007869E7"/>
    <w:rsid w:val="00786A15"/>
    <w:rsid w:val="00786A4C"/>
    <w:rsid w:val="00786B69"/>
    <w:rsid w:val="00786B6A"/>
    <w:rsid w:val="00786C3B"/>
    <w:rsid w:val="00786C3D"/>
    <w:rsid w:val="00786C96"/>
    <w:rsid w:val="00786D45"/>
    <w:rsid w:val="00786D61"/>
    <w:rsid w:val="00786D63"/>
    <w:rsid w:val="00786D87"/>
    <w:rsid w:val="00786DB8"/>
    <w:rsid w:val="00786DE0"/>
    <w:rsid w:val="00786DEF"/>
    <w:rsid w:val="00786EA5"/>
    <w:rsid w:val="00786F1D"/>
    <w:rsid w:val="00786FD3"/>
    <w:rsid w:val="00786FFF"/>
    <w:rsid w:val="00787002"/>
    <w:rsid w:val="00787010"/>
    <w:rsid w:val="00787030"/>
    <w:rsid w:val="007870A4"/>
    <w:rsid w:val="007870F3"/>
    <w:rsid w:val="00787109"/>
    <w:rsid w:val="00787137"/>
    <w:rsid w:val="00787166"/>
    <w:rsid w:val="00787191"/>
    <w:rsid w:val="007871BE"/>
    <w:rsid w:val="007871C5"/>
    <w:rsid w:val="007871D2"/>
    <w:rsid w:val="007871D8"/>
    <w:rsid w:val="007871FD"/>
    <w:rsid w:val="0078723A"/>
    <w:rsid w:val="0078725D"/>
    <w:rsid w:val="00787299"/>
    <w:rsid w:val="007872A6"/>
    <w:rsid w:val="00787320"/>
    <w:rsid w:val="0078733C"/>
    <w:rsid w:val="00787350"/>
    <w:rsid w:val="00787358"/>
    <w:rsid w:val="007873F5"/>
    <w:rsid w:val="0078740E"/>
    <w:rsid w:val="00787412"/>
    <w:rsid w:val="00787469"/>
    <w:rsid w:val="007874D1"/>
    <w:rsid w:val="007874D6"/>
    <w:rsid w:val="007875D0"/>
    <w:rsid w:val="007875EE"/>
    <w:rsid w:val="007875F4"/>
    <w:rsid w:val="00787624"/>
    <w:rsid w:val="0078766F"/>
    <w:rsid w:val="00787673"/>
    <w:rsid w:val="0078767B"/>
    <w:rsid w:val="007876C6"/>
    <w:rsid w:val="007876DA"/>
    <w:rsid w:val="007876F1"/>
    <w:rsid w:val="00787744"/>
    <w:rsid w:val="0078776D"/>
    <w:rsid w:val="00787792"/>
    <w:rsid w:val="00787822"/>
    <w:rsid w:val="00787851"/>
    <w:rsid w:val="00787889"/>
    <w:rsid w:val="007878B4"/>
    <w:rsid w:val="00787933"/>
    <w:rsid w:val="00787949"/>
    <w:rsid w:val="007879C5"/>
    <w:rsid w:val="007879E7"/>
    <w:rsid w:val="00787A15"/>
    <w:rsid w:val="00787A2A"/>
    <w:rsid w:val="00787A33"/>
    <w:rsid w:val="00787A6A"/>
    <w:rsid w:val="00787AEF"/>
    <w:rsid w:val="00787B53"/>
    <w:rsid w:val="00787B71"/>
    <w:rsid w:val="00787BC4"/>
    <w:rsid w:val="00787BD4"/>
    <w:rsid w:val="00787C2A"/>
    <w:rsid w:val="00787C32"/>
    <w:rsid w:val="00787C7C"/>
    <w:rsid w:val="00787CA3"/>
    <w:rsid w:val="00787CD1"/>
    <w:rsid w:val="00787CE2"/>
    <w:rsid w:val="00787D26"/>
    <w:rsid w:val="00787DBB"/>
    <w:rsid w:val="00787E02"/>
    <w:rsid w:val="00787E04"/>
    <w:rsid w:val="00787E1C"/>
    <w:rsid w:val="00787E2A"/>
    <w:rsid w:val="00787EA2"/>
    <w:rsid w:val="00787EA7"/>
    <w:rsid w:val="00787F2B"/>
    <w:rsid w:val="00790042"/>
    <w:rsid w:val="0079005E"/>
    <w:rsid w:val="00790092"/>
    <w:rsid w:val="007900B7"/>
    <w:rsid w:val="0079010E"/>
    <w:rsid w:val="0079019E"/>
    <w:rsid w:val="007901D2"/>
    <w:rsid w:val="00790288"/>
    <w:rsid w:val="0079028F"/>
    <w:rsid w:val="00790302"/>
    <w:rsid w:val="00790315"/>
    <w:rsid w:val="0079034E"/>
    <w:rsid w:val="007903A1"/>
    <w:rsid w:val="007903C0"/>
    <w:rsid w:val="007903D4"/>
    <w:rsid w:val="007903EF"/>
    <w:rsid w:val="0079043F"/>
    <w:rsid w:val="007904EE"/>
    <w:rsid w:val="007904F9"/>
    <w:rsid w:val="007904FF"/>
    <w:rsid w:val="007905E1"/>
    <w:rsid w:val="00790613"/>
    <w:rsid w:val="0079062A"/>
    <w:rsid w:val="00790632"/>
    <w:rsid w:val="00790637"/>
    <w:rsid w:val="0079064B"/>
    <w:rsid w:val="007906C1"/>
    <w:rsid w:val="007906FB"/>
    <w:rsid w:val="00790716"/>
    <w:rsid w:val="007907FB"/>
    <w:rsid w:val="0079081B"/>
    <w:rsid w:val="00790822"/>
    <w:rsid w:val="0079085C"/>
    <w:rsid w:val="00790878"/>
    <w:rsid w:val="00790882"/>
    <w:rsid w:val="00790886"/>
    <w:rsid w:val="00790897"/>
    <w:rsid w:val="007908A3"/>
    <w:rsid w:val="007908EC"/>
    <w:rsid w:val="00790929"/>
    <w:rsid w:val="00790931"/>
    <w:rsid w:val="0079098F"/>
    <w:rsid w:val="0079099B"/>
    <w:rsid w:val="007909F3"/>
    <w:rsid w:val="00790A30"/>
    <w:rsid w:val="00790A83"/>
    <w:rsid w:val="00790A87"/>
    <w:rsid w:val="00790A97"/>
    <w:rsid w:val="00790AB5"/>
    <w:rsid w:val="00790AC2"/>
    <w:rsid w:val="00790B0E"/>
    <w:rsid w:val="00790B57"/>
    <w:rsid w:val="00790B8A"/>
    <w:rsid w:val="00790BC4"/>
    <w:rsid w:val="00790C00"/>
    <w:rsid w:val="00790C4A"/>
    <w:rsid w:val="00790C52"/>
    <w:rsid w:val="00790CAD"/>
    <w:rsid w:val="00790CCC"/>
    <w:rsid w:val="00790D27"/>
    <w:rsid w:val="00790D38"/>
    <w:rsid w:val="00790D66"/>
    <w:rsid w:val="00790D7D"/>
    <w:rsid w:val="00790DA1"/>
    <w:rsid w:val="00790DBF"/>
    <w:rsid w:val="00790E7E"/>
    <w:rsid w:val="00790EF9"/>
    <w:rsid w:val="00790F38"/>
    <w:rsid w:val="00790F58"/>
    <w:rsid w:val="00790F63"/>
    <w:rsid w:val="00790F64"/>
    <w:rsid w:val="00790F9F"/>
    <w:rsid w:val="00790FBB"/>
    <w:rsid w:val="007910B4"/>
    <w:rsid w:val="0079113C"/>
    <w:rsid w:val="0079116C"/>
    <w:rsid w:val="00791194"/>
    <w:rsid w:val="00791213"/>
    <w:rsid w:val="00791268"/>
    <w:rsid w:val="00791272"/>
    <w:rsid w:val="00791286"/>
    <w:rsid w:val="007912A2"/>
    <w:rsid w:val="00791344"/>
    <w:rsid w:val="007913DE"/>
    <w:rsid w:val="0079144F"/>
    <w:rsid w:val="00791497"/>
    <w:rsid w:val="007914BF"/>
    <w:rsid w:val="00791567"/>
    <w:rsid w:val="007915FB"/>
    <w:rsid w:val="0079164E"/>
    <w:rsid w:val="00791655"/>
    <w:rsid w:val="00791693"/>
    <w:rsid w:val="007916A7"/>
    <w:rsid w:val="00791869"/>
    <w:rsid w:val="0079187F"/>
    <w:rsid w:val="007918A4"/>
    <w:rsid w:val="007918B0"/>
    <w:rsid w:val="00791979"/>
    <w:rsid w:val="007919E1"/>
    <w:rsid w:val="00791A2C"/>
    <w:rsid w:val="00791A30"/>
    <w:rsid w:val="00791A99"/>
    <w:rsid w:val="00791A9F"/>
    <w:rsid w:val="00791AFB"/>
    <w:rsid w:val="00791B11"/>
    <w:rsid w:val="00791B26"/>
    <w:rsid w:val="00791B2F"/>
    <w:rsid w:val="00791B48"/>
    <w:rsid w:val="00791B79"/>
    <w:rsid w:val="00791B9B"/>
    <w:rsid w:val="00791BBA"/>
    <w:rsid w:val="00791BBF"/>
    <w:rsid w:val="00791BCF"/>
    <w:rsid w:val="00791C19"/>
    <w:rsid w:val="00791C5B"/>
    <w:rsid w:val="00791C63"/>
    <w:rsid w:val="00791CC1"/>
    <w:rsid w:val="00791CC4"/>
    <w:rsid w:val="00791CED"/>
    <w:rsid w:val="00791CF0"/>
    <w:rsid w:val="00791CFD"/>
    <w:rsid w:val="00791D3E"/>
    <w:rsid w:val="00791D41"/>
    <w:rsid w:val="00791D42"/>
    <w:rsid w:val="00791D4C"/>
    <w:rsid w:val="00791D4D"/>
    <w:rsid w:val="00791E02"/>
    <w:rsid w:val="00791E09"/>
    <w:rsid w:val="00791E29"/>
    <w:rsid w:val="00791E40"/>
    <w:rsid w:val="00791EF3"/>
    <w:rsid w:val="00791F32"/>
    <w:rsid w:val="00791F5A"/>
    <w:rsid w:val="00791F6A"/>
    <w:rsid w:val="00791FA9"/>
    <w:rsid w:val="00791FE0"/>
    <w:rsid w:val="00792004"/>
    <w:rsid w:val="0079200E"/>
    <w:rsid w:val="0079204A"/>
    <w:rsid w:val="0079206F"/>
    <w:rsid w:val="0079208A"/>
    <w:rsid w:val="007920D4"/>
    <w:rsid w:val="007920E6"/>
    <w:rsid w:val="0079211F"/>
    <w:rsid w:val="00792134"/>
    <w:rsid w:val="00792146"/>
    <w:rsid w:val="00792152"/>
    <w:rsid w:val="0079222C"/>
    <w:rsid w:val="0079227E"/>
    <w:rsid w:val="00792286"/>
    <w:rsid w:val="00792289"/>
    <w:rsid w:val="007922AF"/>
    <w:rsid w:val="007922BB"/>
    <w:rsid w:val="007922C6"/>
    <w:rsid w:val="0079231B"/>
    <w:rsid w:val="00792339"/>
    <w:rsid w:val="0079234E"/>
    <w:rsid w:val="00792353"/>
    <w:rsid w:val="007923D1"/>
    <w:rsid w:val="007923D8"/>
    <w:rsid w:val="0079242B"/>
    <w:rsid w:val="007924AB"/>
    <w:rsid w:val="007924AE"/>
    <w:rsid w:val="007924D0"/>
    <w:rsid w:val="007924D4"/>
    <w:rsid w:val="00792505"/>
    <w:rsid w:val="00792570"/>
    <w:rsid w:val="00792576"/>
    <w:rsid w:val="007925C9"/>
    <w:rsid w:val="007925CD"/>
    <w:rsid w:val="0079260B"/>
    <w:rsid w:val="00792611"/>
    <w:rsid w:val="00792622"/>
    <w:rsid w:val="00792687"/>
    <w:rsid w:val="007926B3"/>
    <w:rsid w:val="007926D7"/>
    <w:rsid w:val="007926F0"/>
    <w:rsid w:val="007927B7"/>
    <w:rsid w:val="007927F7"/>
    <w:rsid w:val="00792810"/>
    <w:rsid w:val="007928EF"/>
    <w:rsid w:val="00792916"/>
    <w:rsid w:val="00792940"/>
    <w:rsid w:val="00792951"/>
    <w:rsid w:val="0079299C"/>
    <w:rsid w:val="00792ACD"/>
    <w:rsid w:val="00792AD5"/>
    <w:rsid w:val="00792B43"/>
    <w:rsid w:val="00792B58"/>
    <w:rsid w:val="00792B59"/>
    <w:rsid w:val="00792B5E"/>
    <w:rsid w:val="00792BB7"/>
    <w:rsid w:val="00792C1F"/>
    <w:rsid w:val="00792C49"/>
    <w:rsid w:val="00792C73"/>
    <w:rsid w:val="00792C7A"/>
    <w:rsid w:val="00792C92"/>
    <w:rsid w:val="00792D21"/>
    <w:rsid w:val="00792D84"/>
    <w:rsid w:val="00792D85"/>
    <w:rsid w:val="00792DCE"/>
    <w:rsid w:val="00792E07"/>
    <w:rsid w:val="00792E1B"/>
    <w:rsid w:val="00792E2B"/>
    <w:rsid w:val="00792E4D"/>
    <w:rsid w:val="00792E71"/>
    <w:rsid w:val="00792F72"/>
    <w:rsid w:val="00792F9A"/>
    <w:rsid w:val="00792FEC"/>
    <w:rsid w:val="00793056"/>
    <w:rsid w:val="0079305F"/>
    <w:rsid w:val="00793087"/>
    <w:rsid w:val="0079308E"/>
    <w:rsid w:val="007930B4"/>
    <w:rsid w:val="007930C5"/>
    <w:rsid w:val="007930CF"/>
    <w:rsid w:val="007930F3"/>
    <w:rsid w:val="0079314C"/>
    <w:rsid w:val="0079316C"/>
    <w:rsid w:val="00793174"/>
    <w:rsid w:val="007931D8"/>
    <w:rsid w:val="00793202"/>
    <w:rsid w:val="0079322D"/>
    <w:rsid w:val="00793244"/>
    <w:rsid w:val="007932C4"/>
    <w:rsid w:val="007932CF"/>
    <w:rsid w:val="007932D0"/>
    <w:rsid w:val="00793336"/>
    <w:rsid w:val="0079333A"/>
    <w:rsid w:val="00793346"/>
    <w:rsid w:val="00793390"/>
    <w:rsid w:val="007933FC"/>
    <w:rsid w:val="00793404"/>
    <w:rsid w:val="00793438"/>
    <w:rsid w:val="00793453"/>
    <w:rsid w:val="00793500"/>
    <w:rsid w:val="0079359B"/>
    <w:rsid w:val="007935BF"/>
    <w:rsid w:val="00793623"/>
    <w:rsid w:val="00793632"/>
    <w:rsid w:val="0079363A"/>
    <w:rsid w:val="00793658"/>
    <w:rsid w:val="00793675"/>
    <w:rsid w:val="0079369F"/>
    <w:rsid w:val="007936A1"/>
    <w:rsid w:val="007936B1"/>
    <w:rsid w:val="007936D5"/>
    <w:rsid w:val="007936E3"/>
    <w:rsid w:val="007936EE"/>
    <w:rsid w:val="0079371F"/>
    <w:rsid w:val="00793771"/>
    <w:rsid w:val="007937D7"/>
    <w:rsid w:val="0079380C"/>
    <w:rsid w:val="00793821"/>
    <w:rsid w:val="00793893"/>
    <w:rsid w:val="007938AA"/>
    <w:rsid w:val="007938DD"/>
    <w:rsid w:val="00793910"/>
    <w:rsid w:val="00793936"/>
    <w:rsid w:val="00793967"/>
    <w:rsid w:val="00793982"/>
    <w:rsid w:val="00793984"/>
    <w:rsid w:val="007939BC"/>
    <w:rsid w:val="007939F9"/>
    <w:rsid w:val="00793A2E"/>
    <w:rsid w:val="00793A64"/>
    <w:rsid w:val="00793A70"/>
    <w:rsid w:val="00793B80"/>
    <w:rsid w:val="00793BA0"/>
    <w:rsid w:val="00793BB6"/>
    <w:rsid w:val="00793BBD"/>
    <w:rsid w:val="00793BC6"/>
    <w:rsid w:val="00793C1E"/>
    <w:rsid w:val="00793C27"/>
    <w:rsid w:val="00793C2D"/>
    <w:rsid w:val="00793CE6"/>
    <w:rsid w:val="00793D02"/>
    <w:rsid w:val="00793D24"/>
    <w:rsid w:val="00793D36"/>
    <w:rsid w:val="00793D5D"/>
    <w:rsid w:val="00793DAA"/>
    <w:rsid w:val="00793E08"/>
    <w:rsid w:val="00793E6E"/>
    <w:rsid w:val="00793E94"/>
    <w:rsid w:val="00793EB1"/>
    <w:rsid w:val="00793EE6"/>
    <w:rsid w:val="00793EF4"/>
    <w:rsid w:val="00793EF5"/>
    <w:rsid w:val="00793EF7"/>
    <w:rsid w:val="00793F68"/>
    <w:rsid w:val="0079402B"/>
    <w:rsid w:val="00794087"/>
    <w:rsid w:val="007940A4"/>
    <w:rsid w:val="007940AC"/>
    <w:rsid w:val="007940C2"/>
    <w:rsid w:val="007940C9"/>
    <w:rsid w:val="007940CB"/>
    <w:rsid w:val="007940E3"/>
    <w:rsid w:val="007940EB"/>
    <w:rsid w:val="00794112"/>
    <w:rsid w:val="00794114"/>
    <w:rsid w:val="00794145"/>
    <w:rsid w:val="007941A2"/>
    <w:rsid w:val="007941D1"/>
    <w:rsid w:val="00794203"/>
    <w:rsid w:val="00794261"/>
    <w:rsid w:val="00794289"/>
    <w:rsid w:val="007942AC"/>
    <w:rsid w:val="007942BC"/>
    <w:rsid w:val="007942FA"/>
    <w:rsid w:val="00794317"/>
    <w:rsid w:val="007943B3"/>
    <w:rsid w:val="00794472"/>
    <w:rsid w:val="00794488"/>
    <w:rsid w:val="00794498"/>
    <w:rsid w:val="0079449A"/>
    <w:rsid w:val="007944A4"/>
    <w:rsid w:val="007944DC"/>
    <w:rsid w:val="007944E1"/>
    <w:rsid w:val="007945D4"/>
    <w:rsid w:val="00794638"/>
    <w:rsid w:val="00794682"/>
    <w:rsid w:val="007946A4"/>
    <w:rsid w:val="007946C3"/>
    <w:rsid w:val="0079471A"/>
    <w:rsid w:val="007947AF"/>
    <w:rsid w:val="0079481B"/>
    <w:rsid w:val="0079482D"/>
    <w:rsid w:val="00794860"/>
    <w:rsid w:val="00794862"/>
    <w:rsid w:val="007948EA"/>
    <w:rsid w:val="00794942"/>
    <w:rsid w:val="007949A8"/>
    <w:rsid w:val="007949B2"/>
    <w:rsid w:val="007949F7"/>
    <w:rsid w:val="00794A51"/>
    <w:rsid w:val="00794B2D"/>
    <w:rsid w:val="00794B51"/>
    <w:rsid w:val="00794B63"/>
    <w:rsid w:val="00794B68"/>
    <w:rsid w:val="00794B74"/>
    <w:rsid w:val="00794B8B"/>
    <w:rsid w:val="00794BBA"/>
    <w:rsid w:val="00794BD0"/>
    <w:rsid w:val="00794BE4"/>
    <w:rsid w:val="00794C00"/>
    <w:rsid w:val="00794C5A"/>
    <w:rsid w:val="00794C5B"/>
    <w:rsid w:val="00794C71"/>
    <w:rsid w:val="00794CC1"/>
    <w:rsid w:val="00794CCC"/>
    <w:rsid w:val="00794CD3"/>
    <w:rsid w:val="00794CF2"/>
    <w:rsid w:val="00794CFC"/>
    <w:rsid w:val="00794CFE"/>
    <w:rsid w:val="00794D62"/>
    <w:rsid w:val="00794D66"/>
    <w:rsid w:val="00794D6B"/>
    <w:rsid w:val="00794D8C"/>
    <w:rsid w:val="00794DA0"/>
    <w:rsid w:val="00794E2B"/>
    <w:rsid w:val="00794E6C"/>
    <w:rsid w:val="00794E7B"/>
    <w:rsid w:val="00794EE7"/>
    <w:rsid w:val="0079504A"/>
    <w:rsid w:val="00795053"/>
    <w:rsid w:val="0079505A"/>
    <w:rsid w:val="0079509D"/>
    <w:rsid w:val="007950D9"/>
    <w:rsid w:val="007950EC"/>
    <w:rsid w:val="00795119"/>
    <w:rsid w:val="00795142"/>
    <w:rsid w:val="0079520B"/>
    <w:rsid w:val="0079528E"/>
    <w:rsid w:val="00795319"/>
    <w:rsid w:val="00795380"/>
    <w:rsid w:val="00795396"/>
    <w:rsid w:val="0079539B"/>
    <w:rsid w:val="0079539C"/>
    <w:rsid w:val="007953D2"/>
    <w:rsid w:val="00795439"/>
    <w:rsid w:val="00795450"/>
    <w:rsid w:val="0079546D"/>
    <w:rsid w:val="0079548A"/>
    <w:rsid w:val="0079548C"/>
    <w:rsid w:val="007954A4"/>
    <w:rsid w:val="007954B1"/>
    <w:rsid w:val="007954FA"/>
    <w:rsid w:val="00795555"/>
    <w:rsid w:val="0079556B"/>
    <w:rsid w:val="00795585"/>
    <w:rsid w:val="0079564D"/>
    <w:rsid w:val="00795656"/>
    <w:rsid w:val="007956A7"/>
    <w:rsid w:val="007956AB"/>
    <w:rsid w:val="007956CA"/>
    <w:rsid w:val="00795721"/>
    <w:rsid w:val="0079573E"/>
    <w:rsid w:val="00795748"/>
    <w:rsid w:val="00795751"/>
    <w:rsid w:val="0079579B"/>
    <w:rsid w:val="00795859"/>
    <w:rsid w:val="00795945"/>
    <w:rsid w:val="0079594C"/>
    <w:rsid w:val="00795970"/>
    <w:rsid w:val="0079597B"/>
    <w:rsid w:val="00795A24"/>
    <w:rsid w:val="00795A4A"/>
    <w:rsid w:val="00795A77"/>
    <w:rsid w:val="00795AC9"/>
    <w:rsid w:val="00795ACD"/>
    <w:rsid w:val="00795B24"/>
    <w:rsid w:val="00795B2E"/>
    <w:rsid w:val="00795B75"/>
    <w:rsid w:val="00795BEB"/>
    <w:rsid w:val="00795C5C"/>
    <w:rsid w:val="00795C97"/>
    <w:rsid w:val="00795CCA"/>
    <w:rsid w:val="00795CE0"/>
    <w:rsid w:val="00795DD0"/>
    <w:rsid w:val="00795E26"/>
    <w:rsid w:val="00795E72"/>
    <w:rsid w:val="00795E83"/>
    <w:rsid w:val="00795EB0"/>
    <w:rsid w:val="00795EF3"/>
    <w:rsid w:val="00795F33"/>
    <w:rsid w:val="00795F64"/>
    <w:rsid w:val="00795FA8"/>
    <w:rsid w:val="00795FAC"/>
    <w:rsid w:val="00795FF2"/>
    <w:rsid w:val="00795FF7"/>
    <w:rsid w:val="00796036"/>
    <w:rsid w:val="00796092"/>
    <w:rsid w:val="007960C9"/>
    <w:rsid w:val="007960EA"/>
    <w:rsid w:val="00796111"/>
    <w:rsid w:val="007961A7"/>
    <w:rsid w:val="00796207"/>
    <w:rsid w:val="00796228"/>
    <w:rsid w:val="0079622A"/>
    <w:rsid w:val="0079624E"/>
    <w:rsid w:val="00796259"/>
    <w:rsid w:val="0079626F"/>
    <w:rsid w:val="0079627A"/>
    <w:rsid w:val="007962A7"/>
    <w:rsid w:val="0079638E"/>
    <w:rsid w:val="007963C9"/>
    <w:rsid w:val="00796428"/>
    <w:rsid w:val="0079647B"/>
    <w:rsid w:val="0079651C"/>
    <w:rsid w:val="00796527"/>
    <w:rsid w:val="0079656A"/>
    <w:rsid w:val="0079657E"/>
    <w:rsid w:val="00796588"/>
    <w:rsid w:val="0079661F"/>
    <w:rsid w:val="00796694"/>
    <w:rsid w:val="007966FD"/>
    <w:rsid w:val="00796767"/>
    <w:rsid w:val="0079676C"/>
    <w:rsid w:val="00796786"/>
    <w:rsid w:val="0079678F"/>
    <w:rsid w:val="0079679F"/>
    <w:rsid w:val="007967A4"/>
    <w:rsid w:val="007967B6"/>
    <w:rsid w:val="007967E5"/>
    <w:rsid w:val="007967F5"/>
    <w:rsid w:val="007968D5"/>
    <w:rsid w:val="007968ED"/>
    <w:rsid w:val="00796923"/>
    <w:rsid w:val="00796927"/>
    <w:rsid w:val="00796930"/>
    <w:rsid w:val="00796960"/>
    <w:rsid w:val="007969E1"/>
    <w:rsid w:val="007969E2"/>
    <w:rsid w:val="00796A30"/>
    <w:rsid w:val="00796A33"/>
    <w:rsid w:val="00796A8B"/>
    <w:rsid w:val="00796ABD"/>
    <w:rsid w:val="00796B11"/>
    <w:rsid w:val="00796B1B"/>
    <w:rsid w:val="00796BDB"/>
    <w:rsid w:val="00796BDD"/>
    <w:rsid w:val="00796C3D"/>
    <w:rsid w:val="00796C84"/>
    <w:rsid w:val="00796C91"/>
    <w:rsid w:val="00796CA2"/>
    <w:rsid w:val="00796CDC"/>
    <w:rsid w:val="00796D17"/>
    <w:rsid w:val="00796D1A"/>
    <w:rsid w:val="00796D33"/>
    <w:rsid w:val="00796DBA"/>
    <w:rsid w:val="00796E09"/>
    <w:rsid w:val="00796E0E"/>
    <w:rsid w:val="00796EB0"/>
    <w:rsid w:val="00796EFD"/>
    <w:rsid w:val="00796F08"/>
    <w:rsid w:val="00796F14"/>
    <w:rsid w:val="00796F17"/>
    <w:rsid w:val="00796F45"/>
    <w:rsid w:val="00796F68"/>
    <w:rsid w:val="00796F80"/>
    <w:rsid w:val="00796FAE"/>
    <w:rsid w:val="00796FC9"/>
    <w:rsid w:val="00796FCD"/>
    <w:rsid w:val="00797089"/>
    <w:rsid w:val="0079708D"/>
    <w:rsid w:val="00797092"/>
    <w:rsid w:val="0079709B"/>
    <w:rsid w:val="00797109"/>
    <w:rsid w:val="00797126"/>
    <w:rsid w:val="00797193"/>
    <w:rsid w:val="007971DB"/>
    <w:rsid w:val="007971ED"/>
    <w:rsid w:val="007971F2"/>
    <w:rsid w:val="007971FC"/>
    <w:rsid w:val="0079720A"/>
    <w:rsid w:val="0079721D"/>
    <w:rsid w:val="00797220"/>
    <w:rsid w:val="00797232"/>
    <w:rsid w:val="00797277"/>
    <w:rsid w:val="0079728C"/>
    <w:rsid w:val="007972E0"/>
    <w:rsid w:val="007972E8"/>
    <w:rsid w:val="00797315"/>
    <w:rsid w:val="00797327"/>
    <w:rsid w:val="00797328"/>
    <w:rsid w:val="00797352"/>
    <w:rsid w:val="007973B7"/>
    <w:rsid w:val="007973C3"/>
    <w:rsid w:val="007973C9"/>
    <w:rsid w:val="00797436"/>
    <w:rsid w:val="0079743A"/>
    <w:rsid w:val="00797461"/>
    <w:rsid w:val="00797464"/>
    <w:rsid w:val="0079747E"/>
    <w:rsid w:val="00797487"/>
    <w:rsid w:val="007974A6"/>
    <w:rsid w:val="007974DE"/>
    <w:rsid w:val="0079758C"/>
    <w:rsid w:val="00797598"/>
    <w:rsid w:val="0079759D"/>
    <w:rsid w:val="007975BF"/>
    <w:rsid w:val="0079763B"/>
    <w:rsid w:val="00797667"/>
    <w:rsid w:val="0079767C"/>
    <w:rsid w:val="00797692"/>
    <w:rsid w:val="007976D7"/>
    <w:rsid w:val="007976F4"/>
    <w:rsid w:val="007976F9"/>
    <w:rsid w:val="007977D3"/>
    <w:rsid w:val="0079786D"/>
    <w:rsid w:val="007978C7"/>
    <w:rsid w:val="0079790C"/>
    <w:rsid w:val="00797911"/>
    <w:rsid w:val="00797919"/>
    <w:rsid w:val="0079791B"/>
    <w:rsid w:val="0079791C"/>
    <w:rsid w:val="00797938"/>
    <w:rsid w:val="00797939"/>
    <w:rsid w:val="00797944"/>
    <w:rsid w:val="0079799C"/>
    <w:rsid w:val="007979D3"/>
    <w:rsid w:val="007979E7"/>
    <w:rsid w:val="00797A20"/>
    <w:rsid w:val="00797A92"/>
    <w:rsid w:val="00797B1A"/>
    <w:rsid w:val="00797B43"/>
    <w:rsid w:val="00797B68"/>
    <w:rsid w:val="00797B82"/>
    <w:rsid w:val="00797B8F"/>
    <w:rsid w:val="00797BE8"/>
    <w:rsid w:val="00797BEA"/>
    <w:rsid w:val="00797C01"/>
    <w:rsid w:val="00797C03"/>
    <w:rsid w:val="00797C0A"/>
    <w:rsid w:val="00797C49"/>
    <w:rsid w:val="00797CC3"/>
    <w:rsid w:val="00797D12"/>
    <w:rsid w:val="00797D21"/>
    <w:rsid w:val="00797D72"/>
    <w:rsid w:val="00797DEA"/>
    <w:rsid w:val="00797E06"/>
    <w:rsid w:val="00797E5C"/>
    <w:rsid w:val="00797F01"/>
    <w:rsid w:val="00797F0D"/>
    <w:rsid w:val="00797F23"/>
    <w:rsid w:val="00797F39"/>
    <w:rsid w:val="00797F3A"/>
    <w:rsid w:val="00797F40"/>
    <w:rsid w:val="00797F68"/>
    <w:rsid w:val="00797F9D"/>
    <w:rsid w:val="00797FB7"/>
    <w:rsid w:val="00797FED"/>
    <w:rsid w:val="007A0031"/>
    <w:rsid w:val="007A0050"/>
    <w:rsid w:val="007A0086"/>
    <w:rsid w:val="007A0160"/>
    <w:rsid w:val="007A019C"/>
    <w:rsid w:val="007A01BF"/>
    <w:rsid w:val="007A0217"/>
    <w:rsid w:val="007A025A"/>
    <w:rsid w:val="007A02B3"/>
    <w:rsid w:val="007A02C1"/>
    <w:rsid w:val="007A02F9"/>
    <w:rsid w:val="007A02FB"/>
    <w:rsid w:val="007A0379"/>
    <w:rsid w:val="007A0385"/>
    <w:rsid w:val="007A038E"/>
    <w:rsid w:val="007A03C7"/>
    <w:rsid w:val="007A0418"/>
    <w:rsid w:val="007A047B"/>
    <w:rsid w:val="007A04EF"/>
    <w:rsid w:val="007A04F4"/>
    <w:rsid w:val="007A050E"/>
    <w:rsid w:val="007A051C"/>
    <w:rsid w:val="007A0544"/>
    <w:rsid w:val="007A054B"/>
    <w:rsid w:val="007A05F5"/>
    <w:rsid w:val="007A0614"/>
    <w:rsid w:val="007A0636"/>
    <w:rsid w:val="007A063F"/>
    <w:rsid w:val="007A069E"/>
    <w:rsid w:val="007A06E6"/>
    <w:rsid w:val="007A0704"/>
    <w:rsid w:val="007A0705"/>
    <w:rsid w:val="007A071F"/>
    <w:rsid w:val="007A0727"/>
    <w:rsid w:val="007A0731"/>
    <w:rsid w:val="007A0733"/>
    <w:rsid w:val="007A07A1"/>
    <w:rsid w:val="007A07B5"/>
    <w:rsid w:val="007A07DD"/>
    <w:rsid w:val="007A0865"/>
    <w:rsid w:val="007A088A"/>
    <w:rsid w:val="007A08C0"/>
    <w:rsid w:val="007A0903"/>
    <w:rsid w:val="007A090D"/>
    <w:rsid w:val="007A0960"/>
    <w:rsid w:val="007A096F"/>
    <w:rsid w:val="007A09A7"/>
    <w:rsid w:val="007A09D5"/>
    <w:rsid w:val="007A09F4"/>
    <w:rsid w:val="007A0A09"/>
    <w:rsid w:val="007A0A18"/>
    <w:rsid w:val="007A0A22"/>
    <w:rsid w:val="007A0A3B"/>
    <w:rsid w:val="007A0AB2"/>
    <w:rsid w:val="007A0ADA"/>
    <w:rsid w:val="007A0B13"/>
    <w:rsid w:val="007A0B1C"/>
    <w:rsid w:val="007A0B31"/>
    <w:rsid w:val="007A0B3D"/>
    <w:rsid w:val="007A0B7C"/>
    <w:rsid w:val="007A0B88"/>
    <w:rsid w:val="007A0BA1"/>
    <w:rsid w:val="007A0C08"/>
    <w:rsid w:val="007A0CB8"/>
    <w:rsid w:val="007A0D06"/>
    <w:rsid w:val="007A0D40"/>
    <w:rsid w:val="007A0D85"/>
    <w:rsid w:val="007A0DBF"/>
    <w:rsid w:val="007A0DE7"/>
    <w:rsid w:val="007A0EF5"/>
    <w:rsid w:val="007A0F36"/>
    <w:rsid w:val="007A0F86"/>
    <w:rsid w:val="007A0F89"/>
    <w:rsid w:val="007A1035"/>
    <w:rsid w:val="007A1054"/>
    <w:rsid w:val="007A10A0"/>
    <w:rsid w:val="007A10C3"/>
    <w:rsid w:val="007A110D"/>
    <w:rsid w:val="007A1124"/>
    <w:rsid w:val="007A114C"/>
    <w:rsid w:val="007A1178"/>
    <w:rsid w:val="007A1199"/>
    <w:rsid w:val="007A11B4"/>
    <w:rsid w:val="007A11B7"/>
    <w:rsid w:val="007A1348"/>
    <w:rsid w:val="007A135F"/>
    <w:rsid w:val="007A136E"/>
    <w:rsid w:val="007A1370"/>
    <w:rsid w:val="007A13B4"/>
    <w:rsid w:val="007A13D8"/>
    <w:rsid w:val="007A13DB"/>
    <w:rsid w:val="007A1425"/>
    <w:rsid w:val="007A142C"/>
    <w:rsid w:val="007A1462"/>
    <w:rsid w:val="007A148B"/>
    <w:rsid w:val="007A149E"/>
    <w:rsid w:val="007A14B4"/>
    <w:rsid w:val="007A155E"/>
    <w:rsid w:val="007A159D"/>
    <w:rsid w:val="007A1682"/>
    <w:rsid w:val="007A1689"/>
    <w:rsid w:val="007A16C5"/>
    <w:rsid w:val="007A16FD"/>
    <w:rsid w:val="007A173C"/>
    <w:rsid w:val="007A1740"/>
    <w:rsid w:val="007A178A"/>
    <w:rsid w:val="007A17AE"/>
    <w:rsid w:val="007A17D2"/>
    <w:rsid w:val="007A17E8"/>
    <w:rsid w:val="007A181F"/>
    <w:rsid w:val="007A1845"/>
    <w:rsid w:val="007A1907"/>
    <w:rsid w:val="007A1941"/>
    <w:rsid w:val="007A1984"/>
    <w:rsid w:val="007A1989"/>
    <w:rsid w:val="007A1992"/>
    <w:rsid w:val="007A19A9"/>
    <w:rsid w:val="007A19F2"/>
    <w:rsid w:val="007A19FB"/>
    <w:rsid w:val="007A19FE"/>
    <w:rsid w:val="007A1A2F"/>
    <w:rsid w:val="007A1A30"/>
    <w:rsid w:val="007A1A60"/>
    <w:rsid w:val="007A1A7A"/>
    <w:rsid w:val="007A1ABA"/>
    <w:rsid w:val="007A1AE4"/>
    <w:rsid w:val="007A1B07"/>
    <w:rsid w:val="007A1B38"/>
    <w:rsid w:val="007A1B45"/>
    <w:rsid w:val="007A1B59"/>
    <w:rsid w:val="007A1B8D"/>
    <w:rsid w:val="007A1B8F"/>
    <w:rsid w:val="007A1B94"/>
    <w:rsid w:val="007A1B96"/>
    <w:rsid w:val="007A1C32"/>
    <w:rsid w:val="007A1C75"/>
    <w:rsid w:val="007A1C8E"/>
    <w:rsid w:val="007A1CC7"/>
    <w:rsid w:val="007A1CEB"/>
    <w:rsid w:val="007A1CFD"/>
    <w:rsid w:val="007A1D19"/>
    <w:rsid w:val="007A1D2F"/>
    <w:rsid w:val="007A1D59"/>
    <w:rsid w:val="007A1D7B"/>
    <w:rsid w:val="007A1DFC"/>
    <w:rsid w:val="007A1E63"/>
    <w:rsid w:val="007A1EDB"/>
    <w:rsid w:val="007A1EE0"/>
    <w:rsid w:val="007A1F10"/>
    <w:rsid w:val="007A1F1B"/>
    <w:rsid w:val="007A1F47"/>
    <w:rsid w:val="007A1F92"/>
    <w:rsid w:val="007A1FB0"/>
    <w:rsid w:val="007A1FB3"/>
    <w:rsid w:val="007A2080"/>
    <w:rsid w:val="007A2189"/>
    <w:rsid w:val="007A220E"/>
    <w:rsid w:val="007A222A"/>
    <w:rsid w:val="007A2336"/>
    <w:rsid w:val="007A2344"/>
    <w:rsid w:val="007A238F"/>
    <w:rsid w:val="007A23A9"/>
    <w:rsid w:val="007A23AA"/>
    <w:rsid w:val="007A23BE"/>
    <w:rsid w:val="007A253A"/>
    <w:rsid w:val="007A254A"/>
    <w:rsid w:val="007A261E"/>
    <w:rsid w:val="007A2669"/>
    <w:rsid w:val="007A2679"/>
    <w:rsid w:val="007A26F0"/>
    <w:rsid w:val="007A2737"/>
    <w:rsid w:val="007A273C"/>
    <w:rsid w:val="007A273D"/>
    <w:rsid w:val="007A275E"/>
    <w:rsid w:val="007A2787"/>
    <w:rsid w:val="007A27D2"/>
    <w:rsid w:val="007A27D7"/>
    <w:rsid w:val="007A282B"/>
    <w:rsid w:val="007A28B2"/>
    <w:rsid w:val="007A28B8"/>
    <w:rsid w:val="007A28D8"/>
    <w:rsid w:val="007A2927"/>
    <w:rsid w:val="007A29A0"/>
    <w:rsid w:val="007A29AA"/>
    <w:rsid w:val="007A29BC"/>
    <w:rsid w:val="007A29CB"/>
    <w:rsid w:val="007A2A38"/>
    <w:rsid w:val="007A2A5E"/>
    <w:rsid w:val="007A2B00"/>
    <w:rsid w:val="007A2B15"/>
    <w:rsid w:val="007A2B44"/>
    <w:rsid w:val="007A2B45"/>
    <w:rsid w:val="007A2B94"/>
    <w:rsid w:val="007A2BDE"/>
    <w:rsid w:val="007A2C01"/>
    <w:rsid w:val="007A2CE2"/>
    <w:rsid w:val="007A2D01"/>
    <w:rsid w:val="007A2D2D"/>
    <w:rsid w:val="007A2D5C"/>
    <w:rsid w:val="007A2DA6"/>
    <w:rsid w:val="007A2E01"/>
    <w:rsid w:val="007A2E27"/>
    <w:rsid w:val="007A2E67"/>
    <w:rsid w:val="007A2E6B"/>
    <w:rsid w:val="007A2EA6"/>
    <w:rsid w:val="007A2EBE"/>
    <w:rsid w:val="007A2F57"/>
    <w:rsid w:val="007A2F66"/>
    <w:rsid w:val="007A2F75"/>
    <w:rsid w:val="007A2FA5"/>
    <w:rsid w:val="007A2FBC"/>
    <w:rsid w:val="007A2FC5"/>
    <w:rsid w:val="007A2FD0"/>
    <w:rsid w:val="007A3016"/>
    <w:rsid w:val="007A3028"/>
    <w:rsid w:val="007A3049"/>
    <w:rsid w:val="007A30D6"/>
    <w:rsid w:val="007A30FF"/>
    <w:rsid w:val="007A311C"/>
    <w:rsid w:val="007A3140"/>
    <w:rsid w:val="007A31F1"/>
    <w:rsid w:val="007A3204"/>
    <w:rsid w:val="007A3211"/>
    <w:rsid w:val="007A321D"/>
    <w:rsid w:val="007A3254"/>
    <w:rsid w:val="007A3298"/>
    <w:rsid w:val="007A32CB"/>
    <w:rsid w:val="007A3305"/>
    <w:rsid w:val="007A335F"/>
    <w:rsid w:val="007A33A3"/>
    <w:rsid w:val="007A33BF"/>
    <w:rsid w:val="007A3428"/>
    <w:rsid w:val="007A352F"/>
    <w:rsid w:val="007A3556"/>
    <w:rsid w:val="007A35F3"/>
    <w:rsid w:val="007A35FD"/>
    <w:rsid w:val="007A3627"/>
    <w:rsid w:val="007A3685"/>
    <w:rsid w:val="007A36A6"/>
    <w:rsid w:val="007A36C5"/>
    <w:rsid w:val="007A36CD"/>
    <w:rsid w:val="007A36D4"/>
    <w:rsid w:val="007A3706"/>
    <w:rsid w:val="007A370F"/>
    <w:rsid w:val="007A371A"/>
    <w:rsid w:val="007A373E"/>
    <w:rsid w:val="007A3770"/>
    <w:rsid w:val="007A3782"/>
    <w:rsid w:val="007A3799"/>
    <w:rsid w:val="007A37F6"/>
    <w:rsid w:val="007A382A"/>
    <w:rsid w:val="007A3883"/>
    <w:rsid w:val="007A38AA"/>
    <w:rsid w:val="007A38AC"/>
    <w:rsid w:val="007A38BC"/>
    <w:rsid w:val="007A38CA"/>
    <w:rsid w:val="007A38E5"/>
    <w:rsid w:val="007A396F"/>
    <w:rsid w:val="007A3996"/>
    <w:rsid w:val="007A3A5A"/>
    <w:rsid w:val="007A3A67"/>
    <w:rsid w:val="007A3AB9"/>
    <w:rsid w:val="007A3AED"/>
    <w:rsid w:val="007A3AF1"/>
    <w:rsid w:val="007A3B03"/>
    <w:rsid w:val="007A3B53"/>
    <w:rsid w:val="007A3BAF"/>
    <w:rsid w:val="007A3BED"/>
    <w:rsid w:val="007A3BF0"/>
    <w:rsid w:val="007A3C46"/>
    <w:rsid w:val="007A3C7B"/>
    <w:rsid w:val="007A3CE8"/>
    <w:rsid w:val="007A3CEB"/>
    <w:rsid w:val="007A3CFD"/>
    <w:rsid w:val="007A3D1E"/>
    <w:rsid w:val="007A3D3E"/>
    <w:rsid w:val="007A3D50"/>
    <w:rsid w:val="007A3D6A"/>
    <w:rsid w:val="007A3DEE"/>
    <w:rsid w:val="007A3DF7"/>
    <w:rsid w:val="007A3E2E"/>
    <w:rsid w:val="007A3E39"/>
    <w:rsid w:val="007A3E49"/>
    <w:rsid w:val="007A3E52"/>
    <w:rsid w:val="007A3E77"/>
    <w:rsid w:val="007A3E87"/>
    <w:rsid w:val="007A3F2D"/>
    <w:rsid w:val="007A3F2F"/>
    <w:rsid w:val="007A3F41"/>
    <w:rsid w:val="007A3F55"/>
    <w:rsid w:val="007A3FA6"/>
    <w:rsid w:val="007A4034"/>
    <w:rsid w:val="007A4077"/>
    <w:rsid w:val="007A40E4"/>
    <w:rsid w:val="007A40F9"/>
    <w:rsid w:val="007A4111"/>
    <w:rsid w:val="007A4123"/>
    <w:rsid w:val="007A4134"/>
    <w:rsid w:val="007A4148"/>
    <w:rsid w:val="007A4150"/>
    <w:rsid w:val="007A41A0"/>
    <w:rsid w:val="007A41A3"/>
    <w:rsid w:val="007A41DC"/>
    <w:rsid w:val="007A420E"/>
    <w:rsid w:val="007A426D"/>
    <w:rsid w:val="007A4326"/>
    <w:rsid w:val="007A434E"/>
    <w:rsid w:val="007A43EC"/>
    <w:rsid w:val="007A4407"/>
    <w:rsid w:val="007A4412"/>
    <w:rsid w:val="007A4434"/>
    <w:rsid w:val="007A44A4"/>
    <w:rsid w:val="007A44B5"/>
    <w:rsid w:val="007A44D1"/>
    <w:rsid w:val="007A44D4"/>
    <w:rsid w:val="007A44D6"/>
    <w:rsid w:val="007A4527"/>
    <w:rsid w:val="007A4545"/>
    <w:rsid w:val="007A454D"/>
    <w:rsid w:val="007A4577"/>
    <w:rsid w:val="007A4595"/>
    <w:rsid w:val="007A45F4"/>
    <w:rsid w:val="007A466F"/>
    <w:rsid w:val="007A46C6"/>
    <w:rsid w:val="007A472B"/>
    <w:rsid w:val="007A4762"/>
    <w:rsid w:val="007A4767"/>
    <w:rsid w:val="007A47B4"/>
    <w:rsid w:val="007A4819"/>
    <w:rsid w:val="007A48A3"/>
    <w:rsid w:val="007A48C0"/>
    <w:rsid w:val="007A4910"/>
    <w:rsid w:val="007A4945"/>
    <w:rsid w:val="007A494C"/>
    <w:rsid w:val="007A4951"/>
    <w:rsid w:val="007A499C"/>
    <w:rsid w:val="007A49A1"/>
    <w:rsid w:val="007A4A0E"/>
    <w:rsid w:val="007A4AA3"/>
    <w:rsid w:val="007A4B0A"/>
    <w:rsid w:val="007A4B19"/>
    <w:rsid w:val="007A4B5A"/>
    <w:rsid w:val="007A4B64"/>
    <w:rsid w:val="007A4B83"/>
    <w:rsid w:val="007A4B90"/>
    <w:rsid w:val="007A4C85"/>
    <w:rsid w:val="007A4C9F"/>
    <w:rsid w:val="007A4D0E"/>
    <w:rsid w:val="007A4D3A"/>
    <w:rsid w:val="007A4D9A"/>
    <w:rsid w:val="007A4DCC"/>
    <w:rsid w:val="007A4E0E"/>
    <w:rsid w:val="007A4E1A"/>
    <w:rsid w:val="007A4E46"/>
    <w:rsid w:val="007A4E72"/>
    <w:rsid w:val="007A4EC4"/>
    <w:rsid w:val="007A4F35"/>
    <w:rsid w:val="007A4F61"/>
    <w:rsid w:val="007A4F95"/>
    <w:rsid w:val="007A4F9A"/>
    <w:rsid w:val="007A4FC8"/>
    <w:rsid w:val="007A4FD7"/>
    <w:rsid w:val="007A4FE3"/>
    <w:rsid w:val="007A50EF"/>
    <w:rsid w:val="007A5146"/>
    <w:rsid w:val="007A5168"/>
    <w:rsid w:val="007A51B4"/>
    <w:rsid w:val="007A51C4"/>
    <w:rsid w:val="007A52AC"/>
    <w:rsid w:val="007A52CC"/>
    <w:rsid w:val="007A52D9"/>
    <w:rsid w:val="007A52E2"/>
    <w:rsid w:val="007A52EC"/>
    <w:rsid w:val="007A52FE"/>
    <w:rsid w:val="007A531F"/>
    <w:rsid w:val="007A5403"/>
    <w:rsid w:val="007A54AB"/>
    <w:rsid w:val="007A5519"/>
    <w:rsid w:val="007A55E5"/>
    <w:rsid w:val="007A56A2"/>
    <w:rsid w:val="007A56C2"/>
    <w:rsid w:val="007A56D6"/>
    <w:rsid w:val="007A5716"/>
    <w:rsid w:val="007A571F"/>
    <w:rsid w:val="007A5784"/>
    <w:rsid w:val="007A57C7"/>
    <w:rsid w:val="007A5845"/>
    <w:rsid w:val="007A5887"/>
    <w:rsid w:val="007A588F"/>
    <w:rsid w:val="007A5893"/>
    <w:rsid w:val="007A58A8"/>
    <w:rsid w:val="007A58B2"/>
    <w:rsid w:val="007A58E6"/>
    <w:rsid w:val="007A590A"/>
    <w:rsid w:val="007A5921"/>
    <w:rsid w:val="007A593C"/>
    <w:rsid w:val="007A5974"/>
    <w:rsid w:val="007A59AC"/>
    <w:rsid w:val="007A59D7"/>
    <w:rsid w:val="007A59E1"/>
    <w:rsid w:val="007A59F1"/>
    <w:rsid w:val="007A59F5"/>
    <w:rsid w:val="007A5A1A"/>
    <w:rsid w:val="007A5A51"/>
    <w:rsid w:val="007A5A7E"/>
    <w:rsid w:val="007A5AB4"/>
    <w:rsid w:val="007A5AFF"/>
    <w:rsid w:val="007A5B20"/>
    <w:rsid w:val="007A5B38"/>
    <w:rsid w:val="007A5B5A"/>
    <w:rsid w:val="007A5BAB"/>
    <w:rsid w:val="007A5BC7"/>
    <w:rsid w:val="007A5C2C"/>
    <w:rsid w:val="007A5C2D"/>
    <w:rsid w:val="007A5C6A"/>
    <w:rsid w:val="007A5C73"/>
    <w:rsid w:val="007A5C94"/>
    <w:rsid w:val="007A5CD0"/>
    <w:rsid w:val="007A5CF8"/>
    <w:rsid w:val="007A5D15"/>
    <w:rsid w:val="007A5D1A"/>
    <w:rsid w:val="007A5D2F"/>
    <w:rsid w:val="007A5D30"/>
    <w:rsid w:val="007A5D72"/>
    <w:rsid w:val="007A5DA7"/>
    <w:rsid w:val="007A5DAB"/>
    <w:rsid w:val="007A5E63"/>
    <w:rsid w:val="007A5E98"/>
    <w:rsid w:val="007A5E9C"/>
    <w:rsid w:val="007A5F76"/>
    <w:rsid w:val="007A5F95"/>
    <w:rsid w:val="007A5F99"/>
    <w:rsid w:val="007A5FFD"/>
    <w:rsid w:val="007A6016"/>
    <w:rsid w:val="007A601A"/>
    <w:rsid w:val="007A6061"/>
    <w:rsid w:val="007A6078"/>
    <w:rsid w:val="007A6096"/>
    <w:rsid w:val="007A60F0"/>
    <w:rsid w:val="007A60FB"/>
    <w:rsid w:val="007A6146"/>
    <w:rsid w:val="007A617A"/>
    <w:rsid w:val="007A6193"/>
    <w:rsid w:val="007A61B3"/>
    <w:rsid w:val="007A61B9"/>
    <w:rsid w:val="007A61D6"/>
    <w:rsid w:val="007A6284"/>
    <w:rsid w:val="007A62C4"/>
    <w:rsid w:val="007A62C8"/>
    <w:rsid w:val="007A6352"/>
    <w:rsid w:val="007A6388"/>
    <w:rsid w:val="007A639C"/>
    <w:rsid w:val="007A63B8"/>
    <w:rsid w:val="007A63F7"/>
    <w:rsid w:val="007A6422"/>
    <w:rsid w:val="007A643D"/>
    <w:rsid w:val="007A6499"/>
    <w:rsid w:val="007A6503"/>
    <w:rsid w:val="007A6591"/>
    <w:rsid w:val="007A65C2"/>
    <w:rsid w:val="007A6640"/>
    <w:rsid w:val="007A6645"/>
    <w:rsid w:val="007A66B2"/>
    <w:rsid w:val="007A66DB"/>
    <w:rsid w:val="007A66ED"/>
    <w:rsid w:val="007A6765"/>
    <w:rsid w:val="007A67BA"/>
    <w:rsid w:val="007A6836"/>
    <w:rsid w:val="007A687B"/>
    <w:rsid w:val="007A68EA"/>
    <w:rsid w:val="007A6907"/>
    <w:rsid w:val="007A6919"/>
    <w:rsid w:val="007A6920"/>
    <w:rsid w:val="007A6923"/>
    <w:rsid w:val="007A69AF"/>
    <w:rsid w:val="007A69BD"/>
    <w:rsid w:val="007A69CD"/>
    <w:rsid w:val="007A6A10"/>
    <w:rsid w:val="007A6A12"/>
    <w:rsid w:val="007A6A5A"/>
    <w:rsid w:val="007A6A82"/>
    <w:rsid w:val="007A6A8C"/>
    <w:rsid w:val="007A6A8E"/>
    <w:rsid w:val="007A6ACA"/>
    <w:rsid w:val="007A6AE1"/>
    <w:rsid w:val="007A6AEA"/>
    <w:rsid w:val="007A6B8E"/>
    <w:rsid w:val="007A6BFE"/>
    <w:rsid w:val="007A6C2E"/>
    <w:rsid w:val="007A6C69"/>
    <w:rsid w:val="007A6CA5"/>
    <w:rsid w:val="007A6CD8"/>
    <w:rsid w:val="007A6D01"/>
    <w:rsid w:val="007A6D4B"/>
    <w:rsid w:val="007A6D54"/>
    <w:rsid w:val="007A6D80"/>
    <w:rsid w:val="007A6DBA"/>
    <w:rsid w:val="007A6DC6"/>
    <w:rsid w:val="007A6E5D"/>
    <w:rsid w:val="007A6E77"/>
    <w:rsid w:val="007A6E7E"/>
    <w:rsid w:val="007A6EC2"/>
    <w:rsid w:val="007A6EFE"/>
    <w:rsid w:val="007A6F1C"/>
    <w:rsid w:val="007A6F1F"/>
    <w:rsid w:val="007A6F50"/>
    <w:rsid w:val="007A6F63"/>
    <w:rsid w:val="007A6FD9"/>
    <w:rsid w:val="007A703A"/>
    <w:rsid w:val="007A703C"/>
    <w:rsid w:val="007A7066"/>
    <w:rsid w:val="007A70C2"/>
    <w:rsid w:val="007A7111"/>
    <w:rsid w:val="007A711A"/>
    <w:rsid w:val="007A719C"/>
    <w:rsid w:val="007A71BB"/>
    <w:rsid w:val="007A7201"/>
    <w:rsid w:val="007A7207"/>
    <w:rsid w:val="007A7237"/>
    <w:rsid w:val="007A728B"/>
    <w:rsid w:val="007A72A9"/>
    <w:rsid w:val="007A72FB"/>
    <w:rsid w:val="007A73AA"/>
    <w:rsid w:val="007A73F1"/>
    <w:rsid w:val="007A741D"/>
    <w:rsid w:val="007A742D"/>
    <w:rsid w:val="007A7433"/>
    <w:rsid w:val="007A7477"/>
    <w:rsid w:val="007A7479"/>
    <w:rsid w:val="007A749D"/>
    <w:rsid w:val="007A74B7"/>
    <w:rsid w:val="007A74C8"/>
    <w:rsid w:val="007A74D5"/>
    <w:rsid w:val="007A74DB"/>
    <w:rsid w:val="007A7506"/>
    <w:rsid w:val="007A758E"/>
    <w:rsid w:val="007A75E6"/>
    <w:rsid w:val="007A75ED"/>
    <w:rsid w:val="007A7629"/>
    <w:rsid w:val="007A762D"/>
    <w:rsid w:val="007A7640"/>
    <w:rsid w:val="007A7646"/>
    <w:rsid w:val="007A766E"/>
    <w:rsid w:val="007A7679"/>
    <w:rsid w:val="007A7697"/>
    <w:rsid w:val="007A76A7"/>
    <w:rsid w:val="007A76AC"/>
    <w:rsid w:val="007A770E"/>
    <w:rsid w:val="007A77BC"/>
    <w:rsid w:val="007A77CB"/>
    <w:rsid w:val="007A7801"/>
    <w:rsid w:val="007A7802"/>
    <w:rsid w:val="007A782C"/>
    <w:rsid w:val="007A7847"/>
    <w:rsid w:val="007A78BA"/>
    <w:rsid w:val="007A7961"/>
    <w:rsid w:val="007A7982"/>
    <w:rsid w:val="007A79C4"/>
    <w:rsid w:val="007A7A8D"/>
    <w:rsid w:val="007A7A99"/>
    <w:rsid w:val="007A7ABC"/>
    <w:rsid w:val="007A7AF5"/>
    <w:rsid w:val="007A7B57"/>
    <w:rsid w:val="007A7B68"/>
    <w:rsid w:val="007A7B69"/>
    <w:rsid w:val="007A7B78"/>
    <w:rsid w:val="007A7B8B"/>
    <w:rsid w:val="007A7B8C"/>
    <w:rsid w:val="007A7BBC"/>
    <w:rsid w:val="007A7BC1"/>
    <w:rsid w:val="007A7BC8"/>
    <w:rsid w:val="007A7C58"/>
    <w:rsid w:val="007A7C60"/>
    <w:rsid w:val="007A7C8F"/>
    <w:rsid w:val="007A7CA4"/>
    <w:rsid w:val="007A7CA6"/>
    <w:rsid w:val="007A7CEA"/>
    <w:rsid w:val="007A7D31"/>
    <w:rsid w:val="007A7D48"/>
    <w:rsid w:val="007A7D9B"/>
    <w:rsid w:val="007A7DA2"/>
    <w:rsid w:val="007A7DBF"/>
    <w:rsid w:val="007A7DD9"/>
    <w:rsid w:val="007A7DED"/>
    <w:rsid w:val="007A7E1C"/>
    <w:rsid w:val="007A7E82"/>
    <w:rsid w:val="007A7EA4"/>
    <w:rsid w:val="007A7EC2"/>
    <w:rsid w:val="007A7EE1"/>
    <w:rsid w:val="007A7EF5"/>
    <w:rsid w:val="007A7EF7"/>
    <w:rsid w:val="007A7F34"/>
    <w:rsid w:val="007A7F43"/>
    <w:rsid w:val="007A7FC8"/>
    <w:rsid w:val="007A7FCE"/>
    <w:rsid w:val="007B003C"/>
    <w:rsid w:val="007B006F"/>
    <w:rsid w:val="007B00A1"/>
    <w:rsid w:val="007B00BD"/>
    <w:rsid w:val="007B00D0"/>
    <w:rsid w:val="007B00F9"/>
    <w:rsid w:val="007B010E"/>
    <w:rsid w:val="007B019C"/>
    <w:rsid w:val="007B01AE"/>
    <w:rsid w:val="007B0228"/>
    <w:rsid w:val="007B022E"/>
    <w:rsid w:val="007B0266"/>
    <w:rsid w:val="007B0282"/>
    <w:rsid w:val="007B02BD"/>
    <w:rsid w:val="007B02E6"/>
    <w:rsid w:val="007B02F3"/>
    <w:rsid w:val="007B036A"/>
    <w:rsid w:val="007B0377"/>
    <w:rsid w:val="007B0397"/>
    <w:rsid w:val="007B03B2"/>
    <w:rsid w:val="007B041A"/>
    <w:rsid w:val="007B0456"/>
    <w:rsid w:val="007B046B"/>
    <w:rsid w:val="007B046C"/>
    <w:rsid w:val="007B04E6"/>
    <w:rsid w:val="007B050E"/>
    <w:rsid w:val="007B051D"/>
    <w:rsid w:val="007B0529"/>
    <w:rsid w:val="007B054D"/>
    <w:rsid w:val="007B0550"/>
    <w:rsid w:val="007B0591"/>
    <w:rsid w:val="007B05AE"/>
    <w:rsid w:val="007B05D5"/>
    <w:rsid w:val="007B0614"/>
    <w:rsid w:val="007B0660"/>
    <w:rsid w:val="007B0670"/>
    <w:rsid w:val="007B068A"/>
    <w:rsid w:val="007B06D4"/>
    <w:rsid w:val="007B071A"/>
    <w:rsid w:val="007B07D9"/>
    <w:rsid w:val="007B0869"/>
    <w:rsid w:val="007B08ED"/>
    <w:rsid w:val="007B08FE"/>
    <w:rsid w:val="007B0912"/>
    <w:rsid w:val="007B0944"/>
    <w:rsid w:val="007B0957"/>
    <w:rsid w:val="007B0961"/>
    <w:rsid w:val="007B09A9"/>
    <w:rsid w:val="007B09FE"/>
    <w:rsid w:val="007B0A0B"/>
    <w:rsid w:val="007B0ACC"/>
    <w:rsid w:val="007B0B08"/>
    <w:rsid w:val="007B0B93"/>
    <w:rsid w:val="007B0BF6"/>
    <w:rsid w:val="007B0C10"/>
    <w:rsid w:val="007B0C16"/>
    <w:rsid w:val="007B0C1C"/>
    <w:rsid w:val="007B0C25"/>
    <w:rsid w:val="007B0C71"/>
    <w:rsid w:val="007B0C9C"/>
    <w:rsid w:val="007B0CAD"/>
    <w:rsid w:val="007B0CE0"/>
    <w:rsid w:val="007B0D2F"/>
    <w:rsid w:val="007B0D33"/>
    <w:rsid w:val="007B0D83"/>
    <w:rsid w:val="007B0D88"/>
    <w:rsid w:val="007B0DBD"/>
    <w:rsid w:val="007B0DC8"/>
    <w:rsid w:val="007B0E87"/>
    <w:rsid w:val="007B0E89"/>
    <w:rsid w:val="007B0EDB"/>
    <w:rsid w:val="007B0F0B"/>
    <w:rsid w:val="007B0FB5"/>
    <w:rsid w:val="007B0FE5"/>
    <w:rsid w:val="007B1048"/>
    <w:rsid w:val="007B10A4"/>
    <w:rsid w:val="007B10AC"/>
    <w:rsid w:val="007B10B2"/>
    <w:rsid w:val="007B1169"/>
    <w:rsid w:val="007B11D3"/>
    <w:rsid w:val="007B1203"/>
    <w:rsid w:val="007B121C"/>
    <w:rsid w:val="007B125B"/>
    <w:rsid w:val="007B12C5"/>
    <w:rsid w:val="007B12DB"/>
    <w:rsid w:val="007B12DC"/>
    <w:rsid w:val="007B12E4"/>
    <w:rsid w:val="007B12F2"/>
    <w:rsid w:val="007B131C"/>
    <w:rsid w:val="007B132E"/>
    <w:rsid w:val="007B1358"/>
    <w:rsid w:val="007B136C"/>
    <w:rsid w:val="007B137E"/>
    <w:rsid w:val="007B1380"/>
    <w:rsid w:val="007B13AE"/>
    <w:rsid w:val="007B13E2"/>
    <w:rsid w:val="007B142D"/>
    <w:rsid w:val="007B144E"/>
    <w:rsid w:val="007B146C"/>
    <w:rsid w:val="007B1478"/>
    <w:rsid w:val="007B1484"/>
    <w:rsid w:val="007B14E3"/>
    <w:rsid w:val="007B1516"/>
    <w:rsid w:val="007B1552"/>
    <w:rsid w:val="007B156E"/>
    <w:rsid w:val="007B158E"/>
    <w:rsid w:val="007B159B"/>
    <w:rsid w:val="007B15DF"/>
    <w:rsid w:val="007B1632"/>
    <w:rsid w:val="007B1638"/>
    <w:rsid w:val="007B16B6"/>
    <w:rsid w:val="007B1712"/>
    <w:rsid w:val="007B174E"/>
    <w:rsid w:val="007B1755"/>
    <w:rsid w:val="007B175B"/>
    <w:rsid w:val="007B1780"/>
    <w:rsid w:val="007B1795"/>
    <w:rsid w:val="007B17E0"/>
    <w:rsid w:val="007B17E2"/>
    <w:rsid w:val="007B1876"/>
    <w:rsid w:val="007B18B3"/>
    <w:rsid w:val="007B18F0"/>
    <w:rsid w:val="007B1938"/>
    <w:rsid w:val="007B1952"/>
    <w:rsid w:val="007B19AA"/>
    <w:rsid w:val="007B19EB"/>
    <w:rsid w:val="007B1A09"/>
    <w:rsid w:val="007B1ADD"/>
    <w:rsid w:val="007B1B3B"/>
    <w:rsid w:val="007B1B89"/>
    <w:rsid w:val="007B1BF8"/>
    <w:rsid w:val="007B1C26"/>
    <w:rsid w:val="007B1C4A"/>
    <w:rsid w:val="007B1C67"/>
    <w:rsid w:val="007B1D0B"/>
    <w:rsid w:val="007B1D13"/>
    <w:rsid w:val="007B1D75"/>
    <w:rsid w:val="007B1DBE"/>
    <w:rsid w:val="007B1DC3"/>
    <w:rsid w:val="007B1E5D"/>
    <w:rsid w:val="007B1EF0"/>
    <w:rsid w:val="007B1F31"/>
    <w:rsid w:val="007B1FC2"/>
    <w:rsid w:val="007B202C"/>
    <w:rsid w:val="007B204A"/>
    <w:rsid w:val="007B205B"/>
    <w:rsid w:val="007B208E"/>
    <w:rsid w:val="007B2091"/>
    <w:rsid w:val="007B20C3"/>
    <w:rsid w:val="007B20D3"/>
    <w:rsid w:val="007B214B"/>
    <w:rsid w:val="007B2163"/>
    <w:rsid w:val="007B2168"/>
    <w:rsid w:val="007B216F"/>
    <w:rsid w:val="007B2187"/>
    <w:rsid w:val="007B21A4"/>
    <w:rsid w:val="007B21A9"/>
    <w:rsid w:val="007B21AB"/>
    <w:rsid w:val="007B21F7"/>
    <w:rsid w:val="007B2200"/>
    <w:rsid w:val="007B2212"/>
    <w:rsid w:val="007B222E"/>
    <w:rsid w:val="007B22EA"/>
    <w:rsid w:val="007B233B"/>
    <w:rsid w:val="007B2341"/>
    <w:rsid w:val="007B23B6"/>
    <w:rsid w:val="007B23CC"/>
    <w:rsid w:val="007B23DA"/>
    <w:rsid w:val="007B2416"/>
    <w:rsid w:val="007B2478"/>
    <w:rsid w:val="007B2485"/>
    <w:rsid w:val="007B248A"/>
    <w:rsid w:val="007B24A6"/>
    <w:rsid w:val="007B24CD"/>
    <w:rsid w:val="007B24E6"/>
    <w:rsid w:val="007B2525"/>
    <w:rsid w:val="007B2534"/>
    <w:rsid w:val="007B253E"/>
    <w:rsid w:val="007B2553"/>
    <w:rsid w:val="007B255C"/>
    <w:rsid w:val="007B25A2"/>
    <w:rsid w:val="007B25F9"/>
    <w:rsid w:val="007B264E"/>
    <w:rsid w:val="007B26BC"/>
    <w:rsid w:val="007B26C4"/>
    <w:rsid w:val="007B27A7"/>
    <w:rsid w:val="007B27DA"/>
    <w:rsid w:val="007B281C"/>
    <w:rsid w:val="007B2867"/>
    <w:rsid w:val="007B2886"/>
    <w:rsid w:val="007B28AC"/>
    <w:rsid w:val="007B28C1"/>
    <w:rsid w:val="007B28F1"/>
    <w:rsid w:val="007B290A"/>
    <w:rsid w:val="007B2925"/>
    <w:rsid w:val="007B297F"/>
    <w:rsid w:val="007B29BA"/>
    <w:rsid w:val="007B2A18"/>
    <w:rsid w:val="007B2A30"/>
    <w:rsid w:val="007B2A3A"/>
    <w:rsid w:val="007B2A55"/>
    <w:rsid w:val="007B2A5D"/>
    <w:rsid w:val="007B2A98"/>
    <w:rsid w:val="007B2ABE"/>
    <w:rsid w:val="007B2B20"/>
    <w:rsid w:val="007B2B63"/>
    <w:rsid w:val="007B2BD2"/>
    <w:rsid w:val="007B2BEA"/>
    <w:rsid w:val="007B2D14"/>
    <w:rsid w:val="007B2D1E"/>
    <w:rsid w:val="007B2D48"/>
    <w:rsid w:val="007B2DF2"/>
    <w:rsid w:val="007B2E17"/>
    <w:rsid w:val="007B2E71"/>
    <w:rsid w:val="007B2ED0"/>
    <w:rsid w:val="007B2EFA"/>
    <w:rsid w:val="007B2F0C"/>
    <w:rsid w:val="007B2F18"/>
    <w:rsid w:val="007B2F65"/>
    <w:rsid w:val="007B2F6F"/>
    <w:rsid w:val="007B2F8C"/>
    <w:rsid w:val="007B2FAA"/>
    <w:rsid w:val="007B3015"/>
    <w:rsid w:val="007B3019"/>
    <w:rsid w:val="007B3045"/>
    <w:rsid w:val="007B3049"/>
    <w:rsid w:val="007B30A9"/>
    <w:rsid w:val="007B31B4"/>
    <w:rsid w:val="007B31C1"/>
    <w:rsid w:val="007B31FC"/>
    <w:rsid w:val="007B3226"/>
    <w:rsid w:val="007B3234"/>
    <w:rsid w:val="007B3270"/>
    <w:rsid w:val="007B327A"/>
    <w:rsid w:val="007B327E"/>
    <w:rsid w:val="007B3298"/>
    <w:rsid w:val="007B329D"/>
    <w:rsid w:val="007B3332"/>
    <w:rsid w:val="007B337D"/>
    <w:rsid w:val="007B3394"/>
    <w:rsid w:val="007B341A"/>
    <w:rsid w:val="007B3420"/>
    <w:rsid w:val="007B343C"/>
    <w:rsid w:val="007B3454"/>
    <w:rsid w:val="007B347E"/>
    <w:rsid w:val="007B3494"/>
    <w:rsid w:val="007B34A1"/>
    <w:rsid w:val="007B34E7"/>
    <w:rsid w:val="007B3531"/>
    <w:rsid w:val="007B3541"/>
    <w:rsid w:val="007B3545"/>
    <w:rsid w:val="007B354F"/>
    <w:rsid w:val="007B3579"/>
    <w:rsid w:val="007B3593"/>
    <w:rsid w:val="007B35CA"/>
    <w:rsid w:val="007B367C"/>
    <w:rsid w:val="007B368B"/>
    <w:rsid w:val="007B36FD"/>
    <w:rsid w:val="007B3713"/>
    <w:rsid w:val="007B371B"/>
    <w:rsid w:val="007B3761"/>
    <w:rsid w:val="007B3789"/>
    <w:rsid w:val="007B37A1"/>
    <w:rsid w:val="007B37D4"/>
    <w:rsid w:val="007B37FF"/>
    <w:rsid w:val="007B388D"/>
    <w:rsid w:val="007B3935"/>
    <w:rsid w:val="007B3964"/>
    <w:rsid w:val="007B397E"/>
    <w:rsid w:val="007B39C2"/>
    <w:rsid w:val="007B39EF"/>
    <w:rsid w:val="007B3A62"/>
    <w:rsid w:val="007B3A83"/>
    <w:rsid w:val="007B3ACF"/>
    <w:rsid w:val="007B3ADA"/>
    <w:rsid w:val="007B3B0F"/>
    <w:rsid w:val="007B3B13"/>
    <w:rsid w:val="007B3B18"/>
    <w:rsid w:val="007B3B25"/>
    <w:rsid w:val="007B3B31"/>
    <w:rsid w:val="007B3BCA"/>
    <w:rsid w:val="007B3BF7"/>
    <w:rsid w:val="007B3C07"/>
    <w:rsid w:val="007B3C29"/>
    <w:rsid w:val="007B3C4C"/>
    <w:rsid w:val="007B3C58"/>
    <w:rsid w:val="007B3C63"/>
    <w:rsid w:val="007B3C6D"/>
    <w:rsid w:val="007B3CDC"/>
    <w:rsid w:val="007B3D09"/>
    <w:rsid w:val="007B3D36"/>
    <w:rsid w:val="007B3D37"/>
    <w:rsid w:val="007B3D71"/>
    <w:rsid w:val="007B3DDC"/>
    <w:rsid w:val="007B3DEE"/>
    <w:rsid w:val="007B3E12"/>
    <w:rsid w:val="007B3E2D"/>
    <w:rsid w:val="007B3E4D"/>
    <w:rsid w:val="007B3E5F"/>
    <w:rsid w:val="007B3E75"/>
    <w:rsid w:val="007B3E79"/>
    <w:rsid w:val="007B3E7D"/>
    <w:rsid w:val="007B3EA6"/>
    <w:rsid w:val="007B3EC4"/>
    <w:rsid w:val="007B3ED0"/>
    <w:rsid w:val="007B3EE0"/>
    <w:rsid w:val="007B3FA5"/>
    <w:rsid w:val="007B3FC7"/>
    <w:rsid w:val="007B3FD8"/>
    <w:rsid w:val="007B4047"/>
    <w:rsid w:val="007B4070"/>
    <w:rsid w:val="007B4133"/>
    <w:rsid w:val="007B4138"/>
    <w:rsid w:val="007B41C0"/>
    <w:rsid w:val="007B41CA"/>
    <w:rsid w:val="007B4268"/>
    <w:rsid w:val="007B428D"/>
    <w:rsid w:val="007B42AB"/>
    <w:rsid w:val="007B4342"/>
    <w:rsid w:val="007B4350"/>
    <w:rsid w:val="007B4368"/>
    <w:rsid w:val="007B4384"/>
    <w:rsid w:val="007B4395"/>
    <w:rsid w:val="007B43A6"/>
    <w:rsid w:val="007B43DD"/>
    <w:rsid w:val="007B445A"/>
    <w:rsid w:val="007B44AE"/>
    <w:rsid w:val="007B44E4"/>
    <w:rsid w:val="007B4582"/>
    <w:rsid w:val="007B45B7"/>
    <w:rsid w:val="007B45D8"/>
    <w:rsid w:val="007B45E0"/>
    <w:rsid w:val="007B4600"/>
    <w:rsid w:val="007B461C"/>
    <w:rsid w:val="007B461D"/>
    <w:rsid w:val="007B4642"/>
    <w:rsid w:val="007B4659"/>
    <w:rsid w:val="007B47B6"/>
    <w:rsid w:val="007B47C5"/>
    <w:rsid w:val="007B47DC"/>
    <w:rsid w:val="007B4849"/>
    <w:rsid w:val="007B4896"/>
    <w:rsid w:val="007B48BE"/>
    <w:rsid w:val="007B48C0"/>
    <w:rsid w:val="007B4980"/>
    <w:rsid w:val="007B49B3"/>
    <w:rsid w:val="007B49BF"/>
    <w:rsid w:val="007B49CD"/>
    <w:rsid w:val="007B49F1"/>
    <w:rsid w:val="007B4A14"/>
    <w:rsid w:val="007B4A32"/>
    <w:rsid w:val="007B4A4E"/>
    <w:rsid w:val="007B4AFF"/>
    <w:rsid w:val="007B4B10"/>
    <w:rsid w:val="007B4B7A"/>
    <w:rsid w:val="007B4BC9"/>
    <w:rsid w:val="007B4BE0"/>
    <w:rsid w:val="007B4CC5"/>
    <w:rsid w:val="007B4D08"/>
    <w:rsid w:val="007B4D18"/>
    <w:rsid w:val="007B4D9A"/>
    <w:rsid w:val="007B4DB5"/>
    <w:rsid w:val="007B4DDA"/>
    <w:rsid w:val="007B4DE4"/>
    <w:rsid w:val="007B4E03"/>
    <w:rsid w:val="007B4E19"/>
    <w:rsid w:val="007B4E25"/>
    <w:rsid w:val="007B4E62"/>
    <w:rsid w:val="007B4E64"/>
    <w:rsid w:val="007B4E6A"/>
    <w:rsid w:val="007B4E83"/>
    <w:rsid w:val="007B4E9C"/>
    <w:rsid w:val="007B4F52"/>
    <w:rsid w:val="007B4F86"/>
    <w:rsid w:val="007B4FA0"/>
    <w:rsid w:val="007B4FC8"/>
    <w:rsid w:val="007B503B"/>
    <w:rsid w:val="007B507E"/>
    <w:rsid w:val="007B50A2"/>
    <w:rsid w:val="007B50D2"/>
    <w:rsid w:val="007B50D5"/>
    <w:rsid w:val="007B50FE"/>
    <w:rsid w:val="007B511C"/>
    <w:rsid w:val="007B5141"/>
    <w:rsid w:val="007B515C"/>
    <w:rsid w:val="007B516D"/>
    <w:rsid w:val="007B5187"/>
    <w:rsid w:val="007B51A9"/>
    <w:rsid w:val="007B51F1"/>
    <w:rsid w:val="007B51FD"/>
    <w:rsid w:val="007B5285"/>
    <w:rsid w:val="007B52AF"/>
    <w:rsid w:val="007B52E4"/>
    <w:rsid w:val="007B532C"/>
    <w:rsid w:val="007B534D"/>
    <w:rsid w:val="007B53F8"/>
    <w:rsid w:val="007B545D"/>
    <w:rsid w:val="007B5469"/>
    <w:rsid w:val="007B5486"/>
    <w:rsid w:val="007B5490"/>
    <w:rsid w:val="007B5491"/>
    <w:rsid w:val="007B54B8"/>
    <w:rsid w:val="007B54EC"/>
    <w:rsid w:val="007B550F"/>
    <w:rsid w:val="007B551D"/>
    <w:rsid w:val="007B5589"/>
    <w:rsid w:val="007B5595"/>
    <w:rsid w:val="007B55C7"/>
    <w:rsid w:val="007B56C9"/>
    <w:rsid w:val="007B56F0"/>
    <w:rsid w:val="007B56F5"/>
    <w:rsid w:val="007B578A"/>
    <w:rsid w:val="007B57EF"/>
    <w:rsid w:val="007B57FD"/>
    <w:rsid w:val="007B580A"/>
    <w:rsid w:val="007B5849"/>
    <w:rsid w:val="007B58D2"/>
    <w:rsid w:val="007B591F"/>
    <w:rsid w:val="007B5921"/>
    <w:rsid w:val="007B593B"/>
    <w:rsid w:val="007B5972"/>
    <w:rsid w:val="007B5988"/>
    <w:rsid w:val="007B59AC"/>
    <w:rsid w:val="007B59BD"/>
    <w:rsid w:val="007B59C8"/>
    <w:rsid w:val="007B5AB3"/>
    <w:rsid w:val="007B5AD6"/>
    <w:rsid w:val="007B5B1D"/>
    <w:rsid w:val="007B5B30"/>
    <w:rsid w:val="007B5B54"/>
    <w:rsid w:val="007B5BB8"/>
    <w:rsid w:val="007B5BFD"/>
    <w:rsid w:val="007B5C0A"/>
    <w:rsid w:val="007B5C32"/>
    <w:rsid w:val="007B5C86"/>
    <w:rsid w:val="007B5CD0"/>
    <w:rsid w:val="007B5CEC"/>
    <w:rsid w:val="007B5D0F"/>
    <w:rsid w:val="007B5D24"/>
    <w:rsid w:val="007B5D61"/>
    <w:rsid w:val="007B5D90"/>
    <w:rsid w:val="007B5E0F"/>
    <w:rsid w:val="007B5E4B"/>
    <w:rsid w:val="007B5EA3"/>
    <w:rsid w:val="007B5F10"/>
    <w:rsid w:val="007B5F7D"/>
    <w:rsid w:val="007B5F99"/>
    <w:rsid w:val="007B5FE6"/>
    <w:rsid w:val="007B5FE7"/>
    <w:rsid w:val="007B6002"/>
    <w:rsid w:val="007B6047"/>
    <w:rsid w:val="007B6074"/>
    <w:rsid w:val="007B609C"/>
    <w:rsid w:val="007B60CB"/>
    <w:rsid w:val="007B6170"/>
    <w:rsid w:val="007B61AC"/>
    <w:rsid w:val="007B61B2"/>
    <w:rsid w:val="007B61B7"/>
    <w:rsid w:val="007B6283"/>
    <w:rsid w:val="007B62A0"/>
    <w:rsid w:val="007B62A1"/>
    <w:rsid w:val="007B62A7"/>
    <w:rsid w:val="007B62FA"/>
    <w:rsid w:val="007B630B"/>
    <w:rsid w:val="007B6336"/>
    <w:rsid w:val="007B633D"/>
    <w:rsid w:val="007B636A"/>
    <w:rsid w:val="007B636C"/>
    <w:rsid w:val="007B63F1"/>
    <w:rsid w:val="007B6401"/>
    <w:rsid w:val="007B6430"/>
    <w:rsid w:val="007B649B"/>
    <w:rsid w:val="007B64E9"/>
    <w:rsid w:val="007B64F5"/>
    <w:rsid w:val="007B653E"/>
    <w:rsid w:val="007B6567"/>
    <w:rsid w:val="007B659D"/>
    <w:rsid w:val="007B660D"/>
    <w:rsid w:val="007B662F"/>
    <w:rsid w:val="007B6635"/>
    <w:rsid w:val="007B6658"/>
    <w:rsid w:val="007B6665"/>
    <w:rsid w:val="007B66C6"/>
    <w:rsid w:val="007B6724"/>
    <w:rsid w:val="007B674A"/>
    <w:rsid w:val="007B677D"/>
    <w:rsid w:val="007B67F8"/>
    <w:rsid w:val="007B6814"/>
    <w:rsid w:val="007B6845"/>
    <w:rsid w:val="007B6863"/>
    <w:rsid w:val="007B68D1"/>
    <w:rsid w:val="007B68ED"/>
    <w:rsid w:val="007B69A5"/>
    <w:rsid w:val="007B69D8"/>
    <w:rsid w:val="007B6A05"/>
    <w:rsid w:val="007B6A2D"/>
    <w:rsid w:val="007B6A48"/>
    <w:rsid w:val="007B6A52"/>
    <w:rsid w:val="007B6A6A"/>
    <w:rsid w:val="007B6A8F"/>
    <w:rsid w:val="007B6A92"/>
    <w:rsid w:val="007B6AC7"/>
    <w:rsid w:val="007B6B28"/>
    <w:rsid w:val="007B6B2A"/>
    <w:rsid w:val="007B6BB8"/>
    <w:rsid w:val="007B6BC7"/>
    <w:rsid w:val="007B6BCA"/>
    <w:rsid w:val="007B6BDC"/>
    <w:rsid w:val="007B6BEF"/>
    <w:rsid w:val="007B6C3D"/>
    <w:rsid w:val="007B6C76"/>
    <w:rsid w:val="007B6CA8"/>
    <w:rsid w:val="007B6CAE"/>
    <w:rsid w:val="007B6CB4"/>
    <w:rsid w:val="007B6CBE"/>
    <w:rsid w:val="007B6CE7"/>
    <w:rsid w:val="007B6CE9"/>
    <w:rsid w:val="007B6CF0"/>
    <w:rsid w:val="007B6D0B"/>
    <w:rsid w:val="007B6D12"/>
    <w:rsid w:val="007B6D4A"/>
    <w:rsid w:val="007B6D6C"/>
    <w:rsid w:val="007B6DB9"/>
    <w:rsid w:val="007B6DFD"/>
    <w:rsid w:val="007B6E04"/>
    <w:rsid w:val="007B6E18"/>
    <w:rsid w:val="007B6E49"/>
    <w:rsid w:val="007B6E93"/>
    <w:rsid w:val="007B6E9D"/>
    <w:rsid w:val="007B6ECF"/>
    <w:rsid w:val="007B6FA4"/>
    <w:rsid w:val="007B6FFC"/>
    <w:rsid w:val="007B7077"/>
    <w:rsid w:val="007B7111"/>
    <w:rsid w:val="007B711D"/>
    <w:rsid w:val="007B7132"/>
    <w:rsid w:val="007B713A"/>
    <w:rsid w:val="007B718D"/>
    <w:rsid w:val="007B7228"/>
    <w:rsid w:val="007B722A"/>
    <w:rsid w:val="007B7247"/>
    <w:rsid w:val="007B72B1"/>
    <w:rsid w:val="007B732C"/>
    <w:rsid w:val="007B73A0"/>
    <w:rsid w:val="007B745A"/>
    <w:rsid w:val="007B7466"/>
    <w:rsid w:val="007B7491"/>
    <w:rsid w:val="007B750B"/>
    <w:rsid w:val="007B752B"/>
    <w:rsid w:val="007B7531"/>
    <w:rsid w:val="007B7595"/>
    <w:rsid w:val="007B75B1"/>
    <w:rsid w:val="007B75D3"/>
    <w:rsid w:val="007B7660"/>
    <w:rsid w:val="007B7667"/>
    <w:rsid w:val="007B7677"/>
    <w:rsid w:val="007B769C"/>
    <w:rsid w:val="007B76DC"/>
    <w:rsid w:val="007B76F9"/>
    <w:rsid w:val="007B7703"/>
    <w:rsid w:val="007B770B"/>
    <w:rsid w:val="007B77F7"/>
    <w:rsid w:val="007B780B"/>
    <w:rsid w:val="007B782C"/>
    <w:rsid w:val="007B7849"/>
    <w:rsid w:val="007B787C"/>
    <w:rsid w:val="007B7903"/>
    <w:rsid w:val="007B797C"/>
    <w:rsid w:val="007B798F"/>
    <w:rsid w:val="007B79C3"/>
    <w:rsid w:val="007B79F2"/>
    <w:rsid w:val="007B79FF"/>
    <w:rsid w:val="007B7A5A"/>
    <w:rsid w:val="007B7A5C"/>
    <w:rsid w:val="007B7A61"/>
    <w:rsid w:val="007B7A8D"/>
    <w:rsid w:val="007B7AAF"/>
    <w:rsid w:val="007B7ABE"/>
    <w:rsid w:val="007B7ACE"/>
    <w:rsid w:val="007B7AE8"/>
    <w:rsid w:val="007B7AEF"/>
    <w:rsid w:val="007B7B35"/>
    <w:rsid w:val="007B7B62"/>
    <w:rsid w:val="007B7B98"/>
    <w:rsid w:val="007B7C2A"/>
    <w:rsid w:val="007B7C7D"/>
    <w:rsid w:val="007B7CB3"/>
    <w:rsid w:val="007B7CDE"/>
    <w:rsid w:val="007B7D80"/>
    <w:rsid w:val="007B7DB8"/>
    <w:rsid w:val="007B7E52"/>
    <w:rsid w:val="007B7E5F"/>
    <w:rsid w:val="007B7E65"/>
    <w:rsid w:val="007B7E89"/>
    <w:rsid w:val="007B7E96"/>
    <w:rsid w:val="007B7E9C"/>
    <w:rsid w:val="007B7E9F"/>
    <w:rsid w:val="007B7EFA"/>
    <w:rsid w:val="007B7F07"/>
    <w:rsid w:val="007B7F0A"/>
    <w:rsid w:val="007B7F1D"/>
    <w:rsid w:val="007B7F32"/>
    <w:rsid w:val="007B7F50"/>
    <w:rsid w:val="007B7F8C"/>
    <w:rsid w:val="007B7FB2"/>
    <w:rsid w:val="007B7FD8"/>
    <w:rsid w:val="007B7FDE"/>
    <w:rsid w:val="007C0014"/>
    <w:rsid w:val="007C006F"/>
    <w:rsid w:val="007C0087"/>
    <w:rsid w:val="007C0097"/>
    <w:rsid w:val="007C010A"/>
    <w:rsid w:val="007C0148"/>
    <w:rsid w:val="007C015A"/>
    <w:rsid w:val="007C017A"/>
    <w:rsid w:val="007C01AE"/>
    <w:rsid w:val="007C0214"/>
    <w:rsid w:val="007C0225"/>
    <w:rsid w:val="007C02B3"/>
    <w:rsid w:val="007C02C7"/>
    <w:rsid w:val="007C03C5"/>
    <w:rsid w:val="007C03F7"/>
    <w:rsid w:val="007C041A"/>
    <w:rsid w:val="007C0424"/>
    <w:rsid w:val="007C0456"/>
    <w:rsid w:val="007C048E"/>
    <w:rsid w:val="007C049B"/>
    <w:rsid w:val="007C04A9"/>
    <w:rsid w:val="007C04F8"/>
    <w:rsid w:val="007C04FD"/>
    <w:rsid w:val="007C052C"/>
    <w:rsid w:val="007C0535"/>
    <w:rsid w:val="007C0536"/>
    <w:rsid w:val="007C055F"/>
    <w:rsid w:val="007C05A4"/>
    <w:rsid w:val="007C05AD"/>
    <w:rsid w:val="007C05C8"/>
    <w:rsid w:val="007C05FF"/>
    <w:rsid w:val="007C062D"/>
    <w:rsid w:val="007C064A"/>
    <w:rsid w:val="007C06BA"/>
    <w:rsid w:val="007C06CE"/>
    <w:rsid w:val="007C06E6"/>
    <w:rsid w:val="007C0734"/>
    <w:rsid w:val="007C073C"/>
    <w:rsid w:val="007C0779"/>
    <w:rsid w:val="007C0789"/>
    <w:rsid w:val="007C0799"/>
    <w:rsid w:val="007C079A"/>
    <w:rsid w:val="007C07F6"/>
    <w:rsid w:val="007C0856"/>
    <w:rsid w:val="007C0887"/>
    <w:rsid w:val="007C089C"/>
    <w:rsid w:val="007C090C"/>
    <w:rsid w:val="007C096A"/>
    <w:rsid w:val="007C09C0"/>
    <w:rsid w:val="007C09C3"/>
    <w:rsid w:val="007C0A0C"/>
    <w:rsid w:val="007C0A0F"/>
    <w:rsid w:val="007C0A1E"/>
    <w:rsid w:val="007C0A3E"/>
    <w:rsid w:val="007C0A75"/>
    <w:rsid w:val="007C0ACF"/>
    <w:rsid w:val="007C0AD2"/>
    <w:rsid w:val="007C0AD8"/>
    <w:rsid w:val="007C0AE5"/>
    <w:rsid w:val="007C0B1D"/>
    <w:rsid w:val="007C0BB5"/>
    <w:rsid w:val="007C0BE1"/>
    <w:rsid w:val="007C0C26"/>
    <w:rsid w:val="007C0C7C"/>
    <w:rsid w:val="007C0C88"/>
    <w:rsid w:val="007C0C91"/>
    <w:rsid w:val="007C0C99"/>
    <w:rsid w:val="007C0CAF"/>
    <w:rsid w:val="007C0D0D"/>
    <w:rsid w:val="007C0D20"/>
    <w:rsid w:val="007C0D3C"/>
    <w:rsid w:val="007C0D4B"/>
    <w:rsid w:val="007C0D53"/>
    <w:rsid w:val="007C0D75"/>
    <w:rsid w:val="007C0D85"/>
    <w:rsid w:val="007C0D9A"/>
    <w:rsid w:val="007C0DEA"/>
    <w:rsid w:val="007C0E42"/>
    <w:rsid w:val="007C0E59"/>
    <w:rsid w:val="007C0E7A"/>
    <w:rsid w:val="007C0E81"/>
    <w:rsid w:val="007C0EE3"/>
    <w:rsid w:val="007C0F0D"/>
    <w:rsid w:val="007C0F28"/>
    <w:rsid w:val="007C0F49"/>
    <w:rsid w:val="007C0F7A"/>
    <w:rsid w:val="007C0FC8"/>
    <w:rsid w:val="007C0FD4"/>
    <w:rsid w:val="007C0FF7"/>
    <w:rsid w:val="007C1024"/>
    <w:rsid w:val="007C10CB"/>
    <w:rsid w:val="007C10CD"/>
    <w:rsid w:val="007C1125"/>
    <w:rsid w:val="007C1148"/>
    <w:rsid w:val="007C1157"/>
    <w:rsid w:val="007C1158"/>
    <w:rsid w:val="007C1165"/>
    <w:rsid w:val="007C1172"/>
    <w:rsid w:val="007C11CC"/>
    <w:rsid w:val="007C11D5"/>
    <w:rsid w:val="007C11F1"/>
    <w:rsid w:val="007C120B"/>
    <w:rsid w:val="007C122B"/>
    <w:rsid w:val="007C12D8"/>
    <w:rsid w:val="007C12DC"/>
    <w:rsid w:val="007C12F2"/>
    <w:rsid w:val="007C133F"/>
    <w:rsid w:val="007C1367"/>
    <w:rsid w:val="007C137F"/>
    <w:rsid w:val="007C13AC"/>
    <w:rsid w:val="007C13D2"/>
    <w:rsid w:val="007C13D7"/>
    <w:rsid w:val="007C152C"/>
    <w:rsid w:val="007C1538"/>
    <w:rsid w:val="007C154E"/>
    <w:rsid w:val="007C1564"/>
    <w:rsid w:val="007C15A7"/>
    <w:rsid w:val="007C15B1"/>
    <w:rsid w:val="007C15B4"/>
    <w:rsid w:val="007C15C0"/>
    <w:rsid w:val="007C15C9"/>
    <w:rsid w:val="007C16B4"/>
    <w:rsid w:val="007C16E4"/>
    <w:rsid w:val="007C1737"/>
    <w:rsid w:val="007C178C"/>
    <w:rsid w:val="007C17CE"/>
    <w:rsid w:val="007C17DE"/>
    <w:rsid w:val="007C1804"/>
    <w:rsid w:val="007C1808"/>
    <w:rsid w:val="007C1820"/>
    <w:rsid w:val="007C1853"/>
    <w:rsid w:val="007C1885"/>
    <w:rsid w:val="007C1886"/>
    <w:rsid w:val="007C18AE"/>
    <w:rsid w:val="007C18B0"/>
    <w:rsid w:val="007C18D7"/>
    <w:rsid w:val="007C1910"/>
    <w:rsid w:val="007C1916"/>
    <w:rsid w:val="007C1917"/>
    <w:rsid w:val="007C1996"/>
    <w:rsid w:val="007C19EF"/>
    <w:rsid w:val="007C1A03"/>
    <w:rsid w:val="007C1A0B"/>
    <w:rsid w:val="007C1A68"/>
    <w:rsid w:val="007C1A9C"/>
    <w:rsid w:val="007C1B0C"/>
    <w:rsid w:val="007C1B1D"/>
    <w:rsid w:val="007C1BEE"/>
    <w:rsid w:val="007C1C05"/>
    <w:rsid w:val="007C1C37"/>
    <w:rsid w:val="007C1C78"/>
    <w:rsid w:val="007C1C88"/>
    <w:rsid w:val="007C1CC1"/>
    <w:rsid w:val="007C1CEB"/>
    <w:rsid w:val="007C1D48"/>
    <w:rsid w:val="007C1D6C"/>
    <w:rsid w:val="007C1DB7"/>
    <w:rsid w:val="007C1DD5"/>
    <w:rsid w:val="007C1DF6"/>
    <w:rsid w:val="007C1E02"/>
    <w:rsid w:val="007C1E12"/>
    <w:rsid w:val="007C1E16"/>
    <w:rsid w:val="007C1E1C"/>
    <w:rsid w:val="007C1E2F"/>
    <w:rsid w:val="007C1E32"/>
    <w:rsid w:val="007C1F01"/>
    <w:rsid w:val="007C1F1B"/>
    <w:rsid w:val="007C1F7E"/>
    <w:rsid w:val="007C1FC1"/>
    <w:rsid w:val="007C1FDB"/>
    <w:rsid w:val="007C20EA"/>
    <w:rsid w:val="007C20EC"/>
    <w:rsid w:val="007C2107"/>
    <w:rsid w:val="007C21EB"/>
    <w:rsid w:val="007C222D"/>
    <w:rsid w:val="007C224B"/>
    <w:rsid w:val="007C2269"/>
    <w:rsid w:val="007C22B4"/>
    <w:rsid w:val="007C231E"/>
    <w:rsid w:val="007C236B"/>
    <w:rsid w:val="007C238C"/>
    <w:rsid w:val="007C23A9"/>
    <w:rsid w:val="007C23D7"/>
    <w:rsid w:val="007C241B"/>
    <w:rsid w:val="007C2452"/>
    <w:rsid w:val="007C2461"/>
    <w:rsid w:val="007C2472"/>
    <w:rsid w:val="007C24CE"/>
    <w:rsid w:val="007C24D0"/>
    <w:rsid w:val="007C2519"/>
    <w:rsid w:val="007C251F"/>
    <w:rsid w:val="007C2578"/>
    <w:rsid w:val="007C2587"/>
    <w:rsid w:val="007C25A2"/>
    <w:rsid w:val="007C25AC"/>
    <w:rsid w:val="007C25B4"/>
    <w:rsid w:val="007C25F3"/>
    <w:rsid w:val="007C25FB"/>
    <w:rsid w:val="007C268E"/>
    <w:rsid w:val="007C26B3"/>
    <w:rsid w:val="007C26B4"/>
    <w:rsid w:val="007C26C5"/>
    <w:rsid w:val="007C275E"/>
    <w:rsid w:val="007C2769"/>
    <w:rsid w:val="007C2785"/>
    <w:rsid w:val="007C278E"/>
    <w:rsid w:val="007C2790"/>
    <w:rsid w:val="007C2817"/>
    <w:rsid w:val="007C2821"/>
    <w:rsid w:val="007C2839"/>
    <w:rsid w:val="007C288B"/>
    <w:rsid w:val="007C28CC"/>
    <w:rsid w:val="007C28EC"/>
    <w:rsid w:val="007C29C6"/>
    <w:rsid w:val="007C2A23"/>
    <w:rsid w:val="007C2A7D"/>
    <w:rsid w:val="007C2A94"/>
    <w:rsid w:val="007C2AC1"/>
    <w:rsid w:val="007C2AD4"/>
    <w:rsid w:val="007C2B0B"/>
    <w:rsid w:val="007C2B3C"/>
    <w:rsid w:val="007C2B52"/>
    <w:rsid w:val="007C2B6D"/>
    <w:rsid w:val="007C2B7B"/>
    <w:rsid w:val="007C2B89"/>
    <w:rsid w:val="007C2B8A"/>
    <w:rsid w:val="007C2C46"/>
    <w:rsid w:val="007C2C4E"/>
    <w:rsid w:val="007C2C6D"/>
    <w:rsid w:val="007C2C97"/>
    <w:rsid w:val="007C2CAE"/>
    <w:rsid w:val="007C2CBB"/>
    <w:rsid w:val="007C2CEB"/>
    <w:rsid w:val="007C2D6F"/>
    <w:rsid w:val="007C2D96"/>
    <w:rsid w:val="007C2E13"/>
    <w:rsid w:val="007C2E23"/>
    <w:rsid w:val="007C2E2F"/>
    <w:rsid w:val="007C2E47"/>
    <w:rsid w:val="007C2E5A"/>
    <w:rsid w:val="007C2E89"/>
    <w:rsid w:val="007C2ECD"/>
    <w:rsid w:val="007C2F0F"/>
    <w:rsid w:val="007C2F20"/>
    <w:rsid w:val="007C2F2A"/>
    <w:rsid w:val="007C2F62"/>
    <w:rsid w:val="007C2F6D"/>
    <w:rsid w:val="007C2F90"/>
    <w:rsid w:val="007C2FB4"/>
    <w:rsid w:val="007C2FB7"/>
    <w:rsid w:val="007C2FC7"/>
    <w:rsid w:val="007C2FDC"/>
    <w:rsid w:val="007C2FDD"/>
    <w:rsid w:val="007C2FE4"/>
    <w:rsid w:val="007C2FED"/>
    <w:rsid w:val="007C3053"/>
    <w:rsid w:val="007C3089"/>
    <w:rsid w:val="007C30C0"/>
    <w:rsid w:val="007C30E8"/>
    <w:rsid w:val="007C3112"/>
    <w:rsid w:val="007C313F"/>
    <w:rsid w:val="007C314D"/>
    <w:rsid w:val="007C317A"/>
    <w:rsid w:val="007C318D"/>
    <w:rsid w:val="007C31A2"/>
    <w:rsid w:val="007C31CF"/>
    <w:rsid w:val="007C31D3"/>
    <w:rsid w:val="007C3227"/>
    <w:rsid w:val="007C3265"/>
    <w:rsid w:val="007C3294"/>
    <w:rsid w:val="007C32A5"/>
    <w:rsid w:val="007C32B4"/>
    <w:rsid w:val="007C32D1"/>
    <w:rsid w:val="007C335E"/>
    <w:rsid w:val="007C3390"/>
    <w:rsid w:val="007C341C"/>
    <w:rsid w:val="007C3456"/>
    <w:rsid w:val="007C34C4"/>
    <w:rsid w:val="007C34CB"/>
    <w:rsid w:val="007C34EA"/>
    <w:rsid w:val="007C34EE"/>
    <w:rsid w:val="007C3509"/>
    <w:rsid w:val="007C3541"/>
    <w:rsid w:val="007C357F"/>
    <w:rsid w:val="007C35A6"/>
    <w:rsid w:val="007C360C"/>
    <w:rsid w:val="007C36B4"/>
    <w:rsid w:val="007C36DE"/>
    <w:rsid w:val="007C3708"/>
    <w:rsid w:val="007C373D"/>
    <w:rsid w:val="007C37EB"/>
    <w:rsid w:val="007C3800"/>
    <w:rsid w:val="007C3816"/>
    <w:rsid w:val="007C3826"/>
    <w:rsid w:val="007C382E"/>
    <w:rsid w:val="007C383C"/>
    <w:rsid w:val="007C3898"/>
    <w:rsid w:val="007C38F5"/>
    <w:rsid w:val="007C395A"/>
    <w:rsid w:val="007C39A9"/>
    <w:rsid w:val="007C39B0"/>
    <w:rsid w:val="007C3AD8"/>
    <w:rsid w:val="007C3AE2"/>
    <w:rsid w:val="007C3B77"/>
    <w:rsid w:val="007C3B9E"/>
    <w:rsid w:val="007C3C11"/>
    <w:rsid w:val="007C3C13"/>
    <w:rsid w:val="007C3C8E"/>
    <w:rsid w:val="007C3CD7"/>
    <w:rsid w:val="007C3CED"/>
    <w:rsid w:val="007C3D36"/>
    <w:rsid w:val="007C3D7B"/>
    <w:rsid w:val="007C3D7F"/>
    <w:rsid w:val="007C3DB0"/>
    <w:rsid w:val="007C3E78"/>
    <w:rsid w:val="007C3EA4"/>
    <w:rsid w:val="007C3EF3"/>
    <w:rsid w:val="007C3F58"/>
    <w:rsid w:val="007C3F6E"/>
    <w:rsid w:val="007C3F86"/>
    <w:rsid w:val="007C3F9B"/>
    <w:rsid w:val="007C40AF"/>
    <w:rsid w:val="007C40CC"/>
    <w:rsid w:val="007C4122"/>
    <w:rsid w:val="007C414A"/>
    <w:rsid w:val="007C4172"/>
    <w:rsid w:val="007C4196"/>
    <w:rsid w:val="007C41A3"/>
    <w:rsid w:val="007C4217"/>
    <w:rsid w:val="007C422E"/>
    <w:rsid w:val="007C4246"/>
    <w:rsid w:val="007C4247"/>
    <w:rsid w:val="007C427F"/>
    <w:rsid w:val="007C42A6"/>
    <w:rsid w:val="007C42BA"/>
    <w:rsid w:val="007C42EE"/>
    <w:rsid w:val="007C4330"/>
    <w:rsid w:val="007C4340"/>
    <w:rsid w:val="007C434F"/>
    <w:rsid w:val="007C43AC"/>
    <w:rsid w:val="007C4405"/>
    <w:rsid w:val="007C443D"/>
    <w:rsid w:val="007C447E"/>
    <w:rsid w:val="007C44EF"/>
    <w:rsid w:val="007C4501"/>
    <w:rsid w:val="007C4526"/>
    <w:rsid w:val="007C452E"/>
    <w:rsid w:val="007C4559"/>
    <w:rsid w:val="007C45B8"/>
    <w:rsid w:val="007C45BC"/>
    <w:rsid w:val="007C461D"/>
    <w:rsid w:val="007C466A"/>
    <w:rsid w:val="007C468C"/>
    <w:rsid w:val="007C46AA"/>
    <w:rsid w:val="007C46AF"/>
    <w:rsid w:val="007C46BD"/>
    <w:rsid w:val="007C46D1"/>
    <w:rsid w:val="007C46FD"/>
    <w:rsid w:val="007C4705"/>
    <w:rsid w:val="007C4780"/>
    <w:rsid w:val="007C4787"/>
    <w:rsid w:val="007C4804"/>
    <w:rsid w:val="007C4839"/>
    <w:rsid w:val="007C48A2"/>
    <w:rsid w:val="007C4920"/>
    <w:rsid w:val="007C4972"/>
    <w:rsid w:val="007C49BB"/>
    <w:rsid w:val="007C4A1B"/>
    <w:rsid w:val="007C4A1E"/>
    <w:rsid w:val="007C4A35"/>
    <w:rsid w:val="007C4AA0"/>
    <w:rsid w:val="007C4AC9"/>
    <w:rsid w:val="007C4ACD"/>
    <w:rsid w:val="007C4AF9"/>
    <w:rsid w:val="007C4B23"/>
    <w:rsid w:val="007C4BA2"/>
    <w:rsid w:val="007C4BDF"/>
    <w:rsid w:val="007C4C00"/>
    <w:rsid w:val="007C4C27"/>
    <w:rsid w:val="007C4C2A"/>
    <w:rsid w:val="007C4C2B"/>
    <w:rsid w:val="007C4C3F"/>
    <w:rsid w:val="007C4CB7"/>
    <w:rsid w:val="007C4D0F"/>
    <w:rsid w:val="007C4D24"/>
    <w:rsid w:val="007C4D36"/>
    <w:rsid w:val="007C4D67"/>
    <w:rsid w:val="007C4D72"/>
    <w:rsid w:val="007C4DB5"/>
    <w:rsid w:val="007C4E07"/>
    <w:rsid w:val="007C4EDE"/>
    <w:rsid w:val="007C4F23"/>
    <w:rsid w:val="007C4F79"/>
    <w:rsid w:val="007C4F89"/>
    <w:rsid w:val="007C5019"/>
    <w:rsid w:val="007C501C"/>
    <w:rsid w:val="007C505D"/>
    <w:rsid w:val="007C506B"/>
    <w:rsid w:val="007C50DC"/>
    <w:rsid w:val="007C512C"/>
    <w:rsid w:val="007C51A1"/>
    <w:rsid w:val="007C51F4"/>
    <w:rsid w:val="007C51FB"/>
    <w:rsid w:val="007C5289"/>
    <w:rsid w:val="007C531A"/>
    <w:rsid w:val="007C5335"/>
    <w:rsid w:val="007C5396"/>
    <w:rsid w:val="007C53EE"/>
    <w:rsid w:val="007C5440"/>
    <w:rsid w:val="007C546D"/>
    <w:rsid w:val="007C5487"/>
    <w:rsid w:val="007C5491"/>
    <w:rsid w:val="007C54C8"/>
    <w:rsid w:val="007C5539"/>
    <w:rsid w:val="007C558F"/>
    <w:rsid w:val="007C55C3"/>
    <w:rsid w:val="007C55E8"/>
    <w:rsid w:val="007C55EF"/>
    <w:rsid w:val="007C564D"/>
    <w:rsid w:val="007C566B"/>
    <w:rsid w:val="007C56C4"/>
    <w:rsid w:val="007C571B"/>
    <w:rsid w:val="007C571C"/>
    <w:rsid w:val="007C5730"/>
    <w:rsid w:val="007C5777"/>
    <w:rsid w:val="007C5788"/>
    <w:rsid w:val="007C57BC"/>
    <w:rsid w:val="007C57BF"/>
    <w:rsid w:val="007C5837"/>
    <w:rsid w:val="007C58A1"/>
    <w:rsid w:val="007C58B2"/>
    <w:rsid w:val="007C5935"/>
    <w:rsid w:val="007C5944"/>
    <w:rsid w:val="007C59AF"/>
    <w:rsid w:val="007C5A1A"/>
    <w:rsid w:val="007C5A31"/>
    <w:rsid w:val="007C5A8B"/>
    <w:rsid w:val="007C5B42"/>
    <w:rsid w:val="007C5B55"/>
    <w:rsid w:val="007C5B85"/>
    <w:rsid w:val="007C5B8E"/>
    <w:rsid w:val="007C5BA5"/>
    <w:rsid w:val="007C5BB2"/>
    <w:rsid w:val="007C5BBD"/>
    <w:rsid w:val="007C5BF5"/>
    <w:rsid w:val="007C5C47"/>
    <w:rsid w:val="007C5C7D"/>
    <w:rsid w:val="007C5C96"/>
    <w:rsid w:val="007C5CF8"/>
    <w:rsid w:val="007C5D13"/>
    <w:rsid w:val="007C5DBB"/>
    <w:rsid w:val="007C5DEF"/>
    <w:rsid w:val="007C5DF8"/>
    <w:rsid w:val="007C5E3A"/>
    <w:rsid w:val="007C5E7E"/>
    <w:rsid w:val="007C5EA1"/>
    <w:rsid w:val="007C5EBF"/>
    <w:rsid w:val="007C5EE5"/>
    <w:rsid w:val="007C5F12"/>
    <w:rsid w:val="007C5F4C"/>
    <w:rsid w:val="007C5F55"/>
    <w:rsid w:val="007C5F5A"/>
    <w:rsid w:val="007C5FE0"/>
    <w:rsid w:val="007C607A"/>
    <w:rsid w:val="007C60E6"/>
    <w:rsid w:val="007C6118"/>
    <w:rsid w:val="007C6136"/>
    <w:rsid w:val="007C613F"/>
    <w:rsid w:val="007C6172"/>
    <w:rsid w:val="007C61CB"/>
    <w:rsid w:val="007C61D2"/>
    <w:rsid w:val="007C61E6"/>
    <w:rsid w:val="007C6232"/>
    <w:rsid w:val="007C628B"/>
    <w:rsid w:val="007C62A5"/>
    <w:rsid w:val="007C6309"/>
    <w:rsid w:val="007C6317"/>
    <w:rsid w:val="007C6318"/>
    <w:rsid w:val="007C632D"/>
    <w:rsid w:val="007C633D"/>
    <w:rsid w:val="007C6349"/>
    <w:rsid w:val="007C63A5"/>
    <w:rsid w:val="007C6415"/>
    <w:rsid w:val="007C6421"/>
    <w:rsid w:val="007C6472"/>
    <w:rsid w:val="007C6476"/>
    <w:rsid w:val="007C64A4"/>
    <w:rsid w:val="007C64B4"/>
    <w:rsid w:val="007C64EB"/>
    <w:rsid w:val="007C64FF"/>
    <w:rsid w:val="007C6505"/>
    <w:rsid w:val="007C6507"/>
    <w:rsid w:val="007C6513"/>
    <w:rsid w:val="007C651B"/>
    <w:rsid w:val="007C6529"/>
    <w:rsid w:val="007C6571"/>
    <w:rsid w:val="007C65CE"/>
    <w:rsid w:val="007C65D1"/>
    <w:rsid w:val="007C65D5"/>
    <w:rsid w:val="007C65D8"/>
    <w:rsid w:val="007C65E4"/>
    <w:rsid w:val="007C660D"/>
    <w:rsid w:val="007C6615"/>
    <w:rsid w:val="007C6627"/>
    <w:rsid w:val="007C66E4"/>
    <w:rsid w:val="007C6725"/>
    <w:rsid w:val="007C676F"/>
    <w:rsid w:val="007C67BD"/>
    <w:rsid w:val="007C6831"/>
    <w:rsid w:val="007C6849"/>
    <w:rsid w:val="007C6878"/>
    <w:rsid w:val="007C687D"/>
    <w:rsid w:val="007C68BF"/>
    <w:rsid w:val="007C68D6"/>
    <w:rsid w:val="007C697A"/>
    <w:rsid w:val="007C69DD"/>
    <w:rsid w:val="007C69EF"/>
    <w:rsid w:val="007C69F2"/>
    <w:rsid w:val="007C6A1F"/>
    <w:rsid w:val="007C6A75"/>
    <w:rsid w:val="007C6AAC"/>
    <w:rsid w:val="007C6ABE"/>
    <w:rsid w:val="007C6ACF"/>
    <w:rsid w:val="007C6AD3"/>
    <w:rsid w:val="007C6AF2"/>
    <w:rsid w:val="007C6AF3"/>
    <w:rsid w:val="007C6B40"/>
    <w:rsid w:val="007C6B8F"/>
    <w:rsid w:val="007C6B9C"/>
    <w:rsid w:val="007C6C26"/>
    <w:rsid w:val="007C6C2F"/>
    <w:rsid w:val="007C6C37"/>
    <w:rsid w:val="007C6C49"/>
    <w:rsid w:val="007C6C63"/>
    <w:rsid w:val="007C6CC7"/>
    <w:rsid w:val="007C6CD7"/>
    <w:rsid w:val="007C6CDD"/>
    <w:rsid w:val="007C6CEA"/>
    <w:rsid w:val="007C6D08"/>
    <w:rsid w:val="007C6D34"/>
    <w:rsid w:val="007C6D43"/>
    <w:rsid w:val="007C6D4A"/>
    <w:rsid w:val="007C6D63"/>
    <w:rsid w:val="007C6D89"/>
    <w:rsid w:val="007C6DAB"/>
    <w:rsid w:val="007C6DF5"/>
    <w:rsid w:val="007C6ECB"/>
    <w:rsid w:val="007C6EE9"/>
    <w:rsid w:val="007C6F19"/>
    <w:rsid w:val="007C6F92"/>
    <w:rsid w:val="007C6FDA"/>
    <w:rsid w:val="007C6FE4"/>
    <w:rsid w:val="007C7000"/>
    <w:rsid w:val="007C7029"/>
    <w:rsid w:val="007C7064"/>
    <w:rsid w:val="007C70C8"/>
    <w:rsid w:val="007C7112"/>
    <w:rsid w:val="007C7150"/>
    <w:rsid w:val="007C7191"/>
    <w:rsid w:val="007C71C4"/>
    <w:rsid w:val="007C71F7"/>
    <w:rsid w:val="007C721E"/>
    <w:rsid w:val="007C723D"/>
    <w:rsid w:val="007C725A"/>
    <w:rsid w:val="007C7269"/>
    <w:rsid w:val="007C729A"/>
    <w:rsid w:val="007C72C7"/>
    <w:rsid w:val="007C72FC"/>
    <w:rsid w:val="007C7313"/>
    <w:rsid w:val="007C735E"/>
    <w:rsid w:val="007C7363"/>
    <w:rsid w:val="007C739C"/>
    <w:rsid w:val="007C73AB"/>
    <w:rsid w:val="007C73E1"/>
    <w:rsid w:val="007C73E9"/>
    <w:rsid w:val="007C73F0"/>
    <w:rsid w:val="007C73F8"/>
    <w:rsid w:val="007C7415"/>
    <w:rsid w:val="007C7419"/>
    <w:rsid w:val="007C745D"/>
    <w:rsid w:val="007C750D"/>
    <w:rsid w:val="007C7514"/>
    <w:rsid w:val="007C751D"/>
    <w:rsid w:val="007C751E"/>
    <w:rsid w:val="007C7534"/>
    <w:rsid w:val="007C7542"/>
    <w:rsid w:val="007C7571"/>
    <w:rsid w:val="007C757C"/>
    <w:rsid w:val="007C7583"/>
    <w:rsid w:val="007C7586"/>
    <w:rsid w:val="007C75D3"/>
    <w:rsid w:val="007C764D"/>
    <w:rsid w:val="007C76B3"/>
    <w:rsid w:val="007C76F1"/>
    <w:rsid w:val="007C7779"/>
    <w:rsid w:val="007C778E"/>
    <w:rsid w:val="007C77F8"/>
    <w:rsid w:val="007C7827"/>
    <w:rsid w:val="007C78EC"/>
    <w:rsid w:val="007C78FC"/>
    <w:rsid w:val="007C797F"/>
    <w:rsid w:val="007C79A8"/>
    <w:rsid w:val="007C7A56"/>
    <w:rsid w:val="007C7B40"/>
    <w:rsid w:val="007C7C29"/>
    <w:rsid w:val="007C7C52"/>
    <w:rsid w:val="007C7C87"/>
    <w:rsid w:val="007C7CA4"/>
    <w:rsid w:val="007C7CE7"/>
    <w:rsid w:val="007C7CF5"/>
    <w:rsid w:val="007C7D09"/>
    <w:rsid w:val="007C7D0F"/>
    <w:rsid w:val="007C7D56"/>
    <w:rsid w:val="007C7D58"/>
    <w:rsid w:val="007C7D85"/>
    <w:rsid w:val="007C7E4E"/>
    <w:rsid w:val="007C7E68"/>
    <w:rsid w:val="007C7E84"/>
    <w:rsid w:val="007C7E90"/>
    <w:rsid w:val="007C7E9F"/>
    <w:rsid w:val="007C7ED3"/>
    <w:rsid w:val="007C7EF8"/>
    <w:rsid w:val="007C7F5A"/>
    <w:rsid w:val="007C7FD0"/>
    <w:rsid w:val="007D0007"/>
    <w:rsid w:val="007D005E"/>
    <w:rsid w:val="007D00DF"/>
    <w:rsid w:val="007D010D"/>
    <w:rsid w:val="007D0125"/>
    <w:rsid w:val="007D015F"/>
    <w:rsid w:val="007D0168"/>
    <w:rsid w:val="007D0188"/>
    <w:rsid w:val="007D01D9"/>
    <w:rsid w:val="007D0215"/>
    <w:rsid w:val="007D0247"/>
    <w:rsid w:val="007D0272"/>
    <w:rsid w:val="007D02A3"/>
    <w:rsid w:val="007D02EE"/>
    <w:rsid w:val="007D030D"/>
    <w:rsid w:val="007D0339"/>
    <w:rsid w:val="007D0369"/>
    <w:rsid w:val="007D039A"/>
    <w:rsid w:val="007D03B3"/>
    <w:rsid w:val="007D03C4"/>
    <w:rsid w:val="007D043C"/>
    <w:rsid w:val="007D04A7"/>
    <w:rsid w:val="007D0545"/>
    <w:rsid w:val="007D060C"/>
    <w:rsid w:val="007D065A"/>
    <w:rsid w:val="007D066A"/>
    <w:rsid w:val="007D06C9"/>
    <w:rsid w:val="007D06F0"/>
    <w:rsid w:val="007D0723"/>
    <w:rsid w:val="007D078B"/>
    <w:rsid w:val="007D0790"/>
    <w:rsid w:val="007D07B2"/>
    <w:rsid w:val="007D07DD"/>
    <w:rsid w:val="007D08D4"/>
    <w:rsid w:val="007D0911"/>
    <w:rsid w:val="007D0917"/>
    <w:rsid w:val="007D093B"/>
    <w:rsid w:val="007D0983"/>
    <w:rsid w:val="007D0999"/>
    <w:rsid w:val="007D099E"/>
    <w:rsid w:val="007D09B5"/>
    <w:rsid w:val="007D09D6"/>
    <w:rsid w:val="007D09FA"/>
    <w:rsid w:val="007D0A05"/>
    <w:rsid w:val="007D0A2F"/>
    <w:rsid w:val="007D0A60"/>
    <w:rsid w:val="007D0B10"/>
    <w:rsid w:val="007D0B23"/>
    <w:rsid w:val="007D0B8A"/>
    <w:rsid w:val="007D0B8D"/>
    <w:rsid w:val="007D0BA8"/>
    <w:rsid w:val="007D0BBF"/>
    <w:rsid w:val="007D0BE3"/>
    <w:rsid w:val="007D0BF8"/>
    <w:rsid w:val="007D0BFF"/>
    <w:rsid w:val="007D0C47"/>
    <w:rsid w:val="007D0CDD"/>
    <w:rsid w:val="007D0D5D"/>
    <w:rsid w:val="007D0D68"/>
    <w:rsid w:val="007D0D6A"/>
    <w:rsid w:val="007D0D9E"/>
    <w:rsid w:val="007D0DA2"/>
    <w:rsid w:val="007D0DCC"/>
    <w:rsid w:val="007D0E07"/>
    <w:rsid w:val="007D0ED8"/>
    <w:rsid w:val="007D0EDF"/>
    <w:rsid w:val="007D0F10"/>
    <w:rsid w:val="007D0F5B"/>
    <w:rsid w:val="007D0FDC"/>
    <w:rsid w:val="007D0FE1"/>
    <w:rsid w:val="007D0FFB"/>
    <w:rsid w:val="007D100E"/>
    <w:rsid w:val="007D1051"/>
    <w:rsid w:val="007D107D"/>
    <w:rsid w:val="007D108B"/>
    <w:rsid w:val="007D10CE"/>
    <w:rsid w:val="007D111D"/>
    <w:rsid w:val="007D1124"/>
    <w:rsid w:val="007D1142"/>
    <w:rsid w:val="007D1148"/>
    <w:rsid w:val="007D1177"/>
    <w:rsid w:val="007D11AF"/>
    <w:rsid w:val="007D11B8"/>
    <w:rsid w:val="007D11D9"/>
    <w:rsid w:val="007D11E4"/>
    <w:rsid w:val="007D123B"/>
    <w:rsid w:val="007D1240"/>
    <w:rsid w:val="007D127E"/>
    <w:rsid w:val="007D12BF"/>
    <w:rsid w:val="007D1323"/>
    <w:rsid w:val="007D13B5"/>
    <w:rsid w:val="007D13BC"/>
    <w:rsid w:val="007D13C4"/>
    <w:rsid w:val="007D13E3"/>
    <w:rsid w:val="007D13E6"/>
    <w:rsid w:val="007D13F9"/>
    <w:rsid w:val="007D1406"/>
    <w:rsid w:val="007D1425"/>
    <w:rsid w:val="007D1448"/>
    <w:rsid w:val="007D14B3"/>
    <w:rsid w:val="007D14D1"/>
    <w:rsid w:val="007D152B"/>
    <w:rsid w:val="007D1543"/>
    <w:rsid w:val="007D1596"/>
    <w:rsid w:val="007D1676"/>
    <w:rsid w:val="007D16A6"/>
    <w:rsid w:val="007D1702"/>
    <w:rsid w:val="007D1706"/>
    <w:rsid w:val="007D171F"/>
    <w:rsid w:val="007D1727"/>
    <w:rsid w:val="007D1750"/>
    <w:rsid w:val="007D17AD"/>
    <w:rsid w:val="007D1812"/>
    <w:rsid w:val="007D181A"/>
    <w:rsid w:val="007D1853"/>
    <w:rsid w:val="007D18A1"/>
    <w:rsid w:val="007D18A4"/>
    <w:rsid w:val="007D18AE"/>
    <w:rsid w:val="007D1904"/>
    <w:rsid w:val="007D195F"/>
    <w:rsid w:val="007D1976"/>
    <w:rsid w:val="007D1999"/>
    <w:rsid w:val="007D19BF"/>
    <w:rsid w:val="007D19CA"/>
    <w:rsid w:val="007D19D7"/>
    <w:rsid w:val="007D1A21"/>
    <w:rsid w:val="007D1A28"/>
    <w:rsid w:val="007D1A95"/>
    <w:rsid w:val="007D1AA2"/>
    <w:rsid w:val="007D1AD5"/>
    <w:rsid w:val="007D1AE8"/>
    <w:rsid w:val="007D1B35"/>
    <w:rsid w:val="007D1B6E"/>
    <w:rsid w:val="007D1B92"/>
    <w:rsid w:val="007D1BA5"/>
    <w:rsid w:val="007D1BF1"/>
    <w:rsid w:val="007D1C04"/>
    <w:rsid w:val="007D1C3F"/>
    <w:rsid w:val="007D1C44"/>
    <w:rsid w:val="007D1C4D"/>
    <w:rsid w:val="007D1C99"/>
    <w:rsid w:val="007D1CB1"/>
    <w:rsid w:val="007D1D6E"/>
    <w:rsid w:val="007D1D74"/>
    <w:rsid w:val="007D1DC9"/>
    <w:rsid w:val="007D1E1F"/>
    <w:rsid w:val="007D1E2B"/>
    <w:rsid w:val="007D1E2D"/>
    <w:rsid w:val="007D1E6C"/>
    <w:rsid w:val="007D1EDF"/>
    <w:rsid w:val="007D1F57"/>
    <w:rsid w:val="007D1F92"/>
    <w:rsid w:val="007D1F95"/>
    <w:rsid w:val="007D1FB0"/>
    <w:rsid w:val="007D2011"/>
    <w:rsid w:val="007D201C"/>
    <w:rsid w:val="007D2024"/>
    <w:rsid w:val="007D209C"/>
    <w:rsid w:val="007D20D4"/>
    <w:rsid w:val="007D20E9"/>
    <w:rsid w:val="007D20FF"/>
    <w:rsid w:val="007D2119"/>
    <w:rsid w:val="007D2120"/>
    <w:rsid w:val="007D2145"/>
    <w:rsid w:val="007D218D"/>
    <w:rsid w:val="007D2237"/>
    <w:rsid w:val="007D22B0"/>
    <w:rsid w:val="007D22F6"/>
    <w:rsid w:val="007D232D"/>
    <w:rsid w:val="007D2339"/>
    <w:rsid w:val="007D23E7"/>
    <w:rsid w:val="007D240E"/>
    <w:rsid w:val="007D249F"/>
    <w:rsid w:val="007D24A8"/>
    <w:rsid w:val="007D256D"/>
    <w:rsid w:val="007D2589"/>
    <w:rsid w:val="007D25AB"/>
    <w:rsid w:val="007D2631"/>
    <w:rsid w:val="007D264F"/>
    <w:rsid w:val="007D26E1"/>
    <w:rsid w:val="007D2709"/>
    <w:rsid w:val="007D2713"/>
    <w:rsid w:val="007D279F"/>
    <w:rsid w:val="007D27EC"/>
    <w:rsid w:val="007D2858"/>
    <w:rsid w:val="007D295C"/>
    <w:rsid w:val="007D297C"/>
    <w:rsid w:val="007D29BD"/>
    <w:rsid w:val="007D29EF"/>
    <w:rsid w:val="007D29FA"/>
    <w:rsid w:val="007D2A28"/>
    <w:rsid w:val="007D2A73"/>
    <w:rsid w:val="007D2AB4"/>
    <w:rsid w:val="007D2AD6"/>
    <w:rsid w:val="007D2B04"/>
    <w:rsid w:val="007D2B0F"/>
    <w:rsid w:val="007D2B5C"/>
    <w:rsid w:val="007D2B99"/>
    <w:rsid w:val="007D2BA2"/>
    <w:rsid w:val="007D2BA5"/>
    <w:rsid w:val="007D2BF8"/>
    <w:rsid w:val="007D2C04"/>
    <w:rsid w:val="007D2C18"/>
    <w:rsid w:val="007D2C5E"/>
    <w:rsid w:val="007D2C86"/>
    <w:rsid w:val="007D2C95"/>
    <w:rsid w:val="007D2C96"/>
    <w:rsid w:val="007D2CA2"/>
    <w:rsid w:val="007D2CDD"/>
    <w:rsid w:val="007D2D3C"/>
    <w:rsid w:val="007D2D7C"/>
    <w:rsid w:val="007D2D8A"/>
    <w:rsid w:val="007D2D97"/>
    <w:rsid w:val="007D2D98"/>
    <w:rsid w:val="007D2DDA"/>
    <w:rsid w:val="007D2E28"/>
    <w:rsid w:val="007D2E8D"/>
    <w:rsid w:val="007D2E99"/>
    <w:rsid w:val="007D2F00"/>
    <w:rsid w:val="007D2F0A"/>
    <w:rsid w:val="007D2F98"/>
    <w:rsid w:val="007D2FBE"/>
    <w:rsid w:val="007D2FFB"/>
    <w:rsid w:val="007D3048"/>
    <w:rsid w:val="007D3099"/>
    <w:rsid w:val="007D309A"/>
    <w:rsid w:val="007D30C2"/>
    <w:rsid w:val="007D30DF"/>
    <w:rsid w:val="007D310E"/>
    <w:rsid w:val="007D3169"/>
    <w:rsid w:val="007D31C1"/>
    <w:rsid w:val="007D31C3"/>
    <w:rsid w:val="007D3205"/>
    <w:rsid w:val="007D3256"/>
    <w:rsid w:val="007D3257"/>
    <w:rsid w:val="007D3272"/>
    <w:rsid w:val="007D3295"/>
    <w:rsid w:val="007D32B5"/>
    <w:rsid w:val="007D32D3"/>
    <w:rsid w:val="007D32D5"/>
    <w:rsid w:val="007D3305"/>
    <w:rsid w:val="007D3375"/>
    <w:rsid w:val="007D3404"/>
    <w:rsid w:val="007D3465"/>
    <w:rsid w:val="007D349B"/>
    <w:rsid w:val="007D34AD"/>
    <w:rsid w:val="007D34ED"/>
    <w:rsid w:val="007D34EE"/>
    <w:rsid w:val="007D3568"/>
    <w:rsid w:val="007D3574"/>
    <w:rsid w:val="007D3594"/>
    <w:rsid w:val="007D35D1"/>
    <w:rsid w:val="007D361C"/>
    <w:rsid w:val="007D3621"/>
    <w:rsid w:val="007D3671"/>
    <w:rsid w:val="007D36A8"/>
    <w:rsid w:val="007D3705"/>
    <w:rsid w:val="007D3708"/>
    <w:rsid w:val="007D375C"/>
    <w:rsid w:val="007D3770"/>
    <w:rsid w:val="007D3787"/>
    <w:rsid w:val="007D37A3"/>
    <w:rsid w:val="007D37C1"/>
    <w:rsid w:val="007D37FD"/>
    <w:rsid w:val="007D380B"/>
    <w:rsid w:val="007D3824"/>
    <w:rsid w:val="007D3857"/>
    <w:rsid w:val="007D3883"/>
    <w:rsid w:val="007D3887"/>
    <w:rsid w:val="007D3914"/>
    <w:rsid w:val="007D395F"/>
    <w:rsid w:val="007D3995"/>
    <w:rsid w:val="007D39A5"/>
    <w:rsid w:val="007D39A8"/>
    <w:rsid w:val="007D39DC"/>
    <w:rsid w:val="007D39E6"/>
    <w:rsid w:val="007D3A80"/>
    <w:rsid w:val="007D3B03"/>
    <w:rsid w:val="007D3B91"/>
    <w:rsid w:val="007D3BF9"/>
    <w:rsid w:val="007D3C39"/>
    <w:rsid w:val="007D3CCB"/>
    <w:rsid w:val="007D3D19"/>
    <w:rsid w:val="007D3DD1"/>
    <w:rsid w:val="007D3DD9"/>
    <w:rsid w:val="007D3E22"/>
    <w:rsid w:val="007D3E2D"/>
    <w:rsid w:val="007D3E33"/>
    <w:rsid w:val="007D3E35"/>
    <w:rsid w:val="007D3E88"/>
    <w:rsid w:val="007D3E8F"/>
    <w:rsid w:val="007D3E94"/>
    <w:rsid w:val="007D3EAC"/>
    <w:rsid w:val="007D3EC6"/>
    <w:rsid w:val="007D3ED7"/>
    <w:rsid w:val="007D3F47"/>
    <w:rsid w:val="007D3FF5"/>
    <w:rsid w:val="007D4089"/>
    <w:rsid w:val="007D4091"/>
    <w:rsid w:val="007D4124"/>
    <w:rsid w:val="007D416D"/>
    <w:rsid w:val="007D425A"/>
    <w:rsid w:val="007D4263"/>
    <w:rsid w:val="007D4294"/>
    <w:rsid w:val="007D42A2"/>
    <w:rsid w:val="007D42E7"/>
    <w:rsid w:val="007D432B"/>
    <w:rsid w:val="007D4333"/>
    <w:rsid w:val="007D4336"/>
    <w:rsid w:val="007D43CF"/>
    <w:rsid w:val="007D43E5"/>
    <w:rsid w:val="007D44EB"/>
    <w:rsid w:val="007D44F7"/>
    <w:rsid w:val="007D4529"/>
    <w:rsid w:val="007D4590"/>
    <w:rsid w:val="007D45B9"/>
    <w:rsid w:val="007D45D5"/>
    <w:rsid w:val="007D45D6"/>
    <w:rsid w:val="007D45DB"/>
    <w:rsid w:val="007D45E9"/>
    <w:rsid w:val="007D46AF"/>
    <w:rsid w:val="007D4716"/>
    <w:rsid w:val="007D474F"/>
    <w:rsid w:val="007D47DC"/>
    <w:rsid w:val="007D47EB"/>
    <w:rsid w:val="007D4811"/>
    <w:rsid w:val="007D4859"/>
    <w:rsid w:val="007D4868"/>
    <w:rsid w:val="007D488A"/>
    <w:rsid w:val="007D48C5"/>
    <w:rsid w:val="007D494B"/>
    <w:rsid w:val="007D49CC"/>
    <w:rsid w:val="007D49D2"/>
    <w:rsid w:val="007D49D8"/>
    <w:rsid w:val="007D49FB"/>
    <w:rsid w:val="007D4A01"/>
    <w:rsid w:val="007D4A0D"/>
    <w:rsid w:val="007D4AB9"/>
    <w:rsid w:val="007D4ADA"/>
    <w:rsid w:val="007D4AE6"/>
    <w:rsid w:val="007D4AFA"/>
    <w:rsid w:val="007D4B8D"/>
    <w:rsid w:val="007D4BFB"/>
    <w:rsid w:val="007D4C06"/>
    <w:rsid w:val="007D4C14"/>
    <w:rsid w:val="007D4C2E"/>
    <w:rsid w:val="007D4CB7"/>
    <w:rsid w:val="007D4CF2"/>
    <w:rsid w:val="007D4D20"/>
    <w:rsid w:val="007D4D25"/>
    <w:rsid w:val="007D4D4E"/>
    <w:rsid w:val="007D4DB2"/>
    <w:rsid w:val="007D4DBB"/>
    <w:rsid w:val="007D4E31"/>
    <w:rsid w:val="007D4E55"/>
    <w:rsid w:val="007D4E63"/>
    <w:rsid w:val="007D4E68"/>
    <w:rsid w:val="007D4EC2"/>
    <w:rsid w:val="007D4F0B"/>
    <w:rsid w:val="007D4F5A"/>
    <w:rsid w:val="007D4F63"/>
    <w:rsid w:val="007D4F78"/>
    <w:rsid w:val="007D4FAD"/>
    <w:rsid w:val="007D4FE0"/>
    <w:rsid w:val="007D5034"/>
    <w:rsid w:val="007D50E0"/>
    <w:rsid w:val="007D5124"/>
    <w:rsid w:val="007D5136"/>
    <w:rsid w:val="007D5155"/>
    <w:rsid w:val="007D51C2"/>
    <w:rsid w:val="007D51E3"/>
    <w:rsid w:val="007D521A"/>
    <w:rsid w:val="007D5229"/>
    <w:rsid w:val="007D5267"/>
    <w:rsid w:val="007D528F"/>
    <w:rsid w:val="007D52E4"/>
    <w:rsid w:val="007D5318"/>
    <w:rsid w:val="007D533D"/>
    <w:rsid w:val="007D5363"/>
    <w:rsid w:val="007D53BF"/>
    <w:rsid w:val="007D53C4"/>
    <w:rsid w:val="007D53ED"/>
    <w:rsid w:val="007D542E"/>
    <w:rsid w:val="007D5448"/>
    <w:rsid w:val="007D545E"/>
    <w:rsid w:val="007D546F"/>
    <w:rsid w:val="007D5495"/>
    <w:rsid w:val="007D5496"/>
    <w:rsid w:val="007D54A7"/>
    <w:rsid w:val="007D54AE"/>
    <w:rsid w:val="007D5508"/>
    <w:rsid w:val="007D55B5"/>
    <w:rsid w:val="007D55F3"/>
    <w:rsid w:val="007D560A"/>
    <w:rsid w:val="007D5642"/>
    <w:rsid w:val="007D5651"/>
    <w:rsid w:val="007D5658"/>
    <w:rsid w:val="007D5662"/>
    <w:rsid w:val="007D5675"/>
    <w:rsid w:val="007D569A"/>
    <w:rsid w:val="007D569B"/>
    <w:rsid w:val="007D56B1"/>
    <w:rsid w:val="007D577B"/>
    <w:rsid w:val="007D5785"/>
    <w:rsid w:val="007D579A"/>
    <w:rsid w:val="007D57BC"/>
    <w:rsid w:val="007D5803"/>
    <w:rsid w:val="007D5805"/>
    <w:rsid w:val="007D5839"/>
    <w:rsid w:val="007D583E"/>
    <w:rsid w:val="007D5842"/>
    <w:rsid w:val="007D586E"/>
    <w:rsid w:val="007D588F"/>
    <w:rsid w:val="007D58AC"/>
    <w:rsid w:val="007D58C7"/>
    <w:rsid w:val="007D58D3"/>
    <w:rsid w:val="007D5909"/>
    <w:rsid w:val="007D5939"/>
    <w:rsid w:val="007D596D"/>
    <w:rsid w:val="007D597A"/>
    <w:rsid w:val="007D5996"/>
    <w:rsid w:val="007D59A9"/>
    <w:rsid w:val="007D5A09"/>
    <w:rsid w:val="007D5A12"/>
    <w:rsid w:val="007D5A1E"/>
    <w:rsid w:val="007D5A67"/>
    <w:rsid w:val="007D5AB8"/>
    <w:rsid w:val="007D5ACE"/>
    <w:rsid w:val="007D5AD7"/>
    <w:rsid w:val="007D5B91"/>
    <w:rsid w:val="007D5BA7"/>
    <w:rsid w:val="007D5BE9"/>
    <w:rsid w:val="007D5BFB"/>
    <w:rsid w:val="007D5C93"/>
    <w:rsid w:val="007D5D24"/>
    <w:rsid w:val="007D5D42"/>
    <w:rsid w:val="007D5D51"/>
    <w:rsid w:val="007D5D7F"/>
    <w:rsid w:val="007D5D94"/>
    <w:rsid w:val="007D5DCB"/>
    <w:rsid w:val="007D5E05"/>
    <w:rsid w:val="007D5E21"/>
    <w:rsid w:val="007D5E59"/>
    <w:rsid w:val="007D5E8D"/>
    <w:rsid w:val="007D5E96"/>
    <w:rsid w:val="007D5EAD"/>
    <w:rsid w:val="007D5F34"/>
    <w:rsid w:val="007D5F3B"/>
    <w:rsid w:val="007D5F3D"/>
    <w:rsid w:val="007D5FD6"/>
    <w:rsid w:val="007D6037"/>
    <w:rsid w:val="007D605D"/>
    <w:rsid w:val="007D6066"/>
    <w:rsid w:val="007D60A0"/>
    <w:rsid w:val="007D60CA"/>
    <w:rsid w:val="007D60D1"/>
    <w:rsid w:val="007D60EA"/>
    <w:rsid w:val="007D6133"/>
    <w:rsid w:val="007D616E"/>
    <w:rsid w:val="007D6186"/>
    <w:rsid w:val="007D6195"/>
    <w:rsid w:val="007D61A8"/>
    <w:rsid w:val="007D61AF"/>
    <w:rsid w:val="007D6276"/>
    <w:rsid w:val="007D6293"/>
    <w:rsid w:val="007D62BD"/>
    <w:rsid w:val="007D62C5"/>
    <w:rsid w:val="007D62DD"/>
    <w:rsid w:val="007D62E1"/>
    <w:rsid w:val="007D6338"/>
    <w:rsid w:val="007D637B"/>
    <w:rsid w:val="007D63A1"/>
    <w:rsid w:val="007D63DF"/>
    <w:rsid w:val="007D6420"/>
    <w:rsid w:val="007D6463"/>
    <w:rsid w:val="007D6473"/>
    <w:rsid w:val="007D649C"/>
    <w:rsid w:val="007D64C7"/>
    <w:rsid w:val="007D64F3"/>
    <w:rsid w:val="007D6526"/>
    <w:rsid w:val="007D65CF"/>
    <w:rsid w:val="007D663F"/>
    <w:rsid w:val="007D6671"/>
    <w:rsid w:val="007D668F"/>
    <w:rsid w:val="007D66EF"/>
    <w:rsid w:val="007D6734"/>
    <w:rsid w:val="007D6746"/>
    <w:rsid w:val="007D674C"/>
    <w:rsid w:val="007D6769"/>
    <w:rsid w:val="007D6781"/>
    <w:rsid w:val="007D679A"/>
    <w:rsid w:val="007D67A5"/>
    <w:rsid w:val="007D67AD"/>
    <w:rsid w:val="007D6808"/>
    <w:rsid w:val="007D685E"/>
    <w:rsid w:val="007D6872"/>
    <w:rsid w:val="007D688D"/>
    <w:rsid w:val="007D68B8"/>
    <w:rsid w:val="007D68D4"/>
    <w:rsid w:val="007D68DD"/>
    <w:rsid w:val="007D6956"/>
    <w:rsid w:val="007D69AE"/>
    <w:rsid w:val="007D69C8"/>
    <w:rsid w:val="007D6A0B"/>
    <w:rsid w:val="007D6A7D"/>
    <w:rsid w:val="007D6A8A"/>
    <w:rsid w:val="007D6AC5"/>
    <w:rsid w:val="007D6AD5"/>
    <w:rsid w:val="007D6ADE"/>
    <w:rsid w:val="007D6AF0"/>
    <w:rsid w:val="007D6B59"/>
    <w:rsid w:val="007D6B6C"/>
    <w:rsid w:val="007D6B6F"/>
    <w:rsid w:val="007D6B80"/>
    <w:rsid w:val="007D6B81"/>
    <w:rsid w:val="007D6B91"/>
    <w:rsid w:val="007D6B92"/>
    <w:rsid w:val="007D6B9F"/>
    <w:rsid w:val="007D6BCE"/>
    <w:rsid w:val="007D6C29"/>
    <w:rsid w:val="007D6CA5"/>
    <w:rsid w:val="007D6CC3"/>
    <w:rsid w:val="007D6D34"/>
    <w:rsid w:val="007D6D4A"/>
    <w:rsid w:val="007D6DA6"/>
    <w:rsid w:val="007D6DC6"/>
    <w:rsid w:val="007D6DD3"/>
    <w:rsid w:val="007D6DE1"/>
    <w:rsid w:val="007D6DE5"/>
    <w:rsid w:val="007D6DF8"/>
    <w:rsid w:val="007D6DFD"/>
    <w:rsid w:val="007D6E56"/>
    <w:rsid w:val="007D6ECB"/>
    <w:rsid w:val="007D6EE4"/>
    <w:rsid w:val="007D6F31"/>
    <w:rsid w:val="007D6F39"/>
    <w:rsid w:val="007D6F3F"/>
    <w:rsid w:val="007D7006"/>
    <w:rsid w:val="007D7088"/>
    <w:rsid w:val="007D70E5"/>
    <w:rsid w:val="007D70EB"/>
    <w:rsid w:val="007D70EC"/>
    <w:rsid w:val="007D7160"/>
    <w:rsid w:val="007D7164"/>
    <w:rsid w:val="007D7184"/>
    <w:rsid w:val="007D71B1"/>
    <w:rsid w:val="007D71B2"/>
    <w:rsid w:val="007D71CE"/>
    <w:rsid w:val="007D71E5"/>
    <w:rsid w:val="007D71FE"/>
    <w:rsid w:val="007D7242"/>
    <w:rsid w:val="007D7243"/>
    <w:rsid w:val="007D7292"/>
    <w:rsid w:val="007D72DF"/>
    <w:rsid w:val="007D7307"/>
    <w:rsid w:val="007D730F"/>
    <w:rsid w:val="007D7370"/>
    <w:rsid w:val="007D73A2"/>
    <w:rsid w:val="007D73EF"/>
    <w:rsid w:val="007D73FE"/>
    <w:rsid w:val="007D7430"/>
    <w:rsid w:val="007D743E"/>
    <w:rsid w:val="007D7445"/>
    <w:rsid w:val="007D746A"/>
    <w:rsid w:val="007D74B1"/>
    <w:rsid w:val="007D74B7"/>
    <w:rsid w:val="007D7510"/>
    <w:rsid w:val="007D7545"/>
    <w:rsid w:val="007D757A"/>
    <w:rsid w:val="007D759D"/>
    <w:rsid w:val="007D75F0"/>
    <w:rsid w:val="007D762C"/>
    <w:rsid w:val="007D7665"/>
    <w:rsid w:val="007D767F"/>
    <w:rsid w:val="007D7692"/>
    <w:rsid w:val="007D76AA"/>
    <w:rsid w:val="007D76D2"/>
    <w:rsid w:val="007D7730"/>
    <w:rsid w:val="007D7739"/>
    <w:rsid w:val="007D77A9"/>
    <w:rsid w:val="007D781A"/>
    <w:rsid w:val="007D7825"/>
    <w:rsid w:val="007D7831"/>
    <w:rsid w:val="007D798E"/>
    <w:rsid w:val="007D799B"/>
    <w:rsid w:val="007D79E2"/>
    <w:rsid w:val="007D79E7"/>
    <w:rsid w:val="007D79F4"/>
    <w:rsid w:val="007D7A6B"/>
    <w:rsid w:val="007D7A7A"/>
    <w:rsid w:val="007D7A80"/>
    <w:rsid w:val="007D7A97"/>
    <w:rsid w:val="007D7AA8"/>
    <w:rsid w:val="007D7ACA"/>
    <w:rsid w:val="007D7AF7"/>
    <w:rsid w:val="007D7B16"/>
    <w:rsid w:val="007D7B5E"/>
    <w:rsid w:val="007D7BB4"/>
    <w:rsid w:val="007D7C31"/>
    <w:rsid w:val="007D7C3F"/>
    <w:rsid w:val="007D7C42"/>
    <w:rsid w:val="007D7D04"/>
    <w:rsid w:val="007D7D29"/>
    <w:rsid w:val="007D7D45"/>
    <w:rsid w:val="007D7D48"/>
    <w:rsid w:val="007D7D4B"/>
    <w:rsid w:val="007D7D67"/>
    <w:rsid w:val="007D7D6C"/>
    <w:rsid w:val="007D7D77"/>
    <w:rsid w:val="007D7D7C"/>
    <w:rsid w:val="007D7D9D"/>
    <w:rsid w:val="007D7DDD"/>
    <w:rsid w:val="007D7DE7"/>
    <w:rsid w:val="007D7E61"/>
    <w:rsid w:val="007D7EA1"/>
    <w:rsid w:val="007D7F17"/>
    <w:rsid w:val="007D7F7C"/>
    <w:rsid w:val="007D7F7F"/>
    <w:rsid w:val="007D7FB4"/>
    <w:rsid w:val="007D7FE5"/>
    <w:rsid w:val="007D7FEF"/>
    <w:rsid w:val="007D7FFB"/>
    <w:rsid w:val="007E0010"/>
    <w:rsid w:val="007E006E"/>
    <w:rsid w:val="007E00C6"/>
    <w:rsid w:val="007E00D2"/>
    <w:rsid w:val="007E00F2"/>
    <w:rsid w:val="007E0111"/>
    <w:rsid w:val="007E0255"/>
    <w:rsid w:val="007E0264"/>
    <w:rsid w:val="007E0273"/>
    <w:rsid w:val="007E02B8"/>
    <w:rsid w:val="007E02C4"/>
    <w:rsid w:val="007E02CD"/>
    <w:rsid w:val="007E02D9"/>
    <w:rsid w:val="007E02E5"/>
    <w:rsid w:val="007E02E8"/>
    <w:rsid w:val="007E0305"/>
    <w:rsid w:val="007E036B"/>
    <w:rsid w:val="007E0372"/>
    <w:rsid w:val="007E0495"/>
    <w:rsid w:val="007E04B1"/>
    <w:rsid w:val="007E0586"/>
    <w:rsid w:val="007E05DB"/>
    <w:rsid w:val="007E0635"/>
    <w:rsid w:val="007E065D"/>
    <w:rsid w:val="007E0702"/>
    <w:rsid w:val="007E0708"/>
    <w:rsid w:val="007E0799"/>
    <w:rsid w:val="007E07AF"/>
    <w:rsid w:val="007E08B5"/>
    <w:rsid w:val="007E08B9"/>
    <w:rsid w:val="007E08C2"/>
    <w:rsid w:val="007E0931"/>
    <w:rsid w:val="007E0988"/>
    <w:rsid w:val="007E0A26"/>
    <w:rsid w:val="007E0A8C"/>
    <w:rsid w:val="007E0AC5"/>
    <w:rsid w:val="007E0B52"/>
    <w:rsid w:val="007E0B68"/>
    <w:rsid w:val="007E0B87"/>
    <w:rsid w:val="007E0BC2"/>
    <w:rsid w:val="007E0C5C"/>
    <w:rsid w:val="007E0CA5"/>
    <w:rsid w:val="007E0CB6"/>
    <w:rsid w:val="007E0CF5"/>
    <w:rsid w:val="007E0D2A"/>
    <w:rsid w:val="007E0D40"/>
    <w:rsid w:val="007E0D62"/>
    <w:rsid w:val="007E0D98"/>
    <w:rsid w:val="007E0DA3"/>
    <w:rsid w:val="007E0DA6"/>
    <w:rsid w:val="007E0DB9"/>
    <w:rsid w:val="007E0DFC"/>
    <w:rsid w:val="007E0E10"/>
    <w:rsid w:val="007E0E21"/>
    <w:rsid w:val="007E0E23"/>
    <w:rsid w:val="007E0E33"/>
    <w:rsid w:val="007E0E5E"/>
    <w:rsid w:val="007E0E85"/>
    <w:rsid w:val="007E0E95"/>
    <w:rsid w:val="007E0EF0"/>
    <w:rsid w:val="007E0F15"/>
    <w:rsid w:val="007E0F2A"/>
    <w:rsid w:val="007E0F32"/>
    <w:rsid w:val="007E0F36"/>
    <w:rsid w:val="007E0FC4"/>
    <w:rsid w:val="007E0FF1"/>
    <w:rsid w:val="007E1030"/>
    <w:rsid w:val="007E103A"/>
    <w:rsid w:val="007E1051"/>
    <w:rsid w:val="007E10A1"/>
    <w:rsid w:val="007E10B6"/>
    <w:rsid w:val="007E10C4"/>
    <w:rsid w:val="007E113B"/>
    <w:rsid w:val="007E113F"/>
    <w:rsid w:val="007E1153"/>
    <w:rsid w:val="007E117E"/>
    <w:rsid w:val="007E11BD"/>
    <w:rsid w:val="007E11DB"/>
    <w:rsid w:val="007E11DE"/>
    <w:rsid w:val="007E1227"/>
    <w:rsid w:val="007E1267"/>
    <w:rsid w:val="007E1278"/>
    <w:rsid w:val="007E12AD"/>
    <w:rsid w:val="007E12BD"/>
    <w:rsid w:val="007E12DA"/>
    <w:rsid w:val="007E12EF"/>
    <w:rsid w:val="007E1347"/>
    <w:rsid w:val="007E1349"/>
    <w:rsid w:val="007E1371"/>
    <w:rsid w:val="007E1378"/>
    <w:rsid w:val="007E13CF"/>
    <w:rsid w:val="007E1455"/>
    <w:rsid w:val="007E147A"/>
    <w:rsid w:val="007E1495"/>
    <w:rsid w:val="007E14E3"/>
    <w:rsid w:val="007E1549"/>
    <w:rsid w:val="007E157C"/>
    <w:rsid w:val="007E164D"/>
    <w:rsid w:val="007E1668"/>
    <w:rsid w:val="007E16EF"/>
    <w:rsid w:val="007E171B"/>
    <w:rsid w:val="007E1779"/>
    <w:rsid w:val="007E1785"/>
    <w:rsid w:val="007E17C1"/>
    <w:rsid w:val="007E17EF"/>
    <w:rsid w:val="007E1802"/>
    <w:rsid w:val="007E1832"/>
    <w:rsid w:val="007E186B"/>
    <w:rsid w:val="007E1878"/>
    <w:rsid w:val="007E188D"/>
    <w:rsid w:val="007E18E1"/>
    <w:rsid w:val="007E18E8"/>
    <w:rsid w:val="007E1906"/>
    <w:rsid w:val="007E19C1"/>
    <w:rsid w:val="007E1A3D"/>
    <w:rsid w:val="007E1A69"/>
    <w:rsid w:val="007E1A6B"/>
    <w:rsid w:val="007E1A80"/>
    <w:rsid w:val="007E1AB8"/>
    <w:rsid w:val="007E1AC8"/>
    <w:rsid w:val="007E1AFC"/>
    <w:rsid w:val="007E1B00"/>
    <w:rsid w:val="007E1B1E"/>
    <w:rsid w:val="007E1B21"/>
    <w:rsid w:val="007E1B4A"/>
    <w:rsid w:val="007E1C87"/>
    <w:rsid w:val="007E1D35"/>
    <w:rsid w:val="007E1D75"/>
    <w:rsid w:val="007E1DB9"/>
    <w:rsid w:val="007E1DC5"/>
    <w:rsid w:val="007E1E20"/>
    <w:rsid w:val="007E1E9A"/>
    <w:rsid w:val="007E1EBD"/>
    <w:rsid w:val="007E1EFB"/>
    <w:rsid w:val="007E1F09"/>
    <w:rsid w:val="007E1F41"/>
    <w:rsid w:val="007E1F5C"/>
    <w:rsid w:val="007E1F65"/>
    <w:rsid w:val="007E1F87"/>
    <w:rsid w:val="007E204C"/>
    <w:rsid w:val="007E206C"/>
    <w:rsid w:val="007E20E4"/>
    <w:rsid w:val="007E20E8"/>
    <w:rsid w:val="007E210B"/>
    <w:rsid w:val="007E2127"/>
    <w:rsid w:val="007E213C"/>
    <w:rsid w:val="007E2154"/>
    <w:rsid w:val="007E216A"/>
    <w:rsid w:val="007E217D"/>
    <w:rsid w:val="007E2192"/>
    <w:rsid w:val="007E2197"/>
    <w:rsid w:val="007E21ED"/>
    <w:rsid w:val="007E21F9"/>
    <w:rsid w:val="007E2219"/>
    <w:rsid w:val="007E2238"/>
    <w:rsid w:val="007E2240"/>
    <w:rsid w:val="007E2245"/>
    <w:rsid w:val="007E2264"/>
    <w:rsid w:val="007E22A3"/>
    <w:rsid w:val="007E22A6"/>
    <w:rsid w:val="007E2314"/>
    <w:rsid w:val="007E234A"/>
    <w:rsid w:val="007E236C"/>
    <w:rsid w:val="007E2395"/>
    <w:rsid w:val="007E2471"/>
    <w:rsid w:val="007E2478"/>
    <w:rsid w:val="007E248D"/>
    <w:rsid w:val="007E2555"/>
    <w:rsid w:val="007E2581"/>
    <w:rsid w:val="007E25C3"/>
    <w:rsid w:val="007E2623"/>
    <w:rsid w:val="007E2684"/>
    <w:rsid w:val="007E26F2"/>
    <w:rsid w:val="007E26F8"/>
    <w:rsid w:val="007E2710"/>
    <w:rsid w:val="007E271E"/>
    <w:rsid w:val="007E275C"/>
    <w:rsid w:val="007E2774"/>
    <w:rsid w:val="007E2814"/>
    <w:rsid w:val="007E2865"/>
    <w:rsid w:val="007E2888"/>
    <w:rsid w:val="007E28BA"/>
    <w:rsid w:val="007E28BE"/>
    <w:rsid w:val="007E298E"/>
    <w:rsid w:val="007E29B2"/>
    <w:rsid w:val="007E29DE"/>
    <w:rsid w:val="007E29FA"/>
    <w:rsid w:val="007E2A2B"/>
    <w:rsid w:val="007E2A30"/>
    <w:rsid w:val="007E2A52"/>
    <w:rsid w:val="007E2AB0"/>
    <w:rsid w:val="007E2AC3"/>
    <w:rsid w:val="007E2B35"/>
    <w:rsid w:val="007E2BA7"/>
    <w:rsid w:val="007E2BBE"/>
    <w:rsid w:val="007E2C0B"/>
    <w:rsid w:val="007E2C11"/>
    <w:rsid w:val="007E2C8D"/>
    <w:rsid w:val="007E2C9A"/>
    <w:rsid w:val="007E2CC5"/>
    <w:rsid w:val="007E2CD8"/>
    <w:rsid w:val="007E2CE3"/>
    <w:rsid w:val="007E2CE8"/>
    <w:rsid w:val="007E2D7C"/>
    <w:rsid w:val="007E2D7F"/>
    <w:rsid w:val="007E2D8F"/>
    <w:rsid w:val="007E2DC4"/>
    <w:rsid w:val="007E2DEC"/>
    <w:rsid w:val="007E2E3E"/>
    <w:rsid w:val="007E2E47"/>
    <w:rsid w:val="007E2E87"/>
    <w:rsid w:val="007E2E97"/>
    <w:rsid w:val="007E2ECB"/>
    <w:rsid w:val="007E2EEE"/>
    <w:rsid w:val="007E2FA2"/>
    <w:rsid w:val="007E2FB0"/>
    <w:rsid w:val="007E302D"/>
    <w:rsid w:val="007E3072"/>
    <w:rsid w:val="007E309D"/>
    <w:rsid w:val="007E30F2"/>
    <w:rsid w:val="007E30F6"/>
    <w:rsid w:val="007E3138"/>
    <w:rsid w:val="007E3144"/>
    <w:rsid w:val="007E3186"/>
    <w:rsid w:val="007E31BC"/>
    <w:rsid w:val="007E31BF"/>
    <w:rsid w:val="007E32AD"/>
    <w:rsid w:val="007E32CC"/>
    <w:rsid w:val="007E32F0"/>
    <w:rsid w:val="007E3351"/>
    <w:rsid w:val="007E33B9"/>
    <w:rsid w:val="007E33BF"/>
    <w:rsid w:val="007E33FD"/>
    <w:rsid w:val="007E341A"/>
    <w:rsid w:val="007E3431"/>
    <w:rsid w:val="007E3443"/>
    <w:rsid w:val="007E3466"/>
    <w:rsid w:val="007E3519"/>
    <w:rsid w:val="007E357D"/>
    <w:rsid w:val="007E3582"/>
    <w:rsid w:val="007E35B4"/>
    <w:rsid w:val="007E35BE"/>
    <w:rsid w:val="007E35E8"/>
    <w:rsid w:val="007E36B1"/>
    <w:rsid w:val="007E36E0"/>
    <w:rsid w:val="007E36E7"/>
    <w:rsid w:val="007E36F7"/>
    <w:rsid w:val="007E3705"/>
    <w:rsid w:val="007E37B4"/>
    <w:rsid w:val="007E385D"/>
    <w:rsid w:val="007E3878"/>
    <w:rsid w:val="007E38D1"/>
    <w:rsid w:val="007E3966"/>
    <w:rsid w:val="007E398A"/>
    <w:rsid w:val="007E398B"/>
    <w:rsid w:val="007E39BF"/>
    <w:rsid w:val="007E3A44"/>
    <w:rsid w:val="007E3A81"/>
    <w:rsid w:val="007E3AA1"/>
    <w:rsid w:val="007E3ADA"/>
    <w:rsid w:val="007E3B0C"/>
    <w:rsid w:val="007E3B39"/>
    <w:rsid w:val="007E3B8D"/>
    <w:rsid w:val="007E3B97"/>
    <w:rsid w:val="007E3BE5"/>
    <w:rsid w:val="007E3C03"/>
    <w:rsid w:val="007E3C58"/>
    <w:rsid w:val="007E3C78"/>
    <w:rsid w:val="007E3CA3"/>
    <w:rsid w:val="007E3CB4"/>
    <w:rsid w:val="007E3CED"/>
    <w:rsid w:val="007E3D66"/>
    <w:rsid w:val="007E3D6D"/>
    <w:rsid w:val="007E3D77"/>
    <w:rsid w:val="007E3D93"/>
    <w:rsid w:val="007E3E1F"/>
    <w:rsid w:val="007E3E66"/>
    <w:rsid w:val="007E3E8F"/>
    <w:rsid w:val="007E3F57"/>
    <w:rsid w:val="007E3F76"/>
    <w:rsid w:val="007E3F91"/>
    <w:rsid w:val="007E3FE0"/>
    <w:rsid w:val="007E3FF4"/>
    <w:rsid w:val="007E4050"/>
    <w:rsid w:val="007E4082"/>
    <w:rsid w:val="007E4129"/>
    <w:rsid w:val="007E412D"/>
    <w:rsid w:val="007E4152"/>
    <w:rsid w:val="007E41D6"/>
    <w:rsid w:val="007E4288"/>
    <w:rsid w:val="007E4295"/>
    <w:rsid w:val="007E42AC"/>
    <w:rsid w:val="007E433E"/>
    <w:rsid w:val="007E43EC"/>
    <w:rsid w:val="007E43FC"/>
    <w:rsid w:val="007E4402"/>
    <w:rsid w:val="007E4419"/>
    <w:rsid w:val="007E4441"/>
    <w:rsid w:val="007E444F"/>
    <w:rsid w:val="007E446A"/>
    <w:rsid w:val="007E446D"/>
    <w:rsid w:val="007E4474"/>
    <w:rsid w:val="007E44AD"/>
    <w:rsid w:val="007E4511"/>
    <w:rsid w:val="007E4549"/>
    <w:rsid w:val="007E4550"/>
    <w:rsid w:val="007E457E"/>
    <w:rsid w:val="007E4589"/>
    <w:rsid w:val="007E45EE"/>
    <w:rsid w:val="007E463B"/>
    <w:rsid w:val="007E4646"/>
    <w:rsid w:val="007E465A"/>
    <w:rsid w:val="007E46EA"/>
    <w:rsid w:val="007E4713"/>
    <w:rsid w:val="007E4734"/>
    <w:rsid w:val="007E4749"/>
    <w:rsid w:val="007E475F"/>
    <w:rsid w:val="007E47E2"/>
    <w:rsid w:val="007E4816"/>
    <w:rsid w:val="007E485E"/>
    <w:rsid w:val="007E48DF"/>
    <w:rsid w:val="007E48E2"/>
    <w:rsid w:val="007E492D"/>
    <w:rsid w:val="007E4969"/>
    <w:rsid w:val="007E497D"/>
    <w:rsid w:val="007E4996"/>
    <w:rsid w:val="007E49A6"/>
    <w:rsid w:val="007E49B6"/>
    <w:rsid w:val="007E49C3"/>
    <w:rsid w:val="007E49F7"/>
    <w:rsid w:val="007E4A06"/>
    <w:rsid w:val="007E4A2F"/>
    <w:rsid w:val="007E4A35"/>
    <w:rsid w:val="007E4A3C"/>
    <w:rsid w:val="007E4A61"/>
    <w:rsid w:val="007E4A85"/>
    <w:rsid w:val="007E4A89"/>
    <w:rsid w:val="007E4AA3"/>
    <w:rsid w:val="007E4BB3"/>
    <w:rsid w:val="007E4BBE"/>
    <w:rsid w:val="007E4BEA"/>
    <w:rsid w:val="007E4C5F"/>
    <w:rsid w:val="007E4C7D"/>
    <w:rsid w:val="007E4C81"/>
    <w:rsid w:val="007E4CC6"/>
    <w:rsid w:val="007E4CE3"/>
    <w:rsid w:val="007E4CF9"/>
    <w:rsid w:val="007E4D45"/>
    <w:rsid w:val="007E4D4F"/>
    <w:rsid w:val="007E4D53"/>
    <w:rsid w:val="007E4D85"/>
    <w:rsid w:val="007E4D89"/>
    <w:rsid w:val="007E4DC0"/>
    <w:rsid w:val="007E4DF6"/>
    <w:rsid w:val="007E4E0B"/>
    <w:rsid w:val="007E4E4C"/>
    <w:rsid w:val="007E4E85"/>
    <w:rsid w:val="007E4EBA"/>
    <w:rsid w:val="007E4EEB"/>
    <w:rsid w:val="007E4EEC"/>
    <w:rsid w:val="007E4EF9"/>
    <w:rsid w:val="007E4F69"/>
    <w:rsid w:val="007E4FD5"/>
    <w:rsid w:val="007E5097"/>
    <w:rsid w:val="007E512E"/>
    <w:rsid w:val="007E517A"/>
    <w:rsid w:val="007E52B1"/>
    <w:rsid w:val="007E52BB"/>
    <w:rsid w:val="007E52C0"/>
    <w:rsid w:val="007E52D1"/>
    <w:rsid w:val="007E531D"/>
    <w:rsid w:val="007E5391"/>
    <w:rsid w:val="007E53C8"/>
    <w:rsid w:val="007E53EE"/>
    <w:rsid w:val="007E53F0"/>
    <w:rsid w:val="007E53F4"/>
    <w:rsid w:val="007E5433"/>
    <w:rsid w:val="007E5444"/>
    <w:rsid w:val="007E5450"/>
    <w:rsid w:val="007E549D"/>
    <w:rsid w:val="007E54AF"/>
    <w:rsid w:val="007E54B1"/>
    <w:rsid w:val="007E54EF"/>
    <w:rsid w:val="007E54FD"/>
    <w:rsid w:val="007E551A"/>
    <w:rsid w:val="007E5560"/>
    <w:rsid w:val="007E5578"/>
    <w:rsid w:val="007E55A7"/>
    <w:rsid w:val="007E55BA"/>
    <w:rsid w:val="007E55C2"/>
    <w:rsid w:val="007E55C4"/>
    <w:rsid w:val="007E55FF"/>
    <w:rsid w:val="007E5621"/>
    <w:rsid w:val="007E566C"/>
    <w:rsid w:val="007E5679"/>
    <w:rsid w:val="007E56D0"/>
    <w:rsid w:val="007E56FE"/>
    <w:rsid w:val="007E575D"/>
    <w:rsid w:val="007E57A1"/>
    <w:rsid w:val="007E57F8"/>
    <w:rsid w:val="007E588B"/>
    <w:rsid w:val="007E58AC"/>
    <w:rsid w:val="007E58C3"/>
    <w:rsid w:val="007E58F1"/>
    <w:rsid w:val="007E5901"/>
    <w:rsid w:val="007E5919"/>
    <w:rsid w:val="007E5981"/>
    <w:rsid w:val="007E5A06"/>
    <w:rsid w:val="007E5A24"/>
    <w:rsid w:val="007E5A2C"/>
    <w:rsid w:val="007E5A38"/>
    <w:rsid w:val="007E5A95"/>
    <w:rsid w:val="007E5AC6"/>
    <w:rsid w:val="007E5ACF"/>
    <w:rsid w:val="007E5AF1"/>
    <w:rsid w:val="007E5B23"/>
    <w:rsid w:val="007E5B2C"/>
    <w:rsid w:val="007E5BC2"/>
    <w:rsid w:val="007E5BCB"/>
    <w:rsid w:val="007E5BDE"/>
    <w:rsid w:val="007E5C4A"/>
    <w:rsid w:val="007E5C59"/>
    <w:rsid w:val="007E5C69"/>
    <w:rsid w:val="007E5C71"/>
    <w:rsid w:val="007E5D00"/>
    <w:rsid w:val="007E5D60"/>
    <w:rsid w:val="007E5D86"/>
    <w:rsid w:val="007E5E3E"/>
    <w:rsid w:val="007E5E71"/>
    <w:rsid w:val="007E5E75"/>
    <w:rsid w:val="007E6064"/>
    <w:rsid w:val="007E6091"/>
    <w:rsid w:val="007E60C2"/>
    <w:rsid w:val="007E611A"/>
    <w:rsid w:val="007E615C"/>
    <w:rsid w:val="007E61B7"/>
    <w:rsid w:val="007E61CE"/>
    <w:rsid w:val="007E61FE"/>
    <w:rsid w:val="007E6267"/>
    <w:rsid w:val="007E6269"/>
    <w:rsid w:val="007E626F"/>
    <w:rsid w:val="007E6281"/>
    <w:rsid w:val="007E6290"/>
    <w:rsid w:val="007E62F6"/>
    <w:rsid w:val="007E6319"/>
    <w:rsid w:val="007E631A"/>
    <w:rsid w:val="007E6320"/>
    <w:rsid w:val="007E6326"/>
    <w:rsid w:val="007E632C"/>
    <w:rsid w:val="007E63CC"/>
    <w:rsid w:val="007E63E6"/>
    <w:rsid w:val="007E63E7"/>
    <w:rsid w:val="007E63F1"/>
    <w:rsid w:val="007E6407"/>
    <w:rsid w:val="007E643F"/>
    <w:rsid w:val="007E646A"/>
    <w:rsid w:val="007E64A1"/>
    <w:rsid w:val="007E6552"/>
    <w:rsid w:val="007E6559"/>
    <w:rsid w:val="007E6586"/>
    <w:rsid w:val="007E6597"/>
    <w:rsid w:val="007E65A3"/>
    <w:rsid w:val="007E65AF"/>
    <w:rsid w:val="007E65C6"/>
    <w:rsid w:val="007E65ED"/>
    <w:rsid w:val="007E6633"/>
    <w:rsid w:val="007E666F"/>
    <w:rsid w:val="007E668E"/>
    <w:rsid w:val="007E66E4"/>
    <w:rsid w:val="007E6719"/>
    <w:rsid w:val="007E672B"/>
    <w:rsid w:val="007E6777"/>
    <w:rsid w:val="007E67A3"/>
    <w:rsid w:val="007E67B7"/>
    <w:rsid w:val="007E67B8"/>
    <w:rsid w:val="007E67E1"/>
    <w:rsid w:val="007E67F4"/>
    <w:rsid w:val="007E6816"/>
    <w:rsid w:val="007E6819"/>
    <w:rsid w:val="007E6832"/>
    <w:rsid w:val="007E683E"/>
    <w:rsid w:val="007E6853"/>
    <w:rsid w:val="007E6865"/>
    <w:rsid w:val="007E6885"/>
    <w:rsid w:val="007E68D0"/>
    <w:rsid w:val="007E6923"/>
    <w:rsid w:val="007E693E"/>
    <w:rsid w:val="007E69AE"/>
    <w:rsid w:val="007E6A0A"/>
    <w:rsid w:val="007E6A2C"/>
    <w:rsid w:val="007E6A50"/>
    <w:rsid w:val="007E6A6A"/>
    <w:rsid w:val="007E6AA5"/>
    <w:rsid w:val="007E6AEC"/>
    <w:rsid w:val="007E6B2C"/>
    <w:rsid w:val="007E6BA0"/>
    <w:rsid w:val="007E6BCC"/>
    <w:rsid w:val="007E6C0D"/>
    <w:rsid w:val="007E6C29"/>
    <w:rsid w:val="007E6C6B"/>
    <w:rsid w:val="007E6CA6"/>
    <w:rsid w:val="007E6CC7"/>
    <w:rsid w:val="007E6CFD"/>
    <w:rsid w:val="007E6D1B"/>
    <w:rsid w:val="007E6DB0"/>
    <w:rsid w:val="007E6DCC"/>
    <w:rsid w:val="007E6E6A"/>
    <w:rsid w:val="007E6E9E"/>
    <w:rsid w:val="007E6F8F"/>
    <w:rsid w:val="007E6FA8"/>
    <w:rsid w:val="007E6FE2"/>
    <w:rsid w:val="007E6FE7"/>
    <w:rsid w:val="007E6FFD"/>
    <w:rsid w:val="007E702C"/>
    <w:rsid w:val="007E7067"/>
    <w:rsid w:val="007E70A2"/>
    <w:rsid w:val="007E70C4"/>
    <w:rsid w:val="007E7149"/>
    <w:rsid w:val="007E7173"/>
    <w:rsid w:val="007E71BD"/>
    <w:rsid w:val="007E71C7"/>
    <w:rsid w:val="007E71CF"/>
    <w:rsid w:val="007E7244"/>
    <w:rsid w:val="007E7245"/>
    <w:rsid w:val="007E7281"/>
    <w:rsid w:val="007E72B5"/>
    <w:rsid w:val="007E7324"/>
    <w:rsid w:val="007E73B6"/>
    <w:rsid w:val="007E73FC"/>
    <w:rsid w:val="007E74B7"/>
    <w:rsid w:val="007E74DE"/>
    <w:rsid w:val="007E74ED"/>
    <w:rsid w:val="007E750A"/>
    <w:rsid w:val="007E7545"/>
    <w:rsid w:val="007E758E"/>
    <w:rsid w:val="007E7595"/>
    <w:rsid w:val="007E7598"/>
    <w:rsid w:val="007E75B3"/>
    <w:rsid w:val="007E75DC"/>
    <w:rsid w:val="007E75E2"/>
    <w:rsid w:val="007E7623"/>
    <w:rsid w:val="007E762B"/>
    <w:rsid w:val="007E762E"/>
    <w:rsid w:val="007E763B"/>
    <w:rsid w:val="007E7650"/>
    <w:rsid w:val="007E7655"/>
    <w:rsid w:val="007E768D"/>
    <w:rsid w:val="007E76A5"/>
    <w:rsid w:val="007E7720"/>
    <w:rsid w:val="007E7732"/>
    <w:rsid w:val="007E7761"/>
    <w:rsid w:val="007E77F0"/>
    <w:rsid w:val="007E780A"/>
    <w:rsid w:val="007E781D"/>
    <w:rsid w:val="007E7822"/>
    <w:rsid w:val="007E7835"/>
    <w:rsid w:val="007E785D"/>
    <w:rsid w:val="007E78E4"/>
    <w:rsid w:val="007E7960"/>
    <w:rsid w:val="007E79F5"/>
    <w:rsid w:val="007E7A02"/>
    <w:rsid w:val="007E7A0C"/>
    <w:rsid w:val="007E7A36"/>
    <w:rsid w:val="007E7AAB"/>
    <w:rsid w:val="007E7AD8"/>
    <w:rsid w:val="007E7B2D"/>
    <w:rsid w:val="007E7B3A"/>
    <w:rsid w:val="007E7B45"/>
    <w:rsid w:val="007E7B66"/>
    <w:rsid w:val="007E7B8E"/>
    <w:rsid w:val="007E7BB3"/>
    <w:rsid w:val="007E7C37"/>
    <w:rsid w:val="007E7C6E"/>
    <w:rsid w:val="007E7C75"/>
    <w:rsid w:val="007E7C92"/>
    <w:rsid w:val="007E7CA1"/>
    <w:rsid w:val="007E7CFE"/>
    <w:rsid w:val="007E7D3A"/>
    <w:rsid w:val="007E7D47"/>
    <w:rsid w:val="007E7D83"/>
    <w:rsid w:val="007E7D87"/>
    <w:rsid w:val="007E7E5D"/>
    <w:rsid w:val="007E7E63"/>
    <w:rsid w:val="007E7EC1"/>
    <w:rsid w:val="007E7EE8"/>
    <w:rsid w:val="007E7F6C"/>
    <w:rsid w:val="007E7F71"/>
    <w:rsid w:val="007E7F77"/>
    <w:rsid w:val="007E7FED"/>
    <w:rsid w:val="007F0023"/>
    <w:rsid w:val="007F0037"/>
    <w:rsid w:val="007F008D"/>
    <w:rsid w:val="007F0093"/>
    <w:rsid w:val="007F00BC"/>
    <w:rsid w:val="007F0120"/>
    <w:rsid w:val="007F0159"/>
    <w:rsid w:val="007F0195"/>
    <w:rsid w:val="007F02A8"/>
    <w:rsid w:val="007F02AE"/>
    <w:rsid w:val="007F0327"/>
    <w:rsid w:val="007F0389"/>
    <w:rsid w:val="007F03DA"/>
    <w:rsid w:val="007F044F"/>
    <w:rsid w:val="007F04C5"/>
    <w:rsid w:val="007F04C7"/>
    <w:rsid w:val="007F04E9"/>
    <w:rsid w:val="007F04F4"/>
    <w:rsid w:val="007F04F5"/>
    <w:rsid w:val="007F0562"/>
    <w:rsid w:val="007F05F6"/>
    <w:rsid w:val="007F05FE"/>
    <w:rsid w:val="007F060A"/>
    <w:rsid w:val="007F061F"/>
    <w:rsid w:val="007F0646"/>
    <w:rsid w:val="007F0688"/>
    <w:rsid w:val="007F06CA"/>
    <w:rsid w:val="007F072E"/>
    <w:rsid w:val="007F074B"/>
    <w:rsid w:val="007F075A"/>
    <w:rsid w:val="007F07E1"/>
    <w:rsid w:val="007F0822"/>
    <w:rsid w:val="007F082A"/>
    <w:rsid w:val="007F083D"/>
    <w:rsid w:val="007F0866"/>
    <w:rsid w:val="007F087D"/>
    <w:rsid w:val="007F08F8"/>
    <w:rsid w:val="007F0919"/>
    <w:rsid w:val="007F0942"/>
    <w:rsid w:val="007F0970"/>
    <w:rsid w:val="007F098B"/>
    <w:rsid w:val="007F09A5"/>
    <w:rsid w:val="007F09BA"/>
    <w:rsid w:val="007F09CF"/>
    <w:rsid w:val="007F09D1"/>
    <w:rsid w:val="007F0A1E"/>
    <w:rsid w:val="007F0A4A"/>
    <w:rsid w:val="007F0A8F"/>
    <w:rsid w:val="007F0AB8"/>
    <w:rsid w:val="007F0ADB"/>
    <w:rsid w:val="007F0AE8"/>
    <w:rsid w:val="007F0B25"/>
    <w:rsid w:val="007F0B4D"/>
    <w:rsid w:val="007F0B5B"/>
    <w:rsid w:val="007F0BB7"/>
    <w:rsid w:val="007F0C2C"/>
    <w:rsid w:val="007F0C67"/>
    <w:rsid w:val="007F0C73"/>
    <w:rsid w:val="007F0C79"/>
    <w:rsid w:val="007F0D08"/>
    <w:rsid w:val="007F0D78"/>
    <w:rsid w:val="007F0D7B"/>
    <w:rsid w:val="007F0D9B"/>
    <w:rsid w:val="007F0E57"/>
    <w:rsid w:val="007F0E96"/>
    <w:rsid w:val="007F0F23"/>
    <w:rsid w:val="007F0F4D"/>
    <w:rsid w:val="007F0F6E"/>
    <w:rsid w:val="007F0FB5"/>
    <w:rsid w:val="007F100B"/>
    <w:rsid w:val="007F1058"/>
    <w:rsid w:val="007F1071"/>
    <w:rsid w:val="007F10ED"/>
    <w:rsid w:val="007F1179"/>
    <w:rsid w:val="007F11CC"/>
    <w:rsid w:val="007F1231"/>
    <w:rsid w:val="007F1233"/>
    <w:rsid w:val="007F12B2"/>
    <w:rsid w:val="007F12C5"/>
    <w:rsid w:val="007F12C7"/>
    <w:rsid w:val="007F12F7"/>
    <w:rsid w:val="007F135D"/>
    <w:rsid w:val="007F138C"/>
    <w:rsid w:val="007F1399"/>
    <w:rsid w:val="007F13BC"/>
    <w:rsid w:val="007F13F1"/>
    <w:rsid w:val="007F14B1"/>
    <w:rsid w:val="007F14D7"/>
    <w:rsid w:val="007F1500"/>
    <w:rsid w:val="007F151E"/>
    <w:rsid w:val="007F1527"/>
    <w:rsid w:val="007F152F"/>
    <w:rsid w:val="007F153C"/>
    <w:rsid w:val="007F1569"/>
    <w:rsid w:val="007F15E1"/>
    <w:rsid w:val="007F15F9"/>
    <w:rsid w:val="007F164C"/>
    <w:rsid w:val="007F165A"/>
    <w:rsid w:val="007F167E"/>
    <w:rsid w:val="007F1682"/>
    <w:rsid w:val="007F1687"/>
    <w:rsid w:val="007F16B9"/>
    <w:rsid w:val="007F1738"/>
    <w:rsid w:val="007F174F"/>
    <w:rsid w:val="007F1786"/>
    <w:rsid w:val="007F17A2"/>
    <w:rsid w:val="007F17E0"/>
    <w:rsid w:val="007F17E5"/>
    <w:rsid w:val="007F1804"/>
    <w:rsid w:val="007F189C"/>
    <w:rsid w:val="007F18FF"/>
    <w:rsid w:val="007F1905"/>
    <w:rsid w:val="007F190A"/>
    <w:rsid w:val="007F1924"/>
    <w:rsid w:val="007F1947"/>
    <w:rsid w:val="007F1949"/>
    <w:rsid w:val="007F195B"/>
    <w:rsid w:val="007F19CB"/>
    <w:rsid w:val="007F19E8"/>
    <w:rsid w:val="007F19F4"/>
    <w:rsid w:val="007F1A0C"/>
    <w:rsid w:val="007F1A14"/>
    <w:rsid w:val="007F1A98"/>
    <w:rsid w:val="007F1AE4"/>
    <w:rsid w:val="007F1B04"/>
    <w:rsid w:val="007F1B6D"/>
    <w:rsid w:val="007F1BE4"/>
    <w:rsid w:val="007F1BE5"/>
    <w:rsid w:val="007F1C0D"/>
    <w:rsid w:val="007F1C1D"/>
    <w:rsid w:val="007F1C22"/>
    <w:rsid w:val="007F1C40"/>
    <w:rsid w:val="007F1C8E"/>
    <w:rsid w:val="007F1C8F"/>
    <w:rsid w:val="007F1C90"/>
    <w:rsid w:val="007F1D08"/>
    <w:rsid w:val="007F1D6F"/>
    <w:rsid w:val="007F1D97"/>
    <w:rsid w:val="007F1DC8"/>
    <w:rsid w:val="007F1DD4"/>
    <w:rsid w:val="007F1DDE"/>
    <w:rsid w:val="007F1DDF"/>
    <w:rsid w:val="007F1E2F"/>
    <w:rsid w:val="007F1E57"/>
    <w:rsid w:val="007F1E7F"/>
    <w:rsid w:val="007F1E97"/>
    <w:rsid w:val="007F1EA4"/>
    <w:rsid w:val="007F1EDC"/>
    <w:rsid w:val="007F1F1B"/>
    <w:rsid w:val="007F1F69"/>
    <w:rsid w:val="007F1F6A"/>
    <w:rsid w:val="007F1F80"/>
    <w:rsid w:val="007F1FBB"/>
    <w:rsid w:val="007F2064"/>
    <w:rsid w:val="007F2065"/>
    <w:rsid w:val="007F2075"/>
    <w:rsid w:val="007F2089"/>
    <w:rsid w:val="007F21A8"/>
    <w:rsid w:val="007F21B7"/>
    <w:rsid w:val="007F2249"/>
    <w:rsid w:val="007F235A"/>
    <w:rsid w:val="007F2360"/>
    <w:rsid w:val="007F2369"/>
    <w:rsid w:val="007F237B"/>
    <w:rsid w:val="007F23CF"/>
    <w:rsid w:val="007F23FF"/>
    <w:rsid w:val="007F242C"/>
    <w:rsid w:val="007F2456"/>
    <w:rsid w:val="007F24B1"/>
    <w:rsid w:val="007F24C7"/>
    <w:rsid w:val="007F24DF"/>
    <w:rsid w:val="007F25F0"/>
    <w:rsid w:val="007F2634"/>
    <w:rsid w:val="007F2681"/>
    <w:rsid w:val="007F26E8"/>
    <w:rsid w:val="007F2764"/>
    <w:rsid w:val="007F2771"/>
    <w:rsid w:val="007F27A6"/>
    <w:rsid w:val="007F27B8"/>
    <w:rsid w:val="007F27C0"/>
    <w:rsid w:val="007F27F6"/>
    <w:rsid w:val="007F2812"/>
    <w:rsid w:val="007F2829"/>
    <w:rsid w:val="007F2841"/>
    <w:rsid w:val="007F2856"/>
    <w:rsid w:val="007F2862"/>
    <w:rsid w:val="007F288D"/>
    <w:rsid w:val="007F289E"/>
    <w:rsid w:val="007F28B6"/>
    <w:rsid w:val="007F29AB"/>
    <w:rsid w:val="007F29F4"/>
    <w:rsid w:val="007F29F8"/>
    <w:rsid w:val="007F2A62"/>
    <w:rsid w:val="007F2AB1"/>
    <w:rsid w:val="007F2AB3"/>
    <w:rsid w:val="007F2AFA"/>
    <w:rsid w:val="007F2B5F"/>
    <w:rsid w:val="007F2B89"/>
    <w:rsid w:val="007F2BAF"/>
    <w:rsid w:val="007F2BBD"/>
    <w:rsid w:val="007F2C14"/>
    <w:rsid w:val="007F2C26"/>
    <w:rsid w:val="007F2C31"/>
    <w:rsid w:val="007F2C39"/>
    <w:rsid w:val="007F2C6A"/>
    <w:rsid w:val="007F2C7B"/>
    <w:rsid w:val="007F2C95"/>
    <w:rsid w:val="007F2CB2"/>
    <w:rsid w:val="007F2CF9"/>
    <w:rsid w:val="007F2D35"/>
    <w:rsid w:val="007F2D65"/>
    <w:rsid w:val="007F2D71"/>
    <w:rsid w:val="007F2D93"/>
    <w:rsid w:val="007F2DBF"/>
    <w:rsid w:val="007F2DCA"/>
    <w:rsid w:val="007F2DCD"/>
    <w:rsid w:val="007F2DE3"/>
    <w:rsid w:val="007F2DFC"/>
    <w:rsid w:val="007F2E25"/>
    <w:rsid w:val="007F2E28"/>
    <w:rsid w:val="007F2E5D"/>
    <w:rsid w:val="007F2E6E"/>
    <w:rsid w:val="007F2E83"/>
    <w:rsid w:val="007F2E88"/>
    <w:rsid w:val="007F2E8E"/>
    <w:rsid w:val="007F2EE1"/>
    <w:rsid w:val="007F2F5E"/>
    <w:rsid w:val="007F2FDB"/>
    <w:rsid w:val="007F2FFB"/>
    <w:rsid w:val="007F3052"/>
    <w:rsid w:val="007F3098"/>
    <w:rsid w:val="007F314B"/>
    <w:rsid w:val="007F316E"/>
    <w:rsid w:val="007F317E"/>
    <w:rsid w:val="007F31A9"/>
    <w:rsid w:val="007F31B7"/>
    <w:rsid w:val="007F31E2"/>
    <w:rsid w:val="007F31EA"/>
    <w:rsid w:val="007F31ED"/>
    <w:rsid w:val="007F323C"/>
    <w:rsid w:val="007F324F"/>
    <w:rsid w:val="007F325C"/>
    <w:rsid w:val="007F3275"/>
    <w:rsid w:val="007F3287"/>
    <w:rsid w:val="007F331E"/>
    <w:rsid w:val="007F3345"/>
    <w:rsid w:val="007F3383"/>
    <w:rsid w:val="007F33B7"/>
    <w:rsid w:val="007F33F2"/>
    <w:rsid w:val="007F3447"/>
    <w:rsid w:val="007F34D5"/>
    <w:rsid w:val="007F3519"/>
    <w:rsid w:val="007F351B"/>
    <w:rsid w:val="007F353A"/>
    <w:rsid w:val="007F358C"/>
    <w:rsid w:val="007F359F"/>
    <w:rsid w:val="007F3655"/>
    <w:rsid w:val="007F36A1"/>
    <w:rsid w:val="007F36AD"/>
    <w:rsid w:val="007F36EC"/>
    <w:rsid w:val="007F371A"/>
    <w:rsid w:val="007F3742"/>
    <w:rsid w:val="007F3753"/>
    <w:rsid w:val="007F3764"/>
    <w:rsid w:val="007F3784"/>
    <w:rsid w:val="007F37D7"/>
    <w:rsid w:val="007F3812"/>
    <w:rsid w:val="007F383D"/>
    <w:rsid w:val="007F384C"/>
    <w:rsid w:val="007F3873"/>
    <w:rsid w:val="007F3888"/>
    <w:rsid w:val="007F38A3"/>
    <w:rsid w:val="007F38F1"/>
    <w:rsid w:val="007F38FC"/>
    <w:rsid w:val="007F3907"/>
    <w:rsid w:val="007F3913"/>
    <w:rsid w:val="007F3919"/>
    <w:rsid w:val="007F3940"/>
    <w:rsid w:val="007F39B0"/>
    <w:rsid w:val="007F3A33"/>
    <w:rsid w:val="007F3A5B"/>
    <w:rsid w:val="007F3AAF"/>
    <w:rsid w:val="007F3AB9"/>
    <w:rsid w:val="007F3AFF"/>
    <w:rsid w:val="007F3B3B"/>
    <w:rsid w:val="007F3B6D"/>
    <w:rsid w:val="007F3B9B"/>
    <w:rsid w:val="007F3BA7"/>
    <w:rsid w:val="007F3BC8"/>
    <w:rsid w:val="007F3C2B"/>
    <w:rsid w:val="007F3C61"/>
    <w:rsid w:val="007F3C90"/>
    <w:rsid w:val="007F3CFE"/>
    <w:rsid w:val="007F3D51"/>
    <w:rsid w:val="007F3D64"/>
    <w:rsid w:val="007F3D67"/>
    <w:rsid w:val="007F3D68"/>
    <w:rsid w:val="007F3D85"/>
    <w:rsid w:val="007F3D93"/>
    <w:rsid w:val="007F3DB3"/>
    <w:rsid w:val="007F3DC0"/>
    <w:rsid w:val="007F3E64"/>
    <w:rsid w:val="007F3E74"/>
    <w:rsid w:val="007F3F02"/>
    <w:rsid w:val="007F3F4D"/>
    <w:rsid w:val="007F3F72"/>
    <w:rsid w:val="007F3FA1"/>
    <w:rsid w:val="007F3FF9"/>
    <w:rsid w:val="007F4053"/>
    <w:rsid w:val="007F4059"/>
    <w:rsid w:val="007F406D"/>
    <w:rsid w:val="007F40BF"/>
    <w:rsid w:val="007F40C6"/>
    <w:rsid w:val="007F40D3"/>
    <w:rsid w:val="007F4116"/>
    <w:rsid w:val="007F411D"/>
    <w:rsid w:val="007F4143"/>
    <w:rsid w:val="007F414F"/>
    <w:rsid w:val="007F4206"/>
    <w:rsid w:val="007F4208"/>
    <w:rsid w:val="007F4344"/>
    <w:rsid w:val="007F4354"/>
    <w:rsid w:val="007F435E"/>
    <w:rsid w:val="007F4381"/>
    <w:rsid w:val="007F43EE"/>
    <w:rsid w:val="007F43F7"/>
    <w:rsid w:val="007F4462"/>
    <w:rsid w:val="007F4493"/>
    <w:rsid w:val="007F45C9"/>
    <w:rsid w:val="007F4627"/>
    <w:rsid w:val="007F4672"/>
    <w:rsid w:val="007F4710"/>
    <w:rsid w:val="007F4743"/>
    <w:rsid w:val="007F474A"/>
    <w:rsid w:val="007F477B"/>
    <w:rsid w:val="007F47AB"/>
    <w:rsid w:val="007F47AD"/>
    <w:rsid w:val="007F47AF"/>
    <w:rsid w:val="007F47CA"/>
    <w:rsid w:val="007F47DA"/>
    <w:rsid w:val="007F47F0"/>
    <w:rsid w:val="007F4856"/>
    <w:rsid w:val="007F4868"/>
    <w:rsid w:val="007F48A9"/>
    <w:rsid w:val="007F48F7"/>
    <w:rsid w:val="007F4926"/>
    <w:rsid w:val="007F49F5"/>
    <w:rsid w:val="007F49FF"/>
    <w:rsid w:val="007F4A1C"/>
    <w:rsid w:val="007F4A2F"/>
    <w:rsid w:val="007F4A48"/>
    <w:rsid w:val="007F4A62"/>
    <w:rsid w:val="007F4A71"/>
    <w:rsid w:val="007F4AB6"/>
    <w:rsid w:val="007F4AC5"/>
    <w:rsid w:val="007F4B50"/>
    <w:rsid w:val="007F4B68"/>
    <w:rsid w:val="007F4BC5"/>
    <w:rsid w:val="007F4BD8"/>
    <w:rsid w:val="007F4C2C"/>
    <w:rsid w:val="007F4C81"/>
    <w:rsid w:val="007F4C9E"/>
    <w:rsid w:val="007F4D0E"/>
    <w:rsid w:val="007F4D45"/>
    <w:rsid w:val="007F4D93"/>
    <w:rsid w:val="007F4D98"/>
    <w:rsid w:val="007F4DC7"/>
    <w:rsid w:val="007F4DCA"/>
    <w:rsid w:val="007F4DDE"/>
    <w:rsid w:val="007F4DF7"/>
    <w:rsid w:val="007F4E24"/>
    <w:rsid w:val="007F4E28"/>
    <w:rsid w:val="007F4ECF"/>
    <w:rsid w:val="007F4F39"/>
    <w:rsid w:val="007F4F6C"/>
    <w:rsid w:val="007F4F7B"/>
    <w:rsid w:val="007F4FEE"/>
    <w:rsid w:val="007F4FF5"/>
    <w:rsid w:val="007F5033"/>
    <w:rsid w:val="007F5041"/>
    <w:rsid w:val="007F5058"/>
    <w:rsid w:val="007F5065"/>
    <w:rsid w:val="007F50B9"/>
    <w:rsid w:val="007F50D4"/>
    <w:rsid w:val="007F5123"/>
    <w:rsid w:val="007F5129"/>
    <w:rsid w:val="007F5175"/>
    <w:rsid w:val="007F5203"/>
    <w:rsid w:val="007F521C"/>
    <w:rsid w:val="007F5221"/>
    <w:rsid w:val="007F5225"/>
    <w:rsid w:val="007F522B"/>
    <w:rsid w:val="007F523F"/>
    <w:rsid w:val="007F52AD"/>
    <w:rsid w:val="007F52E2"/>
    <w:rsid w:val="007F52FB"/>
    <w:rsid w:val="007F532A"/>
    <w:rsid w:val="007F5334"/>
    <w:rsid w:val="007F5395"/>
    <w:rsid w:val="007F53AF"/>
    <w:rsid w:val="007F53BF"/>
    <w:rsid w:val="007F53F4"/>
    <w:rsid w:val="007F53FE"/>
    <w:rsid w:val="007F5403"/>
    <w:rsid w:val="007F5442"/>
    <w:rsid w:val="007F5453"/>
    <w:rsid w:val="007F549D"/>
    <w:rsid w:val="007F5525"/>
    <w:rsid w:val="007F55F5"/>
    <w:rsid w:val="007F569B"/>
    <w:rsid w:val="007F569D"/>
    <w:rsid w:val="007F56A8"/>
    <w:rsid w:val="007F574E"/>
    <w:rsid w:val="007F57A4"/>
    <w:rsid w:val="007F57C7"/>
    <w:rsid w:val="007F5839"/>
    <w:rsid w:val="007F584D"/>
    <w:rsid w:val="007F589F"/>
    <w:rsid w:val="007F58A2"/>
    <w:rsid w:val="007F58C4"/>
    <w:rsid w:val="007F59FC"/>
    <w:rsid w:val="007F5A15"/>
    <w:rsid w:val="007F5A1F"/>
    <w:rsid w:val="007F5A43"/>
    <w:rsid w:val="007F5A6E"/>
    <w:rsid w:val="007F5AB5"/>
    <w:rsid w:val="007F5AF0"/>
    <w:rsid w:val="007F5B18"/>
    <w:rsid w:val="007F5B1A"/>
    <w:rsid w:val="007F5B24"/>
    <w:rsid w:val="007F5B25"/>
    <w:rsid w:val="007F5B8D"/>
    <w:rsid w:val="007F5BB7"/>
    <w:rsid w:val="007F5BC7"/>
    <w:rsid w:val="007F5C2E"/>
    <w:rsid w:val="007F5C47"/>
    <w:rsid w:val="007F5C77"/>
    <w:rsid w:val="007F5C7B"/>
    <w:rsid w:val="007F5C9C"/>
    <w:rsid w:val="007F5CEC"/>
    <w:rsid w:val="007F5D6A"/>
    <w:rsid w:val="007F5E19"/>
    <w:rsid w:val="007F5E54"/>
    <w:rsid w:val="007F5E74"/>
    <w:rsid w:val="007F5ECA"/>
    <w:rsid w:val="007F5FE3"/>
    <w:rsid w:val="007F6022"/>
    <w:rsid w:val="007F602A"/>
    <w:rsid w:val="007F6037"/>
    <w:rsid w:val="007F605F"/>
    <w:rsid w:val="007F6076"/>
    <w:rsid w:val="007F60BF"/>
    <w:rsid w:val="007F60F8"/>
    <w:rsid w:val="007F6104"/>
    <w:rsid w:val="007F6110"/>
    <w:rsid w:val="007F6144"/>
    <w:rsid w:val="007F615A"/>
    <w:rsid w:val="007F61FB"/>
    <w:rsid w:val="007F6237"/>
    <w:rsid w:val="007F6238"/>
    <w:rsid w:val="007F625A"/>
    <w:rsid w:val="007F626A"/>
    <w:rsid w:val="007F627D"/>
    <w:rsid w:val="007F62B0"/>
    <w:rsid w:val="007F6300"/>
    <w:rsid w:val="007F6342"/>
    <w:rsid w:val="007F6358"/>
    <w:rsid w:val="007F635B"/>
    <w:rsid w:val="007F6368"/>
    <w:rsid w:val="007F640E"/>
    <w:rsid w:val="007F6428"/>
    <w:rsid w:val="007F6439"/>
    <w:rsid w:val="007F6463"/>
    <w:rsid w:val="007F64BA"/>
    <w:rsid w:val="007F64C7"/>
    <w:rsid w:val="007F6513"/>
    <w:rsid w:val="007F655C"/>
    <w:rsid w:val="007F6569"/>
    <w:rsid w:val="007F6589"/>
    <w:rsid w:val="007F65A0"/>
    <w:rsid w:val="007F65B5"/>
    <w:rsid w:val="007F6652"/>
    <w:rsid w:val="007F66EB"/>
    <w:rsid w:val="007F6733"/>
    <w:rsid w:val="007F6836"/>
    <w:rsid w:val="007F689A"/>
    <w:rsid w:val="007F68DF"/>
    <w:rsid w:val="007F68F1"/>
    <w:rsid w:val="007F694D"/>
    <w:rsid w:val="007F6980"/>
    <w:rsid w:val="007F6985"/>
    <w:rsid w:val="007F69B1"/>
    <w:rsid w:val="007F69E7"/>
    <w:rsid w:val="007F6A0A"/>
    <w:rsid w:val="007F6A15"/>
    <w:rsid w:val="007F6A86"/>
    <w:rsid w:val="007F6A8E"/>
    <w:rsid w:val="007F6A98"/>
    <w:rsid w:val="007F6ABA"/>
    <w:rsid w:val="007F6AC1"/>
    <w:rsid w:val="007F6AD8"/>
    <w:rsid w:val="007F6B3E"/>
    <w:rsid w:val="007F6B40"/>
    <w:rsid w:val="007F6B5E"/>
    <w:rsid w:val="007F6B75"/>
    <w:rsid w:val="007F6B86"/>
    <w:rsid w:val="007F6B95"/>
    <w:rsid w:val="007F6BB9"/>
    <w:rsid w:val="007F6C6F"/>
    <w:rsid w:val="007F6C7F"/>
    <w:rsid w:val="007F6CF2"/>
    <w:rsid w:val="007F6D0E"/>
    <w:rsid w:val="007F6D39"/>
    <w:rsid w:val="007F6D4F"/>
    <w:rsid w:val="007F6D67"/>
    <w:rsid w:val="007F6D73"/>
    <w:rsid w:val="007F6D81"/>
    <w:rsid w:val="007F6DDA"/>
    <w:rsid w:val="007F6ECF"/>
    <w:rsid w:val="007F6EEB"/>
    <w:rsid w:val="007F6F07"/>
    <w:rsid w:val="007F6F0A"/>
    <w:rsid w:val="007F6F4F"/>
    <w:rsid w:val="007F6F9C"/>
    <w:rsid w:val="007F6FB6"/>
    <w:rsid w:val="007F702C"/>
    <w:rsid w:val="007F70CB"/>
    <w:rsid w:val="007F70D2"/>
    <w:rsid w:val="007F70DF"/>
    <w:rsid w:val="007F710E"/>
    <w:rsid w:val="007F714A"/>
    <w:rsid w:val="007F7153"/>
    <w:rsid w:val="007F716A"/>
    <w:rsid w:val="007F716E"/>
    <w:rsid w:val="007F716F"/>
    <w:rsid w:val="007F71A0"/>
    <w:rsid w:val="007F72DF"/>
    <w:rsid w:val="007F72F6"/>
    <w:rsid w:val="007F72FA"/>
    <w:rsid w:val="007F7333"/>
    <w:rsid w:val="007F73C0"/>
    <w:rsid w:val="007F73EF"/>
    <w:rsid w:val="007F74EB"/>
    <w:rsid w:val="007F754F"/>
    <w:rsid w:val="007F7594"/>
    <w:rsid w:val="007F759D"/>
    <w:rsid w:val="007F75AC"/>
    <w:rsid w:val="007F7627"/>
    <w:rsid w:val="007F76D0"/>
    <w:rsid w:val="007F76FB"/>
    <w:rsid w:val="007F7731"/>
    <w:rsid w:val="007F7750"/>
    <w:rsid w:val="007F7780"/>
    <w:rsid w:val="007F7799"/>
    <w:rsid w:val="007F7833"/>
    <w:rsid w:val="007F786C"/>
    <w:rsid w:val="007F78BD"/>
    <w:rsid w:val="007F7944"/>
    <w:rsid w:val="007F7962"/>
    <w:rsid w:val="007F7986"/>
    <w:rsid w:val="007F7989"/>
    <w:rsid w:val="007F7995"/>
    <w:rsid w:val="007F79B6"/>
    <w:rsid w:val="007F79F7"/>
    <w:rsid w:val="007F79FF"/>
    <w:rsid w:val="007F7AA6"/>
    <w:rsid w:val="007F7AB6"/>
    <w:rsid w:val="007F7AEE"/>
    <w:rsid w:val="007F7B16"/>
    <w:rsid w:val="007F7B3D"/>
    <w:rsid w:val="007F7B81"/>
    <w:rsid w:val="007F7BD4"/>
    <w:rsid w:val="007F7BE0"/>
    <w:rsid w:val="007F7C03"/>
    <w:rsid w:val="007F7C5C"/>
    <w:rsid w:val="007F7C6D"/>
    <w:rsid w:val="007F7CB4"/>
    <w:rsid w:val="007F7CDD"/>
    <w:rsid w:val="007F7CF7"/>
    <w:rsid w:val="007F7D0D"/>
    <w:rsid w:val="007F7D50"/>
    <w:rsid w:val="007F7D77"/>
    <w:rsid w:val="007F7DA3"/>
    <w:rsid w:val="007F7DA8"/>
    <w:rsid w:val="007F7DBF"/>
    <w:rsid w:val="007F7DFD"/>
    <w:rsid w:val="007F7E3A"/>
    <w:rsid w:val="007F7E4C"/>
    <w:rsid w:val="007F7E5F"/>
    <w:rsid w:val="007F7E8C"/>
    <w:rsid w:val="007F7EB2"/>
    <w:rsid w:val="007F7ECB"/>
    <w:rsid w:val="007F7F0F"/>
    <w:rsid w:val="007F7F35"/>
    <w:rsid w:val="007F7FD7"/>
    <w:rsid w:val="007F7FD9"/>
    <w:rsid w:val="007FB21C"/>
    <w:rsid w:val="00800010"/>
    <w:rsid w:val="008000C1"/>
    <w:rsid w:val="008000D3"/>
    <w:rsid w:val="008000F1"/>
    <w:rsid w:val="00800155"/>
    <w:rsid w:val="008001AF"/>
    <w:rsid w:val="0080020B"/>
    <w:rsid w:val="00800275"/>
    <w:rsid w:val="00800283"/>
    <w:rsid w:val="00800284"/>
    <w:rsid w:val="008002F9"/>
    <w:rsid w:val="00800310"/>
    <w:rsid w:val="0080035D"/>
    <w:rsid w:val="008003BA"/>
    <w:rsid w:val="008003EB"/>
    <w:rsid w:val="00800406"/>
    <w:rsid w:val="00800415"/>
    <w:rsid w:val="0080041E"/>
    <w:rsid w:val="00800447"/>
    <w:rsid w:val="00800460"/>
    <w:rsid w:val="0080047B"/>
    <w:rsid w:val="008004B5"/>
    <w:rsid w:val="008004D3"/>
    <w:rsid w:val="008004F5"/>
    <w:rsid w:val="0080054C"/>
    <w:rsid w:val="0080055C"/>
    <w:rsid w:val="008005CE"/>
    <w:rsid w:val="008005D9"/>
    <w:rsid w:val="008005EB"/>
    <w:rsid w:val="00800603"/>
    <w:rsid w:val="00800606"/>
    <w:rsid w:val="008006A7"/>
    <w:rsid w:val="0080070C"/>
    <w:rsid w:val="00800716"/>
    <w:rsid w:val="0080072A"/>
    <w:rsid w:val="0080074E"/>
    <w:rsid w:val="008007B5"/>
    <w:rsid w:val="008007EA"/>
    <w:rsid w:val="0080081F"/>
    <w:rsid w:val="00800846"/>
    <w:rsid w:val="00800860"/>
    <w:rsid w:val="0080088A"/>
    <w:rsid w:val="00800908"/>
    <w:rsid w:val="00800916"/>
    <w:rsid w:val="00800925"/>
    <w:rsid w:val="00800951"/>
    <w:rsid w:val="008009D6"/>
    <w:rsid w:val="008009E4"/>
    <w:rsid w:val="00800A2B"/>
    <w:rsid w:val="00800A4F"/>
    <w:rsid w:val="00800A7D"/>
    <w:rsid w:val="00800A9B"/>
    <w:rsid w:val="00800ACB"/>
    <w:rsid w:val="00800AD7"/>
    <w:rsid w:val="00800ADB"/>
    <w:rsid w:val="00800AEC"/>
    <w:rsid w:val="00800B56"/>
    <w:rsid w:val="00800B71"/>
    <w:rsid w:val="00800B7C"/>
    <w:rsid w:val="00800BAF"/>
    <w:rsid w:val="00800BCA"/>
    <w:rsid w:val="00800C44"/>
    <w:rsid w:val="00800C6B"/>
    <w:rsid w:val="00800C75"/>
    <w:rsid w:val="00800D53"/>
    <w:rsid w:val="00800DC3"/>
    <w:rsid w:val="00800E41"/>
    <w:rsid w:val="00800EA8"/>
    <w:rsid w:val="00800EC5"/>
    <w:rsid w:val="00800F24"/>
    <w:rsid w:val="00800F29"/>
    <w:rsid w:val="00800F8A"/>
    <w:rsid w:val="00800FC8"/>
    <w:rsid w:val="0080109A"/>
    <w:rsid w:val="008010B5"/>
    <w:rsid w:val="00801100"/>
    <w:rsid w:val="0080112C"/>
    <w:rsid w:val="0080113E"/>
    <w:rsid w:val="00801149"/>
    <w:rsid w:val="0080114F"/>
    <w:rsid w:val="008011AC"/>
    <w:rsid w:val="008011D7"/>
    <w:rsid w:val="008011DF"/>
    <w:rsid w:val="008012E8"/>
    <w:rsid w:val="008012F0"/>
    <w:rsid w:val="00801303"/>
    <w:rsid w:val="00801323"/>
    <w:rsid w:val="00801327"/>
    <w:rsid w:val="0080135E"/>
    <w:rsid w:val="0080137F"/>
    <w:rsid w:val="00801392"/>
    <w:rsid w:val="00801393"/>
    <w:rsid w:val="0080142F"/>
    <w:rsid w:val="0080144D"/>
    <w:rsid w:val="00801472"/>
    <w:rsid w:val="00801479"/>
    <w:rsid w:val="00801489"/>
    <w:rsid w:val="0080148D"/>
    <w:rsid w:val="008014AE"/>
    <w:rsid w:val="008014B0"/>
    <w:rsid w:val="008014CD"/>
    <w:rsid w:val="008014E8"/>
    <w:rsid w:val="00801500"/>
    <w:rsid w:val="00801502"/>
    <w:rsid w:val="00801547"/>
    <w:rsid w:val="008015F0"/>
    <w:rsid w:val="00801636"/>
    <w:rsid w:val="00801639"/>
    <w:rsid w:val="00801660"/>
    <w:rsid w:val="00801677"/>
    <w:rsid w:val="00801687"/>
    <w:rsid w:val="00801689"/>
    <w:rsid w:val="008016D1"/>
    <w:rsid w:val="008016E3"/>
    <w:rsid w:val="0080178E"/>
    <w:rsid w:val="0080180C"/>
    <w:rsid w:val="00801874"/>
    <w:rsid w:val="008018AD"/>
    <w:rsid w:val="008018E8"/>
    <w:rsid w:val="00801907"/>
    <w:rsid w:val="0080195F"/>
    <w:rsid w:val="0080196A"/>
    <w:rsid w:val="008019F8"/>
    <w:rsid w:val="00801A20"/>
    <w:rsid w:val="00801A8A"/>
    <w:rsid w:val="00801AA2"/>
    <w:rsid w:val="00801AC0"/>
    <w:rsid w:val="00801B0B"/>
    <w:rsid w:val="00801B5E"/>
    <w:rsid w:val="00801B7B"/>
    <w:rsid w:val="00801BDE"/>
    <w:rsid w:val="00801CA4"/>
    <w:rsid w:val="00801CAB"/>
    <w:rsid w:val="00801CDB"/>
    <w:rsid w:val="00801D0B"/>
    <w:rsid w:val="00801D49"/>
    <w:rsid w:val="00801D6C"/>
    <w:rsid w:val="00801D72"/>
    <w:rsid w:val="00801D7F"/>
    <w:rsid w:val="00801DA2"/>
    <w:rsid w:val="00801DC7"/>
    <w:rsid w:val="00801DDF"/>
    <w:rsid w:val="00801E55"/>
    <w:rsid w:val="00801E63"/>
    <w:rsid w:val="00801E72"/>
    <w:rsid w:val="00801EEA"/>
    <w:rsid w:val="00801F7D"/>
    <w:rsid w:val="00801FF2"/>
    <w:rsid w:val="0080200F"/>
    <w:rsid w:val="00802021"/>
    <w:rsid w:val="0080206E"/>
    <w:rsid w:val="008020A1"/>
    <w:rsid w:val="008020CA"/>
    <w:rsid w:val="008020D6"/>
    <w:rsid w:val="0080216B"/>
    <w:rsid w:val="0080217D"/>
    <w:rsid w:val="008021DF"/>
    <w:rsid w:val="0080223B"/>
    <w:rsid w:val="00802241"/>
    <w:rsid w:val="0080225B"/>
    <w:rsid w:val="008022E8"/>
    <w:rsid w:val="00802324"/>
    <w:rsid w:val="00802347"/>
    <w:rsid w:val="0080241D"/>
    <w:rsid w:val="0080243F"/>
    <w:rsid w:val="00802459"/>
    <w:rsid w:val="0080245F"/>
    <w:rsid w:val="00802499"/>
    <w:rsid w:val="008024E0"/>
    <w:rsid w:val="008024FD"/>
    <w:rsid w:val="0080254C"/>
    <w:rsid w:val="0080254F"/>
    <w:rsid w:val="0080256C"/>
    <w:rsid w:val="0080256F"/>
    <w:rsid w:val="0080257F"/>
    <w:rsid w:val="008025AD"/>
    <w:rsid w:val="008025F4"/>
    <w:rsid w:val="00802638"/>
    <w:rsid w:val="00802646"/>
    <w:rsid w:val="00802667"/>
    <w:rsid w:val="008026A8"/>
    <w:rsid w:val="008026F0"/>
    <w:rsid w:val="00802710"/>
    <w:rsid w:val="00802770"/>
    <w:rsid w:val="0080277F"/>
    <w:rsid w:val="00802788"/>
    <w:rsid w:val="0080279B"/>
    <w:rsid w:val="008027D0"/>
    <w:rsid w:val="008027DB"/>
    <w:rsid w:val="008027F1"/>
    <w:rsid w:val="00802820"/>
    <w:rsid w:val="0080284C"/>
    <w:rsid w:val="00802899"/>
    <w:rsid w:val="008028BA"/>
    <w:rsid w:val="008028F0"/>
    <w:rsid w:val="008028F3"/>
    <w:rsid w:val="00802976"/>
    <w:rsid w:val="00802A0C"/>
    <w:rsid w:val="00802A4C"/>
    <w:rsid w:val="00802A6E"/>
    <w:rsid w:val="00802A85"/>
    <w:rsid w:val="00802AFB"/>
    <w:rsid w:val="00802AFC"/>
    <w:rsid w:val="00802B09"/>
    <w:rsid w:val="00802BF8"/>
    <w:rsid w:val="00802C15"/>
    <w:rsid w:val="00802C44"/>
    <w:rsid w:val="00802C47"/>
    <w:rsid w:val="00802C97"/>
    <w:rsid w:val="00802CD1"/>
    <w:rsid w:val="00802D41"/>
    <w:rsid w:val="00802D6B"/>
    <w:rsid w:val="00802D7D"/>
    <w:rsid w:val="00802D80"/>
    <w:rsid w:val="00802D84"/>
    <w:rsid w:val="00802DA1"/>
    <w:rsid w:val="00802DE5"/>
    <w:rsid w:val="00802DEB"/>
    <w:rsid w:val="00802EDB"/>
    <w:rsid w:val="00802F14"/>
    <w:rsid w:val="00802FA6"/>
    <w:rsid w:val="00802FBA"/>
    <w:rsid w:val="00802FD0"/>
    <w:rsid w:val="00803034"/>
    <w:rsid w:val="008030C1"/>
    <w:rsid w:val="008030CC"/>
    <w:rsid w:val="008030D6"/>
    <w:rsid w:val="008030FA"/>
    <w:rsid w:val="0080310B"/>
    <w:rsid w:val="00803151"/>
    <w:rsid w:val="0080318E"/>
    <w:rsid w:val="0080319F"/>
    <w:rsid w:val="00803213"/>
    <w:rsid w:val="00803232"/>
    <w:rsid w:val="0080324E"/>
    <w:rsid w:val="008032F7"/>
    <w:rsid w:val="0080334D"/>
    <w:rsid w:val="00803373"/>
    <w:rsid w:val="008033AD"/>
    <w:rsid w:val="00803411"/>
    <w:rsid w:val="00803433"/>
    <w:rsid w:val="00803472"/>
    <w:rsid w:val="00803495"/>
    <w:rsid w:val="00803499"/>
    <w:rsid w:val="008034F0"/>
    <w:rsid w:val="00803524"/>
    <w:rsid w:val="0080355A"/>
    <w:rsid w:val="00803598"/>
    <w:rsid w:val="00803613"/>
    <w:rsid w:val="00803643"/>
    <w:rsid w:val="00803645"/>
    <w:rsid w:val="008036A0"/>
    <w:rsid w:val="008036B1"/>
    <w:rsid w:val="0080374E"/>
    <w:rsid w:val="0080376F"/>
    <w:rsid w:val="00803780"/>
    <w:rsid w:val="00803795"/>
    <w:rsid w:val="008037D7"/>
    <w:rsid w:val="008037F4"/>
    <w:rsid w:val="00803816"/>
    <w:rsid w:val="0080382B"/>
    <w:rsid w:val="00803833"/>
    <w:rsid w:val="00803A24"/>
    <w:rsid w:val="00803A4E"/>
    <w:rsid w:val="00803A77"/>
    <w:rsid w:val="00803A79"/>
    <w:rsid w:val="00803A80"/>
    <w:rsid w:val="00803B1E"/>
    <w:rsid w:val="00803B26"/>
    <w:rsid w:val="00803B37"/>
    <w:rsid w:val="00803B40"/>
    <w:rsid w:val="00803C81"/>
    <w:rsid w:val="00803C91"/>
    <w:rsid w:val="00803C9A"/>
    <w:rsid w:val="00803CA1"/>
    <w:rsid w:val="00803D0B"/>
    <w:rsid w:val="00803D1D"/>
    <w:rsid w:val="00803D93"/>
    <w:rsid w:val="00803D95"/>
    <w:rsid w:val="00803E04"/>
    <w:rsid w:val="00803E4B"/>
    <w:rsid w:val="00803E52"/>
    <w:rsid w:val="00803ED3"/>
    <w:rsid w:val="00803F13"/>
    <w:rsid w:val="00803F19"/>
    <w:rsid w:val="00803F82"/>
    <w:rsid w:val="00803F8D"/>
    <w:rsid w:val="00803FD9"/>
    <w:rsid w:val="00803FFB"/>
    <w:rsid w:val="00804014"/>
    <w:rsid w:val="00804027"/>
    <w:rsid w:val="0080403F"/>
    <w:rsid w:val="00804044"/>
    <w:rsid w:val="00804049"/>
    <w:rsid w:val="008040C4"/>
    <w:rsid w:val="008040D1"/>
    <w:rsid w:val="008040E5"/>
    <w:rsid w:val="008040FA"/>
    <w:rsid w:val="00804110"/>
    <w:rsid w:val="0080417F"/>
    <w:rsid w:val="008041A6"/>
    <w:rsid w:val="0080420F"/>
    <w:rsid w:val="0080424A"/>
    <w:rsid w:val="00804276"/>
    <w:rsid w:val="0080428E"/>
    <w:rsid w:val="008042C2"/>
    <w:rsid w:val="0080432D"/>
    <w:rsid w:val="0080433A"/>
    <w:rsid w:val="0080433B"/>
    <w:rsid w:val="00804383"/>
    <w:rsid w:val="008043AA"/>
    <w:rsid w:val="008043DE"/>
    <w:rsid w:val="008043F8"/>
    <w:rsid w:val="00804445"/>
    <w:rsid w:val="00804448"/>
    <w:rsid w:val="0080445F"/>
    <w:rsid w:val="008044BE"/>
    <w:rsid w:val="008044D9"/>
    <w:rsid w:val="0080450A"/>
    <w:rsid w:val="00804541"/>
    <w:rsid w:val="008045EE"/>
    <w:rsid w:val="008045F9"/>
    <w:rsid w:val="00804634"/>
    <w:rsid w:val="00804661"/>
    <w:rsid w:val="00804665"/>
    <w:rsid w:val="00804671"/>
    <w:rsid w:val="00804699"/>
    <w:rsid w:val="008046B5"/>
    <w:rsid w:val="008046CF"/>
    <w:rsid w:val="0080475A"/>
    <w:rsid w:val="0080475F"/>
    <w:rsid w:val="00804796"/>
    <w:rsid w:val="008047AB"/>
    <w:rsid w:val="008047FB"/>
    <w:rsid w:val="008047FE"/>
    <w:rsid w:val="00804837"/>
    <w:rsid w:val="00804838"/>
    <w:rsid w:val="0080489C"/>
    <w:rsid w:val="008048F6"/>
    <w:rsid w:val="00804931"/>
    <w:rsid w:val="0080494A"/>
    <w:rsid w:val="00804985"/>
    <w:rsid w:val="008049A0"/>
    <w:rsid w:val="008049A9"/>
    <w:rsid w:val="008049C8"/>
    <w:rsid w:val="00804A30"/>
    <w:rsid w:val="00804AB0"/>
    <w:rsid w:val="00804B68"/>
    <w:rsid w:val="00804B70"/>
    <w:rsid w:val="00804B8C"/>
    <w:rsid w:val="00804B91"/>
    <w:rsid w:val="00804BE3"/>
    <w:rsid w:val="00804BF1"/>
    <w:rsid w:val="00804C04"/>
    <w:rsid w:val="00804C16"/>
    <w:rsid w:val="00804C52"/>
    <w:rsid w:val="00804CD4"/>
    <w:rsid w:val="00804DC6"/>
    <w:rsid w:val="00804DC8"/>
    <w:rsid w:val="00804DCA"/>
    <w:rsid w:val="00804E63"/>
    <w:rsid w:val="00804E6D"/>
    <w:rsid w:val="00804E7A"/>
    <w:rsid w:val="00804EB1"/>
    <w:rsid w:val="00804F26"/>
    <w:rsid w:val="00804F46"/>
    <w:rsid w:val="00804F5F"/>
    <w:rsid w:val="00804FB9"/>
    <w:rsid w:val="00804FBC"/>
    <w:rsid w:val="00805059"/>
    <w:rsid w:val="0080506B"/>
    <w:rsid w:val="0080509D"/>
    <w:rsid w:val="008050F6"/>
    <w:rsid w:val="008051B3"/>
    <w:rsid w:val="008051C4"/>
    <w:rsid w:val="008051F1"/>
    <w:rsid w:val="00805260"/>
    <w:rsid w:val="0080526F"/>
    <w:rsid w:val="00805285"/>
    <w:rsid w:val="008052B8"/>
    <w:rsid w:val="0080533B"/>
    <w:rsid w:val="00805357"/>
    <w:rsid w:val="00805393"/>
    <w:rsid w:val="008053D5"/>
    <w:rsid w:val="008053D7"/>
    <w:rsid w:val="008053FD"/>
    <w:rsid w:val="00805436"/>
    <w:rsid w:val="0080546D"/>
    <w:rsid w:val="0080547E"/>
    <w:rsid w:val="0080554C"/>
    <w:rsid w:val="0080555F"/>
    <w:rsid w:val="0080556C"/>
    <w:rsid w:val="008055CD"/>
    <w:rsid w:val="008055DA"/>
    <w:rsid w:val="0080560F"/>
    <w:rsid w:val="0080563D"/>
    <w:rsid w:val="0080565C"/>
    <w:rsid w:val="008056B4"/>
    <w:rsid w:val="008056BC"/>
    <w:rsid w:val="008056E3"/>
    <w:rsid w:val="0080572F"/>
    <w:rsid w:val="00805739"/>
    <w:rsid w:val="0080576D"/>
    <w:rsid w:val="008057EB"/>
    <w:rsid w:val="00805871"/>
    <w:rsid w:val="0080588B"/>
    <w:rsid w:val="00805891"/>
    <w:rsid w:val="008058C1"/>
    <w:rsid w:val="00805949"/>
    <w:rsid w:val="0080598A"/>
    <w:rsid w:val="008059CC"/>
    <w:rsid w:val="008059EB"/>
    <w:rsid w:val="008059F3"/>
    <w:rsid w:val="00805A2B"/>
    <w:rsid w:val="00805A59"/>
    <w:rsid w:val="00805A79"/>
    <w:rsid w:val="00805A85"/>
    <w:rsid w:val="00805A9A"/>
    <w:rsid w:val="00805AB6"/>
    <w:rsid w:val="00805ABA"/>
    <w:rsid w:val="00805AC3"/>
    <w:rsid w:val="00805ACB"/>
    <w:rsid w:val="00805B25"/>
    <w:rsid w:val="00805B87"/>
    <w:rsid w:val="00805BB1"/>
    <w:rsid w:val="00805BE7"/>
    <w:rsid w:val="00805BFB"/>
    <w:rsid w:val="00805C50"/>
    <w:rsid w:val="00805C75"/>
    <w:rsid w:val="00805C89"/>
    <w:rsid w:val="00805C8E"/>
    <w:rsid w:val="00805CAD"/>
    <w:rsid w:val="00805CB8"/>
    <w:rsid w:val="00805CC0"/>
    <w:rsid w:val="00805CC2"/>
    <w:rsid w:val="00805CF2"/>
    <w:rsid w:val="00805D02"/>
    <w:rsid w:val="00805D23"/>
    <w:rsid w:val="00805D25"/>
    <w:rsid w:val="00805D50"/>
    <w:rsid w:val="00805D8D"/>
    <w:rsid w:val="00805DA1"/>
    <w:rsid w:val="00805DEA"/>
    <w:rsid w:val="00805DF7"/>
    <w:rsid w:val="00805E5C"/>
    <w:rsid w:val="00805E84"/>
    <w:rsid w:val="00805ED5"/>
    <w:rsid w:val="00805F0F"/>
    <w:rsid w:val="00805F11"/>
    <w:rsid w:val="00805F2E"/>
    <w:rsid w:val="00805F91"/>
    <w:rsid w:val="00805FA0"/>
    <w:rsid w:val="00805FDB"/>
    <w:rsid w:val="00806031"/>
    <w:rsid w:val="00806068"/>
    <w:rsid w:val="008060BA"/>
    <w:rsid w:val="00806166"/>
    <w:rsid w:val="008061A8"/>
    <w:rsid w:val="008061DE"/>
    <w:rsid w:val="008061F5"/>
    <w:rsid w:val="00806233"/>
    <w:rsid w:val="0080628E"/>
    <w:rsid w:val="00806295"/>
    <w:rsid w:val="00806307"/>
    <w:rsid w:val="00806364"/>
    <w:rsid w:val="00806377"/>
    <w:rsid w:val="0080639B"/>
    <w:rsid w:val="008063A5"/>
    <w:rsid w:val="008063C1"/>
    <w:rsid w:val="008063F1"/>
    <w:rsid w:val="00806461"/>
    <w:rsid w:val="00806485"/>
    <w:rsid w:val="00806506"/>
    <w:rsid w:val="008065A3"/>
    <w:rsid w:val="00806622"/>
    <w:rsid w:val="00806626"/>
    <w:rsid w:val="0080662C"/>
    <w:rsid w:val="008066A2"/>
    <w:rsid w:val="00806706"/>
    <w:rsid w:val="00806781"/>
    <w:rsid w:val="00806789"/>
    <w:rsid w:val="0080679C"/>
    <w:rsid w:val="008067A3"/>
    <w:rsid w:val="00806866"/>
    <w:rsid w:val="00806871"/>
    <w:rsid w:val="0080689A"/>
    <w:rsid w:val="008068D5"/>
    <w:rsid w:val="008068E7"/>
    <w:rsid w:val="00806934"/>
    <w:rsid w:val="0080697E"/>
    <w:rsid w:val="0080698F"/>
    <w:rsid w:val="008069EF"/>
    <w:rsid w:val="00806A17"/>
    <w:rsid w:val="00806A24"/>
    <w:rsid w:val="00806A49"/>
    <w:rsid w:val="00806AAA"/>
    <w:rsid w:val="00806AC7"/>
    <w:rsid w:val="00806B22"/>
    <w:rsid w:val="00806B54"/>
    <w:rsid w:val="00806B77"/>
    <w:rsid w:val="00806C70"/>
    <w:rsid w:val="00806C85"/>
    <w:rsid w:val="00806C9E"/>
    <w:rsid w:val="00806CCA"/>
    <w:rsid w:val="00806D09"/>
    <w:rsid w:val="00806D1C"/>
    <w:rsid w:val="00806D64"/>
    <w:rsid w:val="00806D91"/>
    <w:rsid w:val="00806DB0"/>
    <w:rsid w:val="00806E32"/>
    <w:rsid w:val="00806E57"/>
    <w:rsid w:val="00806E5B"/>
    <w:rsid w:val="00806E66"/>
    <w:rsid w:val="00806EA7"/>
    <w:rsid w:val="00806EB7"/>
    <w:rsid w:val="00806EC1"/>
    <w:rsid w:val="00806EC7"/>
    <w:rsid w:val="00806EDF"/>
    <w:rsid w:val="00806EF6"/>
    <w:rsid w:val="00806F08"/>
    <w:rsid w:val="00806F44"/>
    <w:rsid w:val="00806FBB"/>
    <w:rsid w:val="00806FDF"/>
    <w:rsid w:val="00807019"/>
    <w:rsid w:val="00807027"/>
    <w:rsid w:val="00807048"/>
    <w:rsid w:val="00807076"/>
    <w:rsid w:val="008070BE"/>
    <w:rsid w:val="008070D4"/>
    <w:rsid w:val="0080710D"/>
    <w:rsid w:val="0080712B"/>
    <w:rsid w:val="0080717E"/>
    <w:rsid w:val="008071CB"/>
    <w:rsid w:val="008071EB"/>
    <w:rsid w:val="0080722E"/>
    <w:rsid w:val="00807235"/>
    <w:rsid w:val="008072E1"/>
    <w:rsid w:val="00807357"/>
    <w:rsid w:val="00807384"/>
    <w:rsid w:val="0080739C"/>
    <w:rsid w:val="0080739D"/>
    <w:rsid w:val="008073CE"/>
    <w:rsid w:val="008073DC"/>
    <w:rsid w:val="008073F4"/>
    <w:rsid w:val="00807418"/>
    <w:rsid w:val="0080742F"/>
    <w:rsid w:val="00807443"/>
    <w:rsid w:val="00807445"/>
    <w:rsid w:val="00807474"/>
    <w:rsid w:val="0080748A"/>
    <w:rsid w:val="008074B3"/>
    <w:rsid w:val="008074F2"/>
    <w:rsid w:val="0080751F"/>
    <w:rsid w:val="00807523"/>
    <w:rsid w:val="00807541"/>
    <w:rsid w:val="00807558"/>
    <w:rsid w:val="008075C1"/>
    <w:rsid w:val="008075E8"/>
    <w:rsid w:val="00807634"/>
    <w:rsid w:val="00807682"/>
    <w:rsid w:val="00807689"/>
    <w:rsid w:val="0080768A"/>
    <w:rsid w:val="0080768B"/>
    <w:rsid w:val="00807773"/>
    <w:rsid w:val="0080778A"/>
    <w:rsid w:val="008077D0"/>
    <w:rsid w:val="008077E6"/>
    <w:rsid w:val="0080782F"/>
    <w:rsid w:val="00807851"/>
    <w:rsid w:val="00807869"/>
    <w:rsid w:val="00807875"/>
    <w:rsid w:val="0080789A"/>
    <w:rsid w:val="008078AD"/>
    <w:rsid w:val="008078BF"/>
    <w:rsid w:val="00807931"/>
    <w:rsid w:val="00807944"/>
    <w:rsid w:val="0080795C"/>
    <w:rsid w:val="00807979"/>
    <w:rsid w:val="0080798A"/>
    <w:rsid w:val="0080798D"/>
    <w:rsid w:val="00807990"/>
    <w:rsid w:val="008079E9"/>
    <w:rsid w:val="008079ED"/>
    <w:rsid w:val="00807A0C"/>
    <w:rsid w:val="00807A15"/>
    <w:rsid w:val="00807A6A"/>
    <w:rsid w:val="00807A82"/>
    <w:rsid w:val="00807AA2"/>
    <w:rsid w:val="00807AA5"/>
    <w:rsid w:val="00807ABB"/>
    <w:rsid w:val="00807AFF"/>
    <w:rsid w:val="00807B36"/>
    <w:rsid w:val="00807B64"/>
    <w:rsid w:val="00807B83"/>
    <w:rsid w:val="00807BD4"/>
    <w:rsid w:val="00807BE6"/>
    <w:rsid w:val="00807C07"/>
    <w:rsid w:val="00807C50"/>
    <w:rsid w:val="00807C5B"/>
    <w:rsid w:val="00807C87"/>
    <w:rsid w:val="00807C8E"/>
    <w:rsid w:val="00807CD6"/>
    <w:rsid w:val="00807CFE"/>
    <w:rsid w:val="00807D31"/>
    <w:rsid w:val="00807D33"/>
    <w:rsid w:val="00807D56"/>
    <w:rsid w:val="00807D6C"/>
    <w:rsid w:val="00807D8C"/>
    <w:rsid w:val="00807DE9"/>
    <w:rsid w:val="00807E0D"/>
    <w:rsid w:val="00807E36"/>
    <w:rsid w:val="00807E95"/>
    <w:rsid w:val="00807ED8"/>
    <w:rsid w:val="00807EE4"/>
    <w:rsid w:val="00807F5A"/>
    <w:rsid w:val="00807F70"/>
    <w:rsid w:val="00807FBE"/>
    <w:rsid w:val="00807FD2"/>
    <w:rsid w:val="00810040"/>
    <w:rsid w:val="00810081"/>
    <w:rsid w:val="00810094"/>
    <w:rsid w:val="008100C6"/>
    <w:rsid w:val="008100CC"/>
    <w:rsid w:val="008100E4"/>
    <w:rsid w:val="008100FE"/>
    <w:rsid w:val="0081011D"/>
    <w:rsid w:val="008101D1"/>
    <w:rsid w:val="008101EE"/>
    <w:rsid w:val="00810239"/>
    <w:rsid w:val="00810287"/>
    <w:rsid w:val="008102E1"/>
    <w:rsid w:val="008102E4"/>
    <w:rsid w:val="008102EE"/>
    <w:rsid w:val="00810315"/>
    <w:rsid w:val="00810345"/>
    <w:rsid w:val="0081035B"/>
    <w:rsid w:val="008103BC"/>
    <w:rsid w:val="00810429"/>
    <w:rsid w:val="0081044F"/>
    <w:rsid w:val="00810450"/>
    <w:rsid w:val="0081045E"/>
    <w:rsid w:val="00810462"/>
    <w:rsid w:val="008104A4"/>
    <w:rsid w:val="00810523"/>
    <w:rsid w:val="00810528"/>
    <w:rsid w:val="00810593"/>
    <w:rsid w:val="008105A9"/>
    <w:rsid w:val="008105AA"/>
    <w:rsid w:val="008105B7"/>
    <w:rsid w:val="008105E5"/>
    <w:rsid w:val="00810617"/>
    <w:rsid w:val="0081061C"/>
    <w:rsid w:val="00810645"/>
    <w:rsid w:val="00810667"/>
    <w:rsid w:val="008106A9"/>
    <w:rsid w:val="008106E3"/>
    <w:rsid w:val="0081071B"/>
    <w:rsid w:val="00810721"/>
    <w:rsid w:val="00810758"/>
    <w:rsid w:val="00810759"/>
    <w:rsid w:val="008107F1"/>
    <w:rsid w:val="00810812"/>
    <w:rsid w:val="0081082A"/>
    <w:rsid w:val="00810854"/>
    <w:rsid w:val="00810855"/>
    <w:rsid w:val="008108AB"/>
    <w:rsid w:val="008108B4"/>
    <w:rsid w:val="008108C6"/>
    <w:rsid w:val="008108DB"/>
    <w:rsid w:val="00810909"/>
    <w:rsid w:val="00810963"/>
    <w:rsid w:val="00810983"/>
    <w:rsid w:val="0081099D"/>
    <w:rsid w:val="008109AC"/>
    <w:rsid w:val="008109B5"/>
    <w:rsid w:val="008109D4"/>
    <w:rsid w:val="00810A53"/>
    <w:rsid w:val="00810AA3"/>
    <w:rsid w:val="00810AC3"/>
    <w:rsid w:val="00810ADF"/>
    <w:rsid w:val="00810B20"/>
    <w:rsid w:val="00810B4E"/>
    <w:rsid w:val="00810B80"/>
    <w:rsid w:val="00810C04"/>
    <w:rsid w:val="00810C7B"/>
    <w:rsid w:val="00810C91"/>
    <w:rsid w:val="00810CBA"/>
    <w:rsid w:val="00810CBF"/>
    <w:rsid w:val="00810CCF"/>
    <w:rsid w:val="00810CE3"/>
    <w:rsid w:val="00810CF3"/>
    <w:rsid w:val="00810DBC"/>
    <w:rsid w:val="00810DBE"/>
    <w:rsid w:val="00810DDA"/>
    <w:rsid w:val="00810DF9"/>
    <w:rsid w:val="00810E58"/>
    <w:rsid w:val="00810E8C"/>
    <w:rsid w:val="00810E99"/>
    <w:rsid w:val="00810F40"/>
    <w:rsid w:val="00810F61"/>
    <w:rsid w:val="00810F98"/>
    <w:rsid w:val="0081102D"/>
    <w:rsid w:val="00811044"/>
    <w:rsid w:val="00811059"/>
    <w:rsid w:val="00811060"/>
    <w:rsid w:val="0081106D"/>
    <w:rsid w:val="00811072"/>
    <w:rsid w:val="00811079"/>
    <w:rsid w:val="00811080"/>
    <w:rsid w:val="00811083"/>
    <w:rsid w:val="0081108B"/>
    <w:rsid w:val="0081109A"/>
    <w:rsid w:val="008110C1"/>
    <w:rsid w:val="00811101"/>
    <w:rsid w:val="00811138"/>
    <w:rsid w:val="00811188"/>
    <w:rsid w:val="008111B6"/>
    <w:rsid w:val="008111CC"/>
    <w:rsid w:val="008111E0"/>
    <w:rsid w:val="008111E4"/>
    <w:rsid w:val="008111EA"/>
    <w:rsid w:val="008111FF"/>
    <w:rsid w:val="00811249"/>
    <w:rsid w:val="00811263"/>
    <w:rsid w:val="00811283"/>
    <w:rsid w:val="008112C5"/>
    <w:rsid w:val="008113A8"/>
    <w:rsid w:val="008113D3"/>
    <w:rsid w:val="008113E4"/>
    <w:rsid w:val="008113F4"/>
    <w:rsid w:val="008114A7"/>
    <w:rsid w:val="008114BD"/>
    <w:rsid w:val="008114D3"/>
    <w:rsid w:val="008114D6"/>
    <w:rsid w:val="0081153E"/>
    <w:rsid w:val="00811599"/>
    <w:rsid w:val="008115C9"/>
    <w:rsid w:val="008115E0"/>
    <w:rsid w:val="008115E2"/>
    <w:rsid w:val="008115FC"/>
    <w:rsid w:val="00811606"/>
    <w:rsid w:val="0081160B"/>
    <w:rsid w:val="00811657"/>
    <w:rsid w:val="00811685"/>
    <w:rsid w:val="008116B0"/>
    <w:rsid w:val="00811712"/>
    <w:rsid w:val="0081175E"/>
    <w:rsid w:val="00811782"/>
    <w:rsid w:val="008117A7"/>
    <w:rsid w:val="008117C3"/>
    <w:rsid w:val="008117E2"/>
    <w:rsid w:val="00811803"/>
    <w:rsid w:val="00811826"/>
    <w:rsid w:val="00811850"/>
    <w:rsid w:val="0081188F"/>
    <w:rsid w:val="008118AC"/>
    <w:rsid w:val="008118B3"/>
    <w:rsid w:val="008119BD"/>
    <w:rsid w:val="008119EB"/>
    <w:rsid w:val="00811A15"/>
    <w:rsid w:val="00811A22"/>
    <w:rsid w:val="00811A30"/>
    <w:rsid w:val="00811A4F"/>
    <w:rsid w:val="00811A90"/>
    <w:rsid w:val="00811B95"/>
    <w:rsid w:val="00811BA3"/>
    <w:rsid w:val="00811BCE"/>
    <w:rsid w:val="00811C9C"/>
    <w:rsid w:val="00811CBB"/>
    <w:rsid w:val="00811D23"/>
    <w:rsid w:val="00811D3E"/>
    <w:rsid w:val="00811D62"/>
    <w:rsid w:val="00811D6C"/>
    <w:rsid w:val="00811DAC"/>
    <w:rsid w:val="00811DBB"/>
    <w:rsid w:val="00811DFD"/>
    <w:rsid w:val="00811E0F"/>
    <w:rsid w:val="00811E52"/>
    <w:rsid w:val="00811E5B"/>
    <w:rsid w:val="00811E73"/>
    <w:rsid w:val="00811E82"/>
    <w:rsid w:val="00811E97"/>
    <w:rsid w:val="00811EAD"/>
    <w:rsid w:val="00811F05"/>
    <w:rsid w:val="00811F55"/>
    <w:rsid w:val="00811F97"/>
    <w:rsid w:val="00811F9F"/>
    <w:rsid w:val="0081205D"/>
    <w:rsid w:val="00812062"/>
    <w:rsid w:val="008120A7"/>
    <w:rsid w:val="008120BB"/>
    <w:rsid w:val="008120DB"/>
    <w:rsid w:val="00812114"/>
    <w:rsid w:val="00812121"/>
    <w:rsid w:val="008121A6"/>
    <w:rsid w:val="008121A9"/>
    <w:rsid w:val="008121CA"/>
    <w:rsid w:val="008121F3"/>
    <w:rsid w:val="00812204"/>
    <w:rsid w:val="0081220C"/>
    <w:rsid w:val="00812284"/>
    <w:rsid w:val="0081235B"/>
    <w:rsid w:val="00812396"/>
    <w:rsid w:val="008123A3"/>
    <w:rsid w:val="008123BB"/>
    <w:rsid w:val="008123E1"/>
    <w:rsid w:val="00812416"/>
    <w:rsid w:val="00812491"/>
    <w:rsid w:val="008124B8"/>
    <w:rsid w:val="008124BF"/>
    <w:rsid w:val="00812561"/>
    <w:rsid w:val="008125F4"/>
    <w:rsid w:val="00812620"/>
    <w:rsid w:val="00812671"/>
    <w:rsid w:val="00812672"/>
    <w:rsid w:val="00812693"/>
    <w:rsid w:val="008126C9"/>
    <w:rsid w:val="008126EE"/>
    <w:rsid w:val="0081272E"/>
    <w:rsid w:val="00812758"/>
    <w:rsid w:val="0081278B"/>
    <w:rsid w:val="008127E9"/>
    <w:rsid w:val="008127F5"/>
    <w:rsid w:val="008127FE"/>
    <w:rsid w:val="00812816"/>
    <w:rsid w:val="00812843"/>
    <w:rsid w:val="00812857"/>
    <w:rsid w:val="00812859"/>
    <w:rsid w:val="00812864"/>
    <w:rsid w:val="008128CC"/>
    <w:rsid w:val="008128E7"/>
    <w:rsid w:val="00812917"/>
    <w:rsid w:val="00812A30"/>
    <w:rsid w:val="00812A88"/>
    <w:rsid w:val="00812A8C"/>
    <w:rsid w:val="00812ACF"/>
    <w:rsid w:val="00812AE2"/>
    <w:rsid w:val="00812B3C"/>
    <w:rsid w:val="00812B5F"/>
    <w:rsid w:val="00812B7F"/>
    <w:rsid w:val="00812B93"/>
    <w:rsid w:val="00812BDF"/>
    <w:rsid w:val="00812C27"/>
    <w:rsid w:val="00812C4C"/>
    <w:rsid w:val="00812CDB"/>
    <w:rsid w:val="00812CEE"/>
    <w:rsid w:val="00812D05"/>
    <w:rsid w:val="00812D94"/>
    <w:rsid w:val="00812DC4"/>
    <w:rsid w:val="00812DDB"/>
    <w:rsid w:val="00812E21"/>
    <w:rsid w:val="00812E42"/>
    <w:rsid w:val="00812E76"/>
    <w:rsid w:val="00812E7E"/>
    <w:rsid w:val="00812EDD"/>
    <w:rsid w:val="00812EE7"/>
    <w:rsid w:val="00812EF7"/>
    <w:rsid w:val="00812F2A"/>
    <w:rsid w:val="00812FA0"/>
    <w:rsid w:val="00812FF5"/>
    <w:rsid w:val="008130F7"/>
    <w:rsid w:val="00813140"/>
    <w:rsid w:val="0081314C"/>
    <w:rsid w:val="00813167"/>
    <w:rsid w:val="0081317D"/>
    <w:rsid w:val="0081318A"/>
    <w:rsid w:val="0081319A"/>
    <w:rsid w:val="008131D2"/>
    <w:rsid w:val="008131F9"/>
    <w:rsid w:val="008131FC"/>
    <w:rsid w:val="00813246"/>
    <w:rsid w:val="0081324B"/>
    <w:rsid w:val="00813262"/>
    <w:rsid w:val="00813264"/>
    <w:rsid w:val="0081326A"/>
    <w:rsid w:val="00813273"/>
    <w:rsid w:val="008132BD"/>
    <w:rsid w:val="008132D8"/>
    <w:rsid w:val="008132DF"/>
    <w:rsid w:val="00813400"/>
    <w:rsid w:val="00813406"/>
    <w:rsid w:val="0081340B"/>
    <w:rsid w:val="0081344D"/>
    <w:rsid w:val="00813458"/>
    <w:rsid w:val="008134D4"/>
    <w:rsid w:val="0081350C"/>
    <w:rsid w:val="00813545"/>
    <w:rsid w:val="00813563"/>
    <w:rsid w:val="008135BE"/>
    <w:rsid w:val="008135D0"/>
    <w:rsid w:val="008135DD"/>
    <w:rsid w:val="008135F3"/>
    <w:rsid w:val="00813685"/>
    <w:rsid w:val="008136A6"/>
    <w:rsid w:val="008136AD"/>
    <w:rsid w:val="00813759"/>
    <w:rsid w:val="00813806"/>
    <w:rsid w:val="0081387B"/>
    <w:rsid w:val="00813919"/>
    <w:rsid w:val="0081397F"/>
    <w:rsid w:val="00813993"/>
    <w:rsid w:val="008139B7"/>
    <w:rsid w:val="00813A10"/>
    <w:rsid w:val="00813A1F"/>
    <w:rsid w:val="00813A27"/>
    <w:rsid w:val="00813A5C"/>
    <w:rsid w:val="00813A6C"/>
    <w:rsid w:val="00813A98"/>
    <w:rsid w:val="00813AA8"/>
    <w:rsid w:val="00813AD1"/>
    <w:rsid w:val="00813ADA"/>
    <w:rsid w:val="00813B71"/>
    <w:rsid w:val="00813BB1"/>
    <w:rsid w:val="00813BDA"/>
    <w:rsid w:val="00813BDB"/>
    <w:rsid w:val="00813BEA"/>
    <w:rsid w:val="00813BEB"/>
    <w:rsid w:val="00813C43"/>
    <w:rsid w:val="00813C4C"/>
    <w:rsid w:val="00813CB4"/>
    <w:rsid w:val="00813CD1"/>
    <w:rsid w:val="00813CE9"/>
    <w:rsid w:val="00813D7A"/>
    <w:rsid w:val="00813D80"/>
    <w:rsid w:val="00813D92"/>
    <w:rsid w:val="00813DBD"/>
    <w:rsid w:val="00813EB1"/>
    <w:rsid w:val="00813F38"/>
    <w:rsid w:val="00813F49"/>
    <w:rsid w:val="00813F7B"/>
    <w:rsid w:val="00813F81"/>
    <w:rsid w:val="00813FAE"/>
    <w:rsid w:val="00813FC4"/>
    <w:rsid w:val="008140C3"/>
    <w:rsid w:val="008140EA"/>
    <w:rsid w:val="00814111"/>
    <w:rsid w:val="00814124"/>
    <w:rsid w:val="00814145"/>
    <w:rsid w:val="00814147"/>
    <w:rsid w:val="008141B9"/>
    <w:rsid w:val="008141F3"/>
    <w:rsid w:val="008142A4"/>
    <w:rsid w:val="008142E1"/>
    <w:rsid w:val="00814336"/>
    <w:rsid w:val="0081433E"/>
    <w:rsid w:val="00814365"/>
    <w:rsid w:val="00814415"/>
    <w:rsid w:val="00814426"/>
    <w:rsid w:val="00814432"/>
    <w:rsid w:val="0081444E"/>
    <w:rsid w:val="008144E9"/>
    <w:rsid w:val="00814531"/>
    <w:rsid w:val="0081455E"/>
    <w:rsid w:val="00814580"/>
    <w:rsid w:val="008145B7"/>
    <w:rsid w:val="008145CD"/>
    <w:rsid w:val="008145E1"/>
    <w:rsid w:val="008145E6"/>
    <w:rsid w:val="008145E8"/>
    <w:rsid w:val="008145ED"/>
    <w:rsid w:val="00814626"/>
    <w:rsid w:val="0081468D"/>
    <w:rsid w:val="008146BC"/>
    <w:rsid w:val="008146C9"/>
    <w:rsid w:val="00814715"/>
    <w:rsid w:val="00814747"/>
    <w:rsid w:val="0081475C"/>
    <w:rsid w:val="0081477C"/>
    <w:rsid w:val="0081479E"/>
    <w:rsid w:val="008147AA"/>
    <w:rsid w:val="008147AE"/>
    <w:rsid w:val="008147BC"/>
    <w:rsid w:val="008148C0"/>
    <w:rsid w:val="00814903"/>
    <w:rsid w:val="0081490E"/>
    <w:rsid w:val="00814916"/>
    <w:rsid w:val="00814937"/>
    <w:rsid w:val="0081495B"/>
    <w:rsid w:val="00814987"/>
    <w:rsid w:val="008149F7"/>
    <w:rsid w:val="00814B2C"/>
    <w:rsid w:val="00814B5F"/>
    <w:rsid w:val="00814B6F"/>
    <w:rsid w:val="00814B76"/>
    <w:rsid w:val="00814BC1"/>
    <w:rsid w:val="00814BFC"/>
    <w:rsid w:val="00814C4A"/>
    <w:rsid w:val="00814D9D"/>
    <w:rsid w:val="00814DBC"/>
    <w:rsid w:val="00814E4C"/>
    <w:rsid w:val="00814E54"/>
    <w:rsid w:val="00814EBE"/>
    <w:rsid w:val="00814EF2"/>
    <w:rsid w:val="00814EFA"/>
    <w:rsid w:val="00814F2D"/>
    <w:rsid w:val="00814F53"/>
    <w:rsid w:val="00814FDD"/>
    <w:rsid w:val="00814FE0"/>
    <w:rsid w:val="0081500E"/>
    <w:rsid w:val="00815028"/>
    <w:rsid w:val="00815038"/>
    <w:rsid w:val="0081503F"/>
    <w:rsid w:val="00815054"/>
    <w:rsid w:val="00815061"/>
    <w:rsid w:val="00815071"/>
    <w:rsid w:val="00815077"/>
    <w:rsid w:val="0081508B"/>
    <w:rsid w:val="008150FC"/>
    <w:rsid w:val="00815105"/>
    <w:rsid w:val="00815129"/>
    <w:rsid w:val="00815138"/>
    <w:rsid w:val="00815189"/>
    <w:rsid w:val="0081519B"/>
    <w:rsid w:val="008151BC"/>
    <w:rsid w:val="008151C9"/>
    <w:rsid w:val="008151CB"/>
    <w:rsid w:val="008151CC"/>
    <w:rsid w:val="008151D9"/>
    <w:rsid w:val="0081524F"/>
    <w:rsid w:val="0081526C"/>
    <w:rsid w:val="008152A4"/>
    <w:rsid w:val="008152B2"/>
    <w:rsid w:val="008152B4"/>
    <w:rsid w:val="008152E9"/>
    <w:rsid w:val="008152FB"/>
    <w:rsid w:val="00815300"/>
    <w:rsid w:val="00815301"/>
    <w:rsid w:val="0081530C"/>
    <w:rsid w:val="00815331"/>
    <w:rsid w:val="00815333"/>
    <w:rsid w:val="00815351"/>
    <w:rsid w:val="0081538D"/>
    <w:rsid w:val="008153CA"/>
    <w:rsid w:val="008153D5"/>
    <w:rsid w:val="00815412"/>
    <w:rsid w:val="00815445"/>
    <w:rsid w:val="00815467"/>
    <w:rsid w:val="00815474"/>
    <w:rsid w:val="0081547F"/>
    <w:rsid w:val="008154DF"/>
    <w:rsid w:val="00815515"/>
    <w:rsid w:val="0081555D"/>
    <w:rsid w:val="00815599"/>
    <w:rsid w:val="008155F7"/>
    <w:rsid w:val="00815613"/>
    <w:rsid w:val="0081564D"/>
    <w:rsid w:val="00815669"/>
    <w:rsid w:val="008156B3"/>
    <w:rsid w:val="008156D1"/>
    <w:rsid w:val="008156D7"/>
    <w:rsid w:val="0081574A"/>
    <w:rsid w:val="0081576F"/>
    <w:rsid w:val="008157C6"/>
    <w:rsid w:val="008157E9"/>
    <w:rsid w:val="008157F5"/>
    <w:rsid w:val="00815819"/>
    <w:rsid w:val="00815821"/>
    <w:rsid w:val="00815837"/>
    <w:rsid w:val="008158AE"/>
    <w:rsid w:val="008158B2"/>
    <w:rsid w:val="00815910"/>
    <w:rsid w:val="00815919"/>
    <w:rsid w:val="0081592A"/>
    <w:rsid w:val="0081593D"/>
    <w:rsid w:val="00815967"/>
    <w:rsid w:val="00815980"/>
    <w:rsid w:val="008159AE"/>
    <w:rsid w:val="00815A56"/>
    <w:rsid w:val="00815A77"/>
    <w:rsid w:val="00815A9A"/>
    <w:rsid w:val="00815AB6"/>
    <w:rsid w:val="00815AD7"/>
    <w:rsid w:val="00815B38"/>
    <w:rsid w:val="00815B50"/>
    <w:rsid w:val="00815B91"/>
    <w:rsid w:val="00815BCB"/>
    <w:rsid w:val="00815BF1"/>
    <w:rsid w:val="00815BF6"/>
    <w:rsid w:val="00815BF8"/>
    <w:rsid w:val="00815CD9"/>
    <w:rsid w:val="00815CFA"/>
    <w:rsid w:val="00815CFD"/>
    <w:rsid w:val="00815D22"/>
    <w:rsid w:val="00815DE2"/>
    <w:rsid w:val="00815E0F"/>
    <w:rsid w:val="00815E19"/>
    <w:rsid w:val="00815E36"/>
    <w:rsid w:val="00815E90"/>
    <w:rsid w:val="00815EA2"/>
    <w:rsid w:val="00815EB9"/>
    <w:rsid w:val="00815ED6"/>
    <w:rsid w:val="00815F7A"/>
    <w:rsid w:val="00815F91"/>
    <w:rsid w:val="00815FB3"/>
    <w:rsid w:val="00815FBA"/>
    <w:rsid w:val="00815FDE"/>
    <w:rsid w:val="00815FEA"/>
    <w:rsid w:val="0081602E"/>
    <w:rsid w:val="008160B4"/>
    <w:rsid w:val="00816107"/>
    <w:rsid w:val="0081611D"/>
    <w:rsid w:val="00816133"/>
    <w:rsid w:val="00816233"/>
    <w:rsid w:val="00816256"/>
    <w:rsid w:val="0081626E"/>
    <w:rsid w:val="0081627F"/>
    <w:rsid w:val="008162E2"/>
    <w:rsid w:val="008162F9"/>
    <w:rsid w:val="00816350"/>
    <w:rsid w:val="008163AC"/>
    <w:rsid w:val="008163FE"/>
    <w:rsid w:val="00816466"/>
    <w:rsid w:val="00816468"/>
    <w:rsid w:val="008164D3"/>
    <w:rsid w:val="008164E4"/>
    <w:rsid w:val="0081661E"/>
    <w:rsid w:val="00816621"/>
    <w:rsid w:val="00816628"/>
    <w:rsid w:val="00816682"/>
    <w:rsid w:val="008166AA"/>
    <w:rsid w:val="0081671C"/>
    <w:rsid w:val="0081672B"/>
    <w:rsid w:val="00816734"/>
    <w:rsid w:val="008167CA"/>
    <w:rsid w:val="008167D8"/>
    <w:rsid w:val="00816823"/>
    <w:rsid w:val="00816871"/>
    <w:rsid w:val="008168C6"/>
    <w:rsid w:val="008168DC"/>
    <w:rsid w:val="008168DF"/>
    <w:rsid w:val="0081690F"/>
    <w:rsid w:val="0081694E"/>
    <w:rsid w:val="00816950"/>
    <w:rsid w:val="0081699E"/>
    <w:rsid w:val="008169A4"/>
    <w:rsid w:val="008169CE"/>
    <w:rsid w:val="00816A00"/>
    <w:rsid w:val="00816A21"/>
    <w:rsid w:val="00816A7C"/>
    <w:rsid w:val="00816AEB"/>
    <w:rsid w:val="00816B23"/>
    <w:rsid w:val="00816B3F"/>
    <w:rsid w:val="00816BA5"/>
    <w:rsid w:val="00816BE2"/>
    <w:rsid w:val="00816C5E"/>
    <w:rsid w:val="00816C75"/>
    <w:rsid w:val="00816C97"/>
    <w:rsid w:val="00816CB8"/>
    <w:rsid w:val="00816CCE"/>
    <w:rsid w:val="00816D1A"/>
    <w:rsid w:val="00816D2E"/>
    <w:rsid w:val="00816D50"/>
    <w:rsid w:val="00816D9E"/>
    <w:rsid w:val="00816DAA"/>
    <w:rsid w:val="00816DF6"/>
    <w:rsid w:val="00816E1D"/>
    <w:rsid w:val="00816E23"/>
    <w:rsid w:val="00816E63"/>
    <w:rsid w:val="00816E67"/>
    <w:rsid w:val="00816E93"/>
    <w:rsid w:val="00816EA3"/>
    <w:rsid w:val="00816EB3"/>
    <w:rsid w:val="00816EFC"/>
    <w:rsid w:val="00816FDB"/>
    <w:rsid w:val="00816FEA"/>
    <w:rsid w:val="00817026"/>
    <w:rsid w:val="00817043"/>
    <w:rsid w:val="00817057"/>
    <w:rsid w:val="0081705D"/>
    <w:rsid w:val="00817094"/>
    <w:rsid w:val="00817099"/>
    <w:rsid w:val="008170DD"/>
    <w:rsid w:val="00817136"/>
    <w:rsid w:val="00817157"/>
    <w:rsid w:val="00817162"/>
    <w:rsid w:val="0081717F"/>
    <w:rsid w:val="00817189"/>
    <w:rsid w:val="008171BC"/>
    <w:rsid w:val="008171DB"/>
    <w:rsid w:val="008171F0"/>
    <w:rsid w:val="00817296"/>
    <w:rsid w:val="008172A3"/>
    <w:rsid w:val="008172C3"/>
    <w:rsid w:val="00817314"/>
    <w:rsid w:val="0081734A"/>
    <w:rsid w:val="00817376"/>
    <w:rsid w:val="008173BD"/>
    <w:rsid w:val="00817454"/>
    <w:rsid w:val="00817460"/>
    <w:rsid w:val="00817467"/>
    <w:rsid w:val="00817486"/>
    <w:rsid w:val="008174D9"/>
    <w:rsid w:val="00817515"/>
    <w:rsid w:val="00817530"/>
    <w:rsid w:val="0081754C"/>
    <w:rsid w:val="00817556"/>
    <w:rsid w:val="00817562"/>
    <w:rsid w:val="00817573"/>
    <w:rsid w:val="008175C5"/>
    <w:rsid w:val="008175D0"/>
    <w:rsid w:val="0081762C"/>
    <w:rsid w:val="0081763E"/>
    <w:rsid w:val="0081764C"/>
    <w:rsid w:val="008176BB"/>
    <w:rsid w:val="00817780"/>
    <w:rsid w:val="00817798"/>
    <w:rsid w:val="008177E5"/>
    <w:rsid w:val="008177FC"/>
    <w:rsid w:val="0081782A"/>
    <w:rsid w:val="0081788D"/>
    <w:rsid w:val="0081789E"/>
    <w:rsid w:val="008178A8"/>
    <w:rsid w:val="0081791F"/>
    <w:rsid w:val="00817952"/>
    <w:rsid w:val="00817953"/>
    <w:rsid w:val="008179A9"/>
    <w:rsid w:val="008179E9"/>
    <w:rsid w:val="00817A15"/>
    <w:rsid w:val="00817A41"/>
    <w:rsid w:val="00817BBD"/>
    <w:rsid w:val="00817C03"/>
    <w:rsid w:val="00817C0E"/>
    <w:rsid w:val="00817C4B"/>
    <w:rsid w:val="00817C6F"/>
    <w:rsid w:val="00817C70"/>
    <w:rsid w:val="00817C75"/>
    <w:rsid w:val="00817CCA"/>
    <w:rsid w:val="00817D26"/>
    <w:rsid w:val="00817D50"/>
    <w:rsid w:val="00817DB7"/>
    <w:rsid w:val="00817E05"/>
    <w:rsid w:val="00817E16"/>
    <w:rsid w:val="00817E3C"/>
    <w:rsid w:val="00817E8F"/>
    <w:rsid w:val="00817EA6"/>
    <w:rsid w:val="00817EEA"/>
    <w:rsid w:val="00817F4E"/>
    <w:rsid w:val="00817F82"/>
    <w:rsid w:val="0082002C"/>
    <w:rsid w:val="00820046"/>
    <w:rsid w:val="0082004D"/>
    <w:rsid w:val="0082005E"/>
    <w:rsid w:val="00820066"/>
    <w:rsid w:val="00820160"/>
    <w:rsid w:val="008201D3"/>
    <w:rsid w:val="008201D8"/>
    <w:rsid w:val="00820216"/>
    <w:rsid w:val="00820270"/>
    <w:rsid w:val="00820283"/>
    <w:rsid w:val="008202EE"/>
    <w:rsid w:val="008202F3"/>
    <w:rsid w:val="0082030D"/>
    <w:rsid w:val="0082031B"/>
    <w:rsid w:val="0082033F"/>
    <w:rsid w:val="00820354"/>
    <w:rsid w:val="008203AB"/>
    <w:rsid w:val="008203FC"/>
    <w:rsid w:val="00820440"/>
    <w:rsid w:val="00820455"/>
    <w:rsid w:val="00820475"/>
    <w:rsid w:val="00820477"/>
    <w:rsid w:val="008204A1"/>
    <w:rsid w:val="008204BB"/>
    <w:rsid w:val="00820506"/>
    <w:rsid w:val="00820622"/>
    <w:rsid w:val="00820627"/>
    <w:rsid w:val="00820692"/>
    <w:rsid w:val="008206A3"/>
    <w:rsid w:val="008206D2"/>
    <w:rsid w:val="00820707"/>
    <w:rsid w:val="00820795"/>
    <w:rsid w:val="0082082D"/>
    <w:rsid w:val="0082085E"/>
    <w:rsid w:val="008208CF"/>
    <w:rsid w:val="0082092F"/>
    <w:rsid w:val="00820988"/>
    <w:rsid w:val="008209AE"/>
    <w:rsid w:val="008209B0"/>
    <w:rsid w:val="008209CD"/>
    <w:rsid w:val="00820A15"/>
    <w:rsid w:val="00820A72"/>
    <w:rsid w:val="00820A89"/>
    <w:rsid w:val="00820A8E"/>
    <w:rsid w:val="00820A9F"/>
    <w:rsid w:val="00820ABE"/>
    <w:rsid w:val="00820AE7"/>
    <w:rsid w:val="00820AFE"/>
    <w:rsid w:val="00820B03"/>
    <w:rsid w:val="00820B38"/>
    <w:rsid w:val="00820B47"/>
    <w:rsid w:val="00820B9F"/>
    <w:rsid w:val="00820C0E"/>
    <w:rsid w:val="00820C62"/>
    <w:rsid w:val="00820C72"/>
    <w:rsid w:val="00820D3D"/>
    <w:rsid w:val="00820D3E"/>
    <w:rsid w:val="00820D4D"/>
    <w:rsid w:val="00820D51"/>
    <w:rsid w:val="00820D9B"/>
    <w:rsid w:val="00820DB2"/>
    <w:rsid w:val="00820DE3"/>
    <w:rsid w:val="00820DE5"/>
    <w:rsid w:val="00820DF2"/>
    <w:rsid w:val="00820DF8"/>
    <w:rsid w:val="00820E2D"/>
    <w:rsid w:val="00820E43"/>
    <w:rsid w:val="00820E4B"/>
    <w:rsid w:val="00820EC4"/>
    <w:rsid w:val="00820ED2"/>
    <w:rsid w:val="00820EFE"/>
    <w:rsid w:val="00820F10"/>
    <w:rsid w:val="00820F38"/>
    <w:rsid w:val="00820F6E"/>
    <w:rsid w:val="00820FB4"/>
    <w:rsid w:val="00820FBD"/>
    <w:rsid w:val="00820FD0"/>
    <w:rsid w:val="00820FED"/>
    <w:rsid w:val="00820FF4"/>
    <w:rsid w:val="0082100C"/>
    <w:rsid w:val="0082103B"/>
    <w:rsid w:val="00821041"/>
    <w:rsid w:val="00821062"/>
    <w:rsid w:val="008210E5"/>
    <w:rsid w:val="0082111E"/>
    <w:rsid w:val="00821139"/>
    <w:rsid w:val="008211B1"/>
    <w:rsid w:val="00821239"/>
    <w:rsid w:val="00821242"/>
    <w:rsid w:val="0082128B"/>
    <w:rsid w:val="008212D0"/>
    <w:rsid w:val="00821358"/>
    <w:rsid w:val="0082136F"/>
    <w:rsid w:val="00821384"/>
    <w:rsid w:val="008213CD"/>
    <w:rsid w:val="008213D6"/>
    <w:rsid w:val="00821437"/>
    <w:rsid w:val="00821474"/>
    <w:rsid w:val="008214D8"/>
    <w:rsid w:val="008214E2"/>
    <w:rsid w:val="008214FF"/>
    <w:rsid w:val="0082151E"/>
    <w:rsid w:val="0082155C"/>
    <w:rsid w:val="008215A1"/>
    <w:rsid w:val="008215B7"/>
    <w:rsid w:val="008215C6"/>
    <w:rsid w:val="008215CE"/>
    <w:rsid w:val="0082162B"/>
    <w:rsid w:val="0082162E"/>
    <w:rsid w:val="00821688"/>
    <w:rsid w:val="008216A2"/>
    <w:rsid w:val="008216DB"/>
    <w:rsid w:val="008216E8"/>
    <w:rsid w:val="00821727"/>
    <w:rsid w:val="00821749"/>
    <w:rsid w:val="00821758"/>
    <w:rsid w:val="008217A1"/>
    <w:rsid w:val="0082180D"/>
    <w:rsid w:val="0082180F"/>
    <w:rsid w:val="00821859"/>
    <w:rsid w:val="00821866"/>
    <w:rsid w:val="00821875"/>
    <w:rsid w:val="008218B4"/>
    <w:rsid w:val="008218C2"/>
    <w:rsid w:val="008219A5"/>
    <w:rsid w:val="008219AA"/>
    <w:rsid w:val="008219B4"/>
    <w:rsid w:val="008219C9"/>
    <w:rsid w:val="008219E9"/>
    <w:rsid w:val="00821A02"/>
    <w:rsid w:val="00821A45"/>
    <w:rsid w:val="00821A6C"/>
    <w:rsid w:val="00821A76"/>
    <w:rsid w:val="00821A7D"/>
    <w:rsid w:val="00821AA3"/>
    <w:rsid w:val="00821AC9"/>
    <w:rsid w:val="00821BA8"/>
    <w:rsid w:val="00821C44"/>
    <w:rsid w:val="00821CC5"/>
    <w:rsid w:val="00821CCA"/>
    <w:rsid w:val="00821D00"/>
    <w:rsid w:val="00821D3A"/>
    <w:rsid w:val="00821DEE"/>
    <w:rsid w:val="00821E47"/>
    <w:rsid w:val="00821EDE"/>
    <w:rsid w:val="00821EE9"/>
    <w:rsid w:val="00821EF4"/>
    <w:rsid w:val="00821FD0"/>
    <w:rsid w:val="00821FFD"/>
    <w:rsid w:val="0082200A"/>
    <w:rsid w:val="0082207B"/>
    <w:rsid w:val="008220C1"/>
    <w:rsid w:val="008220D2"/>
    <w:rsid w:val="008220EF"/>
    <w:rsid w:val="0082210A"/>
    <w:rsid w:val="00822143"/>
    <w:rsid w:val="00822147"/>
    <w:rsid w:val="00822161"/>
    <w:rsid w:val="0082217E"/>
    <w:rsid w:val="00822190"/>
    <w:rsid w:val="008221C1"/>
    <w:rsid w:val="008221CA"/>
    <w:rsid w:val="008221DC"/>
    <w:rsid w:val="0082224E"/>
    <w:rsid w:val="0082224F"/>
    <w:rsid w:val="0082225C"/>
    <w:rsid w:val="0082226E"/>
    <w:rsid w:val="008222A0"/>
    <w:rsid w:val="008222E0"/>
    <w:rsid w:val="00822320"/>
    <w:rsid w:val="0082233B"/>
    <w:rsid w:val="00822345"/>
    <w:rsid w:val="0082239F"/>
    <w:rsid w:val="008223B7"/>
    <w:rsid w:val="008223E3"/>
    <w:rsid w:val="00822448"/>
    <w:rsid w:val="0082246C"/>
    <w:rsid w:val="00822489"/>
    <w:rsid w:val="008224AB"/>
    <w:rsid w:val="008224C0"/>
    <w:rsid w:val="008224C1"/>
    <w:rsid w:val="008224F8"/>
    <w:rsid w:val="00822551"/>
    <w:rsid w:val="0082256A"/>
    <w:rsid w:val="0082259B"/>
    <w:rsid w:val="0082259F"/>
    <w:rsid w:val="00822612"/>
    <w:rsid w:val="00822623"/>
    <w:rsid w:val="008226B7"/>
    <w:rsid w:val="008226B8"/>
    <w:rsid w:val="008226D2"/>
    <w:rsid w:val="008226DE"/>
    <w:rsid w:val="008226EF"/>
    <w:rsid w:val="00822719"/>
    <w:rsid w:val="00822740"/>
    <w:rsid w:val="0082278F"/>
    <w:rsid w:val="008227E7"/>
    <w:rsid w:val="008227F8"/>
    <w:rsid w:val="00822839"/>
    <w:rsid w:val="00822849"/>
    <w:rsid w:val="00822884"/>
    <w:rsid w:val="0082289C"/>
    <w:rsid w:val="008228B0"/>
    <w:rsid w:val="008228EF"/>
    <w:rsid w:val="008228F2"/>
    <w:rsid w:val="00822911"/>
    <w:rsid w:val="00822920"/>
    <w:rsid w:val="00822977"/>
    <w:rsid w:val="008229C0"/>
    <w:rsid w:val="008229E4"/>
    <w:rsid w:val="00822A02"/>
    <w:rsid w:val="00822A6E"/>
    <w:rsid w:val="00822AA2"/>
    <w:rsid w:val="00822B3A"/>
    <w:rsid w:val="00822B57"/>
    <w:rsid w:val="00822BE4"/>
    <w:rsid w:val="00822BFB"/>
    <w:rsid w:val="00822C54"/>
    <w:rsid w:val="00822C7C"/>
    <w:rsid w:val="00822C91"/>
    <w:rsid w:val="00822D61"/>
    <w:rsid w:val="00822E58"/>
    <w:rsid w:val="00822E71"/>
    <w:rsid w:val="00822F06"/>
    <w:rsid w:val="00822F07"/>
    <w:rsid w:val="00822F55"/>
    <w:rsid w:val="00822FEC"/>
    <w:rsid w:val="00823081"/>
    <w:rsid w:val="008230CF"/>
    <w:rsid w:val="008230F2"/>
    <w:rsid w:val="00823168"/>
    <w:rsid w:val="00823186"/>
    <w:rsid w:val="00823194"/>
    <w:rsid w:val="008231B7"/>
    <w:rsid w:val="008231D3"/>
    <w:rsid w:val="008231DC"/>
    <w:rsid w:val="008231FA"/>
    <w:rsid w:val="00823276"/>
    <w:rsid w:val="00823278"/>
    <w:rsid w:val="0082329A"/>
    <w:rsid w:val="0082330F"/>
    <w:rsid w:val="00823343"/>
    <w:rsid w:val="00823397"/>
    <w:rsid w:val="0082348C"/>
    <w:rsid w:val="008234E0"/>
    <w:rsid w:val="00823515"/>
    <w:rsid w:val="00823541"/>
    <w:rsid w:val="0082354C"/>
    <w:rsid w:val="008235C6"/>
    <w:rsid w:val="008235C9"/>
    <w:rsid w:val="008235F0"/>
    <w:rsid w:val="008235F4"/>
    <w:rsid w:val="00823626"/>
    <w:rsid w:val="00823637"/>
    <w:rsid w:val="00823676"/>
    <w:rsid w:val="00823780"/>
    <w:rsid w:val="008237FA"/>
    <w:rsid w:val="0082382B"/>
    <w:rsid w:val="00823870"/>
    <w:rsid w:val="0082393B"/>
    <w:rsid w:val="008239B7"/>
    <w:rsid w:val="008239F0"/>
    <w:rsid w:val="00823A42"/>
    <w:rsid w:val="00823A4A"/>
    <w:rsid w:val="00823A5B"/>
    <w:rsid w:val="00823A64"/>
    <w:rsid w:val="00823AA6"/>
    <w:rsid w:val="00823AA9"/>
    <w:rsid w:val="00823AAE"/>
    <w:rsid w:val="00823AEE"/>
    <w:rsid w:val="00823BB8"/>
    <w:rsid w:val="00823BF5"/>
    <w:rsid w:val="00823C27"/>
    <w:rsid w:val="00823CA7"/>
    <w:rsid w:val="00823D29"/>
    <w:rsid w:val="00823DB5"/>
    <w:rsid w:val="00823DC8"/>
    <w:rsid w:val="00823E6D"/>
    <w:rsid w:val="00823EC3"/>
    <w:rsid w:val="00823EEB"/>
    <w:rsid w:val="00823F97"/>
    <w:rsid w:val="00823FE3"/>
    <w:rsid w:val="00824001"/>
    <w:rsid w:val="00824074"/>
    <w:rsid w:val="008240FC"/>
    <w:rsid w:val="00824105"/>
    <w:rsid w:val="00824145"/>
    <w:rsid w:val="0082414E"/>
    <w:rsid w:val="00824185"/>
    <w:rsid w:val="008241BA"/>
    <w:rsid w:val="008241C4"/>
    <w:rsid w:val="0082428B"/>
    <w:rsid w:val="008242E1"/>
    <w:rsid w:val="00824300"/>
    <w:rsid w:val="00824308"/>
    <w:rsid w:val="00824384"/>
    <w:rsid w:val="0082438C"/>
    <w:rsid w:val="00824392"/>
    <w:rsid w:val="00824393"/>
    <w:rsid w:val="008243A3"/>
    <w:rsid w:val="008243A9"/>
    <w:rsid w:val="00824428"/>
    <w:rsid w:val="00824435"/>
    <w:rsid w:val="00824439"/>
    <w:rsid w:val="00824464"/>
    <w:rsid w:val="008244B2"/>
    <w:rsid w:val="00824508"/>
    <w:rsid w:val="008245B9"/>
    <w:rsid w:val="008245E6"/>
    <w:rsid w:val="00824613"/>
    <w:rsid w:val="0082462C"/>
    <w:rsid w:val="0082467A"/>
    <w:rsid w:val="008246FB"/>
    <w:rsid w:val="00824743"/>
    <w:rsid w:val="0082475F"/>
    <w:rsid w:val="00824760"/>
    <w:rsid w:val="00824768"/>
    <w:rsid w:val="0082476D"/>
    <w:rsid w:val="00824779"/>
    <w:rsid w:val="00824784"/>
    <w:rsid w:val="00824798"/>
    <w:rsid w:val="008247B6"/>
    <w:rsid w:val="008247D9"/>
    <w:rsid w:val="00824808"/>
    <w:rsid w:val="00824843"/>
    <w:rsid w:val="00824893"/>
    <w:rsid w:val="008248D5"/>
    <w:rsid w:val="0082491E"/>
    <w:rsid w:val="00824939"/>
    <w:rsid w:val="00824962"/>
    <w:rsid w:val="008249C9"/>
    <w:rsid w:val="008249CC"/>
    <w:rsid w:val="008249F7"/>
    <w:rsid w:val="00824A07"/>
    <w:rsid w:val="00824A3E"/>
    <w:rsid w:val="00824A9B"/>
    <w:rsid w:val="00824A9F"/>
    <w:rsid w:val="00824ADF"/>
    <w:rsid w:val="00824B05"/>
    <w:rsid w:val="00824B0A"/>
    <w:rsid w:val="00824B24"/>
    <w:rsid w:val="00824B26"/>
    <w:rsid w:val="00824B57"/>
    <w:rsid w:val="00824B83"/>
    <w:rsid w:val="00824B89"/>
    <w:rsid w:val="00824BBC"/>
    <w:rsid w:val="00824C25"/>
    <w:rsid w:val="00824C32"/>
    <w:rsid w:val="00824C34"/>
    <w:rsid w:val="00824C5B"/>
    <w:rsid w:val="00824C70"/>
    <w:rsid w:val="00824C89"/>
    <w:rsid w:val="00824CB5"/>
    <w:rsid w:val="00824CD2"/>
    <w:rsid w:val="00824D2A"/>
    <w:rsid w:val="00824DB5"/>
    <w:rsid w:val="00824DF5"/>
    <w:rsid w:val="00824E16"/>
    <w:rsid w:val="00824E48"/>
    <w:rsid w:val="00824EA8"/>
    <w:rsid w:val="00824EB3"/>
    <w:rsid w:val="00824EDC"/>
    <w:rsid w:val="0082501F"/>
    <w:rsid w:val="00825036"/>
    <w:rsid w:val="00825048"/>
    <w:rsid w:val="00825089"/>
    <w:rsid w:val="008250A0"/>
    <w:rsid w:val="008250F7"/>
    <w:rsid w:val="00825123"/>
    <w:rsid w:val="00825125"/>
    <w:rsid w:val="00825197"/>
    <w:rsid w:val="008251DD"/>
    <w:rsid w:val="0082523B"/>
    <w:rsid w:val="0082528D"/>
    <w:rsid w:val="00825292"/>
    <w:rsid w:val="0082529B"/>
    <w:rsid w:val="008252AB"/>
    <w:rsid w:val="008252B9"/>
    <w:rsid w:val="008252D2"/>
    <w:rsid w:val="008252E8"/>
    <w:rsid w:val="00825348"/>
    <w:rsid w:val="00825353"/>
    <w:rsid w:val="008253A0"/>
    <w:rsid w:val="008253A1"/>
    <w:rsid w:val="008253A8"/>
    <w:rsid w:val="008253D5"/>
    <w:rsid w:val="008253EA"/>
    <w:rsid w:val="00825442"/>
    <w:rsid w:val="00825453"/>
    <w:rsid w:val="00825482"/>
    <w:rsid w:val="008254A1"/>
    <w:rsid w:val="008254EC"/>
    <w:rsid w:val="0082551B"/>
    <w:rsid w:val="00825534"/>
    <w:rsid w:val="0082556D"/>
    <w:rsid w:val="00825589"/>
    <w:rsid w:val="00825596"/>
    <w:rsid w:val="008255DB"/>
    <w:rsid w:val="0082561B"/>
    <w:rsid w:val="0082562A"/>
    <w:rsid w:val="0082566A"/>
    <w:rsid w:val="00825673"/>
    <w:rsid w:val="0082567D"/>
    <w:rsid w:val="008256B6"/>
    <w:rsid w:val="00825711"/>
    <w:rsid w:val="00825724"/>
    <w:rsid w:val="00825750"/>
    <w:rsid w:val="00825765"/>
    <w:rsid w:val="00825790"/>
    <w:rsid w:val="00825796"/>
    <w:rsid w:val="008257B8"/>
    <w:rsid w:val="008257CD"/>
    <w:rsid w:val="008257D7"/>
    <w:rsid w:val="008257EB"/>
    <w:rsid w:val="008257EC"/>
    <w:rsid w:val="008257F7"/>
    <w:rsid w:val="0082583A"/>
    <w:rsid w:val="00825866"/>
    <w:rsid w:val="008258DB"/>
    <w:rsid w:val="00825942"/>
    <w:rsid w:val="0082595A"/>
    <w:rsid w:val="008259ED"/>
    <w:rsid w:val="00825A1E"/>
    <w:rsid w:val="00825A8D"/>
    <w:rsid w:val="00825A9A"/>
    <w:rsid w:val="00825AB7"/>
    <w:rsid w:val="00825AE7"/>
    <w:rsid w:val="00825B78"/>
    <w:rsid w:val="00825B8E"/>
    <w:rsid w:val="00825BDA"/>
    <w:rsid w:val="00825BEF"/>
    <w:rsid w:val="00825BF3"/>
    <w:rsid w:val="00825C69"/>
    <w:rsid w:val="00825C80"/>
    <w:rsid w:val="00825D18"/>
    <w:rsid w:val="00825D36"/>
    <w:rsid w:val="00825DD1"/>
    <w:rsid w:val="00825E22"/>
    <w:rsid w:val="00825E53"/>
    <w:rsid w:val="00825E86"/>
    <w:rsid w:val="00825EA4"/>
    <w:rsid w:val="00825EEB"/>
    <w:rsid w:val="00825F2E"/>
    <w:rsid w:val="00825F32"/>
    <w:rsid w:val="00825F38"/>
    <w:rsid w:val="00825F81"/>
    <w:rsid w:val="00826020"/>
    <w:rsid w:val="00826052"/>
    <w:rsid w:val="00826068"/>
    <w:rsid w:val="008260A0"/>
    <w:rsid w:val="00826114"/>
    <w:rsid w:val="00826132"/>
    <w:rsid w:val="00826139"/>
    <w:rsid w:val="00826161"/>
    <w:rsid w:val="00826173"/>
    <w:rsid w:val="008261EA"/>
    <w:rsid w:val="008261ED"/>
    <w:rsid w:val="008261F2"/>
    <w:rsid w:val="008261F6"/>
    <w:rsid w:val="008261FA"/>
    <w:rsid w:val="0082626A"/>
    <w:rsid w:val="008262DB"/>
    <w:rsid w:val="008262E5"/>
    <w:rsid w:val="0082634D"/>
    <w:rsid w:val="00826370"/>
    <w:rsid w:val="00826388"/>
    <w:rsid w:val="008263F7"/>
    <w:rsid w:val="00826414"/>
    <w:rsid w:val="00826432"/>
    <w:rsid w:val="0082646B"/>
    <w:rsid w:val="008264B3"/>
    <w:rsid w:val="008264D1"/>
    <w:rsid w:val="00826549"/>
    <w:rsid w:val="0082654F"/>
    <w:rsid w:val="0082657C"/>
    <w:rsid w:val="008265FC"/>
    <w:rsid w:val="00826609"/>
    <w:rsid w:val="00826610"/>
    <w:rsid w:val="0082662E"/>
    <w:rsid w:val="008266BA"/>
    <w:rsid w:val="008266F5"/>
    <w:rsid w:val="008266F7"/>
    <w:rsid w:val="00826723"/>
    <w:rsid w:val="0082679B"/>
    <w:rsid w:val="008267B2"/>
    <w:rsid w:val="008267C2"/>
    <w:rsid w:val="008267D5"/>
    <w:rsid w:val="008267E2"/>
    <w:rsid w:val="008267FC"/>
    <w:rsid w:val="00826834"/>
    <w:rsid w:val="0082686C"/>
    <w:rsid w:val="00826893"/>
    <w:rsid w:val="008268F5"/>
    <w:rsid w:val="00826919"/>
    <w:rsid w:val="00826922"/>
    <w:rsid w:val="00826980"/>
    <w:rsid w:val="0082699D"/>
    <w:rsid w:val="008269AB"/>
    <w:rsid w:val="008269AE"/>
    <w:rsid w:val="008269F8"/>
    <w:rsid w:val="00826A0F"/>
    <w:rsid w:val="00826A66"/>
    <w:rsid w:val="00826A69"/>
    <w:rsid w:val="00826A7F"/>
    <w:rsid w:val="00826AA3"/>
    <w:rsid w:val="00826AC2"/>
    <w:rsid w:val="00826B57"/>
    <w:rsid w:val="00826B91"/>
    <w:rsid w:val="00826BBD"/>
    <w:rsid w:val="00826BCD"/>
    <w:rsid w:val="00826C15"/>
    <w:rsid w:val="00826C19"/>
    <w:rsid w:val="00826C1F"/>
    <w:rsid w:val="00826C68"/>
    <w:rsid w:val="00826C73"/>
    <w:rsid w:val="00826CB0"/>
    <w:rsid w:val="00826CB5"/>
    <w:rsid w:val="00826CDF"/>
    <w:rsid w:val="00826CF1"/>
    <w:rsid w:val="00826CF3"/>
    <w:rsid w:val="00826D21"/>
    <w:rsid w:val="00826D52"/>
    <w:rsid w:val="00826D79"/>
    <w:rsid w:val="00826D84"/>
    <w:rsid w:val="00826DCB"/>
    <w:rsid w:val="00826E16"/>
    <w:rsid w:val="00826E17"/>
    <w:rsid w:val="00826E61"/>
    <w:rsid w:val="00826E7C"/>
    <w:rsid w:val="00826EA8"/>
    <w:rsid w:val="00826ECF"/>
    <w:rsid w:val="00826F18"/>
    <w:rsid w:val="00826F1A"/>
    <w:rsid w:val="00826F6C"/>
    <w:rsid w:val="008270FB"/>
    <w:rsid w:val="0082724C"/>
    <w:rsid w:val="00827260"/>
    <w:rsid w:val="00827278"/>
    <w:rsid w:val="0082729D"/>
    <w:rsid w:val="008272E4"/>
    <w:rsid w:val="00827363"/>
    <w:rsid w:val="008273C8"/>
    <w:rsid w:val="008273EE"/>
    <w:rsid w:val="00827403"/>
    <w:rsid w:val="00827422"/>
    <w:rsid w:val="00827444"/>
    <w:rsid w:val="00827454"/>
    <w:rsid w:val="00827487"/>
    <w:rsid w:val="00827488"/>
    <w:rsid w:val="0082748A"/>
    <w:rsid w:val="0082749D"/>
    <w:rsid w:val="008274EA"/>
    <w:rsid w:val="00827529"/>
    <w:rsid w:val="0082752F"/>
    <w:rsid w:val="0082753A"/>
    <w:rsid w:val="00827544"/>
    <w:rsid w:val="0082754C"/>
    <w:rsid w:val="00827576"/>
    <w:rsid w:val="008275DB"/>
    <w:rsid w:val="00827602"/>
    <w:rsid w:val="0082764E"/>
    <w:rsid w:val="00827654"/>
    <w:rsid w:val="008276E5"/>
    <w:rsid w:val="00827710"/>
    <w:rsid w:val="0082772C"/>
    <w:rsid w:val="00827752"/>
    <w:rsid w:val="00827771"/>
    <w:rsid w:val="00827811"/>
    <w:rsid w:val="00827830"/>
    <w:rsid w:val="00827835"/>
    <w:rsid w:val="00827845"/>
    <w:rsid w:val="008278A5"/>
    <w:rsid w:val="00827927"/>
    <w:rsid w:val="0082793F"/>
    <w:rsid w:val="0082796D"/>
    <w:rsid w:val="0082797C"/>
    <w:rsid w:val="008279D0"/>
    <w:rsid w:val="008279E8"/>
    <w:rsid w:val="00827A3C"/>
    <w:rsid w:val="00827A70"/>
    <w:rsid w:val="00827A71"/>
    <w:rsid w:val="00827AB8"/>
    <w:rsid w:val="00827AF7"/>
    <w:rsid w:val="00827B05"/>
    <w:rsid w:val="00827B08"/>
    <w:rsid w:val="00827B45"/>
    <w:rsid w:val="00827BDF"/>
    <w:rsid w:val="00827C15"/>
    <w:rsid w:val="00827C1C"/>
    <w:rsid w:val="00827C4F"/>
    <w:rsid w:val="00827CA8"/>
    <w:rsid w:val="00827CBE"/>
    <w:rsid w:val="00827CC1"/>
    <w:rsid w:val="00827CC3"/>
    <w:rsid w:val="00827D38"/>
    <w:rsid w:val="00827D45"/>
    <w:rsid w:val="00827D55"/>
    <w:rsid w:val="00827E06"/>
    <w:rsid w:val="00827E34"/>
    <w:rsid w:val="00827E4C"/>
    <w:rsid w:val="00827E52"/>
    <w:rsid w:val="00827E8F"/>
    <w:rsid w:val="00827ECB"/>
    <w:rsid w:val="00827EFE"/>
    <w:rsid w:val="00827F34"/>
    <w:rsid w:val="00827F41"/>
    <w:rsid w:val="00827F46"/>
    <w:rsid w:val="00827F77"/>
    <w:rsid w:val="00827FAB"/>
    <w:rsid w:val="00827FC6"/>
    <w:rsid w:val="00827FF1"/>
    <w:rsid w:val="0083000E"/>
    <w:rsid w:val="00830060"/>
    <w:rsid w:val="0083009C"/>
    <w:rsid w:val="008300DB"/>
    <w:rsid w:val="008300E1"/>
    <w:rsid w:val="0083016C"/>
    <w:rsid w:val="0083019B"/>
    <w:rsid w:val="008301D0"/>
    <w:rsid w:val="00830241"/>
    <w:rsid w:val="008302B0"/>
    <w:rsid w:val="00830303"/>
    <w:rsid w:val="00830306"/>
    <w:rsid w:val="00830308"/>
    <w:rsid w:val="0083032C"/>
    <w:rsid w:val="008303AC"/>
    <w:rsid w:val="008303E5"/>
    <w:rsid w:val="008304B2"/>
    <w:rsid w:val="00830560"/>
    <w:rsid w:val="0083056C"/>
    <w:rsid w:val="00830589"/>
    <w:rsid w:val="008305C3"/>
    <w:rsid w:val="008305D3"/>
    <w:rsid w:val="008306AA"/>
    <w:rsid w:val="008306D8"/>
    <w:rsid w:val="00830735"/>
    <w:rsid w:val="00830737"/>
    <w:rsid w:val="00830798"/>
    <w:rsid w:val="008307CE"/>
    <w:rsid w:val="00830807"/>
    <w:rsid w:val="00830834"/>
    <w:rsid w:val="00830923"/>
    <w:rsid w:val="00830941"/>
    <w:rsid w:val="00830957"/>
    <w:rsid w:val="0083096A"/>
    <w:rsid w:val="0083098D"/>
    <w:rsid w:val="008309BB"/>
    <w:rsid w:val="008309F0"/>
    <w:rsid w:val="00830AF0"/>
    <w:rsid w:val="00830C32"/>
    <w:rsid w:val="00830C62"/>
    <w:rsid w:val="00830CCE"/>
    <w:rsid w:val="00830CE2"/>
    <w:rsid w:val="00830CFF"/>
    <w:rsid w:val="00830D06"/>
    <w:rsid w:val="00830D28"/>
    <w:rsid w:val="00830D5D"/>
    <w:rsid w:val="00830DB5"/>
    <w:rsid w:val="00830DEE"/>
    <w:rsid w:val="00830E16"/>
    <w:rsid w:val="00830E2B"/>
    <w:rsid w:val="00830E3F"/>
    <w:rsid w:val="00830E59"/>
    <w:rsid w:val="00830E6D"/>
    <w:rsid w:val="00830EAE"/>
    <w:rsid w:val="00830EBA"/>
    <w:rsid w:val="00830F6F"/>
    <w:rsid w:val="00830F87"/>
    <w:rsid w:val="00830F88"/>
    <w:rsid w:val="0083100E"/>
    <w:rsid w:val="00831023"/>
    <w:rsid w:val="00831047"/>
    <w:rsid w:val="00831054"/>
    <w:rsid w:val="008310B6"/>
    <w:rsid w:val="008310D0"/>
    <w:rsid w:val="008310F0"/>
    <w:rsid w:val="008310F9"/>
    <w:rsid w:val="00831103"/>
    <w:rsid w:val="00831112"/>
    <w:rsid w:val="00831138"/>
    <w:rsid w:val="0083118E"/>
    <w:rsid w:val="008311AD"/>
    <w:rsid w:val="008311E2"/>
    <w:rsid w:val="008311E5"/>
    <w:rsid w:val="00831230"/>
    <w:rsid w:val="0083124D"/>
    <w:rsid w:val="008312E4"/>
    <w:rsid w:val="00831309"/>
    <w:rsid w:val="0083132F"/>
    <w:rsid w:val="0083135E"/>
    <w:rsid w:val="00831372"/>
    <w:rsid w:val="0083138F"/>
    <w:rsid w:val="00831452"/>
    <w:rsid w:val="00831485"/>
    <w:rsid w:val="008314B1"/>
    <w:rsid w:val="008314E6"/>
    <w:rsid w:val="0083156C"/>
    <w:rsid w:val="00831571"/>
    <w:rsid w:val="0083158D"/>
    <w:rsid w:val="008315A0"/>
    <w:rsid w:val="00831622"/>
    <w:rsid w:val="0083164A"/>
    <w:rsid w:val="0083167C"/>
    <w:rsid w:val="00831684"/>
    <w:rsid w:val="008316DA"/>
    <w:rsid w:val="008316EB"/>
    <w:rsid w:val="00831714"/>
    <w:rsid w:val="0083176C"/>
    <w:rsid w:val="0083177A"/>
    <w:rsid w:val="0083179E"/>
    <w:rsid w:val="008317D4"/>
    <w:rsid w:val="008317F2"/>
    <w:rsid w:val="008317F8"/>
    <w:rsid w:val="0083181F"/>
    <w:rsid w:val="0083187A"/>
    <w:rsid w:val="0083188A"/>
    <w:rsid w:val="008318A2"/>
    <w:rsid w:val="008318CD"/>
    <w:rsid w:val="00831953"/>
    <w:rsid w:val="008319B1"/>
    <w:rsid w:val="008319C9"/>
    <w:rsid w:val="008319D4"/>
    <w:rsid w:val="00831A08"/>
    <w:rsid w:val="00831A49"/>
    <w:rsid w:val="00831A8D"/>
    <w:rsid w:val="00831A9B"/>
    <w:rsid w:val="00831B09"/>
    <w:rsid w:val="00831B0C"/>
    <w:rsid w:val="00831B3A"/>
    <w:rsid w:val="00831B6A"/>
    <w:rsid w:val="00831BDA"/>
    <w:rsid w:val="00831C45"/>
    <w:rsid w:val="00831CC6"/>
    <w:rsid w:val="00831CD4"/>
    <w:rsid w:val="00831CF1"/>
    <w:rsid w:val="00831D0E"/>
    <w:rsid w:val="00831D2C"/>
    <w:rsid w:val="00831D5F"/>
    <w:rsid w:val="00831D7D"/>
    <w:rsid w:val="00831DA2"/>
    <w:rsid w:val="00831DD3"/>
    <w:rsid w:val="00831DE8"/>
    <w:rsid w:val="00831DEC"/>
    <w:rsid w:val="00831E49"/>
    <w:rsid w:val="00831E65"/>
    <w:rsid w:val="00831E88"/>
    <w:rsid w:val="00831E91"/>
    <w:rsid w:val="00831E98"/>
    <w:rsid w:val="00831EFC"/>
    <w:rsid w:val="00831F13"/>
    <w:rsid w:val="00831F2E"/>
    <w:rsid w:val="0083200C"/>
    <w:rsid w:val="00832057"/>
    <w:rsid w:val="008320B3"/>
    <w:rsid w:val="00832115"/>
    <w:rsid w:val="00832146"/>
    <w:rsid w:val="008321B2"/>
    <w:rsid w:val="008321D1"/>
    <w:rsid w:val="0083228C"/>
    <w:rsid w:val="008322BD"/>
    <w:rsid w:val="008322F0"/>
    <w:rsid w:val="008322F1"/>
    <w:rsid w:val="00832317"/>
    <w:rsid w:val="00832336"/>
    <w:rsid w:val="0083233D"/>
    <w:rsid w:val="0083239D"/>
    <w:rsid w:val="008324CE"/>
    <w:rsid w:val="008324D4"/>
    <w:rsid w:val="008324EF"/>
    <w:rsid w:val="0083250D"/>
    <w:rsid w:val="0083251A"/>
    <w:rsid w:val="00832522"/>
    <w:rsid w:val="00832525"/>
    <w:rsid w:val="0083257F"/>
    <w:rsid w:val="008325E3"/>
    <w:rsid w:val="008325F5"/>
    <w:rsid w:val="00832602"/>
    <w:rsid w:val="0083267E"/>
    <w:rsid w:val="008326A7"/>
    <w:rsid w:val="008326C7"/>
    <w:rsid w:val="008326F1"/>
    <w:rsid w:val="008327C3"/>
    <w:rsid w:val="008327D4"/>
    <w:rsid w:val="008327E0"/>
    <w:rsid w:val="00832809"/>
    <w:rsid w:val="00832823"/>
    <w:rsid w:val="00832887"/>
    <w:rsid w:val="008328A9"/>
    <w:rsid w:val="008328AC"/>
    <w:rsid w:val="008328E4"/>
    <w:rsid w:val="00832911"/>
    <w:rsid w:val="0083295B"/>
    <w:rsid w:val="0083295D"/>
    <w:rsid w:val="00832975"/>
    <w:rsid w:val="0083299F"/>
    <w:rsid w:val="008329AD"/>
    <w:rsid w:val="00832A52"/>
    <w:rsid w:val="00832A5C"/>
    <w:rsid w:val="00832A86"/>
    <w:rsid w:val="00832ACA"/>
    <w:rsid w:val="00832AE4"/>
    <w:rsid w:val="00832B7D"/>
    <w:rsid w:val="00832BF1"/>
    <w:rsid w:val="00832C49"/>
    <w:rsid w:val="00832CC6"/>
    <w:rsid w:val="00832D2F"/>
    <w:rsid w:val="00832D55"/>
    <w:rsid w:val="00832D65"/>
    <w:rsid w:val="00832D67"/>
    <w:rsid w:val="00832D84"/>
    <w:rsid w:val="00832DAE"/>
    <w:rsid w:val="00832DC3"/>
    <w:rsid w:val="00832DEA"/>
    <w:rsid w:val="00832DEE"/>
    <w:rsid w:val="00832DFA"/>
    <w:rsid w:val="00832E21"/>
    <w:rsid w:val="00832E2D"/>
    <w:rsid w:val="00832E49"/>
    <w:rsid w:val="00832E5F"/>
    <w:rsid w:val="00832E81"/>
    <w:rsid w:val="00832E87"/>
    <w:rsid w:val="00832E88"/>
    <w:rsid w:val="00832EBF"/>
    <w:rsid w:val="00832F19"/>
    <w:rsid w:val="00832F6A"/>
    <w:rsid w:val="00832F79"/>
    <w:rsid w:val="00832FA6"/>
    <w:rsid w:val="00832FB3"/>
    <w:rsid w:val="00832FC9"/>
    <w:rsid w:val="00833048"/>
    <w:rsid w:val="00833123"/>
    <w:rsid w:val="00833148"/>
    <w:rsid w:val="00833149"/>
    <w:rsid w:val="0083318E"/>
    <w:rsid w:val="008331C9"/>
    <w:rsid w:val="008331D8"/>
    <w:rsid w:val="008331E7"/>
    <w:rsid w:val="008331FE"/>
    <w:rsid w:val="00833215"/>
    <w:rsid w:val="0083321B"/>
    <w:rsid w:val="00833243"/>
    <w:rsid w:val="0083325C"/>
    <w:rsid w:val="00833260"/>
    <w:rsid w:val="008332AF"/>
    <w:rsid w:val="008332E6"/>
    <w:rsid w:val="008332EF"/>
    <w:rsid w:val="00833320"/>
    <w:rsid w:val="008333DE"/>
    <w:rsid w:val="008333DF"/>
    <w:rsid w:val="008333E1"/>
    <w:rsid w:val="008333FB"/>
    <w:rsid w:val="0083341B"/>
    <w:rsid w:val="00833450"/>
    <w:rsid w:val="008334AE"/>
    <w:rsid w:val="008334CB"/>
    <w:rsid w:val="00833573"/>
    <w:rsid w:val="00833589"/>
    <w:rsid w:val="008335B9"/>
    <w:rsid w:val="00833665"/>
    <w:rsid w:val="0083367C"/>
    <w:rsid w:val="00833695"/>
    <w:rsid w:val="008336A3"/>
    <w:rsid w:val="008337A7"/>
    <w:rsid w:val="008337D3"/>
    <w:rsid w:val="0083382D"/>
    <w:rsid w:val="0083385C"/>
    <w:rsid w:val="008338D4"/>
    <w:rsid w:val="008338DF"/>
    <w:rsid w:val="00833989"/>
    <w:rsid w:val="00833994"/>
    <w:rsid w:val="008339F8"/>
    <w:rsid w:val="00833A1B"/>
    <w:rsid w:val="00833A6D"/>
    <w:rsid w:val="00833A8B"/>
    <w:rsid w:val="00833C03"/>
    <w:rsid w:val="00833C40"/>
    <w:rsid w:val="00833C49"/>
    <w:rsid w:val="00833C4A"/>
    <w:rsid w:val="00833C55"/>
    <w:rsid w:val="00833C5A"/>
    <w:rsid w:val="00833C66"/>
    <w:rsid w:val="00833C95"/>
    <w:rsid w:val="00833CB5"/>
    <w:rsid w:val="00833CB8"/>
    <w:rsid w:val="00833CB9"/>
    <w:rsid w:val="00833D00"/>
    <w:rsid w:val="00833D3D"/>
    <w:rsid w:val="00833D69"/>
    <w:rsid w:val="00833D7B"/>
    <w:rsid w:val="00833D9E"/>
    <w:rsid w:val="00833E49"/>
    <w:rsid w:val="00833E97"/>
    <w:rsid w:val="00833E98"/>
    <w:rsid w:val="00833EB6"/>
    <w:rsid w:val="00833ED2"/>
    <w:rsid w:val="00833F08"/>
    <w:rsid w:val="00833F1B"/>
    <w:rsid w:val="00833F1C"/>
    <w:rsid w:val="00833FCE"/>
    <w:rsid w:val="00833FE8"/>
    <w:rsid w:val="00834006"/>
    <w:rsid w:val="0083403C"/>
    <w:rsid w:val="0083404D"/>
    <w:rsid w:val="0083405E"/>
    <w:rsid w:val="00834075"/>
    <w:rsid w:val="008340EB"/>
    <w:rsid w:val="00834120"/>
    <w:rsid w:val="00834134"/>
    <w:rsid w:val="008341AA"/>
    <w:rsid w:val="008341CC"/>
    <w:rsid w:val="008341F6"/>
    <w:rsid w:val="0083421B"/>
    <w:rsid w:val="00834220"/>
    <w:rsid w:val="00834247"/>
    <w:rsid w:val="0083424D"/>
    <w:rsid w:val="00834283"/>
    <w:rsid w:val="0083428B"/>
    <w:rsid w:val="00834296"/>
    <w:rsid w:val="008342CD"/>
    <w:rsid w:val="008342F1"/>
    <w:rsid w:val="008342F4"/>
    <w:rsid w:val="008342F7"/>
    <w:rsid w:val="00834314"/>
    <w:rsid w:val="00834318"/>
    <w:rsid w:val="008343C1"/>
    <w:rsid w:val="00834424"/>
    <w:rsid w:val="00834449"/>
    <w:rsid w:val="00834471"/>
    <w:rsid w:val="008344F0"/>
    <w:rsid w:val="00834521"/>
    <w:rsid w:val="00834571"/>
    <w:rsid w:val="008345DF"/>
    <w:rsid w:val="008345F6"/>
    <w:rsid w:val="00834605"/>
    <w:rsid w:val="00834606"/>
    <w:rsid w:val="0083462E"/>
    <w:rsid w:val="00834662"/>
    <w:rsid w:val="0083467F"/>
    <w:rsid w:val="0083473A"/>
    <w:rsid w:val="0083475B"/>
    <w:rsid w:val="00834765"/>
    <w:rsid w:val="008347B6"/>
    <w:rsid w:val="008347E2"/>
    <w:rsid w:val="008347F8"/>
    <w:rsid w:val="008347FE"/>
    <w:rsid w:val="00834841"/>
    <w:rsid w:val="00834892"/>
    <w:rsid w:val="008348B2"/>
    <w:rsid w:val="008348B5"/>
    <w:rsid w:val="008348F6"/>
    <w:rsid w:val="00834906"/>
    <w:rsid w:val="0083491F"/>
    <w:rsid w:val="0083495C"/>
    <w:rsid w:val="0083497E"/>
    <w:rsid w:val="00834983"/>
    <w:rsid w:val="0083499A"/>
    <w:rsid w:val="0083499F"/>
    <w:rsid w:val="008349E6"/>
    <w:rsid w:val="00834A40"/>
    <w:rsid w:val="00834A5D"/>
    <w:rsid w:val="00834ADB"/>
    <w:rsid w:val="00834B24"/>
    <w:rsid w:val="00834BB5"/>
    <w:rsid w:val="00834BD0"/>
    <w:rsid w:val="00834C1F"/>
    <w:rsid w:val="00834C56"/>
    <w:rsid w:val="00834C7C"/>
    <w:rsid w:val="00834CB3"/>
    <w:rsid w:val="00834CBD"/>
    <w:rsid w:val="00834D49"/>
    <w:rsid w:val="00834DB7"/>
    <w:rsid w:val="00834DE9"/>
    <w:rsid w:val="00834E72"/>
    <w:rsid w:val="00834E81"/>
    <w:rsid w:val="00834EC5"/>
    <w:rsid w:val="00834F04"/>
    <w:rsid w:val="00834F0B"/>
    <w:rsid w:val="00834F6B"/>
    <w:rsid w:val="00834F70"/>
    <w:rsid w:val="00834F9F"/>
    <w:rsid w:val="00834FA9"/>
    <w:rsid w:val="00834FB7"/>
    <w:rsid w:val="00834FE1"/>
    <w:rsid w:val="00835047"/>
    <w:rsid w:val="00835085"/>
    <w:rsid w:val="008350E6"/>
    <w:rsid w:val="00835161"/>
    <w:rsid w:val="008351A6"/>
    <w:rsid w:val="008351B2"/>
    <w:rsid w:val="008351F1"/>
    <w:rsid w:val="008351FC"/>
    <w:rsid w:val="008352AC"/>
    <w:rsid w:val="008352B7"/>
    <w:rsid w:val="0083530D"/>
    <w:rsid w:val="0083534F"/>
    <w:rsid w:val="00835353"/>
    <w:rsid w:val="00835379"/>
    <w:rsid w:val="008353AA"/>
    <w:rsid w:val="008353CB"/>
    <w:rsid w:val="008353E5"/>
    <w:rsid w:val="00835438"/>
    <w:rsid w:val="00835443"/>
    <w:rsid w:val="00835489"/>
    <w:rsid w:val="00835493"/>
    <w:rsid w:val="00835521"/>
    <w:rsid w:val="00835549"/>
    <w:rsid w:val="0083559E"/>
    <w:rsid w:val="008355FF"/>
    <w:rsid w:val="00835603"/>
    <w:rsid w:val="00835679"/>
    <w:rsid w:val="0083567B"/>
    <w:rsid w:val="00835717"/>
    <w:rsid w:val="00835737"/>
    <w:rsid w:val="00835776"/>
    <w:rsid w:val="0083578B"/>
    <w:rsid w:val="008357B4"/>
    <w:rsid w:val="00835809"/>
    <w:rsid w:val="0083586D"/>
    <w:rsid w:val="008358A9"/>
    <w:rsid w:val="008358C5"/>
    <w:rsid w:val="008358FE"/>
    <w:rsid w:val="00835945"/>
    <w:rsid w:val="0083597E"/>
    <w:rsid w:val="008359BE"/>
    <w:rsid w:val="008359EA"/>
    <w:rsid w:val="008359F7"/>
    <w:rsid w:val="00835A04"/>
    <w:rsid w:val="00835A0A"/>
    <w:rsid w:val="00835A8E"/>
    <w:rsid w:val="00835AD9"/>
    <w:rsid w:val="00835B08"/>
    <w:rsid w:val="00835B4E"/>
    <w:rsid w:val="00835B77"/>
    <w:rsid w:val="00835BA4"/>
    <w:rsid w:val="00835BF2"/>
    <w:rsid w:val="00835C43"/>
    <w:rsid w:val="00835C57"/>
    <w:rsid w:val="00835C60"/>
    <w:rsid w:val="00835C98"/>
    <w:rsid w:val="00835CB5"/>
    <w:rsid w:val="00835CC1"/>
    <w:rsid w:val="00835CC6"/>
    <w:rsid w:val="00835D03"/>
    <w:rsid w:val="00835D12"/>
    <w:rsid w:val="00835D44"/>
    <w:rsid w:val="00835D54"/>
    <w:rsid w:val="00835D7B"/>
    <w:rsid w:val="00835DB7"/>
    <w:rsid w:val="00835DBF"/>
    <w:rsid w:val="00835DEE"/>
    <w:rsid w:val="00835E21"/>
    <w:rsid w:val="00835E89"/>
    <w:rsid w:val="00835EBF"/>
    <w:rsid w:val="00835F68"/>
    <w:rsid w:val="00835F73"/>
    <w:rsid w:val="00835FCF"/>
    <w:rsid w:val="00835FE3"/>
    <w:rsid w:val="0083601B"/>
    <w:rsid w:val="0083602D"/>
    <w:rsid w:val="0083608D"/>
    <w:rsid w:val="008360A7"/>
    <w:rsid w:val="008360BC"/>
    <w:rsid w:val="008360F8"/>
    <w:rsid w:val="00836199"/>
    <w:rsid w:val="008361E2"/>
    <w:rsid w:val="00836203"/>
    <w:rsid w:val="00836205"/>
    <w:rsid w:val="0083624C"/>
    <w:rsid w:val="00836268"/>
    <w:rsid w:val="00836277"/>
    <w:rsid w:val="008362A7"/>
    <w:rsid w:val="008362B2"/>
    <w:rsid w:val="008362F8"/>
    <w:rsid w:val="00836353"/>
    <w:rsid w:val="00836367"/>
    <w:rsid w:val="0083638A"/>
    <w:rsid w:val="008363A4"/>
    <w:rsid w:val="008363C8"/>
    <w:rsid w:val="008363D4"/>
    <w:rsid w:val="008363D7"/>
    <w:rsid w:val="00836469"/>
    <w:rsid w:val="0083646A"/>
    <w:rsid w:val="00836482"/>
    <w:rsid w:val="00836512"/>
    <w:rsid w:val="00836522"/>
    <w:rsid w:val="00836524"/>
    <w:rsid w:val="00836526"/>
    <w:rsid w:val="00836535"/>
    <w:rsid w:val="00836545"/>
    <w:rsid w:val="00836555"/>
    <w:rsid w:val="00836577"/>
    <w:rsid w:val="008365B3"/>
    <w:rsid w:val="008365C8"/>
    <w:rsid w:val="008366E1"/>
    <w:rsid w:val="00836774"/>
    <w:rsid w:val="00836792"/>
    <w:rsid w:val="00836797"/>
    <w:rsid w:val="0083680D"/>
    <w:rsid w:val="008368AB"/>
    <w:rsid w:val="00836960"/>
    <w:rsid w:val="00836984"/>
    <w:rsid w:val="00836992"/>
    <w:rsid w:val="008369C5"/>
    <w:rsid w:val="008369CC"/>
    <w:rsid w:val="008369E7"/>
    <w:rsid w:val="00836A00"/>
    <w:rsid w:val="00836A57"/>
    <w:rsid w:val="00836A76"/>
    <w:rsid w:val="00836A7B"/>
    <w:rsid w:val="00836C36"/>
    <w:rsid w:val="00836C59"/>
    <w:rsid w:val="00836C66"/>
    <w:rsid w:val="00836C94"/>
    <w:rsid w:val="00836C96"/>
    <w:rsid w:val="00836CC4"/>
    <w:rsid w:val="00836CEF"/>
    <w:rsid w:val="00836CFF"/>
    <w:rsid w:val="00836D1F"/>
    <w:rsid w:val="00836D52"/>
    <w:rsid w:val="00836DB4"/>
    <w:rsid w:val="00836E04"/>
    <w:rsid w:val="00836E32"/>
    <w:rsid w:val="00836F80"/>
    <w:rsid w:val="00836FD0"/>
    <w:rsid w:val="00836FDE"/>
    <w:rsid w:val="00837005"/>
    <w:rsid w:val="00837045"/>
    <w:rsid w:val="00837060"/>
    <w:rsid w:val="00837063"/>
    <w:rsid w:val="00837094"/>
    <w:rsid w:val="008370B2"/>
    <w:rsid w:val="00837126"/>
    <w:rsid w:val="0083713D"/>
    <w:rsid w:val="00837168"/>
    <w:rsid w:val="008371C6"/>
    <w:rsid w:val="008371E5"/>
    <w:rsid w:val="00837215"/>
    <w:rsid w:val="0083724A"/>
    <w:rsid w:val="00837261"/>
    <w:rsid w:val="0083727F"/>
    <w:rsid w:val="008372E0"/>
    <w:rsid w:val="00837351"/>
    <w:rsid w:val="00837366"/>
    <w:rsid w:val="0083739A"/>
    <w:rsid w:val="008373C9"/>
    <w:rsid w:val="00837401"/>
    <w:rsid w:val="00837403"/>
    <w:rsid w:val="0083744B"/>
    <w:rsid w:val="00837483"/>
    <w:rsid w:val="0083749D"/>
    <w:rsid w:val="008374B1"/>
    <w:rsid w:val="008374BC"/>
    <w:rsid w:val="008374CE"/>
    <w:rsid w:val="008374E0"/>
    <w:rsid w:val="00837531"/>
    <w:rsid w:val="0083757D"/>
    <w:rsid w:val="008375AD"/>
    <w:rsid w:val="00837648"/>
    <w:rsid w:val="0083785C"/>
    <w:rsid w:val="0083787B"/>
    <w:rsid w:val="008378BE"/>
    <w:rsid w:val="008378D1"/>
    <w:rsid w:val="008378F7"/>
    <w:rsid w:val="0083790F"/>
    <w:rsid w:val="00837989"/>
    <w:rsid w:val="0083798A"/>
    <w:rsid w:val="00837996"/>
    <w:rsid w:val="00837999"/>
    <w:rsid w:val="0083799F"/>
    <w:rsid w:val="008379A4"/>
    <w:rsid w:val="008379B1"/>
    <w:rsid w:val="00837A53"/>
    <w:rsid w:val="00837A56"/>
    <w:rsid w:val="00837A62"/>
    <w:rsid w:val="00837A88"/>
    <w:rsid w:val="00837ABD"/>
    <w:rsid w:val="00837AF2"/>
    <w:rsid w:val="00837B2D"/>
    <w:rsid w:val="00837B43"/>
    <w:rsid w:val="00837BB1"/>
    <w:rsid w:val="00837BB9"/>
    <w:rsid w:val="00837BE0"/>
    <w:rsid w:val="00837C05"/>
    <w:rsid w:val="00837C09"/>
    <w:rsid w:val="00837C3B"/>
    <w:rsid w:val="00837C96"/>
    <w:rsid w:val="00837CE4"/>
    <w:rsid w:val="00837CE6"/>
    <w:rsid w:val="00837D12"/>
    <w:rsid w:val="00837D21"/>
    <w:rsid w:val="00837D24"/>
    <w:rsid w:val="00837D2D"/>
    <w:rsid w:val="00837D8B"/>
    <w:rsid w:val="00837DB6"/>
    <w:rsid w:val="00837DFB"/>
    <w:rsid w:val="00837E5C"/>
    <w:rsid w:val="00837E6E"/>
    <w:rsid w:val="00837E7D"/>
    <w:rsid w:val="00837EBE"/>
    <w:rsid w:val="00837ED5"/>
    <w:rsid w:val="00837EFC"/>
    <w:rsid w:val="00837F7A"/>
    <w:rsid w:val="00837F96"/>
    <w:rsid w:val="00837FAC"/>
    <w:rsid w:val="00837FC8"/>
    <w:rsid w:val="00837FCE"/>
    <w:rsid w:val="0084001F"/>
    <w:rsid w:val="0084002C"/>
    <w:rsid w:val="00840058"/>
    <w:rsid w:val="0084005E"/>
    <w:rsid w:val="00840068"/>
    <w:rsid w:val="008400BA"/>
    <w:rsid w:val="008400E2"/>
    <w:rsid w:val="00840116"/>
    <w:rsid w:val="00840125"/>
    <w:rsid w:val="00840127"/>
    <w:rsid w:val="0084017C"/>
    <w:rsid w:val="00840187"/>
    <w:rsid w:val="00840199"/>
    <w:rsid w:val="008401C6"/>
    <w:rsid w:val="008401F4"/>
    <w:rsid w:val="0084020B"/>
    <w:rsid w:val="00840226"/>
    <w:rsid w:val="0084025C"/>
    <w:rsid w:val="0084026F"/>
    <w:rsid w:val="00840277"/>
    <w:rsid w:val="00840278"/>
    <w:rsid w:val="00840281"/>
    <w:rsid w:val="0084031F"/>
    <w:rsid w:val="00840372"/>
    <w:rsid w:val="00840392"/>
    <w:rsid w:val="008403B2"/>
    <w:rsid w:val="008403F0"/>
    <w:rsid w:val="00840482"/>
    <w:rsid w:val="008404D3"/>
    <w:rsid w:val="008404EF"/>
    <w:rsid w:val="00840505"/>
    <w:rsid w:val="00840535"/>
    <w:rsid w:val="0084053D"/>
    <w:rsid w:val="00840581"/>
    <w:rsid w:val="00840592"/>
    <w:rsid w:val="0084059C"/>
    <w:rsid w:val="008405E9"/>
    <w:rsid w:val="00840606"/>
    <w:rsid w:val="00840625"/>
    <w:rsid w:val="00840629"/>
    <w:rsid w:val="00840688"/>
    <w:rsid w:val="0084076F"/>
    <w:rsid w:val="00840784"/>
    <w:rsid w:val="008407AA"/>
    <w:rsid w:val="008407C9"/>
    <w:rsid w:val="00840837"/>
    <w:rsid w:val="0084088F"/>
    <w:rsid w:val="00840931"/>
    <w:rsid w:val="00840940"/>
    <w:rsid w:val="00840965"/>
    <w:rsid w:val="00840977"/>
    <w:rsid w:val="008409A9"/>
    <w:rsid w:val="008409DD"/>
    <w:rsid w:val="008409F5"/>
    <w:rsid w:val="00840A2B"/>
    <w:rsid w:val="00840A3D"/>
    <w:rsid w:val="00840A4B"/>
    <w:rsid w:val="00840A7A"/>
    <w:rsid w:val="00840A91"/>
    <w:rsid w:val="00840B44"/>
    <w:rsid w:val="00840B7F"/>
    <w:rsid w:val="00840BED"/>
    <w:rsid w:val="00840C23"/>
    <w:rsid w:val="00840C3A"/>
    <w:rsid w:val="00840C4D"/>
    <w:rsid w:val="00840C68"/>
    <w:rsid w:val="00840CBB"/>
    <w:rsid w:val="00840CD5"/>
    <w:rsid w:val="00840CF0"/>
    <w:rsid w:val="00840D4A"/>
    <w:rsid w:val="00840D85"/>
    <w:rsid w:val="00840DA1"/>
    <w:rsid w:val="00840DB9"/>
    <w:rsid w:val="00840E1C"/>
    <w:rsid w:val="00840E58"/>
    <w:rsid w:val="00840EB3"/>
    <w:rsid w:val="00840EE4"/>
    <w:rsid w:val="00840F23"/>
    <w:rsid w:val="00840F75"/>
    <w:rsid w:val="00840F82"/>
    <w:rsid w:val="008410FF"/>
    <w:rsid w:val="0084110C"/>
    <w:rsid w:val="008411A1"/>
    <w:rsid w:val="008411CB"/>
    <w:rsid w:val="008411CC"/>
    <w:rsid w:val="008411D2"/>
    <w:rsid w:val="008411E1"/>
    <w:rsid w:val="008411FE"/>
    <w:rsid w:val="00841201"/>
    <w:rsid w:val="00841263"/>
    <w:rsid w:val="008412EE"/>
    <w:rsid w:val="00841300"/>
    <w:rsid w:val="0084130B"/>
    <w:rsid w:val="00841324"/>
    <w:rsid w:val="00841372"/>
    <w:rsid w:val="00841397"/>
    <w:rsid w:val="008413A9"/>
    <w:rsid w:val="008413B1"/>
    <w:rsid w:val="008413BF"/>
    <w:rsid w:val="0084149B"/>
    <w:rsid w:val="008414B4"/>
    <w:rsid w:val="008414E7"/>
    <w:rsid w:val="0084150B"/>
    <w:rsid w:val="008415A2"/>
    <w:rsid w:val="008415BF"/>
    <w:rsid w:val="008415F8"/>
    <w:rsid w:val="00841609"/>
    <w:rsid w:val="0084161F"/>
    <w:rsid w:val="0084164E"/>
    <w:rsid w:val="00841659"/>
    <w:rsid w:val="008416E5"/>
    <w:rsid w:val="0084173C"/>
    <w:rsid w:val="008417B9"/>
    <w:rsid w:val="008417CF"/>
    <w:rsid w:val="008417D6"/>
    <w:rsid w:val="00841815"/>
    <w:rsid w:val="0084185E"/>
    <w:rsid w:val="0084186F"/>
    <w:rsid w:val="008418A4"/>
    <w:rsid w:val="008418AD"/>
    <w:rsid w:val="008418D0"/>
    <w:rsid w:val="008418EA"/>
    <w:rsid w:val="008418F8"/>
    <w:rsid w:val="00841949"/>
    <w:rsid w:val="00841992"/>
    <w:rsid w:val="008419DA"/>
    <w:rsid w:val="008419E1"/>
    <w:rsid w:val="008419EF"/>
    <w:rsid w:val="00841A84"/>
    <w:rsid w:val="00841B36"/>
    <w:rsid w:val="00841B51"/>
    <w:rsid w:val="00841BAE"/>
    <w:rsid w:val="00841BB9"/>
    <w:rsid w:val="00841BE8"/>
    <w:rsid w:val="00841BFD"/>
    <w:rsid w:val="00841C0A"/>
    <w:rsid w:val="00841C12"/>
    <w:rsid w:val="00841C16"/>
    <w:rsid w:val="00841CB3"/>
    <w:rsid w:val="00841CDA"/>
    <w:rsid w:val="00841CDB"/>
    <w:rsid w:val="00841CF9"/>
    <w:rsid w:val="00841D49"/>
    <w:rsid w:val="00841DAC"/>
    <w:rsid w:val="00841E41"/>
    <w:rsid w:val="00841E7A"/>
    <w:rsid w:val="00841EBA"/>
    <w:rsid w:val="00841ED1"/>
    <w:rsid w:val="00841EDB"/>
    <w:rsid w:val="00841F0E"/>
    <w:rsid w:val="00841F39"/>
    <w:rsid w:val="00841F61"/>
    <w:rsid w:val="00841F6C"/>
    <w:rsid w:val="00841F8F"/>
    <w:rsid w:val="00841FBF"/>
    <w:rsid w:val="00841FE0"/>
    <w:rsid w:val="0084201B"/>
    <w:rsid w:val="00842022"/>
    <w:rsid w:val="00842033"/>
    <w:rsid w:val="00842052"/>
    <w:rsid w:val="0084206C"/>
    <w:rsid w:val="00842078"/>
    <w:rsid w:val="00842085"/>
    <w:rsid w:val="008420B9"/>
    <w:rsid w:val="008420BC"/>
    <w:rsid w:val="008420C9"/>
    <w:rsid w:val="0084210B"/>
    <w:rsid w:val="0084211C"/>
    <w:rsid w:val="008421B4"/>
    <w:rsid w:val="0084229A"/>
    <w:rsid w:val="008422B8"/>
    <w:rsid w:val="008422FB"/>
    <w:rsid w:val="0084231D"/>
    <w:rsid w:val="00842371"/>
    <w:rsid w:val="00842393"/>
    <w:rsid w:val="008423B5"/>
    <w:rsid w:val="008423E1"/>
    <w:rsid w:val="00842421"/>
    <w:rsid w:val="0084245F"/>
    <w:rsid w:val="00842481"/>
    <w:rsid w:val="008424E2"/>
    <w:rsid w:val="008424E6"/>
    <w:rsid w:val="008424FA"/>
    <w:rsid w:val="0084251D"/>
    <w:rsid w:val="008426DD"/>
    <w:rsid w:val="00842729"/>
    <w:rsid w:val="0084279D"/>
    <w:rsid w:val="008427CF"/>
    <w:rsid w:val="008427FF"/>
    <w:rsid w:val="0084280B"/>
    <w:rsid w:val="0084280F"/>
    <w:rsid w:val="00842834"/>
    <w:rsid w:val="00842854"/>
    <w:rsid w:val="008428C8"/>
    <w:rsid w:val="008428F6"/>
    <w:rsid w:val="00842903"/>
    <w:rsid w:val="0084290C"/>
    <w:rsid w:val="0084290E"/>
    <w:rsid w:val="00842928"/>
    <w:rsid w:val="008429C9"/>
    <w:rsid w:val="008429EF"/>
    <w:rsid w:val="008429FE"/>
    <w:rsid w:val="00842A55"/>
    <w:rsid w:val="00842A69"/>
    <w:rsid w:val="00842ABB"/>
    <w:rsid w:val="00842AD2"/>
    <w:rsid w:val="00842AE2"/>
    <w:rsid w:val="00842B1E"/>
    <w:rsid w:val="00842B72"/>
    <w:rsid w:val="00842BA7"/>
    <w:rsid w:val="00842BF3"/>
    <w:rsid w:val="00842BF8"/>
    <w:rsid w:val="00842BF9"/>
    <w:rsid w:val="00842C14"/>
    <w:rsid w:val="00842C4D"/>
    <w:rsid w:val="00842C52"/>
    <w:rsid w:val="00842C57"/>
    <w:rsid w:val="00842CB9"/>
    <w:rsid w:val="00842CC0"/>
    <w:rsid w:val="00842D34"/>
    <w:rsid w:val="00842D58"/>
    <w:rsid w:val="00842DF0"/>
    <w:rsid w:val="00842E6A"/>
    <w:rsid w:val="00842E82"/>
    <w:rsid w:val="00842ED5"/>
    <w:rsid w:val="00842ED8"/>
    <w:rsid w:val="00842F6C"/>
    <w:rsid w:val="00842F7A"/>
    <w:rsid w:val="00842F89"/>
    <w:rsid w:val="00843011"/>
    <w:rsid w:val="0084303D"/>
    <w:rsid w:val="00843124"/>
    <w:rsid w:val="00843183"/>
    <w:rsid w:val="00843191"/>
    <w:rsid w:val="008431D0"/>
    <w:rsid w:val="00843291"/>
    <w:rsid w:val="008432BB"/>
    <w:rsid w:val="008432CB"/>
    <w:rsid w:val="008432DC"/>
    <w:rsid w:val="008432F8"/>
    <w:rsid w:val="00843360"/>
    <w:rsid w:val="008433A2"/>
    <w:rsid w:val="008433AF"/>
    <w:rsid w:val="008433E9"/>
    <w:rsid w:val="008433FA"/>
    <w:rsid w:val="00843412"/>
    <w:rsid w:val="0084342B"/>
    <w:rsid w:val="00843493"/>
    <w:rsid w:val="008434A0"/>
    <w:rsid w:val="008435B3"/>
    <w:rsid w:val="008435B9"/>
    <w:rsid w:val="00843616"/>
    <w:rsid w:val="00843623"/>
    <w:rsid w:val="00843628"/>
    <w:rsid w:val="0084363E"/>
    <w:rsid w:val="00843663"/>
    <w:rsid w:val="0084367C"/>
    <w:rsid w:val="0084372A"/>
    <w:rsid w:val="008437B0"/>
    <w:rsid w:val="0084382B"/>
    <w:rsid w:val="0084385D"/>
    <w:rsid w:val="008438B5"/>
    <w:rsid w:val="008438FA"/>
    <w:rsid w:val="00843908"/>
    <w:rsid w:val="00843989"/>
    <w:rsid w:val="00843992"/>
    <w:rsid w:val="008439C3"/>
    <w:rsid w:val="008439DA"/>
    <w:rsid w:val="008439EA"/>
    <w:rsid w:val="00843A0D"/>
    <w:rsid w:val="00843A3C"/>
    <w:rsid w:val="00843A5F"/>
    <w:rsid w:val="00843A7D"/>
    <w:rsid w:val="00843AA1"/>
    <w:rsid w:val="00843AD4"/>
    <w:rsid w:val="00843AE0"/>
    <w:rsid w:val="00843AF4"/>
    <w:rsid w:val="00843B0E"/>
    <w:rsid w:val="00843B3B"/>
    <w:rsid w:val="00843B47"/>
    <w:rsid w:val="00843B79"/>
    <w:rsid w:val="00843BC9"/>
    <w:rsid w:val="00843BCD"/>
    <w:rsid w:val="00843C4C"/>
    <w:rsid w:val="00843CC8"/>
    <w:rsid w:val="00843D4C"/>
    <w:rsid w:val="00843D4D"/>
    <w:rsid w:val="00843D60"/>
    <w:rsid w:val="00843D8A"/>
    <w:rsid w:val="00843DC8"/>
    <w:rsid w:val="00843DE3"/>
    <w:rsid w:val="00843DF1"/>
    <w:rsid w:val="00843E00"/>
    <w:rsid w:val="00843E3C"/>
    <w:rsid w:val="00843E62"/>
    <w:rsid w:val="00843E85"/>
    <w:rsid w:val="00843E8B"/>
    <w:rsid w:val="00843E8D"/>
    <w:rsid w:val="00843E96"/>
    <w:rsid w:val="00843F1E"/>
    <w:rsid w:val="00843F5B"/>
    <w:rsid w:val="00843FC9"/>
    <w:rsid w:val="0084403C"/>
    <w:rsid w:val="00844076"/>
    <w:rsid w:val="008440E5"/>
    <w:rsid w:val="0084412F"/>
    <w:rsid w:val="00844131"/>
    <w:rsid w:val="0084414B"/>
    <w:rsid w:val="00844198"/>
    <w:rsid w:val="008441B2"/>
    <w:rsid w:val="008441DF"/>
    <w:rsid w:val="008441E3"/>
    <w:rsid w:val="00844276"/>
    <w:rsid w:val="008442CA"/>
    <w:rsid w:val="008442DA"/>
    <w:rsid w:val="00844305"/>
    <w:rsid w:val="008443AA"/>
    <w:rsid w:val="00844407"/>
    <w:rsid w:val="0084440E"/>
    <w:rsid w:val="00844425"/>
    <w:rsid w:val="00844429"/>
    <w:rsid w:val="00844443"/>
    <w:rsid w:val="008444C4"/>
    <w:rsid w:val="00844511"/>
    <w:rsid w:val="0084455E"/>
    <w:rsid w:val="00844574"/>
    <w:rsid w:val="008445B6"/>
    <w:rsid w:val="008445BA"/>
    <w:rsid w:val="008445BC"/>
    <w:rsid w:val="008445D8"/>
    <w:rsid w:val="008445DD"/>
    <w:rsid w:val="00844644"/>
    <w:rsid w:val="0084465B"/>
    <w:rsid w:val="0084466C"/>
    <w:rsid w:val="0084469B"/>
    <w:rsid w:val="0084470C"/>
    <w:rsid w:val="00844733"/>
    <w:rsid w:val="00844752"/>
    <w:rsid w:val="0084475E"/>
    <w:rsid w:val="00844762"/>
    <w:rsid w:val="00844765"/>
    <w:rsid w:val="00844779"/>
    <w:rsid w:val="008447CB"/>
    <w:rsid w:val="008447E0"/>
    <w:rsid w:val="008447E8"/>
    <w:rsid w:val="008447F8"/>
    <w:rsid w:val="0084482D"/>
    <w:rsid w:val="00844839"/>
    <w:rsid w:val="008448BE"/>
    <w:rsid w:val="008448E0"/>
    <w:rsid w:val="008448E6"/>
    <w:rsid w:val="0084490F"/>
    <w:rsid w:val="00844927"/>
    <w:rsid w:val="00844945"/>
    <w:rsid w:val="0084496D"/>
    <w:rsid w:val="008449AC"/>
    <w:rsid w:val="00844AFD"/>
    <w:rsid w:val="00844B18"/>
    <w:rsid w:val="00844B39"/>
    <w:rsid w:val="00844BEF"/>
    <w:rsid w:val="00844C08"/>
    <w:rsid w:val="00844C67"/>
    <w:rsid w:val="00844C91"/>
    <w:rsid w:val="00844CC5"/>
    <w:rsid w:val="00844CD8"/>
    <w:rsid w:val="00844D08"/>
    <w:rsid w:val="00844D9E"/>
    <w:rsid w:val="00844DC0"/>
    <w:rsid w:val="00844DEF"/>
    <w:rsid w:val="00844E2F"/>
    <w:rsid w:val="00844E60"/>
    <w:rsid w:val="00844F1B"/>
    <w:rsid w:val="00844F2B"/>
    <w:rsid w:val="00844F50"/>
    <w:rsid w:val="00844F5A"/>
    <w:rsid w:val="00844F70"/>
    <w:rsid w:val="00844F7B"/>
    <w:rsid w:val="00844FBC"/>
    <w:rsid w:val="00844FE1"/>
    <w:rsid w:val="00845033"/>
    <w:rsid w:val="00845050"/>
    <w:rsid w:val="008451A3"/>
    <w:rsid w:val="008451C7"/>
    <w:rsid w:val="00845223"/>
    <w:rsid w:val="0084525F"/>
    <w:rsid w:val="00845264"/>
    <w:rsid w:val="0084528F"/>
    <w:rsid w:val="008452D3"/>
    <w:rsid w:val="0084532C"/>
    <w:rsid w:val="0084533F"/>
    <w:rsid w:val="00845345"/>
    <w:rsid w:val="008453A1"/>
    <w:rsid w:val="008453A8"/>
    <w:rsid w:val="00845420"/>
    <w:rsid w:val="00845439"/>
    <w:rsid w:val="0084547C"/>
    <w:rsid w:val="008454A8"/>
    <w:rsid w:val="00845526"/>
    <w:rsid w:val="0084554C"/>
    <w:rsid w:val="00845553"/>
    <w:rsid w:val="00845556"/>
    <w:rsid w:val="008455CA"/>
    <w:rsid w:val="00845620"/>
    <w:rsid w:val="00845668"/>
    <w:rsid w:val="0084566C"/>
    <w:rsid w:val="00845672"/>
    <w:rsid w:val="0084567B"/>
    <w:rsid w:val="008456F0"/>
    <w:rsid w:val="008456F8"/>
    <w:rsid w:val="008456F9"/>
    <w:rsid w:val="0084573E"/>
    <w:rsid w:val="0084578B"/>
    <w:rsid w:val="0084578C"/>
    <w:rsid w:val="008457AA"/>
    <w:rsid w:val="008457BA"/>
    <w:rsid w:val="00845823"/>
    <w:rsid w:val="00845843"/>
    <w:rsid w:val="00845851"/>
    <w:rsid w:val="008458AF"/>
    <w:rsid w:val="008458B2"/>
    <w:rsid w:val="00845942"/>
    <w:rsid w:val="00845943"/>
    <w:rsid w:val="0084598A"/>
    <w:rsid w:val="00845997"/>
    <w:rsid w:val="00845A1F"/>
    <w:rsid w:val="00845AD7"/>
    <w:rsid w:val="00845AFD"/>
    <w:rsid w:val="00845B0B"/>
    <w:rsid w:val="00845B7E"/>
    <w:rsid w:val="00845BD4"/>
    <w:rsid w:val="00845BF2"/>
    <w:rsid w:val="00845BF5"/>
    <w:rsid w:val="00845C04"/>
    <w:rsid w:val="00845C09"/>
    <w:rsid w:val="00845C18"/>
    <w:rsid w:val="00845C78"/>
    <w:rsid w:val="00845C8B"/>
    <w:rsid w:val="00845C8E"/>
    <w:rsid w:val="00845C99"/>
    <w:rsid w:val="00845CCA"/>
    <w:rsid w:val="00845CF0"/>
    <w:rsid w:val="00845CF9"/>
    <w:rsid w:val="00845D66"/>
    <w:rsid w:val="00845D88"/>
    <w:rsid w:val="00845D8C"/>
    <w:rsid w:val="00845E01"/>
    <w:rsid w:val="00845E27"/>
    <w:rsid w:val="00845E42"/>
    <w:rsid w:val="00845EF6"/>
    <w:rsid w:val="00845F17"/>
    <w:rsid w:val="00845F27"/>
    <w:rsid w:val="00845F30"/>
    <w:rsid w:val="00845F89"/>
    <w:rsid w:val="00846045"/>
    <w:rsid w:val="00846069"/>
    <w:rsid w:val="00846070"/>
    <w:rsid w:val="0084609E"/>
    <w:rsid w:val="00846143"/>
    <w:rsid w:val="008461A4"/>
    <w:rsid w:val="008461A8"/>
    <w:rsid w:val="0084620C"/>
    <w:rsid w:val="008462CE"/>
    <w:rsid w:val="008462D6"/>
    <w:rsid w:val="00846316"/>
    <w:rsid w:val="00846323"/>
    <w:rsid w:val="0084632D"/>
    <w:rsid w:val="008463B4"/>
    <w:rsid w:val="008463C1"/>
    <w:rsid w:val="008463D6"/>
    <w:rsid w:val="008463FC"/>
    <w:rsid w:val="00846422"/>
    <w:rsid w:val="00846468"/>
    <w:rsid w:val="008464AD"/>
    <w:rsid w:val="008464BF"/>
    <w:rsid w:val="008464E4"/>
    <w:rsid w:val="00846514"/>
    <w:rsid w:val="0084652E"/>
    <w:rsid w:val="00846548"/>
    <w:rsid w:val="0084661F"/>
    <w:rsid w:val="00846621"/>
    <w:rsid w:val="00846668"/>
    <w:rsid w:val="008466FD"/>
    <w:rsid w:val="0084676F"/>
    <w:rsid w:val="00846785"/>
    <w:rsid w:val="00846786"/>
    <w:rsid w:val="00846798"/>
    <w:rsid w:val="008467BA"/>
    <w:rsid w:val="00846835"/>
    <w:rsid w:val="0084683D"/>
    <w:rsid w:val="00846843"/>
    <w:rsid w:val="008468D5"/>
    <w:rsid w:val="00846922"/>
    <w:rsid w:val="00846931"/>
    <w:rsid w:val="00846936"/>
    <w:rsid w:val="00846938"/>
    <w:rsid w:val="00846954"/>
    <w:rsid w:val="0084698D"/>
    <w:rsid w:val="008469FC"/>
    <w:rsid w:val="00846A15"/>
    <w:rsid w:val="00846A92"/>
    <w:rsid w:val="00846AB1"/>
    <w:rsid w:val="00846B86"/>
    <w:rsid w:val="00846B87"/>
    <w:rsid w:val="00846B95"/>
    <w:rsid w:val="00846BD3"/>
    <w:rsid w:val="00846BE6"/>
    <w:rsid w:val="00846C01"/>
    <w:rsid w:val="00846CD6"/>
    <w:rsid w:val="00846CE2"/>
    <w:rsid w:val="00846CEA"/>
    <w:rsid w:val="00846CEF"/>
    <w:rsid w:val="00846D42"/>
    <w:rsid w:val="00846D59"/>
    <w:rsid w:val="00846D5F"/>
    <w:rsid w:val="00846DE2"/>
    <w:rsid w:val="00846DFF"/>
    <w:rsid w:val="00846EA1"/>
    <w:rsid w:val="00846EC0"/>
    <w:rsid w:val="00846F00"/>
    <w:rsid w:val="00846F25"/>
    <w:rsid w:val="00846F38"/>
    <w:rsid w:val="00846F9C"/>
    <w:rsid w:val="00846FA7"/>
    <w:rsid w:val="00846FAB"/>
    <w:rsid w:val="00846FEB"/>
    <w:rsid w:val="00847084"/>
    <w:rsid w:val="0084714B"/>
    <w:rsid w:val="008471B8"/>
    <w:rsid w:val="008471D4"/>
    <w:rsid w:val="00847261"/>
    <w:rsid w:val="00847288"/>
    <w:rsid w:val="008472A9"/>
    <w:rsid w:val="0084731F"/>
    <w:rsid w:val="0084733E"/>
    <w:rsid w:val="0084735A"/>
    <w:rsid w:val="00847368"/>
    <w:rsid w:val="0084739D"/>
    <w:rsid w:val="008474A7"/>
    <w:rsid w:val="008474F1"/>
    <w:rsid w:val="00847512"/>
    <w:rsid w:val="00847584"/>
    <w:rsid w:val="00847585"/>
    <w:rsid w:val="00847592"/>
    <w:rsid w:val="00847598"/>
    <w:rsid w:val="008475B1"/>
    <w:rsid w:val="008475B9"/>
    <w:rsid w:val="008475D9"/>
    <w:rsid w:val="008475F0"/>
    <w:rsid w:val="00847627"/>
    <w:rsid w:val="0084763F"/>
    <w:rsid w:val="0084766C"/>
    <w:rsid w:val="00847678"/>
    <w:rsid w:val="00847680"/>
    <w:rsid w:val="008476AD"/>
    <w:rsid w:val="008476CE"/>
    <w:rsid w:val="008476FD"/>
    <w:rsid w:val="00847769"/>
    <w:rsid w:val="00847775"/>
    <w:rsid w:val="00847798"/>
    <w:rsid w:val="008477B8"/>
    <w:rsid w:val="008477E2"/>
    <w:rsid w:val="00847853"/>
    <w:rsid w:val="0084785A"/>
    <w:rsid w:val="008478C0"/>
    <w:rsid w:val="0084792C"/>
    <w:rsid w:val="0084795F"/>
    <w:rsid w:val="008479A2"/>
    <w:rsid w:val="008479C8"/>
    <w:rsid w:val="00847A18"/>
    <w:rsid w:val="00847A1B"/>
    <w:rsid w:val="00847A1F"/>
    <w:rsid w:val="00847A20"/>
    <w:rsid w:val="00847B6D"/>
    <w:rsid w:val="00847B8B"/>
    <w:rsid w:val="00847B8C"/>
    <w:rsid w:val="00847BF3"/>
    <w:rsid w:val="00847C17"/>
    <w:rsid w:val="00847C1A"/>
    <w:rsid w:val="00847C5B"/>
    <w:rsid w:val="00847C6F"/>
    <w:rsid w:val="00847CB4"/>
    <w:rsid w:val="00847CC6"/>
    <w:rsid w:val="00847CCB"/>
    <w:rsid w:val="00847D5D"/>
    <w:rsid w:val="00847D72"/>
    <w:rsid w:val="00847D9E"/>
    <w:rsid w:val="00847DE1"/>
    <w:rsid w:val="00847E07"/>
    <w:rsid w:val="00847E41"/>
    <w:rsid w:val="00847E47"/>
    <w:rsid w:val="00847EDE"/>
    <w:rsid w:val="00847F60"/>
    <w:rsid w:val="00847F8A"/>
    <w:rsid w:val="00847FC7"/>
    <w:rsid w:val="00847FCB"/>
    <w:rsid w:val="00847FD6"/>
    <w:rsid w:val="00847FD8"/>
    <w:rsid w:val="00847FE9"/>
    <w:rsid w:val="0085000E"/>
    <w:rsid w:val="00850011"/>
    <w:rsid w:val="0085001C"/>
    <w:rsid w:val="00850043"/>
    <w:rsid w:val="00850053"/>
    <w:rsid w:val="00850057"/>
    <w:rsid w:val="008500E7"/>
    <w:rsid w:val="00850119"/>
    <w:rsid w:val="0085011D"/>
    <w:rsid w:val="00850134"/>
    <w:rsid w:val="00850147"/>
    <w:rsid w:val="0085015C"/>
    <w:rsid w:val="00850161"/>
    <w:rsid w:val="00850188"/>
    <w:rsid w:val="00850195"/>
    <w:rsid w:val="00850226"/>
    <w:rsid w:val="00850231"/>
    <w:rsid w:val="00850260"/>
    <w:rsid w:val="008502AE"/>
    <w:rsid w:val="008502BE"/>
    <w:rsid w:val="008502C8"/>
    <w:rsid w:val="008502D5"/>
    <w:rsid w:val="008502DD"/>
    <w:rsid w:val="008502DF"/>
    <w:rsid w:val="008502E7"/>
    <w:rsid w:val="0085032C"/>
    <w:rsid w:val="00850347"/>
    <w:rsid w:val="00850378"/>
    <w:rsid w:val="00850386"/>
    <w:rsid w:val="00850392"/>
    <w:rsid w:val="008503A8"/>
    <w:rsid w:val="008503C0"/>
    <w:rsid w:val="008503E0"/>
    <w:rsid w:val="008503E7"/>
    <w:rsid w:val="008503EA"/>
    <w:rsid w:val="0085047C"/>
    <w:rsid w:val="008504B1"/>
    <w:rsid w:val="008504BB"/>
    <w:rsid w:val="0085050B"/>
    <w:rsid w:val="00850583"/>
    <w:rsid w:val="008505B6"/>
    <w:rsid w:val="008505B7"/>
    <w:rsid w:val="008505B9"/>
    <w:rsid w:val="008505F3"/>
    <w:rsid w:val="00850610"/>
    <w:rsid w:val="00850649"/>
    <w:rsid w:val="0085064D"/>
    <w:rsid w:val="0085065C"/>
    <w:rsid w:val="008506E7"/>
    <w:rsid w:val="008506F9"/>
    <w:rsid w:val="00850707"/>
    <w:rsid w:val="00850714"/>
    <w:rsid w:val="00850715"/>
    <w:rsid w:val="00850735"/>
    <w:rsid w:val="008507CF"/>
    <w:rsid w:val="008507F3"/>
    <w:rsid w:val="008508C7"/>
    <w:rsid w:val="0085091D"/>
    <w:rsid w:val="0085094B"/>
    <w:rsid w:val="00850967"/>
    <w:rsid w:val="008509B7"/>
    <w:rsid w:val="00850A33"/>
    <w:rsid w:val="00850A42"/>
    <w:rsid w:val="00850A9D"/>
    <w:rsid w:val="00850ADA"/>
    <w:rsid w:val="00850AF7"/>
    <w:rsid w:val="00850B2D"/>
    <w:rsid w:val="00850B95"/>
    <w:rsid w:val="00850BA5"/>
    <w:rsid w:val="00850C06"/>
    <w:rsid w:val="00850C23"/>
    <w:rsid w:val="00850C39"/>
    <w:rsid w:val="00850C40"/>
    <w:rsid w:val="00850C4C"/>
    <w:rsid w:val="00850C53"/>
    <w:rsid w:val="00850C5B"/>
    <w:rsid w:val="00850C62"/>
    <w:rsid w:val="00850C70"/>
    <w:rsid w:val="00850CC2"/>
    <w:rsid w:val="00850CD4"/>
    <w:rsid w:val="00850D7A"/>
    <w:rsid w:val="00850D83"/>
    <w:rsid w:val="00850D8E"/>
    <w:rsid w:val="00850DC0"/>
    <w:rsid w:val="00850E01"/>
    <w:rsid w:val="00850E64"/>
    <w:rsid w:val="00850EC5"/>
    <w:rsid w:val="00850F62"/>
    <w:rsid w:val="00850F70"/>
    <w:rsid w:val="00850F77"/>
    <w:rsid w:val="00850F7A"/>
    <w:rsid w:val="00850F87"/>
    <w:rsid w:val="00850FAF"/>
    <w:rsid w:val="00850FB1"/>
    <w:rsid w:val="00851020"/>
    <w:rsid w:val="0085111F"/>
    <w:rsid w:val="0085119F"/>
    <w:rsid w:val="008511F4"/>
    <w:rsid w:val="00851222"/>
    <w:rsid w:val="008512D1"/>
    <w:rsid w:val="008512D6"/>
    <w:rsid w:val="008512DD"/>
    <w:rsid w:val="008512E4"/>
    <w:rsid w:val="00851340"/>
    <w:rsid w:val="008513D2"/>
    <w:rsid w:val="00851424"/>
    <w:rsid w:val="0085147B"/>
    <w:rsid w:val="008514AF"/>
    <w:rsid w:val="008514CF"/>
    <w:rsid w:val="0085158E"/>
    <w:rsid w:val="0085159B"/>
    <w:rsid w:val="0085162A"/>
    <w:rsid w:val="0085162C"/>
    <w:rsid w:val="0085162F"/>
    <w:rsid w:val="0085165D"/>
    <w:rsid w:val="00851670"/>
    <w:rsid w:val="0085174E"/>
    <w:rsid w:val="008517A1"/>
    <w:rsid w:val="008517B3"/>
    <w:rsid w:val="008517D6"/>
    <w:rsid w:val="008517EC"/>
    <w:rsid w:val="0085185A"/>
    <w:rsid w:val="00851861"/>
    <w:rsid w:val="0085186F"/>
    <w:rsid w:val="0085189B"/>
    <w:rsid w:val="008518B9"/>
    <w:rsid w:val="008518BD"/>
    <w:rsid w:val="0085192A"/>
    <w:rsid w:val="00851958"/>
    <w:rsid w:val="008519FB"/>
    <w:rsid w:val="00851A1D"/>
    <w:rsid w:val="00851A9F"/>
    <w:rsid w:val="00851AC7"/>
    <w:rsid w:val="00851BA0"/>
    <w:rsid w:val="00851BE7"/>
    <w:rsid w:val="00851C81"/>
    <w:rsid w:val="00851CA8"/>
    <w:rsid w:val="00851CED"/>
    <w:rsid w:val="00851D6F"/>
    <w:rsid w:val="00851D75"/>
    <w:rsid w:val="00851DDC"/>
    <w:rsid w:val="00851E0C"/>
    <w:rsid w:val="00851E20"/>
    <w:rsid w:val="00851E3F"/>
    <w:rsid w:val="00851E70"/>
    <w:rsid w:val="00851E73"/>
    <w:rsid w:val="00851E7C"/>
    <w:rsid w:val="00851EA7"/>
    <w:rsid w:val="00851EBB"/>
    <w:rsid w:val="00851ECB"/>
    <w:rsid w:val="00851ED9"/>
    <w:rsid w:val="00851EE2"/>
    <w:rsid w:val="00851F13"/>
    <w:rsid w:val="00851F3F"/>
    <w:rsid w:val="00851F40"/>
    <w:rsid w:val="00851F44"/>
    <w:rsid w:val="00851F62"/>
    <w:rsid w:val="00851F99"/>
    <w:rsid w:val="00851FCD"/>
    <w:rsid w:val="00851FDF"/>
    <w:rsid w:val="00852010"/>
    <w:rsid w:val="0085206F"/>
    <w:rsid w:val="008520DF"/>
    <w:rsid w:val="0085213D"/>
    <w:rsid w:val="00852170"/>
    <w:rsid w:val="0085219B"/>
    <w:rsid w:val="008521B2"/>
    <w:rsid w:val="008521B4"/>
    <w:rsid w:val="008521E3"/>
    <w:rsid w:val="008521F9"/>
    <w:rsid w:val="00852203"/>
    <w:rsid w:val="0085224D"/>
    <w:rsid w:val="008522B3"/>
    <w:rsid w:val="008522EE"/>
    <w:rsid w:val="00852335"/>
    <w:rsid w:val="008523B8"/>
    <w:rsid w:val="00852431"/>
    <w:rsid w:val="00852455"/>
    <w:rsid w:val="0085248C"/>
    <w:rsid w:val="0085248E"/>
    <w:rsid w:val="00852515"/>
    <w:rsid w:val="00852525"/>
    <w:rsid w:val="0085254B"/>
    <w:rsid w:val="00852557"/>
    <w:rsid w:val="008525AB"/>
    <w:rsid w:val="008525E1"/>
    <w:rsid w:val="008525F6"/>
    <w:rsid w:val="00852646"/>
    <w:rsid w:val="00852665"/>
    <w:rsid w:val="00852694"/>
    <w:rsid w:val="008526ED"/>
    <w:rsid w:val="008526F5"/>
    <w:rsid w:val="00852712"/>
    <w:rsid w:val="0085272C"/>
    <w:rsid w:val="0085273F"/>
    <w:rsid w:val="00852781"/>
    <w:rsid w:val="008527AC"/>
    <w:rsid w:val="008527B8"/>
    <w:rsid w:val="0085283E"/>
    <w:rsid w:val="00852841"/>
    <w:rsid w:val="008528B4"/>
    <w:rsid w:val="008528CE"/>
    <w:rsid w:val="0085290C"/>
    <w:rsid w:val="0085291E"/>
    <w:rsid w:val="00852972"/>
    <w:rsid w:val="00852973"/>
    <w:rsid w:val="00852994"/>
    <w:rsid w:val="008529A2"/>
    <w:rsid w:val="008529A8"/>
    <w:rsid w:val="00852A0F"/>
    <w:rsid w:val="00852A14"/>
    <w:rsid w:val="00852A41"/>
    <w:rsid w:val="00852A89"/>
    <w:rsid w:val="00852A95"/>
    <w:rsid w:val="00852B58"/>
    <w:rsid w:val="00852B67"/>
    <w:rsid w:val="00852B97"/>
    <w:rsid w:val="00852BA5"/>
    <w:rsid w:val="00852C0C"/>
    <w:rsid w:val="00852C1D"/>
    <w:rsid w:val="00852C2D"/>
    <w:rsid w:val="00852C58"/>
    <w:rsid w:val="00852C6F"/>
    <w:rsid w:val="00852CD4"/>
    <w:rsid w:val="00852D8F"/>
    <w:rsid w:val="00852D92"/>
    <w:rsid w:val="00852DDB"/>
    <w:rsid w:val="00852E6F"/>
    <w:rsid w:val="00852E85"/>
    <w:rsid w:val="00852EA4"/>
    <w:rsid w:val="00852EA7"/>
    <w:rsid w:val="00852F28"/>
    <w:rsid w:val="00852F42"/>
    <w:rsid w:val="00852F4D"/>
    <w:rsid w:val="00852FB5"/>
    <w:rsid w:val="0085304C"/>
    <w:rsid w:val="00853053"/>
    <w:rsid w:val="00853063"/>
    <w:rsid w:val="0085307A"/>
    <w:rsid w:val="00853082"/>
    <w:rsid w:val="008530AC"/>
    <w:rsid w:val="008530CB"/>
    <w:rsid w:val="0085313A"/>
    <w:rsid w:val="0085314F"/>
    <w:rsid w:val="00853151"/>
    <w:rsid w:val="008531AB"/>
    <w:rsid w:val="008531D1"/>
    <w:rsid w:val="008531FE"/>
    <w:rsid w:val="008532F7"/>
    <w:rsid w:val="00853350"/>
    <w:rsid w:val="00853351"/>
    <w:rsid w:val="0085335E"/>
    <w:rsid w:val="00853385"/>
    <w:rsid w:val="00853416"/>
    <w:rsid w:val="00853436"/>
    <w:rsid w:val="0085343D"/>
    <w:rsid w:val="00853458"/>
    <w:rsid w:val="00853471"/>
    <w:rsid w:val="0085349B"/>
    <w:rsid w:val="008535CA"/>
    <w:rsid w:val="008535F1"/>
    <w:rsid w:val="00853604"/>
    <w:rsid w:val="00853610"/>
    <w:rsid w:val="008536C0"/>
    <w:rsid w:val="0085378E"/>
    <w:rsid w:val="008537F7"/>
    <w:rsid w:val="00853839"/>
    <w:rsid w:val="00853853"/>
    <w:rsid w:val="00853869"/>
    <w:rsid w:val="00853878"/>
    <w:rsid w:val="00853894"/>
    <w:rsid w:val="00853899"/>
    <w:rsid w:val="008538D1"/>
    <w:rsid w:val="008538FA"/>
    <w:rsid w:val="00853997"/>
    <w:rsid w:val="008539CE"/>
    <w:rsid w:val="008539DC"/>
    <w:rsid w:val="00853A10"/>
    <w:rsid w:val="00853A13"/>
    <w:rsid w:val="00853A16"/>
    <w:rsid w:val="00853A61"/>
    <w:rsid w:val="00853A72"/>
    <w:rsid w:val="00853ACF"/>
    <w:rsid w:val="00853AD0"/>
    <w:rsid w:val="00853ADB"/>
    <w:rsid w:val="00853B08"/>
    <w:rsid w:val="00853B62"/>
    <w:rsid w:val="00853BF4"/>
    <w:rsid w:val="00853C3C"/>
    <w:rsid w:val="00853C90"/>
    <w:rsid w:val="00853CAA"/>
    <w:rsid w:val="00853D14"/>
    <w:rsid w:val="00853D68"/>
    <w:rsid w:val="00853D75"/>
    <w:rsid w:val="00853D8D"/>
    <w:rsid w:val="00853DAA"/>
    <w:rsid w:val="00853DB1"/>
    <w:rsid w:val="00853DC5"/>
    <w:rsid w:val="00853DD8"/>
    <w:rsid w:val="00853E1D"/>
    <w:rsid w:val="00853E3C"/>
    <w:rsid w:val="00853EAA"/>
    <w:rsid w:val="00853EAE"/>
    <w:rsid w:val="00853F0F"/>
    <w:rsid w:val="00853F52"/>
    <w:rsid w:val="00853FA1"/>
    <w:rsid w:val="00853FA7"/>
    <w:rsid w:val="00853FDC"/>
    <w:rsid w:val="00854063"/>
    <w:rsid w:val="00854085"/>
    <w:rsid w:val="0085408C"/>
    <w:rsid w:val="008540AA"/>
    <w:rsid w:val="008540BE"/>
    <w:rsid w:val="008540EA"/>
    <w:rsid w:val="00854136"/>
    <w:rsid w:val="00854142"/>
    <w:rsid w:val="00854160"/>
    <w:rsid w:val="00854166"/>
    <w:rsid w:val="00854167"/>
    <w:rsid w:val="0085418B"/>
    <w:rsid w:val="00854192"/>
    <w:rsid w:val="008541A9"/>
    <w:rsid w:val="008541DE"/>
    <w:rsid w:val="00854200"/>
    <w:rsid w:val="00854207"/>
    <w:rsid w:val="00854213"/>
    <w:rsid w:val="00854229"/>
    <w:rsid w:val="0085423A"/>
    <w:rsid w:val="00854264"/>
    <w:rsid w:val="00854278"/>
    <w:rsid w:val="00854349"/>
    <w:rsid w:val="00854353"/>
    <w:rsid w:val="0085436D"/>
    <w:rsid w:val="0085437C"/>
    <w:rsid w:val="00854452"/>
    <w:rsid w:val="0085445B"/>
    <w:rsid w:val="00854494"/>
    <w:rsid w:val="0085450A"/>
    <w:rsid w:val="00854510"/>
    <w:rsid w:val="00854547"/>
    <w:rsid w:val="0085454D"/>
    <w:rsid w:val="00854553"/>
    <w:rsid w:val="00854559"/>
    <w:rsid w:val="00854580"/>
    <w:rsid w:val="008545F3"/>
    <w:rsid w:val="008545FA"/>
    <w:rsid w:val="0085463F"/>
    <w:rsid w:val="00854647"/>
    <w:rsid w:val="00854686"/>
    <w:rsid w:val="00854751"/>
    <w:rsid w:val="00854771"/>
    <w:rsid w:val="008547BF"/>
    <w:rsid w:val="0085480A"/>
    <w:rsid w:val="00854834"/>
    <w:rsid w:val="0085487A"/>
    <w:rsid w:val="008548A3"/>
    <w:rsid w:val="00854904"/>
    <w:rsid w:val="008549BF"/>
    <w:rsid w:val="008549D2"/>
    <w:rsid w:val="008549E6"/>
    <w:rsid w:val="00854A46"/>
    <w:rsid w:val="00854A48"/>
    <w:rsid w:val="00854AC8"/>
    <w:rsid w:val="00854B06"/>
    <w:rsid w:val="00854B24"/>
    <w:rsid w:val="00854B47"/>
    <w:rsid w:val="00854BA7"/>
    <w:rsid w:val="00854BB9"/>
    <w:rsid w:val="00854BE6"/>
    <w:rsid w:val="00854BEE"/>
    <w:rsid w:val="00854C29"/>
    <w:rsid w:val="00854C5D"/>
    <w:rsid w:val="00854C84"/>
    <w:rsid w:val="00854C8A"/>
    <w:rsid w:val="00854CD4"/>
    <w:rsid w:val="00854D11"/>
    <w:rsid w:val="00854D26"/>
    <w:rsid w:val="00854DE8"/>
    <w:rsid w:val="00854DF8"/>
    <w:rsid w:val="00854E05"/>
    <w:rsid w:val="00854E6B"/>
    <w:rsid w:val="00854E80"/>
    <w:rsid w:val="00854EF7"/>
    <w:rsid w:val="00854F06"/>
    <w:rsid w:val="00854F50"/>
    <w:rsid w:val="00854F7E"/>
    <w:rsid w:val="00854F87"/>
    <w:rsid w:val="00854FBE"/>
    <w:rsid w:val="00855011"/>
    <w:rsid w:val="00855039"/>
    <w:rsid w:val="0085503C"/>
    <w:rsid w:val="00855067"/>
    <w:rsid w:val="00855069"/>
    <w:rsid w:val="0085506D"/>
    <w:rsid w:val="00855084"/>
    <w:rsid w:val="0085508B"/>
    <w:rsid w:val="0085508E"/>
    <w:rsid w:val="00855176"/>
    <w:rsid w:val="00855180"/>
    <w:rsid w:val="008551AA"/>
    <w:rsid w:val="00855215"/>
    <w:rsid w:val="00855233"/>
    <w:rsid w:val="0085528C"/>
    <w:rsid w:val="00855304"/>
    <w:rsid w:val="00855384"/>
    <w:rsid w:val="00855391"/>
    <w:rsid w:val="00855398"/>
    <w:rsid w:val="00855399"/>
    <w:rsid w:val="0085539A"/>
    <w:rsid w:val="008553A1"/>
    <w:rsid w:val="008553A5"/>
    <w:rsid w:val="008553F7"/>
    <w:rsid w:val="00855400"/>
    <w:rsid w:val="00855434"/>
    <w:rsid w:val="00855437"/>
    <w:rsid w:val="00855487"/>
    <w:rsid w:val="00855489"/>
    <w:rsid w:val="0085548C"/>
    <w:rsid w:val="008554D1"/>
    <w:rsid w:val="008554E2"/>
    <w:rsid w:val="008554F5"/>
    <w:rsid w:val="00855508"/>
    <w:rsid w:val="00855516"/>
    <w:rsid w:val="0085555E"/>
    <w:rsid w:val="0085555F"/>
    <w:rsid w:val="008555AB"/>
    <w:rsid w:val="008555C1"/>
    <w:rsid w:val="00855628"/>
    <w:rsid w:val="00855635"/>
    <w:rsid w:val="0085564C"/>
    <w:rsid w:val="00855653"/>
    <w:rsid w:val="0085566A"/>
    <w:rsid w:val="008556C3"/>
    <w:rsid w:val="008556CD"/>
    <w:rsid w:val="008556EA"/>
    <w:rsid w:val="0085573A"/>
    <w:rsid w:val="00855793"/>
    <w:rsid w:val="008557AC"/>
    <w:rsid w:val="008557B5"/>
    <w:rsid w:val="008557D6"/>
    <w:rsid w:val="008557FA"/>
    <w:rsid w:val="00855836"/>
    <w:rsid w:val="0085588D"/>
    <w:rsid w:val="00855897"/>
    <w:rsid w:val="0085589A"/>
    <w:rsid w:val="008558FC"/>
    <w:rsid w:val="00855956"/>
    <w:rsid w:val="00855958"/>
    <w:rsid w:val="0085595C"/>
    <w:rsid w:val="00855968"/>
    <w:rsid w:val="00855A41"/>
    <w:rsid w:val="00855A53"/>
    <w:rsid w:val="00855BCD"/>
    <w:rsid w:val="00855BCE"/>
    <w:rsid w:val="00855C63"/>
    <w:rsid w:val="00855C65"/>
    <w:rsid w:val="00855CBF"/>
    <w:rsid w:val="00855CDA"/>
    <w:rsid w:val="00855CE4"/>
    <w:rsid w:val="00855CEB"/>
    <w:rsid w:val="00855D45"/>
    <w:rsid w:val="00855DD2"/>
    <w:rsid w:val="00855E2C"/>
    <w:rsid w:val="00855E37"/>
    <w:rsid w:val="00855E38"/>
    <w:rsid w:val="00855E43"/>
    <w:rsid w:val="00855E75"/>
    <w:rsid w:val="00855EA6"/>
    <w:rsid w:val="00855EFD"/>
    <w:rsid w:val="00855F42"/>
    <w:rsid w:val="00855F5C"/>
    <w:rsid w:val="00855FDD"/>
    <w:rsid w:val="00856013"/>
    <w:rsid w:val="00856064"/>
    <w:rsid w:val="0085608E"/>
    <w:rsid w:val="008560AB"/>
    <w:rsid w:val="008560B3"/>
    <w:rsid w:val="008560C9"/>
    <w:rsid w:val="00856121"/>
    <w:rsid w:val="00856146"/>
    <w:rsid w:val="008561AF"/>
    <w:rsid w:val="008561E2"/>
    <w:rsid w:val="0085632E"/>
    <w:rsid w:val="00856386"/>
    <w:rsid w:val="008563BC"/>
    <w:rsid w:val="008563C9"/>
    <w:rsid w:val="008563D4"/>
    <w:rsid w:val="0085647B"/>
    <w:rsid w:val="008564D7"/>
    <w:rsid w:val="00856526"/>
    <w:rsid w:val="0085652D"/>
    <w:rsid w:val="00856557"/>
    <w:rsid w:val="0085657A"/>
    <w:rsid w:val="0085657E"/>
    <w:rsid w:val="00856594"/>
    <w:rsid w:val="0085659D"/>
    <w:rsid w:val="008565D8"/>
    <w:rsid w:val="00856630"/>
    <w:rsid w:val="00856668"/>
    <w:rsid w:val="008566B8"/>
    <w:rsid w:val="00856717"/>
    <w:rsid w:val="00856720"/>
    <w:rsid w:val="00856722"/>
    <w:rsid w:val="008567BA"/>
    <w:rsid w:val="008567BF"/>
    <w:rsid w:val="00856831"/>
    <w:rsid w:val="0085686F"/>
    <w:rsid w:val="00856887"/>
    <w:rsid w:val="0085689C"/>
    <w:rsid w:val="008568B5"/>
    <w:rsid w:val="008568E0"/>
    <w:rsid w:val="00856902"/>
    <w:rsid w:val="00856927"/>
    <w:rsid w:val="00856977"/>
    <w:rsid w:val="00856999"/>
    <w:rsid w:val="008569E9"/>
    <w:rsid w:val="008569F6"/>
    <w:rsid w:val="00856A03"/>
    <w:rsid w:val="00856A2B"/>
    <w:rsid w:val="00856A54"/>
    <w:rsid w:val="00856A81"/>
    <w:rsid w:val="00856AAF"/>
    <w:rsid w:val="00856ABF"/>
    <w:rsid w:val="00856AC8"/>
    <w:rsid w:val="00856ACE"/>
    <w:rsid w:val="00856B0F"/>
    <w:rsid w:val="00856B69"/>
    <w:rsid w:val="00856BDA"/>
    <w:rsid w:val="00856C33"/>
    <w:rsid w:val="00856C88"/>
    <w:rsid w:val="00856C91"/>
    <w:rsid w:val="00856CBE"/>
    <w:rsid w:val="00856CCA"/>
    <w:rsid w:val="00856CCD"/>
    <w:rsid w:val="00856CCF"/>
    <w:rsid w:val="00856D0A"/>
    <w:rsid w:val="00856DA5"/>
    <w:rsid w:val="00856DB9"/>
    <w:rsid w:val="00856DC8"/>
    <w:rsid w:val="00856DF7"/>
    <w:rsid w:val="00856E3A"/>
    <w:rsid w:val="00856E82"/>
    <w:rsid w:val="00856ECD"/>
    <w:rsid w:val="00856EF5"/>
    <w:rsid w:val="00856F74"/>
    <w:rsid w:val="00856F98"/>
    <w:rsid w:val="00856FA3"/>
    <w:rsid w:val="00856FB1"/>
    <w:rsid w:val="00856FB6"/>
    <w:rsid w:val="00856FDA"/>
    <w:rsid w:val="00856FEE"/>
    <w:rsid w:val="0085702A"/>
    <w:rsid w:val="0085704D"/>
    <w:rsid w:val="0085706D"/>
    <w:rsid w:val="008570A3"/>
    <w:rsid w:val="008570C8"/>
    <w:rsid w:val="008570CF"/>
    <w:rsid w:val="008570F0"/>
    <w:rsid w:val="0085712F"/>
    <w:rsid w:val="00857164"/>
    <w:rsid w:val="00857240"/>
    <w:rsid w:val="00857270"/>
    <w:rsid w:val="00857367"/>
    <w:rsid w:val="00857378"/>
    <w:rsid w:val="008573D9"/>
    <w:rsid w:val="008573DD"/>
    <w:rsid w:val="0085741D"/>
    <w:rsid w:val="00857457"/>
    <w:rsid w:val="0085747D"/>
    <w:rsid w:val="008574CF"/>
    <w:rsid w:val="00857509"/>
    <w:rsid w:val="00857515"/>
    <w:rsid w:val="00857547"/>
    <w:rsid w:val="008575F1"/>
    <w:rsid w:val="00857646"/>
    <w:rsid w:val="00857660"/>
    <w:rsid w:val="00857687"/>
    <w:rsid w:val="008576FB"/>
    <w:rsid w:val="00857708"/>
    <w:rsid w:val="0085773F"/>
    <w:rsid w:val="0085774A"/>
    <w:rsid w:val="00857792"/>
    <w:rsid w:val="008577E4"/>
    <w:rsid w:val="008577FA"/>
    <w:rsid w:val="00857813"/>
    <w:rsid w:val="00857814"/>
    <w:rsid w:val="0085784E"/>
    <w:rsid w:val="00857886"/>
    <w:rsid w:val="00857897"/>
    <w:rsid w:val="0085789C"/>
    <w:rsid w:val="008578A2"/>
    <w:rsid w:val="008578D3"/>
    <w:rsid w:val="0085795D"/>
    <w:rsid w:val="008579C4"/>
    <w:rsid w:val="00857A29"/>
    <w:rsid w:val="00857A46"/>
    <w:rsid w:val="00857AA5"/>
    <w:rsid w:val="00857AB3"/>
    <w:rsid w:val="00857B94"/>
    <w:rsid w:val="00857BB6"/>
    <w:rsid w:val="00857BBC"/>
    <w:rsid w:val="00857BFC"/>
    <w:rsid w:val="00857C17"/>
    <w:rsid w:val="00857C49"/>
    <w:rsid w:val="00857C6A"/>
    <w:rsid w:val="00857CB7"/>
    <w:rsid w:val="00857CE7"/>
    <w:rsid w:val="00857CED"/>
    <w:rsid w:val="00857CF4"/>
    <w:rsid w:val="00857CF6"/>
    <w:rsid w:val="00857D3C"/>
    <w:rsid w:val="00857DA0"/>
    <w:rsid w:val="00857DA3"/>
    <w:rsid w:val="00857DB7"/>
    <w:rsid w:val="00857E2D"/>
    <w:rsid w:val="00857E68"/>
    <w:rsid w:val="00857E78"/>
    <w:rsid w:val="00857F95"/>
    <w:rsid w:val="00857F96"/>
    <w:rsid w:val="00857F9F"/>
    <w:rsid w:val="00857FD1"/>
    <w:rsid w:val="00857FF3"/>
    <w:rsid w:val="00860072"/>
    <w:rsid w:val="00860076"/>
    <w:rsid w:val="0086007D"/>
    <w:rsid w:val="008600D9"/>
    <w:rsid w:val="008600F8"/>
    <w:rsid w:val="00860134"/>
    <w:rsid w:val="0086013F"/>
    <w:rsid w:val="00860199"/>
    <w:rsid w:val="0086019E"/>
    <w:rsid w:val="008601BC"/>
    <w:rsid w:val="008601F9"/>
    <w:rsid w:val="00860246"/>
    <w:rsid w:val="008602C9"/>
    <w:rsid w:val="00860355"/>
    <w:rsid w:val="008603FC"/>
    <w:rsid w:val="00860456"/>
    <w:rsid w:val="008604A6"/>
    <w:rsid w:val="008604C2"/>
    <w:rsid w:val="00860503"/>
    <w:rsid w:val="00860533"/>
    <w:rsid w:val="0086053C"/>
    <w:rsid w:val="00860560"/>
    <w:rsid w:val="0086057E"/>
    <w:rsid w:val="0086059A"/>
    <w:rsid w:val="008605AB"/>
    <w:rsid w:val="008605F3"/>
    <w:rsid w:val="0086063F"/>
    <w:rsid w:val="0086065E"/>
    <w:rsid w:val="008606A3"/>
    <w:rsid w:val="0086073C"/>
    <w:rsid w:val="00860751"/>
    <w:rsid w:val="00860781"/>
    <w:rsid w:val="00860791"/>
    <w:rsid w:val="008607B9"/>
    <w:rsid w:val="0086084F"/>
    <w:rsid w:val="008608C7"/>
    <w:rsid w:val="00860917"/>
    <w:rsid w:val="00860949"/>
    <w:rsid w:val="0086095C"/>
    <w:rsid w:val="008609A7"/>
    <w:rsid w:val="008609CC"/>
    <w:rsid w:val="008609D3"/>
    <w:rsid w:val="008609DA"/>
    <w:rsid w:val="008609F6"/>
    <w:rsid w:val="00860A13"/>
    <w:rsid w:val="00860A68"/>
    <w:rsid w:val="00860A7C"/>
    <w:rsid w:val="00860A99"/>
    <w:rsid w:val="00860A9C"/>
    <w:rsid w:val="00860ACA"/>
    <w:rsid w:val="00860B04"/>
    <w:rsid w:val="00860B19"/>
    <w:rsid w:val="00860B50"/>
    <w:rsid w:val="00860BA7"/>
    <w:rsid w:val="00860BB5"/>
    <w:rsid w:val="00860BB6"/>
    <w:rsid w:val="00860C82"/>
    <w:rsid w:val="00860C94"/>
    <w:rsid w:val="00860DD3"/>
    <w:rsid w:val="00860DD5"/>
    <w:rsid w:val="00860DE5"/>
    <w:rsid w:val="00860E34"/>
    <w:rsid w:val="00860E3D"/>
    <w:rsid w:val="00860E3E"/>
    <w:rsid w:val="00860E55"/>
    <w:rsid w:val="00860E60"/>
    <w:rsid w:val="00860EB6"/>
    <w:rsid w:val="00860EC7"/>
    <w:rsid w:val="00860ED4"/>
    <w:rsid w:val="00860EDD"/>
    <w:rsid w:val="00860EF8"/>
    <w:rsid w:val="00860F6A"/>
    <w:rsid w:val="0086104C"/>
    <w:rsid w:val="0086107C"/>
    <w:rsid w:val="008610A6"/>
    <w:rsid w:val="008610BB"/>
    <w:rsid w:val="008610D7"/>
    <w:rsid w:val="008610E2"/>
    <w:rsid w:val="0086110E"/>
    <w:rsid w:val="00861114"/>
    <w:rsid w:val="00861132"/>
    <w:rsid w:val="008611A1"/>
    <w:rsid w:val="008611A9"/>
    <w:rsid w:val="008611D3"/>
    <w:rsid w:val="008611EA"/>
    <w:rsid w:val="008611F7"/>
    <w:rsid w:val="008611FA"/>
    <w:rsid w:val="00861219"/>
    <w:rsid w:val="00861222"/>
    <w:rsid w:val="0086132A"/>
    <w:rsid w:val="0086133B"/>
    <w:rsid w:val="0086136E"/>
    <w:rsid w:val="00861370"/>
    <w:rsid w:val="008613B4"/>
    <w:rsid w:val="0086141C"/>
    <w:rsid w:val="00861474"/>
    <w:rsid w:val="0086147A"/>
    <w:rsid w:val="0086148A"/>
    <w:rsid w:val="008614B5"/>
    <w:rsid w:val="008614D3"/>
    <w:rsid w:val="008614FA"/>
    <w:rsid w:val="00861505"/>
    <w:rsid w:val="0086160F"/>
    <w:rsid w:val="00861621"/>
    <w:rsid w:val="0086163C"/>
    <w:rsid w:val="0086169B"/>
    <w:rsid w:val="008616C8"/>
    <w:rsid w:val="008616DE"/>
    <w:rsid w:val="00861760"/>
    <w:rsid w:val="008617A8"/>
    <w:rsid w:val="008617AA"/>
    <w:rsid w:val="008617BB"/>
    <w:rsid w:val="008617F4"/>
    <w:rsid w:val="0086184E"/>
    <w:rsid w:val="008618AD"/>
    <w:rsid w:val="00861942"/>
    <w:rsid w:val="0086196A"/>
    <w:rsid w:val="008619C2"/>
    <w:rsid w:val="008619F7"/>
    <w:rsid w:val="00861A1B"/>
    <w:rsid w:val="00861A5D"/>
    <w:rsid w:val="00861A82"/>
    <w:rsid w:val="00861A8E"/>
    <w:rsid w:val="00861A9C"/>
    <w:rsid w:val="00861AD3"/>
    <w:rsid w:val="00861AF7"/>
    <w:rsid w:val="00861B38"/>
    <w:rsid w:val="00861B92"/>
    <w:rsid w:val="00861BBE"/>
    <w:rsid w:val="00861C18"/>
    <w:rsid w:val="00861C2C"/>
    <w:rsid w:val="00861C6C"/>
    <w:rsid w:val="00861C75"/>
    <w:rsid w:val="00861DCE"/>
    <w:rsid w:val="00861DE8"/>
    <w:rsid w:val="00861E59"/>
    <w:rsid w:val="00861E6B"/>
    <w:rsid w:val="00861E88"/>
    <w:rsid w:val="00861F01"/>
    <w:rsid w:val="00861F2E"/>
    <w:rsid w:val="00861F45"/>
    <w:rsid w:val="00861F80"/>
    <w:rsid w:val="00861FAB"/>
    <w:rsid w:val="00862020"/>
    <w:rsid w:val="00862095"/>
    <w:rsid w:val="008620BA"/>
    <w:rsid w:val="008620EF"/>
    <w:rsid w:val="0086210A"/>
    <w:rsid w:val="00862123"/>
    <w:rsid w:val="008621A7"/>
    <w:rsid w:val="008621DA"/>
    <w:rsid w:val="008621E3"/>
    <w:rsid w:val="008621F8"/>
    <w:rsid w:val="00862226"/>
    <w:rsid w:val="0086222B"/>
    <w:rsid w:val="008622A3"/>
    <w:rsid w:val="00862336"/>
    <w:rsid w:val="00862366"/>
    <w:rsid w:val="0086236A"/>
    <w:rsid w:val="008623CD"/>
    <w:rsid w:val="008623D0"/>
    <w:rsid w:val="00862411"/>
    <w:rsid w:val="0086244B"/>
    <w:rsid w:val="00862479"/>
    <w:rsid w:val="008624AF"/>
    <w:rsid w:val="008624B8"/>
    <w:rsid w:val="008624EB"/>
    <w:rsid w:val="00862554"/>
    <w:rsid w:val="00862557"/>
    <w:rsid w:val="0086255C"/>
    <w:rsid w:val="00862564"/>
    <w:rsid w:val="00862596"/>
    <w:rsid w:val="008625EC"/>
    <w:rsid w:val="008625F8"/>
    <w:rsid w:val="0086264D"/>
    <w:rsid w:val="00862660"/>
    <w:rsid w:val="008626A3"/>
    <w:rsid w:val="008626AC"/>
    <w:rsid w:val="008626CD"/>
    <w:rsid w:val="008626DB"/>
    <w:rsid w:val="00862738"/>
    <w:rsid w:val="0086274B"/>
    <w:rsid w:val="0086277B"/>
    <w:rsid w:val="00862781"/>
    <w:rsid w:val="00862793"/>
    <w:rsid w:val="00862834"/>
    <w:rsid w:val="00862838"/>
    <w:rsid w:val="0086287B"/>
    <w:rsid w:val="0086289B"/>
    <w:rsid w:val="008628B4"/>
    <w:rsid w:val="00862923"/>
    <w:rsid w:val="0086292D"/>
    <w:rsid w:val="0086294E"/>
    <w:rsid w:val="00862970"/>
    <w:rsid w:val="008629B9"/>
    <w:rsid w:val="008629CC"/>
    <w:rsid w:val="00862A01"/>
    <w:rsid w:val="00862A3F"/>
    <w:rsid w:val="00862A45"/>
    <w:rsid w:val="00862A5C"/>
    <w:rsid w:val="00862A61"/>
    <w:rsid w:val="00862A74"/>
    <w:rsid w:val="00862A90"/>
    <w:rsid w:val="00862B17"/>
    <w:rsid w:val="00862B52"/>
    <w:rsid w:val="00862B6E"/>
    <w:rsid w:val="00862B6F"/>
    <w:rsid w:val="00862C60"/>
    <w:rsid w:val="00862C7A"/>
    <w:rsid w:val="00862CA6"/>
    <w:rsid w:val="00862CD8"/>
    <w:rsid w:val="00862CEC"/>
    <w:rsid w:val="00862D23"/>
    <w:rsid w:val="00862D57"/>
    <w:rsid w:val="00862DAF"/>
    <w:rsid w:val="00862E35"/>
    <w:rsid w:val="00862E52"/>
    <w:rsid w:val="00862E5A"/>
    <w:rsid w:val="00862EB4"/>
    <w:rsid w:val="00862EDC"/>
    <w:rsid w:val="00862F76"/>
    <w:rsid w:val="00862FE5"/>
    <w:rsid w:val="00863001"/>
    <w:rsid w:val="00863012"/>
    <w:rsid w:val="0086303C"/>
    <w:rsid w:val="00863048"/>
    <w:rsid w:val="00863059"/>
    <w:rsid w:val="0086306B"/>
    <w:rsid w:val="008630B2"/>
    <w:rsid w:val="008630C5"/>
    <w:rsid w:val="00863138"/>
    <w:rsid w:val="008631BD"/>
    <w:rsid w:val="00863210"/>
    <w:rsid w:val="0086322B"/>
    <w:rsid w:val="0086328F"/>
    <w:rsid w:val="008632C5"/>
    <w:rsid w:val="008632D7"/>
    <w:rsid w:val="008632F1"/>
    <w:rsid w:val="00863339"/>
    <w:rsid w:val="00863345"/>
    <w:rsid w:val="008634D0"/>
    <w:rsid w:val="008634D1"/>
    <w:rsid w:val="00863513"/>
    <w:rsid w:val="0086351E"/>
    <w:rsid w:val="00863520"/>
    <w:rsid w:val="00863521"/>
    <w:rsid w:val="00863525"/>
    <w:rsid w:val="00863589"/>
    <w:rsid w:val="008635B1"/>
    <w:rsid w:val="008635F3"/>
    <w:rsid w:val="008635F7"/>
    <w:rsid w:val="0086366A"/>
    <w:rsid w:val="00863682"/>
    <w:rsid w:val="00863689"/>
    <w:rsid w:val="008636B6"/>
    <w:rsid w:val="008636DA"/>
    <w:rsid w:val="0086371D"/>
    <w:rsid w:val="0086375E"/>
    <w:rsid w:val="008637AC"/>
    <w:rsid w:val="008637F1"/>
    <w:rsid w:val="0086382F"/>
    <w:rsid w:val="00863831"/>
    <w:rsid w:val="00863841"/>
    <w:rsid w:val="0086386C"/>
    <w:rsid w:val="008638A0"/>
    <w:rsid w:val="008638E1"/>
    <w:rsid w:val="008638F3"/>
    <w:rsid w:val="00863917"/>
    <w:rsid w:val="00863936"/>
    <w:rsid w:val="00863A0B"/>
    <w:rsid w:val="00863A62"/>
    <w:rsid w:val="00863AA8"/>
    <w:rsid w:val="00863ADE"/>
    <w:rsid w:val="00863AEB"/>
    <w:rsid w:val="00863AF9"/>
    <w:rsid w:val="00863B3B"/>
    <w:rsid w:val="00863B58"/>
    <w:rsid w:val="00863B80"/>
    <w:rsid w:val="00863BCC"/>
    <w:rsid w:val="00863BFC"/>
    <w:rsid w:val="00863C1C"/>
    <w:rsid w:val="00863C20"/>
    <w:rsid w:val="00863C21"/>
    <w:rsid w:val="00863C56"/>
    <w:rsid w:val="00863C73"/>
    <w:rsid w:val="00863C9B"/>
    <w:rsid w:val="00863C9D"/>
    <w:rsid w:val="00863CAC"/>
    <w:rsid w:val="00863CBB"/>
    <w:rsid w:val="00863CD3"/>
    <w:rsid w:val="00863CE1"/>
    <w:rsid w:val="00863D0C"/>
    <w:rsid w:val="00863D0E"/>
    <w:rsid w:val="00863D0F"/>
    <w:rsid w:val="00863D5B"/>
    <w:rsid w:val="00863DAC"/>
    <w:rsid w:val="00863E38"/>
    <w:rsid w:val="00863EB3"/>
    <w:rsid w:val="00863ED3"/>
    <w:rsid w:val="00863F3F"/>
    <w:rsid w:val="00863FB8"/>
    <w:rsid w:val="00864032"/>
    <w:rsid w:val="00864057"/>
    <w:rsid w:val="0086405F"/>
    <w:rsid w:val="00864092"/>
    <w:rsid w:val="00864140"/>
    <w:rsid w:val="00864163"/>
    <w:rsid w:val="0086418B"/>
    <w:rsid w:val="008641B0"/>
    <w:rsid w:val="008642B4"/>
    <w:rsid w:val="008642BD"/>
    <w:rsid w:val="008642CD"/>
    <w:rsid w:val="00864354"/>
    <w:rsid w:val="00864355"/>
    <w:rsid w:val="0086448C"/>
    <w:rsid w:val="00864537"/>
    <w:rsid w:val="00864570"/>
    <w:rsid w:val="00864586"/>
    <w:rsid w:val="008645AF"/>
    <w:rsid w:val="00864602"/>
    <w:rsid w:val="0086467A"/>
    <w:rsid w:val="00864691"/>
    <w:rsid w:val="0086472D"/>
    <w:rsid w:val="008647B0"/>
    <w:rsid w:val="008647CD"/>
    <w:rsid w:val="0086485D"/>
    <w:rsid w:val="00864894"/>
    <w:rsid w:val="0086490F"/>
    <w:rsid w:val="0086491A"/>
    <w:rsid w:val="00864953"/>
    <w:rsid w:val="008649B6"/>
    <w:rsid w:val="008649CA"/>
    <w:rsid w:val="008649CE"/>
    <w:rsid w:val="00864A4B"/>
    <w:rsid w:val="00864A9D"/>
    <w:rsid w:val="00864B12"/>
    <w:rsid w:val="00864B14"/>
    <w:rsid w:val="00864B3D"/>
    <w:rsid w:val="00864B47"/>
    <w:rsid w:val="00864B5D"/>
    <w:rsid w:val="00864BD0"/>
    <w:rsid w:val="00864BEA"/>
    <w:rsid w:val="00864C05"/>
    <w:rsid w:val="00864C3F"/>
    <w:rsid w:val="00864C9B"/>
    <w:rsid w:val="00864CB3"/>
    <w:rsid w:val="00864CB5"/>
    <w:rsid w:val="00864CCC"/>
    <w:rsid w:val="00864CDB"/>
    <w:rsid w:val="00864D57"/>
    <w:rsid w:val="00864D6A"/>
    <w:rsid w:val="00864DEF"/>
    <w:rsid w:val="00864E3E"/>
    <w:rsid w:val="00864ECC"/>
    <w:rsid w:val="00864ED7"/>
    <w:rsid w:val="00864F10"/>
    <w:rsid w:val="00864F24"/>
    <w:rsid w:val="00864F3E"/>
    <w:rsid w:val="00864F53"/>
    <w:rsid w:val="00864FAA"/>
    <w:rsid w:val="00864FB8"/>
    <w:rsid w:val="0086503E"/>
    <w:rsid w:val="0086505C"/>
    <w:rsid w:val="008650CB"/>
    <w:rsid w:val="008650F8"/>
    <w:rsid w:val="00865101"/>
    <w:rsid w:val="00865132"/>
    <w:rsid w:val="00865143"/>
    <w:rsid w:val="00865156"/>
    <w:rsid w:val="008652B9"/>
    <w:rsid w:val="008652D3"/>
    <w:rsid w:val="0086530D"/>
    <w:rsid w:val="00865323"/>
    <w:rsid w:val="00865328"/>
    <w:rsid w:val="00865356"/>
    <w:rsid w:val="008653EF"/>
    <w:rsid w:val="008653FD"/>
    <w:rsid w:val="0086544B"/>
    <w:rsid w:val="0086544D"/>
    <w:rsid w:val="008654FC"/>
    <w:rsid w:val="008654FF"/>
    <w:rsid w:val="008655C0"/>
    <w:rsid w:val="008655DA"/>
    <w:rsid w:val="00865662"/>
    <w:rsid w:val="008656C2"/>
    <w:rsid w:val="00865786"/>
    <w:rsid w:val="008657CE"/>
    <w:rsid w:val="008657D7"/>
    <w:rsid w:val="0086581E"/>
    <w:rsid w:val="00865847"/>
    <w:rsid w:val="008658A6"/>
    <w:rsid w:val="008658F6"/>
    <w:rsid w:val="00865978"/>
    <w:rsid w:val="00865986"/>
    <w:rsid w:val="00865989"/>
    <w:rsid w:val="008659FE"/>
    <w:rsid w:val="00865A28"/>
    <w:rsid w:val="00865A4C"/>
    <w:rsid w:val="00865AAD"/>
    <w:rsid w:val="00865AB9"/>
    <w:rsid w:val="00865B08"/>
    <w:rsid w:val="00865B3B"/>
    <w:rsid w:val="00865B46"/>
    <w:rsid w:val="00865B4F"/>
    <w:rsid w:val="00865B53"/>
    <w:rsid w:val="00865B5F"/>
    <w:rsid w:val="00865BA8"/>
    <w:rsid w:val="00865BE5"/>
    <w:rsid w:val="00865C01"/>
    <w:rsid w:val="00865C19"/>
    <w:rsid w:val="00865C2C"/>
    <w:rsid w:val="00865C3C"/>
    <w:rsid w:val="00865C76"/>
    <w:rsid w:val="00865D45"/>
    <w:rsid w:val="00865D7A"/>
    <w:rsid w:val="00865DFA"/>
    <w:rsid w:val="00865E23"/>
    <w:rsid w:val="00865E79"/>
    <w:rsid w:val="00865EB8"/>
    <w:rsid w:val="00865EC5"/>
    <w:rsid w:val="00865ED1"/>
    <w:rsid w:val="00865F22"/>
    <w:rsid w:val="00865F44"/>
    <w:rsid w:val="00865F4E"/>
    <w:rsid w:val="00865F87"/>
    <w:rsid w:val="00865FC3"/>
    <w:rsid w:val="00865FDE"/>
    <w:rsid w:val="00866007"/>
    <w:rsid w:val="0086603B"/>
    <w:rsid w:val="008660A0"/>
    <w:rsid w:val="0086612F"/>
    <w:rsid w:val="0086614A"/>
    <w:rsid w:val="00866170"/>
    <w:rsid w:val="0086618C"/>
    <w:rsid w:val="008661AB"/>
    <w:rsid w:val="0086620A"/>
    <w:rsid w:val="00866218"/>
    <w:rsid w:val="00866233"/>
    <w:rsid w:val="0086624F"/>
    <w:rsid w:val="00866262"/>
    <w:rsid w:val="00866293"/>
    <w:rsid w:val="0086629F"/>
    <w:rsid w:val="008662CF"/>
    <w:rsid w:val="0086633B"/>
    <w:rsid w:val="0086635F"/>
    <w:rsid w:val="00866374"/>
    <w:rsid w:val="008663C0"/>
    <w:rsid w:val="008663EB"/>
    <w:rsid w:val="008663EC"/>
    <w:rsid w:val="008663FD"/>
    <w:rsid w:val="0086643A"/>
    <w:rsid w:val="00866485"/>
    <w:rsid w:val="00866490"/>
    <w:rsid w:val="008664EB"/>
    <w:rsid w:val="00866591"/>
    <w:rsid w:val="008665A5"/>
    <w:rsid w:val="008665B3"/>
    <w:rsid w:val="008665ED"/>
    <w:rsid w:val="0086663A"/>
    <w:rsid w:val="00866662"/>
    <w:rsid w:val="008666D8"/>
    <w:rsid w:val="008666F0"/>
    <w:rsid w:val="00866758"/>
    <w:rsid w:val="00866795"/>
    <w:rsid w:val="008667F8"/>
    <w:rsid w:val="00866821"/>
    <w:rsid w:val="0086682B"/>
    <w:rsid w:val="00866838"/>
    <w:rsid w:val="008668DC"/>
    <w:rsid w:val="008668F7"/>
    <w:rsid w:val="0086690A"/>
    <w:rsid w:val="00866921"/>
    <w:rsid w:val="00866925"/>
    <w:rsid w:val="0086692A"/>
    <w:rsid w:val="00866990"/>
    <w:rsid w:val="008669D8"/>
    <w:rsid w:val="00866A6E"/>
    <w:rsid w:val="00866A72"/>
    <w:rsid w:val="00866A8A"/>
    <w:rsid w:val="00866AB4"/>
    <w:rsid w:val="00866AD0"/>
    <w:rsid w:val="00866B04"/>
    <w:rsid w:val="00866BB5"/>
    <w:rsid w:val="00866BB7"/>
    <w:rsid w:val="00866BCA"/>
    <w:rsid w:val="00866BF7"/>
    <w:rsid w:val="00866C76"/>
    <w:rsid w:val="00866CBD"/>
    <w:rsid w:val="00866CC8"/>
    <w:rsid w:val="00866CD7"/>
    <w:rsid w:val="00866CE3"/>
    <w:rsid w:val="00866CF9"/>
    <w:rsid w:val="00866D0F"/>
    <w:rsid w:val="00866D25"/>
    <w:rsid w:val="00866D71"/>
    <w:rsid w:val="00866DB1"/>
    <w:rsid w:val="00866DE0"/>
    <w:rsid w:val="00866DEF"/>
    <w:rsid w:val="00866E07"/>
    <w:rsid w:val="00866E0F"/>
    <w:rsid w:val="00866E27"/>
    <w:rsid w:val="00866E78"/>
    <w:rsid w:val="00866E7E"/>
    <w:rsid w:val="00866E8B"/>
    <w:rsid w:val="00866E98"/>
    <w:rsid w:val="00866E9B"/>
    <w:rsid w:val="00866EB0"/>
    <w:rsid w:val="00866ECB"/>
    <w:rsid w:val="00866EED"/>
    <w:rsid w:val="00866F6A"/>
    <w:rsid w:val="00866F7F"/>
    <w:rsid w:val="00866F82"/>
    <w:rsid w:val="00867074"/>
    <w:rsid w:val="0086707E"/>
    <w:rsid w:val="00867097"/>
    <w:rsid w:val="008670E0"/>
    <w:rsid w:val="00867100"/>
    <w:rsid w:val="008671CB"/>
    <w:rsid w:val="00867216"/>
    <w:rsid w:val="0086729E"/>
    <w:rsid w:val="008672D0"/>
    <w:rsid w:val="008672E5"/>
    <w:rsid w:val="00867308"/>
    <w:rsid w:val="0086732D"/>
    <w:rsid w:val="00867348"/>
    <w:rsid w:val="008673B6"/>
    <w:rsid w:val="008673B9"/>
    <w:rsid w:val="008673E6"/>
    <w:rsid w:val="008673F5"/>
    <w:rsid w:val="0086741C"/>
    <w:rsid w:val="00867458"/>
    <w:rsid w:val="008674B5"/>
    <w:rsid w:val="008674BA"/>
    <w:rsid w:val="008674CA"/>
    <w:rsid w:val="00867533"/>
    <w:rsid w:val="00867535"/>
    <w:rsid w:val="00867589"/>
    <w:rsid w:val="0086760C"/>
    <w:rsid w:val="00867620"/>
    <w:rsid w:val="00867661"/>
    <w:rsid w:val="00867677"/>
    <w:rsid w:val="0086769F"/>
    <w:rsid w:val="00867747"/>
    <w:rsid w:val="0086775F"/>
    <w:rsid w:val="00867761"/>
    <w:rsid w:val="00867762"/>
    <w:rsid w:val="008677AD"/>
    <w:rsid w:val="008677D1"/>
    <w:rsid w:val="00867864"/>
    <w:rsid w:val="008678C5"/>
    <w:rsid w:val="008678DA"/>
    <w:rsid w:val="00867943"/>
    <w:rsid w:val="00867965"/>
    <w:rsid w:val="0086796C"/>
    <w:rsid w:val="008679B7"/>
    <w:rsid w:val="008679CA"/>
    <w:rsid w:val="008679CE"/>
    <w:rsid w:val="008679D8"/>
    <w:rsid w:val="00867A35"/>
    <w:rsid w:val="00867A9F"/>
    <w:rsid w:val="00867AB5"/>
    <w:rsid w:val="00867AC7"/>
    <w:rsid w:val="00867B32"/>
    <w:rsid w:val="00867B7F"/>
    <w:rsid w:val="00867BC0"/>
    <w:rsid w:val="00867BDE"/>
    <w:rsid w:val="00867BDF"/>
    <w:rsid w:val="00867C6F"/>
    <w:rsid w:val="00867C8B"/>
    <w:rsid w:val="00867CA0"/>
    <w:rsid w:val="00867CD9"/>
    <w:rsid w:val="00867D03"/>
    <w:rsid w:val="00867D27"/>
    <w:rsid w:val="00867D2B"/>
    <w:rsid w:val="00867DAC"/>
    <w:rsid w:val="00867E63"/>
    <w:rsid w:val="00867E92"/>
    <w:rsid w:val="00867ED6"/>
    <w:rsid w:val="00867EE3"/>
    <w:rsid w:val="00867F09"/>
    <w:rsid w:val="00867F38"/>
    <w:rsid w:val="00870045"/>
    <w:rsid w:val="00870066"/>
    <w:rsid w:val="0087014B"/>
    <w:rsid w:val="0087017C"/>
    <w:rsid w:val="00870199"/>
    <w:rsid w:val="008701B0"/>
    <w:rsid w:val="008701F7"/>
    <w:rsid w:val="008701F9"/>
    <w:rsid w:val="00870216"/>
    <w:rsid w:val="00870284"/>
    <w:rsid w:val="008702AD"/>
    <w:rsid w:val="008702E7"/>
    <w:rsid w:val="00870353"/>
    <w:rsid w:val="0087037B"/>
    <w:rsid w:val="0087039B"/>
    <w:rsid w:val="008703E6"/>
    <w:rsid w:val="008703FB"/>
    <w:rsid w:val="00870402"/>
    <w:rsid w:val="00870405"/>
    <w:rsid w:val="00870434"/>
    <w:rsid w:val="00870454"/>
    <w:rsid w:val="0087048B"/>
    <w:rsid w:val="00870506"/>
    <w:rsid w:val="00870546"/>
    <w:rsid w:val="0087058C"/>
    <w:rsid w:val="008705A3"/>
    <w:rsid w:val="008705EA"/>
    <w:rsid w:val="008705FE"/>
    <w:rsid w:val="00870622"/>
    <w:rsid w:val="00870625"/>
    <w:rsid w:val="0087062D"/>
    <w:rsid w:val="0087063F"/>
    <w:rsid w:val="00870683"/>
    <w:rsid w:val="0087069C"/>
    <w:rsid w:val="008706CA"/>
    <w:rsid w:val="008706E6"/>
    <w:rsid w:val="008706F3"/>
    <w:rsid w:val="00870700"/>
    <w:rsid w:val="00870703"/>
    <w:rsid w:val="00870714"/>
    <w:rsid w:val="00870721"/>
    <w:rsid w:val="00870732"/>
    <w:rsid w:val="008707AB"/>
    <w:rsid w:val="008707C2"/>
    <w:rsid w:val="008707DD"/>
    <w:rsid w:val="008707F5"/>
    <w:rsid w:val="0087087E"/>
    <w:rsid w:val="00870896"/>
    <w:rsid w:val="00870911"/>
    <w:rsid w:val="00870919"/>
    <w:rsid w:val="00870936"/>
    <w:rsid w:val="00870A04"/>
    <w:rsid w:val="00870A06"/>
    <w:rsid w:val="00870A12"/>
    <w:rsid w:val="00870A1B"/>
    <w:rsid w:val="00870A26"/>
    <w:rsid w:val="00870A43"/>
    <w:rsid w:val="00870AE6"/>
    <w:rsid w:val="00870B2A"/>
    <w:rsid w:val="00870B47"/>
    <w:rsid w:val="00870B82"/>
    <w:rsid w:val="00870B85"/>
    <w:rsid w:val="00870B88"/>
    <w:rsid w:val="00870B95"/>
    <w:rsid w:val="00870BE0"/>
    <w:rsid w:val="00870C37"/>
    <w:rsid w:val="00870C3A"/>
    <w:rsid w:val="00870CC8"/>
    <w:rsid w:val="00870D70"/>
    <w:rsid w:val="00870E07"/>
    <w:rsid w:val="00870E56"/>
    <w:rsid w:val="00870E7A"/>
    <w:rsid w:val="00870EA5"/>
    <w:rsid w:val="00870ECC"/>
    <w:rsid w:val="00870ED8"/>
    <w:rsid w:val="00870EEF"/>
    <w:rsid w:val="00870EF3"/>
    <w:rsid w:val="00870F1E"/>
    <w:rsid w:val="00870F3A"/>
    <w:rsid w:val="00870F69"/>
    <w:rsid w:val="00870F71"/>
    <w:rsid w:val="00870FD9"/>
    <w:rsid w:val="00870FDE"/>
    <w:rsid w:val="00870FEA"/>
    <w:rsid w:val="00870FF2"/>
    <w:rsid w:val="0087101A"/>
    <w:rsid w:val="00871025"/>
    <w:rsid w:val="00871070"/>
    <w:rsid w:val="00871124"/>
    <w:rsid w:val="00871128"/>
    <w:rsid w:val="0087113E"/>
    <w:rsid w:val="00871147"/>
    <w:rsid w:val="00871148"/>
    <w:rsid w:val="0087116F"/>
    <w:rsid w:val="008711B9"/>
    <w:rsid w:val="008711CC"/>
    <w:rsid w:val="008711F8"/>
    <w:rsid w:val="00871212"/>
    <w:rsid w:val="00871277"/>
    <w:rsid w:val="008712C8"/>
    <w:rsid w:val="00871316"/>
    <w:rsid w:val="0087135C"/>
    <w:rsid w:val="00871384"/>
    <w:rsid w:val="0087139A"/>
    <w:rsid w:val="008713B2"/>
    <w:rsid w:val="0087146E"/>
    <w:rsid w:val="008714FA"/>
    <w:rsid w:val="0087152A"/>
    <w:rsid w:val="0087153C"/>
    <w:rsid w:val="008715A1"/>
    <w:rsid w:val="0087160A"/>
    <w:rsid w:val="00871615"/>
    <w:rsid w:val="00871680"/>
    <w:rsid w:val="008716F7"/>
    <w:rsid w:val="0087172D"/>
    <w:rsid w:val="0087174C"/>
    <w:rsid w:val="008717AE"/>
    <w:rsid w:val="008717D9"/>
    <w:rsid w:val="008717DA"/>
    <w:rsid w:val="008717F7"/>
    <w:rsid w:val="0087181B"/>
    <w:rsid w:val="0087181E"/>
    <w:rsid w:val="00871838"/>
    <w:rsid w:val="00871878"/>
    <w:rsid w:val="0087189F"/>
    <w:rsid w:val="008718AB"/>
    <w:rsid w:val="008719A4"/>
    <w:rsid w:val="008719C5"/>
    <w:rsid w:val="008719E3"/>
    <w:rsid w:val="00871A0C"/>
    <w:rsid w:val="00871A16"/>
    <w:rsid w:val="00871A41"/>
    <w:rsid w:val="00871A49"/>
    <w:rsid w:val="00871A5C"/>
    <w:rsid w:val="00871A70"/>
    <w:rsid w:val="00871A8F"/>
    <w:rsid w:val="00871A99"/>
    <w:rsid w:val="00871AA1"/>
    <w:rsid w:val="00871AC6"/>
    <w:rsid w:val="00871B01"/>
    <w:rsid w:val="00871B45"/>
    <w:rsid w:val="00871B52"/>
    <w:rsid w:val="00871BE6"/>
    <w:rsid w:val="00871CC5"/>
    <w:rsid w:val="00871D30"/>
    <w:rsid w:val="00871D57"/>
    <w:rsid w:val="00871D73"/>
    <w:rsid w:val="00871D78"/>
    <w:rsid w:val="00871D9E"/>
    <w:rsid w:val="00871DDE"/>
    <w:rsid w:val="00871E2A"/>
    <w:rsid w:val="00871E6A"/>
    <w:rsid w:val="00871EF1"/>
    <w:rsid w:val="00871F54"/>
    <w:rsid w:val="00871F73"/>
    <w:rsid w:val="00871F76"/>
    <w:rsid w:val="00871F94"/>
    <w:rsid w:val="00872045"/>
    <w:rsid w:val="008720C5"/>
    <w:rsid w:val="008720D0"/>
    <w:rsid w:val="008720E6"/>
    <w:rsid w:val="008720F5"/>
    <w:rsid w:val="0087214A"/>
    <w:rsid w:val="008721F5"/>
    <w:rsid w:val="00872205"/>
    <w:rsid w:val="0087221D"/>
    <w:rsid w:val="0087226B"/>
    <w:rsid w:val="008722FB"/>
    <w:rsid w:val="00872317"/>
    <w:rsid w:val="0087234A"/>
    <w:rsid w:val="0087238B"/>
    <w:rsid w:val="008723CC"/>
    <w:rsid w:val="00872426"/>
    <w:rsid w:val="00872464"/>
    <w:rsid w:val="00872482"/>
    <w:rsid w:val="0087248C"/>
    <w:rsid w:val="008724BF"/>
    <w:rsid w:val="00872500"/>
    <w:rsid w:val="0087251A"/>
    <w:rsid w:val="00872581"/>
    <w:rsid w:val="00872586"/>
    <w:rsid w:val="008725B5"/>
    <w:rsid w:val="008725BE"/>
    <w:rsid w:val="008725CC"/>
    <w:rsid w:val="008725EA"/>
    <w:rsid w:val="0087260F"/>
    <w:rsid w:val="00872639"/>
    <w:rsid w:val="0087267A"/>
    <w:rsid w:val="0087269D"/>
    <w:rsid w:val="008726CF"/>
    <w:rsid w:val="008726DD"/>
    <w:rsid w:val="00872704"/>
    <w:rsid w:val="0087272D"/>
    <w:rsid w:val="00872737"/>
    <w:rsid w:val="0087275C"/>
    <w:rsid w:val="0087276D"/>
    <w:rsid w:val="008727C5"/>
    <w:rsid w:val="0087280A"/>
    <w:rsid w:val="0087281D"/>
    <w:rsid w:val="00872827"/>
    <w:rsid w:val="00872884"/>
    <w:rsid w:val="008728A6"/>
    <w:rsid w:val="008728BC"/>
    <w:rsid w:val="008728BD"/>
    <w:rsid w:val="008728C2"/>
    <w:rsid w:val="008728F3"/>
    <w:rsid w:val="00872902"/>
    <w:rsid w:val="00872927"/>
    <w:rsid w:val="0087293E"/>
    <w:rsid w:val="00872969"/>
    <w:rsid w:val="008729A6"/>
    <w:rsid w:val="008729D3"/>
    <w:rsid w:val="008729F4"/>
    <w:rsid w:val="00872A3F"/>
    <w:rsid w:val="00872A49"/>
    <w:rsid w:val="00872A82"/>
    <w:rsid w:val="00872A8B"/>
    <w:rsid w:val="00872A98"/>
    <w:rsid w:val="00872AC0"/>
    <w:rsid w:val="00872B45"/>
    <w:rsid w:val="00872B6B"/>
    <w:rsid w:val="00872B91"/>
    <w:rsid w:val="00872B97"/>
    <w:rsid w:val="00872BA4"/>
    <w:rsid w:val="00872C40"/>
    <w:rsid w:val="00872C8C"/>
    <w:rsid w:val="00872CBF"/>
    <w:rsid w:val="00872D27"/>
    <w:rsid w:val="00872DAA"/>
    <w:rsid w:val="00872DED"/>
    <w:rsid w:val="00872E20"/>
    <w:rsid w:val="00872E51"/>
    <w:rsid w:val="00872E64"/>
    <w:rsid w:val="00872E6E"/>
    <w:rsid w:val="00872EE8"/>
    <w:rsid w:val="00872F18"/>
    <w:rsid w:val="00872F47"/>
    <w:rsid w:val="00872F7D"/>
    <w:rsid w:val="00872FE7"/>
    <w:rsid w:val="0087304E"/>
    <w:rsid w:val="0087306E"/>
    <w:rsid w:val="00873084"/>
    <w:rsid w:val="008730D1"/>
    <w:rsid w:val="0087312E"/>
    <w:rsid w:val="00873137"/>
    <w:rsid w:val="00873186"/>
    <w:rsid w:val="008731D9"/>
    <w:rsid w:val="0087320B"/>
    <w:rsid w:val="00873253"/>
    <w:rsid w:val="00873271"/>
    <w:rsid w:val="00873292"/>
    <w:rsid w:val="008732AF"/>
    <w:rsid w:val="008732DE"/>
    <w:rsid w:val="00873312"/>
    <w:rsid w:val="00873348"/>
    <w:rsid w:val="008733BB"/>
    <w:rsid w:val="008733DE"/>
    <w:rsid w:val="008733E8"/>
    <w:rsid w:val="008733FF"/>
    <w:rsid w:val="0087341E"/>
    <w:rsid w:val="008734CC"/>
    <w:rsid w:val="00873504"/>
    <w:rsid w:val="0087353F"/>
    <w:rsid w:val="008735A0"/>
    <w:rsid w:val="008735CE"/>
    <w:rsid w:val="008735FC"/>
    <w:rsid w:val="00873606"/>
    <w:rsid w:val="0087362D"/>
    <w:rsid w:val="008736E7"/>
    <w:rsid w:val="008736F6"/>
    <w:rsid w:val="00873702"/>
    <w:rsid w:val="00873704"/>
    <w:rsid w:val="00873740"/>
    <w:rsid w:val="00873799"/>
    <w:rsid w:val="00873808"/>
    <w:rsid w:val="0087380A"/>
    <w:rsid w:val="0087383B"/>
    <w:rsid w:val="0087387E"/>
    <w:rsid w:val="008738F9"/>
    <w:rsid w:val="0087391E"/>
    <w:rsid w:val="00873957"/>
    <w:rsid w:val="00873982"/>
    <w:rsid w:val="00873983"/>
    <w:rsid w:val="00873987"/>
    <w:rsid w:val="00873992"/>
    <w:rsid w:val="00873AF7"/>
    <w:rsid w:val="00873B10"/>
    <w:rsid w:val="00873B1B"/>
    <w:rsid w:val="00873B5D"/>
    <w:rsid w:val="00873B65"/>
    <w:rsid w:val="00873BBE"/>
    <w:rsid w:val="00873BC4"/>
    <w:rsid w:val="00873C21"/>
    <w:rsid w:val="00873C26"/>
    <w:rsid w:val="00873C28"/>
    <w:rsid w:val="00873C2E"/>
    <w:rsid w:val="00873C35"/>
    <w:rsid w:val="00873C4C"/>
    <w:rsid w:val="00873C73"/>
    <w:rsid w:val="00873CEB"/>
    <w:rsid w:val="00873D27"/>
    <w:rsid w:val="00873DBE"/>
    <w:rsid w:val="00873DC7"/>
    <w:rsid w:val="00873DCD"/>
    <w:rsid w:val="00873DD7"/>
    <w:rsid w:val="00873DE6"/>
    <w:rsid w:val="00873E04"/>
    <w:rsid w:val="00873F0C"/>
    <w:rsid w:val="00873FA6"/>
    <w:rsid w:val="00873FAA"/>
    <w:rsid w:val="00874011"/>
    <w:rsid w:val="00874057"/>
    <w:rsid w:val="0087405B"/>
    <w:rsid w:val="0087407F"/>
    <w:rsid w:val="0087409F"/>
    <w:rsid w:val="008740DC"/>
    <w:rsid w:val="008740F7"/>
    <w:rsid w:val="00874108"/>
    <w:rsid w:val="00874150"/>
    <w:rsid w:val="0087417E"/>
    <w:rsid w:val="00874181"/>
    <w:rsid w:val="00874184"/>
    <w:rsid w:val="008741B6"/>
    <w:rsid w:val="008741C8"/>
    <w:rsid w:val="00874271"/>
    <w:rsid w:val="008742C6"/>
    <w:rsid w:val="0087432A"/>
    <w:rsid w:val="00874332"/>
    <w:rsid w:val="00874357"/>
    <w:rsid w:val="00874382"/>
    <w:rsid w:val="008743F7"/>
    <w:rsid w:val="00874405"/>
    <w:rsid w:val="0087446F"/>
    <w:rsid w:val="00874470"/>
    <w:rsid w:val="00874486"/>
    <w:rsid w:val="008744F4"/>
    <w:rsid w:val="00874513"/>
    <w:rsid w:val="00874550"/>
    <w:rsid w:val="00874560"/>
    <w:rsid w:val="008745A0"/>
    <w:rsid w:val="008745A9"/>
    <w:rsid w:val="008745C8"/>
    <w:rsid w:val="008745C9"/>
    <w:rsid w:val="008745CD"/>
    <w:rsid w:val="008745F3"/>
    <w:rsid w:val="008745FC"/>
    <w:rsid w:val="00874602"/>
    <w:rsid w:val="0087460C"/>
    <w:rsid w:val="00874619"/>
    <w:rsid w:val="00874655"/>
    <w:rsid w:val="00874659"/>
    <w:rsid w:val="0087469B"/>
    <w:rsid w:val="008746BE"/>
    <w:rsid w:val="00874712"/>
    <w:rsid w:val="0087472C"/>
    <w:rsid w:val="00874743"/>
    <w:rsid w:val="008747C8"/>
    <w:rsid w:val="008747EF"/>
    <w:rsid w:val="0087481E"/>
    <w:rsid w:val="00874876"/>
    <w:rsid w:val="00874888"/>
    <w:rsid w:val="008748D3"/>
    <w:rsid w:val="00874933"/>
    <w:rsid w:val="008749F3"/>
    <w:rsid w:val="00874A3C"/>
    <w:rsid w:val="00874A53"/>
    <w:rsid w:val="00874A62"/>
    <w:rsid w:val="00874AB0"/>
    <w:rsid w:val="00874AC1"/>
    <w:rsid w:val="00874AC9"/>
    <w:rsid w:val="00874B39"/>
    <w:rsid w:val="00874B64"/>
    <w:rsid w:val="00874B69"/>
    <w:rsid w:val="00874B8F"/>
    <w:rsid w:val="00874B94"/>
    <w:rsid w:val="00874BC6"/>
    <w:rsid w:val="00874C56"/>
    <w:rsid w:val="00874C9E"/>
    <w:rsid w:val="00874CD9"/>
    <w:rsid w:val="00874CEF"/>
    <w:rsid w:val="00874CF9"/>
    <w:rsid w:val="00874D3E"/>
    <w:rsid w:val="00874D52"/>
    <w:rsid w:val="00874D79"/>
    <w:rsid w:val="00874DB9"/>
    <w:rsid w:val="00874DCE"/>
    <w:rsid w:val="00874DD5"/>
    <w:rsid w:val="00874DFD"/>
    <w:rsid w:val="00874E15"/>
    <w:rsid w:val="00874E6B"/>
    <w:rsid w:val="00874EA5"/>
    <w:rsid w:val="00874EB1"/>
    <w:rsid w:val="00874ECD"/>
    <w:rsid w:val="00874EE0"/>
    <w:rsid w:val="00874EE7"/>
    <w:rsid w:val="00874EEF"/>
    <w:rsid w:val="00874F04"/>
    <w:rsid w:val="00874F50"/>
    <w:rsid w:val="00874F7E"/>
    <w:rsid w:val="00875002"/>
    <w:rsid w:val="0087504E"/>
    <w:rsid w:val="00875060"/>
    <w:rsid w:val="0087507A"/>
    <w:rsid w:val="00875088"/>
    <w:rsid w:val="008750AC"/>
    <w:rsid w:val="008750BA"/>
    <w:rsid w:val="008750DA"/>
    <w:rsid w:val="00875123"/>
    <w:rsid w:val="0087513F"/>
    <w:rsid w:val="00875140"/>
    <w:rsid w:val="00875148"/>
    <w:rsid w:val="00875156"/>
    <w:rsid w:val="008751CB"/>
    <w:rsid w:val="008751EA"/>
    <w:rsid w:val="0087520C"/>
    <w:rsid w:val="008752A0"/>
    <w:rsid w:val="008752B9"/>
    <w:rsid w:val="008752F1"/>
    <w:rsid w:val="0087534D"/>
    <w:rsid w:val="00875355"/>
    <w:rsid w:val="00875360"/>
    <w:rsid w:val="00875366"/>
    <w:rsid w:val="00875370"/>
    <w:rsid w:val="0087539F"/>
    <w:rsid w:val="008753CF"/>
    <w:rsid w:val="00875458"/>
    <w:rsid w:val="00875479"/>
    <w:rsid w:val="008754A8"/>
    <w:rsid w:val="008754AB"/>
    <w:rsid w:val="008754B0"/>
    <w:rsid w:val="008754BB"/>
    <w:rsid w:val="008754F3"/>
    <w:rsid w:val="0087556B"/>
    <w:rsid w:val="00875572"/>
    <w:rsid w:val="008755E5"/>
    <w:rsid w:val="00875693"/>
    <w:rsid w:val="008756CF"/>
    <w:rsid w:val="008756E7"/>
    <w:rsid w:val="0087571C"/>
    <w:rsid w:val="0087573C"/>
    <w:rsid w:val="00875755"/>
    <w:rsid w:val="0087578B"/>
    <w:rsid w:val="0087578C"/>
    <w:rsid w:val="008757A1"/>
    <w:rsid w:val="008757F0"/>
    <w:rsid w:val="00875806"/>
    <w:rsid w:val="008758D1"/>
    <w:rsid w:val="008758E0"/>
    <w:rsid w:val="00875909"/>
    <w:rsid w:val="00875941"/>
    <w:rsid w:val="0087597B"/>
    <w:rsid w:val="00875986"/>
    <w:rsid w:val="008759D4"/>
    <w:rsid w:val="008759EB"/>
    <w:rsid w:val="008759F8"/>
    <w:rsid w:val="00875AA9"/>
    <w:rsid w:val="00875B61"/>
    <w:rsid w:val="00875C0A"/>
    <w:rsid w:val="00875C66"/>
    <w:rsid w:val="00875C95"/>
    <w:rsid w:val="00875CB1"/>
    <w:rsid w:val="00875CCA"/>
    <w:rsid w:val="00875D14"/>
    <w:rsid w:val="00875D32"/>
    <w:rsid w:val="00875D63"/>
    <w:rsid w:val="00875DA8"/>
    <w:rsid w:val="00875DE1"/>
    <w:rsid w:val="00875E09"/>
    <w:rsid w:val="00875E12"/>
    <w:rsid w:val="00875E37"/>
    <w:rsid w:val="00875EAB"/>
    <w:rsid w:val="00875EC7"/>
    <w:rsid w:val="00875EDE"/>
    <w:rsid w:val="00875EE0"/>
    <w:rsid w:val="00875F34"/>
    <w:rsid w:val="00875F68"/>
    <w:rsid w:val="00875F86"/>
    <w:rsid w:val="00875FC3"/>
    <w:rsid w:val="00875FF6"/>
    <w:rsid w:val="00876068"/>
    <w:rsid w:val="008760A0"/>
    <w:rsid w:val="008760F1"/>
    <w:rsid w:val="00876138"/>
    <w:rsid w:val="008761AF"/>
    <w:rsid w:val="008761BC"/>
    <w:rsid w:val="008761C5"/>
    <w:rsid w:val="008761DA"/>
    <w:rsid w:val="008761E8"/>
    <w:rsid w:val="0087620D"/>
    <w:rsid w:val="00876214"/>
    <w:rsid w:val="0087624D"/>
    <w:rsid w:val="0087627D"/>
    <w:rsid w:val="0087627E"/>
    <w:rsid w:val="008762A5"/>
    <w:rsid w:val="008762B2"/>
    <w:rsid w:val="008762FE"/>
    <w:rsid w:val="0087631C"/>
    <w:rsid w:val="00876361"/>
    <w:rsid w:val="0087639D"/>
    <w:rsid w:val="008763C6"/>
    <w:rsid w:val="008763DD"/>
    <w:rsid w:val="008763E6"/>
    <w:rsid w:val="008763EC"/>
    <w:rsid w:val="00876411"/>
    <w:rsid w:val="008764E0"/>
    <w:rsid w:val="00876523"/>
    <w:rsid w:val="0087652D"/>
    <w:rsid w:val="00876540"/>
    <w:rsid w:val="00876541"/>
    <w:rsid w:val="0087658B"/>
    <w:rsid w:val="008765CB"/>
    <w:rsid w:val="00876600"/>
    <w:rsid w:val="0087660B"/>
    <w:rsid w:val="0087660E"/>
    <w:rsid w:val="0087661C"/>
    <w:rsid w:val="00876672"/>
    <w:rsid w:val="0087668C"/>
    <w:rsid w:val="008766B4"/>
    <w:rsid w:val="00876763"/>
    <w:rsid w:val="00876778"/>
    <w:rsid w:val="0087679B"/>
    <w:rsid w:val="00876869"/>
    <w:rsid w:val="0087689E"/>
    <w:rsid w:val="0087697E"/>
    <w:rsid w:val="008769B8"/>
    <w:rsid w:val="008769C5"/>
    <w:rsid w:val="008769CC"/>
    <w:rsid w:val="00876A0D"/>
    <w:rsid w:val="00876A22"/>
    <w:rsid w:val="00876A4B"/>
    <w:rsid w:val="00876A6B"/>
    <w:rsid w:val="00876AC2"/>
    <w:rsid w:val="00876AC8"/>
    <w:rsid w:val="00876AE7"/>
    <w:rsid w:val="00876AEB"/>
    <w:rsid w:val="00876AFC"/>
    <w:rsid w:val="00876B43"/>
    <w:rsid w:val="00876BF6"/>
    <w:rsid w:val="00876C14"/>
    <w:rsid w:val="00876C79"/>
    <w:rsid w:val="00876C9A"/>
    <w:rsid w:val="00876D04"/>
    <w:rsid w:val="00876D16"/>
    <w:rsid w:val="00876D38"/>
    <w:rsid w:val="00876D45"/>
    <w:rsid w:val="00876D4E"/>
    <w:rsid w:val="00876E46"/>
    <w:rsid w:val="00876E98"/>
    <w:rsid w:val="00876E99"/>
    <w:rsid w:val="00876E9B"/>
    <w:rsid w:val="00876ECF"/>
    <w:rsid w:val="00876F0E"/>
    <w:rsid w:val="00876F39"/>
    <w:rsid w:val="00876F45"/>
    <w:rsid w:val="00876F53"/>
    <w:rsid w:val="00877045"/>
    <w:rsid w:val="0087705F"/>
    <w:rsid w:val="00877071"/>
    <w:rsid w:val="00877085"/>
    <w:rsid w:val="0087708A"/>
    <w:rsid w:val="008770A8"/>
    <w:rsid w:val="008770E6"/>
    <w:rsid w:val="008770E8"/>
    <w:rsid w:val="008770FD"/>
    <w:rsid w:val="00877100"/>
    <w:rsid w:val="00877117"/>
    <w:rsid w:val="0087713A"/>
    <w:rsid w:val="0087715A"/>
    <w:rsid w:val="0087716F"/>
    <w:rsid w:val="00877241"/>
    <w:rsid w:val="00877242"/>
    <w:rsid w:val="0087724E"/>
    <w:rsid w:val="008772A4"/>
    <w:rsid w:val="008772F1"/>
    <w:rsid w:val="00877301"/>
    <w:rsid w:val="00877308"/>
    <w:rsid w:val="0087731D"/>
    <w:rsid w:val="0087731F"/>
    <w:rsid w:val="00877323"/>
    <w:rsid w:val="00877384"/>
    <w:rsid w:val="0087738C"/>
    <w:rsid w:val="008773B2"/>
    <w:rsid w:val="008773D2"/>
    <w:rsid w:val="008773E1"/>
    <w:rsid w:val="0087746F"/>
    <w:rsid w:val="008774B2"/>
    <w:rsid w:val="008774C1"/>
    <w:rsid w:val="00877559"/>
    <w:rsid w:val="00877595"/>
    <w:rsid w:val="008775AA"/>
    <w:rsid w:val="008775C5"/>
    <w:rsid w:val="008776B4"/>
    <w:rsid w:val="008776BE"/>
    <w:rsid w:val="008776EA"/>
    <w:rsid w:val="008776F4"/>
    <w:rsid w:val="0087774E"/>
    <w:rsid w:val="00877765"/>
    <w:rsid w:val="0087776C"/>
    <w:rsid w:val="0087778B"/>
    <w:rsid w:val="00877828"/>
    <w:rsid w:val="0087785C"/>
    <w:rsid w:val="00877873"/>
    <w:rsid w:val="008778B8"/>
    <w:rsid w:val="008778DD"/>
    <w:rsid w:val="008778EB"/>
    <w:rsid w:val="0087795E"/>
    <w:rsid w:val="00877979"/>
    <w:rsid w:val="0087798F"/>
    <w:rsid w:val="008779A1"/>
    <w:rsid w:val="008779A8"/>
    <w:rsid w:val="008779BB"/>
    <w:rsid w:val="008779C3"/>
    <w:rsid w:val="008779C5"/>
    <w:rsid w:val="008779C7"/>
    <w:rsid w:val="008779F5"/>
    <w:rsid w:val="00877A87"/>
    <w:rsid w:val="00877AB3"/>
    <w:rsid w:val="00877B61"/>
    <w:rsid w:val="00877B9B"/>
    <w:rsid w:val="00877BF4"/>
    <w:rsid w:val="00877C0E"/>
    <w:rsid w:val="00877C24"/>
    <w:rsid w:val="00877C2B"/>
    <w:rsid w:val="00877C85"/>
    <w:rsid w:val="00877CD6"/>
    <w:rsid w:val="00877CF4"/>
    <w:rsid w:val="00877D35"/>
    <w:rsid w:val="00877D53"/>
    <w:rsid w:val="00877D66"/>
    <w:rsid w:val="00877E1C"/>
    <w:rsid w:val="00877EF8"/>
    <w:rsid w:val="00877F7C"/>
    <w:rsid w:val="00877FE3"/>
    <w:rsid w:val="00877FE6"/>
    <w:rsid w:val="0088005A"/>
    <w:rsid w:val="008800A2"/>
    <w:rsid w:val="008800D1"/>
    <w:rsid w:val="008800FB"/>
    <w:rsid w:val="00880134"/>
    <w:rsid w:val="0088014B"/>
    <w:rsid w:val="0088015C"/>
    <w:rsid w:val="008801DB"/>
    <w:rsid w:val="0088025F"/>
    <w:rsid w:val="0088028B"/>
    <w:rsid w:val="0088029A"/>
    <w:rsid w:val="0088029E"/>
    <w:rsid w:val="008802B0"/>
    <w:rsid w:val="008802CD"/>
    <w:rsid w:val="008802EF"/>
    <w:rsid w:val="00880328"/>
    <w:rsid w:val="008803C5"/>
    <w:rsid w:val="0088041E"/>
    <w:rsid w:val="008804B0"/>
    <w:rsid w:val="008804E5"/>
    <w:rsid w:val="0088052C"/>
    <w:rsid w:val="0088053A"/>
    <w:rsid w:val="00880590"/>
    <w:rsid w:val="00880599"/>
    <w:rsid w:val="008805A8"/>
    <w:rsid w:val="008805F9"/>
    <w:rsid w:val="00880607"/>
    <w:rsid w:val="0088061B"/>
    <w:rsid w:val="0088062B"/>
    <w:rsid w:val="0088064A"/>
    <w:rsid w:val="0088064B"/>
    <w:rsid w:val="00880695"/>
    <w:rsid w:val="00880697"/>
    <w:rsid w:val="00880709"/>
    <w:rsid w:val="0088071A"/>
    <w:rsid w:val="00880725"/>
    <w:rsid w:val="0088074C"/>
    <w:rsid w:val="00880799"/>
    <w:rsid w:val="008807B2"/>
    <w:rsid w:val="00880844"/>
    <w:rsid w:val="00880886"/>
    <w:rsid w:val="0088091F"/>
    <w:rsid w:val="0088093A"/>
    <w:rsid w:val="00880945"/>
    <w:rsid w:val="008809D7"/>
    <w:rsid w:val="008809D9"/>
    <w:rsid w:val="008809E5"/>
    <w:rsid w:val="008809E6"/>
    <w:rsid w:val="00880A8E"/>
    <w:rsid w:val="00880A91"/>
    <w:rsid w:val="00880AB5"/>
    <w:rsid w:val="00880AC0"/>
    <w:rsid w:val="00880AC5"/>
    <w:rsid w:val="00880AF3"/>
    <w:rsid w:val="00880B24"/>
    <w:rsid w:val="00880BC8"/>
    <w:rsid w:val="00880BC9"/>
    <w:rsid w:val="00880C16"/>
    <w:rsid w:val="00880C1E"/>
    <w:rsid w:val="00880C50"/>
    <w:rsid w:val="00880CB6"/>
    <w:rsid w:val="00880D15"/>
    <w:rsid w:val="00880D41"/>
    <w:rsid w:val="00880D7C"/>
    <w:rsid w:val="00880DA3"/>
    <w:rsid w:val="00880DC3"/>
    <w:rsid w:val="00880DE4"/>
    <w:rsid w:val="00880E43"/>
    <w:rsid w:val="00880E92"/>
    <w:rsid w:val="00880EF0"/>
    <w:rsid w:val="00880EF1"/>
    <w:rsid w:val="00880F92"/>
    <w:rsid w:val="00880FC7"/>
    <w:rsid w:val="00880FDD"/>
    <w:rsid w:val="00880FE7"/>
    <w:rsid w:val="0088104D"/>
    <w:rsid w:val="00881061"/>
    <w:rsid w:val="00881124"/>
    <w:rsid w:val="0088112A"/>
    <w:rsid w:val="0088113D"/>
    <w:rsid w:val="0088117B"/>
    <w:rsid w:val="0088118B"/>
    <w:rsid w:val="00881198"/>
    <w:rsid w:val="008811C9"/>
    <w:rsid w:val="008811D3"/>
    <w:rsid w:val="008811D7"/>
    <w:rsid w:val="00881244"/>
    <w:rsid w:val="0088126C"/>
    <w:rsid w:val="0088129D"/>
    <w:rsid w:val="008812C3"/>
    <w:rsid w:val="008812FD"/>
    <w:rsid w:val="00881334"/>
    <w:rsid w:val="00881346"/>
    <w:rsid w:val="00881385"/>
    <w:rsid w:val="00881394"/>
    <w:rsid w:val="008813B4"/>
    <w:rsid w:val="0088142B"/>
    <w:rsid w:val="00881457"/>
    <w:rsid w:val="00881496"/>
    <w:rsid w:val="008814B3"/>
    <w:rsid w:val="00881520"/>
    <w:rsid w:val="00881526"/>
    <w:rsid w:val="00881537"/>
    <w:rsid w:val="00881552"/>
    <w:rsid w:val="008815B3"/>
    <w:rsid w:val="008816B3"/>
    <w:rsid w:val="00881721"/>
    <w:rsid w:val="0088172A"/>
    <w:rsid w:val="0088172D"/>
    <w:rsid w:val="00881798"/>
    <w:rsid w:val="008817A8"/>
    <w:rsid w:val="008817B9"/>
    <w:rsid w:val="00881856"/>
    <w:rsid w:val="0088185D"/>
    <w:rsid w:val="00881863"/>
    <w:rsid w:val="008818C4"/>
    <w:rsid w:val="00881927"/>
    <w:rsid w:val="00881931"/>
    <w:rsid w:val="0088193C"/>
    <w:rsid w:val="00881973"/>
    <w:rsid w:val="008819C3"/>
    <w:rsid w:val="008819DC"/>
    <w:rsid w:val="008819EB"/>
    <w:rsid w:val="008819F7"/>
    <w:rsid w:val="00881A38"/>
    <w:rsid w:val="00881A5E"/>
    <w:rsid w:val="00881A5F"/>
    <w:rsid w:val="00881A7F"/>
    <w:rsid w:val="00881A91"/>
    <w:rsid w:val="00881AC7"/>
    <w:rsid w:val="00881AD3"/>
    <w:rsid w:val="00881B09"/>
    <w:rsid w:val="00881B19"/>
    <w:rsid w:val="00881B8B"/>
    <w:rsid w:val="00881BA8"/>
    <w:rsid w:val="00881BEC"/>
    <w:rsid w:val="00881BF4"/>
    <w:rsid w:val="00881C05"/>
    <w:rsid w:val="00881C85"/>
    <w:rsid w:val="00881C87"/>
    <w:rsid w:val="00881C88"/>
    <w:rsid w:val="00881CC4"/>
    <w:rsid w:val="00881D92"/>
    <w:rsid w:val="00881DA9"/>
    <w:rsid w:val="00881DBF"/>
    <w:rsid w:val="00881DD4"/>
    <w:rsid w:val="00881DDC"/>
    <w:rsid w:val="00881E68"/>
    <w:rsid w:val="00881E6B"/>
    <w:rsid w:val="00881E71"/>
    <w:rsid w:val="00881E78"/>
    <w:rsid w:val="00881E97"/>
    <w:rsid w:val="00881F06"/>
    <w:rsid w:val="00881F56"/>
    <w:rsid w:val="00881F75"/>
    <w:rsid w:val="00881FED"/>
    <w:rsid w:val="00881FFD"/>
    <w:rsid w:val="00882011"/>
    <w:rsid w:val="00882072"/>
    <w:rsid w:val="0088208A"/>
    <w:rsid w:val="0088215F"/>
    <w:rsid w:val="008821A9"/>
    <w:rsid w:val="008821C5"/>
    <w:rsid w:val="008821D7"/>
    <w:rsid w:val="008821DA"/>
    <w:rsid w:val="008821FE"/>
    <w:rsid w:val="0088225F"/>
    <w:rsid w:val="00882262"/>
    <w:rsid w:val="00882286"/>
    <w:rsid w:val="008822D7"/>
    <w:rsid w:val="008822F1"/>
    <w:rsid w:val="0088234C"/>
    <w:rsid w:val="00882392"/>
    <w:rsid w:val="008823B7"/>
    <w:rsid w:val="008823FD"/>
    <w:rsid w:val="00882438"/>
    <w:rsid w:val="0088245F"/>
    <w:rsid w:val="0088247E"/>
    <w:rsid w:val="00882490"/>
    <w:rsid w:val="008824BC"/>
    <w:rsid w:val="008824E3"/>
    <w:rsid w:val="00882516"/>
    <w:rsid w:val="00882540"/>
    <w:rsid w:val="00882554"/>
    <w:rsid w:val="0088255F"/>
    <w:rsid w:val="00882566"/>
    <w:rsid w:val="00882571"/>
    <w:rsid w:val="00882589"/>
    <w:rsid w:val="00882590"/>
    <w:rsid w:val="00882593"/>
    <w:rsid w:val="008825DB"/>
    <w:rsid w:val="00882633"/>
    <w:rsid w:val="0088268D"/>
    <w:rsid w:val="008826DC"/>
    <w:rsid w:val="008826F4"/>
    <w:rsid w:val="0088270F"/>
    <w:rsid w:val="0088271D"/>
    <w:rsid w:val="0088279C"/>
    <w:rsid w:val="0088280C"/>
    <w:rsid w:val="00882822"/>
    <w:rsid w:val="0088283C"/>
    <w:rsid w:val="0088283E"/>
    <w:rsid w:val="00882849"/>
    <w:rsid w:val="00882869"/>
    <w:rsid w:val="008828D0"/>
    <w:rsid w:val="008828EB"/>
    <w:rsid w:val="0088290E"/>
    <w:rsid w:val="0088294C"/>
    <w:rsid w:val="008829B1"/>
    <w:rsid w:val="008829C2"/>
    <w:rsid w:val="008829E3"/>
    <w:rsid w:val="00882A04"/>
    <w:rsid w:val="00882A0A"/>
    <w:rsid w:val="00882A44"/>
    <w:rsid w:val="00882A77"/>
    <w:rsid w:val="00882B03"/>
    <w:rsid w:val="00882C3E"/>
    <w:rsid w:val="00882C48"/>
    <w:rsid w:val="00882C4E"/>
    <w:rsid w:val="00882C80"/>
    <w:rsid w:val="00882D14"/>
    <w:rsid w:val="00882D52"/>
    <w:rsid w:val="00882DD0"/>
    <w:rsid w:val="00882E0D"/>
    <w:rsid w:val="00882E5B"/>
    <w:rsid w:val="00882E69"/>
    <w:rsid w:val="00882E97"/>
    <w:rsid w:val="00882EAA"/>
    <w:rsid w:val="00882ED6"/>
    <w:rsid w:val="00882F74"/>
    <w:rsid w:val="00882F85"/>
    <w:rsid w:val="00882FD4"/>
    <w:rsid w:val="00882FD5"/>
    <w:rsid w:val="00882FD9"/>
    <w:rsid w:val="0088300B"/>
    <w:rsid w:val="00883012"/>
    <w:rsid w:val="0088302D"/>
    <w:rsid w:val="00883082"/>
    <w:rsid w:val="008830BC"/>
    <w:rsid w:val="008830F7"/>
    <w:rsid w:val="008830FC"/>
    <w:rsid w:val="0088311B"/>
    <w:rsid w:val="00883120"/>
    <w:rsid w:val="00883138"/>
    <w:rsid w:val="00883202"/>
    <w:rsid w:val="00883224"/>
    <w:rsid w:val="00883242"/>
    <w:rsid w:val="008832BE"/>
    <w:rsid w:val="008833BE"/>
    <w:rsid w:val="008833C5"/>
    <w:rsid w:val="008833DB"/>
    <w:rsid w:val="008833F9"/>
    <w:rsid w:val="00883409"/>
    <w:rsid w:val="00883419"/>
    <w:rsid w:val="00883450"/>
    <w:rsid w:val="008834D7"/>
    <w:rsid w:val="00883503"/>
    <w:rsid w:val="0088355A"/>
    <w:rsid w:val="00883561"/>
    <w:rsid w:val="0088356F"/>
    <w:rsid w:val="008835B7"/>
    <w:rsid w:val="0088360E"/>
    <w:rsid w:val="0088365C"/>
    <w:rsid w:val="008836AA"/>
    <w:rsid w:val="0088370A"/>
    <w:rsid w:val="0088371B"/>
    <w:rsid w:val="0088374E"/>
    <w:rsid w:val="0088375F"/>
    <w:rsid w:val="00883773"/>
    <w:rsid w:val="0088378F"/>
    <w:rsid w:val="00883807"/>
    <w:rsid w:val="00883820"/>
    <w:rsid w:val="00883866"/>
    <w:rsid w:val="00883944"/>
    <w:rsid w:val="00883988"/>
    <w:rsid w:val="008839A3"/>
    <w:rsid w:val="008839BD"/>
    <w:rsid w:val="008839C3"/>
    <w:rsid w:val="008839CF"/>
    <w:rsid w:val="008839FD"/>
    <w:rsid w:val="00883A01"/>
    <w:rsid w:val="00883A5A"/>
    <w:rsid w:val="00883A60"/>
    <w:rsid w:val="00883A6D"/>
    <w:rsid w:val="00883A8E"/>
    <w:rsid w:val="00883AC5"/>
    <w:rsid w:val="00883AD9"/>
    <w:rsid w:val="00883AEC"/>
    <w:rsid w:val="00883B3C"/>
    <w:rsid w:val="00883B61"/>
    <w:rsid w:val="00883B75"/>
    <w:rsid w:val="00883BAA"/>
    <w:rsid w:val="00883C02"/>
    <w:rsid w:val="00883C2C"/>
    <w:rsid w:val="00883C46"/>
    <w:rsid w:val="00883CD8"/>
    <w:rsid w:val="00883CE3"/>
    <w:rsid w:val="00883D40"/>
    <w:rsid w:val="00883E0E"/>
    <w:rsid w:val="00883E38"/>
    <w:rsid w:val="00883E57"/>
    <w:rsid w:val="00883E8C"/>
    <w:rsid w:val="00883EE7"/>
    <w:rsid w:val="00883F05"/>
    <w:rsid w:val="00883F07"/>
    <w:rsid w:val="00883F26"/>
    <w:rsid w:val="00883F33"/>
    <w:rsid w:val="00883F8D"/>
    <w:rsid w:val="00883F8E"/>
    <w:rsid w:val="00883FDC"/>
    <w:rsid w:val="0088400A"/>
    <w:rsid w:val="0088401A"/>
    <w:rsid w:val="008840AE"/>
    <w:rsid w:val="008840B2"/>
    <w:rsid w:val="008840C8"/>
    <w:rsid w:val="0088414D"/>
    <w:rsid w:val="00884229"/>
    <w:rsid w:val="00884255"/>
    <w:rsid w:val="0088426B"/>
    <w:rsid w:val="0088427E"/>
    <w:rsid w:val="00884287"/>
    <w:rsid w:val="0088429B"/>
    <w:rsid w:val="008842BE"/>
    <w:rsid w:val="008842CF"/>
    <w:rsid w:val="00884305"/>
    <w:rsid w:val="00884324"/>
    <w:rsid w:val="0088435C"/>
    <w:rsid w:val="00884377"/>
    <w:rsid w:val="00884379"/>
    <w:rsid w:val="00884383"/>
    <w:rsid w:val="0088439D"/>
    <w:rsid w:val="008843A4"/>
    <w:rsid w:val="008843B0"/>
    <w:rsid w:val="008843CA"/>
    <w:rsid w:val="008843CF"/>
    <w:rsid w:val="008843F2"/>
    <w:rsid w:val="0088451D"/>
    <w:rsid w:val="0088451F"/>
    <w:rsid w:val="00884526"/>
    <w:rsid w:val="008845F3"/>
    <w:rsid w:val="008845FE"/>
    <w:rsid w:val="00884602"/>
    <w:rsid w:val="00884622"/>
    <w:rsid w:val="00884645"/>
    <w:rsid w:val="00884664"/>
    <w:rsid w:val="008846FA"/>
    <w:rsid w:val="00884744"/>
    <w:rsid w:val="00884771"/>
    <w:rsid w:val="008847C3"/>
    <w:rsid w:val="008847E7"/>
    <w:rsid w:val="008847F3"/>
    <w:rsid w:val="0088484A"/>
    <w:rsid w:val="0088484F"/>
    <w:rsid w:val="00884873"/>
    <w:rsid w:val="008849A7"/>
    <w:rsid w:val="008849B0"/>
    <w:rsid w:val="008849B1"/>
    <w:rsid w:val="008849BF"/>
    <w:rsid w:val="00884A36"/>
    <w:rsid w:val="00884A72"/>
    <w:rsid w:val="00884AE0"/>
    <w:rsid w:val="00884B12"/>
    <w:rsid w:val="00884B5A"/>
    <w:rsid w:val="00884B63"/>
    <w:rsid w:val="00884B8D"/>
    <w:rsid w:val="00884B9C"/>
    <w:rsid w:val="00884BB7"/>
    <w:rsid w:val="00884BBA"/>
    <w:rsid w:val="00884BBC"/>
    <w:rsid w:val="00884BD0"/>
    <w:rsid w:val="00884BF4"/>
    <w:rsid w:val="00884C3F"/>
    <w:rsid w:val="00884C7B"/>
    <w:rsid w:val="00884C82"/>
    <w:rsid w:val="00884CAE"/>
    <w:rsid w:val="00884CC3"/>
    <w:rsid w:val="00884CC4"/>
    <w:rsid w:val="00884D0E"/>
    <w:rsid w:val="00884D60"/>
    <w:rsid w:val="00884D6A"/>
    <w:rsid w:val="00884DAB"/>
    <w:rsid w:val="00884E8A"/>
    <w:rsid w:val="00884E9C"/>
    <w:rsid w:val="00884EBB"/>
    <w:rsid w:val="00884FAC"/>
    <w:rsid w:val="00884FC3"/>
    <w:rsid w:val="00884FD3"/>
    <w:rsid w:val="00884FE1"/>
    <w:rsid w:val="0088501B"/>
    <w:rsid w:val="0088503F"/>
    <w:rsid w:val="0088511B"/>
    <w:rsid w:val="008851A8"/>
    <w:rsid w:val="008851C6"/>
    <w:rsid w:val="00885215"/>
    <w:rsid w:val="0088521A"/>
    <w:rsid w:val="0088523F"/>
    <w:rsid w:val="00885324"/>
    <w:rsid w:val="0088534A"/>
    <w:rsid w:val="008853B3"/>
    <w:rsid w:val="008853BA"/>
    <w:rsid w:val="008853C7"/>
    <w:rsid w:val="008853EC"/>
    <w:rsid w:val="008853F4"/>
    <w:rsid w:val="0088543A"/>
    <w:rsid w:val="0088548A"/>
    <w:rsid w:val="0088553F"/>
    <w:rsid w:val="00885572"/>
    <w:rsid w:val="00885623"/>
    <w:rsid w:val="00885721"/>
    <w:rsid w:val="0088574A"/>
    <w:rsid w:val="0088575F"/>
    <w:rsid w:val="00885761"/>
    <w:rsid w:val="0088580F"/>
    <w:rsid w:val="00885811"/>
    <w:rsid w:val="0088581C"/>
    <w:rsid w:val="00885820"/>
    <w:rsid w:val="00885855"/>
    <w:rsid w:val="00885868"/>
    <w:rsid w:val="008858D9"/>
    <w:rsid w:val="008858E3"/>
    <w:rsid w:val="00885930"/>
    <w:rsid w:val="00885993"/>
    <w:rsid w:val="008859CD"/>
    <w:rsid w:val="008859FF"/>
    <w:rsid w:val="00885A3A"/>
    <w:rsid w:val="00885A79"/>
    <w:rsid w:val="00885A96"/>
    <w:rsid w:val="00885AFB"/>
    <w:rsid w:val="00885B21"/>
    <w:rsid w:val="00885B28"/>
    <w:rsid w:val="00885B3E"/>
    <w:rsid w:val="00885B50"/>
    <w:rsid w:val="00885B5D"/>
    <w:rsid w:val="00885B80"/>
    <w:rsid w:val="00885BC2"/>
    <w:rsid w:val="00885BEF"/>
    <w:rsid w:val="00885C02"/>
    <w:rsid w:val="00885C50"/>
    <w:rsid w:val="00885C70"/>
    <w:rsid w:val="00885CBC"/>
    <w:rsid w:val="00885CBD"/>
    <w:rsid w:val="00885CC1"/>
    <w:rsid w:val="00885D1E"/>
    <w:rsid w:val="00885D79"/>
    <w:rsid w:val="00885D9B"/>
    <w:rsid w:val="00885DCF"/>
    <w:rsid w:val="00885DE6"/>
    <w:rsid w:val="00885E2E"/>
    <w:rsid w:val="00885E59"/>
    <w:rsid w:val="00885EAD"/>
    <w:rsid w:val="00885ED7"/>
    <w:rsid w:val="00885F59"/>
    <w:rsid w:val="00886006"/>
    <w:rsid w:val="00886055"/>
    <w:rsid w:val="0088609F"/>
    <w:rsid w:val="008860AD"/>
    <w:rsid w:val="008860E4"/>
    <w:rsid w:val="00886102"/>
    <w:rsid w:val="0088614F"/>
    <w:rsid w:val="0088615A"/>
    <w:rsid w:val="00886192"/>
    <w:rsid w:val="008861B5"/>
    <w:rsid w:val="008861D2"/>
    <w:rsid w:val="008861F5"/>
    <w:rsid w:val="00886264"/>
    <w:rsid w:val="00886284"/>
    <w:rsid w:val="0088629F"/>
    <w:rsid w:val="008862F1"/>
    <w:rsid w:val="0088630B"/>
    <w:rsid w:val="0088639C"/>
    <w:rsid w:val="008863AE"/>
    <w:rsid w:val="0088644B"/>
    <w:rsid w:val="00886474"/>
    <w:rsid w:val="0088647A"/>
    <w:rsid w:val="00886483"/>
    <w:rsid w:val="008864B0"/>
    <w:rsid w:val="008864C1"/>
    <w:rsid w:val="008864C5"/>
    <w:rsid w:val="008864E0"/>
    <w:rsid w:val="008864F2"/>
    <w:rsid w:val="00886528"/>
    <w:rsid w:val="00886558"/>
    <w:rsid w:val="0088655B"/>
    <w:rsid w:val="00886583"/>
    <w:rsid w:val="008865D6"/>
    <w:rsid w:val="008865EE"/>
    <w:rsid w:val="00886603"/>
    <w:rsid w:val="0088660D"/>
    <w:rsid w:val="0088662F"/>
    <w:rsid w:val="00886652"/>
    <w:rsid w:val="00886691"/>
    <w:rsid w:val="00886704"/>
    <w:rsid w:val="0088677E"/>
    <w:rsid w:val="00886793"/>
    <w:rsid w:val="008867A0"/>
    <w:rsid w:val="00886861"/>
    <w:rsid w:val="0088694A"/>
    <w:rsid w:val="00886984"/>
    <w:rsid w:val="0088698E"/>
    <w:rsid w:val="00886992"/>
    <w:rsid w:val="008869AC"/>
    <w:rsid w:val="008869C3"/>
    <w:rsid w:val="008869FD"/>
    <w:rsid w:val="00886A34"/>
    <w:rsid w:val="00886A74"/>
    <w:rsid w:val="00886AC0"/>
    <w:rsid w:val="00886B45"/>
    <w:rsid w:val="00886B53"/>
    <w:rsid w:val="00886B74"/>
    <w:rsid w:val="00886B87"/>
    <w:rsid w:val="00886BA7"/>
    <w:rsid w:val="00886BDD"/>
    <w:rsid w:val="00886C5B"/>
    <w:rsid w:val="00886D10"/>
    <w:rsid w:val="00886D4C"/>
    <w:rsid w:val="00886D6D"/>
    <w:rsid w:val="00886DA6"/>
    <w:rsid w:val="00886DA7"/>
    <w:rsid w:val="00886DAC"/>
    <w:rsid w:val="00886DCA"/>
    <w:rsid w:val="00886DEC"/>
    <w:rsid w:val="00886E00"/>
    <w:rsid w:val="00886E08"/>
    <w:rsid w:val="00886EDA"/>
    <w:rsid w:val="00886F1A"/>
    <w:rsid w:val="00886FDD"/>
    <w:rsid w:val="0088706C"/>
    <w:rsid w:val="008870AF"/>
    <w:rsid w:val="008870B1"/>
    <w:rsid w:val="00887111"/>
    <w:rsid w:val="0088718C"/>
    <w:rsid w:val="008871E5"/>
    <w:rsid w:val="0088726E"/>
    <w:rsid w:val="00887279"/>
    <w:rsid w:val="008872A9"/>
    <w:rsid w:val="008872EC"/>
    <w:rsid w:val="008872ED"/>
    <w:rsid w:val="008872F5"/>
    <w:rsid w:val="0088730D"/>
    <w:rsid w:val="0088738F"/>
    <w:rsid w:val="00887392"/>
    <w:rsid w:val="008873C6"/>
    <w:rsid w:val="008873DC"/>
    <w:rsid w:val="00887477"/>
    <w:rsid w:val="0088748F"/>
    <w:rsid w:val="008874AD"/>
    <w:rsid w:val="008874B8"/>
    <w:rsid w:val="008874C0"/>
    <w:rsid w:val="008874CB"/>
    <w:rsid w:val="008874D2"/>
    <w:rsid w:val="008874D3"/>
    <w:rsid w:val="00887532"/>
    <w:rsid w:val="00887535"/>
    <w:rsid w:val="00887574"/>
    <w:rsid w:val="008875CF"/>
    <w:rsid w:val="0088763A"/>
    <w:rsid w:val="008876AF"/>
    <w:rsid w:val="00887716"/>
    <w:rsid w:val="0088773B"/>
    <w:rsid w:val="008877A2"/>
    <w:rsid w:val="008877AD"/>
    <w:rsid w:val="008877CB"/>
    <w:rsid w:val="008877D3"/>
    <w:rsid w:val="0088783D"/>
    <w:rsid w:val="0088787A"/>
    <w:rsid w:val="0088787D"/>
    <w:rsid w:val="008878A4"/>
    <w:rsid w:val="008878AD"/>
    <w:rsid w:val="00887907"/>
    <w:rsid w:val="00887912"/>
    <w:rsid w:val="0088794F"/>
    <w:rsid w:val="0088795A"/>
    <w:rsid w:val="00887978"/>
    <w:rsid w:val="0088797A"/>
    <w:rsid w:val="00887A32"/>
    <w:rsid w:val="00887A4A"/>
    <w:rsid w:val="00887A52"/>
    <w:rsid w:val="00887ADD"/>
    <w:rsid w:val="00887B00"/>
    <w:rsid w:val="00887B0E"/>
    <w:rsid w:val="00887B49"/>
    <w:rsid w:val="00887B67"/>
    <w:rsid w:val="00887BE9"/>
    <w:rsid w:val="00887C23"/>
    <w:rsid w:val="00887CA8"/>
    <w:rsid w:val="00887CC0"/>
    <w:rsid w:val="00887CE3"/>
    <w:rsid w:val="00887D17"/>
    <w:rsid w:val="00887D26"/>
    <w:rsid w:val="00887D48"/>
    <w:rsid w:val="00887D4D"/>
    <w:rsid w:val="00887DA8"/>
    <w:rsid w:val="00887DC6"/>
    <w:rsid w:val="00887E1C"/>
    <w:rsid w:val="00887E53"/>
    <w:rsid w:val="00887F00"/>
    <w:rsid w:val="00887F0C"/>
    <w:rsid w:val="00887F47"/>
    <w:rsid w:val="00887F51"/>
    <w:rsid w:val="00887F82"/>
    <w:rsid w:val="00887FBD"/>
    <w:rsid w:val="0089000B"/>
    <w:rsid w:val="0089007B"/>
    <w:rsid w:val="0089007D"/>
    <w:rsid w:val="008900E5"/>
    <w:rsid w:val="008900F6"/>
    <w:rsid w:val="00890113"/>
    <w:rsid w:val="00890117"/>
    <w:rsid w:val="0089011A"/>
    <w:rsid w:val="00890121"/>
    <w:rsid w:val="00890152"/>
    <w:rsid w:val="0089018E"/>
    <w:rsid w:val="008901B8"/>
    <w:rsid w:val="008901BB"/>
    <w:rsid w:val="008901E0"/>
    <w:rsid w:val="00890297"/>
    <w:rsid w:val="008902DE"/>
    <w:rsid w:val="008902F6"/>
    <w:rsid w:val="0089036F"/>
    <w:rsid w:val="008903C7"/>
    <w:rsid w:val="0089040B"/>
    <w:rsid w:val="00890411"/>
    <w:rsid w:val="0089042B"/>
    <w:rsid w:val="0089043D"/>
    <w:rsid w:val="0089047B"/>
    <w:rsid w:val="008904D1"/>
    <w:rsid w:val="0089056F"/>
    <w:rsid w:val="008905C2"/>
    <w:rsid w:val="008905E5"/>
    <w:rsid w:val="008905EA"/>
    <w:rsid w:val="00890600"/>
    <w:rsid w:val="00890607"/>
    <w:rsid w:val="00890688"/>
    <w:rsid w:val="0089069B"/>
    <w:rsid w:val="008906CB"/>
    <w:rsid w:val="008906E2"/>
    <w:rsid w:val="00890740"/>
    <w:rsid w:val="008907C8"/>
    <w:rsid w:val="008907D5"/>
    <w:rsid w:val="00890808"/>
    <w:rsid w:val="00890814"/>
    <w:rsid w:val="00890856"/>
    <w:rsid w:val="00890870"/>
    <w:rsid w:val="0089088B"/>
    <w:rsid w:val="00890981"/>
    <w:rsid w:val="008909A9"/>
    <w:rsid w:val="008909D3"/>
    <w:rsid w:val="008909E9"/>
    <w:rsid w:val="00890B4F"/>
    <w:rsid w:val="00890B50"/>
    <w:rsid w:val="00890BA1"/>
    <w:rsid w:val="00890BB4"/>
    <w:rsid w:val="00890BC6"/>
    <w:rsid w:val="00890C1C"/>
    <w:rsid w:val="00890C27"/>
    <w:rsid w:val="00890C55"/>
    <w:rsid w:val="00890CF2"/>
    <w:rsid w:val="00890D08"/>
    <w:rsid w:val="00890D6C"/>
    <w:rsid w:val="00890DF4"/>
    <w:rsid w:val="00890E17"/>
    <w:rsid w:val="00890E7E"/>
    <w:rsid w:val="00890F09"/>
    <w:rsid w:val="00890F7A"/>
    <w:rsid w:val="00890FC9"/>
    <w:rsid w:val="00890FCA"/>
    <w:rsid w:val="00890FCE"/>
    <w:rsid w:val="00890FFE"/>
    <w:rsid w:val="008910D8"/>
    <w:rsid w:val="0089112E"/>
    <w:rsid w:val="00891130"/>
    <w:rsid w:val="0089114C"/>
    <w:rsid w:val="00891179"/>
    <w:rsid w:val="00891245"/>
    <w:rsid w:val="00891263"/>
    <w:rsid w:val="00891281"/>
    <w:rsid w:val="00891287"/>
    <w:rsid w:val="0089128F"/>
    <w:rsid w:val="00891323"/>
    <w:rsid w:val="0089132A"/>
    <w:rsid w:val="00891344"/>
    <w:rsid w:val="00891372"/>
    <w:rsid w:val="0089138A"/>
    <w:rsid w:val="0089139E"/>
    <w:rsid w:val="00891417"/>
    <w:rsid w:val="00891422"/>
    <w:rsid w:val="0089142C"/>
    <w:rsid w:val="0089144E"/>
    <w:rsid w:val="00891475"/>
    <w:rsid w:val="0089150C"/>
    <w:rsid w:val="0089152A"/>
    <w:rsid w:val="00891530"/>
    <w:rsid w:val="0089155F"/>
    <w:rsid w:val="008915C1"/>
    <w:rsid w:val="008915CE"/>
    <w:rsid w:val="008915D4"/>
    <w:rsid w:val="008915EC"/>
    <w:rsid w:val="008915EE"/>
    <w:rsid w:val="008915EF"/>
    <w:rsid w:val="008915F8"/>
    <w:rsid w:val="00891610"/>
    <w:rsid w:val="00891617"/>
    <w:rsid w:val="00891619"/>
    <w:rsid w:val="0089164F"/>
    <w:rsid w:val="00891674"/>
    <w:rsid w:val="00891689"/>
    <w:rsid w:val="0089171D"/>
    <w:rsid w:val="00891744"/>
    <w:rsid w:val="00891772"/>
    <w:rsid w:val="00891783"/>
    <w:rsid w:val="008917DF"/>
    <w:rsid w:val="00891863"/>
    <w:rsid w:val="00891866"/>
    <w:rsid w:val="008918B1"/>
    <w:rsid w:val="008918FF"/>
    <w:rsid w:val="00891951"/>
    <w:rsid w:val="00891A06"/>
    <w:rsid w:val="00891A5C"/>
    <w:rsid w:val="00891A66"/>
    <w:rsid w:val="00891AA4"/>
    <w:rsid w:val="00891B08"/>
    <w:rsid w:val="00891B7F"/>
    <w:rsid w:val="00891C08"/>
    <w:rsid w:val="00891C3C"/>
    <w:rsid w:val="00891C4A"/>
    <w:rsid w:val="00891C80"/>
    <w:rsid w:val="00891CAB"/>
    <w:rsid w:val="00891CBE"/>
    <w:rsid w:val="00891CC3"/>
    <w:rsid w:val="00891CD2"/>
    <w:rsid w:val="00891D11"/>
    <w:rsid w:val="00891D29"/>
    <w:rsid w:val="00891D36"/>
    <w:rsid w:val="00891D44"/>
    <w:rsid w:val="00891D57"/>
    <w:rsid w:val="00891D87"/>
    <w:rsid w:val="00891DA7"/>
    <w:rsid w:val="00891DF4"/>
    <w:rsid w:val="00891E1C"/>
    <w:rsid w:val="00891E1F"/>
    <w:rsid w:val="00891E7E"/>
    <w:rsid w:val="00891F1D"/>
    <w:rsid w:val="00891F60"/>
    <w:rsid w:val="00891FBE"/>
    <w:rsid w:val="0089201C"/>
    <w:rsid w:val="00892059"/>
    <w:rsid w:val="00892086"/>
    <w:rsid w:val="008920A3"/>
    <w:rsid w:val="008920B9"/>
    <w:rsid w:val="008920DF"/>
    <w:rsid w:val="0089211F"/>
    <w:rsid w:val="00892122"/>
    <w:rsid w:val="0089212E"/>
    <w:rsid w:val="00892130"/>
    <w:rsid w:val="00892132"/>
    <w:rsid w:val="00892189"/>
    <w:rsid w:val="00892192"/>
    <w:rsid w:val="00892199"/>
    <w:rsid w:val="0089219C"/>
    <w:rsid w:val="008921C3"/>
    <w:rsid w:val="008921D7"/>
    <w:rsid w:val="008921EA"/>
    <w:rsid w:val="00892209"/>
    <w:rsid w:val="00892214"/>
    <w:rsid w:val="00892253"/>
    <w:rsid w:val="00892287"/>
    <w:rsid w:val="008922F2"/>
    <w:rsid w:val="008922F8"/>
    <w:rsid w:val="00892316"/>
    <w:rsid w:val="00892317"/>
    <w:rsid w:val="00892402"/>
    <w:rsid w:val="00892403"/>
    <w:rsid w:val="00892429"/>
    <w:rsid w:val="00892441"/>
    <w:rsid w:val="0089245B"/>
    <w:rsid w:val="008924C5"/>
    <w:rsid w:val="008924C8"/>
    <w:rsid w:val="008924DF"/>
    <w:rsid w:val="00892527"/>
    <w:rsid w:val="008925BE"/>
    <w:rsid w:val="00892614"/>
    <w:rsid w:val="00892684"/>
    <w:rsid w:val="0089269A"/>
    <w:rsid w:val="00892779"/>
    <w:rsid w:val="008927A0"/>
    <w:rsid w:val="008927A1"/>
    <w:rsid w:val="008927BE"/>
    <w:rsid w:val="008927C0"/>
    <w:rsid w:val="008927D1"/>
    <w:rsid w:val="008927DC"/>
    <w:rsid w:val="008927EA"/>
    <w:rsid w:val="008927F5"/>
    <w:rsid w:val="00892873"/>
    <w:rsid w:val="00892883"/>
    <w:rsid w:val="0089288D"/>
    <w:rsid w:val="00892891"/>
    <w:rsid w:val="0089289C"/>
    <w:rsid w:val="008928AE"/>
    <w:rsid w:val="008928C9"/>
    <w:rsid w:val="008928FD"/>
    <w:rsid w:val="00892911"/>
    <w:rsid w:val="00892919"/>
    <w:rsid w:val="0089292A"/>
    <w:rsid w:val="0089293F"/>
    <w:rsid w:val="00892943"/>
    <w:rsid w:val="00892986"/>
    <w:rsid w:val="008929C0"/>
    <w:rsid w:val="008929F1"/>
    <w:rsid w:val="00892A67"/>
    <w:rsid w:val="00892A85"/>
    <w:rsid w:val="00892A93"/>
    <w:rsid w:val="00892AA0"/>
    <w:rsid w:val="00892AED"/>
    <w:rsid w:val="00892B2B"/>
    <w:rsid w:val="00892B40"/>
    <w:rsid w:val="00892B49"/>
    <w:rsid w:val="00892B85"/>
    <w:rsid w:val="00892BEA"/>
    <w:rsid w:val="00892BFD"/>
    <w:rsid w:val="00892C4B"/>
    <w:rsid w:val="00892C64"/>
    <w:rsid w:val="00892C84"/>
    <w:rsid w:val="00892C88"/>
    <w:rsid w:val="00892D1C"/>
    <w:rsid w:val="00892D3F"/>
    <w:rsid w:val="00892D4A"/>
    <w:rsid w:val="00892DC4"/>
    <w:rsid w:val="00892DDF"/>
    <w:rsid w:val="00892DF1"/>
    <w:rsid w:val="00892E14"/>
    <w:rsid w:val="00892EA4"/>
    <w:rsid w:val="00892ECF"/>
    <w:rsid w:val="00892ED8"/>
    <w:rsid w:val="00892EF1"/>
    <w:rsid w:val="00892EF4"/>
    <w:rsid w:val="00892F90"/>
    <w:rsid w:val="00892FA6"/>
    <w:rsid w:val="00892FAC"/>
    <w:rsid w:val="00892FE9"/>
    <w:rsid w:val="0089300B"/>
    <w:rsid w:val="0089302A"/>
    <w:rsid w:val="00893030"/>
    <w:rsid w:val="008930A9"/>
    <w:rsid w:val="008930BB"/>
    <w:rsid w:val="008930CC"/>
    <w:rsid w:val="008930CF"/>
    <w:rsid w:val="0089311A"/>
    <w:rsid w:val="00893124"/>
    <w:rsid w:val="00893144"/>
    <w:rsid w:val="00893173"/>
    <w:rsid w:val="008931BB"/>
    <w:rsid w:val="0089320E"/>
    <w:rsid w:val="0089324B"/>
    <w:rsid w:val="00893252"/>
    <w:rsid w:val="00893324"/>
    <w:rsid w:val="00893344"/>
    <w:rsid w:val="00893366"/>
    <w:rsid w:val="008933C9"/>
    <w:rsid w:val="00893412"/>
    <w:rsid w:val="00893413"/>
    <w:rsid w:val="0089347E"/>
    <w:rsid w:val="008934D0"/>
    <w:rsid w:val="008934D7"/>
    <w:rsid w:val="008934FD"/>
    <w:rsid w:val="00893510"/>
    <w:rsid w:val="00893526"/>
    <w:rsid w:val="00893590"/>
    <w:rsid w:val="008935A3"/>
    <w:rsid w:val="008935B2"/>
    <w:rsid w:val="008935DF"/>
    <w:rsid w:val="00893696"/>
    <w:rsid w:val="008936D0"/>
    <w:rsid w:val="008936FB"/>
    <w:rsid w:val="00893749"/>
    <w:rsid w:val="00893751"/>
    <w:rsid w:val="008937A2"/>
    <w:rsid w:val="008937A5"/>
    <w:rsid w:val="008937BE"/>
    <w:rsid w:val="008937D0"/>
    <w:rsid w:val="008937D8"/>
    <w:rsid w:val="008937F4"/>
    <w:rsid w:val="00893831"/>
    <w:rsid w:val="0089384D"/>
    <w:rsid w:val="00893859"/>
    <w:rsid w:val="0089388D"/>
    <w:rsid w:val="008938B0"/>
    <w:rsid w:val="008938BF"/>
    <w:rsid w:val="00893942"/>
    <w:rsid w:val="00893994"/>
    <w:rsid w:val="008939A3"/>
    <w:rsid w:val="008939F2"/>
    <w:rsid w:val="00893A05"/>
    <w:rsid w:val="00893A0E"/>
    <w:rsid w:val="00893A11"/>
    <w:rsid w:val="00893A2F"/>
    <w:rsid w:val="00893A39"/>
    <w:rsid w:val="00893A7F"/>
    <w:rsid w:val="00893A86"/>
    <w:rsid w:val="00893AAF"/>
    <w:rsid w:val="00893ADF"/>
    <w:rsid w:val="00893AEB"/>
    <w:rsid w:val="00893B02"/>
    <w:rsid w:val="00893B10"/>
    <w:rsid w:val="00893B14"/>
    <w:rsid w:val="00893B21"/>
    <w:rsid w:val="00893B92"/>
    <w:rsid w:val="00893C88"/>
    <w:rsid w:val="00893D01"/>
    <w:rsid w:val="00893D57"/>
    <w:rsid w:val="00893D79"/>
    <w:rsid w:val="00893DC2"/>
    <w:rsid w:val="00893DE3"/>
    <w:rsid w:val="00893E08"/>
    <w:rsid w:val="00893E09"/>
    <w:rsid w:val="00893E35"/>
    <w:rsid w:val="00893E51"/>
    <w:rsid w:val="00893E6F"/>
    <w:rsid w:val="00893EA6"/>
    <w:rsid w:val="00893EBF"/>
    <w:rsid w:val="00893F00"/>
    <w:rsid w:val="00893F2F"/>
    <w:rsid w:val="00893F39"/>
    <w:rsid w:val="00893F76"/>
    <w:rsid w:val="00893FEC"/>
    <w:rsid w:val="00894005"/>
    <w:rsid w:val="0089400B"/>
    <w:rsid w:val="00894024"/>
    <w:rsid w:val="00894039"/>
    <w:rsid w:val="00894056"/>
    <w:rsid w:val="00894073"/>
    <w:rsid w:val="00894098"/>
    <w:rsid w:val="0089409D"/>
    <w:rsid w:val="008940BB"/>
    <w:rsid w:val="008940C2"/>
    <w:rsid w:val="008940DE"/>
    <w:rsid w:val="008940FF"/>
    <w:rsid w:val="00894109"/>
    <w:rsid w:val="00894193"/>
    <w:rsid w:val="008941C1"/>
    <w:rsid w:val="00894207"/>
    <w:rsid w:val="00894229"/>
    <w:rsid w:val="0089429B"/>
    <w:rsid w:val="008942EA"/>
    <w:rsid w:val="0089430B"/>
    <w:rsid w:val="0089434A"/>
    <w:rsid w:val="00894356"/>
    <w:rsid w:val="008943A2"/>
    <w:rsid w:val="008943AA"/>
    <w:rsid w:val="008943B5"/>
    <w:rsid w:val="008943DD"/>
    <w:rsid w:val="00894425"/>
    <w:rsid w:val="0089447A"/>
    <w:rsid w:val="008944A7"/>
    <w:rsid w:val="008944AB"/>
    <w:rsid w:val="00894546"/>
    <w:rsid w:val="00894548"/>
    <w:rsid w:val="008945DA"/>
    <w:rsid w:val="008945E5"/>
    <w:rsid w:val="008945EE"/>
    <w:rsid w:val="0089461D"/>
    <w:rsid w:val="00894621"/>
    <w:rsid w:val="0089462B"/>
    <w:rsid w:val="0089463A"/>
    <w:rsid w:val="0089465B"/>
    <w:rsid w:val="00894661"/>
    <w:rsid w:val="0089467D"/>
    <w:rsid w:val="0089467E"/>
    <w:rsid w:val="00894738"/>
    <w:rsid w:val="00894751"/>
    <w:rsid w:val="0089479A"/>
    <w:rsid w:val="0089479B"/>
    <w:rsid w:val="008947F1"/>
    <w:rsid w:val="0089480D"/>
    <w:rsid w:val="00894816"/>
    <w:rsid w:val="00894828"/>
    <w:rsid w:val="00894840"/>
    <w:rsid w:val="0089485C"/>
    <w:rsid w:val="008948A1"/>
    <w:rsid w:val="008948BC"/>
    <w:rsid w:val="008948C2"/>
    <w:rsid w:val="00894910"/>
    <w:rsid w:val="00894951"/>
    <w:rsid w:val="008949D6"/>
    <w:rsid w:val="008949DB"/>
    <w:rsid w:val="00894A04"/>
    <w:rsid w:val="00894A06"/>
    <w:rsid w:val="00894A13"/>
    <w:rsid w:val="00894A30"/>
    <w:rsid w:val="00894A5E"/>
    <w:rsid w:val="00894A5F"/>
    <w:rsid w:val="00894A6A"/>
    <w:rsid w:val="00894AC3"/>
    <w:rsid w:val="00894AE3"/>
    <w:rsid w:val="00894AEB"/>
    <w:rsid w:val="00894B6B"/>
    <w:rsid w:val="00894C0B"/>
    <w:rsid w:val="00894C33"/>
    <w:rsid w:val="00894C58"/>
    <w:rsid w:val="00894C5B"/>
    <w:rsid w:val="00894C80"/>
    <w:rsid w:val="00894CA8"/>
    <w:rsid w:val="00894CF8"/>
    <w:rsid w:val="00894D07"/>
    <w:rsid w:val="00894D1F"/>
    <w:rsid w:val="00894D77"/>
    <w:rsid w:val="00894DB0"/>
    <w:rsid w:val="00894DC4"/>
    <w:rsid w:val="00894E4B"/>
    <w:rsid w:val="00894E73"/>
    <w:rsid w:val="00894F13"/>
    <w:rsid w:val="00894F22"/>
    <w:rsid w:val="00894F28"/>
    <w:rsid w:val="00894F6C"/>
    <w:rsid w:val="00894F88"/>
    <w:rsid w:val="00894FA6"/>
    <w:rsid w:val="00895013"/>
    <w:rsid w:val="00895019"/>
    <w:rsid w:val="0089508B"/>
    <w:rsid w:val="00895098"/>
    <w:rsid w:val="0089509E"/>
    <w:rsid w:val="0089510D"/>
    <w:rsid w:val="00895110"/>
    <w:rsid w:val="00895156"/>
    <w:rsid w:val="0089516C"/>
    <w:rsid w:val="008951D3"/>
    <w:rsid w:val="008951E2"/>
    <w:rsid w:val="008952B2"/>
    <w:rsid w:val="008952B5"/>
    <w:rsid w:val="0089535D"/>
    <w:rsid w:val="00895365"/>
    <w:rsid w:val="00895379"/>
    <w:rsid w:val="0089538B"/>
    <w:rsid w:val="008953A2"/>
    <w:rsid w:val="008953AF"/>
    <w:rsid w:val="008953BC"/>
    <w:rsid w:val="00895438"/>
    <w:rsid w:val="008954E7"/>
    <w:rsid w:val="008954E9"/>
    <w:rsid w:val="00895501"/>
    <w:rsid w:val="00895525"/>
    <w:rsid w:val="00895539"/>
    <w:rsid w:val="0089555D"/>
    <w:rsid w:val="008955C0"/>
    <w:rsid w:val="008955ED"/>
    <w:rsid w:val="008955EE"/>
    <w:rsid w:val="0089562E"/>
    <w:rsid w:val="0089564B"/>
    <w:rsid w:val="00895656"/>
    <w:rsid w:val="008956AA"/>
    <w:rsid w:val="008956F7"/>
    <w:rsid w:val="00895710"/>
    <w:rsid w:val="0089574D"/>
    <w:rsid w:val="008957E3"/>
    <w:rsid w:val="00895807"/>
    <w:rsid w:val="00895838"/>
    <w:rsid w:val="0089584A"/>
    <w:rsid w:val="00895853"/>
    <w:rsid w:val="00895870"/>
    <w:rsid w:val="0089588F"/>
    <w:rsid w:val="00895899"/>
    <w:rsid w:val="008958B5"/>
    <w:rsid w:val="00895904"/>
    <w:rsid w:val="0089593C"/>
    <w:rsid w:val="008959A1"/>
    <w:rsid w:val="008959C4"/>
    <w:rsid w:val="008959F9"/>
    <w:rsid w:val="00895A16"/>
    <w:rsid w:val="00895A45"/>
    <w:rsid w:val="00895AF1"/>
    <w:rsid w:val="00895B0A"/>
    <w:rsid w:val="00895B30"/>
    <w:rsid w:val="00895B37"/>
    <w:rsid w:val="00895B9F"/>
    <w:rsid w:val="00895BA7"/>
    <w:rsid w:val="00895BAD"/>
    <w:rsid w:val="00895BD7"/>
    <w:rsid w:val="00895C13"/>
    <w:rsid w:val="00895C20"/>
    <w:rsid w:val="00895C25"/>
    <w:rsid w:val="00895C2A"/>
    <w:rsid w:val="00895C6D"/>
    <w:rsid w:val="00895CA5"/>
    <w:rsid w:val="00895CAE"/>
    <w:rsid w:val="00895CFD"/>
    <w:rsid w:val="00895D10"/>
    <w:rsid w:val="00895D77"/>
    <w:rsid w:val="00895DB1"/>
    <w:rsid w:val="00895DC9"/>
    <w:rsid w:val="00895DD0"/>
    <w:rsid w:val="00895DF2"/>
    <w:rsid w:val="00895DF6"/>
    <w:rsid w:val="00895DF7"/>
    <w:rsid w:val="00895DF9"/>
    <w:rsid w:val="00895E02"/>
    <w:rsid w:val="00895E3D"/>
    <w:rsid w:val="00895E6F"/>
    <w:rsid w:val="00895EDA"/>
    <w:rsid w:val="00895EFB"/>
    <w:rsid w:val="00895F29"/>
    <w:rsid w:val="00895F54"/>
    <w:rsid w:val="00895F67"/>
    <w:rsid w:val="00895F79"/>
    <w:rsid w:val="00895F90"/>
    <w:rsid w:val="00896023"/>
    <w:rsid w:val="00896081"/>
    <w:rsid w:val="0089608A"/>
    <w:rsid w:val="008960A1"/>
    <w:rsid w:val="008960F5"/>
    <w:rsid w:val="00896102"/>
    <w:rsid w:val="00896146"/>
    <w:rsid w:val="0089614C"/>
    <w:rsid w:val="0089615A"/>
    <w:rsid w:val="00896195"/>
    <w:rsid w:val="008961C9"/>
    <w:rsid w:val="008961DD"/>
    <w:rsid w:val="0089622A"/>
    <w:rsid w:val="00896266"/>
    <w:rsid w:val="00896268"/>
    <w:rsid w:val="0089626A"/>
    <w:rsid w:val="0089626B"/>
    <w:rsid w:val="00896279"/>
    <w:rsid w:val="008962CC"/>
    <w:rsid w:val="00896322"/>
    <w:rsid w:val="00896326"/>
    <w:rsid w:val="00896373"/>
    <w:rsid w:val="0089638F"/>
    <w:rsid w:val="008963C0"/>
    <w:rsid w:val="008963CD"/>
    <w:rsid w:val="008963DA"/>
    <w:rsid w:val="008963F3"/>
    <w:rsid w:val="00896408"/>
    <w:rsid w:val="0089645E"/>
    <w:rsid w:val="00896482"/>
    <w:rsid w:val="008965F2"/>
    <w:rsid w:val="0089662B"/>
    <w:rsid w:val="00896632"/>
    <w:rsid w:val="0089665E"/>
    <w:rsid w:val="008966A5"/>
    <w:rsid w:val="008966C7"/>
    <w:rsid w:val="008967F9"/>
    <w:rsid w:val="00896810"/>
    <w:rsid w:val="00896817"/>
    <w:rsid w:val="0089688F"/>
    <w:rsid w:val="008968BD"/>
    <w:rsid w:val="008968C0"/>
    <w:rsid w:val="008968D2"/>
    <w:rsid w:val="0089693E"/>
    <w:rsid w:val="00896964"/>
    <w:rsid w:val="00896978"/>
    <w:rsid w:val="0089699B"/>
    <w:rsid w:val="008969A6"/>
    <w:rsid w:val="008969C9"/>
    <w:rsid w:val="00896A01"/>
    <w:rsid w:val="00896A77"/>
    <w:rsid w:val="00896A92"/>
    <w:rsid w:val="00896AEF"/>
    <w:rsid w:val="00896AF0"/>
    <w:rsid w:val="00896B2B"/>
    <w:rsid w:val="00896B41"/>
    <w:rsid w:val="00896B46"/>
    <w:rsid w:val="00896BA4"/>
    <w:rsid w:val="00896BFF"/>
    <w:rsid w:val="00896C19"/>
    <w:rsid w:val="00896C45"/>
    <w:rsid w:val="00896C5E"/>
    <w:rsid w:val="00896C75"/>
    <w:rsid w:val="00896C91"/>
    <w:rsid w:val="00896CA1"/>
    <w:rsid w:val="00896CC0"/>
    <w:rsid w:val="00896CCC"/>
    <w:rsid w:val="00896D2E"/>
    <w:rsid w:val="00896D8C"/>
    <w:rsid w:val="00896DC3"/>
    <w:rsid w:val="00896DCF"/>
    <w:rsid w:val="00896DF1"/>
    <w:rsid w:val="00896E0E"/>
    <w:rsid w:val="00896E29"/>
    <w:rsid w:val="00896E34"/>
    <w:rsid w:val="00896E4B"/>
    <w:rsid w:val="00896E79"/>
    <w:rsid w:val="00896E80"/>
    <w:rsid w:val="00896EAA"/>
    <w:rsid w:val="00896EE4"/>
    <w:rsid w:val="00896EEE"/>
    <w:rsid w:val="00896F58"/>
    <w:rsid w:val="00896F63"/>
    <w:rsid w:val="00896F71"/>
    <w:rsid w:val="00896F81"/>
    <w:rsid w:val="00896F95"/>
    <w:rsid w:val="00896FB6"/>
    <w:rsid w:val="00896FBC"/>
    <w:rsid w:val="00896FBF"/>
    <w:rsid w:val="00896FCB"/>
    <w:rsid w:val="00897019"/>
    <w:rsid w:val="00897069"/>
    <w:rsid w:val="00897074"/>
    <w:rsid w:val="008970AB"/>
    <w:rsid w:val="00897114"/>
    <w:rsid w:val="00897116"/>
    <w:rsid w:val="0089712C"/>
    <w:rsid w:val="00897151"/>
    <w:rsid w:val="0089716F"/>
    <w:rsid w:val="008971B6"/>
    <w:rsid w:val="008971BD"/>
    <w:rsid w:val="008971CB"/>
    <w:rsid w:val="00897253"/>
    <w:rsid w:val="00897256"/>
    <w:rsid w:val="00897293"/>
    <w:rsid w:val="008972A4"/>
    <w:rsid w:val="0089730E"/>
    <w:rsid w:val="00897311"/>
    <w:rsid w:val="0089737E"/>
    <w:rsid w:val="008973B4"/>
    <w:rsid w:val="00897407"/>
    <w:rsid w:val="00897452"/>
    <w:rsid w:val="00897467"/>
    <w:rsid w:val="008974CC"/>
    <w:rsid w:val="0089753B"/>
    <w:rsid w:val="0089754D"/>
    <w:rsid w:val="0089758A"/>
    <w:rsid w:val="0089758B"/>
    <w:rsid w:val="008975CF"/>
    <w:rsid w:val="008975D9"/>
    <w:rsid w:val="008975F8"/>
    <w:rsid w:val="0089768F"/>
    <w:rsid w:val="008976EC"/>
    <w:rsid w:val="008976F1"/>
    <w:rsid w:val="00897747"/>
    <w:rsid w:val="0089775F"/>
    <w:rsid w:val="00897779"/>
    <w:rsid w:val="0089779C"/>
    <w:rsid w:val="00897822"/>
    <w:rsid w:val="00897863"/>
    <w:rsid w:val="00897875"/>
    <w:rsid w:val="0089796E"/>
    <w:rsid w:val="0089799B"/>
    <w:rsid w:val="008979A9"/>
    <w:rsid w:val="008979B0"/>
    <w:rsid w:val="008979D5"/>
    <w:rsid w:val="00897A23"/>
    <w:rsid w:val="00897A42"/>
    <w:rsid w:val="00897A49"/>
    <w:rsid w:val="00897A5B"/>
    <w:rsid w:val="00897AC3"/>
    <w:rsid w:val="00897AF7"/>
    <w:rsid w:val="00897B09"/>
    <w:rsid w:val="00897B1C"/>
    <w:rsid w:val="00897B38"/>
    <w:rsid w:val="00897BBB"/>
    <w:rsid w:val="00897BCE"/>
    <w:rsid w:val="00897BF5"/>
    <w:rsid w:val="00897C15"/>
    <w:rsid w:val="00897C1A"/>
    <w:rsid w:val="00897C30"/>
    <w:rsid w:val="00897CC8"/>
    <w:rsid w:val="00897CD1"/>
    <w:rsid w:val="00897DE3"/>
    <w:rsid w:val="00897DEA"/>
    <w:rsid w:val="00897E1E"/>
    <w:rsid w:val="00897E32"/>
    <w:rsid w:val="00897E5C"/>
    <w:rsid w:val="00897EB7"/>
    <w:rsid w:val="00897EC2"/>
    <w:rsid w:val="00897F18"/>
    <w:rsid w:val="00897F30"/>
    <w:rsid w:val="00897FB8"/>
    <w:rsid w:val="00897FE7"/>
    <w:rsid w:val="00897FE8"/>
    <w:rsid w:val="008A0006"/>
    <w:rsid w:val="008A0015"/>
    <w:rsid w:val="008A002D"/>
    <w:rsid w:val="008A0054"/>
    <w:rsid w:val="008A0083"/>
    <w:rsid w:val="008A00AE"/>
    <w:rsid w:val="008A0126"/>
    <w:rsid w:val="008A0129"/>
    <w:rsid w:val="008A0136"/>
    <w:rsid w:val="008A016B"/>
    <w:rsid w:val="008A018B"/>
    <w:rsid w:val="008A019D"/>
    <w:rsid w:val="008A01A2"/>
    <w:rsid w:val="008A01DE"/>
    <w:rsid w:val="008A021C"/>
    <w:rsid w:val="008A0249"/>
    <w:rsid w:val="008A0264"/>
    <w:rsid w:val="008A028D"/>
    <w:rsid w:val="008A0376"/>
    <w:rsid w:val="008A0415"/>
    <w:rsid w:val="008A043C"/>
    <w:rsid w:val="008A04AE"/>
    <w:rsid w:val="008A04E8"/>
    <w:rsid w:val="008A0502"/>
    <w:rsid w:val="008A0512"/>
    <w:rsid w:val="008A0564"/>
    <w:rsid w:val="008A0636"/>
    <w:rsid w:val="008A0663"/>
    <w:rsid w:val="008A069D"/>
    <w:rsid w:val="008A06E6"/>
    <w:rsid w:val="008A06F5"/>
    <w:rsid w:val="008A0731"/>
    <w:rsid w:val="008A0778"/>
    <w:rsid w:val="008A07C9"/>
    <w:rsid w:val="008A080A"/>
    <w:rsid w:val="008A0859"/>
    <w:rsid w:val="008A08C5"/>
    <w:rsid w:val="008A097E"/>
    <w:rsid w:val="008A0990"/>
    <w:rsid w:val="008A09A7"/>
    <w:rsid w:val="008A09CA"/>
    <w:rsid w:val="008A0A1E"/>
    <w:rsid w:val="008A0AAC"/>
    <w:rsid w:val="008A0B01"/>
    <w:rsid w:val="008A0B20"/>
    <w:rsid w:val="008A0B2D"/>
    <w:rsid w:val="008A0B7D"/>
    <w:rsid w:val="008A0B8B"/>
    <w:rsid w:val="008A0B98"/>
    <w:rsid w:val="008A0BDD"/>
    <w:rsid w:val="008A0BEF"/>
    <w:rsid w:val="008A0C10"/>
    <w:rsid w:val="008A0C4E"/>
    <w:rsid w:val="008A0C7A"/>
    <w:rsid w:val="008A0C9F"/>
    <w:rsid w:val="008A0D11"/>
    <w:rsid w:val="008A0D1D"/>
    <w:rsid w:val="008A0D30"/>
    <w:rsid w:val="008A0D5D"/>
    <w:rsid w:val="008A0D81"/>
    <w:rsid w:val="008A0E1B"/>
    <w:rsid w:val="008A0E65"/>
    <w:rsid w:val="008A0E7E"/>
    <w:rsid w:val="008A0EA2"/>
    <w:rsid w:val="008A0ED8"/>
    <w:rsid w:val="008A0F27"/>
    <w:rsid w:val="008A0F30"/>
    <w:rsid w:val="008A0F5B"/>
    <w:rsid w:val="008A0F92"/>
    <w:rsid w:val="008A0FA7"/>
    <w:rsid w:val="008A0FD2"/>
    <w:rsid w:val="008A1045"/>
    <w:rsid w:val="008A105B"/>
    <w:rsid w:val="008A1061"/>
    <w:rsid w:val="008A10DE"/>
    <w:rsid w:val="008A10E9"/>
    <w:rsid w:val="008A1147"/>
    <w:rsid w:val="008A1155"/>
    <w:rsid w:val="008A1160"/>
    <w:rsid w:val="008A11A5"/>
    <w:rsid w:val="008A11B6"/>
    <w:rsid w:val="008A12C4"/>
    <w:rsid w:val="008A1327"/>
    <w:rsid w:val="008A133A"/>
    <w:rsid w:val="008A1355"/>
    <w:rsid w:val="008A1370"/>
    <w:rsid w:val="008A138B"/>
    <w:rsid w:val="008A13E4"/>
    <w:rsid w:val="008A13E7"/>
    <w:rsid w:val="008A13F1"/>
    <w:rsid w:val="008A142C"/>
    <w:rsid w:val="008A1435"/>
    <w:rsid w:val="008A1455"/>
    <w:rsid w:val="008A1467"/>
    <w:rsid w:val="008A1523"/>
    <w:rsid w:val="008A15A8"/>
    <w:rsid w:val="008A1621"/>
    <w:rsid w:val="008A162C"/>
    <w:rsid w:val="008A164D"/>
    <w:rsid w:val="008A1651"/>
    <w:rsid w:val="008A16C6"/>
    <w:rsid w:val="008A16EC"/>
    <w:rsid w:val="008A1715"/>
    <w:rsid w:val="008A174A"/>
    <w:rsid w:val="008A1822"/>
    <w:rsid w:val="008A1840"/>
    <w:rsid w:val="008A184A"/>
    <w:rsid w:val="008A1853"/>
    <w:rsid w:val="008A185C"/>
    <w:rsid w:val="008A185E"/>
    <w:rsid w:val="008A1871"/>
    <w:rsid w:val="008A18AA"/>
    <w:rsid w:val="008A1931"/>
    <w:rsid w:val="008A19E5"/>
    <w:rsid w:val="008A19F2"/>
    <w:rsid w:val="008A1A0F"/>
    <w:rsid w:val="008A1A2B"/>
    <w:rsid w:val="008A1A47"/>
    <w:rsid w:val="008A1A4C"/>
    <w:rsid w:val="008A1AD9"/>
    <w:rsid w:val="008A1AEA"/>
    <w:rsid w:val="008A1BA0"/>
    <w:rsid w:val="008A1BD6"/>
    <w:rsid w:val="008A1BE7"/>
    <w:rsid w:val="008A1C11"/>
    <w:rsid w:val="008A1C32"/>
    <w:rsid w:val="008A1C90"/>
    <w:rsid w:val="008A1CAA"/>
    <w:rsid w:val="008A1CB2"/>
    <w:rsid w:val="008A1CD7"/>
    <w:rsid w:val="008A1D31"/>
    <w:rsid w:val="008A1D5A"/>
    <w:rsid w:val="008A1DA4"/>
    <w:rsid w:val="008A1DB2"/>
    <w:rsid w:val="008A1DC1"/>
    <w:rsid w:val="008A1DD3"/>
    <w:rsid w:val="008A1E1D"/>
    <w:rsid w:val="008A1E9B"/>
    <w:rsid w:val="008A1E9F"/>
    <w:rsid w:val="008A1ED1"/>
    <w:rsid w:val="008A1F15"/>
    <w:rsid w:val="008A1F74"/>
    <w:rsid w:val="008A1FA9"/>
    <w:rsid w:val="008A1FFF"/>
    <w:rsid w:val="008A2054"/>
    <w:rsid w:val="008A2083"/>
    <w:rsid w:val="008A20E3"/>
    <w:rsid w:val="008A20F8"/>
    <w:rsid w:val="008A2135"/>
    <w:rsid w:val="008A215D"/>
    <w:rsid w:val="008A2189"/>
    <w:rsid w:val="008A224D"/>
    <w:rsid w:val="008A2255"/>
    <w:rsid w:val="008A2267"/>
    <w:rsid w:val="008A226F"/>
    <w:rsid w:val="008A228F"/>
    <w:rsid w:val="008A231A"/>
    <w:rsid w:val="008A234A"/>
    <w:rsid w:val="008A23B1"/>
    <w:rsid w:val="008A23D7"/>
    <w:rsid w:val="008A23F5"/>
    <w:rsid w:val="008A2420"/>
    <w:rsid w:val="008A2451"/>
    <w:rsid w:val="008A2455"/>
    <w:rsid w:val="008A249A"/>
    <w:rsid w:val="008A24A4"/>
    <w:rsid w:val="008A2548"/>
    <w:rsid w:val="008A2558"/>
    <w:rsid w:val="008A2576"/>
    <w:rsid w:val="008A25BE"/>
    <w:rsid w:val="008A25CD"/>
    <w:rsid w:val="008A261B"/>
    <w:rsid w:val="008A261C"/>
    <w:rsid w:val="008A2670"/>
    <w:rsid w:val="008A2681"/>
    <w:rsid w:val="008A269E"/>
    <w:rsid w:val="008A26C8"/>
    <w:rsid w:val="008A26E6"/>
    <w:rsid w:val="008A26F9"/>
    <w:rsid w:val="008A2700"/>
    <w:rsid w:val="008A2759"/>
    <w:rsid w:val="008A2766"/>
    <w:rsid w:val="008A279D"/>
    <w:rsid w:val="008A27E4"/>
    <w:rsid w:val="008A27ED"/>
    <w:rsid w:val="008A27F3"/>
    <w:rsid w:val="008A280D"/>
    <w:rsid w:val="008A2852"/>
    <w:rsid w:val="008A2871"/>
    <w:rsid w:val="008A287D"/>
    <w:rsid w:val="008A28A0"/>
    <w:rsid w:val="008A28B9"/>
    <w:rsid w:val="008A28CA"/>
    <w:rsid w:val="008A28E2"/>
    <w:rsid w:val="008A292E"/>
    <w:rsid w:val="008A29E0"/>
    <w:rsid w:val="008A2A0E"/>
    <w:rsid w:val="008A2A1C"/>
    <w:rsid w:val="008A2A93"/>
    <w:rsid w:val="008A2AB7"/>
    <w:rsid w:val="008A2B6F"/>
    <w:rsid w:val="008A2B8C"/>
    <w:rsid w:val="008A2B8D"/>
    <w:rsid w:val="008A2BD3"/>
    <w:rsid w:val="008A2C0B"/>
    <w:rsid w:val="008A2C21"/>
    <w:rsid w:val="008A2C61"/>
    <w:rsid w:val="008A2C81"/>
    <w:rsid w:val="008A2C8D"/>
    <w:rsid w:val="008A2CBE"/>
    <w:rsid w:val="008A2D29"/>
    <w:rsid w:val="008A2D3E"/>
    <w:rsid w:val="008A2E5E"/>
    <w:rsid w:val="008A2E62"/>
    <w:rsid w:val="008A2E63"/>
    <w:rsid w:val="008A2E7F"/>
    <w:rsid w:val="008A2ED7"/>
    <w:rsid w:val="008A2F18"/>
    <w:rsid w:val="008A2F30"/>
    <w:rsid w:val="008A2F60"/>
    <w:rsid w:val="008A2F6C"/>
    <w:rsid w:val="008A2FAB"/>
    <w:rsid w:val="008A3028"/>
    <w:rsid w:val="008A304D"/>
    <w:rsid w:val="008A308F"/>
    <w:rsid w:val="008A30D3"/>
    <w:rsid w:val="008A310D"/>
    <w:rsid w:val="008A3172"/>
    <w:rsid w:val="008A3186"/>
    <w:rsid w:val="008A318E"/>
    <w:rsid w:val="008A3192"/>
    <w:rsid w:val="008A31A0"/>
    <w:rsid w:val="008A31FF"/>
    <w:rsid w:val="008A3204"/>
    <w:rsid w:val="008A3214"/>
    <w:rsid w:val="008A3229"/>
    <w:rsid w:val="008A3266"/>
    <w:rsid w:val="008A32D6"/>
    <w:rsid w:val="008A32EB"/>
    <w:rsid w:val="008A32EE"/>
    <w:rsid w:val="008A330A"/>
    <w:rsid w:val="008A3313"/>
    <w:rsid w:val="008A3321"/>
    <w:rsid w:val="008A3366"/>
    <w:rsid w:val="008A3390"/>
    <w:rsid w:val="008A33E8"/>
    <w:rsid w:val="008A33F6"/>
    <w:rsid w:val="008A3425"/>
    <w:rsid w:val="008A3442"/>
    <w:rsid w:val="008A3456"/>
    <w:rsid w:val="008A348B"/>
    <w:rsid w:val="008A34A3"/>
    <w:rsid w:val="008A34B3"/>
    <w:rsid w:val="008A34B5"/>
    <w:rsid w:val="008A3515"/>
    <w:rsid w:val="008A3517"/>
    <w:rsid w:val="008A3542"/>
    <w:rsid w:val="008A3689"/>
    <w:rsid w:val="008A36A3"/>
    <w:rsid w:val="008A36DF"/>
    <w:rsid w:val="008A373C"/>
    <w:rsid w:val="008A3759"/>
    <w:rsid w:val="008A3761"/>
    <w:rsid w:val="008A3784"/>
    <w:rsid w:val="008A37AA"/>
    <w:rsid w:val="008A37B7"/>
    <w:rsid w:val="008A3801"/>
    <w:rsid w:val="008A3814"/>
    <w:rsid w:val="008A388C"/>
    <w:rsid w:val="008A3899"/>
    <w:rsid w:val="008A38F9"/>
    <w:rsid w:val="008A3937"/>
    <w:rsid w:val="008A3941"/>
    <w:rsid w:val="008A394C"/>
    <w:rsid w:val="008A39BE"/>
    <w:rsid w:val="008A39C7"/>
    <w:rsid w:val="008A39FE"/>
    <w:rsid w:val="008A3A3B"/>
    <w:rsid w:val="008A3A47"/>
    <w:rsid w:val="008A3A4E"/>
    <w:rsid w:val="008A3AB9"/>
    <w:rsid w:val="008A3AF8"/>
    <w:rsid w:val="008A3B2B"/>
    <w:rsid w:val="008A3B6D"/>
    <w:rsid w:val="008A3BDD"/>
    <w:rsid w:val="008A3BE4"/>
    <w:rsid w:val="008A3C0D"/>
    <w:rsid w:val="008A3C17"/>
    <w:rsid w:val="008A3C21"/>
    <w:rsid w:val="008A3C50"/>
    <w:rsid w:val="008A3CFC"/>
    <w:rsid w:val="008A3DA3"/>
    <w:rsid w:val="008A3DDD"/>
    <w:rsid w:val="008A3E3E"/>
    <w:rsid w:val="008A3E41"/>
    <w:rsid w:val="008A3E7E"/>
    <w:rsid w:val="008A3ED5"/>
    <w:rsid w:val="008A3F60"/>
    <w:rsid w:val="008A3F96"/>
    <w:rsid w:val="008A3FCA"/>
    <w:rsid w:val="008A403C"/>
    <w:rsid w:val="008A4050"/>
    <w:rsid w:val="008A40D4"/>
    <w:rsid w:val="008A40F9"/>
    <w:rsid w:val="008A40FE"/>
    <w:rsid w:val="008A4112"/>
    <w:rsid w:val="008A412A"/>
    <w:rsid w:val="008A4152"/>
    <w:rsid w:val="008A4161"/>
    <w:rsid w:val="008A416A"/>
    <w:rsid w:val="008A417C"/>
    <w:rsid w:val="008A41C0"/>
    <w:rsid w:val="008A41D0"/>
    <w:rsid w:val="008A4288"/>
    <w:rsid w:val="008A428B"/>
    <w:rsid w:val="008A42D0"/>
    <w:rsid w:val="008A432E"/>
    <w:rsid w:val="008A434B"/>
    <w:rsid w:val="008A4360"/>
    <w:rsid w:val="008A4373"/>
    <w:rsid w:val="008A4395"/>
    <w:rsid w:val="008A43BA"/>
    <w:rsid w:val="008A43C0"/>
    <w:rsid w:val="008A43C9"/>
    <w:rsid w:val="008A43DF"/>
    <w:rsid w:val="008A43F9"/>
    <w:rsid w:val="008A4418"/>
    <w:rsid w:val="008A4437"/>
    <w:rsid w:val="008A445C"/>
    <w:rsid w:val="008A445E"/>
    <w:rsid w:val="008A4473"/>
    <w:rsid w:val="008A4530"/>
    <w:rsid w:val="008A454B"/>
    <w:rsid w:val="008A4553"/>
    <w:rsid w:val="008A459A"/>
    <w:rsid w:val="008A45CE"/>
    <w:rsid w:val="008A4602"/>
    <w:rsid w:val="008A466D"/>
    <w:rsid w:val="008A46F2"/>
    <w:rsid w:val="008A46F7"/>
    <w:rsid w:val="008A4714"/>
    <w:rsid w:val="008A471A"/>
    <w:rsid w:val="008A4746"/>
    <w:rsid w:val="008A47B8"/>
    <w:rsid w:val="008A47ED"/>
    <w:rsid w:val="008A47F1"/>
    <w:rsid w:val="008A4805"/>
    <w:rsid w:val="008A480A"/>
    <w:rsid w:val="008A484C"/>
    <w:rsid w:val="008A48A3"/>
    <w:rsid w:val="008A48B5"/>
    <w:rsid w:val="008A48E4"/>
    <w:rsid w:val="008A4912"/>
    <w:rsid w:val="008A4956"/>
    <w:rsid w:val="008A49A1"/>
    <w:rsid w:val="008A49D4"/>
    <w:rsid w:val="008A4A0B"/>
    <w:rsid w:val="008A4A0E"/>
    <w:rsid w:val="008A4A3C"/>
    <w:rsid w:val="008A4A3D"/>
    <w:rsid w:val="008A4A74"/>
    <w:rsid w:val="008A4A75"/>
    <w:rsid w:val="008A4AC7"/>
    <w:rsid w:val="008A4ACD"/>
    <w:rsid w:val="008A4B10"/>
    <w:rsid w:val="008A4B23"/>
    <w:rsid w:val="008A4BBC"/>
    <w:rsid w:val="008A4BBF"/>
    <w:rsid w:val="008A4C32"/>
    <w:rsid w:val="008A4C51"/>
    <w:rsid w:val="008A4CA4"/>
    <w:rsid w:val="008A4CAE"/>
    <w:rsid w:val="008A4CEF"/>
    <w:rsid w:val="008A4D52"/>
    <w:rsid w:val="008A4DA2"/>
    <w:rsid w:val="008A4DB7"/>
    <w:rsid w:val="008A4DEF"/>
    <w:rsid w:val="008A4DF5"/>
    <w:rsid w:val="008A4DF9"/>
    <w:rsid w:val="008A4E29"/>
    <w:rsid w:val="008A4E4A"/>
    <w:rsid w:val="008A4EA8"/>
    <w:rsid w:val="008A4EDE"/>
    <w:rsid w:val="008A4F0C"/>
    <w:rsid w:val="008A4F21"/>
    <w:rsid w:val="008A4F2B"/>
    <w:rsid w:val="008A4F31"/>
    <w:rsid w:val="008A4F58"/>
    <w:rsid w:val="008A4F89"/>
    <w:rsid w:val="008A4F8D"/>
    <w:rsid w:val="008A4FB4"/>
    <w:rsid w:val="008A4FE0"/>
    <w:rsid w:val="008A4FFA"/>
    <w:rsid w:val="008A504A"/>
    <w:rsid w:val="008A5061"/>
    <w:rsid w:val="008A5093"/>
    <w:rsid w:val="008A5099"/>
    <w:rsid w:val="008A5122"/>
    <w:rsid w:val="008A512D"/>
    <w:rsid w:val="008A515E"/>
    <w:rsid w:val="008A5218"/>
    <w:rsid w:val="008A523D"/>
    <w:rsid w:val="008A5263"/>
    <w:rsid w:val="008A5290"/>
    <w:rsid w:val="008A5308"/>
    <w:rsid w:val="008A5375"/>
    <w:rsid w:val="008A53F4"/>
    <w:rsid w:val="008A5431"/>
    <w:rsid w:val="008A5441"/>
    <w:rsid w:val="008A5450"/>
    <w:rsid w:val="008A5483"/>
    <w:rsid w:val="008A5507"/>
    <w:rsid w:val="008A5546"/>
    <w:rsid w:val="008A55BB"/>
    <w:rsid w:val="008A55D5"/>
    <w:rsid w:val="008A5604"/>
    <w:rsid w:val="008A5634"/>
    <w:rsid w:val="008A5644"/>
    <w:rsid w:val="008A568F"/>
    <w:rsid w:val="008A56B9"/>
    <w:rsid w:val="008A56CA"/>
    <w:rsid w:val="008A56D7"/>
    <w:rsid w:val="008A5714"/>
    <w:rsid w:val="008A5735"/>
    <w:rsid w:val="008A573D"/>
    <w:rsid w:val="008A573E"/>
    <w:rsid w:val="008A5746"/>
    <w:rsid w:val="008A576B"/>
    <w:rsid w:val="008A579A"/>
    <w:rsid w:val="008A57B1"/>
    <w:rsid w:val="008A5805"/>
    <w:rsid w:val="008A5862"/>
    <w:rsid w:val="008A58A2"/>
    <w:rsid w:val="008A58B2"/>
    <w:rsid w:val="008A58ED"/>
    <w:rsid w:val="008A5903"/>
    <w:rsid w:val="008A596C"/>
    <w:rsid w:val="008A599C"/>
    <w:rsid w:val="008A59A5"/>
    <w:rsid w:val="008A59B3"/>
    <w:rsid w:val="008A59C3"/>
    <w:rsid w:val="008A5A06"/>
    <w:rsid w:val="008A5A1F"/>
    <w:rsid w:val="008A5A72"/>
    <w:rsid w:val="008A5A86"/>
    <w:rsid w:val="008A5A9A"/>
    <w:rsid w:val="008A5AA2"/>
    <w:rsid w:val="008A5AF6"/>
    <w:rsid w:val="008A5B16"/>
    <w:rsid w:val="008A5B89"/>
    <w:rsid w:val="008A5B9D"/>
    <w:rsid w:val="008A5BC1"/>
    <w:rsid w:val="008A5C27"/>
    <w:rsid w:val="008A5C51"/>
    <w:rsid w:val="008A5C5A"/>
    <w:rsid w:val="008A5CEE"/>
    <w:rsid w:val="008A5CF9"/>
    <w:rsid w:val="008A5D02"/>
    <w:rsid w:val="008A5D04"/>
    <w:rsid w:val="008A5D7F"/>
    <w:rsid w:val="008A5D9A"/>
    <w:rsid w:val="008A5DCE"/>
    <w:rsid w:val="008A5DDB"/>
    <w:rsid w:val="008A5DDD"/>
    <w:rsid w:val="008A5DF1"/>
    <w:rsid w:val="008A5E09"/>
    <w:rsid w:val="008A5E42"/>
    <w:rsid w:val="008A5E6D"/>
    <w:rsid w:val="008A5E8B"/>
    <w:rsid w:val="008A5EC9"/>
    <w:rsid w:val="008A5F0D"/>
    <w:rsid w:val="008A5F21"/>
    <w:rsid w:val="008A5F7C"/>
    <w:rsid w:val="008A5FAC"/>
    <w:rsid w:val="008A5FCF"/>
    <w:rsid w:val="008A5FE6"/>
    <w:rsid w:val="008A5FE7"/>
    <w:rsid w:val="008A5FF5"/>
    <w:rsid w:val="008A6001"/>
    <w:rsid w:val="008A6007"/>
    <w:rsid w:val="008A6036"/>
    <w:rsid w:val="008A606B"/>
    <w:rsid w:val="008A608C"/>
    <w:rsid w:val="008A60E4"/>
    <w:rsid w:val="008A6134"/>
    <w:rsid w:val="008A6145"/>
    <w:rsid w:val="008A6179"/>
    <w:rsid w:val="008A6188"/>
    <w:rsid w:val="008A618A"/>
    <w:rsid w:val="008A61AA"/>
    <w:rsid w:val="008A61B9"/>
    <w:rsid w:val="008A61CB"/>
    <w:rsid w:val="008A622F"/>
    <w:rsid w:val="008A6238"/>
    <w:rsid w:val="008A624B"/>
    <w:rsid w:val="008A625B"/>
    <w:rsid w:val="008A6290"/>
    <w:rsid w:val="008A62CE"/>
    <w:rsid w:val="008A62D6"/>
    <w:rsid w:val="008A62E9"/>
    <w:rsid w:val="008A6320"/>
    <w:rsid w:val="008A632C"/>
    <w:rsid w:val="008A633D"/>
    <w:rsid w:val="008A6463"/>
    <w:rsid w:val="008A652F"/>
    <w:rsid w:val="008A6538"/>
    <w:rsid w:val="008A6582"/>
    <w:rsid w:val="008A659A"/>
    <w:rsid w:val="008A65EB"/>
    <w:rsid w:val="008A6600"/>
    <w:rsid w:val="008A667C"/>
    <w:rsid w:val="008A66E5"/>
    <w:rsid w:val="008A66E6"/>
    <w:rsid w:val="008A6721"/>
    <w:rsid w:val="008A672B"/>
    <w:rsid w:val="008A677C"/>
    <w:rsid w:val="008A6798"/>
    <w:rsid w:val="008A67ED"/>
    <w:rsid w:val="008A682B"/>
    <w:rsid w:val="008A683D"/>
    <w:rsid w:val="008A68C0"/>
    <w:rsid w:val="008A6946"/>
    <w:rsid w:val="008A69E9"/>
    <w:rsid w:val="008A6B0E"/>
    <w:rsid w:val="008A6B1A"/>
    <w:rsid w:val="008A6B3F"/>
    <w:rsid w:val="008A6BD0"/>
    <w:rsid w:val="008A6BD8"/>
    <w:rsid w:val="008A6BF1"/>
    <w:rsid w:val="008A6BF6"/>
    <w:rsid w:val="008A6C05"/>
    <w:rsid w:val="008A6C16"/>
    <w:rsid w:val="008A6C93"/>
    <w:rsid w:val="008A6CD6"/>
    <w:rsid w:val="008A6CFC"/>
    <w:rsid w:val="008A6DA4"/>
    <w:rsid w:val="008A6DCB"/>
    <w:rsid w:val="008A6DCE"/>
    <w:rsid w:val="008A6E08"/>
    <w:rsid w:val="008A6E30"/>
    <w:rsid w:val="008A6E57"/>
    <w:rsid w:val="008A6E92"/>
    <w:rsid w:val="008A6EC2"/>
    <w:rsid w:val="008A6ED6"/>
    <w:rsid w:val="008A6F61"/>
    <w:rsid w:val="008A6FB6"/>
    <w:rsid w:val="008A6FB8"/>
    <w:rsid w:val="008A6FCE"/>
    <w:rsid w:val="008A702B"/>
    <w:rsid w:val="008A709B"/>
    <w:rsid w:val="008A70FD"/>
    <w:rsid w:val="008A7101"/>
    <w:rsid w:val="008A7102"/>
    <w:rsid w:val="008A7155"/>
    <w:rsid w:val="008A71AB"/>
    <w:rsid w:val="008A7228"/>
    <w:rsid w:val="008A7294"/>
    <w:rsid w:val="008A7299"/>
    <w:rsid w:val="008A72B8"/>
    <w:rsid w:val="008A7314"/>
    <w:rsid w:val="008A733F"/>
    <w:rsid w:val="008A735D"/>
    <w:rsid w:val="008A737C"/>
    <w:rsid w:val="008A73AD"/>
    <w:rsid w:val="008A73BF"/>
    <w:rsid w:val="008A73C1"/>
    <w:rsid w:val="008A73F2"/>
    <w:rsid w:val="008A7456"/>
    <w:rsid w:val="008A74AC"/>
    <w:rsid w:val="008A74C3"/>
    <w:rsid w:val="008A74CE"/>
    <w:rsid w:val="008A7565"/>
    <w:rsid w:val="008A7566"/>
    <w:rsid w:val="008A756F"/>
    <w:rsid w:val="008A7592"/>
    <w:rsid w:val="008A75D4"/>
    <w:rsid w:val="008A760D"/>
    <w:rsid w:val="008A7680"/>
    <w:rsid w:val="008A7683"/>
    <w:rsid w:val="008A7688"/>
    <w:rsid w:val="008A7692"/>
    <w:rsid w:val="008A76A0"/>
    <w:rsid w:val="008A76E9"/>
    <w:rsid w:val="008A76FA"/>
    <w:rsid w:val="008A7751"/>
    <w:rsid w:val="008A776B"/>
    <w:rsid w:val="008A77CB"/>
    <w:rsid w:val="008A77F3"/>
    <w:rsid w:val="008A781A"/>
    <w:rsid w:val="008A78DB"/>
    <w:rsid w:val="008A7915"/>
    <w:rsid w:val="008A7917"/>
    <w:rsid w:val="008A794A"/>
    <w:rsid w:val="008A7954"/>
    <w:rsid w:val="008A7985"/>
    <w:rsid w:val="008A79A9"/>
    <w:rsid w:val="008A79AD"/>
    <w:rsid w:val="008A79B0"/>
    <w:rsid w:val="008A7A0B"/>
    <w:rsid w:val="008A7A2B"/>
    <w:rsid w:val="008A7AAF"/>
    <w:rsid w:val="008A7AEA"/>
    <w:rsid w:val="008A7B14"/>
    <w:rsid w:val="008A7B4B"/>
    <w:rsid w:val="008A7B7D"/>
    <w:rsid w:val="008A7BBD"/>
    <w:rsid w:val="008A7BC8"/>
    <w:rsid w:val="008A7C54"/>
    <w:rsid w:val="008A7CD8"/>
    <w:rsid w:val="008A7CFA"/>
    <w:rsid w:val="008A7CFB"/>
    <w:rsid w:val="008A7DAF"/>
    <w:rsid w:val="008A7E62"/>
    <w:rsid w:val="008A7EBF"/>
    <w:rsid w:val="008A7EED"/>
    <w:rsid w:val="008A7F07"/>
    <w:rsid w:val="008A7F08"/>
    <w:rsid w:val="008A7F56"/>
    <w:rsid w:val="008A7FB7"/>
    <w:rsid w:val="008A7FC9"/>
    <w:rsid w:val="008B0044"/>
    <w:rsid w:val="008B0074"/>
    <w:rsid w:val="008B0075"/>
    <w:rsid w:val="008B008F"/>
    <w:rsid w:val="008B0128"/>
    <w:rsid w:val="008B014E"/>
    <w:rsid w:val="008B018B"/>
    <w:rsid w:val="008B0194"/>
    <w:rsid w:val="008B01A3"/>
    <w:rsid w:val="008B020C"/>
    <w:rsid w:val="008B022B"/>
    <w:rsid w:val="008B028A"/>
    <w:rsid w:val="008B02B1"/>
    <w:rsid w:val="008B031B"/>
    <w:rsid w:val="008B0331"/>
    <w:rsid w:val="008B0342"/>
    <w:rsid w:val="008B0357"/>
    <w:rsid w:val="008B0380"/>
    <w:rsid w:val="008B03AB"/>
    <w:rsid w:val="008B03AF"/>
    <w:rsid w:val="008B03B9"/>
    <w:rsid w:val="008B03C4"/>
    <w:rsid w:val="008B03C9"/>
    <w:rsid w:val="008B03DB"/>
    <w:rsid w:val="008B03DE"/>
    <w:rsid w:val="008B044F"/>
    <w:rsid w:val="008B046A"/>
    <w:rsid w:val="008B04B6"/>
    <w:rsid w:val="008B04E3"/>
    <w:rsid w:val="008B052B"/>
    <w:rsid w:val="008B05C8"/>
    <w:rsid w:val="008B05E3"/>
    <w:rsid w:val="008B05F5"/>
    <w:rsid w:val="008B0637"/>
    <w:rsid w:val="008B0657"/>
    <w:rsid w:val="008B0658"/>
    <w:rsid w:val="008B0663"/>
    <w:rsid w:val="008B066F"/>
    <w:rsid w:val="008B06A4"/>
    <w:rsid w:val="008B06C1"/>
    <w:rsid w:val="008B06D8"/>
    <w:rsid w:val="008B0762"/>
    <w:rsid w:val="008B0769"/>
    <w:rsid w:val="008B0790"/>
    <w:rsid w:val="008B07A4"/>
    <w:rsid w:val="008B07A5"/>
    <w:rsid w:val="008B07C9"/>
    <w:rsid w:val="008B07E2"/>
    <w:rsid w:val="008B08D4"/>
    <w:rsid w:val="008B0910"/>
    <w:rsid w:val="008B0937"/>
    <w:rsid w:val="008B094F"/>
    <w:rsid w:val="008B0957"/>
    <w:rsid w:val="008B09F2"/>
    <w:rsid w:val="008B0A37"/>
    <w:rsid w:val="008B0A68"/>
    <w:rsid w:val="008B0AB1"/>
    <w:rsid w:val="008B0AB8"/>
    <w:rsid w:val="008B0AC7"/>
    <w:rsid w:val="008B0B08"/>
    <w:rsid w:val="008B0B37"/>
    <w:rsid w:val="008B0B38"/>
    <w:rsid w:val="008B0B41"/>
    <w:rsid w:val="008B0B49"/>
    <w:rsid w:val="008B0B69"/>
    <w:rsid w:val="008B0B7D"/>
    <w:rsid w:val="008B0BE1"/>
    <w:rsid w:val="008B0C2D"/>
    <w:rsid w:val="008B0C2E"/>
    <w:rsid w:val="008B0C2F"/>
    <w:rsid w:val="008B0C33"/>
    <w:rsid w:val="008B0C5C"/>
    <w:rsid w:val="008B0C63"/>
    <w:rsid w:val="008B0C87"/>
    <w:rsid w:val="008B0CB1"/>
    <w:rsid w:val="008B0CF1"/>
    <w:rsid w:val="008B0D22"/>
    <w:rsid w:val="008B0D29"/>
    <w:rsid w:val="008B0DD7"/>
    <w:rsid w:val="008B0DD9"/>
    <w:rsid w:val="008B0E48"/>
    <w:rsid w:val="008B0E73"/>
    <w:rsid w:val="008B0EC3"/>
    <w:rsid w:val="008B0F23"/>
    <w:rsid w:val="008B0F26"/>
    <w:rsid w:val="008B0FEC"/>
    <w:rsid w:val="008B1084"/>
    <w:rsid w:val="008B1090"/>
    <w:rsid w:val="008B109A"/>
    <w:rsid w:val="008B10C5"/>
    <w:rsid w:val="008B10E9"/>
    <w:rsid w:val="008B110A"/>
    <w:rsid w:val="008B111F"/>
    <w:rsid w:val="008B115C"/>
    <w:rsid w:val="008B116F"/>
    <w:rsid w:val="008B1199"/>
    <w:rsid w:val="008B119B"/>
    <w:rsid w:val="008B11B5"/>
    <w:rsid w:val="008B11F7"/>
    <w:rsid w:val="008B1224"/>
    <w:rsid w:val="008B124D"/>
    <w:rsid w:val="008B1286"/>
    <w:rsid w:val="008B12C3"/>
    <w:rsid w:val="008B12EC"/>
    <w:rsid w:val="008B1385"/>
    <w:rsid w:val="008B13E0"/>
    <w:rsid w:val="008B140F"/>
    <w:rsid w:val="008B1428"/>
    <w:rsid w:val="008B1497"/>
    <w:rsid w:val="008B151F"/>
    <w:rsid w:val="008B1557"/>
    <w:rsid w:val="008B1559"/>
    <w:rsid w:val="008B157C"/>
    <w:rsid w:val="008B1583"/>
    <w:rsid w:val="008B15F3"/>
    <w:rsid w:val="008B164A"/>
    <w:rsid w:val="008B167F"/>
    <w:rsid w:val="008B16D6"/>
    <w:rsid w:val="008B172B"/>
    <w:rsid w:val="008B1758"/>
    <w:rsid w:val="008B178E"/>
    <w:rsid w:val="008B1796"/>
    <w:rsid w:val="008B17E0"/>
    <w:rsid w:val="008B1805"/>
    <w:rsid w:val="008B1828"/>
    <w:rsid w:val="008B18BC"/>
    <w:rsid w:val="008B18D8"/>
    <w:rsid w:val="008B18DC"/>
    <w:rsid w:val="008B18EA"/>
    <w:rsid w:val="008B191F"/>
    <w:rsid w:val="008B1934"/>
    <w:rsid w:val="008B1936"/>
    <w:rsid w:val="008B197C"/>
    <w:rsid w:val="008B1993"/>
    <w:rsid w:val="008B1A2F"/>
    <w:rsid w:val="008B1A75"/>
    <w:rsid w:val="008B1A7E"/>
    <w:rsid w:val="008B1A9C"/>
    <w:rsid w:val="008B1A9F"/>
    <w:rsid w:val="008B1ABB"/>
    <w:rsid w:val="008B1AC6"/>
    <w:rsid w:val="008B1AF3"/>
    <w:rsid w:val="008B1AFA"/>
    <w:rsid w:val="008B1B32"/>
    <w:rsid w:val="008B1B4C"/>
    <w:rsid w:val="008B1B55"/>
    <w:rsid w:val="008B1B65"/>
    <w:rsid w:val="008B1B68"/>
    <w:rsid w:val="008B1C12"/>
    <w:rsid w:val="008B1C30"/>
    <w:rsid w:val="008B1CA9"/>
    <w:rsid w:val="008B1CF5"/>
    <w:rsid w:val="008B1D11"/>
    <w:rsid w:val="008B1D8A"/>
    <w:rsid w:val="008B1DC4"/>
    <w:rsid w:val="008B1DF6"/>
    <w:rsid w:val="008B1E77"/>
    <w:rsid w:val="008B1E94"/>
    <w:rsid w:val="008B1EB4"/>
    <w:rsid w:val="008B1F12"/>
    <w:rsid w:val="008B1F37"/>
    <w:rsid w:val="008B1F56"/>
    <w:rsid w:val="008B1F89"/>
    <w:rsid w:val="008B1FD0"/>
    <w:rsid w:val="008B1FD3"/>
    <w:rsid w:val="008B2044"/>
    <w:rsid w:val="008B2089"/>
    <w:rsid w:val="008B20A3"/>
    <w:rsid w:val="008B20CF"/>
    <w:rsid w:val="008B20D0"/>
    <w:rsid w:val="008B20F8"/>
    <w:rsid w:val="008B20F9"/>
    <w:rsid w:val="008B211F"/>
    <w:rsid w:val="008B2140"/>
    <w:rsid w:val="008B215E"/>
    <w:rsid w:val="008B2180"/>
    <w:rsid w:val="008B2196"/>
    <w:rsid w:val="008B21DD"/>
    <w:rsid w:val="008B21EB"/>
    <w:rsid w:val="008B224A"/>
    <w:rsid w:val="008B2257"/>
    <w:rsid w:val="008B2276"/>
    <w:rsid w:val="008B22BF"/>
    <w:rsid w:val="008B22CA"/>
    <w:rsid w:val="008B22CF"/>
    <w:rsid w:val="008B2317"/>
    <w:rsid w:val="008B233C"/>
    <w:rsid w:val="008B237B"/>
    <w:rsid w:val="008B23E3"/>
    <w:rsid w:val="008B2402"/>
    <w:rsid w:val="008B241F"/>
    <w:rsid w:val="008B2477"/>
    <w:rsid w:val="008B24A9"/>
    <w:rsid w:val="008B24BA"/>
    <w:rsid w:val="008B24DA"/>
    <w:rsid w:val="008B24FE"/>
    <w:rsid w:val="008B250B"/>
    <w:rsid w:val="008B250E"/>
    <w:rsid w:val="008B2542"/>
    <w:rsid w:val="008B2560"/>
    <w:rsid w:val="008B25A5"/>
    <w:rsid w:val="008B25A7"/>
    <w:rsid w:val="008B25CD"/>
    <w:rsid w:val="008B25F7"/>
    <w:rsid w:val="008B263A"/>
    <w:rsid w:val="008B26CE"/>
    <w:rsid w:val="008B2824"/>
    <w:rsid w:val="008B283F"/>
    <w:rsid w:val="008B28BD"/>
    <w:rsid w:val="008B2920"/>
    <w:rsid w:val="008B2939"/>
    <w:rsid w:val="008B2963"/>
    <w:rsid w:val="008B2965"/>
    <w:rsid w:val="008B2982"/>
    <w:rsid w:val="008B29A4"/>
    <w:rsid w:val="008B29BD"/>
    <w:rsid w:val="008B29E7"/>
    <w:rsid w:val="008B2A0A"/>
    <w:rsid w:val="008B2A40"/>
    <w:rsid w:val="008B2A65"/>
    <w:rsid w:val="008B2A97"/>
    <w:rsid w:val="008B2A9A"/>
    <w:rsid w:val="008B2B03"/>
    <w:rsid w:val="008B2B38"/>
    <w:rsid w:val="008B2B52"/>
    <w:rsid w:val="008B2B57"/>
    <w:rsid w:val="008B2B73"/>
    <w:rsid w:val="008B2B75"/>
    <w:rsid w:val="008B2B83"/>
    <w:rsid w:val="008B2B91"/>
    <w:rsid w:val="008B2B95"/>
    <w:rsid w:val="008B2B98"/>
    <w:rsid w:val="008B2BEC"/>
    <w:rsid w:val="008B2C07"/>
    <w:rsid w:val="008B2C0B"/>
    <w:rsid w:val="008B2C1D"/>
    <w:rsid w:val="008B2C6D"/>
    <w:rsid w:val="008B2C6F"/>
    <w:rsid w:val="008B2C7F"/>
    <w:rsid w:val="008B2C9A"/>
    <w:rsid w:val="008B2CC6"/>
    <w:rsid w:val="008B2D75"/>
    <w:rsid w:val="008B2DC1"/>
    <w:rsid w:val="008B2DE1"/>
    <w:rsid w:val="008B2DF3"/>
    <w:rsid w:val="008B2E0C"/>
    <w:rsid w:val="008B2E80"/>
    <w:rsid w:val="008B2E89"/>
    <w:rsid w:val="008B2E8D"/>
    <w:rsid w:val="008B2F16"/>
    <w:rsid w:val="008B2F7F"/>
    <w:rsid w:val="008B3037"/>
    <w:rsid w:val="008B3038"/>
    <w:rsid w:val="008B3043"/>
    <w:rsid w:val="008B305E"/>
    <w:rsid w:val="008B308F"/>
    <w:rsid w:val="008B3090"/>
    <w:rsid w:val="008B30A6"/>
    <w:rsid w:val="008B30D8"/>
    <w:rsid w:val="008B3117"/>
    <w:rsid w:val="008B312F"/>
    <w:rsid w:val="008B316D"/>
    <w:rsid w:val="008B316E"/>
    <w:rsid w:val="008B31BD"/>
    <w:rsid w:val="008B31E4"/>
    <w:rsid w:val="008B31EF"/>
    <w:rsid w:val="008B3215"/>
    <w:rsid w:val="008B32AC"/>
    <w:rsid w:val="008B32D1"/>
    <w:rsid w:val="008B32F4"/>
    <w:rsid w:val="008B33B8"/>
    <w:rsid w:val="008B3409"/>
    <w:rsid w:val="008B3438"/>
    <w:rsid w:val="008B3467"/>
    <w:rsid w:val="008B3483"/>
    <w:rsid w:val="008B349F"/>
    <w:rsid w:val="008B34B1"/>
    <w:rsid w:val="008B3551"/>
    <w:rsid w:val="008B355E"/>
    <w:rsid w:val="008B35BF"/>
    <w:rsid w:val="008B35EC"/>
    <w:rsid w:val="008B361C"/>
    <w:rsid w:val="008B364C"/>
    <w:rsid w:val="008B369A"/>
    <w:rsid w:val="008B369D"/>
    <w:rsid w:val="008B36DC"/>
    <w:rsid w:val="008B3720"/>
    <w:rsid w:val="008B37B7"/>
    <w:rsid w:val="008B3805"/>
    <w:rsid w:val="008B389F"/>
    <w:rsid w:val="008B3920"/>
    <w:rsid w:val="008B3926"/>
    <w:rsid w:val="008B3934"/>
    <w:rsid w:val="008B3937"/>
    <w:rsid w:val="008B3957"/>
    <w:rsid w:val="008B39AF"/>
    <w:rsid w:val="008B39C8"/>
    <w:rsid w:val="008B3A3A"/>
    <w:rsid w:val="008B3AB3"/>
    <w:rsid w:val="008B3ADC"/>
    <w:rsid w:val="008B3B07"/>
    <w:rsid w:val="008B3B1E"/>
    <w:rsid w:val="008B3BCD"/>
    <w:rsid w:val="008B3BE5"/>
    <w:rsid w:val="008B3C0C"/>
    <w:rsid w:val="008B3C2A"/>
    <w:rsid w:val="008B3CAE"/>
    <w:rsid w:val="008B3CDA"/>
    <w:rsid w:val="008B3CE6"/>
    <w:rsid w:val="008B3CF5"/>
    <w:rsid w:val="008B3D24"/>
    <w:rsid w:val="008B3DA6"/>
    <w:rsid w:val="008B3DB9"/>
    <w:rsid w:val="008B3DEF"/>
    <w:rsid w:val="008B3E0D"/>
    <w:rsid w:val="008B3E48"/>
    <w:rsid w:val="008B3E49"/>
    <w:rsid w:val="008B3E8D"/>
    <w:rsid w:val="008B3F1B"/>
    <w:rsid w:val="008B3FB0"/>
    <w:rsid w:val="008B3FC4"/>
    <w:rsid w:val="008B4014"/>
    <w:rsid w:val="008B409D"/>
    <w:rsid w:val="008B40ED"/>
    <w:rsid w:val="008B4134"/>
    <w:rsid w:val="008B414A"/>
    <w:rsid w:val="008B4186"/>
    <w:rsid w:val="008B41BA"/>
    <w:rsid w:val="008B41C4"/>
    <w:rsid w:val="008B41D2"/>
    <w:rsid w:val="008B41E5"/>
    <w:rsid w:val="008B420E"/>
    <w:rsid w:val="008B424E"/>
    <w:rsid w:val="008B427C"/>
    <w:rsid w:val="008B42AA"/>
    <w:rsid w:val="008B42AC"/>
    <w:rsid w:val="008B42D4"/>
    <w:rsid w:val="008B430F"/>
    <w:rsid w:val="008B4316"/>
    <w:rsid w:val="008B4354"/>
    <w:rsid w:val="008B43C3"/>
    <w:rsid w:val="008B43CC"/>
    <w:rsid w:val="008B43D3"/>
    <w:rsid w:val="008B43E0"/>
    <w:rsid w:val="008B43F8"/>
    <w:rsid w:val="008B4416"/>
    <w:rsid w:val="008B4424"/>
    <w:rsid w:val="008B446F"/>
    <w:rsid w:val="008B4504"/>
    <w:rsid w:val="008B4520"/>
    <w:rsid w:val="008B452F"/>
    <w:rsid w:val="008B4537"/>
    <w:rsid w:val="008B4558"/>
    <w:rsid w:val="008B45FF"/>
    <w:rsid w:val="008B4624"/>
    <w:rsid w:val="008B462C"/>
    <w:rsid w:val="008B4636"/>
    <w:rsid w:val="008B46B2"/>
    <w:rsid w:val="008B46DF"/>
    <w:rsid w:val="008B46FB"/>
    <w:rsid w:val="008B477B"/>
    <w:rsid w:val="008B4793"/>
    <w:rsid w:val="008B47A8"/>
    <w:rsid w:val="008B47B4"/>
    <w:rsid w:val="008B4850"/>
    <w:rsid w:val="008B4868"/>
    <w:rsid w:val="008B4879"/>
    <w:rsid w:val="008B487B"/>
    <w:rsid w:val="008B4929"/>
    <w:rsid w:val="008B494C"/>
    <w:rsid w:val="008B49E4"/>
    <w:rsid w:val="008B49EF"/>
    <w:rsid w:val="008B4A61"/>
    <w:rsid w:val="008B4A6A"/>
    <w:rsid w:val="008B4AE6"/>
    <w:rsid w:val="008B4AF8"/>
    <w:rsid w:val="008B4B0D"/>
    <w:rsid w:val="008B4B64"/>
    <w:rsid w:val="008B4B9C"/>
    <w:rsid w:val="008B4BA0"/>
    <w:rsid w:val="008B4BDB"/>
    <w:rsid w:val="008B4C72"/>
    <w:rsid w:val="008B4C77"/>
    <w:rsid w:val="008B4CBF"/>
    <w:rsid w:val="008B4CF3"/>
    <w:rsid w:val="008B4D06"/>
    <w:rsid w:val="008B4D18"/>
    <w:rsid w:val="008B4D3C"/>
    <w:rsid w:val="008B4D4F"/>
    <w:rsid w:val="008B4D63"/>
    <w:rsid w:val="008B4D78"/>
    <w:rsid w:val="008B4D7C"/>
    <w:rsid w:val="008B4D82"/>
    <w:rsid w:val="008B4D8D"/>
    <w:rsid w:val="008B4DC1"/>
    <w:rsid w:val="008B4E1F"/>
    <w:rsid w:val="008B4E8B"/>
    <w:rsid w:val="008B4EBB"/>
    <w:rsid w:val="008B4ED7"/>
    <w:rsid w:val="008B4F3A"/>
    <w:rsid w:val="008B4F44"/>
    <w:rsid w:val="008B4FD3"/>
    <w:rsid w:val="008B502C"/>
    <w:rsid w:val="008B5031"/>
    <w:rsid w:val="008B50D9"/>
    <w:rsid w:val="008B50DA"/>
    <w:rsid w:val="008B510D"/>
    <w:rsid w:val="008B51A0"/>
    <w:rsid w:val="008B51A9"/>
    <w:rsid w:val="008B523A"/>
    <w:rsid w:val="008B523F"/>
    <w:rsid w:val="008B5257"/>
    <w:rsid w:val="008B526D"/>
    <w:rsid w:val="008B5271"/>
    <w:rsid w:val="008B5292"/>
    <w:rsid w:val="008B52B6"/>
    <w:rsid w:val="008B52D8"/>
    <w:rsid w:val="008B52F3"/>
    <w:rsid w:val="008B52F6"/>
    <w:rsid w:val="008B5310"/>
    <w:rsid w:val="008B533A"/>
    <w:rsid w:val="008B537F"/>
    <w:rsid w:val="008B53AE"/>
    <w:rsid w:val="008B53B3"/>
    <w:rsid w:val="008B53C9"/>
    <w:rsid w:val="008B53E2"/>
    <w:rsid w:val="008B543B"/>
    <w:rsid w:val="008B5472"/>
    <w:rsid w:val="008B5479"/>
    <w:rsid w:val="008B548F"/>
    <w:rsid w:val="008B5497"/>
    <w:rsid w:val="008B549A"/>
    <w:rsid w:val="008B54A1"/>
    <w:rsid w:val="008B54A6"/>
    <w:rsid w:val="008B54CE"/>
    <w:rsid w:val="008B54D2"/>
    <w:rsid w:val="008B552E"/>
    <w:rsid w:val="008B554C"/>
    <w:rsid w:val="008B5579"/>
    <w:rsid w:val="008B55F8"/>
    <w:rsid w:val="008B561E"/>
    <w:rsid w:val="008B5643"/>
    <w:rsid w:val="008B56A9"/>
    <w:rsid w:val="008B5761"/>
    <w:rsid w:val="008B5844"/>
    <w:rsid w:val="008B590F"/>
    <w:rsid w:val="008B591A"/>
    <w:rsid w:val="008B593B"/>
    <w:rsid w:val="008B5960"/>
    <w:rsid w:val="008B5961"/>
    <w:rsid w:val="008B5984"/>
    <w:rsid w:val="008B59B4"/>
    <w:rsid w:val="008B5A10"/>
    <w:rsid w:val="008B5A8E"/>
    <w:rsid w:val="008B5AF5"/>
    <w:rsid w:val="008B5B13"/>
    <w:rsid w:val="008B5B56"/>
    <w:rsid w:val="008B5B7E"/>
    <w:rsid w:val="008B5B98"/>
    <w:rsid w:val="008B5BA8"/>
    <w:rsid w:val="008B5BC1"/>
    <w:rsid w:val="008B5BDE"/>
    <w:rsid w:val="008B5BF6"/>
    <w:rsid w:val="008B5C54"/>
    <w:rsid w:val="008B5C67"/>
    <w:rsid w:val="008B5C98"/>
    <w:rsid w:val="008B5CBE"/>
    <w:rsid w:val="008B5CCA"/>
    <w:rsid w:val="008B5CDC"/>
    <w:rsid w:val="008B5CE2"/>
    <w:rsid w:val="008B5CEC"/>
    <w:rsid w:val="008B5D3B"/>
    <w:rsid w:val="008B5D8A"/>
    <w:rsid w:val="008B5D8B"/>
    <w:rsid w:val="008B5DBD"/>
    <w:rsid w:val="008B5DC0"/>
    <w:rsid w:val="008B5DD8"/>
    <w:rsid w:val="008B5DDB"/>
    <w:rsid w:val="008B5DF5"/>
    <w:rsid w:val="008B5DF9"/>
    <w:rsid w:val="008B5E98"/>
    <w:rsid w:val="008B5EAA"/>
    <w:rsid w:val="008B5F00"/>
    <w:rsid w:val="008B5F43"/>
    <w:rsid w:val="008B5F69"/>
    <w:rsid w:val="008B5F72"/>
    <w:rsid w:val="008B5F79"/>
    <w:rsid w:val="008B5F94"/>
    <w:rsid w:val="008B5FA4"/>
    <w:rsid w:val="008B5FBD"/>
    <w:rsid w:val="008B5FF2"/>
    <w:rsid w:val="008B6024"/>
    <w:rsid w:val="008B6056"/>
    <w:rsid w:val="008B609E"/>
    <w:rsid w:val="008B60E6"/>
    <w:rsid w:val="008B60F3"/>
    <w:rsid w:val="008B6126"/>
    <w:rsid w:val="008B6127"/>
    <w:rsid w:val="008B614C"/>
    <w:rsid w:val="008B6178"/>
    <w:rsid w:val="008B61B3"/>
    <w:rsid w:val="008B6204"/>
    <w:rsid w:val="008B6211"/>
    <w:rsid w:val="008B6222"/>
    <w:rsid w:val="008B6269"/>
    <w:rsid w:val="008B6283"/>
    <w:rsid w:val="008B62A4"/>
    <w:rsid w:val="008B62F3"/>
    <w:rsid w:val="008B62F4"/>
    <w:rsid w:val="008B6315"/>
    <w:rsid w:val="008B635E"/>
    <w:rsid w:val="008B6406"/>
    <w:rsid w:val="008B640A"/>
    <w:rsid w:val="008B6418"/>
    <w:rsid w:val="008B6427"/>
    <w:rsid w:val="008B6441"/>
    <w:rsid w:val="008B645E"/>
    <w:rsid w:val="008B648A"/>
    <w:rsid w:val="008B64AB"/>
    <w:rsid w:val="008B64CC"/>
    <w:rsid w:val="008B6523"/>
    <w:rsid w:val="008B65A1"/>
    <w:rsid w:val="008B65A4"/>
    <w:rsid w:val="008B65B5"/>
    <w:rsid w:val="008B65D1"/>
    <w:rsid w:val="008B65EC"/>
    <w:rsid w:val="008B6634"/>
    <w:rsid w:val="008B667E"/>
    <w:rsid w:val="008B6681"/>
    <w:rsid w:val="008B66AA"/>
    <w:rsid w:val="008B66C2"/>
    <w:rsid w:val="008B67CB"/>
    <w:rsid w:val="008B680A"/>
    <w:rsid w:val="008B6843"/>
    <w:rsid w:val="008B6844"/>
    <w:rsid w:val="008B684A"/>
    <w:rsid w:val="008B68A8"/>
    <w:rsid w:val="008B68BE"/>
    <w:rsid w:val="008B68CB"/>
    <w:rsid w:val="008B68D8"/>
    <w:rsid w:val="008B690A"/>
    <w:rsid w:val="008B691B"/>
    <w:rsid w:val="008B6955"/>
    <w:rsid w:val="008B695C"/>
    <w:rsid w:val="008B6998"/>
    <w:rsid w:val="008B69DD"/>
    <w:rsid w:val="008B6A3A"/>
    <w:rsid w:val="008B6A80"/>
    <w:rsid w:val="008B6AD2"/>
    <w:rsid w:val="008B6AD8"/>
    <w:rsid w:val="008B6AE9"/>
    <w:rsid w:val="008B6B57"/>
    <w:rsid w:val="008B6B59"/>
    <w:rsid w:val="008B6B78"/>
    <w:rsid w:val="008B6B8D"/>
    <w:rsid w:val="008B6B96"/>
    <w:rsid w:val="008B6BDD"/>
    <w:rsid w:val="008B6BF0"/>
    <w:rsid w:val="008B6BF3"/>
    <w:rsid w:val="008B6C01"/>
    <w:rsid w:val="008B6C05"/>
    <w:rsid w:val="008B6C28"/>
    <w:rsid w:val="008B6C44"/>
    <w:rsid w:val="008B6C4F"/>
    <w:rsid w:val="008B6C51"/>
    <w:rsid w:val="008B6C88"/>
    <w:rsid w:val="008B6CBB"/>
    <w:rsid w:val="008B6CC4"/>
    <w:rsid w:val="008B6CE9"/>
    <w:rsid w:val="008B6DC8"/>
    <w:rsid w:val="008B6DDC"/>
    <w:rsid w:val="008B6E1A"/>
    <w:rsid w:val="008B6E3A"/>
    <w:rsid w:val="008B6E48"/>
    <w:rsid w:val="008B6E69"/>
    <w:rsid w:val="008B6F49"/>
    <w:rsid w:val="008B6F57"/>
    <w:rsid w:val="008B6FA3"/>
    <w:rsid w:val="008B6FA5"/>
    <w:rsid w:val="008B6FCC"/>
    <w:rsid w:val="008B7017"/>
    <w:rsid w:val="008B7056"/>
    <w:rsid w:val="008B707C"/>
    <w:rsid w:val="008B70D0"/>
    <w:rsid w:val="008B7113"/>
    <w:rsid w:val="008B717C"/>
    <w:rsid w:val="008B71C8"/>
    <w:rsid w:val="008B71CA"/>
    <w:rsid w:val="008B71F2"/>
    <w:rsid w:val="008B7229"/>
    <w:rsid w:val="008B7238"/>
    <w:rsid w:val="008B72C7"/>
    <w:rsid w:val="008B730A"/>
    <w:rsid w:val="008B7316"/>
    <w:rsid w:val="008B732B"/>
    <w:rsid w:val="008B7370"/>
    <w:rsid w:val="008B73C7"/>
    <w:rsid w:val="008B73CF"/>
    <w:rsid w:val="008B73D3"/>
    <w:rsid w:val="008B73DD"/>
    <w:rsid w:val="008B7435"/>
    <w:rsid w:val="008B7459"/>
    <w:rsid w:val="008B7484"/>
    <w:rsid w:val="008B7488"/>
    <w:rsid w:val="008B74B5"/>
    <w:rsid w:val="008B7520"/>
    <w:rsid w:val="008B7524"/>
    <w:rsid w:val="008B757F"/>
    <w:rsid w:val="008B75B6"/>
    <w:rsid w:val="008B7652"/>
    <w:rsid w:val="008B7664"/>
    <w:rsid w:val="008B767D"/>
    <w:rsid w:val="008B76EA"/>
    <w:rsid w:val="008B7716"/>
    <w:rsid w:val="008B7770"/>
    <w:rsid w:val="008B778E"/>
    <w:rsid w:val="008B77B5"/>
    <w:rsid w:val="008B77BC"/>
    <w:rsid w:val="008B77D1"/>
    <w:rsid w:val="008B77ED"/>
    <w:rsid w:val="008B784C"/>
    <w:rsid w:val="008B7864"/>
    <w:rsid w:val="008B78A3"/>
    <w:rsid w:val="008B78E5"/>
    <w:rsid w:val="008B7903"/>
    <w:rsid w:val="008B7930"/>
    <w:rsid w:val="008B793B"/>
    <w:rsid w:val="008B79BD"/>
    <w:rsid w:val="008B79E2"/>
    <w:rsid w:val="008B7A0B"/>
    <w:rsid w:val="008B7A2D"/>
    <w:rsid w:val="008B7A3B"/>
    <w:rsid w:val="008B7A91"/>
    <w:rsid w:val="008B7A9C"/>
    <w:rsid w:val="008B7AA0"/>
    <w:rsid w:val="008B7AA5"/>
    <w:rsid w:val="008B7ABA"/>
    <w:rsid w:val="008B7ABC"/>
    <w:rsid w:val="008B7AC3"/>
    <w:rsid w:val="008B7B03"/>
    <w:rsid w:val="008B7BB7"/>
    <w:rsid w:val="008B7C10"/>
    <w:rsid w:val="008B7C3F"/>
    <w:rsid w:val="008B7C67"/>
    <w:rsid w:val="008B7C9D"/>
    <w:rsid w:val="008B7CA5"/>
    <w:rsid w:val="008B7CBB"/>
    <w:rsid w:val="008B7CD4"/>
    <w:rsid w:val="008B7CF0"/>
    <w:rsid w:val="008B7D1A"/>
    <w:rsid w:val="008B7D24"/>
    <w:rsid w:val="008B7D4A"/>
    <w:rsid w:val="008B7DA4"/>
    <w:rsid w:val="008B7DD9"/>
    <w:rsid w:val="008B7DEC"/>
    <w:rsid w:val="008B7E4E"/>
    <w:rsid w:val="008B7E6B"/>
    <w:rsid w:val="008B7E8A"/>
    <w:rsid w:val="008B7E97"/>
    <w:rsid w:val="008B7ED3"/>
    <w:rsid w:val="008B7EF5"/>
    <w:rsid w:val="008B7F25"/>
    <w:rsid w:val="008B7F31"/>
    <w:rsid w:val="008B7F7E"/>
    <w:rsid w:val="008B7F82"/>
    <w:rsid w:val="008B7F87"/>
    <w:rsid w:val="008B7FA4"/>
    <w:rsid w:val="008B7FE7"/>
    <w:rsid w:val="008B7FFC"/>
    <w:rsid w:val="008C0014"/>
    <w:rsid w:val="008C0017"/>
    <w:rsid w:val="008C0025"/>
    <w:rsid w:val="008C0077"/>
    <w:rsid w:val="008C00A6"/>
    <w:rsid w:val="008C00D1"/>
    <w:rsid w:val="008C00EA"/>
    <w:rsid w:val="008C012B"/>
    <w:rsid w:val="008C0134"/>
    <w:rsid w:val="008C0156"/>
    <w:rsid w:val="008C0167"/>
    <w:rsid w:val="008C01AA"/>
    <w:rsid w:val="008C01AC"/>
    <w:rsid w:val="008C01D0"/>
    <w:rsid w:val="008C01FF"/>
    <w:rsid w:val="008C0203"/>
    <w:rsid w:val="008C0231"/>
    <w:rsid w:val="008C0283"/>
    <w:rsid w:val="008C0319"/>
    <w:rsid w:val="008C035D"/>
    <w:rsid w:val="008C0368"/>
    <w:rsid w:val="008C0379"/>
    <w:rsid w:val="008C0388"/>
    <w:rsid w:val="008C0394"/>
    <w:rsid w:val="008C03B3"/>
    <w:rsid w:val="008C03BE"/>
    <w:rsid w:val="008C0478"/>
    <w:rsid w:val="008C047E"/>
    <w:rsid w:val="008C0489"/>
    <w:rsid w:val="008C04F1"/>
    <w:rsid w:val="008C0502"/>
    <w:rsid w:val="008C0552"/>
    <w:rsid w:val="008C055A"/>
    <w:rsid w:val="008C05CA"/>
    <w:rsid w:val="008C05CC"/>
    <w:rsid w:val="008C05FE"/>
    <w:rsid w:val="008C060E"/>
    <w:rsid w:val="008C0618"/>
    <w:rsid w:val="008C0647"/>
    <w:rsid w:val="008C0655"/>
    <w:rsid w:val="008C0664"/>
    <w:rsid w:val="008C0689"/>
    <w:rsid w:val="008C06BB"/>
    <w:rsid w:val="008C06CA"/>
    <w:rsid w:val="008C0732"/>
    <w:rsid w:val="008C0737"/>
    <w:rsid w:val="008C0767"/>
    <w:rsid w:val="008C076C"/>
    <w:rsid w:val="008C0787"/>
    <w:rsid w:val="008C0830"/>
    <w:rsid w:val="008C0890"/>
    <w:rsid w:val="008C0933"/>
    <w:rsid w:val="008C09A3"/>
    <w:rsid w:val="008C09DC"/>
    <w:rsid w:val="008C0A12"/>
    <w:rsid w:val="008C0A2E"/>
    <w:rsid w:val="008C0A84"/>
    <w:rsid w:val="008C0ACC"/>
    <w:rsid w:val="008C0AD2"/>
    <w:rsid w:val="008C0AE2"/>
    <w:rsid w:val="008C0AE3"/>
    <w:rsid w:val="008C0AF4"/>
    <w:rsid w:val="008C0B11"/>
    <w:rsid w:val="008C0B28"/>
    <w:rsid w:val="008C0B49"/>
    <w:rsid w:val="008C0B50"/>
    <w:rsid w:val="008C0B66"/>
    <w:rsid w:val="008C0BEE"/>
    <w:rsid w:val="008C0C7C"/>
    <w:rsid w:val="008C0C95"/>
    <w:rsid w:val="008C0CA0"/>
    <w:rsid w:val="008C0CF7"/>
    <w:rsid w:val="008C0D0E"/>
    <w:rsid w:val="008C0D8B"/>
    <w:rsid w:val="008C0DDF"/>
    <w:rsid w:val="008C0E3B"/>
    <w:rsid w:val="008C0E42"/>
    <w:rsid w:val="008C0E86"/>
    <w:rsid w:val="008C0E8E"/>
    <w:rsid w:val="008C0E9D"/>
    <w:rsid w:val="008C0EBE"/>
    <w:rsid w:val="008C0ECC"/>
    <w:rsid w:val="008C0ED4"/>
    <w:rsid w:val="008C0EE0"/>
    <w:rsid w:val="008C0EE3"/>
    <w:rsid w:val="008C0F02"/>
    <w:rsid w:val="008C107F"/>
    <w:rsid w:val="008C10F7"/>
    <w:rsid w:val="008C10FE"/>
    <w:rsid w:val="008C1101"/>
    <w:rsid w:val="008C1106"/>
    <w:rsid w:val="008C1113"/>
    <w:rsid w:val="008C119E"/>
    <w:rsid w:val="008C1204"/>
    <w:rsid w:val="008C125F"/>
    <w:rsid w:val="008C1273"/>
    <w:rsid w:val="008C128F"/>
    <w:rsid w:val="008C12AE"/>
    <w:rsid w:val="008C12C6"/>
    <w:rsid w:val="008C134F"/>
    <w:rsid w:val="008C13AE"/>
    <w:rsid w:val="008C13BA"/>
    <w:rsid w:val="008C13C6"/>
    <w:rsid w:val="008C1440"/>
    <w:rsid w:val="008C1457"/>
    <w:rsid w:val="008C14C8"/>
    <w:rsid w:val="008C152C"/>
    <w:rsid w:val="008C1532"/>
    <w:rsid w:val="008C15BA"/>
    <w:rsid w:val="008C15F1"/>
    <w:rsid w:val="008C168D"/>
    <w:rsid w:val="008C16A8"/>
    <w:rsid w:val="008C16BA"/>
    <w:rsid w:val="008C173A"/>
    <w:rsid w:val="008C1776"/>
    <w:rsid w:val="008C17C0"/>
    <w:rsid w:val="008C17CF"/>
    <w:rsid w:val="008C1800"/>
    <w:rsid w:val="008C18E0"/>
    <w:rsid w:val="008C18E3"/>
    <w:rsid w:val="008C18E6"/>
    <w:rsid w:val="008C194F"/>
    <w:rsid w:val="008C197B"/>
    <w:rsid w:val="008C19EF"/>
    <w:rsid w:val="008C19F9"/>
    <w:rsid w:val="008C1A1C"/>
    <w:rsid w:val="008C1A49"/>
    <w:rsid w:val="008C1AEB"/>
    <w:rsid w:val="008C1AF1"/>
    <w:rsid w:val="008C1B5E"/>
    <w:rsid w:val="008C1B92"/>
    <w:rsid w:val="008C1BB0"/>
    <w:rsid w:val="008C1BCC"/>
    <w:rsid w:val="008C1BFB"/>
    <w:rsid w:val="008C1C13"/>
    <w:rsid w:val="008C1C51"/>
    <w:rsid w:val="008C1C83"/>
    <w:rsid w:val="008C1CF4"/>
    <w:rsid w:val="008C1CF7"/>
    <w:rsid w:val="008C1D0D"/>
    <w:rsid w:val="008C1D1F"/>
    <w:rsid w:val="008C1D4C"/>
    <w:rsid w:val="008C1D73"/>
    <w:rsid w:val="008C1D79"/>
    <w:rsid w:val="008C1D7B"/>
    <w:rsid w:val="008C1DA1"/>
    <w:rsid w:val="008C1DBF"/>
    <w:rsid w:val="008C1E38"/>
    <w:rsid w:val="008C1E5B"/>
    <w:rsid w:val="008C1E81"/>
    <w:rsid w:val="008C1E97"/>
    <w:rsid w:val="008C1EA1"/>
    <w:rsid w:val="008C1EAF"/>
    <w:rsid w:val="008C1EBD"/>
    <w:rsid w:val="008C1ECE"/>
    <w:rsid w:val="008C1EEE"/>
    <w:rsid w:val="008C1EEF"/>
    <w:rsid w:val="008C1EF2"/>
    <w:rsid w:val="008C1F0C"/>
    <w:rsid w:val="008C1F1B"/>
    <w:rsid w:val="008C1F22"/>
    <w:rsid w:val="008C1F2D"/>
    <w:rsid w:val="008C1F45"/>
    <w:rsid w:val="008C1F59"/>
    <w:rsid w:val="008C1F5A"/>
    <w:rsid w:val="008C200B"/>
    <w:rsid w:val="008C2048"/>
    <w:rsid w:val="008C204E"/>
    <w:rsid w:val="008C2054"/>
    <w:rsid w:val="008C2074"/>
    <w:rsid w:val="008C20EC"/>
    <w:rsid w:val="008C2279"/>
    <w:rsid w:val="008C2284"/>
    <w:rsid w:val="008C228B"/>
    <w:rsid w:val="008C22A1"/>
    <w:rsid w:val="008C22C9"/>
    <w:rsid w:val="008C22D9"/>
    <w:rsid w:val="008C23A0"/>
    <w:rsid w:val="008C2411"/>
    <w:rsid w:val="008C241B"/>
    <w:rsid w:val="008C241C"/>
    <w:rsid w:val="008C241F"/>
    <w:rsid w:val="008C2445"/>
    <w:rsid w:val="008C2468"/>
    <w:rsid w:val="008C2470"/>
    <w:rsid w:val="008C24E5"/>
    <w:rsid w:val="008C250E"/>
    <w:rsid w:val="008C252A"/>
    <w:rsid w:val="008C25A0"/>
    <w:rsid w:val="008C25BF"/>
    <w:rsid w:val="008C25D7"/>
    <w:rsid w:val="008C260A"/>
    <w:rsid w:val="008C262C"/>
    <w:rsid w:val="008C2656"/>
    <w:rsid w:val="008C26D1"/>
    <w:rsid w:val="008C26DF"/>
    <w:rsid w:val="008C2729"/>
    <w:rsid w:val="008C274A"/>
    <w:rsid w:val="008C278E"/>
    <w:rsid w:val="008C27D0"/>
    <w:rsid w:val="008C2832"/>
    <w:rsid w:val="008C2882"/>
    <w:rsid w:val="008C288D"/>
    <w:rsid w:val="008C28B4"/>
    <w:rsid w:val="008C28EB"/>
    <w:rsid w:val="008C290A"/>
    <w:rsid w:val="008C2944"/>
    <w:rsid w:val="008C294A"/>
    <w:rsid w:val="008C2999"/>
    <w:rsid w:val="008C299D"/>
    <w:rsid w:val="008C29E7"/>
    <w:rsid w:val="008C2A32"/>
    <w:rsid w:val="008C2A34"/>
    <w:rsid w:val="008C2A46"/>
    <w:rsid w:val="008C2A94"/>
    <w:rsid w:val="008C2A97"/>
    <w:rsid w:val="008C2AE8"/>
    <w:rsid w:val="008C2B21"/>
    <w:rsid w:val="008C2B7B"/>
    <w:rsid w:val="008C2B7E"/>
    <w:rsid w:val="008C2B86"/>
    <w:rsid w:val="008C2BF8"/>
    <w:rsid w:val="008C2C7A"/>
    <w:rsid w:val="008C2CAA"/>
    <w:rsid w:val="008C2CBE"/>
    <w:rsid w:val="008C2CDD"/>
    <w:rsid w:val="008C2D73"/>
    <w:rsid w:val="008C2DBC"/>
    <w:rsid w:val="008C2DD1"/>
    <w:rsid w:val="008C2DD9"/>
    <w:rsid w:val="008C2DDF"/>
    <w:rsid w:val="008C2DEF"/>
    <w:rsid w:val="008C2DF1"/>
    <w:rsid w:val="008C2E41"/>
    <w:rsid w:val="008C2E4F"/>
    <w:rsid w:val="008C2EB0"/>
    <w:rsid w:val="008C2EC3"/>
    <w:rsid w:val="008C2ECE"/>
    <w:rsid w:val="008C2ED3"/>
    <w:rsid w:val="008C2EDF"/>
    <w:rsid w:val="008C2EE1"/>
    <w:rsid w:val="008C2EEB"/>
    <w:rsid w:val="008C2F0A"/>
    <w:rsid w:val="008C2F14"/>
    <w:rsid w:val="008C2F45"/>
    <w:rsid w:val="008C2F4F"/>
    <w:rsid w:val="008C2F59"/>
    <w:rsid w:val="008C2F69"/>
    <w:rsid w:val="008C2F8E"/>
    <w:rsid w:val="008C2FD1"/>
    <w:rsid w:val="008C2FD9"/>
    <w:rsid w:val="008C2FFA"/>
    <w:rsid w:val="008C300E"/>
    <w:rsid w:val="008C3034"/>
    <w:rsid w:val="008C308E"/>
    <w:rsid w:val="008C3095"/>
    <w:rsid w:val="008C30D1"/>
    <w:rsid w:val="008C312F"/>
    <w:rsid w:val="008C3160"/>
    <w:rsid w:val="008C31A2"/>
    <w:rsid w:val="008C31DD"/>
    <w:rsid w:val="008C32F4"/>
    <w:rsid w:val="008C32FA"/>
    <w:rsid w:val="008C3305"/>
    <w:rsid w:val="008C3357"/>
    <w:rsid w:val="008C3374"/>
    <w:rsid w:val="008C33CC"/>
    <w:rsid w:val="008C33E2"/>
    <w:rsid w:val="008C3428"/>
    <w:rsid w:val="008C3449"/>
    <w:rsid w:val="008C34BB"/>
    <w:rsid w:val="008C3550"/>
    <w:rsid w:val="008C3562"/>
    <w:rsid w:val="008C3581"/>
    <w:rsid w:val="008C359F"/>
    <w:rsid w:val="008C3632"/>
    <w:rsid w:val="008C3636"/>
    <w:rsid w:val="008C3693"/>
    <w:rsid w:val="008C36B1"/>
    <w:rsid w:val="008C36D7"/>
    <w:rsid w:val="008C371F"/>
    <w:rsid w:val="008C3726"/>
    <w:rsid w:val="008C3737"/>
    <w:rsid w:val="008C3755"/>
    <w:rsid w:val="008C37E2"/>
    <w:rsid w:val="008C37F6"/>
    <w:rsid w:val="008C3810"/>
    <w:rsid w:val="008C3855"/>
    <w:rsid w:val="008C38BD"/>
    <w:rsid w:val="008C38C6"/>
    <w:rsid w:val="008C39B1"/>
    <w:rsid w:val="008C3A73"/>
    <w:rsid w:val="008C3A7E"/>
    <w:rsid w:val="008C3A8B"/>
    <w:rsid w:val="008C3A9D"/>
    <w:rsid w:val="008C3AB0"/>
    <w:rsid w:val="008C3ADF"/>
    <w:rsid w:val="008C3AF2"/>
    <w:rsid w:val="008C3B1B"/>
    <w:rsid w:val="008C3BAD"/>
    <w:rsid w:val="008C3BE6"/>
    <w:rsid w:val="008C3C55"/>
    <w:rsid w:val="008C3CF2"/>
    <w:rsid w:val="008C3D51"/>
    <w:rsid w:val="008C3D87"/>
    <w:rsid w:val="008C3DF0"/>
    <w:rsid w:val="008C3E2E"/>
    <w:rsid w:val="008C3F19"/>
    <w:rsid w:val="008C3F43"/>
    <w:rsid w:val="008C3FB8"/>
    <w:rsid w:val="008C4024"/>
    <w:rsid w:val="008C402F"/>
    <w:rsid w:val="008C407C"/>
    <w:rsid w:val="008C4090"/>
    <w:rsid w:val="008C40AE"/>
    <w:rsid w:val="008C4110"/>
    <w:rsid w:val="008C4174"/>
    <w:rsid w:val="008C4187"/>
    <w:rsid w:val="008C428F"/>
    <w:rsid w:val="008C42AA"/>
    <w:rsid w:val="008C42B9"/>
    <w:rsid w:val="008C42D6"/>
    <w:rsid w:val="008C431E"/>
    <w:rsid w:val="008C4327"/>
    <w:rsid w:val="008C4366"/>
    <w:rsid w:val="008C4394"/>
    <w:rsid w:val="008C43CB"/>
    <w:rsid w:val="008C43D9"/>
    <w:rsid w:val="008C43ED"/>
    <w:rsid w:val="008C4417"/>
    <w:rsid w:val="008C452E"/>
    <w:rsid w:val="008C4580"/>
    <w:rsid w:val="008C45C1"/>
    <w:rsid w:val="008C4600"/>
    <w:rsid w:val="008C4641"/>
    <w:rsid w:val="008C4668"/>
    <w:rsid w:val="008C468E"/>
    <w:rsid w:val="008C46BC"/>
    <w:rsid w:val="008C46C6"/>
    <w:rsid w:val="008C46E3"/>
    <w:rsid w:val="008C46E6"/>
    <w:rsid w:val="008C4792"/>
    <w:rsid w:val="008C4811"/>
    <w:rsid w:val="008C4829"/>
    <w:rsid w:val="008C4856"/>
    <w:rsid w:val="008C48EC"/>
    <w:rsid w:val="008C48FF"/>
    <w:rsid w:val="008C491C"/>
    <w:rsid w:val="008C49CF"/>
    <w:rsid w:val="008C49F0"/>
    <w:rsid w:val="008C4A35"/>
    <w:rsid w:val="008C4A53"/>
    <w:rsid w:val="008C4A62"/>
    <w:rsid w:val="008C4AE7"/>
    <w:rsid w:val="008C4AF1"/>
    <w:rsid w:val="008C4B79"/>
    <w:rsid w:val="008C4B83"/>
    <w:rsid w:val="008C4B92"/>
    <w:rsid w:val="008C4B98"/>
    <w:rsid w:val="008C4BA7"/>
    <w:rsid w:val="008C4BDA"/>
    <w:rsid w:val="008C4C01"/>
    <w:rsid w:val="008C4C4F"/>
    <w:rsid w:val="008C4CB9"/>
    <w:rsid w:val="008C4D97"/>
    <w:rsid w:val="008C4D9C"/>
    <w:rsid w:val="008C4DA7"/>
    <w:rsid w:val="008C4E30"/>
    <w:rsid w:val="008C4E5D"/>
    <w:rsid w:val="008C4E63"/>
    <w:rsid w:val="008C4E8C"/>
    <w:rsid w:val="008C4E99"/>
    <w:rsid w:val="008C4EAF"/>
    <w:rsid w:val="008C4EB0"/>
    <w:rsid w:val="008C4EC9"/>
    <w:rsid w:val="008C4EE1"/>
    <w:rsid w:val="008C4EF1"/>
    <w:rsid w:val="008C4F17"/>
    <w:rsid w:val="008C4F40"/>
    <w:rsid w:val="008C4F6C"/>
    <w:rsid w:val="008C4F88"/>
    <w:rsid w:val="008C4FAD"/>
    <w:rsid w:val="008C4FBA"/>
    <w:rsid w:val="008C4FC5"/>
    <w:rsid w:val="008C4FF8"/>
    <w:rsid w:val="008C5019"/>
    <w:rsid w:val="008C5041"/>
    <w:rsid w:val="008C5057"/>
    <w:rsid w:val="008C50A2"/>
    <w:rsid w:val="008C50D1"/>
    <w:rsid w:val="008C50DC"/>
    <w:rsid w:val="008C51B7"/>
    <w:rsid w:val="008C523B"/>
    <w:rsid w:val="008C5248"/>
    <w:rsid w:val="008C5270"/>
    <w:rsid w:val="008C52AD"/>
    <w:rsid w:val="008C52CA"/>
    <w:rsid w:val="008C5342"/>
    <w:rsid w:val="008C534D"/>
    <w:rsid w:val="008C5373"/>
    <w:rsid w:val="008C53B2"/>
    <w:rsid w:val="008C53CD"/>
    <w:rsid w:val="008C53D1"/>
    <w:rsid w:val="008C541E"/>
    <w:rsid w:val="008C543C"/>
    <w:rsid w:val="008C54A3"/>
    <w:rsid w:val="008C54BC"/>
    <w:rsid w:val="008C54E0"/>
    <w:rsid w:val="008C5538"/>
    <w:rsid w:val="008C5586"/>
    <w:rsid w:val="008C5593"/>
    <w:rsid w:val="008C55F4"/>
    <w:rsid w:val="008C5610"/>
    <w:rsid w:val="008C5620"/>
    <w:rsid w:val="008C5679"/>
    <w:rsid w:val="008C5683"/>
    <w:rsid w:val="008C5697"/>
    <w:rsid w:val="008C56AC"/>
    <w:rsid w:val="008C571B"/>
    <w:rsid w:val="008C576F"/>
    <w:rsid w:val="008C57AF"/>
    <w:rsid w:val="008C57D6"/>
    <w:rsid w:val="008C57F5"/>
    <w:rsid w:val="008C5848"/>
    <w:rsid w:val="008C593C"/>
    <w:rsid w:val="008C596B"/>
    <w:rsid w:val="008C5987"/>
    <w:rsid w:val="008C59A2"/>
    <w:rsid w:val="008C59B5"/>
    <w:rsid w:val="008C59F4"/>
    <w:rsid w:val="008C5A05"/>
    <w:rsid w:val="008C5A16"/>
    <w:rsid w:val="008C5A2A"/>
    <w:rsid w:val="008C5AB8"/>
    <w:rsid w:val="008C5AC4"/>
    <w:rsid w:val="008C5AC9"/>
    <w:rsid w:val="008C5ACE"/>
    <w:rsid w:val="008C5B0F"/>
    <w:rsid w:val="008C5B22"/>
    <w:rsid w:val="008C5B26"/>
    <w:rsid w:val="008C5B35"/>
    <w:rsid w:val="008C5B5F"/>
    <w:rsid w:val="008C5B86"/>
    <w:rsid w:val="008C5BA4"/>
    <w:rsid w:val="008C5BC0"/>
    <w:rsid w:val="008C5BEF"/>
    <w:rsid w:val="008C5C4C"/>
    <w:rsid w:val="008C5C77"/>
    <w:rsid w:val="008C5C84"/>
    <w:rsid w:val="008C5CE5"/>
    <w:rsid w:val="008C5D08"/>
    <w:rsid w:val="008C5D0A"/>
    <w:rsid w:val="008C5D21"/>
    <w:rsid w:val="008C5D57"/>
    <w:rsid w:val="008C5D69"/>
    <w:rsid w:val="008C5DD2"/>
    <w:rsid w:val="008C5DD8"/>
    <w:rsid w:val="008C5E1A"/>
    <w:rsid w:val="008C5E97"/>
    <w:rsid w:val="008C5EDB"/>
    <w:rsid w:val="008C5FD8"/>
    <w:rsid w:val="008C5FFB"/>
    <w:rsid w:val="008C6023"/>
    <w:rsid w:val="008C6030"/>
    <w:rsid w:val="008C60A9"/>
    <w:rsid w:val="008C60BD"/>
    <w:rsid w:val="008C60F5"/>
    <w:rsid w:val="008C616C"/>
    <w:rsid w:val="008C616E"/>
    <w:rsid w:val="008C6177"/>
    <w:rsid w:val="008C61C7"/>
    <w:rsid w:val="008C61D2"/>
    <w:rsid w:val="008C61EC"/>
    <w:rsid w:val="008C6231"/>
    <w:rsid w:val="008C62A2"/>
    <w:rsid w:val="008C62F1"/>
    <w:rsid w:val="008C634E"/>
    <w:rsid w:val="008C63B7"/>
    <w:rsid w:val="008C6419"/>
    <w:rsid w:val="008C642D"/>
    <w:rsid w:val="008C6448"/>
    <w:rsid w:val="008C6474"/>
    <w:rsid w:val="008C64C4"/>
    <w:rsid w:val="008C651D"/>
    <w:rsid w:val="008C654F"/>
    <w:rsid w:val="008C6556"/>
    <w:rsid w:val="008C65CB"/>
    <w:rsid w:val="008C65D9"/>
    <w:rsid w:val="008C6612"/>
    <w:rsid w:val="008C6691"/>
    <w:rsid w:val="008C675F"/>
    <w:rsid w:val="008C6772"/>
    <w:rsid w:val="008C6793"/>
    <w:rsid w:val="008C67AB"/>
    <w:rsid w:val="008C686A"/>
    <w:rsid w:val="008C6873"/>
    <w:rsid w:val="008C6886"/>
    <w:rsid w:val="008C6912"/>
    <w:rsid w:val="008C692C"/>
    <w:rsid w:val="008C6979"/>
    <w:rsid w:val="008C69AA"/>
    <w:rsid w:val="008C69AC"/>
    <w:rsid w:val="008C69B8"/>
    <w:rsid w:val="008C69C5"/>
    <w:rsid w:val="008C69FE"/>
    <w:rsid w:val="008C6A0D"/>
    <w:rsid w:val="008C6A3B"/>
    <w:rsid w:val="008C6A9E"/>
    <w:rsid w:val="008C6AF1"/>
    <w:rsid w:val="008C6B32"/>
    <w:rsid w:val="008C6B51"/>
    <w:rsid w:val="008C6B9A"/>
    <w:rsid w:val="008C6BB3"/>
    <w:rsid w:val="008C6C0B"/>
    <w:rsid w:val="008C6C24"/>
    <w:rsid w:val="008C6C43"/>
    <w:rsid w:val="008C6C6B"/>
    <w:rsid w:val="008C6CA5"/>
    <w:rsid w:val="008C6CDF"/>
    <w:rsid w:val="008C6D39"/>
    <w:rsid w:val="008C6E73"/>
    <w:rsid w:val="008C6E94"/>
    <w:rsid w:val="008C6ED0"/>
    <w:rsid w:val="008C6F1F"/>
    <w:rsid w:val="008C6F29"/>
    <w:rsid w:val="008C6F3D"/>
    <w:rsid w:val="008C6F53"/>
    <w:rsid w:val="008C6FD9"/>
    <w:rsid w:val="008C7030"/>
    <w:rsid w:val="008C703E"/>
    <w:rsid w:val="008C7098"/>
    <w:rsid w:val="008C70C8"/>
    <w:rsid w:val="008C711A"/>
    <w:rsid w:val="008C7307"/>
    <w:rsid w:val="008C734D"/>
    <w:rsid w:val="008C735C"/>
    <w:rsid w:val="008C7399"/>
    <w:rsid w:val="008C743B"/>
    <w:rsid w:val="008C746F"/>
    <w:rsid w:val="008C74C1"/>
    <w:rsid w:val="008C74C8"/>
    <w:rsid w:val="008C74D7"/>
    <w:rsid w:val="008C74ED"/>
    <w:rsid w:val="008C74F3"/>
    <w:rsid w:val="008C74FC"/>
    <w:rsid w:val="008C7528"/>
    <w:rsid w:val="008C753D"/>
    <w:rsid w:val="008C754C"/>
    <w:rsid w:val="008C756A"/>
    <w:rsid w:val="008C759A"/>
    <w:rsid w:val="008C75F0"/>
    <w:rsid w:val="008C760B"/>
    <w:rsid w:val="008C7649"/>
    <w:rsid w:val="008C7654"/>
    <w:rsid w:val="008C7662"/>
    <w:rsid w:val="008C768C"/>
    <w:rsid w:val="008C769C"/>
    <w:rsid w:val="008C76AB"/>
    <w:rsid w:val="008C76AF"/>
    <w:rsid w:val="008C76CB"/>
    <w:rsid w:val="008C771C"/>
    <w:rsid w:val="008C7740"/>
    <w:rsid w:val="008C7768"/>
    <w:rsid w:val="008C778C"/>
    <w:rsid w:val="008C77CB"/>
    <w:rsid w:val="008C785F"/>
    <w:rsid w:val="008C787B"/>
    <w:rsid w:val="008C7889"/>
    <w:rsid w:val="008C79A2"/>
    <w:rsid w:val="008C79B3"/>
    <w:rsid w:val="008C79BC"/>
    <w:rsid w:val="008C79C1"/>
    <w:rsid w:val="008C79DB"/>
    <w:rsid w:val="008C79F0"/>
    <w:rsid w:val="008C7A3E"/>
    <w:rsid w:val="008C7A74"/>
    <w:rsid w:val="008C7B26"/>
    <w:rsid w:val="008C7B4F"/>
    <w:rsid w:val="008C7B9A"/>
    <w:rsid w:val="008C7BA1"/>
    <w:rsid w:val="008C7BAC"/>
    <w:rsid w:val="008C7BCB"/>
    <w:rsid w:val="008C7C53"/>
    <w:rsid w:val="008C7C78"/>
    <w:rsid w:val="008C7C91"/>
    <w:rsid w:val="008C7C99"/>
    <w:rsid w:val="008C7CC3"/>
    <w:rsid w:val="008C7CD0"/>
    <w:rsid w:val="008C7CD4"/>
    <w:rsid w:val="008C7D3A"/>
    <w:rsid w:val="008C7D45"/>
    <w:rsid w:val="008C7D61"/>
    <w:rsid w:val="008C7D63"/>
    <w:rsid w:val="008C7DA5"/>
    <w:rsid w:val="008C7E7B"/>
    <w:rsid w:val="008C7EC3"/>
    <w:rsid w:val="008C7EC4"/>
    <w:rsid w:val="008C7ED0"/>
    <w:rsid w:val="008C7F1D"/>
    <w:rsid w:val="008C7F31"/>
    <w:rsid w:val="008C7F97"/>
    <w:rsid w:val="008C7FE5"/>
    <w:rsid w:val="008C7FE6"/>
    <w:rsid w:val="008D001D"/>
    <w:rsid w:val="008D002B"/>
    <w:rsid w:val="008D004F"/>
    <w:rsid w:val="008D00FE"/>
    <w:rsid w:val="008D0118"/>
    <w:rsid w:val="008D0185"/>
    <w:rsid w:val="008D01C7"/>
    <w:rsid w:val="008D0214"/>
    <w:rsid w:val="008D023F"/>
    <w:rsid w:val="008D028A"/>
    <w:rsid w:val="008D02AD"/>
    <w:rsid w:val="008D0316"/>
    <w:rsid w:val="008D0344"/>
    <w:rsid w:val="008D0366"/>
    <w:rsid w:val="008D0373"/>
    <w:rsid w:val="008D03B6"/>
    <w:rsid w:val="008D03F0"/>
    <w:rsid w:val="008D04C9"/>
    <w:rsid w:val="008D04D3"/>
    <w:rsid w:val="008D04ED"/>
    <w:rsid w:val="008D04F0"/>
    <w:rsid w:val="008D04F2"/>
    <w:rsid w:val="008D0518"/>
    <w:rsid w:val="008D0526"/>
    <w:rsid w:val="008D0533"/>
    <w:rsid w:val="008D0546"/>
    <w:rsid w:val="008D05E7"/>
    <w:rsid w:val="008D064F"/>
    <w:rsid w:val="008D06D8"/>
    <w:rsid w:val="008D06F2"/>
    <w:rsid w:val="008D077A"/>
    <w:rsid w:val="008D0790"/>
    <w:rsid w:val="008D0880"/>
    <w:rsid w:val="008D08A2"/>
    <w:rsid w:val="008D08AE"/>
    <w:rsid w:val="008D08BE"/>
    <w:rsid w:val="008D08D3"/>
    <w:rsid w:val="008D08E4"/>
    <w:rsid w:val="008D0901"/>
    <w:rsid w:val="008D0905"/>
    <w:rsid w:val="008D091E"/>
    <w:rsid w:val="008D0925"/>
    <w:rsid w:val="008D0984"/>
    <w:rsid w:val="008D0A07"/>
    <w:rsid w:val="008D0A2D"/>
    <w:rsid w:val="008D0A44"/>
    <w:rsid w:val="008D0AAB"/>
    <w:rsid w:val="008D0B33"/>
    <w:rsid w:val="008D0B44"/>
    <w:rsid w:val="008D0BCE"/>
    <w:rsid w:val="008D0CBA"/>
    <w:rsid w:val="008D0CC8"/>
    <w:rsid w:val="008D0CE0"/>
    <w:rsid w:val="008D0D08"/>
    <w:rsid w:val="008D0DE9"/>
    <w:rsid w:val="008D0E21"/>
    <w:rsid w:val="008D0E2E"/>
    <w:rsid w:val="008D0E6F"/>
    <w:rsid w:val="008D0EFF"/>
    <w:rsid w:val="008D0F26"/>
    <w:rsid w:val="008D0F4C"/>
    <w:rsid w:val="008D0F95"/>
    <w:rsid w:val="008D0FBE"/>
    <w:rsid w:val="008D1112"/>
    <w:rsid w:val="008D1124"/>
    <w:rsid w:val="008D1171"/>
    <w:rsid w:val="008D11AD"/>
    <w:rsid w:val="008D1248"/>
    <w:rsid w:val="008D1278"/>
    <w:rsid w:val="008D12C6"/>
    <w:rsid w:val="008D12E4"/>
    <w:rsid w:val="008D12F7"/>
    <w:rsid w:val="008D131F"/>
    <w:rsid w:val="008D1364"/>
    <w:rsid w:val="008D13A1"/>
    <w:rsid w:val="008D13A8"/>
    <w:rsid w:val="008D13C2"/>
    <w:rsid w:val="008D13F9"/>
    <w:rsid w:val="008D1496"/>
    <w:rsid w:val="008D14BA"/>
    <w:rsid w:val="008D14E4"/>
    <w:rsid w:val="008D151D"/>
    <w:rsid w:val="008D15AA"/>
    <w:rsid w:val="008D15BD"/>
    <w:rsid w:val="008D15F9"/>
    <w:rsid w:val="008D1648"/>
    <w:rsid w:val="008D1656"/>
    <w:rsid w:val="008D16BB"/>
    <w:rsid w:val="008D16CB"/>
    <w:rsid w:val="008D16EB"/>
    <w:rsid w:val="008D179A"/>
    <w:rsid w:val="008D17DB"/>
    <w:rsid w:val="008D17F0"/>
    <w:rsid w:val="008D1898"/>
    <w:rsid w:val="008D18EF"/>
    <w:rsid w:val="008D19EC"/>
    <w:rsid w:val="008D19F1"/>
    <w:rsid w:val="008D1A1A"/>
    <w:rsid w:val="008D1A6D"/>
    <w:rsid w:val="008D1A8D"/>
    <w:rsid w:val="008D1B15"/>
    <w:rsid w:val="008D1B47"/>
    <w:rsid w:val="008D1B67"/>
    <w:rsid w:val="008D1B9F"/>
    <w:rsid w:val="008D1BF6"/>
    <w:rsid w:val="008D1C1C"/>
    <w:rsid w:val="008D1C3F"/>
    <w:rsid w:val="008D1C4A"/>
    <w:rsid w:val="008D1C50"/>
    <w:rsid w:val="008D1C71"/>
    <w:rsid w:val="008D1C8B"/>
    <w:rsid w:val="008D1CA1"/>
    <w:rsid w:val="008D1CB0"/>
    <w:rsid w:val="008D1CDE"/>
    <w:rsid w:val="008D1D17"/>
    <w:rsid w:val="008D1DA9"/>
    <w:rsid w:val="008D1DB7"/>
    <w:rsid w:val="008D1DD0"/>
    <w:rsid w:val="008D1DD5"/>
    <w:rsid w:val="008D1E2F"/>
    <w:rsid w:val="008D1E69"/>
    <w:rsid w:val="008D1E6B"/>
    <w:rsid w:val="008D1E81"/>
    <w:rsid w:val="008D1F07"/>
    <w:rsid w:val="008D1F28"/>
    <w:rsid w:val="008D2009"/>
    <w:rsid w:val="008D200F"/>
    <w:rsid w:val="008D2039"/>
    <w:rsid w:val="008D204D"/>
    <w:rsid w:val="008D2056"/>
    <w:rsid w:val="008D207E"/>
    <w:rsid w:val="008D20AE"/>
    <w:rsid w:val="008D20F0"/>
    <w:rsid w:val="008D20F1"/>
    <w:rsid w:val="008D21E6"/>
    <w:rsid w:val="008D21F7"/>
    <w:rsid w:val="008D2220"/>
    <w:rsid w:val="008D224E"/>
    <w:rsid w:val="008D2289"/>
    <w:rsid w:val="008D229B"/>
    <w:rsid w:val="008D22CD"/>
    <w:rsid w:val="008D22F7"/>
    <w:rsid w:val="008D2309"/>
    <w:rsid w:val="008D2331"/>
    <w:rsid w:val="008D234D"/>
    <w:rsid w:val="008D2372"/>
    <w:rsid w:val="008D23B8"/>
    <w:rsid w:val="008D23D1"/>
    <w:rsid w:val="008D23D4"/>
    <w:rsid w:val="008D23F1"/>
    <w:rsid w:val="008D23F2"/>
    <w:rsid w:val="008D2404"/>
    <w:rsid w:val="008D246E"/>
    <w:rsid w:val="008D2478"/>
    <w:rsid w:val="008D249D"/>
    <w:rsid w:val="008D24BB"/>
    <w:rsid w:val="008D24EA"/>
    <w:rsid w:val="008D24EB"/>
    <w:rsid w:val="008D251D"/>
    <w:rsid w:val="008D2550"/>
    <w:rsid w:val="008D25C4"/>
    <w:rsid w:val="008D2609"/>
    <w:rsid w:val="008D260E"/>
    <w:rsid w:val="008D2670"/>
    <w:rsid w:val="008D2673"/>
    <w:rsid w:val="008D2685"/>
    <w:rsid w:val="008D2705"/>
    <w:rsid w:val="008D2718"/>
    <w:rsid w:val="008D272D"/>
    <w:rsid w:val="008D279A"/>
    <w:rsid w:val="008D27C0"/>
    <w:rsid w:val="008D27D1"/>
    <w:rsid w:val="008D2817"/>
    <w:rsid w:val="008D282C"/>
    <w:rsid w:val="008D2876"/>
    <w:rsid w:val="008D28BA"/>
    <w:rsid w:val="008D295E"/>
    <w:rsid w:val="008D2998"/>
    <w:rsid w:val="008D29D3"/>
    <w:rsid w:val="008D2ACE"/>
    <w:rsid w:val="008D2AD6"/>
    <w:rsid w:val="008D2AE5"/>
    <w:rsid w:val="008D2AF3"/>
    <w:rsid w:val="008D2AFE"/>
    <w:rsid w:val="008D2B06"/>
    <w:rsid w:val="008D2BCB"/>
    <w:rsid w:val="008D2C06"/>
    <w:rsid w:val="008D2C0A"/>
    <w:rsid w:val="008D2C69"/>
    <w:rsid w:val="008D2C80"/>
    <w:rsid w:val="008D2CD1"/>
    <w:rsid w:val="008D2CF6"/>
    <w:rsid w:val="008D2D08"/>
    <w:rsid w:val="008D2D42"/>
    <w:rsid w:val="008D2D66"/>
    <w:rsid w:val="008D2DE9"/>
    <w:rsid w:val="008D2E06"/>
    <w:rsid w:val="008D2E09"/>
    <w:rsid w:val="008D2E19"/>
    <w:rsid w:val="008D2E6F"/>
    <w:rsid w:val="008D2E71"/>
    <w:rsid w:val="008D2E79"/>
    <w:rsid w:val="008D2E97"/>
    <w:rsid w:val="008D2E9B"/>
    <w:rsid w:val="008D2ECC"/>
    <w:rsid w:val="008D2EEF"/>
    <w:rsid w:val="008D2EF4"/>
    <w:rsid w:val="008D2EFE"/>
    <w:rsid w:val="008D2F02"/>
    <w:rsid w:val="008D2F3E"/>
    <w:rsid w:val="008D2F4E"/>
    <w:rsid w:val="008D2F61"/>
    <w:rsid w:val="008D2F69"/>
    <w:rsid w:val="008D2F6B"/>
    <w:rsid w:val="008D2F72"/>
    <w:rsid w:val="008D2F99"/>
    <w:rsid w:val="008D2FAD"/>
    <w:rsid w:val="008D3009"/>
    <w:rsid w:val="008D30A9"/>
    <w:rsid w:val="008D30BB"/>
    <w:rsid w:val="008D3144"/>
    <w:rsid w:val="008D317A"/>
    <w:rsid w:val="008D31F9"/>
    <w:rsid w:val="008D3224"/>
    <w:rsid w:val="008D324C"/>
    <w:rsid w:val="008D3286"/>
    <w:rsid w:val="008D32DE"/>
    <w:rsid w:val="008D3308"/>
    <w:rsid w:val="008D3314"/>
    <w:rsid w:val="008D338B"/>
    <w:rsid w:val="008D3392"/>
    <w:rsid w:val="008D343C"/>
    <w:rsid w:val="008D343F"/>
    <w:rsid w:val="008D344C"/>
    <w:rsid w:val="008D3459"/>
    <w:rsid w:val="008D34BD"/>
    <w:rsid w:val="008D357F"/>
    <w:rsid w:val="008D359D"/>
    <w:rsid w:val="008D35CE"/>
    <w:rsid w:val="008D35DB"/>
    <w:rsid w:val="008D35F0"/>
    <w:rsid w:val="008D3608"/>
    <w:rsid w:val="008D365F"/>
    <w:rsid w:val="008D3667"/>
    <w:rsid w:val="008D368F"/>
    <w:rsid w:val="008D36A7"/>
    <w:rsid w:val="008D36DC"/>
    <w:rsid w:val="008D3763"/>
    <w:rsid w:val="008D378B"/>
    <w:rsid w:val="008D37F3"/>
    <w:rsid w:val="008D381C"/>
    <w:rsid w:val="008D381D"/>
    <w:rsid w:val="008D383F"/>
    <w:rsid w:val="008D3853"/>
    <w:rsid w:val="008D3895"/>
    <w:rsid w:val="008D389F"/>
    <w:rsid w:val="008D38FA"/>
    <w:rsid w:val="008D399D"/>
    <w:rsid w:val="008D39B8"/>
    <w:rsid w:val="008D39CB"/>
    <w:rsid w:val="008D3A12"/>
    <w:rsid w:val="008D3AB7"/>
    <w:rsid w:val="008D3B22"/>
    <w:rsid w:val="008D3B3A"/>
    <w:rsid w:val="008D3B4A"/>
    <w:rsid w:val="008D3B8D"/>
    <w:rsid w:val="008D3BE3"/>
    <w:rsid w:val="008D3C37"/>
    <w:rsid w:val="008D3C3A"/>
    <w:rsid w:val="008D3C46"/>
    <w:rsid w:val="008D3C78"/>
    <w:rsid w:val="008D3CE9"/>
    <w:rsid w:val="008D3CF4"/>
    <w:rsid w:val="008D3DB3"/>
    <w:rsid w:val="008D3DE2"/>
    <w:rsid w:val="008D3E1E"/>
    <w:rsid w:val="008D3E28"/>
    <w:rsid w:val="008D3E66"/>
    <w:rsid w:val="008D3F11"/>
    <w:rsid w:val="008D3F3E"/>
    <w:rsid w:val="008D3F46"/>
    <w:rsid w:val="008D3F66"/>
    <w:rsid w:val="008D3F6D"/>
    <w:rsid w:val="008D3F85"/>
    <w:rsid w:val="008D3F8E"/>
    <w:rsid w:val="008D407C"/>
    <w:rsid w:val="008D4088"/>
    <w:rsid w:val="008D40AE"/>
    <w:rsid w:val="008D40B4"/>
    <w:rsid w:val="008D4133"/>
    <w:rsid w:val="008D419A"/>
    <w:rsid w:val="008D419C"/>
    <w:rsid w:val="008D41A8"/>
    <w:rsid w:val="008D41CA"/>
    <w:rsid w:val="008D420A"/>
    <w:rsid w:val="008D420C"/>
    <w:rsid w:val="008D4235"/>
    <w:rsid w:val="008D4246"/>
    <w:rsid w:val="008D42BE"/>
    <w:rsid w:val="008D42EB"/>
    <w:rsid w:val="008D4327"/>
    <w:rsid w:val="008D4360"/>
    <w:rsid w:val="008D43CD"/>
    <w:rsid w:val="008D43F7"/>
    <w:rsid w:val="008D4438"/>
    <w:rsid w:val="008D4443"/>
    <w:rsid w:val="008D44A3"/>
    <w:rsid w:val="008D44AD"/>
    <w:rsid w:val="008D44C5"/>
    <w:rsid w:val="008D4540"/>
    <w:rsid w:val="008D4688"/>
    <w:rsid w:val="008D4723"/>
    <w:rsid w:val="008D473D"/>
    <w:rsid w:val="008D479F"/>
    <w:rsid w:val="008D47E3"/>
    <w:rsid w:val="008D47FA"/>
    <w:rsid w:val="008D4847"/>
    <w:rsid w:val="008D485C"/>
    <w:rsid w:val="008D4867"/>
    <w:rsid w:val="008D48D2"/>
    <w:rsid w:val="008D48F0"/>
    <w:rsid w:val="008D48FD"/>
    <w:rsid w:val="008D495F"/>
    <w:rsid w:val="008D4992"/>
    <w:rsid w:val="008D49CF"/>
    <w:rsid w:val="008D49E6"/>
    <w:rsid w:val="008D49EE"/>
    <w:rsid w:val="008D4A5A"/>
    <w:rsid w:val="008D4A63"/>
    <w:rsid w:val="008D4A77"/>
    <w:rsid w:val="008D4B18"/>
    <w:rsid w:val="008D4B50"/>
    <w:rsid w:val="008D4B58"/>
    <w:rsid w:val="008D4BF5"/>
    <w:rsid w:val="008D4C1A"/>
    <w:rsid w:val="008D4C85"/>
    <w:rsid w:val="008D4C88"/>
    <w:rsid w:val="008D4CD0"/>
    <w:rsid w:val="008D4D2F"/>
    <w:rsid w:val="008D4D31"/>
    <w:rsid w:val="008D4D94"/>
    <w:rsid w:val="008D4DCC"/>
    <w:rsid w:val="008D4E8C"/>
    <w:rsid w:val="008D4E8D"/>
    <w:rsid w:val="008D4EDF"/>
    <w:rsid w:val="008D4EF3"/>
    <w:rsid w:val="008D4F14"/>
    <w:rsid w:val="008D4F16"/>
    <w:rsid w:val="008D4F19"/>
    <w:rsid w:val="008D4F88"/>
    <w:rsid w:val="008D4F9A"/>
    <w:rsid w:val="008D4FBF"/>
    <w:rsid w:val="008D4FDC"/>
    <w:rsid w:val="008D4FF3"/>
    <w:rsid w:val="008D5026"/>
    <w:rsid w:val="008D503E"/>
    <w:rsid w:val="008D505E"/>
    <w:rsid w:val="008D509F"/>
    <w:rsid w:val="008D50BB"/>
    <w:rsid w:val="008D50E2"/>
    <w:rsid w:val="008D50F6"/>
    <w:rsid w:val="008D5143"/>
    <w:rsid w:val="008D5164"/>
    <w:rsid w:val="008D5166"/>
    <w:rsid w:val="008D5168"/>
    <w:rsid w:val="008D5184"/>
    <w:rsid w:val="008D51A5"/>
    <w:rsid w:val="008D51CD"/>
    <w:rsid w:val="008D5210"/>
    <w:rsid w:val="008D5212"/>
    <w:rsid w:val="008D5215"/>
    <w:rsid w:val="008D5283"/>
    <w:rsid w:val="008D52AD"/>
    <w:rsid w:val="008D52B0"/>
    <w:rsid w:val="008D52BE"/>
    <w:rsid w:val="008D52C9"/>
    <w:rsid w:val="008D52E1"/>
    <w:rsid w:val="008D5336"/>
    <w:rsid w:val="008D538B"/>
    <w:rsid w:val="008D538C"/>
    <w:rsid w:val="008D539C"/>
    <w:rsid w:val="008D53B1"/>
    <w:rsid w:val="008D5464"/>
    <w:rsid w:val="008D54B1"/>
    <w:rsid w:val="008D5527"/>
    <w:rsid w:val="008D554F"/>
    <w:rsid w:val="008D5560"/>
    <w:rsid w:val="008D55BA"/>
    <w:rsid w:val="008D55EA"/>
    <w:rsid w:val="008D5662"/>
    <w:rsid w:val="008D56C4"/>
    <w:rsid w:val="008D5700"/>
    <w:rsid w:val="008D5731"/>
    <w:rsid w:val="008D573C"/>
    <w:rsid w:val="008D57DB"/>
    <w:rsid w:val="008D580D"/>
    <w:rsid w:val="008D589B"/>
    <w:rsid w:val="008D591F"/>
    <w:rsid w:val="008D59FA"/>
    <w:rsid w:val="008D5A17"/>
    <w:rsid w:val="008D5A64"/>
    <w:rsid w:val="008D5A85"/>
    <w:rsid w:val="008D5AB4"/>
    <w:rsid w:val="008D5ADA"/>
    <w:rsid w:val="008D5AF1"/>
    <w:rsid w:val="008D5B24"/>
    <w:rsid w:val="008D5B53"/>
    <w:rsid w:val="008D5BC0"/>
    <w:rsid w:val="008D5BE9"/>
    <w:rsid w:val="008D5C0E"/>
    <w:rsid w:val="008D5C22"/>
    <w:rsid w:val="008D5C68"/>
    <w:rsid w:val="008D5CC5"/>
    <w:rsid w:val="008D5D1B"/>
    <w:rsid w:val="008D5D3A"/>
    <w:rsid w:val="008D5D4A"/>
    <w:rsid w:val="008D5D4C"/>
    <w:rsid w:val="008D5D92"/>
    <w:rsid w:val="008D5DC9"/>
    <w:rsid w:val="008D5DCF"/>
    <w:rsid w:val="008D5DE4"/>
    <w:rsid w:val="008D5E01"/>
    <w:rsid w:val="008D5E70"/>
    <w:rsid w:val="008D5ECE"/>
    <w:rsid w:val="008D5ED1"/>
    <w:rsid w:val="008D5EDD"/>
    <w:rsid w:val="008D5F11"/>
    <w:rsid w:val="008D5F1C"/>
    <w:rsid w:val="008D5F45"/>
    <w:rsid w:val="008D5FB5"/>
    <w:rsid w:val="008D5FBC"/>
    <w:rsid w:val="008D5FD7"/>
    <w:rsid w:val="008D5FF3"/>
    <w:rsid w:val="008D6082"/>
    <w:rsid w:val="008D60AF"/>
    <w:rsid w:val="008D60C0"/>
    <w:rsid w:val="008D6184"/>
    <w:rsid w:val="008D61C1"/>
    <w:rsid w:val="008D6207"/>
    <w:rsid w:val="008D6250"/>
    <w:rsid w:val="008D62DE"/>
    <w:rsid w:val="008D62E4"/>
    <w:rsid w:val="008D6311"/>
    <w:rsid w:val="008D631F"/>
    <w:rsid w:val="008D6333"/>
    <w:rsid w:val="008D6349"/>
    <w:rsid w:val="008D63A9"/>
    <w:rsid w:val="008D63F4"/>
    <w:rsid w:val="008D6461"/>
    <w:rsid w:val="008D6478"/>
    <w:rsid w:val="008D6493"/>
    <w:rsid w:val="008D64BF"/>
    <w:rsid w:val="008D652D"/>
    <w:rsid w:val="008D6552"/>
    <w:rsid w:val="008D655E"/>
    <w:rsid w:val="008D664F"/>
    <w:rsid w:val="008D670F"/>
    <w:rsid w:val="008D6775"/>
    <w:rsid w:val="008D6787"/>
    <w:rsid w:val="008D6797"/>
    <w:rsid w:val="008D67B8"/>
    <w:rsid w:val="008D67F6"/>
    <w:rsid w:val="008D6819"/>
    <w:rsid w:val="008D6876"/>
    <w:rsid w:val="008D6884"/>
    <w:rsid w:val="008D68DA"/>
    <w:rsid w:val="008D68E1"/>
    <w:rsid w:val="008D6916"/>
    <w:rsid w:val="008D692E"/>
    <w:rsid w:val="008D6935"/>
    <w:rsid w:val="008D695A"/>
    <w:rsid w:val="008D6960"/>
    <w:rsid w:val="008D6962"/>
    <w:rsid w:val="008D69A9"/>
    <w:rsid w:val="008D69AE"/>
    <w:rsid w:val="008D69CE"/>
    <w:rsid w:val="008D69EB"/>
    <w:rsid w:val="008D6A49"/>
    <w:rsid w:val="008D6A75"/>
    <w:rsid w:val="008D6AE5"/>
    <w:rsid w:val="008D6B1A"/>
    <w:rsid w:val="008D6B28"/>
    <w:rsid w:val="008D6B74"/>
    <w:rsid w:val="008D6B9F"/>
    <w:rsid w:val="008D6BBC"/>
    <w:rsid w:val="008D6BD8"/>
    <w:rsid w:val="008D6BDB"/>
    <w:rsid w:val="008D6C01"/>
    <w:rsid w:val="008D6C08"/>
    <w:rsid w:val="008D6C2B"/>
    <w:rsid w:val="008D6C46"/>
    <w:rsid w:val="008D6C81"/>
    <w:rsid w:val="008D6C8E"/>
    <w:rsid w:val="008D6CD7"/>
    <w:rsid w:val="008D6D5D"/>
    <w:rsid w:val="008D6D7F"/>
    <w:rsid w:val="008D6D96"/>
    <w:rsid w:val="008D6DC9"/>
    <w:rsid w:val="008D6DE1"/>
    <w:rsid w:val="008D6DF4"/>
    <w:rsid w:val="008D6E34"/>
    <w:rsid w:val="008D6E51"/>
    <w:rsid w:val="008D6EB6"/>
    <w:rsid w:val="008D6EBD"/>
    <w:rsid w:val="008D6EDE"/>
    <w:rsid w:val="008D6F01"/>
    <w:rsid w:val="008D6FB3"/>
    <w:rsid w:val="008D6FD1"/>
    <w:rsid w:val="008D6FEB"/>
    <w:rsid w:val="008D7023"/>
    <w:rsid w:val="008D707D"/>
    <w:rsid w:val="008D709A"/>
    <w:rsid w:val="008D70A8"/>
    <w:rsid w:val="008D714F"/>
    <w:rsid w:val="008D7161"/>
    <w:rsid w:val="008D71BC"/>
    <w:rsid w:val="008D7319"/>
    <w:rsid w:val="008D732C"/>
    <w:rsid w:val="008D7368"/>
    <w:rsid w:val="008D7389"/>
    <w:rsid w:val="008D73A0"/>
    <w:rsid w:val="008D73BA"/>
    <w:rsid w:val="008D73F1"/>
    <w:rsid w:val="008D742A"/>
    <w:rsid w:val="008D7433"/>
    <w:rsid w:val="008D7441"/>
    <w:rsid w:val="008D7486"/>
    <w:rsid w:val="008D74A9"/>
    <w:rsid w:val="008D74B1"/>
    <w:rsid w:val="008D7503"/>
    <w:rsid w:val="008D752F"/>
    <w:rsid w:val="008D7562"/>
    <w:rsid w:val="008D75C0"/>
    <w:rsid w:val="008D75C3"/>
    <w:rsid w:val="008D75C4"/>
    <w:rsid w:val="008D76BB"/>
    <w:rsid w:val="008D76D7"/>
    <w:rsid w:val="008D76D9"/>
    <w:rsid w:val="008D7712"/>
    <w:rsid w:val="008D771E"/>
    <w:rsid w:val="008D777E"/>
    <w:rsid w:val="008D77AF"/>
    <w:rsid w:val="008D77C0"/>
    <w:rsid w:val="008D7821"/>
    <w:rsid w:val="008D787A"/>
    <w:rsid w:val="008D78A3"/>
    <w:rsid w:val="008D78D8"/>
    <w:rsid w:val="008D7931"/>
    <w:rsid w:val="008D7936"/>
    <w:rsid w:val="008D7980"/>
    <w:rsid w:val="008D79B2"/>
    <w:rsid w:val="008D79E1"/>
    <w:rsid w:val="008D79E2"/>
    <w:rsid w:val="008D7A00"/>
    <w:rsid w:val="008D7A10"/>
    <w:rsid w:val="008D7A2D"/>
    <w:rsid w:val="008D7A68"/>
    <w:rsid w:val="008D7A80"/>
    <w:rsid w:val="008D7AC3"/>
    <w:rsid w:val="008D7AD1"/>
    <w:rsid w:val="008D7ADB"/>
    <w:rsid w:val="008D7B05"/>
    <w:rsid w:val="008D7B2A"/>
    <w:rsid w:val="008D7B64"/>
    <w:rsid w:val="008D7C00"/>
    <w:rsid w:val="008D7CA0"/>
    <w:rsid w:val="008D7CB3"/>
    <w:rsid w:val="008D7CC7"/>
    <w:rsid w:val="008D7CFE"/>
    <w:rsid w:val="008D7D02"/>
    <w:rsid w:val="008D7D36"/>
    <w:rsid w:val="008D7D37"/>
    <w:rsid w:val="008D7D66"/>
    <w:rsid w:val="008D7DAF"/>
    <w:rsid w:val="008D7DB1"/>
    <w:rsid w:val="008D7DEF"/>
    <w:rsid w:val="008D7E2F"/>
    <w:rsid w:val="008D7E44"/>
    <w:rsid w:val="008D7E73"/>
    <w:rsid w:val="008D7EF1"/>
    <w:rsid w:val="008D7EF8"/>
    <w:rsid w:val="008D7F01"/>
    <w:rsid w:val="008D7F89"/>
    <w:rsid w:val="008D7FAE"/>
    <w:rsid w:val="008D7FCC"/>
    <w:rsid w:val="008D7FF3"/>
    <w:rsid w:val="008E00D6"/>
    <w:rsid w:val="008E0123"/>
    <w:rsid w:val="008E0124"/>
    <w:rsid w:val="008E0144"/>
    <w:rsid w:val="008E0187"/>
    <w:rsid w:val="008E01F8"/>
    <w:rsid w:val="008E0213"/>
    <w:rsid w:val="008E0256"/>
    <w:rsid w:val="008E02AF"/>
    <w:rsid w:val="008E02F1"/>
    <w:rsid w:val="008E033C"/>
    <w:rsid w:val="008E035A"/>
    <w:rsid w:val="008E03A5"/>
    <w:rsid w:val="008E03B7"/>
    <w:rsid w:val="008E03CF"/>
    <w:rsid w:val="008E0411"/>
    <w:rsid w:val="008E0483"/>
    <w:rsid w:val="008E04A7"/>
    <w:rsid w:val="008E04D3"/>
    <w:rsid w:val="008E050B"/>
    <w:rsid w:val="008E0526"/>
    <w:rsid w:val="008E0534"/>
    <w:rsid w:val="008E053D"/>
    <w:rsid w:val="008E063F"/>
    <w:rsid w:val="008E0688"/>
    <w:rsid w:val="008E0732"/>
    <w:rsid w:val="008E07D8"/>
    <w:rsid w:val="008E07ED"/>
    <w:rsid w:val="008E0800"/>
    <w:rsid w:val="008E08B2"/>
    <w:rsid w:val="008E08CB"/>
    <w:rsid w:val="008E08CD"/>
    <w:rsid w:val="008E08D7"/>
    <w:rsid w:val="008E08EE"/>
    <w:rsid w:val="008E0A12"/>
    <w:rsid w:val="008E0A41"/>
    <w:rsid w:val="008E0A7E"/>
    <w:rsid w:val="008E0A87"/>
    <w:rsid w:val="008E0AD6"/>
    <w:rsid w:val="008E0B3A"/>
    <w:rsid w:val="008E0B4F"/>
    <w:rsid w:val="008E0BA3"/>
    <w:rsid w:val="008E0C93"/>
    <w:rsid w:val="008E0C9A"/>
    <w:rsid w:val="008E0CFA"/>
    <w:rsid w:val="008E0D30"/>
    <w:rsid w:val="008E0D3E"/>
    <w:rsid w:val="008E0D62"/>
    <w:rsid w:val="008E0DC6"/>
    <w:rsid w:val="008E0DE2"/>
    <w:rsid w:val="008E0DF4"/>
    <w:rsid w:val="008E0DFD"/>
    <w:rsid w:val="008E0E2D"/>
    <w:rsid w:val="008E0E2F"/>
    <w:rsid w:val="008E0E34"/>
    <w:rsid w:val="008E0E35"/>
    <w:rsid w:val="008E0E64"/>
    <w:rsid w:val="008E0E8F"/>
    <w:rsid w:val="008E0E97"/>
    <w:rsid w:val="008E0EA6"/>
    <w:rsid w:val="008E0ED8"/>
    <w:rsid w:val="008E0ED9"/>
    <w:rsid w:val="008E0F2E"/>
    <w:rsid w:val="008E0F4D"/>
    <w:rsid w:val="008E0FAF"/>
    <w:rsid w:val="008E0FBB"/>
    <w:rsid w:val="008E0FE1"/>
    <w:rsid w:val="008E1007"/>
    <w:rsid w:val="008E1045"/>
    <w:rsid w:val="008E106E"/>
    <w:rsid w:val="008E1086"/>
    <w:rsid w:val="008E10AE"/>
    <w:rsid w:val="008E10B1"/>
    <w:rsid w:val="008E10F1"/>
    <w:rsid w:val="008E10F4"/>
    <w:rsid w:val="008E111E"/>
    <w:rsid w:val="008E1124"/>
    <w:rsid w:val="008E115B"/>
    <w:rsid w:val="008E1196"/>
    <w:rsid w:val="008E11A0"/>
    <w:rsid w:val="008E1214"/>
    <w:rsid w:val="008E12D1"/>
    <w:rsid w:val="008E12E0"/>
    <w:rsid w:val="008E1302"/>
    <w:rsid w:val="008E1329"/>
    <w:rsid w:val="008E1337"/>
    <w:rsid w:val="008E1396"/>
    <w:rsid w:val="008E139C"/>
    <w:rsid w:val="008E148B"/>
    <w:rsid w:val="008E14A3"/>
    <w:rsid w:val="008E14A6"/>
    <w:rsid w:val="008E14DA"/>
    <w:rsid w:val="008E14F8"/>
    <w:rsid w:val="008E150A"/>
    <w:rsid w:val="008E1511"/>
    <w:rsid w:val="008E1523"/>
    <w:rsid w:val="008E1535"/>
    <w:rsid w:val="008E1539"/>
    <w:rsid w:val="008E15A0"/>
    <w:rsid w:val="008E15C1"/>
    <w:rsid w:val="008E15EC"/>
    <w:rsid w:val="008E1610"/>
    <w:rsid w:val="008E1615"/>
    <w:rsid w:val="008E163A"/>
    <w:rsid w:val="008E1690"/>
    <w:rsid w:val="008E16A8"/>
    <w:rsid w:val="008E16B6"/>
    <w:rsid w:val="008E1720"/>
    <w:rsid w:val="008E174E"/>
    <w:rsid w:val="008E176D"/>
    <w:rsid w:val="008E1775"/>
    <w:rsid w:val="008E17D8"/>
    <w:rsid w:val="008E17EB"/>
    <w:rsid w:val="008E1810"/>
    <w:rsid w:val="008E182C"/>
    <w:rsid w:val="008E1846"/>
    <w:rsid w:val="008E186A"/>
    <w:rsid w:val="008E18AE"/>
    <w:rsid w:val="008E18B5"/>
    <w:rsid w:val="008E18C4"/>
    <w:rsid w:val="008E18F1"/>
    <w:rsid w:val="008E1929"/>
    <w:rsid w:val="008E1948"/>
    <w:rsid w:val="008E1962"/>
    <w:rsid w:val="008E19D3"/>
    <w:rsid w:val="008E1A17"/>
    <w:rsid w:val="008E1A4E"/>
    <w:rsid w:val="008E1A51"/>
    <w:rsid w:val="008E1A5C"/>
    <w:rsid w:val="008E1A6E"/>
    <w:rsid w:val="008E1A83"/>
    <w:rsid w:val="008E1AAB"/>
    <w:rsid w:val="008E1AB5"/>
    <w:rsid w:val="008E1B13"/>
    <w:rsid w:val="008E1B20"/>
    <w:rsid w:val="008E1B28"/>
    <w:rsid w:val="008E1B51"/>
    <w:rsid w:val="008E1B52"/>
    <w:rsid w:val="008E1BBD"/>
    <w:rsid w:val="008E1BD3"/>
    <w:rsid w:val="008E1C85"/>
    <w:rsid w:val="008E1CF7"/>
    <w:rsid w:val="008E1D12"/>
    <w:rsid w:val="008E1D4A"/>
    <w:rsid w:val="008E1D57"/>
    <w:rsid w:val="008E1D63"/>
    <w:rsid w:val="008E1D69"/>
    <w:rsid w:val="008E1D78"/>
    <w:rsid w:val="008E1D79"/>
    <w:rsid w:val="008E1DA0"/>
    <w:rsid w:val="008E1DED"/>
    <w:rsid w:val="008E1E0B"/>
    <w:rsid w:val="008E1E14"/>
    <w:rsid w:val="008E1EB1"/>
    <w:rsid w:val="008E1F35"/>
    <w:rsid w:val="008E1F6C"/>
    <w:rsid w:val="008E1F7B"/>
    <w:rsid w:val="008E1F7F"/>
    <w:rsid w:val="008E1FE9"/>
    <w:rsid w:val="008E200E"/>
    <w:rsid w:val="008E2038"/>
    <w:rsid w:val="008E208A"/>
    <w:rsid w:val="008E20AF"/>
    <w:rsid w:val="008E20EC"/>
    <w:rsid w:val="008E2120"/>
    <w:rsid w:val="008E221D"/>
    <w:rsid w:val="008E2250"/>
    <w:rsid w:val="008E2255"/>
    <w:rsid w:val="008E227F"/>
    <w:rsid w:val="008E22B6"/>
    <w:rsid w:val="008E233F"/>
    <w:rsid w:val="008E2364"/>
    <w:rsid w:val="008E2374"/>
    <w:rsid w:val="008E2398"/>
    <w:rsid w:val="008E23C7"/>
    <w:rsid w:val="008E2424"/>
    <w:rsid w:val="008E243A"/>
    <w:rsid w:val="008E245C"/>
    <w:rsid w:val="008E249E"/>
    <w:rsid w:val="008E24F2"/>
    <w:rsid w:val="008E24F6"/>
    <w:rsid w:val="008E254F"/>
    <w:rsid w:val="008E2583"/>
    <w:rsid w:val="008E25A0"/>
    <w:rsid w:val="008E2612"/>
    <w:rsid w:val="008E2616"/>
    <w:rsid w:val="008E2655"/>
    <w:rsid w:val="008E266D"/>
    <w:rsid w:val="008E268A"/>
    <w:rsid w:val="008E2699"/>
    <w:rsid w:val="008E26DA"/>
    <w:rsid w:val="008E2724"/>
    <w:rsid w:val="008E2737"/>
    <w:rsid w:val="008E27C5"/>
    <w:rsid w:val="008E2814"/>
    <w:rsid w:val="008E281A"/>
    <w:rsid w:val="008E283E"/>
    <w:rsid w:val="008E28A9"/>
    <w:rsid w:val="008E28ED"/>
    <w:rsid w:val="008E28EE"/>
    <w:rsid w:val="008E2930"/>
    <w:rsid w:val="008E2935"/>
    <w:rsid w:val="008E293C"/>
    <w:rsid w:val="008E2948"/>
    <w:rsid w:val="008E296C"/>
    <w:rsid w:val="008E2975"/>
    <w:rsid w:val="008E29C6"/>
    <w:rsid w:val="008E29C7"/>
    <w:rsid w:val="008E29F6"/>
    <w:rsid w:val="008E2A24"/>
    <w:rsid w:val="008E2A27"/>
    <w:rsid w:val="008E2A37"/>
    <w:rsid w:val="008E2A44"/>
    <w:rsid w:val="008E2AAD"/>
    <w:rsid w:val="008E2AB6"/>
    <w:rsid w:val="008E2AD8"/>
    <w:rsid w:val="008E2B12"/>
    <w:rsid w:val="008E2BB2"/>
    <w:rsid w:val="008E2BEA"/>
    <w:rsid w:val="008E2BF5"/>
    <w:rsid w:val="008E2BF9"/>
    <w:rsid w:val="008E2C79"/>
    <w:rsid w:val="008E2CA8"/>
    <w:rsid w:val="008E2CB3"/>
    <w:rsid w:val="008E2CFF"/>
    <w:rsid w:val="008E2D7B"/>
    <w:rsid w:val="008E2D89"/>
    <w:rsid w:val="008E2D9F"/>
    <w:rsid w:val="008E2E56"/>
    <w:rsid w:val="008E2E7C"/>
    <w:rsid w:val="008E2E99"/>
    <w:rsid w:val="008E2EC7"/>
    <w:rsid w:val="008E2EE7"/>
    <w:rsid w:val="008E2EFA"/>
    <w:rsid w:val="008E2F24"/>
    <w:rsid w:val="008E2FAE"/>
    <w:rsid w:val="008E2FCB"/>
    <w:rsid w:val="008E300D"/>
    <w:rsid w:val="008E302B"/>
    <w:rsid w:val="008E3077"/>
    <w:rsid w:val="008E3088"/>
    <w:rsid w:val="008E30AC"/>
    <w:rsid w:val="008E30BF"/>
    <w:rsid w:val="008E30C3"/>
    <w:rsid w:val="008E311A"/>
    <w:rsid w:val="008E3134"/>
    <w:rsid w:val="008E3182"/>
    <w:rsid w:val="008E31CD"/>
    <w:rsid w:val="008E31F3"/>
    <w:rsid w:val="008E31F4"/>
    <w:rsid w:val="008E3207"/>
    <w:rsid w:val="008E325A"/>
    <w:rsid w:val="008E327E"/>
    <w:rsid w:val="008E3298"/>
    <w:rsid w:val="008E329F"/>
    <w:rsid w:val="008E32B1"/>
    <w:rsid w:val="008E3337"/>
    <w:rsid w:val="008E3406"/>
    <w:rsid w:val="008E3425"/>
    <w:rsid w:val="008E344C"/>
    <w:rsid w:val="008E3463"/>
    <w:rsid w:val="008E34EF"/>
    <w:rsid w:val="008E3501"/>
    <w:rsid w:val="008E3509"/>
    <w:rsid w:val="008E3519"/>
    <w:rsid w:val="008E3599"/>
    <w:rsid w:val="008E35A9"/>
    <w:rsid w:val="008E35E6"/>
    <w:rsid w:val="008E364C"/>
    <w:rsid w:val="008E3664"/>
    <w:rsid w:val="008E3693"/>
    <w:rsid w:val="008E36B4"/>
    <w:rsid w:val="008E36D7"/>
    <w:rsid w:val="008E36ED"/>
    <w:rsid w:val="008E3706"/>
    <w:rsid w:val="008E371B"/>
    <w:rsid w:val="008E3741"/>
    <w:rsid w:val="008E382C"/>
    <w:rsid w:val="008E389A"/>
    <w:rsid w:val="008E38D8"/>
    <w:rsid w:val="008E3914"/>
    <w:rsid w:val="008E3925"/>
    <w:rsid w:val="008E395A"/>
    <w:rsid w:val="008E3960"/>
    <w:rsid w:val="008E3983"/>
    <w:rsid w:val="008E39E6"/>
    <w:rsid w:val="008E3A27"/>
    <w:rsid w:val="008E3A81"/>
    <w:rsid w:val="008E3A8C"/>
    <w:rsid w:val="008E3A92"/>
    <w:rsid w:val="008E3ACC"/>
    <w:rsid w:val="008E3ADF"/>
    <w:rsid w:val="008E3AE0"/>
    <w:rsid w:val="008E3AFC"/>
    <w:rsid w:val="008E3B09"/>
    <w:rsid w:val="008E3B11"/>
    <w:rsid w:val="008E3B35"/>
    <w:rsid w:val="008E3B54"/>
    <w:rsid w:val="008E3B6F"/>
    <w:rsid w:val="008E3BAD"/>
    <w:rsid w:val="008E3C1E"/>
    <w:rsid w:val="008E3C32"/>
    <w:rsid w:val="008E3C36"/>
    <w:rsid w:val="008E3C76"/>
    <w:rsid w:val="008E3C98"/>
    <w:rsid w:val="008E3C9A"/>
    <w:rsid w:val="008E3CB7"/>
    <w:rsid w:val="008E3CB9"/>
    <w:rsid w:val="008E3CF3"/>
    <w:rsid w:val="008E3D1C"/>
    <w:rsid w:val="008E3DA7"/>
    <w:rsid w:val="008E3E34"/>
    <w:rsid w:val="008E3E5A"/>
    <w:rsid w:val="008E3E65"/>
    <w:rsid w:val="008E3E6A"/>
    <w:rsid w:val="008E3EBC"/>
    <w:rsid w:val="008E3ED1"/>
    <w:rsid w:val="008E3EE2"/>
    <w:rsid w:val="008E3EFE"/>
    <w:rsid w:val="008E3F4E"/>
    <w:rsid w:val="008E3F92"/>
    <w:rsid w:val="008E3FB7"/>
    <w:rsid w:val="008E3FBE"/>
    <w:rsid w:val="008E3FE4"/>
    <w:rsid w:val="008E4002"/>
    <w:rsid w:val="008E401B"/>
    <w:rsid w:val="008E4081"/>
    <w:rsid w:val="008E4113"/>
    <w:rsid w:val="008E4155"/>
    <w:rsid w:val="008E4192"/>
    <w:rsid w:val="008E41E5"/>
    <w:rsid w:val="008E4260"/>
    <w:rsid w:val="008E428E"/>
    <w:rsid w:val="008E428F"/>
    <w:rsid w:val="008E4298"/>
    <w:rsid w:val="008E42F8"/>
    <w:rsid w:val="008E4310"/>
    <w:rsid w:val="008E4319"/>
    <w:rsid w:val="008E432E"/>
    <w:rsid w:val="008E434F"/>
    <w:rsid w:val="008E435E"/>
    <w:rsid w:val="008E436D"/>
    <w:rsid w:val="008E43CA"/>
    <w:rsid w:val="008E43E0"/>
    <w:rsid w:val="008E43FF"/>
    <w:rsid w:val="008E4402"/>
    <w:rsid w:val="008E4412"/>
    <w:rsid w:val="008E4431"/>
    <w:rsid w:val="008E44A7"/>
    <w:rsid w:val="008E44BC"/>
    <w:rsid w:val="008E4532"/>
    <w:rsid w:val="008E4592"/>
    <w:rsid w:val="008E45CE"/>
    <w:rsid w:val="008E45EA"/>
    <w:rsid w:val="008E460F"/>
    <w:rsid w:val="008E463B"/>
    <w:rsid w:val="008E4647"/>
    <w:rsid w:val="008E465A"/>
    <w:rsid w:val="008E4689"/>
    <w:rsid w:val="008E469D"/>
    <w:rsid w:val="008E4745"/>
    <w:rsid w:val="008E4764"/>
    <w:rsid w:val="008E4769"/>
    <w:rsid w:val="008E47AD"/>
    <w:rsid w:val="008E47C2"/>
    <w:rsid w:val="008E483C"/>
    <w:rsid w:val="008E4865"/>
    <w:rsid w:val="008E4870"/>
    <w:rsid w:val="008E487A"/>
    <w:rsid w:val="008E48BB"/>
    <w:rsid w:val="008E48CB"/>
    <w:rsid w:val="008E48CC"/>
    <w:rsid w:val="008E48DD"/>
    <w:rsid w:val="008E48FE"/>
    <w:rsid w:val="008E4960"/>
    <w:rsid w:val="008E4988"/>
    <w:rsid w:val="008E498C"/>
    <w:rsid w:val="008E49A4"/>
    <w:rsid w:val="008E49DF"/>
    <w:rsid w:val="008E49E2"/>
    <w:rsid w:val="008E49E7"/>
    <w:rsid w:val="008E4A4A"/>
    <w:rsid w:val="008E4B97"/>
    <w:rsid w:val="008E4BC6"/>
    <w:rsid w:val="008E4BF4"/>
    <w:rsid w:val="008E4C02"/>
    <w:rsid w:val="008E4C53"/>
    <w:rsid w:val="008E4C8C"/>
    <w:rsid w:val="008E4CF2"/>
    <w:rsid w:val="008E4D12"/>
    <w:rsid w:val="008E4D55"/>
    <w:rsid w:val="008E4D89"/>
    <w:rsid w:val="008E4DE2"/>
    <w:rsid w:val="008E4E32"/>
    <w:rsid w:val="008E4E71"/>
    <w:rsid w:val="008E4EC7"/>
    <w:rsid w:val="008E4EFD"/>
    <w:rsid w:val="008E4F4B"/>
    <w:rsid w:val="008E4FEA"/>
    <w:rsid w:val="008E5004"/>
    <w:rsid w:val="008E508B"/>
    <w:rsid w:val="008E50EF"/>
    <w:rsid w:val="008E511C"/>
    <w:rsid w:val="008E5181"/>
    <w:rsid w:val="008E51C6"/>
    <w:rsid w:val="008E51CC"/>
    <w:rsid w:val="008E5261"/>
    <w:rsid w:val="008E529B"/>
    <w:rsid w:val="008E52D6"/>
    <w:rsid w:val="008E52D8"/>
    <w:rsid w:val="008E5328"/>
    <w:rsid w:val="008E5351"/>
    <w:rsid w:val="008E5357"/>
    <w:rsid w:val="008E5366"/>
    <w:rsid w:val="008E5383"/>
    <w:rsid w:val="008E53AF"/>
    <w:rsid w:val="008E5404"/>
    <w:rsid w:val="008E541A"/>
    <w:rsid w:val="008E5485"/>
    <w:rsid w:val="008E54A0"/>
    <w:rsid w:val="008E54C1"/>
    <w:rsid w:val="008E553F"/>
    <w:rsid w:val="008E556C"/>
    <w:rsid w:val="008E55D5"/>
    <w:rsid w:val="008E5642"/>
    <w:rsid w:val="008E5655"/>
    <w:rsid w:val="008E569A"/>
    <w:rsid w:val="008E56A4"/>
    <w:rsid w:val="008E56AD"/>
    <w:rsid w:val="008E56B9"/>
    <w:rsid w:val="008E56C8"/>
    <w:rsid w:val="008E56D9"/>
    <w:rsid w:val="008E56E1"/>
    <w:rsid w:val="008E570D"/>
    <w:rsid w:val="008E5765"/>
    <w:rsid w:val="008E5777"/>
    <w:rsid w:val="008E577F"/>
    <w:rsid w:val="008E579C"/>
    <w:rsid w:val="008E57C9"/>
    <w:rsid w:val="008E5823"/>
    <w:rsid w:val="008E586F"/>
    <w:rsid w:val="008E5898"/>
    <w:rsid w:val="008E58BA"/>
    <w:rsid w:val="008E58CB"/>
    <w:rsid w:val="008E58D1"/>
    <w:rsid w:val="008E58D3"/>
    <w:rsid w:val="008E58E7"/>
    <w:rsid w:val="008E5915"/>
    <w:rsid w:val="008E591A"/>
    <w:rsid w:val="008E59A4"/>
    <w:rsid w:val="008E59AC"/>
    <w:rsid w:val="008E59BC"/>
    <w:rsid w:val="008E5A3B"/>
    <w:rsid w:val="008E5A87"/>
    <w:rsid w:val="008E5A9D"/>
    <w:rsid w:val="008E5AA4"/>
    <w:rsid w:val="008E5AC5"/>
    <w:rsid w:val="008E5B03"/>
    <w:rsid w:val="008E5B1E"/>
    <w:rsid w:val="008E5B23"/>
    <w:rsid w:val="008E5B43"/>
    <w:rsid w:val="008E5B55"/>
    <w:rsid w:val="008E5B5E"/>
    <w:rsid w:val="008E5B8A"/>
    <w:rsid w:val="008E5BB3"/>
    <w:rsid w:val="008E5BBA"/>
    <w:rsid w:val="008E5BD0"/>
    <w:rsid w:val="008E5BDC"/>
    <w:rsid w:val="008E5BE8"/>
    <w:rsid w:val="008E5BF3"/>
    <w:rsid w:val="008E5C55"/>
    <w:rsid w:val="008E5C6D"/>
    <w:rsid w:val="008E5C87"/>
    <w:rsid w:val="008E5D66"/>
    <w:rsid w:val="008E5D8D"/>
    <w:rsid w:val="008E5DEB"/>
    <w:rsid w:val="008E5E11"/>
    <w:rsid w:val="008E5E96"/>
    <w:rsid w:val="008E5EA6"/>
    <w:rsid w:val="008E5EB2"/>
    <w:rsid w:val="008E5EE9"/>
    <w:rsid w:val="008E5EFF"/>
    <w:rsid w:val="008E5F78"/>
    <w:rsid w:val="008E5F95"/>
    <w:rsid w:val="008E5F99"/>
    <w:rsid w:val="008E5FEC"/>
    <w:rsid w:val="008E5FF5"/>
    <w:rsid w:val="008E600D"/>
    <w:rsid w:val="008E6082"/>
    <w:rsid w:val="008E60AA"/>
    <w:rsid w:val="008E60BA"/>
    <w:rsid w:val="008E60DC"/>
    <w:rsid w:val="008E6113"/>
    <w:rsid w:val="008E6148"/>
    <w:rsid w:val="008E617B"/>
    <w:rsid w:val="008E61BC"/>
    <w:rsid w:val="008E61DF"/>
    <w:rsid w:val="008E6203"/>
    <w:rsid w:val="008E622E"/>
    <w:rsid w:val="008E623F"/>
    <w:rsid w:val="008E62B1"/>
    <w:rsid w:val="008E62BC"/>
    <w:rsid w:val="008E62CF"/>
    <w:rsid w:val="008E62D3"/>
    <w:rsid w:val="008E62E1"/>
    <w:rsid w:val="008E62F8"/>
    <w:rsid w:val="008E6320"/>
    <w:rsid w:val="008E6362"/>
    <w:rsid w:val="008E639B"/>
    <w:rsid w:val="008E63D0"/>
    <w:rsid w:val="008E63D6"/>
    <w:rsid w:val="008E64A6"/>
    <w:rsid w:val="008E64B1"/>
    <w:rsid w:val="008E64CD"/>
    <w:rsid w:val="008E6500"/>
    <w:rsid w:val="008E6523"/>
    <w:rsid w:val="008E65A1"/>
    <w:rsid w:val="008E65A7"/>
    <w:rsid w:val="008E65CB"/>
    <w:rsid w:val="008E65F1"/>
    <w:rsid w:val="008E662B"/>
    <w:rsid w:val="008E66B0"/>
    <w:rsid w:val="008E66DF"/>
    <w:rsid w:val="008E674A"/>
    <w:rsid w:val="008E6762"/>
    <w:rsid w:val="008E6768"/>
    <w:rsid w:val="008E6776"/>
    <w:rsid w:val="008E677E"/>
    <w:rsid w:val="008E67B7"/>
    <w:rsid w:val="008E6817"/>
    <w:rsid w:val="008E6820"/>
    <w:rsid w:val="008E683F"/>
    <w:rsid w:val="008E6852"/>
    <w:rsid w:val="008E6863"/>
    <w:rsid w:val="008E687B"/>
    <w:rsid w:val="008E68A9"/>
    <w:rsid w:val="008E68B2"/>
    <w:rsid w:val="008E68E8"/>
    <w:rsid w:val="008E6921"/>
    <w:rsid w:val="008E697B"/>
    <w:rsid w:val="008E69B5"/>
    <w:rsid w:val="008E69BD"/>
    <w:rsid w:val="008E69FD"/>
    <w:rsid w:val="008E6A63"/>
    <w:rsid w:val="008E6A85"/>
    <w:rsid w:val="008E6AFA"/>
    <w:rsid w:val="008E6B43"/>
    <w:rsid w:val="008E6B63"/>
    <w:rsid w:val="008E6B6F"/>
    <w:rsid w:val="008E6B91"/>
    <w:rsid w:val="008E6BA8"/>
    <w:rsid w:val="008E6BB5"/>
    <w:rsid w:val="008E6BBB"/>
    <w:rsid w:val="008E6C07"/>
    <w:rsid w:val="008E6CBE"/>
    <w:rsid w:val="008E6D2C"/>
    <w:rsid w:val="008E6D4D"/>
    <w:rsid w:val="008E6DF3"/>
    <w:rsid w:val="008E6E0E"/>
    <w:rsid w:val="008E6E4A"/>
    <w:rsid w:val="008E6F0D"/>
    <w:rsid w:val="008E6F1F"/>
    <w:rsid w:val="008E6F32"/>
    <w:rsid w:val="008E6F7F"/>
    <w:rsid w:val="008E6F9C"/>
    <w:rsid w:val="008E6FAB"/>
    <w:rsid w:val="008E7010"/>
    <w:rsid w:val="008E7016"/>
    <w:rsid w:val="008E7062"/>
    <w:rsid w:val="008E7085"/>
    <w:rsid w:val="008E70CD"/>
    <w:rsid w:val="008E70EE"/>
    <w:rsid w:val="008E70EF"/>
    <w:rsid w:val="008E7138"/>
    <w:rsid w:val="008E7151"/>
    <w:rsid w:val="008E7203"/>
    <w:rsid w:val="008E720D"/>
    <w:rsid w:val="008E7278"/>
    <w:rsid w:val="008E732E"/>
    <w:rsid w:val="008E733C"/>
    <w:rsid w:val="008E7379"/>
    <w:rsid w:val="008E73B4"/>
    <w:rsid w:val="008E743D"/>
    <w:rsid w:val="008E7442"/>
    <w:rsid w:val="008E74AD"/>
    <w:rsid w:val="008E74C9"/>
    <w:rsid w:val="008E74EE"/>
    <w:rsid w:val="008E7500"/>
    <w:rsid w:val="008E7532"/>
    <w:rsid w:val="008E7548"/>
    <w:rsid w:val="008E7574"/>
    <w:rsid w:val="008E75BE"/>
    <w:rsid w:val="008E75DE"/>
    <w:rsid w:val="008E7636"/>
    <w:rsid w:val="008E765A"/>
    <w:rsid w:val="008E7681"/>
    <w:rsid w:val="008E7690"/>
    <w:rsid w:val="008E76D9"/>
    <w:rsid w:val="008E76EF"/>
    <w:rsid w:val="008E76F0"/>
    <w:rsid w:val="008E7709"/>
    <w:rsid w:val="008E7736"/>
    <w:rsid w:val="008E778B"/>
    <w:rsid w:val="008E77B5"/>
    <w:rsid w:val="008E77BA"/>
    <w:rsid w:val="008E77E3"/>
    <w:rsid w:val="008E781B"/>
    <w:rsid w:val="008E7866"/>
    <w:rsid w:val="008E787F"/>
    <w:rsid w:val="008E789F"/>
    <w:rsid w:val="008E78D9"/>
    <w:rsid w:val="008E7920"/>
    <w:rsid w:val="008E7934"/>
    <w:rsid w:val="008E79D8"/>
    <w:rsid w:val="008E79FD"/>
    <w:rsid w:val="008E7B01"/>
    <w:rsid w:val="008E7B08"/>
    <w:rsid w:val="008E7B2A"/>
    <w:rsid w:val="008E7B9F"/>
    <w:rsid w:val="008E7BA4"/>
    <w:rsid w:val="008E7BE2"/>
    <w:rsid w:val="008E7BFF"/>
    <w:rsid w:val="008E7C53"/>
    <w:rsid w:val="008E7C61"/>
    <w:rsid w:val="008E7CB7"/>
    <w:rsid w:val="008E7CC4"/>
    <w:rsid w:val="008E7D01"/>
    <w:rsid w:val="008E7D24"/>
    <w:rsid w:val="008E7DE9"/>
    <w:rsid w:val="008E7DED"/>
    <w:rsid w:val="008E7DF4"/>
    <w:rsid w:val="008E7E3C"/>
    <w:rsid w:val="008E7E64"/>
    <w:rsid w:val="008E7E76"/>
    <w:rsid w:val="008E7E9E"/>
    <w:rsid w:val="008E7EA2"/>
    <w:rsid w:val="008E7EBB"/>
    <w:rsid w:val="008E7F26"/>
    <w:rsid w:val="008E7F7D"/>
    <w:rsid w:val="008E7F81"/>
    <w:rsid w:val="008E7FF5"/>
    <w:rsid w:val="008E7FFA"/>
    <w:rsid w:val="008F0081"/>
    <w:rsid w:val="008F00D8"/>
    <w:rsid w:val="008F00F5"/>
    <w:rsid w:val="008F0195"/>
    <w:rsid w:val="008F019D"/>
    <w:rsid w:val="008F01C5"/>
    <w:rsid w:val="008F0248"/>
    <w:rsid w:val="008F02B2"/>
    <w:rsid w:val="008F02E7"/>
    <w:rsid w:val="008F02F1"/>
    <w:rsid w:val="008F02FE"/>
    <w:rsid w:val="008F02FF"/>
    <w:rsid w:val="008F0343"/>
    <w:rsid w:val="008F0346"/>
    <w:rsid w:val="008F035B"/>
    <w:rsid w:val="008F0373"/>
    <w:rsid w:val="008F03A6"/>
    <w:rsid w:val="008F03D6"/>
    <w:rsid w:val="008F04AA"/>
    <w:rsid w:val="008F0521"/>
    <w:rsid w:val="008F0558"/>
    <w:rsid w:val="008F0578"/>
    <w:rsid w:val="008F05BE"/>
    <w:rsid w:val="008F0617"/>
    <w:rsid w:val="008F0651"/>
    <w:rsid w:val="008F0681"/>
    <w:rsid w:val="008F06B5"/>
    <w:rsid w:val="008F06E3"/>
    <w:rsid w:val="008F0723"/>
    <w:rsid w:val="008F0750"/>
    <w:rsid w:val="008F0764"/>
    <w:rsid w:val="008F08A7"/>
    <w:rsid w:val="008F08C9"/>
    <w:rsid w:val="008F08E2"/>
    <w:rsid w:val="008F0930"/>
    <w:rsid w:val="008F0933"/>
    <w:rsid w:val="008F09CB"/>
    <w:rsid w:val="008F09D2"/>
    <w:rsid w:val="008F09DE"/>
    <w:rsid w:val="008F0A09"/>
    <w:rsid w:val="008F0A2E"/>
    <w:rsid w:val="008F0A68"/>
    <w:rsid w:val="008F0A97"/>
    <w:rsid w:val="008F0AD8"/>
    <w:rsid w:val="008F0AE5"/>
    <w:rsid w:val="008F0B1E"/>
    <w:rsid w:val="008F0B96"/>
    <w:rsid w:val="008F0C70"/>
    <w:rsid w:val="008F0CA0"/>
    <w:rsid w:val="008F0CEE"/>
    <w:rsid w:val="008F0CF8"/>
    <w:rsid w:val="008F0D3B"/>
    <w:rsid w:val="008F0D47"/>
    <w:rsid w:val="008F0DCF"/>
    <w:rsid w:val="008F0E14"/>
    <w:rsid w:val="008F0E74"/>
    <w:rsid w:val="008F0E85"/>
    <w:rsid w:val="008F0F31"/>
    <w:rsid w:val="008F0F4B"/>
    <w:rsid w:val="008F0F62"/>
    <w:rsid w:val="008F0F8F"/>
    <w:rsid w:val="008F0FC7"/>
    <w:rsid w:val="008F101A"/>
    <w:rsid w:val="008F1039"/>
    <w:rsid w:val="008F1053"/>
    <w:rsid w:val="008F111E"/>
    <w:rsid w:val="008F113B"/>
    <w:rsid w:val="008F1186"/>
    <w:rsid w:val="008F119C"/>
    <w:rsid w:val="008F119D"/>
    <w:rsid w:val="008F1244"/>
    <w:rsid w:val="008F1247"/>
    <w:rsid w:val="008F12B5"/>
    <w:rsid w:val="008F131E"/>
    <w:rsid w:val="008F1357"/>
    <w:rsid w:val="008F13AE"/>
    <w:rsid w:val="008F13ED"/>
    <w:rsid w:val="008F1436"/>
    <w:rsid w:val="008F143A"/>
    <w:rsid w:val="008F1465"/>
    <w:rsid w:val="008F14D6"/>
    <w:rsid w:val="008F1544"/>
    <w:rsid w:val="008F156D"/>
    <w:rsid w:val="008F1596"/>
    <w:rsid w:val="008F15E7"/>
    <w:rsid w:val="008F1604"/>
    <w:rsid w:val="008F1610"/>
    <w:rsid w:val="008F163C"/>
    <w:rsid w:val="008F168D"/>
    <w:rsid w:val="008F16A1"/>
    <w:rsid w:val="008F16B2"/>
    <w:rsid w:val="008F16F2"/>
    <w:rsid w:val="008F1707"/>
    <w:rsid w:val="008F174D"/>
    <w:rsid w:val="008F1752"/>
    <w:rsid w:val="008F1771"/>
    <w:rsid w:val="008F17C1"/>
    <w:rsid w:val="008F17C4"/>
    <w:rsid w:val="008F17EB"/>
    <w:rsid w:val="008F17F5"/>
    <w:rsid w:val="008F17F7"/>
    <w:rsid w:val="008F1837"/>
    <w:rsid w:val="008F1843"/>
    <w:rsid w:val="008F1853"/>
    <w:rsid w:val="008F18A2"/>
    <w:rsid w:val="008F18A5"/>
    <w:rsid w:val="008F18BD"/>
    <w:rsid w:val="008F18E3"/>
    <w:rsid w:val="008F1914"/>
    <w:rsid w:val="008F1933"/>
    <w:rsid w:val="008F1967"/>
    <w:rsid w:val="008F197B"/>
    <w:rsid w:val="008F19C4"/>
    <w:rsid w:val="008F19C6"/>
    <w:rsid w:val="008F19F0"/>
    <w:rsid w:val="008F1A25"/>
    <w:rsid w:val="008F1A4C"/>
    <w:rsid w:val="008F1A4F"/>
    <w:rsid w:val="008F1A87"/>
    <w:rsid w:val="008F1AE4"/>
    <w:rsid w:val="008F1AF0"/>
    <w:rsid w:val="008F1B52"/>
    <w:rsid w:val="008F1B89"/>
    <w:rsid w:val="008F1BDA"/>
    <w:rsid w:val="008F1BE5"/>
    <w:rsid w:val="008F1C3A"/>
    <w:rsid w:val="008F1C8F"/>
    <w:rsid w:val="008F1D44"/>
    <w:rsid w:val="008F1D7D"/>
    <w:rsid w:val="008F1DD1"/>
    <w:rsid w:val="008F1DFE"/>
    <w:rsid w:val="008F1E59"/>
    <w:rsid w:val="008F1EDC"/>
    <w:rsid w:val="008F1EEE"/>
    <w:rsid w:val="008F1F3C"/>
    <w:rsid w:val="008F1F3F"/>
    <w:rsid w:val="008F1FE6"/>
    <w:rsid w:val="008F2041"/>
    <w:rsid w:val="008F2053"/>
    <w:rsid w:val="008F2109"/>
    <w:rsid w:val="008F211A"/>
    <w:rsid w:val="008F2121"/>
    <w:rsid w:val="008F213B"/>
    <w:rsid w:val="008F2192"/>
    <w:rsid w:val="008F21C3"/>
    <w:rsid w:val="008F21E5"/>
    <w:rsid w:val="008F21F3"/>
    <w:rsid w:val="008F2299"/>
    <w:rsid w:val="008F22AF"/>
    <w:rsid w:val="008F22C1"/>
    <w:rsid w:val="008F22D7"/>
    <w:rsid w:val="008F2320"/>
    <w:rsid w:val="008F2321"/>
    <w:rsid w:val="008F233E"/>
    <w:rsid w:val="008F233F"/>
    <w:rsid w:val="008F2350"/>
    <w:rsid w:val="008F2360"/>
    <w:rsid w:val="008F2366"/>
    <w:rsid w:val="008F2388"/>
    <w:rsid w:val="008F23D2"/>
    <w:rsid w:val="008F23DE"/>
    <w:rsid w:val="008F240D"/>
    <w:rsid w:val="008F244D"/>
    <w:rsid w:val="008F244F"/>
    <w:rsid w:val="008F2493"/>
    <w:rsid w:val="008F24D9"/>
    <w:rsid w:val="008F2515"/>
    <w:rsid w:val="008F2519"/>
    <w:rsid w:val="008F256C"/>
    <w:rsid w:val="008F256F"/>
    <w:rsid w:val="008F2578"/>
    <w:rsid w:val="008F25D0"/>
    <w:rsid w:val="008F2676"/>
    <w:rsid w:val="008F26CE"/>
    <w:rsid w:val="008F26EE"/>
    <w:rsid w:val="008F2786"/>
    <w:rsid w:val="008F27D3"/>
    <w:rsid w:val="008F27DD"/>
    <w:rsid w:val="008F2827"/>
    <w:rsid w:val="008F2830"/>
    <w:rsid w:val="008F2837"/>
    <w:rsid w:val="008F2863"/>
    <w:rsid w:val="008F2869"/>
    <w:rsid w:val="008F28DE"/>
    <w:rsid w:val="008F2903"/>
    <w:rsid w:val="008F294B"/>
    <w:rsid w:val="008F2A18"/>
    <w:rsid w:val="008F2AA2"/>
    <w:rsid w:val="008F2B5A"/>
    <w:rsid w:val="008F2BD6"/>
    <w:rsid w:val="008F2C64"/>
    <w:rsid w:val="008F2C9C"/>
    <w:rsid w:val="008F2CAC"/>
    <w:rsid w:val="008F2D93"/>
    <w:rsid w:val="008F2E12"/>
    <w:rsid w:val="008F2E1A"/>
    <w:rsid w:val="008F2E4D"/>
    <w:rsid w:val="008F2EA2"/>
    <w:rsid w:val="008F2F07"/>
    <w:rsid w:val="008F2F21"/>
    <w:rsid w:val="008F2F47"/>
    <w:rsid w:val="008F2F71"/>
    <w:rsid w:val="008F305E"/>
    <w:rsid w:val="008F3087"/>
    <w:rsid w:val="008F30B1"/>
    <w:rsid w:val="008F30B4"/>
    <w:rsid w:val="008F310A"/>
    <w:rsid w:val="008F31B8"/>
    <w:rsid w:val="008F31D2"/>
    <w:rsid w:val="008F31F7"/>
    <w:rsid w:val="008F321F"/>
    <w:rsid w:val="008F3254"/>
    <w:rsid w:val="008F3273"/>
    <w:rsid w:val="008F32C1"/>
    <w:rsid w:val="008F32C4"/>
    <w:rsid w:val="008F333A"/>
    <w:rsid w:val="008F3361"/>
    <w:rsid w:val="008F3387"/>
    <w:rsid w:val="008F33A8"/>
    <w:rsid w:val="008F33B9"/>
    <w:rsid w:val="008F33F6"/>
    <w:rsid w:val="008F3401"/>
    <w:rsid w:val="008F3411"/>
    <w:rsid w:val="008F3414"/>
    <w:rsid w:val="008F354C"/>
    <w:rsid w:val="008F3563"/>
    <w:rsid w:val="008F35A8"/>
    <w:rsid w:val="008F35D2"/>
    <w:rsid w:val="008F35E5"/>
    <w:rsid w:val="008F362A"/>
    <w:rsid w:val="008F362D"/>
    <w:rsid w:val="008F362F"/>
    <w:rsid w:val="008F3630"/>
    <w:rsid w:val="008F3636"/>
    <w:rsid w:val="008F3698"/>
    <w:rsid w:val="008F36C6"/>
    <w:rsid w:val="008F36CA"/>
    <w:rsid w:val="008F36F4"/>
    <w:rsid w:val="008F372A"/>
    <w:rsid w:val="008F373E"/>
    <w:rsid w:val="008F3769"/>
    <w:rsid w:val="008F37CC"/>
    <w:rsid w:val="008F3855"/>
    <w:rsid w:val="008F3908"/>
    <w:rsid w:val="008F3988"/>
    <w:rsid w:val="008F39FE"/>
    <w:rsid w:val="008F39FF"/>
    <w:rsid w:val="008F3A48"/>
    <w:rsid w:val="008F3AA5"/>
    <w:rsid w:val="008F3B78"/>
    <w:rsid w:val="008F3B88"/>
    <w:rsid w:val="008F3C17"/>
    <w:rsid w:val="008F3C53"/>
    <w:rsid w:val="008F3C6C"/>
    <w:rsid w:val="008F3D6B"/>
    <w:rsid w:val="008F3DA2"/>
    <w:rsid w:val="008F3DC0"/>
    <w:rsid w:val="008F3E76"/>
    <w:rsid w:val="008F3F21"/>
    <w:rsid w:val="008F3F53"/>
    <w:rsid w:val="008F3F89"/>
    <w:rsid w:val="008F400A"/>
    <w:rsid w:val="008F4011"/>
    <w:rsid w:val="008F4018"/>
    <w:rsid w:val="008F401F"/>
    <w:rsid w:val="008F4048"/>
    <w:rsid w:val="008F404F"/>
    <w:rsid w:val="008F406D"/>
    <w:rsid w:val="008F40CB"/>
    <w:rsid w:val="008F40D2"/>
    <w:rsid w:val="008F413D"/>
    <w:rsid w:val="008F417C"/>
    <w:rsid w:val="008F41B7"/>
    <w:rsid w:val="008F41E1"/>
    <w:rsid w:val="008F41ED"/>
    <w:rsid w:val="008F423E"/>
    <w:rsid w:val="008F427C"/>
    <w:rsid w:val="008F42DB"/>
    <w:rsid w:val="008F42F6"/>
    <w:rsid w:val="008F435A"/>
    <w:rsid w:val="008F4364"/>
    <w:rsid w:val="008F43B3"/>
    <w:rsid w:val="008F43C6"/>
    <w:rsid w:val="008F43D7"/>
    <w:rsid w:val="008F4420"/>
    <w:rsid w:val="008F444C"/>
    <w:rsid w:val="008F4468"/>
    <w:rsid w:val="008F4497"/>
    <w:rsid w:val="008F450D"/>
    <w:rsid w:val="008F4554"/>
    <w:rsid w:val="008F45FD"/>
    <w:rsid w:val="008F461C"/>
    <w:rsid w:val="008F4655"/>
    <w:rsid w:val="008F46EF"/>
    <w:rsid w:val="008F4766"/>
    <w:rsid w:val="008F4772"/>
    <w:rsid w:val="008F47A1"/>
    <w:rsid w:val="008F47AB"/>
    <w:rsid w:val="008F47D6"/>
    <w:rsid w:val="008F47E4"/>
    <w:rsid w:val="008F481E"/>
    <w:rsid w:val="008F4845"/>
    <w:rsid w:val="008F4859"/>
    <w:rsid w:val="008F487E"/>
    <w:rsid w:val="008F48F6"/>
    <w:rsid w:val="008F4902"/>
    <w:rsid w:val="008F4976"/>
    <w:rsid w:val="008F4997"/>
    <w:rsid w:val="008F49E2"/>
    <w:rsid w:val="008F49EA"/>
    <w:rsid w:val="008F4A6E"/>
    <w:rsid w:val="008F4ABD"/>
    <w:rsid w:val="008F4ACB"/>
    <w:rsid w:val="008F4AE1"/>
    <w:rsid w:val="008F4B18"/>
    <w:rsid w:val="008F4B86"/>
    <w:rsid w:val="008F4C23"/>
    <w:rsid w:val="008F4C45"/>
    <w:rsid w:val="008F4C7F"/>
    <w:rsid w:val="008F4C8F"/>
    <w:rsid w:val="008F4CB4"/>
    <w:rsid w:val="008F4CBF"/>
    <w:rsid w:val="008F4CCB"/>
    <w:rsid w:val="008F4CF8"/>
    <w:rsid w:val="008F4D38"/>
    <w:rsid w:val="008F4DF8"/>
    <w:rsid w:val="008F4E87"/>
    <w:rsid w:val="008F4E94"/>
    <w:rsid w:val="008F4EA1"/>
    <w:rsid w:val="008F4EA5"/>
    <w:rsid w:val="008F4EDF"/>
    <w:rsid w:val="008F4F41"/>
    <w:rsid w:val="008F4F74"/>
    <w:rsid w:val="008F4F86"/>
    <w:rsid w:val="008F4FAD"/>
    <w:rsid w:val="008F4FC5"/>
    <w:rsid w:val="008F509B"/>
    <w:rsid w:val="008F509C"/>
    <w:rsid w:val="008F50A1"/>
    <w:rsid w:val="008F50BE"/>
    <w:rsid w:val="008F50C7"/>
    <w:rsid w:val="008F50E7"/>
    <w:rsid w:val="008F5129"/>
    <w:rsid w:val="008F5149"/>
    <w:rsid w:val="008F5151"/>
    <w:rsid w:val="008F51A6"/>
    <w:rsid w:val="008F51EE"/>
    <w:rsid w:val="008F5207"/>
    <w:rsid w:val="008F522D"/>
    <w:rsid w:val="008F5264"/>
    <w:rsid w:val="008F528C"/>
    <w:rsid w:val="008F52A0"/>
    <w:rsid w:val="008F52A2"/>
    <w:rsid w:val="008F52F3"/>
    <w:rsid w:val="008F533E"/>
    <w:rsid w:val="008F5378"/>
    <w:rsid w:val="008F538C"/>
    <w:rsid w:val="008F53AA"/>
    <w:rsid w:val="008F5409"/>
    <w:rsid w:val="008F5443"/>
    <w:rsid w:val="008F5468"/>
    <w:rsid w:val="008F5494"/>
    <w:rsid w:val="008F54A3"/>
    <w:rsid w:val="008F54D4"/>
    <w:rsid w:val="008F54F5"/>
    <w:rsid w:val="008F5516"/>
    <w:rsid w:val="008F5535"/>
    <w:rsid w:val="008F5560"/>
    <w:rsid w:val="008F55C4"/>
    <w:rsid w:val="008F563C"/>
    <w:rsid w:val="008F5656"/>
    <w:rsid w:val="008F5661"/>
    <w:rsid w:val="008F5685"/>
    <w:rsid w:val="008F56A9"/>
    <w:rsid w:val="008F56B3"/>
    <w:rsid w:val="008F56BD"/>
    <w:rsid w:val="008F5705"/>
    <w:rsid w:val="008F5730"/>
    <w:rsid w:val="008F5784"/>
    <w:rsid w:val="008F578D"/>
    <w:rsid w:val="008F57B6"/>
    <w:rsid w:val="008F5889"/>
    <w:rsid w:val="008F58BE"/>
    <w:rsid w:val="008F58BF"/>
    <w:rsid w:val="008F58E9"/>
    <w:rsid w:val="008F5957"/>
    <w:rsid w:val="008F599B"/>
    <w:rsid w:val="008F59A3"/>
    <w:rsid w:val="008F59B6"/>
    <w:rsid w:val="008F59BC"/>
    <w:rsid w:val="008F59C0"/>
    <w:rsid w:val="008F59D4"/>
    <w:rsid w:val="008F5A4D"/>
    <w:rsid w:val="008F5A50"/>
    <w:rsid w:val="008F5A55"/>
    <w:rsid w:val="008F5A8B"/>
    <w:rsid w:val="008F5ABD"/>
    <w:rsid w:val="008F5AC6"/>
    <w:rsid w:val="008F5AD9"/>
    <w:rsid w:val="008F5B27"/>
    <w:rsid w:val="008F5BB5"/>
    <w:rsid w:val="008F5C43"/>
    <w:rsid w:val="008F5C49"/>
    <w:rsid w:val="008F5C67"/>
    <w:rsid w:val="008F5CEA"/>
    <w:rsid w:val="008F5D10"/>
    <w:rsid w:val="008F5D9E"/>
    <w:rsid w:val="008F5E10"/>
    <w:rsid w:val="008F5EA3"/>
    <w:rsid w:val="008F5EA9"/>
    <w:rsid w:val="008F5EB3"/>
    <w:rsid w:val="008F5ED1"/>
    <w:rsid w:val="008F5F25"/>
    <w:rsid w:val="008F5F3B"/>
    <w:rsid w:val="008F5F57"/>
    <w:rsid w:val="008F5F59"/>
    <w:rsid w:val="008F5F8C"/>
    <w:rsid w:val="008F5F8E"/>
    <w:rsid w:val="008F5FBD"/>
    <w:rsid w:val="008F6046"/>
    <w:rsid w:val="008F606A"/>
    <w:rsid w:val="008F60A5"/>
    <w:rsid w:val="008F60BA"/>
    <w:rsid w:val="008F610A"/>
    <w:rsid w:val="008F613F"/>
    <w:rsid w:val="008F6164"/>
    <w:rsid w:val="008F61A2"/>
    <w:rsid w:val="008F6233"/>
    <w:rsid w:val="008F6262"/>
    <w:rsid w:val="008F6268"/>
    <w:rsid w:val="008F626E"/>
    <w:rsid w:val="008F62C0"/>
    <w:rsid w:val="008F6311"/>
    <w:rsid w:val="008F635E"/>
    <w:rsid w:val="008F63BB"/>
    <w:rsid w:val="008F6410"/>
    <w:rsid w:val="008F6427"/>
    <w:rsid w:val="008F6443"/>
    <w:rsid w:val="008F649F"/>
    <w:rsid w:val="008F656D"/>
    <w:rsid w:val="008F6572"/>
    <w:rsid w:val="008F65EA"/>
    <w:rsid w:val="008F661D"/>
    <w:rsid w:val="008F66A9"/>
    <w:rsid w:val="008F66CB"/>
    <w:rsid w:val="008F66EC"/>
    <w:rsid w:val="008F6737"/>
    <w:rsid w:val="008F677E"/>
    <w:rsid w:val="008F6842"/>
    <w:rsid w:val="008F688D"/>
    <w:rsid w:val="008F68DE"/>
    <w:rsid w:val="008F68F9"/>
    <w:rsid w:val="008F68FA"/>
    <w:rsid w:val="008F6924"/>
    <w:rsid w:val="008F6959"/>
    <w:rsid w:val="008F6990"/>
    <w:rsid w:val="008F69C3"/>
    <w:rsid w:val="008F69C8"/>
    <w:rsid w:val="008F6A7B"/>
    <w:rsid w:val="008F6A99"/>
    <w:rsid w:val="008F6ACB"/>
    <w:rsid w:val="008F6ACF"/>
    <w:rsid w:val="008F6B05"/>
    <w:rsid w:val="008F6B34"/>
    <w:rsid w:val="008F6B80"/>
    <w:rsid w:val="008F6B86"/>
    <w:rsid w:val="008F6B9B"/>
    <w:rsid w:val="008F6BA9"/>
    <w:rsid w:val="008F6BD1"/>
    <w:rsid w:val="008F6BDD"/>
    <w:rsid w:val="008F6BFB"/>
    <w:rsid w:val="008F6C14"/>
    <w:rsid w:val="008F6C2F"/>
    <w:rsid w:val="008F6C59"/>
    <w:rsid w:val="008F6CAE"/>
    <w:rsid w:val="008F6CBA"/>
    <w:rsid w:val="008F6CBD"/>
    <w:rsid w:val="008F6CC8"/>
    <w:rsid w:val="008F6CE4"/>
    <w:rsid w:val="008F6CEE"/>
    <w:rsid w:val="008F6D12"/>
    <w:rsid w:val="008F6D5B"/>
    <w:rsid w:val="008F6D7E"/>
    <w:rsid w:val="008F6D9C"/>
    <w:rsid w:val="008F6DA8"/>
    <w:rsid w:val="008F6DAD"/>
    <w:rsid w:val="008F6DDC"/>
    <w:rsid w:val="008F6E1B"/>
    <w:rsid w:val="008F6E1D"/>
    <w:rsid w:val="008F6E23"/>
    <w:rsid w:val="008F6E34"/>
    <w:rsid w:val="008F6E8A"/>
    <w:rsid w:val="008F6E96"/>
    <w:rsid w:val="008F6EF2"/>
    <w:rsid w:val="008F6F8F"/>
    <w:rsid w:val="008F6F95"/>
    <w:rsid w:val="008F6F9E"/>
    <w:rsid w:val="008F6FF8"/>
    <w:rsid w:val="008F7003"/>
    <w:rsid w:val="008F710E"/>
    <w:rsid w:val="008F7110"/>
    <w:rsid w:val="008F7142"/>
    <w:rsid w:val="008F7154"/>
    <w:rsid w:val="008F715F"/>
    <w:rsid w:val="008F71C3"/>
    <w:rsid w:val="008F71C5"/>
    <w:rsid w:val="008F71C6"/>
    <w:rsid w:val="008F71C8"/>
    <w:rsid w:val="008F71D3"/>
    <w:rsid w:val="008F7204"/>
    <w:rsid w:val="008F7216"/>
    <w:rsid w:val="008F7234"/>
    <w:rsid w:val="008F728A"/>
    <w:rsid w:val="008F72B6"/>
    <w:rsid w:val="008F72D4"/>
    <w:rsid w:val="008F72DA"/>
    <w:rsid w:val="008F72F6"/>
    <w:rsid w:val="008F7314"/>
    <w:rsid w:val="008F7347"/>
    <w:rsid w:val="008F737B"/>
    <w:rsid w:val="008F739A"/>
    <w:rsid w:val="008F73EC"/>
    <w:rsid w:val="008F73F2"/>
    <w:rsid w:val="008F73F9"/>
    <w:rsid w:val="008F73FA"/>
    <w:rsid w:val="008F7464"/>
    <w:rsid w:val="008F747A"/>
    <w:rsid w:val="008F74B5"/>
    <w:rsid w:val="008F74C5"/>
    <w:rsid w:val="008F74D3"/>
    <w:rsid w:val="008F74F3"/>
    <w:rsid w:val="008F753D"/>
    <w:rsid w:val="008F7553"/>
    <w:rsid w:val="008F75BD"/>
    <w:rsid w:val="008F75CC"/>
    <w:rsid w:val="008F762E"/>
    <w:rsid w:val="008F7749"/>
    <w:rsid w:val="008F774F"/>
    <w:rsid w:val="008F7770"/>
    <w:rsid w:val="008F77A9"/>
    <w:rsid w:val="008F77C5"/>
    <w:rsid w:val="008F77CF"/>
    <w:rsid w:val="008F7814"/>
    <w:rsid w:val="008F781B"/>
    <w:rsid w:val="008F782D"/>
    <w:rsid w:val="008F784F"/>
    <w:rsid w:val="008F787E"/>
    <w:rsid w:val="008F78D8"/>
    <w:rsid w:val="008F78E8"/>
    <w:rsid w:val="008F78EF"/>
    <w:rsid w:val="008F78F4"/>
    <w:rsid w:val="008F7909"/>
    <w:rsid w:val="008F797A"/>
    <w:rsid w:val="008F7986"/>
    <w:rsid w:val="008F7992"/>
    <w:rsid w:val="008F79E9"/>
    <w:rsid w:val="008F7A5E"/>
    <w:rsid w:val="008F7A81"/>
    <w:rsid w:val="008F7ABD"/>
    <w:rsid w:val="008F7B50"/>
    <w:rsid w:val="008F7B68"/>
    <w:rsid w:val="008F7BCA"/>
    <w:rsid w:val="008F7BCD"/>
    <w:rsid w:val="008F7BEB"/>
    <w:rsid w:val="008F7C19"/>
    <w:rsid w:val="008F7C50"/>
    <w:rsid w:val="008F7C67"/>
    <w:rsid w:val="008F7C76"/>
    <w:rsid w:val="008F7C86"/>
    <w:rsid w:val="008F7CAB"/>
    <w:rsid w:val="008F7D14"/>
    <w:rsid w:val="008F7D41"/>
    <w:rsid w:val="008F7DC1"/>
    <w:rsid w:val="008F7E02"/>
    <w:rsid w:val="008F7E06"/>
    <w:rsid w:val="008F7E48"/>
    <w:rsid w:val="008F7E59"/>
    <w:rsid w:val="008F7E77"/>
    <w:rsid w:val="008F7F3C"/>
    <w:rsid w:val="008F7F81"/>
    <w:rsid w:val="008F7FA4"/>
    <w:rsid w:val="008F7FB1"/>
    <w:rsid w:val="008F7FFA"/>
    <w:rsid w:val="00900015"/>
    <w:rsid w:val="0090002D"/>
    <w:rsid w:val="00900069"/>
    <w:rsid w:val="009000B0"/>
    <w:rsid w:val="009000B9"/>
    <w:rsid w:val="009000D2"/>
    <w:rsid w:val="00900111"/>
    <w:rsid w:val="00900130"/>
    <w:rsid w:val="0090013C"/>
    <w:rsid w:val="00900212"/>
    <w:rsid w:val="00900231"/>
    <w:rsid w:val="009002ED"/>
    <w:rsid w:val="00900352"/>
    <w:rsid w:val="00900375"/>
    <w:rsid w:val="009004A0"/>
    <w:rsid w:val="009004AB"/>
    <w:rsid w:val="00900555"/>
    <w:rsid w:val="00900587"/>
    <w:rsid w:val="0090058E"/>
    <w:rsid w:val="009005FE"/>
    <w:rsid w:val="00900653"/>
    <w:rsid w:val="00900693"/>
    <w:rsid w:val="00900714"/>
    <w:rsid w:val="00900732"/>
    <w:rsid w:val="00900737"/>
    <w:rsid w:val="00900744"/>
    <w:rsid w:val="00900773"/>
    <w:rsid w:val="009007CD"/>
    <w:rsid w:val="00900848"/>
    <w:rsid w:val="00900872"/>
    <w:rsid w:val="00900894"/>
    <w:rsid w:val="0090092C"/>
    <w:rsid w:val="00900936"/>
    <w:rsid w:val="0090093A"/>
    <w:rsid w:val="0090095E"/>
    <w:rsid w:val="009009BC"/>
    <w:rsid w:val="009009C6"/>
    <w:rsid w:val="009009EF"/>
    <w:rsid w:val="00900A27"/>
    <w:rsid w:val="00900ABB"/>
    <w:rsid w:val="00900AE2"/>
    <w:rsid w:val="00900B37"/>
    <w:rsid w:val="00900B3D"/>
    <w:rsid w:val="00900BBE"/>
    <w:rsid w:val="00900BDD"/>
    <w:rsid w:val="00900BDF"/>
    <w:rsid w:val="00900C01"/>
    <w:rsid w:val="00900C32"/>
    <w:rsid w:val="00900C63"/>
    <w:rsid w:val="00900CCD"/>
    <w:rsid w:val="00900D29"/>
    <w:rsid w:val="00900D2A"/>
    <w:rsid w:val="00900D54"/>
    <w:rsid w:val="00900D70"/>
    <w:rsid w:val="00900DFF"/>
    <w:rsid w:val="00900E51"/>
    <w:rsid w:val="00900E5F"/>
    <w:rsid w:val="00900E6F"/>
    <w:rsid w:val="00900EE5"/>
    <w:rsid w:val="00900EED"/>
    <w:rsid w:val="00900F0F"/>
    <w:rsid w:val="00900F45"/>
    <w:rsid w:val="00900F55"/>
    <w:rsid w:val="00900F6B"/>
    <w:rsid w:val="00900F76"/>
    <w:rsid w:val="00900F85"/>
    <w:rsid w:val="00900FAF"/>
    <w:rsid w:val="00900FBB"/>
    <w:rsid w:val="00900FBE"/>
    <w:rsid w:val="00900FCF"/>
    <w:rsid w:val="00901124"/>
    <w:rsid w:val="00901167"/>
    <w:rsid w:val="009011B5"/>
    <w:rsid w:val="009011E7"/>
    <w:rsid w:val="009011F0"/>
    <w:rsid w:val="009011F2"/>
    <w:rsid w:val="00901228"/>
    <w:rsid w:val="00901280"/>
    <w:rsid w:val="00901285"/>
    <w:rsid w:val="009012A3"/>
    <w:rsid w:val="009012A5"/>
    <w:rsid w:val="00901301"/>
    <w:rsid w:val="00901315"/>
    <w:rsid w:val="0090136F"/>
    <w:rsid w:val="00901387"/>
    <w:rsid w:val="00901391"/>
    <w:rsid w:val="00901394"/>
    <w:rsid w:val="009013BE"/>
    <w:rsid w:val="0090141B"/>
    <w:rsid w:val="00901434"/>
    <w:rsid w:val="0090146E"/>
    <w:rsid w:val="0090149E"/>
    <w:rsid w:val="009014B0"/>
    <w:rsid w:val="009014B3"/>
    <w:rsid w:val="009014BD"/>
    <w:rsid w:val="009014D9"/>
    <w:rsid w:val="00901506"/>
    <w:rsid w:val="009015DD"/>
    <w:rsid w:val="009015DF"/>
    <w:rsid w:val="009015FD"/>
    <w:rsid w:val="009015FE"/>
    <w:rsid w:val="00901649"/>
    <w:rsid w:val="0090168E"/>
    <w:rsid w:val="009016C0"/>
    <w:rsid w:val="009016C7"/>
    <w:rsid w:val="0090170C"/>
    <w:rsid w:val="00901721"/>
    <w:rsid w:val="00901742"/>
    <w:rsid w:val="0090174F"/>
    <w:rsid w:val="0090175C"/>
    <w:rsid w:val="00901786"/>
    <w:rsid w:val="009017C6"/>
    <w:rsid w:val="009017CA"/>
    <w:rsid w:val="009017E3"/>
    <w:rsid w:val="009017F1"/>
    <w:rsid w:val="0090189F"/>
    <w:rsid w:val="009018B0"/>
    <w:rsid w:val="009018B4"/>
    <w:rsid w:val="009018D4"/>
    <w:rsid w:val="009018EF"/>
    <w:rsid w:val="0090190F"/>
    <w:rsid w:val="0090192B"/>
    <w:rsid w:val="0090195E"/>
    <w:rsid w:val="00901976"/>
    <w:rsid w:val="009019AD"/>
    <w:rsid w:val="009019CB"/>
    <w:rsid w:val="00901A24"/>
    <w:rsid w:val="00901A34"/>
    <w:rsid w:val="00901A43"/>
    <w:rsid w:val="00901AC2"/>
    <w:rsid w:val="00901B4D"/>
    <w:rsid w:val="00901B61"/>
    <w:rsid w:val="00901B6E"/>
    <w:rsid w:val="00901B9D"/>
    <w:rsid w:val="00901BB4"/>
    <w:rsid w:val="00901BD4"/>
    <w:rsid w:val="00901BE1"/>
    <w:rsid w:val="00901C1D"/>
    <w:rsid w:val="00901C2A"/>
    <w:rsid w:val="00901C64"/>
    <w:rsid w:val="00901C6A"/>
    <w:rsid w:val="00901C87"/>
    <w:rsid w:val="00901C8B"/>
    <w:rsid w:val="00901CAF"/>
    <w:rsid w:val="00901DAC"/>
    <w:rsid w:val="00901DD6"/>
    <w:rsid w:val="00901DE1"/>
    <w:rsid w:val="00901DE4"/>
    <w:rsid w:val="00901DFB"/>
    <w:rsid w:val="00901E4A"/>
    <w:rsid w:val="00901EB0"/>
    <w:rsid w:val="00901EB8"/>
    <w:rsid w:val="00901EC4"/>
    <w:rsid w:val="00901F28"/>
    <w:rsid w:val="00901F49"/>
    <w:rsid w:val="00901F71"/>
    <w:rsid w:val="00901F9B"/>
    <w:rsid w:val="00901FDC"/>
    <w:rsid w:val="00901FE1"/>
    <w:rsid w:val="0090201F"/>
    <w:rsid w:val="00902041"/>
    <w:rsid w:val="009020B5"/>
    <w:rsid w:val="009020D3"/>
    <w:rsid w:val="009020F3"/>
    <w:rsid w:val="0090213B"/>
    <w:rsid w:val="00902186"/>
    <w:rsid w:val="009021A7"/>
    <w:rsid w:val="009021D7"/>
    <w:rsid w:val="0090225D"/>
    <w:rsid w:val="0090227F"/>
    <w:rsid w:val="009022A3"/>
    <w:rsid w:val="009022A4"/>
    <w:rsid w:val="00902307"/>
    <w:rsid w:val="0090235A"/>
    <w:rsid w:val="0090235F"/>
    <w:rsid w:val="009023C4"/>
    <w:rsid w:val="009023D0"/>
    <w:rsid w:val="009023E1"/>
    <w:rsid w:val="009023E5"/>
    <w:rsid w:val="009023ED"/>
    <w:rsid w:val="00902425"/>
    <w:rsid w:val="00902458"/>
    <w:rsid w:val="009024D6"/>
    <w:rsid w:val="009024FF"/>
    <w:rsid w:val="0090252C"/>
    <w:rsid w:val="00902538"/>
    <w:rsid w:val="0090256B"/>
    <w:rsid w:val="0090257E"/>
    <w:rsid w:val="009025AC"/>
    <w:rsid w:val="0090266C"/>
    <w:rsid w:val="0090267F"/>
    <w:rsid w:val="009026A9"/>
    <w:rsid w:val="009026C6"/>
    <w:rsid w:val="0090270E"/>
    <w:rsid w:val="0090272C"/>
    <w:rsid w:val="00902752"/>
    <w:rsid w:val="0090275A"/>
    <w:rsid w:val="0090278E"/>
    <w:rsid w:val="009027B3"/>
    <w:rsid w:val="009027BF"/>
    <w:rsid w:val="009027CE"/>
    <w:rsid w:val="009027DC"/>
    <w:rsid w:val="0090280A"/>
    <w:rsid w:val="0090286D"/>
    <w:rsid w:val="0090289D"/>
    <w:rsid w:val="00902907"/>
    <w:rsid w:val="0090290A"/>
    <w:rsid w:val="0090293F"/>
    <w:rsid w:val="0090295D"/>
    <w:rsid w:val="00902994"/>
    <w:rsid w:val="00902A43"/>
    <w:rsid w:val="00902A9C"/>
    <w:rsid w:val="00902AAC"/>
    <w:rsid w:val="00902B42"/>
    <w:rsid w:val="00902B87"/>
    <w:rsid w:val="00902BCB"/>
    <w:rsid w:val="00902BDC"/>
    <w:rsid w:val="00902BE7"/>
    <w:rsid w:val="00902C27"/>
    <w:rsid w:val="00902C2B"/>
    <w:rsid w:val="00902C67"/>
    <w:rsid w:val="00902CA0"/>
    <w:rsid w:val="00902CAF"/>
    <w:rsid w:val="00902CB0"/>
    <w:rsid w:val="00902D80"/>
    <w:rsid w:val="00902DCE"/>
    <w:rsid w:val="00902DF4"/>
    <w:rsid w:val="00902E31"/>
    <w:rsid w:val="00902E3B"/>
    <w:rsid w:val="00902E7D"/>
    <w:rsid w:val="00902EB8"/>
    <w:rsid w:val="00902EC8"/>
    <w:rsid w:val="00902EFB"/>
    <w:rsid w:val="00902F48"/>
    <w:rsid w:val="00902F58"/>
    <w:rsid w:val="00902F8A"/>
    <w:rsid w:val="00902F8B"/>
    <w:rsid w:val="00903127"/>
    <w:rsid w:val="00903188"/>
    <w:rsid w:val="009031D5"/>
    <w:rsid w:val="009031DD"/>
    <w:rsid w:val="0090320A"/>
    <w:rsid w:val="00903251"/>
    <w:rsid w:val="009032C8"/>
    <w:rsid w:val="00903369"/>
    <w:rsid w:val="00903383"/>
    <w:rsid w:val="00903388"/>
    <w:rsid w:val="009033AF"/>
    <w:rsid w:val="00903408"/>
    <w:rsid w:val="00903477"/>
    <w:rsid w:val="00903485"/>
    <w:rsid w:val="00903493"/>
    <w:rsid w:val="0090357E"/>
    <w:rsid w:val="009035A3"/>
    <w:rsid w:val="009035A6"/>
    <w:rsid w:val="009035A7"/>
    <w:rsid w:val="009035AB"/>
    <w:rsid w:val="009036C0"/>
    <w:rsid w:val="009036C1"/>
    <w:rsid w:val="009036E6"/>
    <w:rsid w:val="0090370B"/>
    <w:rsid w:val="00903716"/>
    <w:rsid w:val="00903787"/>
    <w:rsid w:val="0090378A"/>
    <w:rsid w:val="0090379D"/>
    <w:rsid w:val="009037AD"/>
    <w:rsid w:val="009037FB"/>
    <w:rsid w:val="0090383B"/>
    <w:rsid w:val="0090385D"/>
    <w:rsid w:val="00903873"/>
    <w:rsid w:val="0090387A"/>
    <w:rsid w:val="0090388A"/>
    <w:rsid w:val="009038BE"/>
    <w:rsid w:val="0090397A"/>
    <w:rsid w:val="00903989"/>
    <w:rsid w:val="00903997"/>
    <w:rsid w:val="009039B1"/>
    <w:rsid w:val="009039D1"/>
    <w:rsid w:val="00903A1F"/>
    <w:rsid w:val="00903A23"/>
    <w:rsid w:val="00903A5A"/>
    <w:rsid w:val="00903A5C"/>
    <w:rsid w:val="00903A8C"/>
    <w:rsid w:val="00903AA1"/>
    <w:rsid w:val="00903B0B"/>
    <w:rsid w:val="00903B31"/>
    <w:rsid w:val="00903B6F"/>
    <w:rsid w:val="00903B88"/>
    <w:rsid w:val="00903BD6"/>
    <w:rsid w:val="00903CC0"/>
    <w:rsid w:val="00903CFA"/>
    <w:rsid w:val="00903D05"/>
    <w:rsid w:val="00903D07"/>
    <w:rsid w:val="00903D2E"/>
    <w:rsid w:val="00903D33"/>
    <w:rsid w:val="00903D3F"/>
    <w:rsid w:val="00903D9E"/>
    <w:rsid w:val="00903DA4"/>
    <w:rsid w:val="00903DA9"/>
    <w:rsid w:val="00903DFC"/>
    <w:rsid w:val="00903E22"/>
    <w:rsid w:val="00903E5E"/>
    <w:rsid w:val="00903E8F"/>
    <w:rsid w:val="00903EFF"/>
    <w:rsid w:val="00903F5C"/>
    <w:rsid w:val="00903F76"/>
    <w:rsid w:val="00903FB9"/>
    <w:rsid w:val="00903FBC"/>
    <w:rsid w:val="0090401D"/>
    <w:rsid w:val="0090405B"/>
    <w:rsid w:val="009040DC"/>
    <w:rsid w:val="0090414B"/>
    <w:rsid w:val="00904166"/>
    <w:rsid w:val="0090419E"/>
    <w:rsid w:val="009041A3"/>
    <w:rsid w:val="009041AF"/>
    <w:rsid w:val="00904247"/>
    <w:rsid w:val="0090425A"/>
    <w:rsid w:val="0090425B"/>
    <w:rsid w:val="009042C0"/>
    <w:rsid w:val="009042CD"/>
    <w:rsid w:val="00904305"/>
    <w:rsid w:val="0090430C"/>
    <w:rsid w:val="00904316"/>
    <w:rsid w:val="00904359"/>
    <w:rsid w:val="0090438D"/>
    <w:rsid w:val="009043AB"/>
    <w:rsid w:val="0090441F"/>
    <w:rsid w:val="009044D6"/>
    <w:rsid w:val="009044DF"/>
    <w:rsid w:val="00904508"/>
    <w:rsid w:val="00904579"/>
    <w:rsid w:val="0090457F"/>
    <w:rsid w:val="009045A8"/>
    <w:rsid w:val="009045AD"/>
    <w:rsid w:val="00904600"/>
    <w:rsid w:val="00904645"/>
    <w:rsid w:val="0090465A"/>
    <w:rsid w:val="0090465D"/>
    <w:rsid w:val="0090465E"/>
    <w:rsid w:val="00904665"/>
    <w:rsid w:val="0090466F"/>
    <w:rsid w:val="009046AB"/>
    <w:rsid w:val="009046D8"/>
    <w:rsid w:val="00904718"/>
    <w:rsid w:val="00904761"/>
    <w:rsid w:val="009047C1"/>
    <w:rsid w:val="00904801"/>
    <w:rsid w:val="0090480F"/>
    <w:rsid w:val="0090481E"/>
    <w:rsid w:val="0090491A"/>
    <w:rsid w:val="00904934"/>
    <w:rsid w:val="00904983"/>
    <w:rsid w:val="00904990"/>
    <w:rsid w:val="00904A44"/>
    <w:rsid w:val="00904A69"/>
    <w:rsid w:val="00904A92"/>
    <w:rsid w:val="00904AAB"/>
    <w:rsid w:val="00904AC4"/>
    <w:rsid w:val="00904AFC"/>
    <w:rsid w:val="00904AFD"/>
    <w:rsid w:val="00904B44"/>
    <w:rsid w:val="00904B49"/>
    <w:rsid w:val="00904B65"/>
    <w:rsid w:val="00904BAF"/>
    <w:rsid w:val="00904C50"/>
    <w:rsid w:val="00904C56"/>
    <w:rsid w:val="00904C69"/>
    <w:rsid w:val="00904C6E"/>
    <w:rsid w:val="00904CE0"/>
    <w:rsid w:val="00904D10"/>
    <w:rsid w:val="00904D2C"/>
    <w:rsid w:val="00904D35"/>
    <w:rsid w:val="00904D4B"/>
    <w:rsid w:val="00904D53"/>
    <w:rsid w:val="00904D6C"/>
    <w:rsid w:val="00904D85"/>
    <w:rsid w:val="00904D98"/>
    <w:rsid w:val="00904DA7"/>
    <w:rsid w:val="00904DF3"/>
    <w:rsid w:val="00904E78"/>
    <w:rsid w:val="00904EC4"/>
    <w:rsid w:val="00904F4A"/>
    <w:rsid w:val="00904F4F"/>
    <w:rsid w:val="00904FAD"/>
    <w:rsid w:val="00904FD8"/>
    <w:rsid w:val="00905001"/>
    <w:rsid w:val="00905068"/>
    <w:rsid w:val="0090508A"/>
    <w:rsid w:val="009050D4"/>
    <w:rsid w:val="009050E8"/>
    <w:rsid w:val="00905118"/>
    <w:rsid w:val="00905133"/>
    <w:rsid w:val="00905141"/>
    <w:rsid w:val="00905237"/>
    <w:rsid w:val="00905244"/>
    <w:rsid w:val="00905285"/>
    <w:rsid w:val="009052F2"/>
    <w:rsid w:val="0090531F"/>
    <w:rsid w:val="0090532D"/>
    <w:rsid w:val="00905363"/>
    <w:rsid w:val="009053A0"/>
    <w:rsid w:val="009053BC"/>
    <w:rsid w:val="009053DD"/>
    <w:rsid w:val="009053E9"/>
    <w:rsid w:val="009053F2"/>
    <w:rsid w:val="0090541A"/>
    <w:rsid w:val="009054E1"/>
    <w:rsid w:val="009055EB"/>
    <w:rsid w:val="009055F8"/>
    <w:rsid w:val="00905627"/>
    <w:rsid w:val="00905636"/>
    <w:rsid w:val="00905645"/>
    <w:rsid w:val="00905667"/>
    <w:rsid w:val="0090569E"/>
    <w:rsid w:val="009056A2"/>
    <w:rsid w:val="009056F5"/>
    <w:rsid w:val="00905733"/>
    <w:rsid w:val="00905740"/>
    <w:rsid w:val="00905772"/>
    <w:rsid w:val="009057E1"/>
    <w:rsid w:val="00905831"/>
    <w:rsid w:val="00905842"/>
    <w:rsid w:val="0090584E"/>
    <w:rsid w:val="009058FE"/>
    <w:rsid w:val="00905927"/>
    <w:rsid w:val="00905928"/>
    <w:rsid w:val="0090596B"/>
    <w:rsid w:val="0090598A"/>
    <w:rsid w:val="009059E9"/>
    <w:rsid w:val="009059FD"/>
    <w:rsid w:val="00905A3B"/>
    <w:rsid w:val="00905A3F"/>
    <w:rsid w:val="00905A6E"/>
    <w:rsid w:val="00905A6F"/>
    <w:rsid w:val="00905A88"/>
    <w:rsid w:val="00905AEE"/>
    <w:rsid w:val="00905B43"/>
    <w:rsid w:val="00905B6D"/>
    <w:rsid w:val="00905C2B"/>
    <w:rsid w:val="00905C47"/>
    <w:rsid w:val="00905CBB"/>
    <w:rsid w:val="00905CC5"/>
    <w:rsid w:val="00905DBA"/>
    <w:rsid w:val="00905DCA"/>
    <w:rsid w:val="00905DF1"/>
    <w:rsid w:val="00905DFA"/>
    <w:rsid w:val="00905E2F"/>
    <w:rsid w:val="00905E44"/>
    <w:rsid w:val="00905E49"/>
    <w:rsid w:val="00905E5A"/>
    <w:rsid w:val="00905E75"/>
    <w:rsid w:val="00905E93"/>
    <w:rsid w:val="00905EA2"/>
    <w:rsid w:val="00905EA7"/>
    <w:rsid w:val="00905EBD"/>
    <w:rsid w:val="00905EF4"/>
    <w:rsid w:val="00905F1C"/>
    <w:rsid w:val="00905F71"/>
    <w:rsid w:val="00905F72"/>
    <w:rsid w:val="00905F8A"/>
    <w:rsid w:val="00905F95"/>
    <w:rsid w:val="00905F9A"/>
    <w:rsid w:val="00905FA9"/>
    <w:rsid w:val="00905FE2"/>
    <w:rsid w:val="00905FEA"/>
    <w:rsid w:val="0090601C"/>
    <w:rsid w:val="009060B1"/>
    <w:rsid w:val="00906121"/>
    <w:rsid w:val="00906141"/>
    <w:rsid w:val="00906169"/>
    <w:rsid w:val="00906186"/>
    <w:rsid w:val="00906208"/>
    <w:rsid w:val="00906243"/>
    <w:rsid w:val="0090626B"/>
    <w:rsid w:val="0090629F"/>
    <w:rsid w:val="009062CF"/>
    <w:rsid w:val="0090639F"/>
    <w:rsid w:val="009064EC"/>
    <w:rsid w:val="00906511"/>
    <w:rsid w:val="00906544"/>
    <w:rsid w:val="00906565"/>
    <w:rsid w:val="00906602"/>
    <w:rsid w:val="00906617"/>
    <w:rsid w:val="0090662B"/>
    <w:rsid w:val="009066B6"/>
    <w:rsid w:val="009066D4"/>
    <w:rsid w:val="009066E1"/>
    <w:rsid w:val="00906705"/>
    <w:rsid w:val="00906746"/>
    <w:rsid w:val="00906765"/>
    <w:rsid w:val="009067DA"/>
    <w:rsid w:val="0090680E"/>
    <w:rsid w:val="00906845"/>
    <w:rsid w:val="0090684A"/>
    <w:rsid w:val="0090688A"/>
    <w:rsid w:val="00906895"/>
    <w:rsid w:val="0090692B"/>
    <w:rsid w:val="009069D3"/>
    <w:rsid w:val="009069F1"/>
    <w:rsid w:val="00906A04"/>
    <w:rsid w:val="00906A08"/>
    <w:rsid w:val="00906A26"/>
    <w:rsid w:val="00906A62"/>
    <w:rsid w:val="00906ACE"/>
    <w:rsid w:val="00906B4C"/>
    <w:rsid w:val="00906BAC"/>
    <w:rsid w:val="00906BBC"/>
    <w:rsid w:val="00906BC0"/>
    <w:rsid w:val="00906C08"/>
    <w:rsid w:val="00906C0E"/>
    <w:rsid w:val="00906C1C"/>
    <w:rsid w:val="00906C2D"/>
    <w:rsid w:val="00906C36"/>
    <w:rsid w:val="00906C86"/>
    <w:rsid w:val="00906C8B"/>
    <w:rsid w:val="00906D11"/>
    <w:rsid w:val="00906D4B"/>
    <w:rsid w:val="00906D6A"/>
    <w:rsid w:val="00906DD3"/>
    <w:rsid w:val="00906DE9"/>
    <w:rsid w:val="00906DF4"/>
    <w:rsid w:val="00906E22"/>
    <w:rsid w:val="00906E38"/>
    <w:rsid w:val="00906E57"/>
    <w:rsid w:val="00906E68"/>
    <w:rsid w:val="00906E83"/>
    <w:rsid w:val="00906EA6"/>
    <w:rsid w:val="00906FD6"/>
    <w:rsid w:val="00906FF6"/>
    <w:rsid w:val="00907023"/>
    <w:rsid w:val="00907092"/>
    <w:rsid w:val="009070A2"/>
    <w:rsid w:val="009070E4"/>
    <w:rsid w:val="00907118"/>
    <w:rsid w:val="009071ED"/>
    <w:rsid w:val="0090721E"/>
    <w:rsid w:val="00907241"/>
    <w:rsid w:val="00907266"/>
    <w:rsid w:val="009072F1"/>
    <w:rsid w:val="00907370"/>
    <w:rsid w:val="00907395"/>
    <w:rsid w:val="009073A4"/>
    <w:rsid w:val="009073FF"/>
    <w:rsid w:val="00907448"/>
    <w:rsid w:val="009074AA"/>
    <w:rsid w:val="00907521"/>
    <w:rsid w:val="00907558"/>
    <w:rsid w:val="0090755E"/>
    <w:rsid w:val="00907617"/>
    <w:rsid w:val="00907690"/>
    <w:rsid w:val="009076DB"/>
    <w:rsid w:val="00907752"/>
    <w:rsid w:val="00907755"/>
    <w:rsid w:val="00907764"/>
    <w:rsid w:val="00907773"/>
    <w:rsid w:val="0090777F"/>
    <w:rsid w:val="009077FB"/>
    <w:rsid w:val="0090780B"/>
    <w:rsid w:val="0090780C"/>
    <w:rsid w:val="00907826"/>
    <w:rsid w:val="00907871"/>
    <w:rsid w:val="00907874"/>
    <w:rsid w:val="00907898"/>
    <w:rsid w:val="009078F7"/>
    <w:rsid w:val="00907912"/>
    <w:rsid w:val="0090796E"/>
    <w:rsid w:val="0090798B"/>
    <w:rsid w:val="009079AC"/>
    <w:rsid w:val="009079C7"/>
    <w:rsid w:val="009079F0"/>
    <w:rsid w:val="00907A10"/>
    <w:rsid w:val="00907A3B"/>
    <w:rsid w:val="00907A9A"/>
    <w:rsid w:val="00907AC3"/>
    <w:rsid w:val="00907B5C"/>
    <w:rsid w:val="00907B65"/>
    <w:rsid w:val="00907B73"/>
    <w:rsid w:val="00907BCD"/>
    <w:rsid w:val="00907BE3"/>
    <w:rsid w:val="00907C27"/>
    <w:rsid w:val="00907C55"/>
    <w:rsid w:val="00907C70"/>
    <w:rsid w:val="00907CB3"/>
    <w:rsid w:val="00907CDB"/>
    <w:rsid w:val="00907CE7"/>
    <w:rsid w:val="00907D1D"/>
    <w:rsid w:val="00907D3B"/>
    <w:rsid w:val="00907D40"/>
    <w:rsid w:val="00907DEE"/>
    <w:rsid w:val="00907DFC"/>
    <w:rsid w:val="00907DFE"/>
    <w:rsid w:val="00907EAA"/>
    <w:rsid w:val="00907EAF"/>
    <w:rsid w:val="00907EE4"/>
    <w:rsid w:val="00907FAC"/>
    <w:rsid w:val="00907FC0"/>
    <w:rsid w:val="00907FE0"/>
    <w:rsid w:val="00907FF4"/>
    <w:rsid w:val="0091003F"/>
    <w:rsid w:val="0091008F"/>
    <w:rsid w:val="00910094"/>
    <w:rsid w:val="009100B2"/>
    <w:rsid w:val="009100B4"/>
    <w:rsid w:val="009100D5"/>
    <w:rsid w:val="0091010C"/>
    <w:rsid w:val="00910120"/>
    <w:rsid w:val="00910166"/>
    <w:rsid w:val="0091016B"/>
    <w:rsid w:val="0091018C"/>
    <w:rsid w:val="009101E1"/>
    <w:rsid w:val="00910203"/>
    <w:rsid w:val="00910226"/>
    <w:rsid w:val="00910231"/>
    <w:rsid w:val="00910283"/>
    <w:rsid w:val="00910284"/>
    <w:rsid w:val="009102A7"/>
    <w:rsid w:val="009102BC"/>
    <w:rsid w:val="009102DD"/>
    <w:rsid w:val="00910307"/>
    <w:rsid w:val="00910319"/>
    <w:rsid w:val="0091034F"/>
    <w:rsid w:val="00910375"/>
    <w:rsid w:val="009103B8"/>
    <w:rsid w:val="009103C1"/>
    <w:rsid w:val="00910400"/>
    <w:rsid w:val="0091041F"/>
    <w:rsid w:val="00910496"/>
    <w:rsid w:val="009104D9"/>
    <w:rsid w:val="0091050A"/>
    <w:rsid w:val="00910564"/>
    <w:rsid w:val="00910578"/>
    <w:rsid w:val="009105C0"/>
    <w:rsid w:val="009105D1"/>
    <w:rsid w:val="009105FC"/>
    <w:rsid w:val="0091064C"/>
    <w:rsid w:val="00910686"/>
    <w:rsid w:val="009106B8"/>
    <w:rsid w:val="009106E9"/>
    <w:rsid w:val="00910718"/>
    <w:rsid w:val="00910732"/>
    <w:rsid w:val="0091078D"/>
    <w:rsid w:val="009107B3"/>
    <w:rsid w:val="009107E9"/>
    <w:rsid w:val="00910809"/>
    <w:rsid w:val="0091081C"/>
    <w:rsid w:val="00910820"/>
    <w:rsid w:val="00910825"/>
    <w:rsid w:val="0091088D"/>
    <w:rsid w:val="00910890"/>
    <w:rsid w:val="009108F5"/>
    <w:rsid w:val="00910914"/>
    <w:rsid w:val="0091093C"/>
    <w:rsid w:val="00910942"/>
    <w:rsid w:val="00910952"/>
    <w:rsid w:val="0091099E"/>
    <w:rsid w:val="009109BB"/>
    <w:rsid w:val="009109C9"/>
    <w:rsid w:val="00910A3F"/>
    <w:rsid w:val="00910A52"/>
    <w:rsid w:val="00910A8E"/>
    <w:rsid w:val="00910AB9"/>
    <w:rsid w:val="00910B07"/>
    <w:rsid w:val="00910B18"/>
    <w:rsid w:val="00910B3F"/>
    <w:rsid w:val="00910B9B"/>
    <w:rsid w:val="00910C1F"/>
    <w:rsid w:val="00910C59"/>
    <w:rsid w:val="00910C97"/>
    <w:rsid w:val="00910CA7"/>
    <w:rsid w:val="00910CD4"/>
    <w:rsid w:val="00910CE9"/>
    <w:rsid w:val="00910CED"/>
    <w:rsid w:val="00910CF0"/>
    <w:rsid w:val="00910D5B"/>
    <w:rsid w:val="00910DA5"/>
    <w:rsid w:val="00910DA7"/>
    <w:rsid w:val="00910DE6"/>
    <w:rsid w:val="00910E05"/>
    <w:rsid w:val="00910E17"/>
    <w:rsid w:val="00910E6B"/>
    <w:rsid w:val="00910F06"/>
    <w:rsid w:val="00910F5C"/>
    <w:rsid w:val="00910FA6"/>
    <w:rsid w:val="00910FB3"/>
    <w:rsid w:val="00911074"/>
    <w:rsid w:val="0091107F"/>
    <w:rsid w:val="00911096"/>
    <w:rsid w:val="009110C9"/>
    <w:rsid w:val="0091112C"/>
    <w:rsid w:val="0091113B"/>
    <w:rsid w:val="00911145"/>
    <w:rsid w:val="00911184"/>
    <w:rsid w:val="0091119D"/>
    <w:rsid w:val="009111B2"/>
    <w:rsid w:val="009111E1"/>
    <w:rsid w:val="00911219"/>
    <w:rsid w:val="00911241"/>
    <w:rsid w:val="00911295"/>
    <w:rsid w:val="0091129B"/>
    <w:rsid w:val="009112D0"/>
    <w:rsid w:val="00911302"/>
    <w:rsid w:val="00911309"/>
    <w:rsid w:val="00911345"/>
    <w:rsid w:val="00911377"/>
    <w:rsid w:val="009113AD"/>
    <w:rsid w:val="00911414"/>
    <w:rsid w:val="0091141C"/>
    <w:rsid w:val="0091143C"/>
    <w:rsid w:val="0091144F"/>
    <w:rsid w:val="00911475"/>
    <w:rsid w:val="00911480"/>
    <w:rsid w:val="00911487"/>
    <w:rsid w:val="009114A1"/>
    <w:rsid w:val="009114B8"/>
    <w:rsid w:val="009114C0"/>
    <w:rsid w:val="00911528"/>
    <w:rsid w:val="00911537"/>
    <w:rsid w:val="00911556"/>
    <w:rsid w:val="00911580"/>
    <w:rsid w:val="009115ED"/>
    <w:rsid w:val="0091160D"/>
    <w:rsid w:val="00911624"/>
    <w:rsid w:val="0091163F"/>
    <w:rsid w:val="0091165F"/>
    <w:rsid w:val="0091169A"/>
    <w:rsid w:val="00911753"/>
    <w:rsid w:val="00911787"/>
    <w:rsid w:val="009117FC"/>
    <w:rsid w:val="00911826"/>
    <w:rsid w:val="0091182A"/>
    <w:rsid w:val="0091182B"/>
    <w:rsid w:val="00911841"/>
    <w:rsid w:val="0091189D"/>
    <w:rsid w:val="009118A8"/>
    <w:rsid w:val="00911901"/>
    <w:rsid w:val="00911931"/>
    <w:rsid w:val="009119A0"/>
    <w:rsid w:val="00911A0A"/>
    <w:rsid w:val="00911A28"/>
    <w:rsid w:val="00911A31"/>
    <w:rsid w:val="00911A39"/>
    <w:rsid w:val="00911A7A"/>
    <w:rsid w:val="00911A8B"/>
    <w:rsid w:val="00911AC1"/>
    <w:rsid w:val="00911AF4"/>
    <w:rsid w:val="00911B11"/>
    <w:rsid w:val="00911B28"/>
    <w:rsid w:val="00911B4A"/>
    <w:rsid w:val="00911B73"/>
    <w:rsid w:val="00911BD0"/>
    <w:rsid w:val="00911BE8"/>
    <w:rsid w:val="00911BF5"/>
    <w:rsid w:val="00911C14"/>
    <w:rsid w:val="00911CBC"/>
    <w:rsid w:val="00911CD0"/>
    <w:rsid w:val="00911D21"/>
    <w:rsid w:val="00911D96"/>
    <w:rsid w:val="00911DC2"/>
    <w:rsid w:val="00911DC4"/>
    <w:rsid w:val="00911E09"/>
    <w:rsid w:val="00911E68"/>
    <w:rsid w:val="00911E6E"/>
    <w:rsid w:val="00911E81"/>
    <w:rsid w:val="00911E89"/>
    <w:rsid w:val="00911EBD"/>
    <w:rsid w:val="00911EF7"/>
    <w:rsid w:val="00911EFA"/>
    <w:rsid w:val="00911F13"/>
    <w:rsid w:val="00911F29"/>
    <w:rsid w:val="00911F33"/>
    <w:rsid w:val="00911F38"/>
    <w:rsid w:val="00911FAE"/>
    <w:rsid w:val="00911FB1"/>
    <w:rsid w:val="00912033"/>
    <w:rsid w:val="0091205B"/>
    <w:rsid w:val="0091205E"/>
    <w:rsid w:val="00912079"/>
    <w:rsid w:val="00912096"/>
    <w:rsid w:val="009120A1"/>
    <w:rsid w:val="009120E3"/>
    <w:rsid w:val="009120E4"/>
    <w:rsid w:val="009120F4"/>
    <w:rsid w:val="009120FA"/>
    <w:rsid w:val="0091210E"/>
    <w:rsid w:val="00912118"/>
    <w:rsid w:val="00912124"/>
    <w:rsid w:val="0091214A"/>
    <w:rsid w:val="009121B7"/>
    <w:rsid w:val="00912297"/>
    <w:rsid w:val="009122B4"/>
    <w:rsid w:val="009122D7"/>
    <w:rsid w:val="009122EF"/>
    <w:rsid w:val="0091238E"/>
    <w:rsid w:val="0091239F"/>
    <w:rsid w:val="009123A4"/>
    <w:rsid w:val="009123D7"/>
    <w:rsid w:val="009123FB"/>
    <w:rsid w:val="00912408"/>
    <w:rsid w:val="0091242E"/>
    <w:rsid w:val="00912439"/>
    <w:rsid w:val="00912462"/>
    <w:rsid w:val="0091247A"/>
    <w:rsid w:val="00912492"/>
    <w:rsid w:val="009124AE"/>
    <w:rsid w:val="009124AF"/>
    <w:rsid w:val="009124BE"/>
    <w:rsid w:val="009124CA"/>
    <w:rsid w:val="00912504"/>
    <w:rsid w:val="00912515"/>
    <w:rsid w:val="0091255F"/>
    <w:rsid w:val="00912598"/>
    <w:rsid w:val="009125D0"/>
    <w:rsid w:val="009125FC"/>
    <w:rsid w:val="00912695"/>
    <w:rsid w:val="009126C5"/>
    <w:rsid w:val="00912728"/>
    <w:rsid w:val="0091272E"/>
    <w:rsid w:val="0091275E"/>
    <w:rsid w:val="009127AF"/>
    <w:rsid w:val="009127BE"/>
    <w:rsid w:val="009127E2"/>
    <w:rsid w:val="00912801"/>
    <w:rsid w:val="00912822"/>
    <w:rsid w:val="0091283C"/>
    <w:rsid w:val="00912892"/>
    <w:rsid w:val="009128AE"/>
    <w:rsid w:val="009128B9"/>
    <w:rsid w:val="00912976"/>
    <w:rsid w:val="009129F8"/>
    <w:rsid w:val="00912ADF"/>
    <w:rsid w:val="00912AF8"/>
    <w:rsid w:val="00912B68"/>
    <w:rsid w:val="00912B74"/>
    <w:rsid w:val="00912B75"/>
    <w:rsid w:val="00912B7D"/>
    <w:rsid w:val="00912B95"/>
    <w:rsid w:val="00912BAC"/>
    <w:rsid w:val="00912BBD"/>
    <w:rsid w:val="00912BC0"/>
    <w:rsid w:val="00912C00"/>
    <w:rsid w:val="00912C48"/>
    <w:rsid w:val="00912C62"/>
    <w:rsid w:val="00912CD1"/>
    <w:rsid w:val="00912CFD"/>
    <w:rsid w:val="00912D32"/>
    <w:rsid w:val="00912DAA"/>
    <w:rsid w:val="00912DAE"/>
    <w:rsid w:val="00912DE8"/>
    <w:rsid w:val="00912DF7"/>
    <w:rsid w:val="00912E3F"/>
    <w:rsid w:val="00912E4A"/>
    <w:rsid w:val="00912E9B"/>
    <w:rsid w:val="00912EE9"/>
    <w:rsid w:val="00912F19"/>
    <w:rsid w:val="00912F42"/>
    <w:rsid w:val="00912F77"/>
    <w:rsid w:val="00912FBF"/>
    <w:rsid w:val="00912FED"/>
    <w:rsid w:val="00913000"/>
    <w:rsid w:val="009130B0"/>
    <w:rsid w:val="00913106"/>
    <w:rsid w:val="00913111"/>
    <w:rsid w:val="00913124"/>
    <w:rsid w:val="00913126"/>
    <w:rsid w:val="00913139"/>
    <w:rsid w:val="0091313C"/>
    <w:rsid w:val="009131A1"/>
    <w:rsid w:val="009131B4"/>
    <w:rsid w:val="009131E5"/>
    <w:rsid w:val="00913274"/>
    <w:rsid w:val="009132C3"/>
    <w:rsid w:val="009132DA"/>
    <w:rsid w:val="009132E7"/>
    <w:rsid w:val="009132ED"/>
    <w:rsid w:val="00913353"/>
    <w:rsid w:val="00913357"/>
    <w:rsid w:val="00913491"/>
    <w:rsid w:val="009134BB"/>
    <w:rsid w:val="0091354B"/>
    <w:rsid w:val="00913553"/>
    <w:rsid w:val="009135DC"/>
    <w:rsid w:val="00913600"/>
    <w:rsid w:val="00913638"/>
    <w:rsid w:val="0091367F"/>
    <w:rsid w:val="009136BD"/>
    <w:rsid w:val="009136CD"/>
    <w:rsid w:val="0091370E"/>
    <w:rsid w:val="00913734"/>
    <w:rsid w:val="0091377F"/>
    <w:rsid w:val="009137A8"/>
    <w:rsid w:val="009137C6"/>
    <w:rsid w:val="00913813"/>
    <w:rsid w:val="0091383A"/>
    <w:rsid w:val="009138AB"/>
    <w:rsid w:val="009138E9"/>
    <w:rsid w:val="009138F3"/>
    <w:rsid w:val="00913A04"/>
    <w:rsid w:val="00913A3F"/>
    <w:rsid w:val="00913A71"/>
    <w:rsid w:val="00913AEF"/>
    <w:rsid w:val="00913AF3"/>
    <w:rsid w:val="00913B11"/>
    <w:rsid w:val="00913B1A"/>
    <w:rsid w:val="00913B4C"/>
    <w:rsid w:val="00913B60"/>
    <w:rsid w:val="00913BA8"/>
    <w:rsid w:val="00913C4D"/>
    <w:rsid w:val="00913C74"/>
    <w:rsid w:val="00913C9E"/>
    <w:rsid w:val="00913CC5"/>
    <w:rsid w:val="00913CD0"/>
    <w:rsid w:val="00913D38"/>
    <w:rsid w:val="00913DB3"/>
    <w:rsid w:val="00913DFA"/>
    <w:rsid w:val="00913E21"/>
    <w:rsid w:val="00913E27"/>
    <w:rsid w:val="00913E83"/>
    <w:rsid w:val="00913EBA"/>
    <w:rsid w:val="00913EC7"/>
    <w:rsid w:val="00913ED9"/>
    <w:rsid w:val="00913EDA"/>
    <w:rsid w:val="00913EF0"/>
    <w:rsid w:val="00913F09"/>
    <w:rsid w:val="00913F43"/>
    <w:rsid w:val="00913FB9"/>
    <w:rsid w:val="00914055"/>
    <w:rsid w:val="009140CB"/>
    <w:rsid w:val="0091413E"/>
    <w:rsid w:val="0091419F"/>
    <w:rsid w:val="009141FB"/>
    <w:rsid w:val="00914229"/>
    <w:rsid w:val="009142B2"/>
    <w:rsid w:val="009142E9"/>
    <w:rsid w:val="0091432D"/>
    <w:rsid w:val="00914346"/>
    <w:rsid w:val="00914444"/>
    <w:rsid w:val="00914466"/>
    <w:rsid w:val="009144B6"/>
    <w:rsid w:val="009144B8"/>
    <w:rsid w:val="009144BF"/>
    <w:rsid w:val="00914521"/>
    <w:rsid w:val="0091455D"/>
    <w:rsid w:val="009145EE"/>
    <w:rsid w:val="009145FD"/>
    <w:rsid w:val="00914693"/>
    <w:rsid w:val="0091469D"/>
    <w:rsid w:val="009146B5"/>
    <w:rsid w:val="009146BD"/>
    <w:rsid w:val="00914716"/>
    <w:rsid w:val="0091471C"/>
    <w:rsid w:val="0091474F"/>
    <w:rsid w:val="00914764"/>
    <w:rsid w:val="00914766"/>
    <w:rsid w:val="0091484E"/>
    <w:rsid w:val="00914881"/>
    <w:rsid w:val="009148A6"/>
    <w:rsid w:val="009148AC"/>
    <w:rsid w:val="009148B3"/>
    <w:rsid w:val="009149A3"/>
    <w:rsid w:val="009149D4"/>
    <w:rsid w:val="009149FD"/>
    <w:rsid w:val="00914A29"/>
    <w:rsid w:val="00914AAC"/>
    <w:rsid w:val="00914B02"/>
    <w:rsid w:val="00914B14"/>
    <w:rsid w:val="00914B59"/>
    <w:rsid w:val="00914B68"/>
    <w:rsid w:val="00914BD0"/>
    <w:rsid w:val="00914BF4"/>
    <w:rsid w:val="00914CF3"/>
    <w:rsid w:val="00914D1D"/>
    <w:rsid w:val="00914D2C"/>
    <w:rsid w:val="00914D2E"/>
    <w:rsid w:val="00914DBD"/>
    <w:rsid w:val="00914DDF"/>
    <w:rsid w:val="00914DF5"/>
    <w:rsid w:val="00914E18"/>
    <w:rsid w:val="00914E2C"/>
    <w:rsid w:val="00914E36"/>
    <w:rsid w:val="00914E42"/>
    <w:rsid w:val="00914EA7"/>
    <w:rsid w:val="00914EBC"/>
    <w:rsid w:val="00914F3E"/>
    <w:rsid w:val="00914FD5"/>
    <w:rsid w:val="00915022"/>
    <w:rsid w:val="0091503F"/>
    <w:rsid w:val="0091512A"/>
    <w:rsid w:val="00915134"/>
    <w:rsid w:val="00915135"/>
    <w:rsid w:val="009151A7"/>
    <w:rsid w:val="009151BD"/>
    <w:rsid w:val="009151DF"/>
    <w:rsid w:val="009151FD"/>
    <w:rsid w:val="00915219"/>
    <w:rsid w:val="009152F4"/>
    <w:rsid w:val="009152FC"/>
    <w:rsid w:val="00915313"/>
    <w:rsid w:val="00915321"/>
    <w:rsid w:val="00915338"/>
    <w:rsid w:val="0091533F"/>
    <w:rsid w:val="00915349"/>
    <w:rsid w:val="00915390"/>
    <w:rsid w:val="009153C2"/>
    <w:rsid w:val="009153C7"/>
    <w:rsid w:val="009153D0"/>
    <w:rsid w:val="0091540A"/>
    <w:rsid w:val="00915465"/>
    <w:rsid w:val="0091546F"/>
    <w:rsid w:val="00915475"/>
    <w:rsid w:val="009154D6"/>
    <w:rsid w:val="00915565"/>
    <w:rsid w:val="0091556B"/>
    <w:rsid w:val="00915584"/>
    <w:rsid w:val="009155A0"/>
    <w:rsid w:val="009155BB"/>
    <w:rsid w:val="009155E6"/>
    <w:rsid w:val="0091562B"/>
    <w:rsid w:val="00915632"/>
    <w:rsid w:val="00915762"/>
    <w:rsid w:val="0091579A"/>
    <w:rsid w:val="009157B8"/>
    <w:rsid w:val="009157E3"/>
    <w:rsid w:val="0091581C"/>
    <w:rsid w:val="0091583D"/>
    <w:rsid w:val="00915848"/>
    <w:rsid w:val="009158B0"/>
    <w:rsid w:val="00915958"/>
    <w:rsid w:val="00915961"/>
    <w:rsid w:val="00915977"/>
    <w:rsid w:val="00915989"/>
    <w:rsid w:val="009159E7"/>
    <w:rsid w:val="00915A35"/>
    <w:rsid w:val="00915A37"/>
    <w:rsid w:val="00915A5F"/>
    <w:rsid w:val="00915A8A"/>
    <w:rsid w:val="00915AAD"/>
    <w:rsid w:val="00915AEC"/>
    <w:rsid w:val="00915B02"/>
    <w:rsid w:val="00915B3F"/>
    <w:rsid w:val="00915B57"/>
    <w:rsid w:val="00915B8D"/>
    <w:rsid w:val="00915BC4"/>
    <w:rsid w:val="00915C4F"/>
    <w:rsid w:val="00915C57"/>
    <w:rsid w:val="00915C5B"/>
    <w:rsid w:val="00915C77"/>
    <w:rsid w:val="00915C7E"/>
    <w:rsid w:val="00915C86"/>
    <w:rsid w:val="00915CBC"/>
    <w:rsid w:val="00915CBF"/>
    <w:rsid w:val="00915CF4"/>
    <w:rsid w:val="00915D12"/>
    <w:rsid w:val="00915D39"/>
    <w:rsid w:val="00915D53"/>
    <w:rsid w:val="00915D58"/>
    <w:rsid w:val="00915D9D"/>
    <w:rsid w:val="00915D9E"/>
    <w:rsid w:val="00915DC2"/>
    <w:rsid w:val="00915DFF"/>
    <w:rsid w:val="00915F31"/>
    <w:rsid w:val="00915F77"/>
    <w:rsid w:val="00915FCD"/>
    <w:rsid w:val="00915FFD"/>
    <w:rsid w:val="00915FFF"/>
    <w:rsid w:val="00916017"/>
    <w:rsid w:val="00916037"/>
    <w:rsid w:val="00916038"/>
    <w:rsid w:val="009160AE"/>
    <w:rsid w:val="009160D9"/>
    <w:rsid w:val="00916125"/>
    <w:rsid w:val="00916190"/>
    <w:rsid w:val="009162AE"/>
    <w:rsid w:val="009162BB"/>
    <w:rsid w:val="0091630E"/>
    <w:rsid w:val="00916398"/>
    <w:rsid w:val="009163C9"/>
    <w:rsid w:val="009163E8"/>
    <w:rsid w:val="009163EB"/>
    <w:rsid w:val="00916421"/>
    <w:rsid w:val="00916436"/>
    <w:rsid w:val="00916443"/>
    <w:rsid w:val="00916468"/>
    <w:rsid w:val="00916489"/>
    <w:rsid w:val="00916497"/>
    <w:rsid w:val="009164AC"/>
    <w:rsid w:val="009164D7"/>
    <w:rsid w:val="00916505"/>
    <w:rsid w:val="0091652C"/>
    <w:rsid w:val="00916597"/>
    <w:rsid w:val="009165E0"/>
    <w:rsid w:val="0091660F"/>
    <w:rsid w:val="0091661D"/>
    <w:rsid w:val="00916621"/>
    <w:rsid w:val="00916631"/>
    <w:rsid w:val="00916667"/>
    <w:rsid w:val="009166D9"/>
    <w:rsid w:val="009166EA"/>
    <w:rsid w:val="009166F6"/>
    <w:rsid w:val="00916716"/>
    <w:rsid w:val="0091675E"/>
    <w:rsid w:val="009167A5"/>
    <w:rsid w:val="009167C4"/>
    <w:rsid w:val="0091681C"/>
    <w:rsid w:val="0091682E"/>
    <w:rsid w:val="00916891"/>
    <w:rsid w:val="00916894"/>
    <w:rsid w:val="009168AA"/>
    <w:rsid w:val="009168D0"/>
    <w:rsid w:val="009168DD"/>
    <w:rsid w:val="0091692D"/>
    <w:rsid w:val="00916981"/>
    <w:rsid w:val="0091698D"/>
    <w:rsid w:val="009169BC"/>
    <w:rsid w:val="009169C2"/>
    <w:rsid w:val="009169CA"/>
    <w:rsid w:val="009169D9"/>
    <w:rsid w:val="009169E1"/>
    <w:rsid w:val="00916A18"/>
    <w:rsid w:val="00916A48"/>
    <w:rsid w:val="00916A7F"/>
    <w:rsid w:val="00916B2D"/>
    <w:rsid w:val="00916B50"/>
    <w:rsid w:val="00916B7E"/>
    <w:rsid w:val="00916BBF"/>
    <w:rsid w:val="00916BE6"/>
    <w:rsid w:val="00916C20"/>
    <w:rsid w:val="00916C21"/>
    <w:rsid w:val="00916C57"/>
    <w:rsid w:val="00916C81"/>
    <w:rsid w:val="00916DBA"/>
    <w:rsid w:val="00916DDF"/>
    <w:rsid w:val="00916E1D"/>
    <w:rsid w:val="00916E34"/>
    <w:rsid w:val="00916E70"/>
    <w:rsid w:val="00916EC3"/>
    <w:rsid w:val="00916ED6"/>
    <w:rsid w:val="00916EED"/>
    <w:rsid w:val="00916FC2"/>
    <w:rsid w:val="00917040"/>
    <w:rsid w:val="00917087"/>
    <w:rsid w:val="00917092"/>
    <w:rsid w:val="00917165"/>
    <w:rsid w:val="00917175"/>
    <w:rsid w:val="009171EE"/>
    <w:rsid w:val="009171EF"/>
    <w:rsid w:val="0091722F"/>
    <w:rsid w:val="00917239"/>
    <w:rsid w:val="0091728C"/>
    <w:rsid w:val="009172CD"/>
    <w:rsid w:val="009172D8"/>
    <w:rsid w:val="0091731A"/>
    <w:rsid w:val="00917348"/>
    <w:rsid w:val="0091737C"/>
    <w:rsid w:val="00917398"/>
    <w:rsid w:val="009173F7"/>
    <w:rsid w:val="009173FA"/>
    <w:rsid w:val="0091745A"/>
    <w:rsid w:val="00917466"/>
    <w:rsid w:val="009174F6"/>
    <w:rsid w:val="00917519"/>
    <w:rsid w:val="00917556"/>
    <w:rsid w:val="00917570"/>
    <w:rsid w:val="009175E5"/>
    <w:rsid w:val="009175F3"/>
    <w:rsid w:val="00917629"/>
    <w:rsid w:val="0091762E"/>
    <w:rsid w:val="00917635"/>
    <w:rsid w:val="00917647"/>
    <w:rsid w:val="00917650"/>
    <w:rsid w:val="009176BC"/>
    <w:rsid w:val="009176C5"/>
    <w:rsid w:val="009176D4"/>
    <w:rsid w:val="009176DB"/>
    <w:rsid w:val="009176F7"/>
    <w:rsid w:val="0091776C"/>
    <w:rsid w:val="00917771"/>
    <w:rsid w:val="0091779D"/>
    <w:rsid w:val="00917832"/>
    <w:rsid w:val="009178A5"/>
    <w:rsid w:val="009178B6"/>
    <w:rsid w:val="009178BF"/>
    <w:rsid w:val="00917901"/>
    <w:rsid w:val="00917930"/>
    <w:rsid w:val="009179CD"/>
    <w:rsid w:val="00917A3E"/>
    <w:rsid w:val="00917A3F"/>
    <w:rsid w:val="00917AD2"/>
    <w:rsid w:val="00917B0A"/>
    <w:rsid w:val="00917B91"/>
    <w:rsid w:val="00917BAC"/>
    <w:rsid w:val="00917BF9"/>
    <w:rsid w:val="00917C46"/>
    <w:rsid w:val="00917C47"/>
    <w:rsid w:val="00917C94"/>
    <w:rsid w:val="00917CA5"/>
    <w:rsid w:val="00917D01"/>
    <w:rsid w:val="00917D45"/>
    <w:rsid w:val="00917D71"/>
    <w:rsid w:val="00917D8F"/>
    <w:rsid w:val="00917DE4"/>
    <w:rsid w:val="00917E6F"/>
    <w:rsid w:val="00917E75"/>
    <w:rsid w:val="00917EBE"/>
    <w:rsid w:val="00917ED6"/>
    <w:rsid w:val="00917EF7"/>
    <w:rsid w:val="00917F83"/>
    <w:rsid w:val="00917FE7"/>
    <w:rsid w:val="00917FF6"/>
    <w:rsid w:val="0092000D"/>
    <w:rsid w:val="00920034"/>
    <w:rsid w:val="00920047"/>
    <w:rsid w:val="009200E1"/>
    <w:rsid w:val="00920107"/>
    <w:rsid w:val="009201A7"/>
    <w:rsid w:val="0092021A"/>
    <w:rsid w:val="00920303"/>
    <w:rsid w:val="00920374"/>
    <w:rsid w:val="00920382"/>
    <w:rsid w:val="009203C8"/>
    <w:rsid w:val="009203ED"/>
    <w:rsid w:val="009203F1"/>
    <w:rsid w:val="00920426"/>
    <w:rsid w:val="0092042F"/>
    <w:rsid w:val="0092045D"/>
    <w:rsid w:val="00920478"/>
    <w:rsid w:val="0092047B"/>
    <w:rsid w:val="0092049B"/>
    <w:rsid w:val="00920559"/>
    <w:rsid w:val="009205B6"/>
    <w:rsid w:val="00920662"/>
    <w:rsid w:val="009206F6"/>
    <w:rsid w:val="00920720"/>
    <w:rsid w:val="00920756"/>
    <w:rsid w:val="00920764"/>
    <w:rsid w:val="00920787"/>
    <w:rsid w:val="00920797"/>
    <w:rsid w:val="009207D0"/>
    <w:rsid w:val="009207EC"/>
    <w:rsid w:val="0092080E"/>
    <w:rsid w:val="0092082A"/>
    <w:rsid w:val="00920841"/>
    <w:rsid w:val="00920895"/>
    <w:rsid w:val="009208A7"/>
    <w:rsid w:val="009208AF"/>
    <w:rsid w:val="009208B6"/>
    <w:rsid w:val="009208CC"/>
    <w:rsid w:val="009209C1"/>
    <w:rsid w:val="009209CB"/>
    <w:rsid w:val="009209FF"/>
    <w:rsid w:val="00920A19"/>
    <w:rsid w:val="00920A25"/>
    <w:rsid w:val="00920A2E"/>
    <w:rsid w:val="00920A45"/>
    <w:rsid w:val="00920A5D"/>
    <w:rsid w:val="00920A70"/>
    <w:rsid w:val="00920AA8"/>
    <w:rsid w:val="00920AAF"/>
    <w:rsid w:val="00920B10"/>
    <w:rsid w:val="00920B37"/>
    <w:rsid w:val="00920B6B"/>
    <w:rsid w:val="00920B77"/>
    <w:rsid w:val="00920BA1"/>
    <w:rsid w:val="00920BAD"/>
    <w:rsid w:val="00920BF0"/>
    <w:rsid w:val="00920C54"/>
    <w:rsid w:val="00920C67"/>
    <w:rsid w:val="00920C6A"/>
    <w:rsid w:val="00920C86"/>
    <w:rsid w:val="00920D2E"/>
    <w:rsid w:val="00920D5B"/>
    <w:rsid w:val="00920D6B"/>
    <w:rsid w:val="00920D84"/>
    <w:rsid w:val="00920DAA"/>
    <w:rsid w:val="00920DEB"/>
    <w:rsid w:val="00920DF9"/>
    <w:rsid w:val="00920DFF"/>
    <w:rsid w:val="00920E02"/>
    <w:rsid w:val="00920E34"/>
    <w:rsid w:val="00920E58"/>
    <w:rsid w:val="00920E90"/>
    <w:rsid w:val="00920F9A"/>
    <w:rsid w:val="00920FD3"/>
    <w:rsid w:val="00920FDD"/>
    <w:rsid w:val="00920FDE"/>
    <w:rsid w:val="0092106E"/>
    <w:rsid w:val="00921074"/>
    <w:rsid w:val="00921082"/>
    <w:rsid w:val="00921092"/>
    <w:rsid w:val="00921123"/>
    <w:rsid w:val="00921130"/>
    <w:rsid w:val="00921191"/>
    <w:rsid w:val="009211A9"/>
    <w:rsid w:val="009211AF"/>
    <w:rsid w:val="009211D7"/>
    <w:rsid w:val="009211DE"/>
    <w:rsid w:val="009211EC"/>
    <w:rsid w:val="0092120D"/>
    <w:rsid w:val="00921213"/>
    <w:rsid w:val="00921230"/>
    <w:rsid w:val="0092123B"/>
    <w:rsid w:val="00921240"/>
    <w:rsid w:val="00921242"/>
    <w:rsid w:val="00921264"/>
    <w:rsid w:val="0092128E"/>
    <w:rsid w:val="009212A3"/>
    <w:rsid w:val="009212E2"/>
    <w:rsid w:val="00921309"/>
    <w:rsid w:val="0092134F"/>
    <w:rsid w:val="009213BA"/>
    <w:rsid w:val="009213E2"/>
    <w:rsid w:val="009213F8"/>
    <w:rsid w:val="00921425"/>
    <w:rsid w:val="00921485"/>
    <w:rsid w:val="0092149D"/>
    <w:rsid w:val="009214A0"/>
    <w:rsid w:val="009214AB"/>
    <w:rsid w:val="009214B9"/>
    <w:rsid w:val="009214C2"/>
    <w:rsid w:val="009214FE"/>
    <w:rsid w:val="0092156A"/>
    <w:rsid w:val="0092167B"/>
    <w:rsid w:val="00921689"/>
    <w:rsid w:val="00921759"/>
    <w:rsid w:val="00921790"/>
    <w:rsid w:val="0092179B"/>
    <w:rsid w:val="009217B3"/>
    <w:rsid w:val="00921836"/>
    <w:rsid w:val="009218C2"/>
    <w:rsid w:val="009218E1"/>
    <w:rsid w:val="009218E8"/>
    <w:rsid w:val="009218FA"/>
    <w:rsid w:val="00921904"/>
    <w:rsid w:val="0092193E"/>
    <w:rsid w:val="00921961"/>
    <w:rsid w:val="00921967"/>
    <w:rsid w:val="00921978"/>
    <w:rsid w:val="00921998"/>
    <w:rsid w:val="0092199D"/>
    <w:rsid w:val="009219BF"/>
    <w:rsid w:val="009219CF"/>
    <w:rsid w:val="00921A5C"/>
    <w:rsid w:val="00921A91"/>
    <w:rsid w:val="00921AB4"/>
    <w:rsid w:val="00921B8A"/>
    <w:rsid w:val="00921B90"/>
    <w:rsid w:val="00921BA9"/>
    <w:rsid w:val="00921C13"/>
    <w:rsid w:val="00921C46"/>
    <w:rsid w:val="00921C63"/>
    <w:rsid w:val="00921C70"/>
    <w:rsid w:val="00921C7C"/>
    <w:rsid w:val="00921C87"/>
    <w:rsid w:val="00921CA9"/>
    <w:rsid w:val="00921CF3"/>
    <w:rsid w:val="00921D06"/>
    <w:rsid w:val="00921D2A"/>
    <w:rsid w:val="00921D35"/>
    <w:rsid w:val="00921D9C"/>
    <w:rsid w:val="00921DD0"/>
    <w:rsid w:val="00921DD4"/>
    <w:rsid w:val="00921DD6"/>
    <w:rsid w:val="00921DD8"/>
    <w:rsid w:val="00921DE6"/>
    <w:rsid w:val="00921DED"/>
    <w:rsid w:val="00921DF0"/>
    <w:rsid w:val="00921E3D"/>
    <w:rsid w:val="00921E3F"/>
    <w:rsid w:val="00921E4C"/>
    <w:rsid w:val="00921E4E"/>
    <w:rsid w:val="00921E92"/>
    <w:rsid w:val="00921EB7"/>
    <w:rsid w:val="00921EBA"/>
    <w:rsid w:val="00921EC0"/>
    <w:rsid w:val="00921F1C"/>
    <w:rsid w:val="00921F20"/>
    <w:rsid w:val="00921F2B"/>
    <w:rsid w:val="00921F4D"/>
    <w:rsid w:val="00921FAF"/>
    <w:rsid w:val="00921FBE"/>
    <w:rsid w:val="00921FD3"/>
    <w:rsid w:val="0092207E"/>
    <w:rsid w:val="009220A7"/>
    <w:rsid w:val="009220AE"/>
    <w:rsid w:val="009220C8"/>
    <w:rsid w:val="00922142"/>
    <w:rsid w:val="00922156"/>
    <w:rsid w:val="0092218D"/>
    <w:rsid w:val="009221A3"/>
    <w:rsid w:val="009221B0"/>
    <w:rsid w:val="009222CD"/>
    <w:rsid w:val="00922313"/>
    <w:rsid w:val="00922349"/>
    <w:rsid w:val="009223B4"/>
    <w:rsid w:val="009223D0"/>
    <w:rsid w:val="009223DC"/>
    <w:rsid w:val="009223E9"/>
    <w:rsid w:val="0092244D"/>
    <w:rsid w:val="00922482"/>
    <w:rsid w:val="009224FC"/>
    <w:rsid w:val="00922576"/>
    <w:rsid w:val="00922589"/>
    <w:rsid w:val="009225E0"/>
    <w:rsid w:val="00922600"/>
    <w:rsid w:val="00922614"/>
    <w:rsid w:val="0092265C"/>
    <w:rsid w:val="00922696"/>
    <w:rsid w:val="009226EA"/>
    <w:rsid w:val="00922710"/>
    <w:rsid w:val="0092271D"/>
    <w:rsid w:val="0092276E"/>
    <w:rsid w:val="00922779"/>
    <w:rsid w:val="009227CE"/>
    <w:rsid w:val="009227F3"/>
    <w:rsid w:val="0092280E"/>
    <w:rsid w:val="00922845"/>
    <w:rsid w:val="00922882"/>
    <w:rsid w:val="009228AD"/>
    <w:rsid w:val="009228BE"/>
    <w:rsid w:val="0092293B"/>
    <w:rsid w:val="00922989"/>
    <w:rsid w:val="009229B8"/>
    <w:rsid w:val="009229C2"/>
    <w:rsid w:val="009229CA"/>
    <w:rsid w:val="00922A0A"/>
    <w:rsid w:val="00922A87"/>
    <w:rsid w:val="00922A8B"/>
    <w:rsid w:val="00922AB5"/>
    <w:rsid w:val="00922AC5"/>
    <w:rsid w:val="00922B0C"/>
    <w:rsid w:val="00922B58"/>
    <w:rsid w:val="00922BFF"/>
    <w:rsid w:val="00922C01"/>
    <w:rsid w:val="00922C4B"/>
    <w:rsid w:val="00922C63"/>
    <w:rsid w:val="00922C78"/>
    <w:rsid w:val="00922C82"/>
    <w:rsid w:val="00922CB8"/>
    <w:rsid w:val="00922CD2"/>
    <w:rsid w:val="00922E04"/>
    <w:rsid w:val="00922E18"/>
    <w:rsid w:val="00922E42"/>
    <w:rsid w:val="00922E49"/>
    <w:rsid w:val="00922E67"/>
    <w:rsid w:val="00922E71"/>
    <w:rsid w:val="00922E8A"/>
    <w:rsid w:val="00922E96"/>
    <w:rsid w:val="00922EC3"/>
    <w:rsid w:val="00922ECC"/>
    <w:rsid w:val="00922EF8"/>
    <w:rsid w:val="00922F0B"/>
    <w:rsid w:val="00922FB8"/>
    <w:rsid w:val="00922FCF"/>
    <w:rsid w:val="00923002"/>
    <w:rsid w:val="00923039"/>
    <w:rsid w:val="0092308D"/>
    <w:rsid w:val="009230EF"/>
    <w:rsid w:val="0092312C"/>
    <w:rsid w:val="00923159"/>
    <w:rsid w:val="00923176"/>
    <w:rsid w:val="009231A2"/>
    <w:rsid w:val="009231DF"/>
    <w:rsid w:val="00923201"/>
    <w:rsid w:val="00923238"/>
    <w:rsid w:val="009232A5"/>
    <w:rsid w:val="0092332A"/>
    <w:rsid w:val="009233C2"/>
    <w:rsid w:val="0092340B"/>
    <w:rsid w:val="00923458"/>
    <w:rsid w:val="0092347E"/>
    <w:rsid w:val="009234F0"/>
    <w:rsid w:val="0092356F"/>
    <w:rsid w:val="009235BD"/>
    <w:rsid w:val="009235CA"/>
    <w:rsid w:val="0092364D"/>
    <w:rsid w:val="0092364E"/>
    <w:rsid w:val="00923656"/>
    <w:rsid w:val="00923678"/>
    <w:rsid w:val="009236D3"/>
    <w:rsid w:val="00923704"/>
    <w:rsid w:val="00923775"/>
    <w:rsid w:val="0092379B"/>
    <w:rsid w:val="009237D1"/>
    <w:rsid w:val="009237E7"/>
    <w:rsid w:val="0092383E"/>
    <w:rsid w:val="00923842"/>
    <w:rsid w:val="009238D3"/>
    <w:rsid w:val="0092393C"/>
    <w:rsid w:val="009239C7"/>
    <w:rsid w:val="00923A32"/>
    <w:rsid w:val="00923A7D"/>
    <w:rsid w:val="00923ACA"/>
    <w:rsid w:val="00923B03"/>
    <w:rsid w:val="00923B4C"/>
    <w:rsid w:val="00923B7B"/>
    <w:rsid w:val="00923B7D"/>
    <w:rsid w:val="00923B9B"/>
    <w:rsid w:val="00923BBA"/>
    <w:rsid w:val="00923BBB"/>
    <w:rsid w:val="00923BBF"/>
    <w:rsid w:val="00923C1B"/>
    <w:rsid w:val="00923C21"/>
    <w:rsid w:val="00923C28"/>
    <w:rsid w:val="00923C52"/>
    <w:rsid w:val="00923C5B"/>
    <w:rsid w:val="00923C8B"/>
    <w:rsid w:val="00923C93"/>
    <w:rsid w:val="00923C95"/>
    <w:rsid w:val="00923CAB"/>
    <w:rsid w:val="00923CFF"/>
    <w:rsid w:val="00923D23"/>
    <w:rsid w:val="00923D2B"/>
    <w:rsid w:val="00923DB4"/>
    <w:rsid w:val="00923E5D"/>
    <w:rsid w:val="00923E73"/>
    <w:rsid w:val="00923E88"/>
    <w:rsid w:val="00923F6F"/>
    <w:rsid w:val="00923F92"/>
    <w:rsid w:val="00923FB6"/>
    <w:rsid w:val="00923FCF"/>
    <w:rsid w:val="0092403B"/>
    <w:rsid w:val="00924086"/>
    <w:rsid w:val="009240A9"/>
    <w:rsid w:val="009240DC"/>
    <w:rsid w:val="009240DE"/>
    <w:rsid w:val="00924104"/>
    <w:rsid w:val="00924116"/>
    <w:rsid w:val="00924124"/>
    <w:rsid w:val="00924142"/>
    <w:rsid w:val="00924149"/>
    <w:rsid w:val="00924158"/>
    <w:rsid w:val="009241CC"/>
    <w:rsid w:val="009241CD"/>
    <w:rsid w:val="009241DF"/>
    <w:rsid w:val="009241F2"/>
    <w:rsid w:val="00924203"/>
    <w:rsid w:val="0092422B"/>
    <w:rsid w:val="0092425D"/>
    <w:rsid w:val="00924260"/>
    <w:rsid w:val="00924278"/>
    <w:rsid w:val="0092428A"/>
    <w:rsid w:val="009242A7"/>
    <w:rsid w:val="009242C1"/>
    <w:rsid w:val="009242F1"/>
    <w:rsid w:val="00924306"/>
    <w:rsid w:val="00924333"/>
    <w:rsid w:val="0092433F"/>
    <w:rsid w:val="0092438F"/>
    <w:rsid w:val="009243C9"/>
    <w:rsid w:val="009243D5"/>
    <w:rsid w:val="009243FF"/>
    <w:rsid w:val="00924425"/>
    <w:rsid w:val="00924471"/>
    <w:rsid w:val="009244FC"/>
    <w:rsid w:val="00924520"/>
    <w:rsid w:val="0092452E"/>
    <w:rsid w:val="0092454A"/>
    <w:rsid w:val="009245C0"/>
    <w:rsid w:val="009245C8"/>
    <w:rsid w:val="0092462A"/>
    <w:rsid w:val="00924649"/>
    <w:rsid w:val="0092465D"/>
    <w:rsid w:val="00924660"/>
    <w:rsid w:val="00924666"/>
    <w:rsid w:val="00924674"/>
    <w:rsid w:val="0092467B"/>
    <w:rsid w:val="009246A2"/>
    <w:rsid w:val="009246CB"/>
    <w:rsid w:val="009246D1"/>
    <w:rsid w:val="0092475A"/>
    <w:rsid w:val="0092476E"/>
    <w:rsid w:val="009247FA"/>
    <w:rsid w:val="0092481F"/>
    <w:rsid w:val="0092483A"/>
    <w:rsid w:val="00924888"/>
    <w:rsid w:val="00924896"/>
    <w:rsid w:val="0092494F"/>
    <w:rsid w:val="00924965"/>
    <w:rsid w:val="00924987"/>
    <w:rsid w:val="00924998"/>
    <w:rsid w:val="009249EE"/>
    <w:rsid w:val="00924B80"/>
    <w:rsid w:val="00924BA6"/>
    <w:rsid w:val="00924BFA"/>
    <w:rsid w:val="00924C2A"/>
    <w:rsid w:val="00924C50"/>
    <w:rsid w:val="00924C62"/>
    <w:rsid w:val="00924C6E"/>
    <w:rsid w:val="00924CC7"/>
    <w:rsid w:val="00924CF8"/>
    <w:rsid w:val="00924D10"/>
    <w:rsid w:val="00924D23"/>
    <w:rsid w:val="00924D25"/>
    <w:rsid w:val="00924D43"/>
    <w:rsid w:val="00924D9A"/>
    <w:rsid w:val="00924DA5"/>
    <w:rsid w:val="00924E7E"/>
    <w:rsid w:val="00924EA0"/>
    <w:rsid w:val="00924EAA"/>
    <w:rsid w:val="00924EC8"/>
    <w:rsid w:val="00924EDA"/>
    <w:rsid w:val="00924EFE"/>
    <w:rsid w:val="00924F2F"/>
    <w:rsid w:val="00924F3F"/>
    <w:rsid w:val="00924F66"/>
    <w:rsid w:val="00924F77"/>
    <w:rsid w:val="00924F79"/>
    <w:rsid w:val="00924F94"/>
    <w:rsid w:val="0092501C"/>
    <w:rsid w:val="00925050"/>
    <w:rsid w:val="00925099"/>
    <w:rsid w:val="009250A5"/>
    <w:rsid w:val="009250D3"/>
    <w:rsid w:val="009250FA"/>
    <w:rsid w:val="00925149"/>
    <w:rsid w:val="009251E2"/>
    <w:rsid w:val="009251E8"/>
    <w:rsid w:val="00925206"/>
    <w:rsid w:val="0092522C"/>
    <w:rsid w:val="00925252"/>
    <w:rsid w:val="00925309"/>
    <w:rsid w:val="00925311"/>
    <w:rsid w:val="00925369"/>
    <w:rsid w:val="0092539C"/>
    <w:rsid w:val="009253AF"/>
    <w:rsid w:val="009253C0"/>
    <w:rsid w:val="00925416"/>
    <w:rsid w:val="00925433"/>
    <w:rsid w:val="0092543B"/>
    <w:rsid w:val="00925458"/>
    <w:rsid w:val="009254EA"/>
    <w:rsid w:val="00925531"/>
    <w:rsid w:val="0092555A"/>
    <w:rsid w:val="00925563"/>
    <w:rsid w:val="00925588"/>
    <w:rsid w:val="0092559A"/>
    <w:rsid w:val="00925618"/>
    <w:rsid w:val="00925657"/>
    <w:rsid w:val="00925675"/>
    <w:rsid w:val="0092567B"/>
    <w:rsid w:val="009256A1"/>
    <w:rsid w:val="009256F5"/>
    <w:rsid w:val="00925756"/>
    <w:rsid w:val="00925758"/>
    <w:rsid w:val="00925772"/>
    <w:rsid w:val="0092578A"/>
    <w:rsid w:val="009257CA"/>
    <w:rsid w:val="00925828"/>
    <w:rsid w:val="00925846"/>
    <w:rsid w:val="00925864"/>
    <w:rsid w:val="0092597F"/>
    <w:rsid w:val="009259A0"/>
    <w:rsid w:val="009259A7"/>
    <w:rsid w:val="009259C0"/>
    <w:rsid w:val="009259E1"/>
    <w:rsid w:val="009259FA"/>
    <w:rsid w:val="00925A19"/>
    <w:rsid w:val="00925A2E"/>
    <w:rsid w:val="00925A59"/>
    <w:rsid w:val="00925A5B"/>
    <w:rsid w:val="00925B24"/>
    <w:rsid w:val="00925B37"/>
    <w:rsid w:val="00925B3A"/>
    <w:rsid w:val="00925B4E"/>
    <w:rsid w:val="00925B59"/>
    <w:rsid w:val="00925B65"/>
    <w:rsid w:val="00925BA4"/>
    <w:rsid w:val="00925BCA"/>
    <w:rsid w:val="00925BF1"/>
    <w:rsid w:val="00925C1B"/>
    <w:rsid w:val="00925C38"/>
    <w:rsid w:val="00925C4D"/>
    <w:rsid w:val="00925C62"/>
    <w:rsid w:val="00925C7C"/>
    <w:rsid w:val="00925C91"/>
    <w:rsid w:val="00925CA3"/>
    <w:rsid w:val="00925CA4"/>
    <w:rsid w:val="00925D17"/>
    <w:rsid w:val="00925D33"/>
    <w:rsid w:val="00925D3A"/>
    <w:rsid w:val="00925DD8"/>
    <w:rsid w:val="00925DDD"/>
    <w:rsid w:val="00925DEF"/>
    <w:rsid w:val="00925DF6"/>
    <w:rsid w:val="00925FAA"/>
    <w:rsid w:val="00925FC4"/>
    <w:rsid w:val="00926016"/>
    <w:rsid w:val="00926067"/>
    <w:rsid w:val="0092608E"/>
    <w:rsid w:val="009260E0"/>
    <w:rsid w:val="00926168"/>
    <w:rsid w:val="0092619D"/>
    <w:rsid w:val="009261B5"/>
    <w:rsid w:val="009261C8"/>
    <w:rsid w:val="009261D0"/>
    <w:rsid w:val="009262FE"/>
    <w:rsid w:val="00926361"/>
    <w:rsid w:val="00926366"/>
    <w:rsid w:val="00926378"/>
    <w:rsid w:val="009263B9"/>
    <w:rsid w:val="009263F0"/>
    <w:rsid w:val="00926484"/>
    <w:rsid w:val="00926491"/>
    <w:rsid w:val="009264B1"/>
    <w:rsid w:val="009264FC"/>
    <w:rsid w:val="0092654B"/>
    <w:rsid w:val="0092658F"/>
    <w:rsid w:val="009265B6"/>
    <w:rsid w:val="009265C0"/>
    <w:rsid w:val="009265EB"/>
    <w:rsid w:val="00926628"/>
    <w:rsid w:val="009266A0"/>
    <w:rsid w:val="009266B4"/>
    <w:rsid w:val="009266DB"/>
    <w:rsid w:val="009266E5"/>
    <w:rsid w:val="00926702"/>
    <w:rsid w:val="0092675C"/>
    <w:rsid w:val="00926789"/>
    <w:rsid w:val="009267B0"/>
    <w:rsid w:val="009267D1"/>
    <w:rsid w:val="009267E3"/>
    <w:rsid w:val="00926821"/>
    <w:rsid w:val="00926855"/>
    <w:rsid w:val="00926876"/>
    <w:rsid w:val="009268A0"/>
    <w:rsid w:val="009268BB"/>
    <w:rsid w:val="009268CA"/>
    <w:rsid w:val="009268CB"/>
    <w:rsid w:val="00926950"/>
    <w:rsid w:val="0092697F"/>
    <w:rsid w:val="009269B4"/>
    <w:rsid w:val="009269B8"/>
    <w:rsid w:val="009269C0"/>
    <w:rsid w:val="009269C7"/>
    <w:rsid w:val="009269F3"/>
    <w:rsid w:val="009269FD"/>
    <w:rsid w:val="00926A2B"/>
    <w:rsid w:val="00926A42"/>
    <w:rsid w:val="00926A68"/>
    <w:rsid w:val="00926ABA"/>
    <w:rsid w:val="00926AC3"/>
    <w:rsid w:val="00926AE7"/>
    <w:rsid w:val="00926B17"/>
    <w:rsid w:val="00926BB5"/>
    <w:rsid w:val="00926BEF"/>
    <w:rsid w:val="00926C6F"/>
    <w:rsid w:val="00926D0B"/>
    <w:rsid w:val="00926D38"/>
    <w:rsid w:val="00926D8D"/>
    <w:rsid w:val="00926DBA"/>
    <w:rsid w:val="00926DD0"/>
    <w:rsid w:val="00926DF7"/>
    <w:rsid w:val="00926E2A"/>
    <w:rsid w:val="00926E45"/>
    <w:rsid w:val="00926EE9"/>
    <w:rsid w:val="00926F37"/>
    <w:rsid w:val="00926F5C"/>
    <w:rsid w:val="00926F8C"/>
    <w:rsid w:val="00927009"/>
    <w:rsid w:val="00927013"/>
    <w:rsid w:val="009270D9"/>
    <w:rsid w:val="00927137"/>
    <w:rsid w:val="0092713D"/>
    <w:rsid w:val="00927154"/>
    <w:rsid w:val="0092719C"/>
    <w:rsid w:val="009271A2"/>
    <w:rsid w:val="009271DE"/>
    <w:rsid w:val="009271E3"/>
    <w:rsid w:val="009272A2"/>
    <w:rsid w:val="009272D8"/>
    <w:rsid w:val="0092732F"/>
    <w:rsid w:val="00927358"/>
    <w:rsid w:val="0092738F"/>
    <w:rsid w:val="00927399"/>
    <w:rsid w:val="009273CD"/>
    <w:rsid w:val="009273DF"/>
    <w:rsid w:val="0092741A"/>
    <w:rsid w:val="00927431"/>
    <w:rsid w:val="0092749E"/>
    <w:rsid w:val="009274F4"/>
    <w:rsid w:val="009275E8"/>
    <w:rsid w:val="00927611"/>
    <w:rsid w:val="0092762D"/>
    <w:rsid w:val="0092765E"/>
    <w:rsid w:val="009276BF"/>
    <w:rsid w:val="009276ED"/>
    <w:rsid w:val="009276F2"/>
    <w:rsid w:val="00927739"/>
    <w:rsid w:val="00927746"/>
    <w:rsid w:val="00927778"/>
    <w:rsid w:val="00927779"/>
    <w:rsid w:val="009277E2"/>
    <w:rsid w:val="0092780F"/>
    <w:rsid w:val="00927848"/>
    <w:rsid w:val="00927A52"/>
    <w:rsid w:val="00927AE8"/>
    <w:rsid w:val="00927B2E"/>
    <w:rsid w:val="00927B41"/>
    <w:rsid w:val="00927B79"/>
    <w:rsid w:val="00927BDD"/>
    <w:rsid w:val="00927C28"/>
    <w:rsid w:val="00927C38"/>
    <w:rsid w:val="00927C66"/>
    <w:rsid w:val="00927C80"/>
    <w:rsid w:val="00927CA7"/>
    <w:rsid w:val="00927CAC"/>
    <w:rsid w:val="00927CCC"/>
    <w:rsid w:val="00927DAE"/>
    <w:rsid w:val="00927DB2"/>
    <w:rsid w:val="00927DE1"/>
    <w:rsid w:val="00927DE9"/>
    <w:rsid w:val="00927E0F"/>
    <w:rsid w:val="00927E21"/>
    <w:rsid w:val="00927E4D"/>
    <w:rsid w:val="00927E8B"/>
    <w:rsid w:val="00927EE6"/>
    <w:rsid w:val="00927F3A"/>
    <w:rsid w:val="00927F50"/>
    <w:rsid w:val="00927F65"/>
    <w:rsid w:val="00927F76"/>
    <w:rsid w:val="00927F8C"/>
    <w:rsid w:val="00927F9D"/>
    <w:rsid w:val="00927FE9"/>
    <w:rsid w:val="00930012"/>
    <w:rsid w:val="0093005D"/>
    <w:rsid w:val="0093007B"/>
    <w:rsid w:val="009300B1"/>
    <w:rsid w:val="009300C1"/>
    <w:rsid w:val="00930141"/>
    <w:rsid w:val="00930174"/>
    <w:rsid w:val="009301A7"/>
    <w:rsid w:val="009301C9"/>
    <w:rsid w:val="00930219"/>
    <w:rsid w:val="0093024D"/>
    <w:rsid w:val="00930257"/>
    <w:rsid w:val="009302CA"/>
    <w:rsid w:val="009302D8"/>
    <w:rsid w:val="00930300"/>
    <w:rsid w:val="009303AE"/>
    <w:rsid w:val="009304DB"/>
    <w:rsid w:val="009304E0"/>
    <w:rsid w:val="0093050B"/>
    <w:rsid w:val="00930576"/>
    <w:rsid w:val="00930582"/>
    <w:rsid w:val="0093058B"/>
    <w:rsid w:val="00930597"/>
    <w:rsid w:val="00930619"/>
    <w:rsid w:val="0093064F"/>
    <w:rsid w:val="0093066B"/>
    <w:rsid w:val="0093066C"/>
    <w:rsid w:val="009306BF"/>
    <w:rsid w:val="009306CB"/>
    <w:rsid w:val="009306F3"/>
    <w:rsid w:val="0093071A"/>
    <w:rsid w:val="00930795"/>
    <w:rsid w:val="009307DF"/>
    <w:rsid w:val="009307F1"/>
    <w:rsid w:val="00930974"/>
    <w:rsid w:val="00930999"/>
    <w:rsid w:val="00930A44"/>
    <w:rsid w:val="00930A6F"/>
    <w:rsid w:val="00930A86"/>
    <w:rsid w:val="00930AD1"/>
    <w:rsid w:val="00930AE1"/>
    <w:rsid w:val="00930AEA"/>
    <w:rsid w:val="00930AEE"/>
    <w:rsid w:val="00930B41"/>
    <w:rsid w:val="00930B87"/>
    <w:rsid w:val="00930BE8"/>
    <w:rsid w:val="00930C33"/>
    <w:rsid w:val="00930C48"/>
    <w:rsid w:val="00930C5C"/>
    <w:rsid w:val="00930C6F"/>
    <w:rsid w:val="00930C9E"/>
    <w:rsid w:val="00930CA9"/>
    <w:rsid w:val="00930CC5"/>
    <w:rsid w:val="00930CFF"/>
    <w:rsid w:val="00930D10"/>
    <w:rsid w:val="00930D20"/>
    <w:rsid w:val="00930D21"/>
    <w:rsid w:val="00930D66"/>
    <w:rsid w:val="00930D74"/>
    <w:rsid w:val="00930D78"/>
    <w:rsid w:val="00930DB4"/>
    <w:rsid w:val="00930DB6"/>
    <w:rsid w:val="00930DDA"/>
    <w:rsid w:val="00930E05"/>
    <w:rsid w:val="00930E34"/>
    <w:rsid w:val="00930E47"/>
    <w:rsid w:val="00930E4A"/>
    <w:rsid w:val="00930E55"/>
    <w:rsid w:val="00930EF0"/>
    <w:rsid w:val="00930F0E"/>
    <w:rsid w:val="00930F59"/>
    <w:rsid w:val="00930F5C"/>
    <w:rsid w:val="00930F71"/>
    <w:rsid w:val="00930FBA"/>
    <w:rsid w:val="00931016"/>
    <w:rsid w:val="009310A3"/>
    <w:rsid w:val="009310A4"/>
    <w:rsid w:val="009310C9"/>
    <w:rsid w:val="00931100"/>
    <w:rsid w:val="0093125A"/>
    <w:rsid w:val="0093129B"/>
    <w:rsid w:val="009312E3"/>
    <w:rsid w:val="009313B2"/>
    <w:rsid w:val="009313CE"/>
    <w:rsid w:val="009313D7"/>
    <w:rsid w:val="0093141A"/>
    <w:rsid w:val="00931435"/>
    <w:rsid w:val="0093143C"/>
    <w:rsid w:val="0093143D"/>
    <w:rsid w:val="00931462"/>
    <w:rsid w:val="009314C5"/>
    <w:rsid w:val="009314C9"/>
    <w:rsid w:val="0093154A"/>
    <w:rsid w:val="009315BF"/>
    <w:rsid w:val="009315C9"/>
    <w:rsid w:val="009316A2"/>
    <w:rsid w:val="009316DF"/>
    <w:rsid w:val="00931704"/>
    <w:rsid w:val="00931712"/>
    <w:rsid w:val="00931714"/>
    <w:rsid w:val="0093177F"/>
    <w:rsid w:val="009317EE"/>
    <w:rsid w:val="00931802"/>
    <w:rsid w:val="0093181C"/>
    <w:rsid w:val="00931823"/>
    <w:rsid w:val="00931839"/>
    <w:rsid w:val="00931884"/>
    <w:rsid w:val="009318A8"/>
    <w:rsid w:val="009318A9"/>
    <w:rsid w:val="009318AB"/>
    <w:rsid w:val="009318FA"/>
    <w:rsid w:val="00931A33"/>
    <w:rsid w:val="00931A39"/>
    <w:rsid w:val="00931A5F"/>
    <w:rsid w:val="00931A7C"/>
    <w:rsid w:val="00931A96"/>
    <w:rsid w:val="00931B1D"/>
    <w:rsid w:val="00931B5C"/>
    <w:rsid w:val="00931B79"/>
    <w:rsid w:val="00931BD4"/>
    <w:rsid w:val="00931BD5"/>
    <w:rsid w:val="00931C4E"/>
    <w:rsid w:val="00931C60"/>
    <w:rsid w:val="00931C65"/>
    <w:rsid w:val="00931C68"/>
    <w:rsid w:val="00931C6E"/>
    <w:rsid w:val="00931C88"/>
    <w:rsid w:val="00931CD0"/>
    <w:rsid w:val="00931CE4"/>
    <w:rsid w:val="00931CF3"/>
    <w:rsid w:val="00931D4A"/>
    <w:rsid w:val="00931D60"/>
    <w:rsid w:val="00931E47"/>
    <w:rsid w:val="00931EC0"/>
    <w:rsid w:val="00931EDA"/>
    <w:rsid w:val="00931EEF"/>
    <w:rsid w:val="00931F14"/>
    <w:rsid w:val="00931F8F"/>
    <w:rsid w:val="00931FEA"/>
    <w:rsid w:val="00931FEC"/>
    <w:rsid w:val="00932002"/>
    <w:rsid w:val="0093200D"/>
    <w:rsid w:val="00932043"/>
    <w:rsid w:val="00932054"/>
    <w:rsid w:val="00932085"/>
    <w:rsid w:val="009320BD"/>
    <w:rsid w:val="009320D7"/>
    <w:rsid w:val="009320DC"/>
    <w:rsid w:val="009320F1"/>
    <w:rsid w:val="009321FF"/>
    <w:rsid w:val="0093224D"/>
    <w:rsid w:val="00932290"/>
    <w:rsid w:val="009322CE"/>
    <w:rsid w:val="0093232F"/>
    <w:rsid w:val="00932346"/>
    <w:rsid w:val="0093236F"/>
    <w:rsid w:val="0093238B"/>
    <w:rsid w:val="0093238D"/>
    <w:rsid w:val="009323E1"/>
    <w:rsid w:val="009323E5"/>
    <w:rsid w:val="00932411"/>
    <w:rsid w:val="00932436"/>
    <w:rsid w:val="00932455"/>
    <w:rsid w:val="00932478"/>
    <w:rsid w:val="009324B7"/>
    <w:rsid w:val="009324B8"/>
    <w:rsid w:val="009324F3"/>
    <w:rsid w:val="0093250E"/>
    <w:rsid w:val="00932582"/>
    <w:rsid w:val="00932597"/>
    <w:rsid w:val="009325AC"/>
    <w:rsid w:val="009325D3"/>
    <w:rsid w:val="009325F1"/>
    <w:rsid w:val="009325FC"/>
    <w:rsid w:val="00932602"/>
    <w:rsid w:val="00932604"/>
    <w:rsid w:val="00932609"/>
    <w:rsid w:val="0093261E"/>
    <w:rsid w:val="0093261F"/>
    <w:rsid w:val="00932629"/>
    <w:rsid w:val="0093262E"/>
    <w:rsid w:val="00932643"/>
    <w:rsid w:val="00932663"/>
    <w:rsid w:val="00932686"/>
    <w:rsid w:val="009326B1"/>
    <w:rsid w:val="00932720"/>
    <w:rsid w:val="0093272B"/>
    <w:rsid w:val="0093275A"/>
    <w:rsid w:val="009327AD"/>
    <w:rsid w:val="0093281E"/>
    <w:rsid w:val="0093282F"/>
    <w:rsid w:val="00932846"/>
    <w:rsid w:val="00932849"/>
    <w:rsid w:val="009328A3"/>
    <w:rsid w:val="00932971"/>
    <w:rsid w:val="0093297A"/>
    <w:rsid w:val="009329A1"/>
    <w:rsid w:val="009329A3"/>
    <w:rsid w:val="009329E9"/>
    <w:rsid w:val="00932A01"/>
    <w:rsid w:val="00932A58"/>
    <w:rsid w:val="00932A5D"/>
    <w:rsid w:val="00932A75"/>
    <w:rsid w:val="00932ACF"/>
    <w:rsid w:val="00932AE2"/>
    <w:rsid w:val="00932AE6"/>
    <w:rsid w:val="00932B44"/>
    <w:rsid w:val="00932B53"/>
    <w:rsid w:val="00932BD5"/>
    <w:rsid w:val="00932C0B"/>
    <w:rsid w:val="00932C15"/>
    <w:rsid w:val="00932C95"/>
    <w:rsid w:val="00932CF0"/>
    <w:rsid w:val="00932D94"/>
    <w:rsid w:val="00932DEE"/>
    <w:rsid w:val="00932E4F"/>
    <w:rsid w:val="00932E7E"/>
    <w:rsid w:val="00932E98"/>
    <w:rsid w:val="00932ED5"/>
    <w:rsid w:val="00932EF7"/>
    <w:rsid w:val="00932F21"/>
    <w:rsid w:val="00932F6D"/>
    <w:rsid w:val="00932F77"/>
    <w:rsid w:val="00932F78"/>
    <w:rsid w:val="00932FA3"/>
    <w:rsid w:val="00932FA4"/>
    <w:rsid w:val="00932FB3"/>
    <w:rsid w:val="00932FB4"/>
    <w:rsid w:val="00932FB5"/>
    <w:rsid w:val="00932FB8"/>
    <w:rsid w:val="00932FF6"/>
    <w:rsid w:val="009330A0"/>
    <w:rsid w:val="009330A7"/>
    <w:rsid w:val="009330A8"/>
    <w:rsid w:val="009330AC"/>
    <w:rsid w:val="009330B6"/>
    <w:rsid w:val="009330BE"/>
    <w:rsid w:val="00933107"/>
    <w:rsid w:val="00933138"/>
    <w:rsid w:val="00933158"/>
    <w:rsid w:val="009331E8"/>
    <w:rsid w:val="0093323A"/>
    <w:rsid w:val="009332D0"/>
    <w:rsid w:val="009332DD"/>
    <w:rsid w:val="009332EA"/>
    <w:rsid w:val="0093332C"/>
    <w:rsid w:val="00933385"/>
    <w:rsid w:val="0093339D"/>
    <w:rsid w:val="009333F8"/>
    <w:rsid w:val="00933403"/>
    <w:rsid w:val="00933450"/>
    <w:rsid w:val="00933478"/>
    <w:rsid w:val="0093348B"/>
    <w:rsid w:val="009334AA"/>
    <w:rsid w:val="009335BD"/>
    <w:rsid w:val="0093360E"/>
    <w:rsid w:val="0093363C"/>
    <w:rsid w:val="00933676"/>
    <w:rsid w:val="00933698"/>
    <w:rsid w:val="009336A3"/>
    <w:rsid w:val="009336CE"/>
    <w:rsid w:val="00933709"/>
    <w:rsid w:val="00933712"/>
    <w:rsid w:val="00933729"/>
    <w:rsid w:val="00933744"/>
    <w:rsid w:val="00933766"/>
    <w:rsid w:val="00933774"/>
    <w:rsid w:val="009337A0"/>
    <w:rsid w:val="00933820"/>
    <w:rsid w:val="009338A7"/>
    <w:rsid w:val="009338D1"/>
    <w:rsid w:val="009338FA"/>
    <w:rsid w:val="009338FC"/>
    <w:rsid w:val="009338FD"/>
    <w:rsid w:val="0093390A"/>
    <w:rsid w:val="0093392E"/>
    <w:rsid w:val="00933944"/>
    <w:rsid w:val="0093396F"/>
    <w:rsid w:val="009339DA"/>
    <w:rsid w:val="00933A61"/>
    <w:rsid w:val="00933A7D"/>
    <w:rsid w:val="00933B6D"/>
    <w:rsid w:val="00933BA5"/>
    <w:rsid w:val="00933BC5"/>
    <w:rsid w:val="00933C3F"/>
    <w:rsid w:val="00933C47"/>
    <w:rsid w:val="00933C9F"/>
    <w:rsid w:val="00933D43"/>
    <w:rsid w:val="00933D85"/>
    <w:rsid w:val="00933D9A"/>
    <w:rsid w:val="00933DA4"/>
    <w:rsid w:val="00933E15"/>
    <w:rsid w:val="00933E5A"/>
    <w:rsid w:val="00933E6F"/>
    <w:rsid w:val="00933E85"/>
    <w:rsid w:val="00933E90"/>
    <w:rsid w:val="00933ED9"/>
    <w:rsid w:val="00933EF4"/>
    <w:rsid w:val="00933F5B"/>
    <w:rsid w:val="00933F65"/>
    <w:rsid w:val="00933F67"/>
    <w:rsid w:val="00933FDB"/>
    <w:rsid w:val="0093400B"/>
    <w:rsid w:val="0093403B"/>
    <w:rsid w:val="00934089"/>
    <w:rsid w:val="009340AC"/>
    <w:rsid w:val="0093410A"/>
    <w:rsid w:val="00934149"/>
    <w:rsid w:val="0093417D"/>
    <w:rsid w:val="009341E2"/>
    <w:rsid w:val="00934249"/>
    <w:rsid w:val="0093427F"/>
    <w:rsid w:val="00934313"/>
    <w:rsid w:val="00934340"/>
    <w:rsid w:val="00934358"/>
    <w:rsid w:val="009343EA"/>
    <w:rsid w:val="009343FE"/>
    <w:rsid w:val="0093447A"/>
    <w:rsid w:val="0093447B"/>
    <w:rsid w:val="009344B5"/>
    <w:rsid w:val="009344C0"/>
    <w:rsid w:val="009344E2"/>
    <w:rsid w:val="009344E4"/>
    <w:rsid w:val="00934595"/>
    <w:rsid w:val="00934599"/>
    <w:rsid w:val="009345E3"/>
    <w:rsid w:val="009346E5"/>
    <w:rsid w:val="009346EA"/>
    <w:rsid w:val="009346EB"/>
    <w:rsid w:val="00934789"/>
    <w:rsid w:val="009347C1"/>
    <w:rsid w:val="009347C8"/>
    <w:rsid w:val="0093481F"/>
    <w:rsid w:val="009348A6"/>
    <w:rsid w:val="0093491D"/>
    <w:rsid w:val="0093495E"/>
    <w:rsid w:val="00934983"/>
    <w:rsid w:val="009349E7"/>
    <w:rsid w:val="009349EF"/>
    <w:rsid w:val="009349F1"/>
    <w:rsid w:val="00934ACE"/>
    <w:rsid w:val="00934B7D"/>
    <w:rsid w:val="00934BAD"/>
    <w:rsid w:val="00934C2D"/>
    <w:rsid w:val="00934C6A"/>
    <w:rsid w:val="00934D07"/>
    <w:rsid w:val="00934D1E"/>
    <w:rsid w:val="00934D8E"/>
    <w:rsid w:val="00934ECA"/>
    <w:rsid w:val="00934EF0"/>
    <w:rsid w:val="00934F21"/>
    <w:rsid w:val="00934F49"/>
    <w:rsid w:val="00934FB3"/>
    <w:rsid w:val="00934FBC"/>
    <w:rsid w:val="00934FBD"/>
    <w:rsid w:val="00934FF5"/>
    <w:rsid w:val="00935017"/>
    <w:rsid w:val="0093502A"/>
    <w:rsid w:val="00935048"/>
    <w:rsid w:val="0093505A"/>
    <w:rsid w:val="009350CA"/>
    <w:rsid w:val="009350ED"/>
    <w:rsid w:val="0093510F"/>
    <w:rsid w:val="0093514B"/>
    <w:rsid w:val="00935190"/>
    <w:rsid w:val="00935191"/>
    <w:rsid w:val="009351E9"/>
    <w:rsid w:val="0093524B"/>
    <w:rsid w:val="0093525A"/>
    <w:rsid w:val="00935262"/>
    <w:rsid w:val="0093526F"/>
    <w:rsid w:val="00935281"/>
    <w:rsid w:val="00935282"/>
    <w:rsid w:val="00935285"/>
    <w:rsid w:val="009352C6"/>
    <w:rsid w:val="009353C0"/>
    <w:rsid w:val="0093546B"/>
    <w:rsid w:val="00935483"/>
    <w:rsid w:val="00935493"/>
    <w:rsid w:val="009354AB"/>
    <w:rsid w:val="009354FA"/>
    <w:rsid w:val="0093552F"/>
    <w:rsid w:val="00935539"/>
    <w:rsid w:val="00935556"/>
    <w:rsid w:val="00935561"/>
    <w:rsid w:val="009355C1"/>
    <w:rsid w:val="009355C5"/>
    <w:rsid w:val="009355E2"/>
    <w:rsid w:val="009355FD"/>
    <w:rsid w:val="0093566D"/>
    <w:rsid w:val="009356A0"/>
    <w:rsid w:val="009356B7"/>
    <w:rsid w:val="009356E3"/>
    <w:rsid w:val="0093570E"/>
    <w:rsid w:val="00935722"/>
    <w:rsid w:val="0093574E"/>
    <w:rsid w:val="00935750"/>
    <w:rsid w:val="0093576A"/>
    <w:rsid w:val="00935787"/>
    <w:rsid w:val="00935795"/>
    <w:rsid w:val="0093579C"/>
    <w:rsid w:val="009357A6"/>
    <w:rsid w:val="009357C0"/>
    <w:rsid w:val="009357E9"/>
    <w:rsid w:val="009357ED"/>
    <w:rsid w:val="00935801"/>
    <w:rsid w:val="009358F0"/>
    <w:rsid w:val="00935911"/>
    <w:rsid w:val="00935A31"/>
    <w:rsid w:val="00935A69"/>
    <w:rsid w:val="00935AAC"/>
    <w:rsid w:val="00935AE5"/>
    <w:rsid w:val="00935AEE"/>
    <w:rsid w:val="00935AF9"/>
    <w:rsid w:val="00935B4A"/>
    <w:rsid w:val="00935B56"/>
    <w:rsid w:val="00935BD4"/>
    <w:rsid w:val="00935BF8"/>
    <w:rsid w:val="00935BF9"/>
    <w:rsid w:val="00935C2F"/>
    <w:rsid w:val="00935C5B"/>
    <w:rsid w:val="00935D06"/>
    <w:rsid w:val="00935D0C"/>
    <w:rsid w:val="00935DA9"/>
    <w:rsid w:val="00935DDC"/>
    <w:rsid w:val="00935DE1"/>
    <w:rsid w:val="00935E21"/>
    <w:rsid w:val="00935E69"/>
    <w:rsid w:val="00935E87"/>
    <w:rsid w:val="00935E95"/>
    <w:rsid w:val="00935EEA"/>
    <w:rsid w:val="00935F01"/>
    <w:rsid w:val="00935F0B"/>
    <w:rsid w:val="00935F2D"/>
    <w:rsid w:val="00935FAC"/>
    <w:rsid w:val="00935FF3"/>
    <w:rsid w:val="00936003"/>
    <w:rsid w:val="00936027"/>
    <w:rsid w:val="00936084"/>
    <w:rsid w:val="00936090"/>
    <w:rsid w:val="009360D6"/>
    <w:rsid w:val="009360E3"/>
    <w:rsid w:val="0093611F"/>
    <w:rsid w:val="00936161"/>
    <w:rsid w:val="00936172"/>
    <w:rsid w:val="00936180"/>
    <w:rsid w:val="009361BD"/>
    <w:rsid w:val="009361F0"/>
    <w:rsid w:val="009361F7"/>
    <w:rsid w:val="00936209"/>
    <w:rsid w:val="0093622E"/>
    <w:rsid w:val="009362C8"/>
    <w:rsid w:val="009362F0"/>
    <w:rsid w:val="009362FD"/>
    <w:rsid w:val="0093633F"/>
    <w:rsid w:val="009363C9"/>
    <w:rsid w:val="009363CB"/>
    <w:rsid w:val="009363F9"/>
    <w:rsid w:val="00936422"/>
    <w:rsid w:val="00936480"/>
    <w:rsid w:val="009364D2"/>
    <w:rsid w:val="009364F8"/>
    <w:rsid w:val="00936553"/>
    <w:rsid w:val="009365CA"/>
    <w:rsid w:val="0093668E"/>
    <w:rsid w:val="009366A7"/>
    <w:rsid w:val="009366B2"/>
    <w:rsid w:val="009366EC"/>
    <w:rsid w:val="0093672E"/>
    <w:rsid w:val="0093675E"/>
    <w:rsid w:val="00936763"/>
    <w:rsid w:val="00936767"/>
    <w:rsid w:val="00936778"/>
    <w:rsid w:val="009367DF"/>
    <w:rsid w:val="009367E5"/>
    <w:rsid w:val="009367F0"/>
    <w:rsid w:val="0093687B"/>
    <w:rsid w:val="009368A3"/>
    <w:rsid w:val="009368EA"/>
    <w:rsid w:val="00936919"/>
    <w:rsid w:val="00936965"/>
    <w:rsid w:val="00936990"/>
    <w:rsid w:val="0093699D"/>
    <w:rsid w:val="00936A49"/>
    <w:rsid w:val="00936A5B"/>
    <w:rsid w:val="00936AD0"/>
    <w:rsid w:val="00936AF7"/>
    <w:rsid w:val="00936B01"/>
    <w:rsid w:val="00936B49"/>
    <w:rsid w:val="00936B61"/>
    <w:rsid w:val="00936B70"/>
    <w:rsid w:val="00936B90"/>
    <w:rsid w:val="00936BA3"/>
    <w:rsid w:val="00936C36"/>
    <w:rsid w:val="00936C74"/>
    <w:rsid w:val="00936C7D"/>
    <w:rsid w:val="00936C8C"/>
    <w:rsid w:val="00936D0A"/>
    <w:rsid w:val="00936D23"/>
    <w:rsid w:val="00936D26"/>
    <w:rsid w:val="00936D2A"/>
    <w:rsid w:val="00936D47"/>
    <w:rsid w:val="00936D6A"/>
    <w:rsid w:val="00936D94"/>
    <w:rsid w:val="00936E5B"/>
    <w:rsid w:val="00936E5F"/>
    <w:rsid w:val="00936EBE"/>
    <w:rsid w:val="00936ED3"/>
    <w:rsid w:val="00936F21"/>
    <w:rsid w:val="00936F27"/>
    <w:rsid w:val="00936F34"/>
    <w:rsid w:val="00936F35"/>
    <w:rsid w:val="00936F4F"/>
    <w:rsid w:val="00936FB5"/>
    <w:rsid w:val="00936FD6"/>
    <w:rsid w:val="00937019"/>
    <w:rsid w:val="00937025"/>
    <w:rsid w:val="0093702D"/>
    <w:rsid w:val="00937076"/>
    <w:rsid w:val="009370D2"/>
    <w:rsid w:val="00937145"/>
    <w:rsid w:val="0093714D"/>
    <w:rsid w:val="00937187"/>
    <w:rsid w:val="00937188"/>
    <w:rsid w:val="009371AB"/>
    <w:rsid w:val="009371F1"/>
    <w:rsid w:val="0093720D"/>
    <w:rsid w:val="00937248"/>
    <w:rsid w:val="009372D3"/>
    <w:rsid w:val="009372D5"/>
    <w:rsid w:val="009372F5"/>
    <w:rsid w:val="0093730D"/>
    <w:rsid w:val="00937324"/>
    <w:rsid w:val="00937392"/>
    <w:rsid w:val="009373C1"/>
    <w:rsid w:val="009373CE"/>
    <w:rsid w:val="009373D4"/>
    <w:rsid w:val="009373DD"/>
    <w:rsid w:val="009373ED"/>
    <w:rsid w:val="00937439"/>
    <w:rsid w:val="0093743B"/>
    <w:rsid w:val="00937490"/>
    <w:rsid w:val="00937496"/>
    <w:rsid w:val="00937497"/>
    <w:rsid w:val="0093749B"/>
    <w:rsid w:val="009374F5"/>
    <w:rsid w:val="00937512"/>
    <w:rsid w:val="0093752B"/>
    <w:rsid w:val="00937544"/>
    <w:rsid w:val="0093757E"/>
    <w:rsid w:val="00937589"/>
    <w:rsid w:val="00937612"/>
    <w:rsid w:val="00937655"/>
    <w:rsid w:val="0093767A"/>
    <w:rsid w:val="009376D2"/>
    <w:rsid w:val="00937716"/>
    <w:rsid w:val="00937722"/>
    <w:rsid w:val="00937726"/>
    <w:rsid w:val="00937736"/>
    <w:rsid w:val="00937756"/>
    <w:rsid w:val="00937785"/>
    <w:rsid w:val="0093779F"/>
    <w:rsid w:val="009377A9"/>
    <w:rsid w:val="009377CD"/>
    <w:rsid w:val="009377D3"/>
    <w:rsid w:val="009377DB"/>
    <w:rsid w:val="00937823"/>
    <w:rsid w:val="0093783D"/>
    <w:rsid w:val="00937848"/>
    <w:rsid w:val="009378BF"/>
    <w:rsid w:val="009378C2"/>
    <w:rsid w:val="00937967"/>
    <w:rsid w:val="009379A5"/>
    <w:rsid w:val="009379AB"/>
    <w:rsid w:val="009379BC"/>
    <w:rsid w:val="00937A81"/>
    <w:rsid w:val="00937A84"/>
    <w:rsid w:val="00937B4A"/>
    <w:rsid w:val="00937BA0"/>
    <w:rsid w:val="00937BF5"/>
    <w:rsid w:val="00937BF6"/>
    <w:rsid w:val="00937C18"/>
    <w:rsid w:val="00937C4E"/>
    <w:rsid w:val="00937C5A"/>
    <w:rsid w:val="00937C81"/>
    <w:rsid w:val="00937D23"/>
    <w:rsid w:val="00937D46"/>
    <w:rsid w:val="00937D99"/>
    <w:rsid w:val="00937DAA"/>
    <w:rsid w:val="00937DDE"/>
    <w:rsid w:val="00937E14"/>
    <w:rsid w:val="00937E1D"/>
    <w:rsid w:val="00937E62"/>
    <w:rsid w:val="00937E78"/>
    <w:rsid w:val="00937EA5"/>
    <w:rsid w:val="00937EAC"/>
    <w:rsid w:val="00937ED2"/>
    <w:rsid w:val="00937F18"/>
    <w:rsid w:val="00937F6F"/>
    <w:rsid w:val="00937F96"/>
    <w:rsid w:val="00937FB8"/>
    <w:rsid w:val="00937FBA"/>
    <w:rsid w:val="00937FCA"/>
    <w:rsid w:val="0094001B"/>
    <w:rsid w:val="0094001D"/>
    <w:rsid w:val="00940087"/>
    <w:rsid w:val="009400A6"/>
    <w:rsid w:val="00940117"/>
    <w:rsid w:val="00940171"/>
    <w:rsid w:val="0094018F"/>
    <w:rsid w:val="00940213"/>
    <w:rsid w:val="00940280"/>
    <w:rsid w:val="00940287"/>
    <w:rsid w:val="00940290"/>
    <w:rsid w:val="009402B7"/>
    <w:rsid w:val="009402BF"/>
    <w:rsid w:val="009402F2"/>
    <w:rsid w:val="00940312"/>
    <w:rsid w:val="00940342"/>
    <w:rsid w:val="0094035B"/>
    <w:rsid w:val="00940377"/>
    <w:rsid w:val="00940379"/>
    <w:rsid w:val="0094037F"/>
    <w:rsid w:val="009403AD"/>
    <w:rsid w:val="009403F4"/>
    <w:rsid w:val="00940415"/>
    <w:rsid w:val="0094044C"/>
    <w:rsid w:val="009404B5"/>
    <w:rsid w:val="009404EF"/>
    <w:rsid w:val="0094053E"/>
    <w:rsid w:val="009405AE"/>
    <w:rsid w:val="009405E0"/>
    <w:rsid w:val="009405F9"/>
    <w:rsid w:val="00940654"/>
    <w:rsid w:val="00940693"/>
    <w:rsid w:val="009406A6"/>
    <w:rsid w:val="009406D0"/>
    <w:rsid w:val="009407B3"/>
    <w:rsid w:val="009407BB"/>
    <w:rsid w:val="009407FC"/>
    <w:rsid w:val="00940806"/>
    <w:rsid w:val="00940825"/>
    <w:rsid w:val="0094083D"/>
    <w:rsid w:val="00940842"/>
    <w:rsid w:val="0094087D"/>
    <w:rsid w:val="009408DF"/>
    <w:rsid w:val="00940921"/>
    <w:rsid w:val="00940928"/>
    <w:rsid w:val="0094094A"/>
    <w:rsid w:val="00940995"/>
    <w:rsid w:val="009409A1"/>
    <w:rsid w:val="00940A14"/>
    <w:rsid w:val="00940A24"/>
    <w:rsid w:val="00940A26"/>
    <w:rsid w:val="00940A5C"/>
    <w:rsid w:val="00940B31"/>
    <w:rsid w:val="00940B6B"/>
    <w:rsid w:val="00940B9B"/>
    <w:rsid w:val="00940BC5"/>
    <w:rsid w:val="00940C23"/>
    <w:rsid w:val="00940C5E"/>
    <w:rsid w:val="00940C92"/>
    <w:rsid w:val="00940D18"/>
    <w:rsid w:val="00940D84"/>
    <w:rsid w:val="00940DB1"/>
    <w:rsid w:val="00940DE8"/>
    <w:rsid w:val="00940E29"/>
    <w:rsid w:val="00940E2F"/>
    <w:rsid w:val="00940E81"/>
    <w:rsid w:val="00940E9E"/>
    <w:rsid w:val="00940EA7"/>
    <w:rsid w:val="00940F09"/>
    <w:rsid w:val="00940F0F"/>
    <w:rsid w:val="00940F35"/>
    <w:rsid w:val="00940F6A"/>
    <w:rsid w:val="00940FB3"/>
    <w:rsid w:val="00940FCC"/>
    <w:rsid w:val="00940FF2"/>
    <w:rsid w:val="00940FF9"/>
    <w:rsid w:val="00941002"/>
    <w:rsid w:val="00941052"/>
    <w:rsid w:val="009410AB"/>
    <w:rsid w:val="00941110"/>
    <w:rsid w:val="00941119"/>
    <w:rsid w:val="0094112E"/>
    <w:rsid w:val="009411B4"/>
    <w:rsid w:val="009411E6"/>
    <w:rsid w:val="009411F1"/>
    <w:rsid w:val="009411F9"/>
    <w:rsid w:val="0094125E"/>
    <w:rsid w:val="009412B5"/>
    <w:rsid w:val="009412BC"/>
    <w:rsid w:val="0094131C"/>
    <w:rsid w:val="0094133B"/>
    <w:rsid w:val="00941384"/>
    <w:rsid w:val="0094140D"/>
    <w:rsid w:val="0094144E"/>
    <w:rsid w:val="00941490"/>
    <w:rsid w:val="009414D2"/>
    <w:rsid w:val="009414F1"/>
    <w:rsid w:val="009414FB"/>
    <w:rsid w:val="0094152D"/>
    <w:rsid w:val="0094153E"/>
    <w:rsid w:val="009415E0"/>
    <w:rsid w:val="009416EA"/>
    <w:rsid w:val="00941741"/>
    <w:rsid w:val="0094174A"/>
    <w:rsid w:val="0094175A"/>
    <w:rsid w:val="00941773"/>
    <w:rsid w:val="0094177A"/>
    <w:rsid w:val="0094180F"/>
    <w:rsid w:val="0094185B"/>
    <w:rsid w:val="00941873"/>
    <w:rsid w:val="00941874"/>
    <w:rsid w:val="009418CA"/>
    <w:rsid w:val="00941945"/>
    <w:rsid w:val="00941954"/>
    <w:rsid w:val="0094197E"/>
    <w:rsid w:val="0094199D"/>
    <w:rsid w:val="009419B7"/>
    <w:rsid w:val="009419C1"/>
    <w:rsid w:val="00941A2D"/>
    <w:rsid w:val="00941A41"/>
    <w:rsid w:val="00941A84"/>
    <w:rsid w:val="00941A87"/>
    <w:rsid w:val="00941B1F"/>
    <w:rsid w:val="00941B2C"/>
    <w:rsid w:val="00941B51"/>
    <w:rsid w:val="00941B61"/>
    <w:rsid w:val="00941BB3"/>
    <w:rsid w:val="00941BD3"/>
    <w:rsid w:val="00941C38"/>
    <w:rsid w:val="00941C61"/>
    <w:rsid w:val="00941C92"/>
    <w:rsid w:val="00941C94"/>
    <w:rsid w:val="00941C98"/>
    <w:rsid w:val="00941CCA"/>
    <w:rsid w:val="00941CCC"/>
    <w:rsid w:val="00941D04"/>
    <w:rsid w:val="00941DA7"/>
    <w:rsid w:val="00941DB2"/>
    <w:rsid w:val="00941DBE"/>
    <w:rsid w:val="00941DD6"/>
    <w:rsid w:val="00941E52"/>
    <w:rsid w:val="00941E62"/>
    <w:rsid w:val="00941E6A"/>
    <w:rsid w:val="00941F12"/>
    <w:rsid w:val="00941F50"/>
    <w:rsid w:val="00941F91"/>
    <w:rsid w:val="00941FB5"/>
    <w:rsid w:val="00941FDD"/>
    <w:rsid w:val="0094202D"/>
    <w:rsid w:val="00942057"/>
    <w:rsid w:val="00942064"/>
    <w:rsid w:val="00942071"/>
    <w:rsid w:val="0094208A"/>
    <w:rsid w:val="009420C1"/>
    <w:rsid w:val="00942142"/>
    <w:rsid w:val="00942190"/>
    <w:rsid w:val="009421C0"/>
    <w:rsid w:val="009421F1"/>
    <w:rsid w:val="00942201"/>
    <w:rsid w:val="00942226"/>
    <w:rsid w:val="00942228"/>
    <w:rsid w:val="00942281"/>
    <w:rsid w:val="00942321"/>
    <w:rsid w:val="009423F4"/>
    <w:rsid w:val="00942452"/>
    <w:rsid w:val="00942466"/>
    <w:rsid w:val="009424E7"/>
    <w:rsid w:val="00942500"/>
    <w:rsid w:val="00942541"/>
    <w:rsid w:val="00942561"/>
    <w:rsid w:val="0094256D"/>
    <w:rsid w:val="00942585"/>
    <w:rsid w:val="009425C1"/>
    <w:rsid w:val="009425E8"/>
    <w:rsid w:val="009425EB"/>
    <w:rsid w:val="0094262C"/>
    <w:rsid w:val="0094263B"/>
    <w:rsid w:val="00942684"/>
    <w:rsid w:val="00942688"/>
    <w:rsid w:val="009426CB"/>
    <w:rsid w:val="00942796"/>
    <w:rsid w:val="009427BA"/>
    <w:rsid w:val="009427C9"/>
    <w:rsid w:val="009427E0"/>
    <w:rsid w:val="00942814"/>
    <w:rsid w:val="0094282D"/>
    <w:rsid w:val="00942860"/>
    <w:rsid w:val="009428C2"/>
    <w:rsid w:val="009428D1"/>
    <w:rsid w:val="0094290A"/>
    <w:rsid w:val="00942930"/>
    <w:rsid w:val="00942965"/>
    <w:rsid w:val="00942982"/>
    <w:rsid w:val="00942983"/>
    <w:rsid w:val="009429D0"/>
    <w:rsid w:val="00942A2B"/>
    <w:rsid w:val="00942A69"/>
    <w:rsid w:val="00942AB6"/>
    <w:rsid w:val="00942ACB"/>
    <w:rsid w:val="00942B0E"/>
    <w:rsid w:val="00942B30"/>
    <w:rsid w:val="00942B73"/>
    <w:rsid w:val="00942B9E"/>
    <w:rsid w:val="00942BC5"/>
    <w:rsid w:val="00942C51"/>
    <w:rsid w:val="00942C5B"/>
    <w:rsid w:val="00942CC1"/>
    <w:rsid w:val="00942CE7"/>
    <w:rsid w:val="00942D06"/>
    <w:rsid w:val="00942D09"/>
    <w:rsid w:val="00942D40"/>
    <w:rsid w:val="00942D80"/>
    <w:rsid w:val="00942D81"/>
    <w:rsid w:val="00942DC8"/>
    <w:rsid w:val="00942E07"/>
    <w:rsid w:val="00942E2F"/>
    <w:rsid w:val="00942EAE"/>
    <w:rsid w:val="00942EBF"/>
    <w:rsid w:val="00942ED2"/>
    <w:rsid w:val="00942EDE"/>
    <w:rsid w:val="00942F44"/>
    <w:rsid w:val="00942F48"/>
    <w:rsid w:val="00942F67"/>
    <w:rsid w:val="00942FA3"/>
    <w:rsid w:val="00942FC3"/>
    <w:rsid w:val="00942FC8"/>
    <w:rsid w:val="00942FFD"/>
    <w:rsid w:val="00943015"/>
    <w:rsid w:val="00943076"/>
    <w:rsid w:val="00943086"/>
    <w:rsid w:val="0094308B"/>
    <w:rsid w:val="00943131"/>
    <w:rsid w:val="00943190"/>
    <w:rsid w:val="009431A3"/>
    <w:rsid w:val="009431A7"/>
    <w:rsid w:val="009431BF"/>
    <w:rsid w:val="00943210"/>
    <w:rsid w:val="00943229"/>
    <w:rsid w:val="0094324F"/>
    <w:rsid w:val="00943250"/>
    <w:rsid w:val="0094326D"/>
    <w:rsid w:val="00943279"/>
    <w:rsid w:val="00943280"/>
    <w:rsid w:val="00943281"/>
    <w:rsid w:val="009432F1"/>
    <w:rsid w:val="00943300"/>
    <w:rsid w:val="00943316"/>
    <w:rsid w:val="00943325"/>
    <w:rsid w:val="00943362"/>
    <w:rsid w:val="00943408"/>
    <w:rsid w:val="00943433"/>
    <w:rsid w:val="009434C2"/>
    <w:rsid w:val="00943519"/>
    <w:rsid w:val="00943548"/>
    <w:rsid w:val="0094358D"/>
    <w:rsid w:val="009435AA"/>
    <w:rsid w:val="009435AC"/>
    <w:rsid w:val="009435BA"/>
    <w:rsid w:val="009435C1"/>
    <w:rsid w:val="0094365D"/>
    <w:rsid w:val="0094366B"/>
    <w:rsid w:val="00943712"/>
    <w:rsid w:val="0094373E"/>
    <w:rsid w:val="0094373F"/>
    <w:rsid w:val="00943778"/>
    <w:rsid w:val="00943782"/>
    <w:rsid w:val="00943785"/>
    <w:rsid w:val="009437AD"/>
    <w:rsid w:val="009437C2"/>
    <w:rsid w:val="00943853"/>
    <w:rsid w:val="0094386D"/>
    <w:rsid w:val="0094387B"/>
    <w:rsid w:val="009438B5"/>
    <w:rsid w:val="009438ED"/>
    <w:rsid w:val="00943940"/>
    <w:rsid w:val="00943969"/>
    <w:rsid w:val="0094398C"/>
    <w:rsid w:val="009439A4"/>
    <w:rsid w:val="009439AE"/>
    <w:rsid w:val="009439E1"/>
    <w:rsid w:val="00943A41"/>
    <w:rsid w:val="00943AAA"/>
    <w:rsid w:val="00943B21"/>
    <w:rsid w:val="00943BB0"/>
    <w:rsid w:val="00943BC2"/>
    <w:rsid w:val="00943BFF"/>
    <w:rsid w:val="00943C39"/>
    <w:rsid w:val="00943CB0"/>
    <w:rsid w:val="00943DAF"/>
    <w:rsid w:val="00943DB9"/>
    <w:rsid w:val="00943DD6"/>
    <w:rsid w:val="00943E1B"/>
    <w:rsid w:val="00943E3B"/>
    <w:rsid w:val="00943E53"/>
    <w:rsid w:val="00943E58"/>
    <w:rsid w:val="00943E64"/>
    <w:rsid w:val="00943E99"/>
    <w:rsid w:val="00943EF8"/>
    <w:rsid w:val="00943F01"/>
    <w:rsid w:val="00943F41"/>
    <w:rsid w:val="00943F82"/>
    <w:rsid w:val="00943F9A"/>
    <w:rsid w:val="00943FA8"/>
    <w:rsid w:val="00944004"/>
    <w:rsid w:val="00944073"/>
    <w:rsid w:val="00944083"/>
    <w:rsid w:val="00944086"/>
    <w:rsid w:val="009440A9"/>
    <w:rsid w:val="0094412A"/>
    <w:rsid w:val="00944160"/>
    <w:rsid w:val="0094418F"/>
    <w:rsid w:val="009441DE"/>
    <w:rsid w:val="009441E9"/>
    <w:rsid w:val="009441EA"/>
    <w:rsid w:val="00944289"/>
    <w:rsid w:val="0094429A"/>
    <w:rsid w:val="009442CB"/>
    <w:rsid w:val="009442DD"/>
    <w:rsid w:val="009442F4"/>
    <w:rsid w:val="00944348"/>
    <w:rsid w:val="00944371"/>
    <w:rsid w:val="00944388"/>
    <w:rsid w:val="0094438A"/>
    <w:rsid w:val="00944442"/>
    <w:rsid w:val="0094447F"/>
    <w:rsid w:val="009444A8"/>
    <w:rsid w:val="009444BD"/>
    <w:rsid w:val="009444D5"/>
    <w:rsid w:val="00944580"/>
    <w:rsid w:val="0094464A"/>
    <w:rsid w:val="0094464B"/>
    <w:rsid w:val="00944652"/>
    <w:rsid w:val="009446A7"/>
    <w:rsid w:val="009446E0"/>
    <w:rsid w:val="009446E9"/>
    <w:rsid w:val="0094475B"/>
    <w:rsid w:val="0094478B"/>
    <w:rsid w:val="00944795"/>
    <w:rsid w:val="0094481A"/>
    <w:rsid w:val="00944822"/>
    <w:rsid w:val="00944841"/>
    <w:rsid w:val="00944877"/>
    <w:rsid w:val="0094487E"/>
    <w:rsid w:val="00944895"/>
    <w:rsid w:val="00944913"/>
    <w:rsid w:val="00944941"/>
    <w:rsid w:val="0094496A"/>
    <w:rsid w:val="00944971"/>
    <w:rsid w:val="009449A6"/>
    <w:rsid w:val="009449BA"/>
    <w:rsid w:val="009449BB"/>
    <w:rsid w:val="009449EE"/>
    <w:rsid w:val="00944A79"/>
    <w:rsid w:val="00944AAA"/>
    <w:rsid w:val="00944ABA"/>
    <w:rsid w:val="00944AD9"/>
    <w:rsid w:val="00944BB2"/>
    <w:rsid w:val="00944BEB"/>
    <w:rsid w:val="00944BFE"/>
    <w:rsid w:val="00944C1F"/>
    <w:rsid w:val="00944C27"/>
    <w:rsid w:val="00944C49"/>
    <w:rsid w:val="00944C54"/>
    <w:rsid w:val="00944D55"/>
    <w:rsid w:val="00944DBA"/>
    <w:rsid w:val="00944DE9"/>
    <w:rsid w:val="00944E11"/>
    <w:rsid w:val="00944E5A"/>
    <w:rsid w:val="00944E64"/>
    <w:rsid w:val="00944E73"/>
    <w:rsid w:val="00944E85"/>
    <w:rsid w:val="00944EA3"/>
    <w:rsid w:val="00944EB6"/>
    <w:rsid w:val="00944F15"/>
    <w:rsid w:val="00944F35"/>
    <w:rsid w:val="00944F49"/>
    <w:rsid w:val="00944F4B"/>
    <w:rsid w:val="00945028"/>
    <w:rsid w:val="009450B2"/>
    <w:rsid w:val="009450DC"/>
    <w:rsid w:val="009450E6"/>
    <w:rsid w:val="009450FD"/>
    <w:rsid w:val="00945101"/>
    <w:rsid w:val="0094515B"/>
    <w:rsid w:val="009451D0"/>
    <w:rsid w:val="0094520D"/>
    <w:rsid w:val="00945225"/>
    <w:rsid w:val="00945260"/>
    <w:rsid w:val="0094527F"/>
    <w:rsid w:val="009452B2"/>
    <w:rsid w:val="00945328"/>
    <w:rsid w:val="0094532B"/>
    <w:rsid w:val="0094533F"/>
    <w:rsid w:val="00945340"/>
    <w:rsid w:val="00945342"/>
    <w:rsid w:val="0094535C"/>
    <w:rsid w:val="0094537F"/>
    <w:rsid w:val="0094539A"/>
    <w:rsid w:val="009453B5"/>
    <w:rsid w:val="009453FC"/>
    <w:rsid w:val="00945402"/>
    <w:rsid w:val="00945441"/>
    <w:rsid w:val="0094544F"/>
    <w:rsid w:val="0094546A"/>
    <w:rsid w:val="00945490"/>
    <w:rsid w:val="0094549C"/>
    <w:rsid w:val="00945586"/>
    <w:rsid w:val="009455BB"/>
    <w:rsid w:val="009455C4"/>
    <w:rsid w:val="009455FC"/>
    <w:rsid w:val="0094561A"/>
    <w:rsid w:val="0094566D"/>
    <w:rsid w:val="00945684"/>
    <w:rsid w:val="009456D1"/>
    <w:rsid w:val="00945702"/>
    <w:rsid w:val="00945776"/>
    <w:rsid w:val="009457CD"/>
    <w:rsid w:val="009457E2"/>
    <w:rsid w:val="00945826"/>
    <w:rsid w:val="00945876"/>
    <w:rsid w:val="00945895"/>
    <w:rsid w:val="009458F3"/>
    <w:rsid w:val="009458F5"/>
    <w:rsid w:val="009458FB"/>
    <w:rsid w:val="00945922"/>
    <w:rsid w:val="00945945"/>
    <w:rsid w:val="0094596F"/>
    <w:rsid w:val="00945982"/>
    <w:rsid w:val="009459AA"/>
    <w:rsid w:val="009459CC"/>
    <w:rsid w:val="009459F0"/>
    <w:rsid w:val="00945A1A"/>
    <w:rsid w:val="00945A83"/>
    <w:rsid w:val="00945B08"/>
    <w:rsid w:val="00945B4E"/>
    <w:rsid w:val="00945B4F"/>
    <w:rsid w:val="00945B55"/>
    <w:rsid w:val="00945B7F"/>
    <w:rsid w:val="00945BCB"/>
    <w:rsid w:val="00945C23"/>
    <w:rsid w:val="00945C38"/>
    <w:rsid w:val="00945C68"/>
    <w:rsid w:val="00945D68"/>
    <w:rsid w:val="00945D75"/>
    <w:rsid w:val="00945D89"/>
    <w:rsid w:val="00945DCD"/>
    <w:rsid w:val="00945E0C"/>
    <w:rsid w:val="00945E3D"/>
    <w:rsid w:val="00945E45"/>
    <w:rsid w:val="00945E6C"/>
    <w:rsid w:val="00945F03"/>
    <w:rsid w:val="00945F19"/>
    <w:rsid w:val="00945F68"/>
    <w:rsid w:val="00945F71"/>
    <w:rsid w:val="00945F9E"/>
    <w:rsid w:val="00946056"/>
    <w:rsid w:val="0094606B"/>
    <w:rsid w:val="0094609E"/>
    <w:rsid w:val="009460E4"/>
    <w:rsid w:val="0094611E"/>
    <w:rsid w:val="00946137"/>
    <w:rsid w:val="009461BF"/>
    <w:rsid w:val="00946257"/>
    <w:rsid w:val="0094627E"/>
    <w:rsid w:val="009462CB"/>
    <w:rsid w:val="0094634A"/>
    <w:rsid w:val="0094638E"/>
    <w:rsid w:val="0094639B"/>
    <w:rsid w:val="00946412"/>
    <w:rsid w:val="00946446"/>
    <w:rsid w:val="0094644D"/>
    <w:rsid w:val="00946457"/>
    <w:rsid w:val="00946458"/>
    <w:rsid w:val="0094649B"/>
    <w:rsid w:val="009464AC"/>
    <w:rsid w:val="009464B2"/>
    <w:rsid w:val="009464F5"/>
    <w:rsid w:val="009464FB"/>
    <w:rsid w:val="00946513"/>
    <w:rsid w:val="00946543"/>
    <w:rsid w:val="0094658B"/>
    <w:rsid w:val="009465B9"/>
    <w:rsid w:val="00946658"/>
    <w:rsid w:val="009466AB"/>
    <w:rsid w:val="0094671E"/>
    <w:rsid w:val="00946740"/>
    <w:rsid w:val="0094676D"/>
    <w:rsid w:val="0094678A"/>
    <w:rsid w:val="009467D3"/>
    <w:rsid w:val="009467E9"/>
    <w:rsid w:val="00946819"/>
    <w:rsid w:val="0094683E"/>
    <w:rsid w:val="0094685A"/>
    <w:rsid w:val="0094686A"/>
    <w:rsid w:val="0094688D"/>
    <w:rsid w:val="00946890"/>
    <w:rsid w:val="0094699D"/>
    <w:rsid w:val="009469AF"/>
    <w:rsid w:val="00946A0F"/>
    <w:rsid w:val="00946A31"/>
    <w:rsid w:val="00946A3E"/>
    <w:rsid w:val="00946A54"/>
    <w:rsid w:val="00946A9A"/>
    <w:rsid w:val="00946AC9"/>
    <w:rsid w:val="00946AE3"/>
    <w:rsid w:val="00946AF4"/>
    <w:rsid w:val="00946B2E"/>
    <w:rsid w:val="00946B72"/>
    <w:rsid w:val="00946BBC"/>
    <w:rsid w:val="00946BDD"/>
    <w:rsid w:val="00946C5A"/>
    <w:rsid w:val="00946C5B"/>
    <w:rsid w:val="00946C67"/>
    <w:rsid w:val="00946C6F"/>
    <w:rsid w:val="00946C90"/>
    <w:rsid w:val="00946D59"/>
    <w:rsid w:val="00946D7F"/>
    <w:rsid w:val="00946DCA"/>
    <w:rsid w:val="00946DDD"/>
    <w:rsid w:val="00946E2B"/>
    <w:rsid w:val="00946E3F"/>
    <w:rsid w:val="00946F1C"/>
    <w:rsid w:val="00946F48"/>
    <w:rsid w:val="00946F4D"/>
    <w:rsid w:val="00946F7F"/>
    <w:rsid w:val="0094700D"/>
    <w:rsid w:val="0094703E"/>
    <w:rsid w:val="0094706D"/>
    <w:rsid w:val="00947088"/>
    <w:rsid w:val="009470CC"/>
    <w:rsid w:val="009470EC"/>
    <w:rsid w:val="009470FA"/>
    <w:rsid w:val="00947100"/>
    <w:rsid w:val="00947194"/>
    <w:rsid w:val="009471BA"/>
    <w:rsid w:val="009471E6"/>
    <w:rsid w:val="009471FB"/>
    <w:rsid w:val="00947207"/>
    <w:rsid w:val="00947210"/>
    <w:rsid w:val="009472C0"/>
    <w:rsid w:val="009472C4"/>
    <w:rsid w:val="009472CD"/>
    <w:rsid w:val="009472F8"/>
    <w:rsid w:val="00947337"/>
    <w:rsid w:val="0094737B"/>
    <w:rsid w:val="00947387"/>
    <w:rsid w:val="009473D8"/>
    <w:rsid w:val="009473DC"/>
    <w:rsid w:val="00947466"/>
    <w:rsid w:val="009474A6"/>
    <w:rsid w:val="009474AE"/>
    <w:rsid w:val="00947509"/>
    <w:rsid w:val="00947573"/>
    <w:rsid w:val="00947579"/>
    <w:rsid w:val="009475C8"/>
    <w:rsid w:val="009475E3"/>
    <w:rsid w:val="009475EF"/>
    <w:rsid w:val="0094765E"/>
    <w:rsid w:val="00947664"/>
    <w:rsid w:val="00947667"/>
    <w:rsid w:val="00947699"/>
    <w:rsid w:val="009476AF"/>
    <w:rsid w:val="009476C7"/>
    <w:rsid w:val="009476D1"/>
    <w:rsid w:val="009476D9"/>
    <w:rsid w:val="009476DD"/>
    <w:rsid w:val="009476E1"/>
    <w:rsid w:val="009476F6"/>
    <w:rsid w:val="00947700"/>
    <w:rsid w:val="0094772C"/>
    <w:rsid w:val="00947758"/>
    <w:rsid w:val="0094778D"/>
    <w:rsid w:val="009477B4"/>
    <w:rsid w:val="009477F1"/>
    <w:rsid w:val="00947807"/>
    <w:rsid w:val="00947826"/>
    <w:rsid w:val="00947865"/>
    <w:rsid w:val="009478E4"/>
    <w:rsid w:val="0094791E"/>
    <w:rsid w:val="00947950"/>
    <w:rsid w:val="00947A06"/>
    <w:rsid w:val="00947A0F"/>
    <w:rsid w:val="00947A7C"/>
    <w:rsid w:val="00947AB3"/>
    <w:rsid w:val="00947AEC"/>
    <w:rsid w:val="00947B43"/>
    <w:rsid w:val="00947B7B"/>
    <w:rsid w:val="00947B97"/>
    <w:rsid w:val="00947BD0"/>
    <w:rsid w:val="00947BD3"/>
    <w:rsid w:val="00947BFC"/>
    <w:rsid w:val="00947C22"/>
    <w:rsid w:val="00947C56"/>
    <w:rsid w:val="00947C94"/>
    <w:rsid w:val="00947CCC"/>
    <w:rsid w:val="00947CEA"/>
    <w:rsid w:val="00947CF6"/>
    <w:rsid w:val="00947D8D"/>
    <w:rsid w:val="00947DA7"/>
    <w:rsid w:val="00947DAB"/>
    <w:rsid w:val="00947DC9"/>
    <w:rsid w:val="00947DCD"/>
    <w:rsid w:val="00947E28"/>
    <w:rsid w:val="00947E71"/>
    <w:rsid w:val="00947E83"/>
    <w:rsid w:val="00947E91"/>
    <w:rsid w:val="00947E9C"/>
    <w:rsid w:val="00947EED"/>
    <w:rsid w:val="00947F0A"/>
    <w:rsid w:val="00947F12"/>
    <w:rsid w:val="00947F1A"/>
    <w:rsid w:val="00947F3C"/>
    <w:rsid w:val="00947F68"/>
    <w:rsid w:val="00947F74"/>
    <w:rsid w:val="00950093"/>
    <w:rsid w:val="009500F3"/>
    <w:rsid w:val="0095010E"/>
    <w:rsid w:val="00950122"/>
    <w:rsid w:val="00950133"/>
    <w:rsid w:val="00950152"/>
    <w:rsid w:val="00950187"/>
    <w:rsid w:val="009501C2"/>
    <w:rsid w:val="009501CC"/>
    <w:rsid w:val="009501DE"/>
    <w:rsid w:val="009501F7"/>
    <w:rsid w:val="00950215"/>
    <w:rsid w:val="00950225"/>
    <w:rsid w:val="0095024C"/>
    <w:rsid w:val="009502F9"/>
    <w:rsid w:val="00950371"/>
    <w:rsid w:val="009503DC"/>
    <w:rsid w:val="00950412"/>
    <w:rsid w:val="00950459"/>
    <w:rsid w:val="0095045B"/>
    <w:rsid w:val="009504DB"/>
    <w:rsid w:val="0095055B"/>
    <w:rsid w:val="0095058D"/>
    <w:rsid w:val="009505A2"/>
    <w:rsid w:val="009505A6"/>
    <w:rsid w:val="00950628"/>
    <w:rsid w:val="00950630"/>
    <w:rsid w:val="00950689"/>
    <w:rsid w:val="0095068A"/>
    <w:rsid w:val="00950696"/>
    <w:rsid w:val="009506E6"/>
    <w:rsid w:val="00950716"/>
    <w:rsid w:val="00950723"/>
    <w:rsid w:val="00950778"/>
    <w:rsid w:val="009507DB"/>
    <w:rsid w:val="009507F8"/>
    <w:rsid w:val="00950838"/>
    <w:rsid w:val="00950860"/>
    <w:rsid w:val="0095088A"/>
    <w:rsid w:val="009508D8"/>
    <w:rsid w:val="009508F6"/>
    <w:rsid w:val="009509A4"/>
    <w:rsid w:val="009509D6"/>
    <w:rsid w:val="00950A11"/>
    <w:rsid w:val="00950A3A"/>
    <w:rsid w:val="00950A6E"/>
    <w:rsid w:val="00950A73"/>
    <w:rsid w:val="00950AB7"/>
    <w:rsid w:val="00950B69"/>
    <w:rsid w:val="00950B8C"/>
    <w:rsid w:val="00950B8E"/>
    <w:rsid w:val="00950B8F"/>
    <w:rsid w:val="00950B91"/>
    <w:rsid w:val="00950C3F"/>
    <w:rsid w:val="00950CDB"/>
    <w:rsid w:val="00950CF6"/>
    <w:rsid w:val="00950D62"/>
    <w:rsid w:val="00950DFC"/>
    <w:rsid w:val="00950E60"/>
    <w:rsid w:val="00950E90"/>
    <w:rsid w:val="00950EB0"/>
    <w:rsid w:val="00950F4A"/>
    <w:rsid w:val="00950F50"/>
    <w:rsid w:val="00950FAC"/>
    <w:rsid w:val="00950FB9"/>
    <w:rsid w:val="00950FD7"/>
    <w:rsid w:val="00950FE9"/>
    <w:rsid w:val="00951041"/>
    <w:rsid w:val="0095105C"/>
    <w:rsid w:val="00951063"/>
    <w:rsid w:val="00951071"/>
    <w:rsid w:val="009510AF"/>
    <w:rsid w:val="0095115A"/>
    <w:rsid w:val="00951183"/>
    <w:rsid w:val="0095118E"/>
    <w:rsid w:val="00951275"/>
    <w:rsid w:val="009512A2"/>
    <w:rsid w:val="009512B8"/>
    <w:rsid w:val="009512BD"/>
    <w:rsid w:val="009512E6"/>
    <w:rsid w:val="009512E7"/>
    <w:rsid w:val="0095135A"/>
    <w:rsid w:val="00951361"/>
    <w:rsid w:val="00951379"/>
    <w:rsid w:val="00951381"/>
    <w:rsid w:val="009513C9"/>
    <w:rsid w:val="00951403"/>
    <w:rsid w:val="0095144F"/>
    <w:rsid w:val="0095147C"/>
    <w:rsid w:val="00951499"/>
    <w:rsid w:val="0095149A"/>
    <w:rsid w:val="009514D5"/>
    <w:rsid w:val="009514DA"/>
    <w:rsid w:val="00951509"/>
    <w:rsid w:val="00951537"/>
    <w:rsid w:val="00951541"/>
    <w:rsid w:val="00951550"/>
    <w:rsid w:val="00951566"/>
    <w:rsid w:val="00951578"/>
    <w:rsid w:val="0095159F"/>
    <w:rsid w:val="0095162C"/>
    <w:rsid w:val="0095162F"/>
    <w:rsid w:val="0095166F"/>
    <w:rsid w:val="00951699"/>
    <w:rsid w:val="0095169A"/>
    <w:rsid w:val="0095169B"/>
    <w:rsid w:val="0095169D"/>
    <w:rsid w:val="009516D2"/>
    <w:rsid w:val="009516ED"/>
    <w:rsid w:val="00951719"/>
    <w:rsid w:val="00951740"/>
    <w:rsid w:val="009517A4"/>
    <w:rsid w:val="009517B4"/>
    <w:rsid w:val="009517D3"/>
    <w:rsid w:val="00951844"/>
    <w:rsid w:val="0095185E"/>
    <w:rsid w:val="009518E2"/>
    <w:rsid w:val="009518E5"/>
    <w:rsid w:val="009518FB"/>
    <w:rsid w:val="00951933"/>
    <w:rsid w:val="00951983"/>
    <w:rsid w:val="009519FF"/>
    <w:rsid w:val="00951A22"/>
    <w:rsid w:val="00951A71"/>
    <w:rsid w:val="00951A86"/>
    <w:rsid w:val="00951A87"/>
    <w:rsid w:val="00951A91"/>
    <w:rsid w:val="00951A9C"/>
    <w:rsid w:val="00951B09"/>
    <w:rsid w:val="00951B14"/>
    <w:rsid w:val="00951BC6"/>
    <w:rsid w:val="00951C2A"/>
    <w:rsid w:val="00951CBB"/>
    <w:rsid w:val="00951D00"/>
    <w:rsid w:val="00951DA0"/>
    <w:rsid w:val="00951DB0"/>
    <w:rsid w:val="00951DCE"/>
    <w:rsid w:val="00951DD4"/>
    <w:rsid w:val="00951DF1"/>
    <w:rsid w:val="00951E39"/>
    <w:rsid w:val="00951E4B"/>
    <w:rsid w:val="00951E52"/>
    <w:rsid w:val="00951E5E"/>
    <w:rsid w:val="00951EBF"/>
    <w:rsid w:val="00951EDE"/>
    <w:rsid w:val="00951F2C"/>
    <w:rsid w:val="00951F4A"/>
    <w:rsid w:val="00951F76"/>
    <w:rsid w:val="00951F8D"/>
    <w:rsid w:val="00952088"/>
    <w:rsid w:val="009520BD"/>
    <w:rsid w:val="009520EC"/>
    <w:rsid w:val="00952102"/>
    <w:rsid w:val="0095210E"/>
    <w:rsid w:val="0095211B"/>
    <w:rsid w:val="00952185"/>
    <w:rsid w:val="00952186"/>
    <w:rsid w:val="009521AB"/>
    <w:rsid w:val="0095220B"/>
    <w:rsid w:val="00952219"/>
    <w:rsid w:val="00952251"/>
    <w:rsid w:val="0095227C"/>
    <w:rsid w:val="009522C9"/>
    <w:rsid w:val="009522D5"/>
    <w:rsid w:val="009522EB"/>
    <w:rsid w:val="0095230D"/>
    <w:rsid w:val="00952312"/>
    <w:rsid w:val="00952320"/>
    <w:rsid w:val="009523A6"/>
    <w:rsid w:val="009523CD"/>
    <w:rsid w:val="009523EE"/>
    <w:rsid w:val="00952475"/>
    <w:rsid w:val="00952477"/>
    <w:rsid w:val="00952495"/>
    <w:rsid w:val="009524A8"/>
    <w:rsid w:val="009524A9"/>
    <w:rsid w:val="009524E6"/>
    <w:rsid w:val="009524FE"/>
    <w:rsid w:val="00952506"/>
    <w:rsid w:val="0095250C"/>
    <w:rsid w:val="00952519"/>
    <w:rsid w:val="00952528"/>
    <w:rsid w:val="00952570"/>
    <w:rsid w:val="00952606"/>
    <w:rsid w:val="00952693"/>
    <w:rsid w:val="0095269C"/>
    <w:rsid w:val="009526CA"/>
    <w:rsid w:val="009526DE"/>
    <w:rsid w:val="00952703"/>
    <w:rsid w:val="009527A4"/>
    <w:rsid w:val="0095280C"/>
    <w:rsid w:val="00952831"/>
    <w:rsid w:val="00952844"/>
    <w:rsid w:val="00952910"/>
    <w:rsid w:val="00952997"/>
    <w:rsid w:val="009529C2"/>
    <w:rsid w:val="009529CD"/>
    <w:rsid w:val="009529DC"/>
    <w:rsid w:val="00952A18"/>
    <w:rsid w:val="00952A4B"/>
    <w:rsid w:val="00952A4D"/>
    <w:rsid w:val="00952A85"/>
    <w:rsid w:val="00952AD8"/>
    <w:rsid w:val="00952AFE"/>
    <w:rsid w:val="00952B3A"/>
    <w:rsid w:val="00952B49"/>
    <w:rsid w:val="00952B87"/>
    <w:rsid w:val="00952BBD"/>
    <w:rsid w:val="00952BDD"/>
    <w:rsid w:val="00952BE6"/>
    <w:rsid w:val="00952C05"/>
    <w:rsid w:val="00952C19"/>
    <w:rsid w:val="00952C39"/>
    <w:rsid w:val="00952C54"/>
    <w:rsid w:val="00952C77"/>
    <w:rsid w:val="00952CC9"/>
    <w:rsid w:val="00952CDC"/>
    <w:rsid w:val="00952CF3"/>
    <w:rsid w:val="00952D0C"/>
    <w:rsid w:val="00952D10"/>
    <w:rsid w:val="00952D18"/>
    <w:rsid w:val="00952D1A"/>
    <w:rsid w:val="00952D4D"/>
    <w:rsid w:val="00952D4F"/>
    <w:rsid w:val="00952D61"/>
    <w:rsid w:val="00952D66"/>
    <w:rsid w:val="00952D91"/>
    <w:rsid w:val="00952D9F"/>
    <w:rsid w:val="00952DA2"/>
    <w:rsid w:val="00952DC1"/>
    <w:rsid w:val="00952DF8"/>
    <w:rsid w:val="00952E05"/>
    <w:rsid w:val="00952E16"/>
    <w:rsid w:val="00952E96"/>
    <w:rsid w:val="00952EA9"/>
    <w:rsid w:val="00952EF2"/>
    <w:rsid w:val="00952F14"/>
    <w:rsid w:val="00952F73"/>
    <w:rsid w:val="00952F77"/>
    <w:rsid w:val="00952F80"/>
    <w:rsid w:val="00952F94"/>
    <w:rsid w:val="00952FA7"/>
    <w:rsid w:val="00953000"/>
    <w:rsid w:val="00953020"/>
    <w:rsid w:val="00953025"/>
    <w:rsid w:val="0095306E"/>
    <w:rsid w:val="009530BB"/>
    <w:rsid w:val="00953179"/>
    <w:rsid w:val="00953191"/>
    <w:rsid w:val="009531B9"/>
    <w:rsid w:val="0095323A"/>
    <w:rsid w:val="0095323C"/>
    <w:rsid w:val="00953296"/>
    <w:rsid w:val="009532A8"/>
    <w:rsid w:val="009532CC"/>
    <w:rsid w:val="009532ED"/>
    <w:rsid w:val="0095339A"/>
    <w:rsid w:val="009533BB"/>
    <w:rsid w:val="009533DB"/>
    <w:rsid w:val="00953403"/>
    <w:rsid w:val="00953428"/>
    <w:rsid w:val="00953462"/>
    <w:rsid w:val="0095347D"/>
    <w:rsid w:val="00953524"/>
    <w:rsid w:val="00953584"/>
    <w:rsid w:val="0095359C"/>
    <w:rsid w:val="009535EF"/>
    <w:rsid w:val="009535F9"/>
    <w:rsid w:val="0095362C"/>
    <w:rsid w:val="0095366B"/>
    <w:rsid w:val="009536C7"/>
    <w:rsid w:val="0095373C"/>
    <w:rsid w:val="0095374B"/>
    <w:rsid w:val="00953770"/>
    <w:rsid w:val="0095377D"/>
    <w:rsid w:val="0095377F"/>
    <w:rsid w:val="00953797"/>
    <w:rsid w:val="009537AA"/>
    <w:rsid w:val="009537BC"/>
    <w:rsid w:val="009537C9"/>
    <w:rsid w:val="009537F2"/>
    <w:rsid w:val="00953837"/>
    <w:rsid w:val="0095383B"/>
    <w:rsid w:val="0095390B"/>
    <w:rsid w:val="0095393F"/>
    <w:rsid w:val="00953997"/>
    <w:rsid w:val="009539EB"/>
    <w:rsid w:val="00953A19"/>
    <w:rsid w:val="00953A36"/>
    <w:rsid w:val="00953A37"/>
    <w:rsid w:val="00953A7C"/>
    <w:rsid w:val="00953A8B"/>
    <w:rsid w:val="00953AB6"/>
    <w:rsid w:val="00953B09"/>
    <w:rsid w:val="00953B77"/>
    <w:rsid w:val="00953BAE"/>
    <w:rsid w:val="00953C13"/>
    <w:rsid w:val="00953C24"/>
    <w:rsid w:val="00953C34"/>
    <w:rsid w:val="00953C7C"/>
    <w:rsid w:val="00953CD6"/>
    <w:rsid w:val="00953CF1"/>
    <w:rsid w:val="00953D4D"/>
    <w:rsid w:val="00953DBB"/>
    <w:rsid w:val="00953DE9"/>
    <w:rsid w:val="00953E15"/>
    <w:rsid w:val="00953E54"/>
    <w:rsid w:val="00953E83"/>
    <w:rsid w:val="00953EA6"/>
    <w:rsid w:val="00953ECC"/>
    <w:rsid w:val="00953EF1"/>
    <w:rsid w:val="00953F2A"/>
    <w:rsid w:val="00953F5C"/>
    <w:rsid w:val="00953F7A"/>
    <w:rsid w:val="00953F87"/>
    <w:rsid w:val="00953FAF"/>
    <w:rsid w:val="00953FDF"/>
    <w:rsid w:val="00954008"/>
    <w:rsid w:val="009540BD"/>
    <w:rsid w:val="00954128"/>
    <w:rsid w:val="0095412A"/>
    <w:rsid w:val="00954150"/>
    <w:rsid w:val="00954179"/>
    <w:rsid w:val="009541AE"/>
    <w:rsid w:val="009541CD"/>
    <w:rsid w:val="009541D7"/>
    <w:rsid w:val="0095422B"/>
    <w:rsid w:val="0095422E"/>
    <w:rsid w:val="00954280"/>
    <w:rsid w:val="009542A7"/>
    <w:rsid w:val="009542E0"/>
    <w:rsid w:val="009542FB"/>
    <w:rsid w:val="0095430E"/>
    <w:rsid w:val="00954346"/>
    <w:rsid w:val="00954356"/>
    <w:rsid w:val="009543B4"/>
    <w:rsid w:val="009543C5"/>
    <w:rsid w:val="009543F0"/>
    <w:rsid w:val="0095457E"/>
    <w:rsid w:val="009545BD"/>
    <w:rsid w:val="009545D3"/>
    <w:rsid w:val="00954607"/>
    <w:rsid w:val="0095461B"/>
    <w:rsid w:val="00954621"/>
    <w:rsid w:val="00954668"/>
    <w:rsid w:val="0095469D"/>
    <w:rsid w:val="009546BD"/>
    <w:rsid w:val="009546D3"/>
    <w:rsid w:val="0095470A"/>
    <w:rsid w:val="00954715"/>
    <w:rsid w:val="00954745"/>
    <w:rsid w:val="0095474F"/>
    <w:rsid w:val="00954750"/>
    <w:rsid w:val="009547B7"/>
    <w:rsid w:val="009547ED"/>
    <w:rsid w:val="00954834"/>
    <w:rsid w:val="00954878"/>
    <w:rsid w:val="009548A0"/>
    <w:rsid w:val="009548CD"/>
    <w:rsid w:val="00954906"/>
    <w:rsid w:val="00954918"/>
    <w:rsid w:val="00954943"/>
    <w:rsid w:val="00954A33"/>
    <w:rsid w:val="00954A59"/>
    <w:rsid w:val="00954A76"/>
    <w:rsid w:val="00954A7F"/>
    <w:rsid w:val="00954AAF"/>
    <w:rsid w:val="00954AB1"/>
    <w:rsid w:val="00954AC2"/>
    <w:rsid w:val="00954B31"/>
    <w:rsid w:val="00954B53"/>
    <w:rsid w:val="00954C46"/>
    <w:rsid w:val="00954C77"/>
    <w:rsid w:val="00954C97"/>
    <w:rsid w:val="00954CBF"/>
    <w:rsid w:val="00954CE5"/>
    <w:rsid w:val="00954CEB"/>
    <w:rsid w:val="00954CF7"/>
    <w:rsid w:val="00954D0B"/>
    <w:rsid w:val="00954D4B"/>
    <w:rsid w:val="00954DA0"/>
    <w:rsid w:val="00954DCA"/>
    <w:rsid w:val="00954DCC"/>
    <w:rsid w:val="00954DF8"/>
    <w:rsid w:val="00954E22"/>
    <w:rsid w:val="00954E98"/>
    <w:rsid w:val="00954EA6"/>
    <w:rsid w:val="00954F38"/>
    <w:rsid w:val="00954F7B"/>
    <w:rsid w:val="00954FCA"/>
    <w:rsid w:val="00954FE3"/>
    <w:rsid w:val="00954FEE"/>
    <w:rsid w:val="0095505A"/>
    <w:rsid w:val="00955068"/>
    <w:rsid w:val="009550A2"/>
    <w:rsid w:val="00955108"/>
    <w:rsid w:val="0095510A"/>
    <w:rsid w:val="0095512B"/>
    <w:rsid w:val="00955182"/>
    <w:rsid w:val="00955196"/>
    <w:rsid w:val="00955208"/>
    <w:rsid w:val="00955252"/>
    <w:rsid w:val="00955258"/>
    <w:rsid w:val="00955269"/>
    <w:rsid w:val="0095528A"/>
    <w:rsid w:val="009552C0"/>
    <w:rsid w:val="009552C1"/>
    <w:rsid w:val="009552E3"/>
    <w:rsid w:val="009552E8"/>
    <w:rsid w:val="0095532A"/>
    <w:rsid w:val="00955359"/>
    <w:rsid w:val="009553D7"/>
    <w:rsid w:val="009553ED"/>
    <w:rsid w:val="009553FF"/>
    <w:rsid w:val="0095543A"/>
    <w:rsid w:val="0095544B"/>
    <w:rsid w:val="0095545C"/>
    <w:rsid w:val="009554B2"/>
    <w:rsid w:val="009554F2"/>
    <w:rsid w:val="0095550E"/>
    <w:rsid w:val="00955521"/>
    <w:rsid w:val="00955553"/>
    <w:rsid w:val="00955648"/>
    <w:rsid w:val="0095569A"/>
    <w:rsid w:val="009556B8"/>
    <w:rsid w:val="0095576B"/>
    <w:rsid w:val="009557A7"/>
    <w:rsid w:val="009557AB"/>
    <w:rsid w:val="009557FF"/>
    <w:rsid w:val="0095583D"/>
    <w:rsid w:val="00955867"/>
    <w:rsid w:val="0095586D"/>
    <w:rsid w:val="00955870"/>
    <w:rsid w:val="009558E0"/>
    <w:rsid w:val="009558E1"/>
    <w:rsid w:val="0095593A"/>
    <w:rsid w:val="00955967"/>
    <w:rsid w:val="00955980"/>
    <w:rsid w:val="009559A4"/>
    <w:rsid w:val="00955A8C"/>
    <w:rsid w:val="00955A90"/>
    <w:rsid w:val="00955AA7"/>
    <w:rsid w:val="00955ACB"/>
    <w:rsid w:val="00955AF2"/>
    <w:rsid w:val="00955B09"/>
    <w:rsid w:val="00955B0A"/>
    <w:rsid w:val="00955B22"/>
    <w:rsid w:val="00955B50"/>
    <w:rsid w:val="00955B5B"/>
    <w:rsid w:val="00955B5F"/>
    <w:rsid w:val="00955B65"/>
    <w:rsid w:val="00955B8B"/>
    <w:rsid w:val="00955BE3"/>
    <w:rsid w:val="00955C1A"/>
    <w:rsid w:val="00955C36"/>
    <w:rsid w:val="00955C9A"/>
    <w:rsid w:val="00955CB5"/>
    <w:rsid w:val="00955CDF"/>
    <w:rsid w:val="00955CF8"/>
    <w:rsid w:val="00955D04"/>
    <w:rsid w:val="00955D2D"/>
    <w:rsid w:val="00955D44"/>
    <w:rsid w:val="00955D67"/>
    <w:rsid w:val="00955D80"/>
    <w:rsid w:val="00955DE7"/>
    <w:rsid w:val="00955E31"/>
    <w:rsid w:val="00955E5A"/>
    <w:rsid w:val="00955E85"/>
    <w:rsid w:val="00955F74"/>
    <w:rsid w:val="00955F7C"/>
    <w:rsid w:val="00955FA2"/>
    <w:rsid w:val="00955FA5"/>
    <w:rsid w:val="00955FDC"/>
    <w:rsid w:val="00955FE6"/>
    <w:rsid w:val="00955FE7"/>
    <w:rsid w:val="00955FEB"/>
    <w:rsid w:val="00956003"/>
    <w:rsid w:val="00956095"/>
    <w:rsid w:val="009560B7"/>
    <w:rsid w:val="0095612C"/>
    <w:rsid w:val="00956161"/>
    <w:rsid w:val="0095616B"/>
    <w:rsid w:val="009561AB"/>
    <w:rsid w:val="009561D0"/>
    <w:rsid w:val="0095621E"/>
    <w:rsid w:val="00956251"/>
    <w:rsid w:val="00956285"/>
    <w:rsid w:val="009562AD"/>
    <w:rsid w:val="00956305"/>
    <w:rsid w:val="00956324"/>
    <w:rsid w:val="00956335"/>
    <w:rsid w:val="0095635C"/>
    <w:rsid w:val="00956367"/>
    <w:rsid w:val="0095637F"/>
    <w:rsid w:val="00956384"/>
    <w:rsid w:val="009563F1"/>
    <w:rsid w:val="009563FB"/>
    <w:rsid w:val="00956446"/>
    <w:rsid w:val="00956459"/>
    <w:rsid w:val="009564B3"/>
    <w:rsid w:val="00956527"/>
    <w:rsid w:val="00956554"/>
    <w:rsid w:val="0095655E"/>
    <w:rsid w:val="0095657F"/>
    <w:rsid w:val="00956594"/>
    <w:rsid w:val="0095661E"/>
    <w:rsid w:val="0095665F"/>
    <w:rsid w:val="009567C8"/>
    <w:rsid w:val="009567DF"/>
    <w:rsid w:val="009567EE"/>
    <w:rsid w:val="0095681C"/>
    <w:rsid w:val="00956826"/>
    <w:rsid w:val="00956841"/>
    <w:rsid w:val="00956862"/>
    <w:rsid w:val="00956869"/>
    <w:rsid w:val="00956875"/>
    <w:rsid w:val="009568B2"/>
    <w:rsid w:val="009568DD"/>
    <w:rsid w:val="009568DE"/>
    <w:rsid w:val="00956934"/>
    <w:rsid w:val="00956965"/>
    <w:rsid w:val="009569C6"/>
    <w:rsid w:val="009569D0"/>
    <w:rsid w:val="009569EB"/>
    <w:rsid w:val="00956A09"/>
    <w:rsid w:val="00956A3A"/>
    <w:rsid w:val="00956A59"/>
    <w:rsid w:val="00956A5A"/>
    <w:rsid w:val="00956A74"/>
    <w:rsid w:val="00956A9C"/>
    <w:rsid w:val="00956B28"/>
    <w:rsid w:val="00956BA4"/>
    <w:rsid w:val="00956BAF"/>
    <w:rsid w:val="00956BB3"/>
    <w:rsid w:val="00956BC4"/>
    <w:rsid w:val="00956BE8"/>
    <w:rsid w:val="00956BFE"/>
    <w:rsid w:val="00956C4E"/>
    <w:rsid w:val="00956C83"/>
    <w:rsid w:val="00956CE9"/>
    <w:rsid w:val="00956CEB"/>
    <w:rsid w:val="00956CF4"/>
    <w:rsid w:val="00956D31"/>
    <w:rsid w:val="00956D42"/>
    <w:rsid w:val="00956DC1"/>
    <w:rsid w:val="00956DDF"/>
    <w:rsid w:val="00956DEF"/>
    <w:rsid w:val="00956E38"/>
    <w:rsid w:val="00956E3A"/>
    <w:rsid w:val="00956EC8"/>
    <w:rsid w:val="00956F2C"/>
    <w:rsid w:val="00956F58"/>
    <w:rsid w:val="00956F6C"/>
    <w:rsid w:val="00956F9B"/>
    <w:rsid w:val="00956FD9"/>
    <w:rsid w:val="00957023"/>
    <w:rsid w:val="00957032"/>
    <w:rsid w:val="00957057"/>
    <w:rsid w:val="009570E5"/>
    <w:rsid w:val="00957106"/>
    <w:rsid w:val="0095719D"/>
    <w:rsid w:val="009571E9"/>
    <w:rsid w:val="009571F2"/>
    <w:rsid w:val="00957225"/>
    <w:rsid w:val="009572AC"/>
    <w:rsid w:val="009572C6"/>
    <w:rsid w:val="00957348"/>
    <w:rsid w:val="0095734E"/>
    <w:rsid w:val="00957387"/>
    <w:rsid w:val="009573CC"/>
    <w:rsid w:val="009573E9"/>
    <w:rsid w:val="00957470"/>
    <w:rsid w:val="009574A8"/>
    <w:rsid w:val="009574AE"/>
    <w:rsid w:val="009574B0"/>
    <w:rsid w:val="009574CF"/>
    <w:rsid w:val="0095753C"/>
    <w:rsid w:val="00957565"/>
    <w:rsid w:val="009575D6"/>
    <w:rsid w:val="00957613"/>
    <w:rsid w:val="00957643"/>
    <w:rsid w:val="0095765F"/>
    <w:rsid w:val="009576CC"/>
    <w:rsid w:val="00957709"/>
    <w:rsid w:val="00957735"/>
    <w:rsid w:val="00957761"/>
    <w:rsid w:val="009577AE"/>
    <w:rsid w:val="0095782D"/>
    <w:rsid w:val="0095782E"/>
    <w:rsid w:val="00957897"/>
    <w:rsid w:val="00957917"/>
    <w:rsid w:val="0095791F"/>
    <w:rsid w:val="0095792A"/>
    <w:rsid w:val="0095792C"/>
    <w:rsid w:val="0095798C"/>
    <w:rsid w:val="009579E3"/>
    <w:rsid w:val="00957A33"/>
    <w:rsid w:val="00957A43"/>
    <w:rsid w:val="00957A95"/>
    <w:rsid w:val="00957AB1"/>
    <w:rsid w:val="00957B12"/>
    <w:rsid w:val="00957B1D"/>
    <w:rsid w:val="00957B3F"/>
    <w:rsid w:val="00957B42"/>
    <w:rsid w:val="00957BD5"/>
    <w:rsid w:val="00957C3D"/>
    <w:rsid w:val="00957C81"/>
    <w:rsid w:val="00957CDE"/>
    <w:rsid w:val="00957D08"/>
    <w:rsid w:val="00957D43"/>
    <w:rsid w:val="00957D8C"/>
    <w:rsid w:val="00957E36"/>
    <w:rsid w:val="00957E7B"/>
    <w:rsid w:val="00957E85"/>
    <w:rsid w:val="00957F1A"/>
    <w:rsid w:val="00957F77"/>
    <w:rsid w:val="00957FA0"/>
    <w:rsid w:val="00957FB4"/>
    <w:rsid w:val="00957FBE"/>
    <w:rsid w:val="00957FE3"/>
    <w:rsid w:val="00957FF6"/>
    <w:rsid w:val="00960041"/>
    <w:rsid w:val="0096004D"/>
    <w:rsid w:val="00960065"/>
    <w:rsid w:val="00960077"/>
    <w:rsid w:val="00960095"/>
    <w:rsid w:val="009600EB"/>
    <w:rsid w:val="009600EF"/>
    <w:rsid w:val="00960125"/>
    <w:rsid w:val="0096013D"/>
    <w:rsid w:val="00960161"/>
    <w:rsid w:val="009601DC"/>
    <w:rsid w:val="0096021B"/>
    <w:rsid w:val="00960241"/>
    <w:rsid w:val="00960288"/>
    <w:rsid w:val="009602F1"/>
    <w:rsid w:val="009602FF"/>
    <w:rsid w:val="00960309"/>
    <w:rsid w:val="0096031D"/>
    <w:rsid w:val="00960320"/>
    <w:rsid w:val="0096034B"/>
    <w:rsid w:val="00960355"/>
    <w:rsid w:val="0096038B"/>
    <w:rsid w:val="009603A5"/>
    <w:rsid w:val="009603BE"/>
    <w:rsid w:val="009604F1"/>
    <w:rsid w:val="00960555"/>
    <w:rsid w:val="00960557"/>
    <w:rsid w:val="0096059F"/>
    <w:rsid w:val="009605C8"/>
    <w:rsid w:val="009605E9"/>
    <w:rsid w:val="0096061E"/>
    <w:rsid w:val="00960629"/>
    <w:rsid w:val="0096062C"/>
    <w:rsid w:val="0096066F"/>
    <w:rsid w:val="0096069A"/>
    <w:rsid w:val="009606B9"/>
    <w:rsid w:val="009606D3"/>
    <w:rsid w:val="009606FE"/>
    <w:rsid w:val="00960720"/>
    <w:rsid w:val="00960739"/>
    <w:rsid w:val="0096073D"/>
    <w:rsid w:val="0096074B"/>
    <w:rsid w:val="0096078C"/>
    <w:rsid w:val="00960795"/>
    <w:rsid w:val="00960838"/>
    <w:rsid w:val="0096084B"/>
    <w:rsid w:val="009608BC"/>
    <w:rsid w:val="0096091A"/>
    <w:rsid w:val="0096091C"/>
    <w:rsid w:val="0096093B"/>
    <w:rsid w:val="009609CA"/>
    <w:rsid w:val="00960A52"/>
    <w:rsid w:val="00960A8B"/>
    <w:rsid w:val="00960A8F"/>
    <w:rsid w:val="00960AB0"/>
    <w:rsid w:val="00960AC6"/>
    <w:rsid w:val="00960AF4"/>
    <w:rsid w:val="00960B1B"/>
    <w:rsid w:val="00960B34"/>
    <w:rsid w:val="00960B4A"/>
    <w:rsid w:val="00960B81"/>
    <w:rsid w:val="00960BEC"/>
    <w:rsid w:val="00960BEF"/>
    <w:rsid w:val="00960C2C"/>
    <w:rsid w:val="00960C41"/>
    <w:rsid w:val="00960C70"/>
    <w:rsid w:val="00960C8D"/>
    <w:rsid w:val="00960CA0"/>
    <w:rsid w:val="00960CB1"/>
    <w:rsid w:val="00960CB2"/>
    <w:rsid w:val="00960DA3"/>
    <w:rsid w:val="00960DE1"/>
    <w:rsid w:val="00960E6E"/>
    <w:rsid w:val="00960E6F"/>
    <w:rsid w:val="00960E74"/>
    <w:rsid w:val="00960E81"/>
    <w:rsid w:val="00960F10"/>
    <w:rsid w:val="00960F25"/>
    <w:rsid w:val="00961082"/>
    <w:rsid w:val="009610C8"/>
    <w:rsid w:val="009610F7"/>
    <w:rsid w:val="0096111D"/>
    <w:rsid w:val="00961147"/>
    <w:rsid w:val="00961174"/>
    <w:rsid w:val="0096117A"/>
    <w:rsid w:val="009611AD"/>
    <w:rsid w:val="009611DE"/>
    <w:rsid w:val="009611F6"/>
    <w:rsid w:val="009611FA"/>
    <w:rsid w:val="0096125C"/>
    <w:rsid w:val="009612DF"/>
    <w:rsid w:val="009613D3"/>
    <w:rsid w:val="00961583"/>
    <w:rsid w:val="009615AE"/>
    <w:rsid w:val="009615E6"/>
    <w:rsid w:val="0096172E"/>
    <w:rsid w:val="00961757"/>
    <w:rsid w:val="009617DC"/>
    <w:rsid w:val="009617FA"/>
    <w:rsid w:val="00961806"/>
    <w:rsid w:val="0096189B"/>
    <w:rsid w:val="009618AB"/>
    <w:rsid w:val="009618C8"/>
    <w:rsid w:val="009618EB"/>
    <w:rsid w:val="009618F1"/>
    <w:rsid w:val="00961958"/>
    <w:rsid w:val="009619C2"/>
    <w:rsid w:val="009619C6"/>
    <w:rsid w:val="00961A33"/>
    <w:rsid w:val="00961AA0"/>
    <w:rsid w:val="00961AD2"/>
    <w:rsid w:val="00961B13"/>
    <w:rsid w:val="00961B14"/>
    <w:rsid w:val="00961B27"/>
    <w:rsid w:val="00961B42"/>
    <w:rsid w:val="00961B4B"/>
    <w:rsid w:val="00961B7E"/>
    <w:rsid w:val="00961BD1"/>
    <w:rsid w:val="00961BDE"/>
    <w:rsid w:val="00961C32"/>
    <w:rsid w:val="00961C76"/>
    <w:rsid w:val="00961C77"/>
    <w:rsid w:val="00961C8C"/>
    <w:rsid w:val="00961CAE"/>
    <w:rsid w:val="00961CB6"/>
    <w:rsid w:val="00961CBF"/>
    <w:rsid w:val="00961CFA"/>
    <w:rsid w:val="00961D1B"/>
    <w:rsid w:val="00961D54"/>
    <w:rsid w:val="00961D78"/>
    <w:rsid w:val="00961E14"/>
    <w:rsid w:val="00961E5C"/>
    <w:rsid w:val="00961E71"/>
    <w:rsid w:val="00961E79"/>
    <w:rsid w:val="00961E81"/>
    <w:rsid w:val="00961EC8"/>
    <w:rsid w:val="00961EFB"/>
    <w:rsid w:val="00961F35"/>
    <w:rsid w:val="00961F89"/>
    <w:rsid w:val="00961FA0"/>
    <w:rsid w:val="00961FB0"/>
    <w:rsid w:val="00961FFA"/>
    <w:rsid w:val="00962027"/>
    <w:rsid w:val="00962049"/>
    <w:rsid w:val="0096204D"/>
    <w:rsid w:val="00962061"/>
    <w:rsid w:val="00962205"/>
    <w:rsid w:val="0096224F"/>
    <w:rsid w:val="0096225E"/>
    <w:rsid w:val="009622F6"/>
    <w:rsid w:val="00962318"/>
    <w:rsid w:val="0096231B"/>
    <w:rsid w:val="0096233D"/>
    <w:rsid w:val="00962356"/>
    <w:rsid w:val="009623A6"/>
    <w:rsid w:val="00962449"/>
    <w:rsid w:val="00962486"/>
    <w:rsid w:val="00962497"/>
    <w:rsid w:val="0096251B"/>
    <w:rsid w:val="00962558"/>
    <w:rsid w:val="0096255E"/>
    <w:rsid w:val="00962565"/>
    <w:rsid w:val="00962568"/>
    <w:rsid w:val="0096260B"/>
    <w:rsid w:val="0096260E"/>
    <w:rsid w:val="0096260F"/>
    <w:rsid w:val="00962612"/>
    <w:rsid w:val="00962683"/>
    <w:rsid w:val="009626CB"/>
    <w:rsid w:val="009626D9"/>
    <w:rsid w:val="00962726"/>
    <w:rsid w:val="00962770"/>
    <w:rsid w:val="00962789"/>
    <w:rsid w:val="00962832"/>
    <w:rsid w:val="00962844"/>
    <w:rsid w:val="009628AA"/>
    <w:rsid w:val="0096290C"/>
    <w:rsid w:val="00962910"/>
    <w:rsid w:val="0096295B"/>
    <w:rsid w:val="00962961"/>
    <w:rsid w:val="00962970"/>
    <w:rsid w:val="00962987"/>
    <w:rsid w:val="009629F9"/>
    <w:rsid w:val="00962A40"/>
    <w:rsid w:val="00962A4F"/>
    <w:rsid w:val="00962A90"/>
    <w:rsid w:val="00962ADD"/>
    <w:rsid w:val="00962AF0"/>
    <w:rsid w:val="00962B2D"/>
    <w:rsid w:val="00962B44"/>
    <w:rsid w:val="00962B86"/>
    <w:rsid w:val="00962B9E"/>
    <w:rsid w:val="00962BE8"/>
    <w:rsid w:val="00962C24"/>
    <w:rsid w:val="00962C2B"/>
    <w:rsid w:val="00962C50"/>
    <w:rsid w:val="00962C53"/>
    <w:rsid w:val="00962C87"/>
    <w:rsid w:val="00962CC3"/>
    <w:rsid w:val="00962D37"/>
    <w:rsid w:val="00962D81"/>
    <w:rsid w:val="00962DB8"/>
    <w:rsid w:val="00962DBA"/>
    <w:rsid w:val="00962E2E"/>
    <w:rsid w:val="00962E8C"/>
    <w:rsid w:val="00962E97"/>
    <w:rsid w:val="0096302D"/>
    <w:rsid w:val="00963050"/>
    <w:rsid w:val="00963086"/>
    <w:rsid w:val="009630B0"/>
    <w:rsid w:val="009630B1"/>
    <w:rsid w:val="009630C8"/>
    <w:rsid w:val="00963102"/>
    <w:rsid w:val="0096315A"/>
    <w:rsid w:val="00963187"/>
    <w:rsid w:val="009631AA"/>
    <w:rsid w:val="009631E1"/>
    <w:rsid w:val="009631EC"/>
    <w:rsid w:val="009631FD"/>
    <w:rsid w:val="00963235"/>
    <w:rsid w:val="00963241"/>
    <w:rsid w:val="00963257"/>
    <w:rsid w:val="0096328A"/>
    <w:rsid w:val="009632AB"/>
    <w:rsid w:val="0096333F"/>
    <w:rsid w:val="0096336A"/>
    <w:rsid w:val="009633E9"/>
    <w:rsid w:val="009633F6"/>
    <w:rsid w:val="009633FC"/>
    <w:rsid w:val="009634BF"/>
    <w:rsid w:val="009634EB"/>
    <w:rsid w:val="0096351E"/>
    <w:rsid w:val="00963544"/>
    <w:rsid w:val="009635C4"/>
    <w:rsid w:val="009635D4"/>
    <w:rsid w:val="0096365C"/>
    <w:rsid w:val="009636B1"/>
    <w:rsid w:val="00963725"/>
    <w:rsid w:val="0096375F"/>
    <w:rsid w:val="009637D2"/>
    <w:rsid w:val="009637E6"/>
    <w:rsid w:val="00963817"/>
    <w:rsid w:val="00963824"/>
    <w:rsid w:val="00963844"/>
    <w:rsid w:val="0096387B"/>
    <w:rsid w:val="009638DE"/>
    <w:rsid w:val="009638E9"/>
    <w:rsid w:val="009638EF"/>
    <w:rsid w:val="0096392F"/>
    <w:rsid w:val="00963948"/>
    <w:rsid w:val="0096395C"/>
    <w:rsid w:val="009639EA"/>
    <w:rsid w:val="00963A30"/>
    <w:rsid w:val="00963AB8"/>
    <w:rsid w:val="00963ABB"/>
    <w:rsid w:val="00963AC6"/>
    <w:rsid w:val="00963ADE"/>
    <w:rsid w:val="00963AF4"/>
    <w:rsid w:val="00963B30"/>
    <w:rsid w:val="00963B41"/>
    <w:rsid w:val="00963B62"/>
    <w:rsid w:val="00963BFF"/>
    <w:rsid w:val="00963C01"/>
    <w:rsid w:val="00963C51"/>
    <w:rsid w:val="00963CC1"/>
    <w:rsid w:val="00963CE4"/>
    <w:rsid w:val="00963D4E"/>
    <w:rsid w:val="00963D61"/>
    <w:rsid w:val="00963D7F"/>
    <w:rsid w:val="00963D96"/>
    <w:rsid w:val="00963E13"/>
    <w:rsid w:val="00963E42"/>
    <w:rsid w:val="00963E74"/>
    <w:rsid w:val="00963E9E"/>
    <w:rsid w:val="00963F85"/>
    <w:rsid w:val="00963FB9"/>
    <w:rsid w:val="00963FE6"/>
    <w:rsid w:val="0096407A"/>
    <w:rsid w:val="009640B1"/>
    <w:rsid w:val="009640C1"/>
    <w:rsid w:val="00964152"/>
    <w:rsid w:val="00964180"/>
    <w:rsid w:val="009641C4"/>
    <w:rsid w:val="0096425C"/>
    <w:rsid w:val="00964272"/>
    <w:rsid w:val="0096427F"/>
    <w:rsid w:val="0096428B"/>
    <w:rsid w:val="009642F4"/>
    <w:rsid w:val="009642F5"/>
    <w:rsid w:val="00964325"/>
    <w:rsid w:val="00964380"/>
    <w:rsid w:val="00964388"/>
    <w:rsid w:val="00964391"/>
    <w:rsid w:val="009643D2"/>
    <w:rsid w:val="00964459"/>
    <w:rsid w:val="0096446E"/>
    <w:rsid w:val="0096447A"/>
    <w:rsid w:val="0096449C"/>
    <w:rsid w:val="009644C5"/>
    <w:rsid w:val="0096454C"/>
    <w:rsid w:val="0096455B"/>
    <w:rsid w:val="00964595"/>
    <w:rsid w:val="00964598"/>
    <w:rsid w:val="009645B7"/>
    <w:rsid w:val="009645CB"/>
    <w:rsid w:val="009645D0"/>
    <w:rsid w:val="0096460D"/>
    <w:rsid w:val="0096461F"/>
    <w:rsid w:val="00964624"/>
    <w:rsid w:val="0096463A"/>
    <w:rsid w:val="00964641"/>
    <w:rsid w:val="00964664"/>
    <w:rsid w:val="00964671"/>
    <w:rsid w:val="00964674"/>
    <w:rsid w:val="0096467B"/>
    <w:rsid w:val="009646D3"/>
    <w:rsid w:val="009646E0"/>
    <w:rsid w:val="00964703"/>
    <w:rsid w:val="00964713"/>
    <w:rsid w:val="00964721"/>
    <w:rsid w:val="00964738"/>
    <w:rsid w:val="00964790"/>
    <w:rsid w:val="009647A3"/>
    <w:rsid w:val="009647F6"/>
    <w:rsid w:val="009647FA"/>
    <w:rsid w:val="00964822"/>
    <w:rsid w:val="00964869"/>
    <w:rsid w:val="0096487D"/>
    <w:rsid w:val="009648B2"/>
    <w:rsid w:val="009648B6"/>
    <w:rsid w:val="009648C9"/>
    <w:rsid w:val="00964903"/>
    <w:rsid w:val="00964907"/>
    <w:rsid w:val="009649ED"/>
    <w:rsid w:val="00964A25"/>
    <w:rsid w:val="00964A3F"/>
    <w:rsid w:val="00964A79"/>
    <w:rsid w:val="00964AB0"/>
    <w:rsid w:val="00964AB2"/>
    <w:rsid w:val="00964B37"/>
    <w:rsid w:val="00964B4F"/>
    <w:rsid w:val="00964BAD"/>
    <w:rsid w:val="00964BC2"/>
    <w:rsid w:val="00964BE7"/>
    <w:rsid w:val="00964C43"/>
    <w:rsid w:val="00964C98"/>
    <w:rsid w:val="00964CBD"/>
    <w:rsid w:val="00964CF2"/>
    <w:rsid w:val="00964D6C"/>
    <w:rsid w:val="00964D88"/>
    <w:rsid w:val="00964D94"/>
    <w:rsid w:val="00964DC2"/>
    <w:rsid w:val="00964E4A"/>
    <w:rsid w:val="00964E83"/>
    <w:rsid w:val="00964EA5"/>
    <w:rsid w:val="00964EAE"/>
    <w:rsid w:val="00964EB4"/>
    <w:rsid w:val="00964EBB"/>
    <w:rsid w:val="00964ED0"/>
    <w:rsid w:val="00965001"/>
    <w:rsid w:val="00965071"/>
    <w:rsid w:val="0096507E"/>
    <w:rsid w:val="00965095"/>
    <w:rsid w:val="009650B5"/>
    <w:rsid w:val="009650FF"/>
    <w:rsid w:val="00965145"/>
    <w:rsid w:val="00965254"/>
    <w:rsid w:val="009652E1"/>
    <w:rsid w:val="009652FD"/>
    <w:rsid w:val="00965350"/>
    <w:rsid w:val="00965382"/>
    <w:rsid w:val="00965398"/>
    <w:rsid w:val="009653DE"/>
    <w:rsid w:val="009653EC"/>
    <w:rsid w:val="00965410"/>
    <w:rsid w:val="00965440"/>
    <w:rsid w:val="0096544F"/>
    <w:rsid w:val="00965526"/>
    <w:rsid w:val="00965536"/>
    <w:rsid w:val="0096553B"/>
    <w:rsid w:val="0096553F"/>
    <w:rsid w:val="00965546"/>
    <w:rsid w:val="0096555D"/>
    <w:rsid w:val="009655A1"/>
    <w:rsid w:val="00965650"/>
    <w:rsid w:val="0096566A"/>
    <w:rsid w:val="00965675"/>
    <w:rsid w:val="0096567C"/>
    <w:rsid w:val="009656A8"/>
    <w:rsid w:val="009656FE"/>
    <w:rsid w:val="00965701"/>
    <w:rsid w:val="00965703"/>
    <w:rsid w:val="00965714"/>
    <w:rsid w:val="00965730"/>
    <w:rsid w:val="00965734"/>
    <w:rsid w:val="0096575F"/>
    <w:rsid w:val="0096578C"/>
    <w:rsid w:val="00965799"/>
    <w:rsid w:val="009657A2"/>
    <w:rsid w:val="009657EC"/>
    <w:rsid w:val="00965801"/>
    <w:rsid w:val="00965840"/>
    <w:rsid w:val="00965844"/>
    <w:rsid w:val="00965863"/>
    <w:rsid w:val="0096588C"/>
    <w:rsid w:val="009658A6"/>
    <w:rsid w:val="009658A7"/>
    <w:rsid w:val="009658B5"/>
    <w:rsid w:val="009658CF"/>
    <w:rsid w:val="009658DA"/>
    <w:rsid w:val="009658DD"/>
    <w:rsid w:val="00965923"/>
    <w:rsid w:val="00965940"/>
    <w:rsid w:val="009659AC"/>
    <w:rsid w:val="009659D9"/>
    <w:rsid w:val="00965A0A"/>
    <w:rsid w:val="00965A1E"/>
    <w:rsid w:val="00965A79"/>
    <w:rsid w:val="00965ADA"/>
    <w:rsid w:val="00965B0F"/>
    <w:rsid w:val="00965B67"/>
    <w:rsid w:val="00965B88"/>
    <w:rsid w:val="00965B97"/>
    <w:rsid w:val="00965B9C"/>
    <w:rsid w:val="00965BD6"/>
    <w:rsid w:val="00965BFD"/>
    <w:rsid w:val="00965C79"/>
    <w:rsid w:val="00965D1A"/>
    <w:rsid w:val="00965D2C"/>
    <w:rsid w:val="00965DA6"/>
    <w:rsid w:val="00965DC7"/>
    <w:rsid w:val="00965E14"/>
    <w:rsid w:val="00965E29"/>
    <w:rsid w:val="00965E48"/>
    <w:rsid w:val="00965E56"/>
    <w:rsid w:val="00965EE9"/>
    <w:rsid w:val="00965F87"/>
    <w:rsid w:val="00965FA8"/>
    <w:rsid w:val="00965FC4"/>
    <w:rsid w:val="00966000"/>
    <w:rsid w:val="0096600D"/>
    <w:rsid w:val="00966025"/>
    <w:rsid w:val="00966072"/>
    <w:rsid w:val="0096608D"/>
    <w:rsid w:val="00966094"/>
    <w:rsid w:val="00966096"/>
    <w:rsid w:val="0096609B"/>
    <w:rsid w:val="009660CC"/>
    <w:rsid w:val="0096611C"/>
    <w:rsid w:val="00966122"/>
    <w:rsid w:val="00966147"/>
    <w:rsid w:val="0096619A"/>
    <w:rsid w:val="009661F9"/>
    <w:rsid w:val="00966232"/>
    <w:rsid w:val="0096624C"/>
    <w:rsid w:val="0096625C"/>
    <w:rsid w:val="00966288"/>
    <w:rsid w:val="00966293"/>
    <w:rsid w:val="00966377"/>
    <w:rsid w:val="0096637E"/>
    <w:rsid w:val="0096639F"/>
    <w:rsid w:val="009663F6"/>
    <w:rsid w:val="00966418"/>
    <w:rsid w:val="0096643A"/>
    <w:rsid w:val="00966493"/>
    <w:rsid w:val="009664B8"/>
    <w:rsid w:val="00966582"/>
    <w:rsid w:val="00966599"/>
    <w:rsid w:val="009665D9"/>
    <w:rsid w:val="00966605"/>
    <w:rsid w:val="00966606"/>
    <w:rsid w:val="00966614"/>
    <w:rsid w:val="00966644"/>
    <w:rsid w:val="009666CB"/>
    <w:rsid w:val="009666D8"/>
    <w:rsid w:val="00966720"/>
    <w:rsid w:val="00966773"/>
    <w:rsid w:val="009667A6"/>
    <w:rsid w:val="009667CC"/>
    <w:rsid w:val="009667F0"/>
    <w:rsid w:val="009667F4"/>
    <w:rsid w:val="0096681C"/>
    <w:rsid w:val="00966822"/>
    <w:rsid w:val="00966874"/>
    <w:rsid w:val="0096688D"/>
    <w:rsid w:val="009668A6"/>
    <w:rsid w:val="009668AA"/>
    <w:rsid w:val="0096697F"/>
    <w:rsid w:val="00966987"/>
    <w:rsid w:val="009669B1"/>
    <w:rsid w:val="009669BA"/>
    <w:rsid w:val="009669E0"/>
    <w:rsid w:val="00966A2D"/>
    <w:rsid w:val="00966A7B"/>
    <w:rsid w:val="00966A9B"/>
    <w:rsid w:val="00966AC2"/>
    <w:rsid w:val="00966B90"/>
    <w:rsid w:val="00966BEE"/>
    <w:rsid w:val="00966BF1"/>
    <w:rsid w:val="00966BFA"/>
    <w:rsid w:val="00966C04"/>
    <w:rsid w:val="00966C08"/>
    <w:rsid w:val="00966CA6"/>
    <w:rsid w:val="00966CAB"/>
    <w:rsid w:val="00966CB9"/>
    <w:rsid w:val="00966CDF"/>
    <w:rsid w:val="00966CF7"/>
    <w:rsid w:val="00966CFC"/>
    <w:rsid w:val="00966D08"/>
    <w:rsid w:val="00966D18"/>
    <w:rsid w:val="00966D8D"/>
    <w:rsid w:val="00966DB0"/>
    <w:rsid w:val="00966DC0"/>
    <w:rsid w:val="00966E1E"/>
    <w:rsid w:val="00966E77"/>
    <w:rsid w:val="00966E88"/>
    <w:rsid w:val="00966F15"/>
    <w:rsid w:val="00966F31"/>
    <w:rsid w:val="00966F38"/>
    <w:rsid w:val="00966F48"/>
    <w:rsid w:val="00966F97"/>
    <w:rsid w:val="00966FB1"/>
    <w:rsid w:val="00966FE3"/>
    <w:rsid w:val="00966FF1"/>
    <w:rsid w:val="00967021"/>
    <w:rsid w:val="009670B1"/>
    <w:rsid w:val="009670FA"/>
    <w:rsid w:val="00967134"/>
    <w:rsid w:val="00967144"/>
    <w:rsid w:val="00967147"/>
    <w:rsid w:val="0096714A"/>
    <w:rsid w:val="0096719A"/>
    <w:rsid w:val="009671F4"/>
    <w:rsid w:val="0096721E"/>
    <w:rsid w:val="00967237"/>
    <w:rsid w:val="00967251"/>
    <w:rsid w:val="0096725D"/>
    <w:rsid w:val="0096727B"/>
    <w:rsid w:val="00967283"/>
    <w:rsid w:val="00967346"/>
    <w:rsid w:val="00967363"/>
    <w:rsid w:val="009673DF"/>
    <w:rsid w:val="00967426"/>
    <w:rsid w:val="0096745E"/>
    <w:rsid w:val="00967489"/>
    <w:rsid w:val="009674A8"/>
    <w:rsid w:val="009674DA"/>
    <w:rsid w:val="00967500"/>
    <w:rsid w:val="00967583"/>
    <w:rsid w:val="009675B6"/>
    <w:rsid w:val="009675C6"/>
    <w:rsid w:val="009675FB"/>
    <w:rsid w:val="009675FD"/>
    <w:rsid w:val="00967602"/>
    <w:rsid w:val="00967654"/>
    <w:rsid w:val="00967655"/>
    <w:rsid w:val="00967663"/>
    <w:rsid w:val="009676A5"/>
    <w:rsid w:val="009676F6"/>
    <w:rsid w:val="00967708"/>
    <w:rsid w:val="0096770A"/>
    <w:rsid w:val="0096771E"/>
    <w:rsid w:val="00967748"/>
    <w:rsid w:val="0096774F"/>
    <w:rsid w:val="009677AF"/>
    <w:rsid w:val="009677C1"/>
    <w:rsid w:val="009677E6"/>
    <w:rsid w:val="00967818"/>
    <w:rsid w:val="00967830"/>
    <w:rsid w:val="00967854"/>
    <w:rsid w:val="009678CB"/>
    <w:rsid w:val="009678CC"/>
    <w:rsid w:val="009678CD"/>
    <w:rsid w:val="00967940"/>
    <w:rsid w:val="0096794C"/>
    <w:rsid w:val="00967973"/>
    <w:rsid w:val="009679B0"/>
    <w:rsid w:val="009679D8"/>
    <w:rsid w:val="00967A32"/>
    <w:rsid w:val="00967A73"/>
    <w:rsid w:val="00967A7D"/>
    <w:rsid w:val="00967B04"/>
    <w:rsid w:val="00967B38"/>
    <w:rsid w:val="00967B75"/>
    <w:rsid w:val="00967BA7"/>
    <w:rsid w:val="00967C4C"/>
    <w:rsid w:val="00967C6C"/>
    <w:rsid w:val="00967CD8"/>
    <w:rsid w:val="00967CEA"/>
    <w:rsid w:val="00967D06"/>
    <w:rsid w:val="00967D38"/>
    <w:rsid w:val="00967DBE"/>
    <w:rsid w:val="00967DD8"/>
    <w:rsid w:val="00967DE3"/>
    <w:rsid w:val="00967DEA"/>
    <w:rsid w:val="00967E24"/>
    <w:rsid w:val="00967E4A"/>
    <w:rsid w:val="00967E79"/>
    <w:rsid w:val="00967EB3"/>
    <w:rsid w:val="00967EFC"/>
    <w:rsid w:val="00967F08"/>
    <w:rsid w:val="00967F19"/>
    <w:rsid w:val="00967F28"/>
    <w:rsid w:val="00967F6D"/>
    <w:rsid w:val="00967F73"/>
    <w:rsid w:val="00967F79"/>
    <w:rsid w:val="00967F97"/>
    <w:rsid w:val="00967FB2"/>
    <w:rsid w:val="00967FD3"/>
    <w:rsid w:val="00967FDB"/>
    <w:rsid w:val="00967FFC"/>
    <w:rsid w:val="00970010"/>
    <w:rsid w:val="00970068"/>
    <w:rsid w:val="009700E8"/>
    <w:rsid w:val="009700EA"/>
    <w:rsid w:val="00970172"/>
    <w:rsid w:val="00970193"/>
    <w:rsid w:val="009701CE"/>
    <w:rsid w:val="009701E8"/>
    <w:rsid w:val="00970212"/>
    <w:rsid w:val="0097026B"/>
    <w:rsid w:val="0097026F"/>
    <w:rsid w:val="009702E6"/>
    <w:rsid w:val="009702F7"/>
    <w:rsid w:val="0097035F"/>
    <w:rsid w:val="00970373"/>
    <w:rsid w:val="009703BB"/>
    <w:rsid w:val="00970429"/>
    <w:rsid w:val="0097043F"/>
    <w:rsid w:val="0097044E"/>
    <w:rsid w:val="00970471"/>
    <w:rsid w:val="0097049F"/>
    <w:rsid w:val="009704AF"/>
    <w:rsid w:val="009704D5"/>
    <w:rsid w:val="00970518"/>
    <w:rsid w:val="00970530"/>
    <w:rsid w:val="00970534"/>
    <w:rsid w:val="00970547"/>
    <w:rsid w:val="00970557"/>
    <w:rsid w:val="00970571"/>
    <w:rsid w:val="0097058C"/>
    <w:rsid w:val="00970595"/>
    <w:rsid w:val="00970642"/>
    <w:rsid w:val="00970671"/>
    <w:rsid w:val="009706D3"/>
    <w:rsid w:val="009706DD"/>
    <w:rsid w:val="009706F7"/>
    <w:rsid w:val="009706F8"/>
    <w:rsid w:val="00970707"/>
    <w:rsid w:val="00970731"/>
    <w:rsid w:val="00970753"/>
    <w:rsid w:val="00970771"/>
    <w:rsid w:val="0097078A"/>
    <w:rsid w:val="009707A5"/>
    <w:rsid w:val="009707A8"/>
    <w:rsid w:val="009707F3"/>
    <w:rsid w:val="0097081F"/>
    <w:rsid w:val="00970826"/>
    <w:rsid w:val="0097083A"/>
    <w:rsid w:val="00970870"/>
    <w:rsid w:val="0097088D"/>
    <w:rsid w:val="0097089E"/>
    <w:rsid w:val="009708A5"/>
    <w:rsid w:val="009708AA"/>
    <w:rsid w:val="009708C4"/>
    <w:rsid w:val="009708E9"/>
    <w:rsid w:val="009709F2"/>
    <w:rsid w:val="00970A2C"/>
    <w:rsid w:val="00970A44"/>
    <w:rsid w:val="00970A7D"/>
    <w:rsid w:val="00970B18"/>
    <w:rsid w:val="00970B43"/>
    <w:rsid w:val="00970B55"/>
    <w:rsid w:val="00970B68"/>
    <w:rsid w:val="00970B6E"/>
    <w:rsid w:val="00970B9C"/>
    <w:rsid w:val="00970BD9"/>
    <w:rsid w:val="00970C15"/>
    <w:rsid w:val="00970C4B"/>
    <w:rsid w:val="00970C87"/>
    <w:rsid w:val="00970D50"/>
    <w:rsid w:val="00970D6B"/>
    <w:rsid w:val="00970D8A"/>
    <w:rsid w:val="00970D9A"/>
    <w:rsid w:val="00970E68"/>
    <w:rsid w:val="00970EF6"/>
    <w:rsid w:val="00970F2F"/>
    <w:rsid w:val="00970F64"/>
    <w:rsid w:val="00970FA9"/>
    <w:rsid w:val="00970FEC"/>
    <w:rsid w:val="0097101F"/>
    <w:rsid w:val="009710F8"/>
    <w:rsid w:val="009710F9"/>
    <w:rsid w:val="009710FB"/>
    <w:rsid w:val="00971102"/>
    <w:rsid w:val="009711A9"/>
    <w:rsid w:val="009711E9"/>
    <w:rsid w:val="00971223"/>
    <w:rsid w:val="0097122B"/>
    <w:rsid w:val="009712CA"/>
    <w:rsid w:val="00971325"/>
    <w:rsid w:val="00971331"/>
    <w:rsid w:val="00971338"/>
    <w:rsid w:val="00971356"/>
    <w:rsid w:val="009713DA"/>
    <w:rsid w:val="009713E9"/>
    <w:rsid w:val="0097142E"/>
    <w:rsid w:val="00971452"/>
    <w:rsid w:val="00971494"/>
    <w:rsid w:val="00971534"/>
    <w:rsid w:val="00971566"/>
    <w:rsid w:val="009715D0"/>
    <w:rsid w:val="009715E8"/>
    <w:rsid w:val="009715EB"/>
    <w:rsid w:val="0097161F"/>
    <w:rsid w:val="009716BB"/>
    <w:rsid w:val="009716C5"/>
    <w:rsid w:val="00971705"/>
    <w:rsid w:val="0097171F"/>
    <w:rsid w:val="00971756"/>
    <w:rsid w:val="00971758"/>
    <w:rsid w:val="00971834"/>
    <w:rsid w:val="00971841"/>
    <w:rsid w:val="00971852"/>
    <w:rsid w:val="00971886"/>
    <w:rsid w:val="00971887"/>
    <w:rsid w:val="00971890"/>
    <w:rsid w:val="009718CC"/>
    <w:rsid w:val="009718E7"/>
    <w:rsid w:val="009718ED"/>
    <w:rsid w:val="0097194E"/>
    <w:rsid w:val="00971951"/>
    <w:rsid w:val="00971982"/>
    <w:rsid w:val="009719B2"/>
    <w:rsid w:val="009719CE"/>
    <w:rsid w:val="00971AB1"/>
    <w:rsid w:val="00971AC5"/>
    <w:rsid w:val="00971B77"/>
    <w:rsid w:val="00971BB4"/>
    <w:rsid w:val="00971BCB"/>
    <w:rsid w:val="00971C14"/>
    <w:rsid w:val="00971C5B"/>
    <w:rsid w:val="00971C73"/>
    <w:rsid w:val="00971CA0"/>
    <w:rsid w:val="00971CDC"/>
    <w:rsid w:val="00971D19"/>
    <w:rsid w:val="00971D52"/>
    <w:rsid w:val="00971D53"/>
    <w:rsid w:val="00971D56"/>
    <w:rsid w:val="00971D6B"/>
    <w:rsid w:val="00971D74"/>
    <w:rsid w:val="00971DD9"/>
    <w:rsid w:val="00971E21"/>
    <w:rsid w:val="00971E2F"/>
    <w:rsid w:val="00971E4A"/>
    <w:rsid w:val="00971E96"/>
    <w:rsid w:val="00971F03"/>
    <w:rsid w:val="00971F28"/>
    <w:rsid w:val="00971FCB"/>
    <w:rsid w:val="00971FF3"/>
    <w:rsid w:val="0097203A"/>
    <w:rsid w:val="009720B3"/>
    <w:rsid w:val="0097210E"/>
    <w:rsid w:val="00972184"/>
    <w:rsid w:val="009721DC"/>
    <w:rsid w:val="0097224C"/>
    <w:rsid w:val="00972295"/>
    <w:rsid w:val="009722E3"/>
    <w:rsid w:val="0097233E"/>
    <w:rsid w:val="0097233F"/>
    <w:rsid w:val="00972371"/>
    <w:rsid w:val="009723A4"/>
    <w:rsid w:val="009723D0"/>
    <w:rsid w:val="009723F2"/>
    <w:rsid w:val="00972409"/>
    <w:rsid w:val="00972416"/>
    <w:rsid w:val="00972419"/>
    <w:rsid w:val="00972428"/>
    <w:rsid w:val="00972476"/>
    <w:rsid w:val="0097248E"/>
    <w:rsid w:val="009724B3"/>
    <w:rsid w:val="009724E2"/>
    <w:rsid w:val="009725F9"/>
    <w:rsid w:val="009725FF"/>
    <w:rsid w:val="00972620"/>
    <w:rsid w:val="00972652"/>
    <w:rsid w:val="0097267C"/>
    <w:rsid w:val="009726CC"/>
    <w:rsid w:val="009726DC"/>
    <w:rsid w:val="00972787"/>
    <w:rsid w:val="0097282D"/>
    <w:rsid w:val="009728AC"/>
    <w:rsid w:val="009728E2"/>
    <w:rsid w:val="009728FB"/>
    <w:rsid w:val="009728FF"/>
    <w:rsid w:val="00972977"/>
    <w:rsid w:val="009729B9"/>
    <w:rsid w:val="009729C1"/>
    <w:rsid w:val="009729F1"/>
    <w:rsid w:val="00972A01"/>
    <w:rsid w:val="00972A59"/>
    <w:rsid w:val="00972A7D"/>
    <w:rsid w:val="00972A85"/>
    <w:rsid w:val="00972A8A"/>
    <w:rsid w:val="00972A93"/>
    <w:rsid w:val="00972A9A"/>
    <w:rsid w:val="00972AA9"/>
    <w:rsid w:val="00972AD5"/>
    <w:rsid w:val="00972B48"/>
    <w:rsid w:val="00972B4F"/>
    <w:rsid w:val="00972B55"/>
    <w:rsid w:val="00972BA8"/>
    <w:rsid w:val="00972BAA"/>
    <w:rsid w:val="00972BD7"/>
    <w:rsid w:val="00972C33"/>
    <w:rsid w:val="00972C3E"/>
    <w:rsid w:val="00972C99"/>
    <w:rsid w:val="00972D0F"/>
    <w:rsid w:val="00972E26"/>
    <w:rsid w:val="00972E49"/>
    <w:rsid w:val="00972E51"/>
    <w:rsid w:val="00972EC9"/>
    <w:rsid w:val="00972F02"/>
    <w:rsid w:val="00972F10"/>
    <w:rsid w:val="00972F73"/>
    <w:rsid w:val="00972F83"/>
    <w:rsid w:val="00972FF3"/>
    <w:rsid w:val="0097303F"/>
    <w:rsid w:val="00973046"/>
    <w:rsid w:val="00973067"/>
    <w:rsid w:val="009730B9"/>
    <w:rsid w:val="009730EF"/>
    <w:rsid w:val="009730F4"/>
    <w:rsid w:val="0097310D"/>
    <w:rsid w:val="0097310E"/>
    <w:rsid w:val="00973119"/>
    <w:rsid w:val="00973157"/>
    <w:rsid w:val="0097318A"/>
    <w:rsid w:val="009731B6"/>
    <w:rsid w:val="009731D9"/>
    <w:rsid w:val="00973221"/>
    <w:rsid w:val="00973230"/>
    <w:rsid w:val="009732CE"/>
    <w:rsid w:val="009732F2"/>
    <w:rsid w:val="00973390"/>
    <w:rsid w:val="00973431"/>
    <w:rsid w:val="00973478"/>
    <w:rsid w:val="0097347C"/>
    <w:rsid w:val="0097349E"/>
    <w:rsid w:val="009734A5"/>
    <w:rsid w:val="0097361E"/>
    <w:rsid w:val="00973692"/>
    <w:rsid w:val="009736C3"/>
    <w:rsid w:val="009736C4"/>
    <w:rsid w:val="0097371A"/>
    <w:rsid w:val="0097376D"/>
    <w:rsid w:val="00973777"/>
    <w:rsid w:val="009737C9"/>
    <w:rsid w:val="009737DF"/>
    <w:rsid w:val="0097383C"/>
    <w:rsid w:val="00973860"/>
    <w:rsid w:val="0097388F"/>
    <w:rsid w:val="009738CE"/>
    <w:rsid w:val="0097390A"/>
    <w:rsid w:val="00973934"/>
    <w:rsid w:val="00973A24"/>
    <w:rsid w:val="00973A2D"/>
    <w:rsid w:val="00973A6A"/>
    <w:rsid w:val="00973A98"/>
    <w:rsid w:val="00973AA7"/>
    <w:rsid w:val="00973B3C"/>
    <w:rsid w:val="00973B5E"/>
    <w:rsid w:val="00973BCE"/>
    <w:rsid w:val="00973BD2"/>
    <w:rsid w:val="00973BD3"/>
    <w:rsid w:val="00973C76"/>
    <w:rsid w:val="00973CBD"/>
    <w:rsid w:val="00973D06"/>
    <w:rsid w:val="00973D16"/>
    <w:rsid w:val="00973D1A"/>
    <w:rsid w:val="00973D7A"/>
    <w:rsid w:val="00973D8C"/>
    <w:rsid w:val="00973E73"/>
    <w:rsid w:val="00973E96"/>
    <w:rsid w:val="00973EC4"/>
    <w:rsid w:val="00973FBA"/>
    <w:rsid w:val="00973FE2"/>
    <w:rsid w:val="00974010"/>
    <w:rsid w:val="00974097"/>
    <w:rsid w:val="009740CD"/>
    <w:rsid w:val="009740CE"/>
    <w:rsid w:val="009740F7"/>
    <w:rsid w:val="0097411C"/>
    <w:rsid w:val="0097416B"/>
    <w:rsid w:val="00974170"/>
    <w:rsid w:val="0097419E"/>
    <w:rsid w:val="00974241"/>
    <w:rsid w:val="009742BA"/>
    <w:rsid w:val="009742E4"/>
    <w:rsid w:val="00974342"/>
    <w:rsid w:val="00974392"/>
    <w:rsid w:val="009743F5"/>
    <w:rsid w:val="00974476"/>
    <w:rsid w:val="009744F6"/>
    <w:rsid w:val="0097450E"/>
    <w:rsid w:val="0097453F"/>
    <w:rsid w:val="0097454C"/>
    <w:rsid w:val="00974589"/>
    <w:rsid w:val="009745BC"/>
    <w:rsid w:val="009745CA"/>
    <w:rsid w:val="009745D2"/>
    <w:rsid w:val="00974606"/>
    <w:rsid w:val="00974670"/>
    <w:rsid w:val="009746A9"/>
    <w:rsid w:val="00974745"/>
    <w:rsid w:val="009747A0"/>
    <w:rsid w:val="009748A3"/>
    <w:rsid w:val="009748D7"/>
    <w:rsid w:val="009748DD"/>
    <w:rsid w:val="009748DF"/>
    <w:rsid w:val="00974930"/>
    <w:rsid w:val="00974971"/>
    <w:rsid w:val="009749DE"/>
    <w:rsid w:val="009749EA"/>
    <w:rsid w:val="00974A43"/>
    <w:rsid w:val="00974B23"/>
    <w:rsid w:val="00974B2B"/>
    <w:rsid w:val="00974B34"/>
    <w:rsid w:val="00974B59"/>
    <w:rsid w:val="00974BAF"/>
    <w:rsid w:val="00974C1E"/>
    <w:rsid w:val="00974CD6"/>
    <w:rsid w:val="00974CEF"/>
    <w:rsid w:val="00974D18"/>
    <w:rsid w:val="00974D56"/>
    <w:rsid w:val="00974D60"/>
    <w:rsid w:val="00974D65"/>
    <w:rsid w:val="00974D96"/>
    <w:rsid w:val="00974E16"/>
    <w:rsid w:val="00974E2F"/>
    <w:rsid w:val="00974E83"/>
    <w:rsid w:val="00974EB8"/>
    <w:rsid w:val="00974EF5"/>
    <w:rsid w:val="00974EFE"/>
    <w:rsid w:val="00974F26"/>
    <w:rsid w:val="00974F40"/>
    <w:rsid w:val="00974FC4"/>
    <w:rsid w:val="00974FDC"/>
    <w:rsid w:val="00974FE7"/>
    <w:rsid w:val="00974FFF"/>
    <w:rsid w:val="0097500E"/>
    <w:rsid w:val="00975093"/>
    <w:rsid w:val="009750C9"/>
    <w:rsid w:val="00975142"/>
    <w:rsid w:val="00975161"/>
    <w:rsid w:val="009751F2"/>
    <w:rsid w:val="009751F5"/>
    <w:rsid w:val="0097525D"/>
    <w:rsid w:val="00975263"/>
    <w:rsid w:val="009752A3"/>
    <w:rsid w:val="009752BC"/>
    <w:rsid w:val="009752C9"/>
    <w:rsid w:val="00975304"/>
    <w:rsid w:val="00975330"/>
    <w:rsid w:val="00975350"/>
    <w:rsid w:val="00975357"/>
    <w:rsid w:val="00975399"/>
    <w:rsid w:val="00975407"/>
    <w:rsid w:val="0097547D"/>
    <w:rsid w:val="009754AC"/>
    <w:rsid w:val="009754AF"/>
    <w:rsid w:val="009754B7"/>
    <w:rsid w:val="009754F2"/>
    <w:rsid w:val="00975509"/>
    <w:rsid w:val="0097551A"/>
    <w:rsid w:val="00975546"/>
    <w:rsid w:val="00975577"/>
    <w:rsid w:val="0097559C"/>
    <w:rsid w:val="00975632"/>
    <w:rsid w:val="009756C7"/>
    <w:rsid w:val="009756CD"/>
    <w:rsid w:val="0097570C"/>
    <w:rsid w:val="00975716"/>
    <w:rsid w:val="00975756"/>
    <w:rsid w:val="00975771"/>
    <w:rsid w:val="009757AD"/>
    <w:rsid w:val="009757C7"/>
    <w:rsid w:val="009757DB"/>
    <w:rsid w:val="00975807"/>
    <w:rsid w:val="00975826"/>
    <w:rsid w:val="0097582D"/>
    <w:rsid w:val="00975850"/>
    <w:rsid w:val="0097585F"/>
    <w:rsid w:val="009758CE"/>
    <w:rsid w:val="0097590B"/>
    <w:rsid w:val="0097598E"/>
    <w:rsid w:val="009759A2"/>
    <w:rsid w:val="00975A01"/>
    <w:rsid w:val="00975A6F"/>
    <w:rsid w:val="00975AAD"/>
    <w:rsid w:val="00975B0A"/>
    <w:rsid w:val="00975B1A"/>
    <w:rsid w:val="00975B5D"/>
    <w:rsid w:val="00975C11"/>
    <w:rsid w:val="00975C2A"/>
    <w:rsid w:val="00975C57"/>
    <w:rsid w:val="00975CED"/>
    <w:rsid w:val="00975D41"/>
    <w:rsid w:val="00975D53"/>
    <w:rsid w:val="00975D81"/>
    <w:rsid w:val="00975D82"/>
    <w:rsid w:val="00975D98"/>
    <w:rsid w:val="00975D99"/>
    <w:rsid w:val="00975DB3"/>
    <w:rsid w:val="00975E65"/>
    <w:rsid w:val="00975E7D"/>
    <w:rsid w:val="00975E98"/>
    <w:rsid w:val="00975EFF"/>
    <w:rsid w:val="00975F56"/>
    <w:rsid w:val="00975F86"/>
    <w:rsid w:val="00975FCE"/>
    <w:rsid w:val="0097603F"/>
    <w:rsid w:val="0097604C"/>
    <w:rsid w:val="00976093"/>
    <w:rsid w:val="00976097"/>
    <w:rsid w:val="009760D9"/>
    <w:rsid w:val="00976134"/>
    <w:rsid w:val="009761C9"/>
    <w:rsid w:val="009761F8"/>
    <w:rsid w:val="00976224"/>
    <w:rsid w:val="0097622E"/>
    <w:rsid w:val="00976274"/>
    <w:rsid w:val="009762CF"/>
    <w:rsid w:val="00976301"/>
    <w:rsid w:val="00976312"/>
    <w:rsid w:val="0097631E"/>
    <w:rsid w:val="00976370"/>
    <w:rsid w:val="00976378"/>
    <w:rsid w:val="0097637D"/>
    <w:rsid w:val="00976384"/>
    <w:rsid w:val="0097638E"/>
    <w:rsid w:val="009763D8"/>
    <w:rsid w:val="009763EF"/>
    <w:rsid w:val="00976417"/>
    <w:rsid w:val="0097641A"/>
    <w:rsid w:val="00976425"/>
    <w:rsid w:val="0097647E"/>
    <w:rsid w:val="0097647F"/>
    <w:rsid w:val="0097650C"/>
    <w:rsid w:val="00976539"/>
    <w:rsid w:val="0097654D"/>
    <w:rsid w:val="00976562"/>
    <w:rsid w:val="00976565"/>
    <w:rsid w:val="00976595"/>
    <w:rsid w:val="009765ED"/>
    <w:rsid w:val="0097660E"/>
    <w:rsid w:val="0097661D"/>
    <w:rsid w:val="00976654"/>
    <w:rsid w:val="009766BD"/>
    <w:rsid w:val="00976700"/>
    <w:rsid w:val="0097676B"/>
    <w:rsid w:val="009767E5"/>
    <w:rsid w:val="009767EE"/>
    <w:rsid w:val="0097681B"/>
    <w:rsid w:val="00976836"/>
    <w:rsid w:val="00976844"/>
    <w:rsid w:val="0097687D"/>
    <w:rsid w:val="009768C1"/>
    <w:rsid w:val="009768E9"/>
    <w:rsid w:val="00976927"/>
    <w:rsid w:val="00976931"/>
    <w:rsid w:val="00976944"/>
    <w:rsid w:val="0097697E"/>
    <w:rsid w:val="00976998"/>
    <w:rsid w:val="009769B7"/>
    <w:rsid w:val="009769F4"/>
    <w:rsid w:val="00976A30"/>
    <w:rsid w:val="00976B1F"/>
    <w:rsid w:val="00976B50"/>
    <w:rsid w:val="00976B77"/>
    <w:rsid w:val="00976B92"/>
    <w:rsid w:val="00976BAA"/>
    <w:rsid w:val="00976BB3"/>
    <w:rsid w:val="00976BD1"/>
    <w:rsid w:val="00976C6C"/>
    <w:rsid w:val="00976C8F"/>
    <w:rsid w:val="00976C93"/>
    <w:rsid w:val="00976D1F"/>
    <w:rsid w:val="00976D3A"/>
    <w:rsid w:val="00976D4E"/>
    <w:rsid w:val="00976D51"/>
    <w:rsid w:val="00976D84"/>
    <w:rsid w:val="00976DF0"/>
    <w:rsid w:val="00976E12"/>
    <w:rsid w:val="00976E38"/>
    <w:rsid w:val="00976E46"/>
    <w:rsid w:val="00976E75"/>
    <w:rsid w:val="00976E85"/>
    <w:rsid w:val="00976EC9"/>
    <w:rsid w:val="00976EEF"/>
    <w:rsid w:val="00976F4E"/>
    <w:rsid w:val="00976F5D"/>
    <w:rsid w:val="00976F6B"/>
    <w:rsid w:val="00976F98"/>
    <w:rsid w:val="00976FAB"/>
    <w:rsid w:val="00976FDD"/>
    <w:rsid w:val="00976FE7"/>
    <w:rsid w:val="00976FEA"/>
    <w:rsid w:val="00976FEF"/>
    <w:rsid w:val="00976FF8"/>
    <w:rsid w:val="0097702A"/>
    <w:rsid w:val="00977060"/>
    <w:rsid w:val="0097709C"/>
    <w:rsid w:val="009770C3"/>
    <w:rsid w:val="009770C7"/>
    <w:rsid w:val="00977196"/>
    <w:rsid w:val="009771A2"/>
    <w:rsid w:val="009771B4"/>
    <w:rsid w:val="009771C4"/>
    <w:rsid w:val="0097724D"/>
    <w:rsid w:val="00977297"/>
    <w:rsid w:val="009772CB"/>
    <w:rsid w:val="009772ED"/>
    <w:rsid w:val="0097730E"/>
    <w:rsid w:val="0097731F"/>
    <w:rsid w:val="00977343"/>
    <w:rsid w:val="00977355"/>
    <w:rsid w:val="00977374"/>
    <w:rsid w:val="00977391"/>
    <w:rsid w:val="009773C0"/>
    <w:rsid w:val="009773C6"/>
    <w:rsid w:val="009773EC"/>
    <w:rsid w:val="00977416"/>
    <w:rsid w:val="009774DC"/>
    <w:rsid w:val="009774FA"/>
    <w:rsid w:val="009774FE"/>
    <w:rsid w:val="0097752F"/>
    <w:rsid w:val="009775AF"/>
    <w:rsid w:val="009775C0"/>
    <w:rsid w:val="009775DE"/>
    <w:rsid w:val="00977645"/>
    <w:rsid w:val="0097764E"/>
    <w:rsid w:val="009777AA"/>
    <w:rsid w:val="009777BA"/>
    <w:rsid w:val="009777BF"/>
    <w:rsid w:val="009777C5"/>
    <w:rsid w:val="009777DD"/>
    <w:rsid w:val="009777FF"/>
    <w:rsid w:val="00977806"/>
    <w:rsid w:val="00977858"/>
    <w:rsid w:val="00977916"/>
    <w:rsid w:val="00977970"/>
    <w:rsid w:val="00977992"/>
    <w:rsid w:val="00977A17"/>
    <w:rsid w:val="00977A61"/>
    <w:rsid w:val="00977A83"/>
    <w:rsid w:val="00977AE4"/>
    <w:rsid w:val="00977B82"/>
    <w:rsid w:val="00977BA4"/>
    <w:rsid w:val="00977BF5"/>
    <w:rsid w:val="00977C53"/>
    <w:rsid w:val="00977C6C"/>
    <w:rsid w:val="00977C70"/>
    <w:rsid w:val="00977C73"/>
    <w:rsid w:val="00977CE5"/>
    <w:rsid w:val="00977CF9"/>
    <w:rsid w:val="00977D3B"/>
    <w:rsid w:val="00977D54"/>
    <w:rsid w:val="00977D71"/>
    <w:rsid w:val="00977DCE"/>
    <w:rsid w:val="00977E37"/>
    <w:rsid w:val="00977E8E"/>
    <w:rsid w:val="00977E9D"/>
    <w:rsid w:val="00977EA3"/>
    <w:rsid w:val="00977EBF"/>
    <w:rsid w:val="00977F15"/>
    <w:rsid w:val="00977F3B"/>
    <w:rsid w:val="00977F5E"/>
    <w:rsid w:val="00977F71"/>
    <w:rsid w:val="00977F7E"/>
    <w:rsid w:val="00977FA5"/>
    <w:rsid w:val="00977FB9"/>
    <w:rsid w:val="00980099"/>
    <w:rsid w:val="009800B2"/>
    <w:rsid w:val="009800E7"/>
    <w:rsid w:val="00980103"/>
    <w:rsid w:val="0098012D"/>
    <w:rsid w:val="00980139"/>
    <w:rsid w:val="0098014B"/>
    <w:rsid w:val="009801D3"/>
    <w:rsid w:val="009801E7"/>
    <w:rsid w:val="00980205"/>
    <w:rsid w:val="009802B6"/>
    <w:rsid w:val="0098037B"/>
    <w:rsid w:val="009803AF"/>
    <w:rsid w:val="009803E7"/>
    <w:rsid w:val="0098045E"/>
    <w:rsid w:val="00980461"/>
    <w:rsid w:val="0098047D"/>
    <w:rsid w:val="009804A7"/>
    <w:rsid w:val="009804AD"/>
    <w:rsid w:val="00980501"/>
    <w:rsid w:val="00980514"/>
    <w:rsid w:val="0098055E"/>
    <w:rsid w:val="0098059A"/>
    <w:rsid w:val="00980606"/>
    <w:rsid w:val="00980663"/>
    <w:rsid w:val="00980675"/>
    <w:rsid w:val="009806D5"/>
    <w:rsid w:val="009806D6"/>
    <w:rsid w:val="00980754"/>
    <w:rsid w:val="009807F0"/>
    <w:rsid w:val="00980817"/>
    <w:rsid w:val="00980845"/>
    <w:rsid w:val="0098087D"/>
    <w:rsid w:val="009808A9"/>
    <w:rsid w:val="009808C7"/>
    <w:rsid w:val="00980929"/>
    <w:rsid w:val="00980995"/>
    <w:rsid w:val="0098099E"/>
    <w:rsid w:val="009809F2"/>
    <w:rsid w:val="00980A4E"/>
    <w:rsid w:val="00980A52"/>
    <w:rsid w:val="00980A58"/>
    <w:rsid w:val="00980AA7"/>
    <w:rsid w:val="00980AA8"/>
    <w:rsid w:val="00980AD6"/>
    <w:rsid w:val="00980B90"/>
    <w:rsid w:val="00980BE4"/>
    <w:rsid w:val="00980BF5"/>
    <w:rsid w:val="00980C2E"/>
    <w:rsid w:val="00980C2F"/>
    <w:rsid w:val="00980C81"/>
    <w:rsid w:val="00980CC6"/>
    <w:rsid w:val="00980D34"/>
    <w:rsid w:val="00980D46"/>
    <w:rsid w:val="00980D5E"/>
    <w:rsid w:val="00980D84"/>
    <w:rsid w:val="00980D9C"/>
    <w:rsid w:val="00980DE1"/>
    <w:rsid w:val="00980DE6"/>
    <w:rsid w:val="00980E1A"/>
    <w:rsid w:val="00980E42"/>
    <w:rsid w:val="00980E63"/>
    <w:rsid w:val="00980E65"/>
    <w:rsid w:val="00980E6A"/>
    <w:rsid w:val="00980E9E"/>
    <w:rsid w:val="00980EB7"/>
    <w:rsid w:val="00980EDB"/>
    <w:rsid w:val="00980EE2"/>
    <w:rsid w:val="00980F00"/>
    <w:rsid w:val="00980F03"/>
    <w:rsid w:val="00980F2D"/>
    <w:rsid w:val="00980F63"/>
    <w:rsid w:val="00980FF9"/>
    <w:rsid w:val="00981117"/>
    <w:rsid w:val="0098113A"/>
    <w:rsid w:val="0098119A"/>
    <w:rsid w:val="009811C9"/>
    <w:rsid w:val="009811F9"/>
    <w:rsid w:val="0098127C"/>
    <w:rsid w:val="00981282"/>
    <w:rsid w:val="0098128E"/>
    <w:rsid w:val="009812AD"/>
    <w:rsid w:val="009812DA"/>
    <w:rsid w:val="009812E2"/>
    <w:rsid w:val="00981334"/>
    <w:rsid w:val="00981336"/>
    <w:rsid w:val="00981383"/>
    <w:rsid w:val="00981397"/>
    <w:rsid w:val="009813EB"/>
    <w:rsid w:val="009813EF"/>
    <w:rsid w:val="0098144A"/>
    <w:rsid w:val="009814A1"/>
    <w:rsid w:val="009814CA"/>
    <w:rsid w:val="009814CE"/>
    <w:rsid w:val="009814D6"/>
    <w:rsid w:val="00981534"/>
    <w:rsid w:val="00981562"/>
    <w:rsid w:val="00981579"/>
    <w:rsid w:val="0098158A"/>
    <w:rsid w:val="00981613"/>
    <w:rsid w:val="00981638"/>
    <w:rsid w:val="0098164D"/>
    <w:rsid w:val="00981654"/>
    <w:rsid w:val="00981666"/>
    <w:rsid w:val="009816BF"/>
    <w:rsid w:val="009816D5"/>
    <w:rsid w:val="009816F6"/>
    <w:rsid w:val="00981744"/>
    <w:rsid w:val="00981785"/>
    <w:rsid w:val="00981789"/>
    <w:rsid w:val="009817B1"/>
    <w:rsid w:val="009817CD"/>
    <w:rsid w:val="00981804"/>
    <w:rsid w:val="00981808"/>
    <w:rsid w:val="0098184E"/>
    <w:rsid w:val="0098187A"/>
    <w:rsid w:val="009818D0"/>
    <w:rsid w:val="009818D8"/>
    <w:rsid w:val="009818EC"/>
    <w:rsid w:val="009818FD"/>
    <w:rsid w:val="00981904"/>
    <w:rsid w:val="0098191A"/>
    <w:rsid w:val="0098192B"/>
    <w:rsid w:val="009819CD"/>
    <w:rsid w:val="009819EE"/>
    <w:rsid w:val="00981A0B"/>
    <w:rsid w:val="00981A21"/>
    <w:rsid w:val="00981A41"/>
    <w:rsid w:val="00981A7A"/>
    <w:rsid w:val="00981A89"/>
    <w:rsid w:val="00981AEE"/>
    <w:rsid w:val="00981B22"/>
    <w:rsid w:val="00981B55"/>
    <w:rsid w:val="00981B84"/>
    <w:rsid w:val="00981BAA"/>
    <w:rsid w:val="00981BE3"/>
    <w:rsid w:val="00981C39"/>
    <w:rsid w:val="00981C43"/>
    <w:rsid w:val="00981C82"/>
    <w:rsid w:val="00981CB3"/>
    <w:rsid w:val="00981CB5"/>
    <w:rsid w:val="00981CEA"/>
    <w:rsid w:val="00981CED"/>
    <w:rsid w:val="00981D04"/>
    <w:rsid w:val="00981D0A"/>
    <w:rsid w:val="00981D44"/>
    <w:rsid w:val="00981D5C"/>
    <w:rsid w:val="00981D67"/>
    <w:rsid w:val="00981E2F"/>
    <w:rsid w:val="00981E62"/>
    <w:rsid w:val="00981E97"/>
    <w:rsid w:val="00981EB1"/>
    <w:rsid w:val="00981ED9"/>
    <w:rsid w:val="00981F2C"/>
    <w:rsid w:val="00981F3D"/>
    <w:rsid w:val="00981F40"/>
    <w:rsid w:val="00981F61"/>
    <w:rsid w:val="00981F73"/>
    <w:rsid w:val="00981FB0"/>
    <w:rsid w:val="00981FD2"/>
    <w:rsid w:val="00982030"/>
    <w:rsid w:val="00982038"/>
    <w:rsid w:val="00982049"/>
    <w:rsid w:val="00982067"/>
    <w:rsid w:val="009820AA"/>
    <w:rsid w:val="009820CC"/>
    <w:rsid w:val="009820E4"/>
    <w:rsid w:val="009820F4"/>
    <w:rsid w:val="009820F9"/>
    <w:rsid w:val="009820FD"/>
    <w:rsid w:val="00982105"/>
    <w:rsid w:val="00982170"/>
    <w:rsid w:val="00982178"/>
    <w:rsid w:val="00982181"/>
    <w:rsid w:val="00982191"/>
    <w:rsid w:val="00982262"/>
    <w:rsid w:val="009822AF"/>
    <w:rsid w:val="00982311"/>
    <w:rsid w:val="0098233B"/>
    <w:rsid w:val="009823DE"/>
    <w:rsid w:val="009823E0"/>
    <w:rsid w:val="00982469"/>
    <w:rsid w:val="009824B7"/>
    <w:rsid w:val="009824C8"/>
    <w:rsid w:val="00982597"/>
    <w:rsid w:val="009825C6"/>
    <w:rsid w:val="009825E4"/>
    <w:rsid w:val="0098262E"/>
    <w:rsid w:val="009826AB"/>
    <w:rsid w:val="009826BF"/>
    <w:rsid w:val="00982722"/>
    <w:rsid w:val="0098278B"/>
    <w:rsid w:val="009827B6"/>
    <w:rsid w:val="0098283B"/>
    <w:rsid w:val="009828B8"/>
    <w:rsid w:val="009828BF"/>
    <w:rsid w:val="009828E0"/>
    <w:rsid w:val="009828E4"/>
    <w:rsid w:val="009828F6"/>
    <w:rsid w:val="00982921"/>
    <w:rsid w:val="00982961"/>
    <w:rsid w:val="0098296D"/>
    <w:rsid w:val="009829C6"/>
    <w:rsid w:val="009829EE"/>
    <w:rsid w:val="00982A40"/>
    <w:rsid w:val="00982A46"/>
    <w:rsid w:val="00982A60"/>
    <w:rsid w:val="00982ACA"/>
    <w:rsid w:val="00982AEC"/>
    <w:rsid w:val="00982AF6"/>
    <w:rsid w:val="00982B1B"/>
    <w:rsid w:val="00982C11"/>
    <w:rsid w:val="00982C1E"/>
    <w:rsid w:val="00982C5E"/>
    <w:rsid w:val="00982C74"/>
    <w:rsid w:val="00982CDD"/>
    <w:rsid w:val="00982D70"/>
    <w:rsid w:val="00982D78"/>
    <w:rsid w:val="00982D8F"/>
    <w:rsid w:val="00982DEF"/>
    <w:rsid w:val="00982DF8"/>
    <w:rsid w:val="00982E2C"/>
    <w:rsid w:val="00982EDA"/>
    <w:rsid w:val="00982F0A"/>
    <w:rsid w:val="00982F41"/>
    <w:rsid w:val="00982F9B"/>
    <w:rsid w:val="00982FA2"/>
    <w:rsid w:val="00982FE7"/>
    <w:rsid w:val="00982FF1"/>
    <w:rsid w:val="0098301E"/>
    <w:rsid w:val="00983037"/>
    <w:rsid w:val="0098303E"/>
    <w:rsid w:val="0098305F"/>
    <w:rsid w:val="0098307B"/>
    <w:rsid w:val="00983099"/>
    <w:rsid w:val="009830B0"/>
    <w:rsid w:val="009830D9"/>
    <w:rsid w:val="009830E7"/>
    <w:rsid w:val="00983105"/>
    <w:rsid w:val="00983119"/>
    <w:rsid w:val="0098313B"/>
    <w:rsid w:val="00983158"/>
    <w:rsid w:val="00983186"/>
    <w:rsid w:val="009831D6"/>
    <w:rsid w:val="009831DD"/>
    <w:rsid w:val="009831F1"/>
    <w:rsid w:val="009831FE"/>
    <w:rsid w:val="0098322F"/>
    <w:rsid w:val="0098325C"/>
    <w:rsid w:val="009832A7"/>
    <w:rsid w:val="009832E2"/>
    <w:rsid w:val="0098331B"/>
    <w:rsid w:val="00983392"/>
    <w:rsid w:val="009833AA"/>
    <w:rsid w:val="009833B9"/>
    <w:rsid w:val="009833BB"/>
    <w:rsid w:val="009833C5"/>
    <w:rsid w:val="009833E1"/>
    <w:rsid w:val="00983410"/>
    <w:rsid w:val="00983483"/>
    <w:rsid w:val="009834B5"/>
    <w:rsid w:val="009834BF"/>
    <w:rsid w:val="009834CB"/>
    <w:rsid w:val="00983556"/>
    <w:rsid w:val="0098356F"/>
    <w:rsid w:val="009835A8"/>
    <w:rsid w:val="009835BF"/>
    <w:rsid w:val="009835DC"/>
    <w:rsid w:val="009835EC"/>
    <w:rsid w:val="009835F2"/>
    <w:rsid w:val="009835F4"/>
    <w:rsid w:val="009835FE"/>
    <w:rsid w:val="00983682"/>
    <w:rsid w:val="009836AF"/>
    <w:rsid w:val="009836B6"/>
    <w:rsid w:val="009836BA"/>
    <w:rsid w:val="009836C0"/>
    <w:rsid w:val="009836C6"/>
    <w:rsid w:val="0098372E"/>
    <w:rsid w:val="00983748"/>
    <w:rsid w:val="00983768"/>
    <w:rsid w:val="00983785"/>
    <w:rsid w:val="009837A5"/>
    <w:rsid w:val="009837C3"/>
    <w:rsid w:val="00983829"/>
    <w:rsid w:val="0098382B"/>
    <w:rsid w:val="00983859"/>
    <w:rsid w:val="00983865"/>
    <w:rsid w:val="009838AD"/>
    <w:rsid w:val="009838C3"/>
    <w:rsid w:val="0098392A"/>
    <w:rsid w:val="009839CC"/>
    <w:rsid w:val="009839F8"/>
    <w:rsid w:val="00983A39"/>
    <w:rsid w:val="00983A3D"/>
    <w:rsid w:val="00983A3E"/>
    <w:rsid w:val="00983A4E"/>
    <w:rsid w:val="00983ADB"/>
    <w:rsid w:val="00983B31"/>
    <w:rsid w:val="00983B56"/>
    <w:rsid w:val="00983BB7"/>
    <w:rsid w:val="00983BC9"/>
    <w:rsid w:val="00983BFD"/>
    <w:rsid w:val="00983C19"/>
    <w:rsid w:val="00983C1D"/>
    <w:rsid w:val="00983CEF"/>
    <w:rsid w:val="00983CF8"/>
    <w:rsid w:val="00983D2D"/>
    <w:rsid w:val="00983D50"/>
    <w:rsid w:val="00983D56"/>
    <w:rsid w:val="00983E0C"/>
    <w:rsid w:val="00983E61"/>
    <w:rsid w:val="00983F39"/>
    <w:rsid w:val="00983F95"/>
    <w:rsid w:val="00983FD1"/>
    <w:rsid w:val="00984079"/>
    <w:rsid w:val="00984115"/>
    <w:rsid w:val="0098412A"/>
    <w:rsid w:val="0098414A"/>
    <w:rsid w:val="00984175"/>
    <w:rsid w:val="009841B9"/>
    <w:rsid w:val="009841FC"/>
    <w:rsid w:val="00984257"/>
    <w:rsid w:val="009842A0"/>
    <w:rsid w:val="009842A2"/>
    <w:rsid w:val="009842B9"/>
    <w:rsid w:val="009842CA"/>
    <w:rsid w:val="00984302"/>
    <w:rsid w:val="0098430E"/>
    <w:rsid w:val="00984317"/>
    <w:rsid w:val="00984324"/>
    <w:rsid w:val="00984340"/>
    <w:rsid w:val="00984357"/>
    <w:rsid w:val="00984388"/>
    <w:rsid w:val="0098439B"/>
    <w:rsid w:val="00984404"/>
    <w:rsid w:val="00984432"/>
    <w:rsid w:val="0098447A"/>
    <w:rsid w:val="009844EA"/>
    <w:rsid w:val="0098453E"/>
    <w:rsid w:val="0098454F"/>
    <w:rsid w:val="00984573"/>
    <w:rsid w:val="009845A0"/>
    <w:rsid w:val="009845AB"/>
    <w:rsid w:val="00984673"/>
    <w:rsid w:val="009846C4"/>
    <w:rsid w:val="00984755"/>
    <w:rsid w:val="0098476E"/>
    <w:rsid w:val="00984787"/>
    <w:rsid w:val="0098478D"/>
    <w:rsid w:val="009847B8"/>
    <w:rsid w:val="009847BB"/>
    <w:rsid w:val="00984806"/>
    <w:rsid w:val="00984856"/>
    <w:rsid w:val="009848A0"/>
    <w:rsid w:val="009848B9"/>
    <w:rsid w:val="009848C7"/>
    <w:rsid w:val="00984923"/>
    <w:rsid w:val="00984963"/>
    <w:rsid w:val="009849D4"/>
    <w:rsid w:val="00984A2D"/>
    <w:rsid w:val="00984A33"/>
    <w:rsid w:val="00984A83"/>
    <w:rsid w:val="00984AA9"/>
    <w:rsid w:val="00984B20"/>
    <w:rsid w:val="00984B39"/>
    <w:rsid w:val="00984B90"/>
    <w:rsid w:val="00984B9A"/>
    <w:rsid w:val="00984BAD"/>
    <w:rsid w:val="00984BD4"/>
    <w:rsid w:val="00984BFA"/>
    <w:rsid w:val="00984C05"/>
    <w:rsid w:val="00984C17"/>
    <w:rsid w:val="00984C1D"/>
    <w:rsid w:val="00984C44"/>
    <w:rsid w:val="00984C5C"/>
    <w:rsid w:val="00984C75"/>
    <w:rsid w:val="00984CAD"/>
    <w:rsid w:val="00984CDA"/>
    <w:rsid w:val="00984D67"/>
    <w:rsid w:val="00984DBA"/>
    <w:rsid w:val="00984DCA"/>
    <w:rsid w:val="00984DCE"/>
    <w:rsid w:val="00984E30"/>
    <w:rsid w:val="00984E3D"/>
    <w:rsid w:val="00984E57"/>
    <w:rsid w:val="00984EBA"/>
    <w:rsid w:val="00984ED0"/>
    <w:rsid w:val="00984EDC"/>
    <w:rsid w:val="00984F2A"/>
    <w:rsid w:val="00984F6F"/>
    <w:rsid w:val="00984FA3"/>
    <w:rsid w:val="00984FCA"/>
    <w:rsid w:val="00985006"/>
    <w:rsid w:val="00985029"/>
    <w:rsid w:val="00985041"/>
    <w:rsid w:val="00985043"/>
    <w:rsid w:val="0098508B"/>
    <w:rsid w:val="009850E0"/>
    <w:rsid w:val="0098511C"/>
    <w:rsid w:val="00985135"/>
    <w:rsid w:val="009851CA"/>
    <w:rsid w:val="009851D8"/>
    <w:rsid w:val="009851FF"/>
    <w:rsid w:val="0098524D"/>
    <w:rsid w:val="0098525A"/>
    <w:rsid w:val="0098526D"/>
    <w:rsid w:val="0098528D"/>
    <w:rsid w:val="009852B3"/>
    <w:rsid w:val="009852D9"/>
    <w:rsid w:val="00985323"/>
    <w:rsid w:val="00985378"/>
    <w:rsid w:val="00985389"/>
    <w:rsid w:val="009853D2"/>
    <w:rsid w:val="00985423"/>
    <w:rsid w:val="0098549A"/>
    <w:rsid w:val="00985546"/>
    <w:rsid w:val="009855F6"/>
    <w:rsid w:val="0098565F"/>
    <w:rsid w:val="0098566C"/>
    <w:rsid w:val="00985678"/>
    <w:rsid w:val="0098567D"/>
    <w:rsid w:val="009856C4"/>
    <w:rsid w:val="009856CE"/>
    <w:rsid w:val="00985734"/>
    <w:rsid w:val="00985765"/>
    <w:rsid w:val="0098576A"/>
    <w:rsid w:val="00985782"/>
    <w:rsid w:val="009857F7"/>
    <w:rsid w:val="00985842"/>
    <w:rsid w:val="00985854"/>
    <w:rsid w:val="009858DA"/>
    <w:rsid w:val="009858E3"/>
    <w:rsid w:val="00985918"/>
    <w:rsid w:val="0098596F"/>
    <w:rsid w:val="00985996"/>
    <w:rsid w:val="009859A7"/>
    <w:rsid w:val="009859B7"/>
    <w:rsid w:val="009859CE"/>
    <w:rsid w:val="00985A1E"/>
    <w:rsid w:val="00985A35"/>
    <w:rsid w:val="00985A3E"/>
    <w:rsid w:val="00985A4A"/>
    <w:rsid w:val="00985A6C"/>
    <w:rsid w:val="00985A9E"/>
    <w:rsid w:val="00985AE5"/>
    <w:rsid w:val="00985AE7"/>
    <w:rsid w:val="00985B34"/>
    <w:rsid w:val="00985C05"/>
    <w:rsid w:val="00985C35"/>
    <w:rsid w:val="00985C3E"/>
    <w:rsid w:val="00985C40"/>
    <w:rsid w:val="00985C64"/>
    <w:rsid w:val="00985CBB"/>
    <w:rsid w:val="00985CEF"/>
    <w:rsid w:val="00985D0D"/>
    <w:rsid w:val="00985D7C"/>
    <w:rsid w:val="00985DC4"/>
    <w:rsid w:val="00985E07"/>
    <w:rsid w:val="00985E4C"/>
    <w:rsid w:val="00985E4F"/>
    <w:rsid w:val="00985E89"/>
    <w:rsid w:val="00985EE3"/>
    <w:rsid w:val="00985EEB"/>
    <w:rsid w:val="00985EF7"/>
    <w:rsid w:val="00985F25"/>
    <w:rsid w:val="00985F31"/>
    <w:rsid w:val="00985F3A"/>
    <w:rsid w:val="00985F5A"/>
    <w:rsid w:val="00985F6B"/>
    <w:rsid w:val="00985F9E"/>
    <w:rsid w:val="00985FAC"/>
    <w:rsid w:val="00985FAE"/>
    <w:rsid w:val="00985FF4"/>
    <w:rsid w:val="0098602A"/>
    <w:rsid w:val="00986047"/>
    <w:rsid w:val="009860D3"/>
    <w:rsid w:val="009860DA"/>
    <w:rsid w:val="0098611E"/>
    <w:rsid w:val="00986149"/>
    <w:rsid w:val="0098614C"/>
    <w:rsid w:val="0098615E"/>
    <w:rsid w:val="00986199"/>
    <w:rsid w:val="0098619C"/>
    <w:rsid w:val="009861DD"/>
    <w:rsid w:val="00986206"/>
    <w:rsid w:val="00986237"/>
    <w:rsid w:val="0098623D"/>
    <w:rsid w:val="0098627A"/>
    <w:rsid w:val="0098636D"/>
    <w:rsid w:val="009863B8"/>
    <w:rsid w:val="009863C7"/>
    <w:rsid w:val="0098640A"/>
    <w:rsid w:val="00986435"/>
    <w:rsid w:val="00986448"/>
    <w:rsid w:val="0098647B"/>
    <w:rsid w:val="009864BF"/>
    <w:rsid w:val="0098652D"/>
    <w:rsid w:val="00986550"/>
    <w:rsid w:val="00986567"/>
    <w:rsid w:val="00986573"/>
    <w:rsid w:val="00986595"/>
    <w:rsid w:val="009865D3"/>
    <w:rsid w:val="009865DA"/>
    <w:rsid w:val="00986615"/>
    <w:rsid w:val="00986654"/>
    <w:rsid w:val="0098665D"/>
    <w:rsid w:val="00986666"/>
    <w:rsid w:val="009866C2"/>
    <w:rsid w:val="009866F5"/>
    <w:rsid w:val="0098671D"/>
    <w:rsid w:val="00986721"/>
    <w:rsid w:val="00986737"/>
    <w:rsid w:val="00986740"/>
    <w:rsid w:val="00986773"/>
    <w:rsid w:val="0098677A"/>
    <w:rsid w:val="0098677E"/>
    <w:rsid w:val="009867A4"/>
    <w:rsid w:val="009867CC"/>
    <w:rsid w:val="00986817"/>
    <w:rsid w:val="0098682D"/>
    <w:rsid w:val="00986868"/>
    <w:rsid w:val="009868CC"/>
    <w:rsid w:val="00986944"/>
    <w:rsid w:val="00986958"/>
    <w:rsid w:val="00986976"/>
    <w:rsid w:val="0098699A"/>
    <w:rsid w:val="009869C2"/>
    <w:rsid w:val="009869D6"/>
    <w:rsid w:val="009869E4"/>
    <w:rsid w:val="00986A0C"/>
    <w:rsid w:val="00986A3E"/>
    <w:rsid w:val="00986A5A"/>
    <w:rsid w:val="00986A62"/>
    <w:rsid w:val="00986A84"/>
    <w:rsid w:val="00986AEE"/>
    <w:rsid w:val="00986AEF"/>
    <w:rsid w:val="00986AFC"/>
    <w:rsid w:val="00986B0D"/>
    <w:rsid w:val="00986B13"/>
    <w:rsid w:val="00986B75"/>
    <w:rsid w:val="00986BA0"/>
    <w:rsid w:val="00986C20"/>
    <w:rsid w:val="00986C8D"/>
    <w:rsid w:val="00986CA6"/>
    <w:rsid w:val="00986CAC"/>
    <w:rsid w:val="00986CD6"/>
    <w:rsid w:val="00986D04"/>
    <w:rsid w:val="00986D0F"/>
    <w:rsid w:val="00986D10"/>
    <w:rsid w:val="00986D49"/>
    <w:rsid w:val="00986D5E"/>
    <w:rsid w:val="00986D77"/>
    <w:rsid w:val="00986D93"/>
    <w:rsid w:val="00986DAB"/>
    <w:rsid w:val="00986DE5"/>
    <w:rsid w:val="00986DE9"/>
    <w:rsid w:val="00986E6E"/>
    <w:rsid w:val="00986EFD"/>
    <w:rsid w:val="00986F20"/>
    <w:rsid w:val="00986F33"/>
    <w:rsid w:val="00986F5E"/>
    <w:rsid w:val="00986F80"/>
    <w:rsid w:val="00986F8E"/>
    <w:rsid w:val="00986FA6"/>
    <w:rsid w:val="00986FBB"/>
    <w:rsid w:val="00986FBE"/>
    <w:rsid w:val="00986FCD"/>
    <w:rsid w:val="0098702E"/>
    <w:rsid w:val="00987075"/>
    <w:rsid w:val="0098709E"/>
    <w:rsid w:val="009870C4"/>
    <w:rsid w:val="009870C8"/>
    <w:rsid w:val="009870F5"/>
    <w:rsid w:val="009870FD"/>
    <w:rsid w:val="00987151"/>
    <w:rsid w:val="00987178"/>
    <w:rsid w:val="00987189"/>
    <w:rsid w:val="009871C2"/>
    <w:rsid w:val="009871CA"/>
    <w:rsid w:val="00987211"/>
    <w:rsid w:val="00987253"/>
    <w:rsid w:val="0098726A"/>
    <w:rsid w:val="0098729A"/>
    <w:rsid w:val="009872D3"/>
    <w:rsid w:val="009872F0"/>
    <w:rsid w:val="0098733C"/>
    <w:rsid w:val="00987350"/>
    <w:rsid w:val="00987370"/>
    <w:rsid w:val="0098737D"/>
    <w:rsid w:val="00987388"/>
    <w:rsid w:val="0098739D"/>
    <w:rsid w:val="009873C3"/>
    <w:rsid w:val="00987436"/>
    <w:rsid w:val="00987444"/>
    <w:rsid w:val="0098744B"/>
    <w:rsid w:val="009874A2"/>
    <w:rsid w:val="009874D1"/>
    <w:rsid w:val="00987566"/>
    <w:rsid w:val="009875CB"/>
    <w:rsid w:val="009875D0"/>
    <w:rsid w:val="009875DE"/>
    <w:rsid w:val="00987604"/>
    <w:rsid w:val="0098763B"/>
    <w:rsid w:val="0098768E"/>
    <w:rsid w:val="009876FC"/>
    <w:rsid w:val="0098771F"/>
    <w:rsid w:val="0098772D"/>
    <w:rsid w:val="00987785"/>
    <w:rsid w:val="00987823"/>
    <w:rsid w:val="00987844"/>
    <w:rsid w:val="009878E8"/>
    <w:rsid w:val="0098792E"/>
    <w:rsid w:val="00987932"/>
    <w:rsid w:val="00987978"/>
    <w:rsid w:val="009879AB"/>
    <w:rsid w:val="009879C3"/>
    <w:rsid w:val="009879C4"/>
    <w:rsid w:val="009879C6"/>
    <w:rsid w:val="009879F8"/>
    <w:rsid w:val="00987A1D"/>
    <w:rsid w:val="00987A6B"/>
    <w:rsid w:val="00987AD4"/>
    <w:rsid w:val="00987BAD"/>
    <w:rsid w:val="00987BDF"/>
    <w:rsid w:val="00987BEA"/>
    <w:rsid w:val="00987C10"/>
    <w:rsid w:val="00987C24"/>
    <w:rsid w:val="00987C2C"/>
    <w:rsid w:val="00987C2D"/>
    <w:rsid w:val="00987C6F"/>
    <w:rsid w:val="00987C78"/>
    <w:rsid w:val="00987C88"/>
    <w:rsid w:val="00987CD7"/>
    <w:rsid w:val="00987CE4"/>
    <w:rsid w:val="00987CF4"/>
    <w:rsid w:val="00987D4E"/>
    <w:rsid w:val="00987D59"/>
    <w:rsid w:val="00987D62"/>
    <w:rsid w:val="00987DB7"/>
    <w:rsid w:val="00987DEF"/>
    <w:rsid w:val="00987E15"/>
    <w:rsid w:val="00987E2D"/>
    <w:rsid w:val="00987E45"/>
    <w:rsid w:val="00987E47"/>
    <w:rsid w:val="00987E78"/>
    <w:rsid w:val="00987EC9"/>
    <w:rsid w:val="00987F69"/>
    <w:rsid w:val="00987F7D"/>
    <w:rsid w:val="00990005"/>
    <w:rsid w:val="0099004A"/>
    <w:rsid w:val="0099005C"/>
    <w:rsid w:val="00990064"/>
    <w:rsid w:val="0099006A"/>
    <w:rsid w:val="0099007B"/>
    <w:rsid w:val="00990085"/>
    <w:rsid w:val="009900C7"/>
    <w:rsid w:val="00990118"/>
    <w:rsid w:val="00990170"/>
    <w:rsid w:val="0099020C"/>
    <w:rsid w:val="0099024A"/>
    <w:rsid w:val="0099028D"/>
    <w:rsid w:val="009902B9"/>
    <w:rsid w:val="009902F8"/>
    <w:rsid w:val="0099035D"/>
    <w:rsid w:val="009903F6"/>
    <w:rsid w:val="0099042A"/>
    <w:rsid w:val="00990458"/>
    <w:rsid w:val="00990479"/>
    <w:rsid w:val="009904B8"/>
    <w:rsid w:val="009904D2"/>
    <w:rsid w:val="00990500"/>
    <w:rsid w:val="00990508"/>
    <w:rsid w:val="00990553"/>
    <w:rsid w:val="0099058D"/>
    <w:rsid w:val="0099058F"/>
    <w:rsid w:val="009905D7"/>
    <w:rsid w:val="009905F6"/>
    <w:rsid w:val="00990626"/>
    <w:rsid w:val="00990697"/>
    <w:rsid w:val="009906B6"/>
    <w:rsid w:val="009906CD"/>
    <w:rsid w:val="009906E9"/>
    <w:rsid w:val="00990741"/>
    <w:rsid w:val="00990759"/>
    <w:rsid w:val="009907C6"/>
    <w:rsid w:val="009907F1"/>
    <w:rsid w:val="0099083D"/>
    <w:rsid w:val="00990845"/>
    <w:rsid w:val="00990864"/>
    <w:rsid w:val="00990867"/>
    <w:rsid w:val="0099086E"/>
    <w:rsid w:val="009908C4"/>
    <w:rsid w:val="009908F9"/>
    <w:rsid w:val="00990976"/>
    <w:rsid w:val="009909E9"/>
    <w:rsid w:val="00990A00"/>
    <w:rsid w:val="00990A0D"/>
    <w:rsid w:val="00990AA0"/>
    <w:rsid w:val="00990AF9"/>
    <w:rsid w:val="00990B50"/>
    <w:rsid w:val="00990B69"/>
    <w:rsid w:val="00990BA2"/>
    <w:rsid w:val="00990BA9"/>
    <w:rsid w:val="00990BBD"/>
    <w:rsid w:val="00990BF4"/>
    <w:rsid w:val="00990C35"/>
    <w:rsid w:val="00990C71"/>
    <w:rsid w:val="00990C84"/>
    <w:rsid w:val="00990C9B"/>
    <w:rsid w:val="00990D15"/>
    <w:rsid w:val="00990D20"/>
    <w:rsid w:val="00990D6D"/>
    <w:rsid w:val="00990D94"/>
    <w:rsid w:val="00990D97"/>
    <w:rsid w:val="00990DC2"/>
    <w:rsid w:val="00990E24"/>
    <w:rsid w:val="00990E2C"/>
    <w:rsid w:val="00990E63"/>
    <w:rsid w:val="00990E9A"/>
    <w:rsid w:val="00990F37"/>
    <w:rsid w:val="00990F61"/>
    <w:rsid w:val="00990FA8"/>
    <w:rsid w:val="00990FD6"/>
    <w:rsid w:val="00990FFE"/>
    <w:rsid w:val="0099102F"/>
    <w:rsid w:val="009910E2"/>
    <w:rsid w:val="00991139"/>
    <w:rsid w:val="0099113F"/>
    <w:rsid w:val="00991193"/>
    <w:rsid w:val="009911BC"/>
    <w:rsid w:val="009911C7"/>
    <w:rsid w:val="00991272"/>
    <w:rsid w:val="00991279"/>
    <w:rsid w:val="009912E1"/>
    <w:rsid w:val="0099130B"/>
    <w:rsid w:val="00991334"/>
    <w:rsid w:val="0099139C"/>
    <w:rsid w:val="009913C6"/>
    <w:rsid w:val="009913D8"/>
    <w:rsid w:val="00991478"/>
    <w:rsid w:val="009914A3"/>
    <w:rsid w:val="009914BD"/>
    <w:rsid w:val="009914FA"/>
    <w:rsid w:val="00991550"/>
    <w:rsid w:val="00991570"/>
    <w:rsid w:val="00991586"/>
    <w:rsid w:val="0099158F"/>
    <w:rsid w:val="0099160A"/>
    <w:rsid w:val="00991628"/>
    <w:rsid w:val="00991655"/>
    <w:rsid w:val="0099166F"/>
    <w:rsid w:val="00991671"/>
    <w:rsid w:val="0099168D"/>
    <w:rsid w:val="0099169B"/>
    <w:rsid w:val="009916B5"/>
    <w:rsid w:val="009916C7"/>
    <w:rsid w:val="009916D6"/>
    <w:rsid w:val="009916EB"/>
    <w:rsid w:val="00991710"/>
    <w:rsid w:val="0099171E"/>
    <w:rsid w:val="0099172B"/>
    <w:rsid w:val="009917AD"/>
    <w:rsid w:val="009917BC"/>
    <w:rsid w:val="0099181E"/>
    <w:rsid w:val="00991835"/>
    <w:rsid w:val="0099183B"/>
    <w:rsid w:val="00991927"/>
    <w:rsid w:val="00991952"/>
    <w:rsid w:val="0099196D"/>
    <w:rsid w:val="00991995"/>
    <w:rsid w:val="009919AE"/>
    <w:rsid w:val="009919E7"/>
    <w:rsid w:val="00991A12"/>
    <w:rsid w:val="00991A26"/>
    <w:rsid w:val="00991A32"/>
    <w:rsid w:val="00991A84"/>
    <w:rsid w:val="00991A88"/>
    <w:rsid w:val="00991A93"/>
    <w:rsid w:val="00991AC2"/>
    <w:rsid w:val="00991AE6"/>
    <w:rsid w:val="00991AF2"/>
    <w:rsid w:val="00991BC4"/>
    <w:rsid w:val="00991BD2"/>
    <w:rsid w:val="00991C89"/>
    <w:rsid w:val="00991C96"/>
    <w:rsid w:val="00991CA8"/>
    <w:rsid w:val="00991CCD"/>
    <w:rsid w:val="00991D10"/>
    <w:rsid w:val="00991D2A"/>
    <w:rsid w:val="00991D62"/>
    <w:rsid w:val="00991D69"/>
    <w:rsid w:val="00991DA2"/>
    <w:rsid w:val="00991E38"/>
    <w:rsid w:val="00991E45"/>
    <w:rsid w:val="00991E89"/>
    <w:rsid w:val="00991EC7"/>
    <w:rsid w:val="00991F4B"/>
    <w:rsid w:val="00991F63"/>
    <w:rsid w:val="00991F86"/>
    <w:rsid w:val="00991FDE"/>
    <w:rsid w:val="00992067"/>
    <w:rsid w:val="009920A0"/>
    <w:rsid w:val="009920AB"/>
    <w:rsid w:val="009920F4"/>
    <w:rsid w:val="00992124"/>
    <w:rsid w:val="0099212C"/>
    <w:rsid w:val="0099216B"/>
    <w:rsid w:val="009921C3"/>
    <w:rsid w:val="009921E5"/>
    <w:rsid w:val="009921F0"/>
    <w:rsid w:val="00992220"/>
    <w:rsid w:val="00992230"/>
    <w:rsid w:val="00992271"/>
    <w:rsid w:val="00992325"/>
    <w:rsid w:val="00992372"/>
    <w:rsid w:val="00992391"/>
    <w:rsid w:val="009923A1"/>
    <w:rsid w:val="009923AE"/>
    <w:rsid w:val="009923FE"/>
    <w:rsid w:val="00992401"/>
    <w:rsid w:val="00992477"/>
    <w:rsid w:val="0099251B"/>
    <w:rsid w:val="00992538"/>
    <w:rsid w:val="00992560"/>
    <w:rsid w:val="00992572"/>
    <w:rsid w:val="00992582"/>
    <w:rsid w:val="00992596"/>
    <w:rsid w:val="009925ED"/>
    <w:rsid w:val="00992609"/>
    <w:rsid w:val="00992631"/>
    <w:rsid w:val="00992680"/>
    <w:rsid w:val="00992694"/>
    <w:rsid w:val="00992708"/>
    <w:rsid w:val="00992710"/>
    <w:rsid w:val="009927D4"/>
    <w:rsid w:val="009927E4"/>
    <w:rsid w:val="009927FC"/>
    <w:rsid w:val="0099288B"/>
    <w:rsid w:val="009928AD"/>
    <w:rsid w:val="009928B1"/>
    <w:rsid w:val="009928DD"/>
    <w:rsid w:val="00992904"/>
    <w:rsid w:val="00992951"/>
    <w:rsid w:val="00992962"/>
    <w:rsid w:val="009929CA"/>
    <w:rsid w:val="009929FF"/>
    <w:rsid w:val="00992A1B"/>
    <w:rsid w:val="00992A25"/>
    <w:rsid w:val="00992A2B"/>
    <w:rsid w:val="00992AE8"/>
    <w:rsid w:val="00992B2F"/>
    <w:rsid w:val="00992B35"/>
    <w:rsid w:val="00992B8B"/>
    <w:rsid w:val="00992BAA"/>
    <w:rsid w:val="00992BC9"/>
    <w:rsid w:val="00992C04"/>
    <w:rsid w:val="00992C99"/>
    <w:rsid w:val="00992C9F"/>
    <w:rsid w:val="00992E03"/>
    <w:rsid w:val="00992E45"/>
    <w:rsid w:val="00992E86"/>
    <w:rsid w:val="00992EA5"/>
    <w:rsid w:val="00992EC0"/>
    <w:rsid w:val="00992ECD"/>
    <w:rsid w:val="00992ED1"/>
    <w:rsid w:val="00992F77"/>
    <w:rsid w:val="00992FBE"/>
    <w:rsid w:val="00992FE3"/>
    <w:rsid w:val="00992FEA"/>
    <w:rsid w:val="00993017"/>
    <w:rsid w:val="00993028"/>
    <w:rsid w:val="00993044"/>
    <w:rsid w:val="00993051"/>
    <w:rsid w:val="009930DD"/>
    <w:rsid w:val="009930F9"/>
    <w:rsid w:val="009930FB"/>
    <w:rsid w:val="0099313A"/>
    <w:rsid w:val="0099315E"/>
    <w:rsid w:val="00993165"/>
    <w:rsid w:val="00993174"/>
    <w:rsid w:val="00993179"/>
    <w:rsid w:val="00993186"/>
    <w:rsid w:val="009931AC"/>
    <w:rsid w:val="009932A7"/>
    <w:rsid w:val="009932C0"/>
    <w:rsid w:val="009932F4"/>
    <w:rsid w:val="0099332F"/>
    <w:rsid w:val="00993345"/>
    <w:rsid w:val="0099334A"/>
    <w:rsid w:val="00993362"/>
    <w:rsid w:val="0099336C"/>
    <w:rsid w:val="00993386"/>
    <w:rsid w:val="009933E2"/>
    <w:rsid w:val="009933FC"/>
    <w:rsid w:val="00993476"/>
    <w:rsid w:val="009934E4"/>
    <w:rsid w:val="0099353B"/>
    <w:rsid w:val="0099354C"/>
    <w:rsid w:val="00993600"/>
    <w:rsid w:val="0099361B"/>
    <w:rsid w:val="009936A5"/>
    <w:rsid w:val="009936BB"/>
    <w:rsid w:val="0099372A"/>
    <w:rsid w:val="0099373B"/>
    <w:rsid w:val="00993741"/>
    <w:rsid w:val="00993746"/>
    <w:rsid w:val="0099374A"/>
    <w:rsid w:val="0099375D"/>
    <w:rsid w:val="009937D6"/>
    <w:rsid w:val="00993823"/>
    <w:rsid w:val="00993834"/>
    <w:rsid w:val="0099384A"/>
    <w:rsid w:val="00993872"/>
    <w:rsid w:val="009938A3"/>
    <w:rsid w:val="009938BA"/>
    <w:rsid w:val="009938D2"/>
    <w:rsid w:val="0099391C"/>
    <w:rsid w:val="00993954"/>
    <w:rsid w:val="00993988"/>
    <w:rsid w:val="00993A1E"/>
    <w:rsid w:val="00993A47"/>
    <w:rsid w:val="00993A9A"/>
    <w:rsid w:val="00993ACA"/>
    <w:rsid w:val="00993ACB"/>
    <w:rsid w:val="00993AF0"/>
    <w:rsid w:val="00993B0C"/>
    <w:rsid w:val="00993B2D"/>
    <w:rsid w:val="00993B63"/>
    <w:rsid w:val="00993C22"/>
    <w:rsid w:val="00993C8A"/>
    <w:rsid w:val="00993C91"/>
    <w:rsid w:val="00993C9B"/>
    <w:rsid w:val="00993CD5"/>
    <w:rsid w:val="00993D05"/>
    <w:rsid w:val="00993D25"/>
    <w:rsid w:val="00993D53"/>
    <w:rsid w:val="00993D61"/>
    <w:rsid w:val="00993D71"/>
    <w:rsid w:val="00993DCF"/>
    <w:rsid w:val="00993DE8"/>
    <w:rsid w:val="00993E64"/>
    <w:rsid w:val="00993E86"/>
    <w:rsid w:val="00993E92"/>
    <w:rsid w:val="00993EB3"/>
    <w:rsid w:val="00993F2E"/>
    <w:rsid w:val="00993F66"/>
    <w:rsid w:val="00993FEB"/>
    <w:rsid w:val="00994053"/>
    <w:rsid w:val="00994079"/>
    <w:rsid w:val="009940B1"/>
    <w:rsid w:val="009940EF"/>
    <w:rsid w:val="00994135"/>
    <w:rsid w:val="009941D4"/>
    <w:rsid w:val="00994207"/>
    <w:rsid w:val="0099421A"/>
    <w:rsid w:val="00994222"/>
    <w:rsid w:val="00994232"/>
    <w:rsid w:val="0099423B"/>
    <w:rsid w:val="009942E9"/>
    <w:rsid w:val="009942FC"/>
    <w:rsid w:val="00994301"/>
    <w:rsid w:val="00994317"/>
    <w:rsid w:val="00994396"/>
    <w:rsid w:val="009943BE"/>
    <w:rsid w:val="00994421"/>
    <w:rsid w:val="00994422"/>
    <w:rsid w:val="00994444"/>
    <w:rsid w:val="00994468"/>
    <w:rsid w:val="009944F6"/>
    <w:rsid w:val="009944F9"/>
    <w:rsid w:val="0099453A"/>
    <w:rsid w:val="00994551"/>
    <w:rsid w:val="00994553"/>
    <w:rsid w:val="00994565"/>
    <w:rsid w:val="0099456E"/>
    <w:rsid w:val="00994580"/>
    <w:rsid w:val="0099462F"/>
    <w:rsid w:val="00994744"/>
    <w:rsid w:val="00994755"/>
    <w:rsid w:val="00994762"/>
    <w:rsid w:val="00994769"/>
    <w:rsid w:val="0099481C"/>
    <w:rsid w:val="00994827"/>
    <w:rsid w:val="00994888"/>
    <w:rsid w:val="00994904"/>
    <w:rsid w:val="00994910"/>
    <w:rsid w:val="0099497D"/>
    <w:rsid w:val="00994992"/>
    <w:rsid w:val="0099499F"/>
    <w:rsid w:val="009949A2"/>
    <w:rsid w:val="00994A11"/>
    <w:rsid w:val="00994A5C"/>
    <w:rsid w:val="00994A5E"/>
    <w:rsid w:val="00994A61"/>
    <w:rsid w:val="00994A8C"/>
    <w:rsid w:val="00994A9A"/>
    <w:rsid w:val="00994BA2"/>
    <w:rsid w:val="00994CA8"/>
    <w:rsid w:val="00994D4A"/>
    <w:rsid w:val="00994D4F"/>
    <w:rsid w:val="00994DA5"/>
    <w:rsid w:val="00994E58"/>
    <w:rsid w:val="00994E6B"/>
    <w:rsid w:val="00994E6F"/>
    <w:rsid w:val="00994EB4"/>
    <w:rsid w:val="00994EE3"/>
    <w:rsid w:val="00994F0F"/>
    <w:rsid w:val="00994F14"/>
    <w:rsid w:val="00994F22"/>
    <w:rsid w:val="00994F8A"/>
    <w:rsid w:val="00994FE9"/>
    <w:rsid w:val="0099504A"/>
    <w:rsid w:val="00995054"/>
    <w:rsid w:val="0099506C"/>
    <w:rsid w:val="00995082"/>
    <w:rsid w:val="009950B2"/>
    <w:rsid w:val="009950E0"/>
    <w:rsid w:val="00995108"/>
    <w:rsid w:val="0099513C"/>
    <w:rsid w:val="0099516C"/>
    <w:rsid w:val="009951AD"/>
    <w:rsid w:val="009951AE"/>
    <w:rsid w:val="009951B3"/>
    <w:rsid w:val="009951CC"/>
    <w:rsid w:val="009951DE"/>
    <w:rsid w:val="00995271"/>
    <w:rsid w:val="0099529B"/>
    <w:rsid w:val="009952F3"/>
    <w:rsid w:val="00995324"/>
    <w:rsid w:val="0099534F"/>
    <w:rsid w:val="0099535C"/>
    <w:rsid w:val="009953B1"/>
    <w:rsid w:val="00995408"/>
    <w:rsid w:val="0099548E"/>
    <w:rsid w:val="00995558"/>
    <w:rsid w:val="00995563"/>
    <w:rsid w:val="00995585"/>
    <w:rsid w:val="009955D8"/>
    <w:rsid w:val="009955EA"/>
    <w:rsid w:val="009956D5"/>
    <w:rsid w:val="009956E5"/>
    <w:rsid w:val="009956F1"/>
    <w:rsid w:val="009956FC"/>
    <w:rsid w:val="00995704"/>
    <w:rsid w:val="00995710"/>
    <w:rsid w:val="0099571E"/>
    <w:rsid w:val="00995742"/>
    <w:rsid w:val="00995757"/>
    <w:rsid w:val="0099579D"/>
    <w:rsid w:val="009957FD"/>
    <w:rsid w:val="00995833"/>
    <w:rsid w:val="0099584B"/>
    <w:rsid w:val="00995864"/>
    <w:rsid w:val="00995870"/>
    <w:rsid w:val="00995877"/>
    <w:rsid w:val="00995899"/>
    <w:rsid w:val="009958BC"/>
    <w:rsid w:val="009958D3"/>
    <w:rsid w:val="00995937"/>
    <w:rsid w:val="0099596C"/>
    <w:rsid w:val="00995974"/>
    <w:rsid w:val="00995980"/>
    <w:rsid w:val="00995A64"/>
    <w:rsid w:val="00995ACD"/>
    <w:rsid w:val="00995AFD"/>
    <w:rsid w:val="00995B6A"/>
    <w:rsid w:val="00995BEB"/>
    <w:rsid w:val="00995C0E"/>
    <w:rsid w:val="00995C2E"/>
    <w:rsid w:val="00995C5C"/>
    <w:rsid w:val="00995C94"/>
    <w:rsid w:val="00995CA1"/>
    <w:rsid w:val="00995CD5"/>
    <w:rsid w:val="00995DCE"/>
    <w:rsid w:val="00995DFC"/>
    <w:rsid w:val="00995E28"/>
    <w:rsid w:val="00995E49"/>
    <w:rsid w:val="00995E79"/>
    <w:rsid w:val="00995E96"/>
    <w:rsid w:val="00995E99"/>
    <w:rsid w:val="00995EC7"/>
    <w:rsid w:val="00995EF2"/>
    <w:rsid w:val="00995EFC"/>
    <w:rsid w:val="00995F6D"/>
    <w:rsid w:val="00995F8F"/>
    <w:rsid w:val="00995FFC"/>
    <w:rsid w:val="00996030"/>
    <w:rsid w:val="009960AB"/>
    <w:rsid w:val="009960AF"/>
    <w:rsid w:val="009960BB"/>
    <w:rsid w:val="00996195"/>
    <w:rsid w:val="00996197"/>
    <w:rsid w:val="009961AA"/>
    <w:rsid w:val="00996290"/>
    <w:rsid w:val="009962D5"/>
    <w:rsid w:val="00996306"/>
    <w:rsid w:val="00996313"/>
    <w:rsid w:val="009963A9"/>
    <w:rsid w:val="009963FC"/>
    <w:rsid w:val="00996463"/>
    <w:rsid w:val="00996466"/>
    <w:rsid w:val="0099648A"/>
    <w:rsid w:val="009964B3"/>
    <w:rsid w:val="009964D7"/>
    <w:rsid w:val="0099654C"/>
    <w:rsid w:val="009965AA"/>
    <w:rsid w:val="009965BB"/>
    <w:rsid w:val="00996603"/>
    <w:rsid w:val="00996611"/>
    <w:rsid w:val="00996623"/>
    <w:rsid w:val="0099662E"/>
    <w:rsid w:val="0099667A"/>
    <w:rsid w:val="00996696"/>
    <w:rsid w:val="009966A4"/>
    <w:rsid w:val="009966BC"/>
    <w:rsid w:val="009966F3"/>
    <w:rsid w:val="0099679F"/>
    <w:rsid w:val="009967B9"/>
    <w:rsid w:val="009967CF"/>
    <w:rsid w:val="009967DE"/>
    <w:rsid w:val="0099681B"/>
    <w:rsid w:val="0099683B"/>
    <w:rsid w:val="00996866"/>
    <w:rsid w:val="00996887"/>
    <w:rsid w:val="0099688B"/>
    <w:rsid w:val="00996893"/>
    <w:rsid w:val="00996937"/>
    <w:rsid w:val="00996973"/>
    <w:rsid w:val="00996977"/>
    <w:rsid w:val="0099697F"/>
    <w:rsid w:val="009969CF"/>
    <w:rsid w:val="009969D3"/>
    <w:rsid w:val="009969DD"/>
    <w:rsid w:val="00996A49"/>
    <w:rsid w:val="00996A83"/>
    <w:rsid w:val="00996AE6"/>
    <w:rsid w:val="00996B27"/>
    <w:rsid w:val="00996B39"/>
    <w:rsid w:val="00996B70"/>
    <w:rsid w:val="00996BCD"/>
    <w:rsid w:val="00996BD3"/>
    <w:rsid w:val="00996C35"/>
    <w:rsid w:val="00996CDC"/>
    <w:rsid w:val="00996CFE"/>
    <w:rsid w:val="00996D27"/>
    <w:rsid w:val="00996D4E"/>
    <w:rsid w:val="00996D5C"/>
    <w:rsid w:val="00996E64"/>
    <w:rsid w:val="00996EAB"/>
    <w:rsid w:val="00996EBB"/>
    <w:rsid w:val="00996ED8"/>
    <w:rsid w:val="00996F11"/>
    <w:rsid w:val="00996F40"/>
    <w:rsid w:val="00996F87"/>
    <w:rsid w:val="00996FC8"/>
    <w:rsid w:val="0099701E"/>
    <w:rsid w:val="0099702E"/>
    <w:rsid w:val="0099705A"/>
    <w:rsid w:val="009970B4"/>
    <w:rsid w:val="009970F9"/>
    <w:rsid w:val="0099716F"/>
    <w:rsid w:val="00997283"/>
    <w:rsid w:val="009972A0"/>
    <w:rsid w:val="009972A8"/>
    <w:rsid w:val="009972EF"/>
    <w:rsid w:val="009972FA"/>
    <w:rsid w:val="0099732B"/>
    <w:rsid w:val="00997369"/>
    <w:rsid w:val="0099739E"/>
    <w:rsid w:val="00997408"/>
    <w:rsid w:val="00997417"/>
    <w:rsid w:val="00997419"/>
    <w:rsid w:val="0099744C"/>
    <w:rsid w:val="0099747E"/>
    <w:rsid w:val="009974D0"/>
    <w:rsid w:val="009975E0"/>
    <w:rsid w:val="009975E7"/>
    <w:rsid w:val="0099760C"/>
    <w:rsid w:val="00997661"/>
    <w:rsid w:val="0099766F"/>
    <w:rsid w:val="00997698"/>
    <w:rsid w:val="009976DC"/>
    <w:rsid w:val="0099771F"/>
    <w:rsid w:val="00997737"/>
    <w:rsid w:val="0099773A"/>
    <w:rsid w:val="00997782"/>
    <w:rsid w:val="00997816"/>
    <w:rsid w:val="00997835"/>
    <w:rsid w:val="00997841"/>
    <w:rsid w:val="00997851"/>
    <w:rsid w:val="009978A2"/>
    <w:rsid w:val="009978B1"/>
    <w:rsid w:val="009978E2"/>
    <w:rsid w:val="009978FE"/>
    <w:rsid w:val="00997917"/>
    <w:rsid w:val="00997925"/>
    <w:rsid w:val="00997935"/>
    <w:rsid w:val="0099793F"/>
    <w:rsid w:val="00997940"/>
    <w:rsid w:val="00997965"/>
    <w:rsid w:val="00997975"/>
    <w:rsid w:val="009979C7"/>
    <w:rsid w:val="009979DD"/>
    <w:rsid w:val="009979EE"/>
    <w:rsid w:val="00997A24"/>
    <w:rsid w:val="00997B08"/>
    <w:rsid w:val="00997B22"/>
    <w:rsid w:val="00997B31"/>
    <w:rsid w:val="00997B5D"/>
    <w:rsid w:val="00997BD1"/>
    <w:rsid w:val="00997BD7"/>
    <w:rsid w:val="00997BDE"/>
    <w:rsid w:val="00997BF0"/>
    <w:rsid w:val="00997C00"/>
    <w:rsid w:val="00997C0C"/>
    <w:rsid w:val="00997C25"/>
    <w:rsid w:val="00997C48"/>
    <w:rsid w:val="00997D24"/>
    <w:rsid w:val="00997D4F"/>
    <w:rsid w:val="00997DE6"/>
    <w:rsid w:val="00997E09"/>
    <w:rsid w:val="00997E18"/>
    <w:rsid w:val="00997E98"/>
    <w:rsid w:val="00997E9D"/>
    <w:rsid w:val="00997E9F"/>
    <w:rsid w:val="00997EEA"/>
    <w:rsid w:val="00997F4B"/>
    <w:rsid w:val="00997F8A"/>
    <w:rsid w:val="00997F98"/>
    <w:rsid w:val="00997FFC"/>
    <w:rsid w:val="009A0065"/>
    <w:rsid w:val="009A006E"/>
    <w:rsid w:val="009A0072"/>
    <w:rsid w:val="009A0087"/>
    <w:rsid w:val="009A00B2"/>
    <w:rsid w:val="009A00B3"/>
    <w:rsid w:val="009A00B4"/>
    <w:rsid w:val="009A00E2"/>
    <w:rsid w:val="009A00F0"/>
    <w:rsid w:val="009A0114"/>
    <w:rsid w:val="009A0115"/>
    <w:rsid w:val="009A011A"/>
    <w:rsid w:val="009A0171"/>
    <w:rsid w:val="009A019E"/>
    <w:rsid w:val="009A01BC"/>
    <w:rsid w:val="009A01E7"/>
    <w:rsid w:val="009A01F6"/>
    <w:rsid w:val="009A021D"/>
    <w:rsid w:val="009A0231"/>
    <w:rsid w:val="009A0298"/>
    <w:rsid w:val="009A02A8"/>
    <w:rsid w:val="009A02AE"/>
    <w:rsid w:val="009A0322"/>
    <w:rsid w:val="009A0327"/>
    <w:rsid w:val="009A037B"/>
    <w:rsid w:val="009A03D9"/>
    <w:rsid w:val="009A03EE"/>
    <w:rsid w:val="009A044F"/>
    <w:rsid w:val="009A0469"/>
    <w:rsid w:val="009A0500"/>
    <w:rsid w:val="009A0531"/>
    <w:rsid w:val="009A054B"/>
    <w:rsid w:val="009A062A"/>
    <w:rsid w:val="009A0645"/>
    <w:rsid w:val="009A0674"/>
    <w:rsid w:val="009A0685"/>
    <w:rsid w:val="009A06AD"/>
    <w:rsid w:val="009A0721"/>
    <w:rsid w:val="009A0722"/>
    <w:rsid w:val="009A073F"/>
    <w:rsid w:val="009A07DA"/>
    <w:rsid w:val="009A080E"/>
    <w:rsid w:val="009A0901"/>
    <w:rsid w:val="009A0912"/>
    <w:rsid w:val="009A0940"/>
    <w:rsid w:val="009A0962"/>
    <w:rsid w:val="009A096F"/>
    <w:rsid w:val="009A098B"/>
    <w:rsid w:val="009A0A40"/>
    <w:rsid w:val="009A0A57"/>
    <w:rsid w:val="009A0A74"/>
    <w:rsid w:val="009A0AC7"/>
    <w:rsid w:val="009A0AED"/>
    <w:rsid w:val="009A0AF2"/>
    <w:rsid w:val="009A0AFD"/>
    <w:rsid w:val="009A0B10"/>
    <w:rsid w:val="009A0BD2"/>
    <w:rsid w:val="009A0BDE"/>
    <w:rsid w:val="009A0C20"/>
    <w:rsid w:val="009A0C32"/>
    <w:rsid w:val="009A0C36"/>
    <w:rsid w:val="009A0C53"/>
    <w:rsid w:val="009A0C59"/>
    <w:rsid w:val="009A0D19"/>
    <w:rsid w:val="009A0D89"/>
    <w:rsid w:val="009A0DC1"/>
    <w:rsid w:val="009A0DDB"/>
    <w:rsid w:val="009A0DE7"/>
    <w:rsid w:val="009A0DE8"/>
    <w:rsid w:val="009A0E66"/>
    <w:rsid w:val="009A0EF0"/>
    <w:rsid w:val="009A0F05"/>
    <w:rsid w:val="009A0F3E"/>
    <w:rsid w:val="009A0FC0"/>
    <w:rsid w:val="009A0FC5"/>
    <w:rsid w:val="009A104F"/>
    <w:rsid w:val="009A108C"/>
    <w:rsid w:val="009A10A5"/>
    <w:rsid w:val="009A10A9"/>
    <w:rsid w:val="009A10E3"/>
    <w:rsid w:val="009A1123"/>
    <w:rsid w:val="009A11E6"/>
    <w:rsid w:val="009A11F4"/>
    <w:rsid w:val="009A1287"/>
    <w:rsid w:val="009A12D4"/>
    <w:rsid w:val="009A12FD"/>
    <w:rsid w:val="009A1301"/>
    <w:rsid w:val="009A1315"/>
    <w:rsid w:val="009A13CD"/>
    <w:rsid w:val="009A143C"/>
    <w:rsid w:val="009A1533"/>
    <w:rsid w:val="009A1546"/>
    <w:rsid w:val="009A155B"/>
    <w:rsid w:val="009A1561"/>
    <w:rsid w:val="009A156E"/>
    <w:rsid w:val="009A15AB"/>
    <w:rsid w:val="009A15EF"/>
    <w:rsid w:val="009A17BD"/>
    <w:rsid w:val="009A17BF"/>
    <w:rsid w:val="009A18A8"/>
    <w:rsid w:val="009A18B0"/>
    <w:rsid w:val="009A18FD"/>
    <w:rsid w:val="009A190A"/>
    <w:rsid w:val="009A193C"/>
    <w:rsid w:val="009A194C"/>
    <w:rsid w:val="009A1999"/>
    <w:rsid w:val="009A19EB"/>
    <w:rsid w:val="009A19F5"/>
    <w:rsid w:val="009A1A09"/>
    <w:rsid w:val="009A1A3B"/>
    <w:rsid w:val="009A1A42"/>
    <w:rsid w:val="009A1A4E"/>
    <w:rsid w:val="009A1A70"/>
    <w:rsid w:val="009A1A8A"/>
    <w:rsid w:val="009A1A95"/>
    <w:rsid w:val="009A1ADC"/>
    <w:rsid w:val="009A1AFA"/>
    <w:rsid w:val="009A1AFB"/>
    <w:rsid w:val="009A1B57"/>
    <w:rsid w:val="009A1B93"/>
    <w:rsid w:val="009A1BA7"/>
    <w:rsid w:val="009A1BC8"/>
    <w:rsid w:val="009A1C11"/>
    <w:rsid w:val="009A1C2A"/>
    <w:rsid w:val="009A1C53"/>
    <w:rsid w:val="009A1C63"/>
    <w:rsid w:val="009A1C85"/>
    <w:rsid w:val="009A1C93"/>
    <w:rsid w:val="009A1C9F"/>
    <w:rsid w:val="009A1D27"/>
    <w:rsid w:val="009A1D5E"/>
    <w:rsid w:val="009A1D8F"/>
    <w:rsid w:val="009A1DC0"/>
    <w:rsid w:val="009A1E00"/>
    <w:rsid w:val="009A1E23"/>
    <w:rsid w:val="009A1E2D"/>
    <w:rsid w:val="009A1E33"/>
    <w:rsid w:val="009A1E97"/>
    <w:rsid w:val="009A1EBB"/>
    <w:rsid w:val="009A1F20"/>
    <w:rsid w:val="009A1F8D"/>
    <w:rsid w:val="009A1FC4"/>
    <w:rsid w:val="009A1FDB"/>
    <w:rsid w:val="009A2087"/>
    <w:rsid w:val="009A2088"/>
    <w:rsid w:val="009A20DB"/>
    <w:rsid w:val="009A20F5"/>
    <w:rsid w:val="009A21AA"/>
    <w:rsid w:val="009A21B6"/>
    <w:rsid w:val="009A21C5"/>
    <w:rsid w:val="009A2205"/>
    <w:rsid w:val="009A2221"/>
    <w:rsid w:val="009A222C"/>
    <w:rsid w:val="009A2264"/>
    <w:rsid w:val="009A2266"/>
    <w:rsid w:val="009A226D"/>
    <w:rsid w:val="009A2283"/>
    <w:rsid w:val="009A22CA"/>
    <w:rsid w:val="009A2342"/>
    <w:rsid w:val="009A235D"/>
    <w:rsid w:val="009A235E"/>
    <w:rsid w:val="009A2380"/>
    <w:rsid w:val="009A23E0"/>
    <w:rsid w:val="009A23E7"/>
    <w:rsid w:val="009A2412"/>
    <w:rsid w:val="009A24AD"/>
    <w:rsid w:val="009A24BE"/>
    <w:rsid w:val="009A24EF"/>
    <w:rsid w:val="009A2517"/>
    <w:rsid w:val="009A2520"/>
    <w:rsid w:val="009A25C8"/>
    <w:rsid w:val="009A25EC"/>
    <w:rsid w:val="009A2637"/>
    <w:rsid w:val="009A263A"/>
    <w:rsid w:val="009A2652"/>
    <w:rsid w:val="009A2675"/>
    <w:rsid w:val="009A2694"/>
    <w:rsid w:val="009A26A5"/>
    <w:rsid w:val="009A26A9"/>
    <w:rsid w:val="009A26B9"/>
    <w:rsid w:val="009A26C4"/>
    <w:rsid w:val="009A26E0"/>
    <w:rsid w:val="009A2742"/>
    <w:rsid w:val="009A275F"/>
    <w:rsid w:val="009A27AB"/>
    <w:rsid w:val="009A27B9"/>
    <w:rsid w:val="009A27E3"/>
    <w:rsid w:val="009A27F9"/>
    <w:rsid w:val="009A2841"/>
    <w:rsid w:val="009A286E"/>
    <w:rsid w:val="009A28D6"/>
    <w:rsid w:val="009A28FF"/>
    <w:rsid w:val="009A2949"/>
    <w:rsid w:val="009A296E"/>
    <w:rsid w:val="009A2988"/>
    <w:rsid w:val="009A29E3"/>
    <w:rsid w:val="009A29F7"/>
    <w:rsid w:val="009A2A0E"/>
    <w:rsid w:val="009A2A7D"/>
    <w:rsid w:val="009A2A8D"/>
    <w:rsid w:val="009A2A9B"/>
    <w:rsid w:val="009A2B30"/>
    <w:rsid w:val="009A2BAD"/>
    <w:rsid w:val="009A2BCE"/>
    <w:rsid w:val="009A2C0B"/>
    <w:rsid w:val="009A2C2B"/>
    <w:rsid w:val="009A2C8E"/>
    <w:rsid w:val="009A2D10"/>
    <w:rsid w:val="009A2D4E"/>
    <w:rsid w:val="009A2D72"/>
    <w:rsid w:val="009A2D76"/>
    <w:rsid w:val="009A2D8A"/>
    <w:rsid w:val="009A2DA6"/>
    <w:rsid w:val="009A2DC3"/>
    <w:rsid w:val="009A2E25"/>
    <w:rsid w:val="009A2EBB"/>
    <w:rsid w:val="009A2F64"/>
    <w:rsid w:val="009A301C"/>
    <w:rsid w:val="009A302C"/>
    <w:rsid w:val="009A3051"/>
    <w:rsid w:val="009A3078"/>
    <w:rsid w:val="009A30FD"/>
    <w:rsid w:val="009A3107"/>
    <w:rsid w:val="009A3133"/>
    <w:rsid w:val="009A315B"/>
    <w:rsid w:val="009A3171"/>
    <w:rsid w:val="009A31E0"/>
    <w:rsid w:val="009A3223"/>
    <w:rsid w:val="009A32BA"/>
    <w:rsid w:val="009A32C4"/>
    <w:rsid w:val="009A333F"/>
    <w:rsid w:val="009A335E"/>
    <w:rsid w:val="009A3374"/>
    <w:rsid w:val="009A3397"/>
    <w:rsid w:val="009A339F"/>
    <w:rsid w:val="009A33C6"/>
    <w:rsid w:val="009A33E2"/>
    <w:rsid w:val="009A340A"/>
    <w:rsid w:val="009A34C2"/>
    <w:rsid w:val="009A34F6"/>
    <w:rsid w:val="009A350C"/>
    <w:rsid w:val="009A353A"/>
    <w:rsid w:val="009A3571"/>
    <w:rsid w:val="009A35E7"/>
    <w:rsid w:val="009A360F"/>
    <w:rsid w:val="009A366B"/>
    <w:rsid w:val="009A3671"/>
    <w:rsid w:val="009A3688"/>
    <w:rsid w:val="009A3710"/>
    <w:rsid w:val="009A3771"/>
    <w:rsid w:val="009A37B9"/>
    <w:rsid w:val="009A37E4"/>
    <w:rsid w:val="009A383C"/>
    <w:rsid w:val="009A385E"/>
    <w:rsid w:val="009A38D2"/>
    <w:rsid w:val="009A391E"/>
    <w:rsid w:val="009A3941"/>
    <w:rsid w:val="009A3952"/>
    <w:rsid w:val="009A3967"/>
    <w:rsid w:val="009A3971"/>
    <w:rsid w:val="009A39B9"/>
    <w:rsid w:val="009A39DD"/>
    <w:rsid w:val="009A39F9"/>
    <w:rsid w:val="009A3A9F"/>
    <w:rsid w:val="009A3ABF"/>
    <w:rsid w:val="009A3B75"/>
    <w:rsid w:val="009A3B9A"/>
    <w:rsid w:val="009A3BB6"/>
    <w:rsid w:val="009A3BF5"/>
    <w:rsid w:val="009A3BFA"/>
    <w:rsid w:val="009A3C1F"/>
    <w:rsid w:val="009A3C4B"/>
    <w:rsid w:val="009A3C52"/>
    <w:rsid w:val="009A3C6F"/>
    <w:rsid w:val="009A3CA1"/>
    <w:rsid w:val="009A3CBF"/>
    <w:rsid w:val="009A3D10"/>
    <w:rsid w:val="009A3D22"/>
    <w:rsid w:val="009A3D4A"/>
    <w:rsid w:val="009A3D77"/>
    <w:rsid w:val="009A3D78"/>
    <w:rsid w:val="009A3DBC"/>
    <w:rsid w:val="009A3E54"/>
    <w:rsid w:val="009A3EA4"/>
    <w:rsid w:val="009A3EC6"/>
    <w:rsid w:val="009A3ED9"/>
    <w:rsid w:val="009A3F0A"/>
    <w:rsid w:val="009A3F1F"/>
    <w:rsid w:val="009A3FBD"/>
    <w:rsid w:val="009A4016"/>
    <w:rsid w:val="009A4046"/>
    <w:rsid w:val="009A4074"/>
    <w:rsid w:val="009A407D"/>
    <w:rsid w:val="009A40B1"/>
    <w:rsid w:val="009A40BE"/>
    <w:rsid w:val="009A410E"/>
    <w:rsid w:val="009A417D"/>
    <w:rsid w:val="009A41B1"/>
    <w:rsid w:val="009A41B7"/>
    <w:rsid w:val="009A41F1"/>
    <w:rsid w:val="009A41F7"/>
    <w:rsid w:val="009A4269"/>
    <w:rsid w:val="009A42AD"/>
    <w:rsid w:val="009A42B4"/>
    <w:rsid w:val="009A42D4"/>
    <w:rsid w:val="009A42D6"/>
    <w:rsid w:val="009A433C"/>
    <w:rsid w:val="009A433D"/>
    <w:rsid w:val="009A436A"/>
    <w:rsid w:val="009A438E"/>
    <w:rsid w:val="009A43A5"/>
    <w:rsid w:val="009A4429"/>
    <w:rsid w:val="009A4506"/>
    <w:rsid w:val="009A451D"/>
    <w:rsid w:val="009A452D"/>
    <w:rsid w:val="009A452E"/>
    <w:rsid w:val="009A4549"/>
    <w:rsid w:val="009A4583"/>
    <w:rsid w:val="009A45B4"/>
    <w:rsid w:val="009A45E1"/>
    <w:rsid w:val="009A461B"/>
    <w:rsid w:val="009A461F"/>
    <w:rsid w:val="009A4629"/>
    <w:rsid w:val="009A4661"/>
    <w:rsid w:val="009A4675"/>
    <w:rsid w:val="009A46ED"/>
    <w:rsid w:val="009A4880"/>
    <w:rsid w:val="009A488D"/>
    <w:rsid w:val="009A48B3"/>
    <w:rsid w:val="009A48C7"/>
    <w:rsid w:val="009A48EC"/>
    <w:rsid w:val="009A48FA"/>
    <w:rsid w:val="009A494E"/>
    <w:rsid w:val="009A4954"/>
    <w:rsid w:val="009A49AB"/>
    <w:rsid w:val="009A4A05"/>
    <w:rsid w:val="009A4A2F"/>
    <w:rsid w:val="009A4A33"/>
    <w:rsid w:val="009A4A5B"/>
    <w:rsid w:val="009A4A6E"/>
    <w:rsid w:val="009A4A82"/>
    <w:rsid w:val="009A4A8B"/>
    <w:rsid w:val="009A4AA0"/>
    <w:rsid w:val="009A4B12"/>
    <w:rsid w:val="009A4B48"/>
    <w:rsid w:val="009A4B67"/>
    <w:rsid w:val="009A4C4A"/>
    <w:rsid w:val="009A4C51"/>
    <w:rsid w:val="009A4C7F"/>
    <w:rsid w:val="009A4CC7"/>
    <w:rsid w:val="009A4CDC"/>
    <w:rsid w:val="009A4D00"/>
    <w:rsid w:val="009A4D5A"/>
    <w:rsid w:val="009A4DB1"/>
    <w:rsid w:val="009A4DC0"/>
    <w:rsid w:val="009A4EF0"/>
    <w:rsid w:val="009A4F16"/>
    <w:rsid w:val="009A4F33"/>
    <w:rsid w:val="009A4F4E"/>
    <w:rsid w:val="009A500B"/>
    <w:rsid w:val="009A502F"/>
    <w:rsid w:val="009A50CD"/>
    <w:rsid w:val="009A50D9"/>
    <w:rsid w:val="009A50E2"/>
    <w:rsid w:val="009A515A"/>
    <w:rsid w:val="009A5194"/>
    <w:rsid w:val="009A5196"/>
    <w:rsid w:val="009A51E8"/>
    <w:rsid w:val="009A51EF"/>
    <w:rsid w:val="009A5204"/>
    <w:rsid w:val="009A5225"/>
    <w:rsid w:val="009A5234"/>
    <w:rsid w:val="009A5235"/>
    <w:rsid w:val="009A5260"/>
    <w:rsid w:val="009A52AD"/>
    <w:rsid w:val="009A5312"/>
    <w:rsid w:val="009A5326"/>
    <w:rsid w:val="009A532E"/>
    <w:rsid w:val="009A5349"/>
    <w:rsid w:val="009A5381"/>
    <w:rsid w:val="009A53A8"/>
    <w:rsid w:val="009A53B9"/>
    <w:rsid w:val="009A5453"/>
    <w:rsid w:val="009A547A"/>
    <w:rsid w:val="009A54A7"/>
    <w:rsid w:val="009A54B2"/>
    <w:rsid w:val="009A54BC"/>
    <w:rsid w:val="009A54FC"/>
    <w:rsid w:val="009A5538"/>
    <w:rsid w:val="009A55CA"/>
    <w:rsid w:val="009A55F7"/>
    <w:rsid w:val="009A565C"/>
    <w:rsid w:val="009A567D"/>
    <w:rsid w:val="009A56A3"/>
    <w:rsid w:val="009A56E0"/>
    <w:rsid w:val="009A5701"/>
    <w:rsid w:val="009A5776"/>
    <w:rsid w:val="009A5788"/>
    <w:rsid w:val="009A5817"/>
    <w:rsid w:val="009A582D"/>
    <w:rsid w:val="009A583B"/>
    <w:rsid w:val="009A586E"/>
    <w:rsid w:val="009A58F3"/>
    <w:rsid w:val="009A5936"/>
    <w:rsid w:val="009A593C"/>
    <w:rsid w:val="009A5945"/>
    <w:rsid w:val="009A5975"/>
    <w:rsid w:val="009A5A0C"/>
    <w:rsid w:val="009A5A32"/>
    <w:rsid w:val="009A5A45"/>
    <w:rsid w:val="009A5A53"/>
    <w:rsid w:val="009A5B00"/>
    <w:rsid w:val="009A5B02"/>
    <w:rsid w:val="009A5B7C"/>
    <w:rsid w:val="009A5B86"/>
    <w:rsid w:val="009A5B8E"/>
    <w:rsid w:val="009A5BD9"/>
    <w:rsid w:val="009A5BE9"/>
    <w:rsid w:val="009A5BFC"/>
    <w:rsid w:val="009A5C56"/>
    <w:rsid w:val="009A5CD5"/>
    <w:rsid w:val="009A5D33"/>
    <w:rsid w:val="009A5D8D"/>
    <w:rsid w:val="009A5D8E"/>
    <w:rsid w:val="009A5DE4"/>
    <w:rsid w:val="009A5E11"/>
    <w:rsid w:val="009A5E5F"/>
    <w:rsid w:val="009A5E68"/>
    <w:rsid w:val="009A5E94"/>
    <w:rsid w:val="009A5EB2"/>
    <w:rsid w:val="009A5EBF"/>
    <w:rsid w:val="009A5EC7"/>
    <w:rsid w:val="009A5ECE"/>
    <w:rsid w:val="009A5F12"/>
    <w:rsid w:val="009A5F41"/>
    <w:rsid w:val="009A5F4F"/>
    <w:rsid w:val="009A5FDB"/>
    <w:rsid w:val="009A5FE0"/>
    <w:rsid w:val="009A5FFA"/>
    <w:rsid w:val="009A6038"/>
    <w:rsid w:val="009A604C"/>
    <w:rsid w:val="009A6056"/>
    <w:rsid w:val="009A6065"/>
    <w:rsid w:val="009A6099"/>
    <w:rsid w:val="009A60B8"/>
    <w:rsid w:val="009A60CF"/>
    <w:rsid w:val="009A60D4"/>
    <w:rsid w:val="009A6168"/>
    <w:rsid w:val="009A61E3"/>
    <w:rsid w:val="009A6258"/>
    <w:rsid w:val="009A6281"/>
    <w:rsid w:val="009A6282"/>
    <w:rsid w:val="009A6294"/>
    <w:rsid w:val="009A62B1"/>
    <w:rsid w:val="009A6327"/>
    <w:rsid w:val="009A633F"/>
    <w:rsid w:val="009A637D"/>
    <w:rsid w:val="009A63F8"/>
    <w:rsid w:val="009A6467"/>
    <w:rsid w:val="009A64B7"/>
    <w:rsid w:val="009A64BA"/>
    <w:rsid w:val="009A64F4"/>
    <w:rsid w:val="009A6502"/>
    <w:rsid w:val="009A6513"/>
    <w:rsid w:val="009A6527"/>
    <w:rsid w:val="009A6559"/>
    <w:rsid w:val="009A657E"/>
    <w:rsid w:val="009A6587"/>
    <w:rsid w:val="009A65A9"/>
    <w:rsid w:val="009A65BE"/>
    <w:rsid w:val="009A65D1"/>
    <w:rsid w:val="009A65E1"/>
    <w:rsid w:val="009A65F2"/>
    <w:rsid w:val="009A65F4"/>
    <w:rsid w:val="009A6600"/>
    <w:rsid w:val="009A663D"/>
    <w:rsid w:val="009A6662"/>
    <w:rsid w:val="009A666A"/>
    <w:rsid w:val="009A6675"/>
    <w:rsid w:val="009A6686"/>
    <w:rsid w:val="009A66CA"/>
    <w:rsid w:val="009A66D7"/>
    <w:rsid w:val="009A6775"/>
    <w:rsid w:val="009A67B2"/>
    <w:rsid w:val="009A67F0"/>
    <w:rsid w:val="009A688E"/>
    <w:rsid w:val="009A68AB"/>
    <w:rsid w:val="009A68B4"/>
    <w:rsid w:val="009A68FE"/>
    <w:rsid w:val="009A696F"/>
    <w:rsid w:val="009A6970"/>
    <w:rsid w:val="009A69F1"/>
    <w:rsid w:val="009A6A51"/>
    <w:rsid w:val="009A6A71"/>
    <w:rsid w:val="009A6AC2"/>
    <w:rsid w:val="009A6ADD"/>
    <w:rsid w:val="009A6AE0"/>
    <w:rsid w:val="009A6B76"/>
    <w:rsid w:val="009A6BBB"/>
    <w:rsid w:val="009A6BF2"/>
    <w:rsid w:val="009A6C08"/>
    <w:rsid w:val="009A6C0D"/>
    <w:rsid w:val="009A6D76"/>
    <w:rsid w:val="009A6DC6"/>
    <w:rsid w:val="009A6E39"/>
    <w:rsid w:val="009A6E45"/>
    <w:rsid w:val="009A6E8F"/>
    <w:rsid w:val="009A6E91"/>
    <w:rsid w:val="009A6EB3"/>
    <w:rsid w:val="009A6EB8"/>
    <w:rsid w:val="009A6ED1"/>
    <w:rsid w:val="009A6F57"/>
    <w:rsid w:val="009A6F6D"/>
    <w:rsid w:val="009A6F7F"/>
    <w:rsid w:val="009A6FBC"/>
    <w:rsid w:val="009A6FCD"/>
    <w:rsid w:val="009A6FD0"/>
    <w:rsid w:val="009A6FD7"/>
    <w:rsid w:val="009A6FE0"/>
    <w:rsid w:val="009A6FE9"/>
    <w:rsid w:val="009A7018"/>
    <w:rsid w:val="009A704F"/>
    <w:rsid w:val="009A708E"/>
    <w:rsid w:val="009A70AD"/>
    <w:rsid w:val="009A70BE"/>
    <w:rsid w:val="009A7151"/>
    <w:rsid w:val="009A7165"/>
    <w:rsid w:val="009A71A1"/>
    <w:rsid w:val="009A71AA"/>
    <w:rsid w:val="009A71AB"/>
    <w:rsid w:val="009A71C8"/>
    <w:rsid w:val="009A71E2"/>
    <w:rsid w:val="009A71F1"/>
    <w:rsid w:val="009A724D"/>
    <w:rsid w:val="009A7257"/>
    <w:rsid w:val="009A7271"/>
    <w:rsid w:val="009A7272"/>
    <w:rsid w:val="009A72A1"/>
    <w:rsid w:val="009A72BA"/>
    <w:rsid w:val="009A72CB"/>
    <w:rsid w:val="009A7374"/>
    <w:rsid w:val="009A739E"/>
    <w:rsid w:val="009A73BB"/>
    <w:rsid w:val="009A73CC"/>
    <w:rsid w:val="009A73EB"/>
    <w:rsid w:val="009A73EC"/>
    <w:rsid w:val="009A7462"/>
    <w:rsid w:val="009A74D6"/>
    <w:rsid w:val="009A7558"/>
    <w:rsid w:val="009A7594"/>
    <w:rsid w:val="009A75C2"/>
    <w:rsid w:val="009A75CB"/>
    <w:rsid w:val="009A7641"/>
    <w:rsid w:val="009A7650"/>
    <w:rsid w:val="009A76FF"/>
    <w:rsid w:val="009A770D"/>
    <w:rsid w:val="009A7711"/>
    <w:rsid w:val="009A7730"/>
    <w:rsid w:val="009A7751"/>
    <w:rsid w:val="009A775F"/>
    <w:rsid w:val="009A776A"/>
    <w:rsid w:val="009A7779"/>
    <w:rsid w:val="009A77D4"/>
    <w:rsid w:val="009A77E3"/>
    <w:rsid w:val="009A77F8"/>
    <w:rsid w:val="009A7877"/>
    <w:rsid w:val="009A78BE"/>
    <w:rsid w:val="009A78CE"/>
    <w:rsid w:val="009A7917"/>
    <w:rsid w:val="009A794B"/>
    <w:rsid w:val="009A795B"/>
    <w:rsid w:val="009A796D"/>
    <w:rsid w:val="009A7986"/>
    <w:rsid w:val="009A79BC"/>
    <w:rsid w:val="009A79CD"/>
    <w:rsid w:val="009A79CE"/>
    <w:rsid w:val="009A7A01"/>
    <w:rsid w:val="009A7A58"/>
    <w:rsid w:val="009A7AAD"/>
    <w:rsid w:val="009A7AB0"/>
    <w:rsid w:val="009A7AC0"/>
    <w:rsid w:val="009A7AC3"/>
    <w:rsid w:val="009A7AD0"/>
    <w:rsid w:val="009A7AD2"/>
    <w:rsid w:val="009A7B0C"/>
    <w:rsid w:val="009A7B46"/>
    <w:rsid w:val="009A7B68"/>
    <w:rsid w:val="009A7B79"/>
    <w:rsid w:val="009A7B7D"/>
    <w:rsid w:val="009A7BC1"/>
    <w:rsid w:val="009A7C00"/>
    <w:rsid w:val="009A7C11"/>
    <w:rsid w:val="009A7C68"/>
    <w:rsid w:val="009A7C97"/>
    <w:rsid w:val="009A7CA1"/>
    <w:rsid w:val="009A7CBB"/>
    <w:rsid w:val="009A7CBD"/>
    <w:rsid w:val="009A7CBE"/>
    <w:rsid w:val="009A7CF8"/>
    <w:rsid w:val="009A7D58"/>
    <w:rsid w:val="009A7DA9"/>
    <w:rsid w:val="009A7DC0"/>
    <w:rsid w:val="009A7DCF"/>
    <w:rsid w:val="009A7DEC"/>
    <w:rsid w:val="009A7DF9"/>
    <w:rsid w:val="009A7E45"/>
    <w:rsid w:val="009A7EC6"/>
    <w:rsid w:val="009A7EF5"/>
    <w:rsid w:val="009A7F2F"/>
    <w:rsid w:val="009A7F39"/>
    <w:rsid w:val="009A7F5C"/>
    <w:rsid w:val="009A7F8F"/>
    <w:rsid w:val="009A7FB8"/>
    <w:rsid w:val="009A7FC4"/>
    <w:rsid w:val="009A7FCD"/>
    <w:rsid w:val="009A7FDB"/>
    <w:rsid w:val="009A7FF5"/>
    <w:rsid w:val="009B0006"/>
    <w:rsid w:val="009B0045"/>
    <w:rsid w:val="009B0046"/>
    <w:rsid w:val="009B004F"/>
    <w:rsid w:val="009B0069"/>
    <w:rsid w:val="009B007B"/>
    <w:rsid w:val="009B00BD"/>
    <w:rsid w:val="009B00C2"/>
    <w:rsid w:val="009B0116"/>
    <w:rsid w:val="009B0136"/>
    <w:rsid w:val="009B0173"/>
    <w:rsid w:val="009B018D"/>
    <w:rsid w:val="009B0193"/>
    <w:rsid w:val="009B01C8"/>
    <w:rsid w:val="009B01D2"/>
    <w:rsid w:val="009B01DC"/>
    <w:rsid w:val="009B01F4"/>
    <w:rsid w:val="009B023F"/>
    <w:rsid w:val="009B0241"/>
    <w:rsid w:val="009B02B6"/>
    <w:rsid w:val="009B02C9"/>
    <w:rsid w:val="009B02F4"/>
    <w:rsid w:val="009B0344"/>
    <w:rsid w:val="009B035B"/>
    <w:rsid w:val="009B03EC"/>
    <w:rsid w:val="009B0402"/>
    <w:rsid w:val="009B0404"/>
    <w:rsid w:val="009B0415"/>
    <w:rsid w:val="009B04A9"/>
    <w:rsid w:val="009B04E0"/>
    <w:rsid w:val="009B04E8"/>
    <w:rsid w:val="009B04F4"/>
    <w:rsid w:val="009B04F8"/>
    <w:rsid w:val="009B0563"/>
    <w:rsid w:val="009B0592"/>
    <w:rsid w:val="009B05D2"/>
    <w:rsid w:val="009B0630"/>
    <w:rsid w:val="009B063F"/>
    <w:rsid w:val="009B0655"/>
    <w:rsid w:val="009B06BF"/>
    <w:rsid w:val="009B06FC"/>
    <w:rsid w:val="009B0709"/>
    <w:rsid w:val="009B0713"/>
    <w:rsid w:val="009B07C0"/>
    <w:rsid w:val="009B07C1"/>
    <w:rsid w:val="009B07DE"/>
    <w:rsid w:val="009B086F"/>
    <w:rsid w:val="009B0886"/>
    <w:rsid w:val="009B08A4"/>
    <w:rsid w:val="009B090A"/>
    <w:rsid w:val="009B0941"/>
    <w:rsid w:val="009B0942"/>
    <w:rsid w:val="009B0964"/>
    <w:rsid w:val="009B09E4"/>
    <w:rsid w:val="009B09EC"/>
    <w:rsid w:val="009B09ED"/>
    <w:rsid w:val="009B0A23"/>
    <w:rsid w:val="009B0A30"/>
    <w:rsid w:val="009B0AA7"/>
    <w:rsid w:val="009B0ABD"/>
    <w:rsid w:val="009B0AD6"/>
    <w:rsid w:val="009B0B03"/>
    <w:rsid w:val="009B0B07"/>
    <w:rsid w:val="009B0B12"/>
    <w:rsid w:val="009B0B52"/>
    <w:rsid w:val="009B0B84"/>
    <w:rsid w:val="009B0B8E"/>
    <w:rsid w:val="009B0B97"/>
    <w:rsid w:val="009B0BC3"/>
    <w:rsid w:val="009B0C38"/>
    <w:rsid w:val="009B0C62"/>
    <w:rsid w:val="009B0CE8"/>
    <w:rsid w:val="009B0CFE"/>
    <w:rsid w:val="009B0D07"/>
    <w:rsid w:val="009B0D12"/>
    <w:rsid w:val="009B0D68"/>
    <w:rsid w:val="009B0D77"/>
    <w:rsid w:val="009B0D87"/>
    <w:rsid w:val="009B0DAB"/>
    <w:rsid w:val="009B0DB2"/>
    <w:rsid w:val="009B0DD3"/>
    <w:rsid w:val="009B0DEA"/>
    <w:rsid w:val="009B0E9D"/>
    <w:rsid w:val="009B0F05"/>
    <w:rsid w:val="009B0F24"/>
    <w:rsid w:val="009B0F2F"/>
    <w:rsid w:val="009B0F34"/>
    <w:rsid w:val="009B0F69"/>
    <w:rsid w:val="009B0F85"/>
    <w:rsid w:val="009B0F8B"/>
    <w:rsid w:val="009B0FA3"/>
    <w:rsid w:val="009B0FB2"/>
    <w:rsid w:val="009B0FB3"/>
    <w:rsid w:val="009B1004"/>
    <w:rsid w:val="009B1009"/>
    <w:rsid w:val="009B100D"/>
    <w:rsid w:val="009B102B"/>
    <w:rsid w:val="009B106E"/>
    <w:rsid w:val="009B1086"/>
    <w:rsid w:val="009B1088"/>
    <w:rsid w:val="009B10D0"/>
    <w:rsid w:val="009B10DB"/>
    <w:rsid w:val="009B10F3"/>
    <w:rsid w:val="009B1132"/>
    <w:rsid w:val="009B1149"/>
    <w:rsid w:val="009B1152"/>
    <w:rsid w:val="009B11D0"/>
    <w:rsid w:val="009B121B"/>
    <w:rsid w:val="009B1235"/>
    <w:rsid w:val="009B1243"/>
    <w:rsid w:val="009B126C"/>
    <w:rsid w:val="009B1280"/>
    <w:rsid w:val="009B1399"/>
    <w:rsid w:val="009B139E"/>
    <w:rsid w:val="009B13AC"/>
    <w:rsid w:val="009B145B"/>
    <w:rsid w:val="009B14AD"/>
    <w:rsid w:val="009B14D7"/>
    <w:rsid w:val="009B150C"/>
    <w:rsid w:val="009B153A"/>
    <w:rsid w:val="009B1551"/>
    <w:rsid w:val="009B1582"/>
    <w:rsid w:val="009B15CA"/>
    <w:rsid w:val="009B15CB"/>
    <w:rsid w:val="009B15CE"/>
    <w:rsid w:val="009B1656"/>
    <w:rsid w:val="009B16B8"/>
    <w:rsid w:val="009B16D3"/>
    <w:rsid w:val="009B1707"/>
    <w:rsid w:val="009B1718"/>
    <w:rsid w:val="009B171B"/>
    <w:rsid w:val="009B1757"/>
    <w:rsid w:val="009B177E"/>
    <w:rsid w:val="009B1794"/>
    <w:rsid w:val="009B17D9"/>
    <w:rsid w:val="009B17EA"/>
    <w:rsid w:val="009B1808"/>
    <w:rsid w:val="009B1817"/>
    <w:rsid w:val="009B182A"/>
    <w:rsid w:val="009B1845"/>
    <w:rsid w:val="009B185F"/>
    <w:rsid w:val="009B186E"/>
    <w:rsid w:val="009B189B"/>
    <w:rsid w:val="009B193C"/>
    <w:rsid w:val="009B199A"/>
    <w:rsid w:val="009B19A2"/>
    <w:rsid w:val="009B19B8"/>
    <w:rsid w:val="009B19C0"/>
    <w:rsid w:val="009B1A26"/>
    <w:rsid w:val="009B1AC3"/>
    <w:rsid w:val="009B1AD5"/>
    <w:rsid w:val="009B1AFF"/>
    <w:rsid w:val="009B1B4C"/>
    <w:rsid w:val="009B1B5A"/>
    <w:rsid w:val="009B1C38"/>
    <w:rsid w:val="009B1C85"/>
    <w:rsid w:val="009B1CB4"/>
    <w:rsid w:val="009B1CD4"/>
    <w:rsid w:val="009B1CF3"/>
    <w:rsid w:val="009B1DC0"/>
    <w:rsid w:val="009B1DFA"/>
    <w:rsid w:val="009B1DFB"/>
    <w:rsid w:val="009B1E2C"/>
    <w:rsid w:val="009B1E42"/>
    <w:rsid w:val="009B1E84"/>
    <w:rsid w:val="009B1EA8"/>
    <w:rsid w:val="009B1F11"/>
    <w:rsid w:val="009B1F5E"/>
    <w:rsid w:val="009B1F99"/>
    <w:rsid w:val="009B1FE7"/>
    <w:rsid w:val="009B2033"/>
    <w:rsid w:val="009B2058"/>
    <w:rsid w:val="009B207A"/>
    <w:rsid w:val="009B2091"/>
    <w:rsid w:val="009B209A"/>
    <w:rsid w:val="009B20AE"/>
    <w:rsid w:val="009B20C1"/>
    <w:rsid w:val="009B20FB"/>
    <w:rsid w:val="009B21B0"/>
    <w:rsid w:val="009B21BB"/>
    <w:rsid w:val="009B21C2"/>
    <w:rsid w:val="009B21C5"/>
    <w:rsid w:val="009B21C9"/>
    <w:rsid w:val="009B21D1"/>
    <w:rsid w:val="009B21DE"/>
    <w:rsid w:val="009B2263"/>
    <w:rsid w:val="009B2296"/>
    <w:rsid w:val="009B2304"/>
    <w:rsid w:val="009B2332"/>
    <w:rsid w:val="009B23DA"/>
    <w:rsid w:val="009B243B"/>
    <w:rsid w:val="009B243D"/>
    <w:rsid w:val="009B2451"/>
    <w:rsid w:val="009B2459"/>
    <w:rsid w:val="009B2487"/>
    <w:rsid w:val="009B24BB"/>
    <w:rsid w:val="009B24C3"/>
    <w:rsid w:val="009B24EF"/>
    <w:rsid w:val="009B24F4"/>
    <w:rsid w:val="009B2532"/>
    <w:rsid w:val="009B253B"/>
    <w:rsid w:val="009B25D5"/>
    <w:rsid w:val="009B268A"/>
    <w:rsid w:val="009B26BD"/>
    <w:rsid w:val="009B26C3"/>
    <w:rsid w:val="009B26CD"/>
    <w:rsid w:val="009B26D7"/>
    <w:rsid w:val="009B272E"/>
    <w:rsid w:val="009B2740"/>
    <w:rsid w:val="009B274D"/>
    <w:rsid w:val="009B27AC"/>
    <w:rsid w:val="009B27B8"/>
    <w:rsid w:val="009B27EA"/>
    <w:rsid w:val="009B27EF"/>
    <w:rsid w:val="009B2826"/>
    <w:rsid w:val="009B288C"/>
    <w:rsid w:val="009B2919"/>
    <w:rsid w:val="009B29FC"/>
    <w:rsid w:val="009B2A14"/>
    <w:rsid w:val="009B2A5B"/>
    <w:rsid w:val="009B2B2D"/>
    <w:rsid w:val="009B2B9B"/>
    <w:rsid w:val="009B2BE3"/>
    <w:rsid w:val="009B2C96"/>
    <w:rsid w:val="009B2CCA"/>
    <w:rsid w:val="009B2CDF"/>
    <w:rsid w:val="009B2D38"/>
    <w:rsid w:val="009B2D51"/>
    <w:rsid w:val="009B2D56"/>
    <w:rsid w:val="009B2E41"/>
    <w:rsid w:val="009B2E45"/>
    <w:rsid w:val="009B2E6E"/>
    <w:rsid w:val="009B2EA5"/>
    <w:rsid w:val="009B2EC9"/>
    <w:rsid w:val="009B2EE3"/>
    <w:rsid w:val="009B2EFE"/>
    <w:rsid w:val="009B2FA6"/>
    <w:rsid w:val="009B3048"/>
    <w:rsid w:val="009B3088"/>
    <w:rsid w:val="009B3090"/>
    <w:rsid w:val="009B309A"/>
    <w:rsid w:val="009B30CB"/>
    <w:rsid w:val="009B30E3"/>
    <w:rsid w:val="009B30E8"/>
    <w:rsid w:val="009B319F"/>
    <w:rsid w:val="009B31B9"/>
    <w:rsid w:val="009B320F"/>
    <w:rsid w:val="009B3228"/>
    <w:rsid w:val="009B3231"/>
    <w:rsid w:val="009B3277"/>
    <w:rsid w:val="009B329A"/>
    <w:rsid w:val="009B32BB"/>
    <w:rsid w:val="009B32BC"/>
    <w:rsid w:val="009B3303"/>
    <w:rsid w:val="009B3312"/>
    <w:rsid w:val="009B331E"/>
    <w:rsid w:val="009B335F"/>
    <w:rsid w:val="009B3421"/>
    <w:rsid w:val="009B342F"/>
    <w:rsid w:val="009B343C"/>
    <w:rsid w:val="009B3453"/>
    <w:rsid w:val="009B347B"/>
    <w:rsid w:val="009B348A"/>
    <w:rsid w:val="009B34CA"/>
    <w:rsid w:val="009B352F"/>
    <w:rsid w:val="009B3576"/>
    <w:rsid w:val="009B35A8"/>
    <w:rsid w:val="009B35DE"/>
    <w:rsid w:val="009B3611"/>
    <w:rsid w:val="009B36A0"/>
    <w:rsid w:val="009B3721"/>
    <w:rsid w:val="009B3735"/>
    <w:rsid w:val="009B3757"/>
    <w:rsid w:val="009B3819"/>
    <w:rsid w:val="009B3855"/>
    <w:rsid w:val="009B3876"/>
    <w:rsid w:val="009B388A"/>
    <w:rsid w:val="009B38C1"/>
    <w:rsid w:val="009B38F0"/>
    <w:rsid w:val="009B3910"/>
    <w:rsid w:val="009B3917"/>
    <w:rsid w:val="009B3961"/>
    <w:rsid w:val="009B3967"/>
    <w:rsid w:val="009B3979"/>
    <w:rsid w:val="009B3987"/>
    <w:rsid w:val="009B39E2"/>
    <w:rsid w:val="009B3ABC"/>
    <w:rsid w:val="009B3AE2"/>
    <w:rsid w:val="009B3AE6"/>
    <w:rsid w:val="009B3B45"/>
    <w:rsid w:val="009B3B4A"/>
    <w:rsid w:val="009B3B75"/>
    <w:rsid w:val="009B3B97"/>
    <w:rsid w:val="009B3BB4"/>
    <w:rsid w:val="009B3BB8"/>
    <w:rsid w:val="009B3BCD"/>
    <w:rsid w:val="009B3BE6"/>
    <w:rsid w:val="009B3C27"/>
    <w:rsid w:val="009B3C9C"/>
    <w:rsid w:val="009B3C9E"/>
    <w:rsid w:val="009B3D03"/>
    <w:rsid w:val="009B3D12"/>
    <w:rsid w:val="009B3D1D"/>
    <w:rsid w:val="009B3D3D"/>
    <w:rsid w:val="009B3D62"/>
    <w:rsid w:val="009B3D9D"/>
    <w:rsid w:val="009B3DBA"/>
    <w:rsid w:val="009B3DE5"/>
    <w:rsid w:val="009B3DFE"/>
    <w:rsid w:val="009B3E2D"/>
    <w:rsid w:val="009B3E4E"/>
    <w:rsid w:val="009B3E61"/>
    <w:rsid w:val="009B3E7A"/>
    <w:rsid w:val="009B3E7B"/>
    <w:rsid w:val="009B3E8A"/>
    <w:rsid w:val="009B3E96"/>
    <w:rsid w:val="009B3F09"/>
    <w:rsid w:val="009B3F17"/>
    <w:rsid w:val="009B3F46"/>
    <w:rsid w:val="009B3FF3"/>
    <w:rsid w:val="009B4083"/>
    <w:rsid w:val="009B40B3"/>
    <w:rsid w:val="009B40B4"/>
    <w:rsid w:val="009B40CC"/>
    <w:rsid w:val="009B40E5"/>
    <w:rsid w:val="009B410D"/>
    <w:rsid w:val="009B411D"/>
    <w:rsid w:val="009B4137"/>
    <w:rsid w:val="009B419F"/>
    <w:rsid w:val="009B422E"/>
    <w:rsid w:val="009B4243"/>
    <w:rsid w:val="009B429D"/>
    <w:rsid w:val="009B42A3"/>
    <w:rsid w:val="009B42CA"/>
    <w:rsid w:val="009B42D7"/>
    <w:rsid w:val="009B42EF"/>
    <w:rsid w:val="009B431F"/>
    <w:rsid w:val="009B433D"/>
    <w:rsid w:val="009B4349"/>
    <w:rsid w:val="009B4358"/>
    <w:rsid w:val="009B4362"/>
    <w:rsid w:val="009B43A2"/>
    <w:rsid w:val="009B43A9"/>
    <w:rsid w:val="009B43D0"/>
    <w:rsid w:val="009B43D4"/>
    <w:rsid w:val="009B43D5"/>
    <w:rsid w:val="009B4411"/>
    <w:rsid w:val="009B442F"/>
    <w:rsid w:val="009B4446"/>
    <w:rsid w:val="009B4457"/>
    <w:rsid w:val="009B446D"/>
    <w:rsid w:val="009B449D"/>
    <w:rsid w:val="009B44AA"/>
    <w:rsid w:val="009B44B4"/>
    <w:rsid w:val="009B44C6"/>
    <w:rsid w:val="009B44F9"/>
    <w:rsid w:val="009B4549"/>
    <w:rsid w:val="009B4559"/>
    <w:rsid w:val="009B4570"/>
    <w:rsid w:val="009B4596"/>
    <w:rsid w:val="009B45CB"/>
    <w:rsid w:val="009B4601"/>
    <w:rsid w:val="009B4668"/>
    <w:rsid w:val="009B468D"/>
    <w:rsid w:val="009B4692"/>
    <w:rsid w:val="009B4702"/>
    <w:rsid w:val="009B471F"/>
    <w:rsid w:val="009B4721"/>
    <w:rsid w:val="009B476A"/>
    <w:rsid w:val="009B47B4"/>
    <w:rsid w:val="009B47EE"/>
    <w:rsid w:val="009B47F5"/>
    <w:rsid w:val="009B47F7"/>
    <w:rsid w:val="009B485D"/>
    <w:rsid w:val="009B4860"/>
    <w:rsid w:val="009B4868"/>
    <w:rsid w:val="009B4884"/>
    <w:rsid w:val="009B48F2"/>
    <w:rsid w:val="009B491B"/>
    <w:rsid w:val="009B495B"/>
    <w:rsid w:val="009B498F"/>
    <w:rsid w:val="009B49B6"/>
    <w:rsid w:val="009B4A5A"/>
    <w:rsid w:val="009B4A7E"/>
    <w:rsid w:val="009B4AC6"/>
    <w:rsid w:val="009B4AD9"/>
    <w:rsid w:val="009B4ADB"/>
    <w:rsid w:val="009B4AF1"/>
    <w:rsid w:val="009B4B2C"/>
    <w:rsid w:val="009B4B57"/>
    <w:rsid w:val="009B4B5A"/>
    <w:rsid w:val="009B4B7A"/>
    <w:rsid w:val="009B4B86"/>
    <w:rsid w:val="009B4B8C"/>
    <w:rsid w:val="009B4B97"/>
    <w:rsid w:val="009B4BAE"/>
    <w:rsid w:val="009B4C13"/>
    <w:rsid w:val="009B4C16"/>
    <w:rsid w:val="009B4C7F"/>
    <w:rsid w:val="009B4C92"/>
    <w:rsid w:val="009B4CDB"/>
    <w:rsid w:val="009B4CE8"/>
    <w:rsid w:val="009B4D42"/>
    <w:rsid w:val="009B4D58"/>
    <w:rsid w:val="009B4D5A"/>
    <w:rsid w:val="009B4D76"/>
    <w:rsid w:val="009B4D7C"/>
    <w:rsid w:val="009B4D8F"/>
    <w:rsid w:val="009B4D97"/>
    <w:rsid w:val="009B4DE3"/>
    <w:rsid w:val="009B4E1C"/>
    <w:rsid w:val="009B4E1D"/>
    <w:rsid w:val="009B4E4F"/>
    <w:rsid w:val="009B4EA2"/>
    <w:rsid w:val="009B4ED2"/>
    <w:rsid w:val="009B4ED9"/>
    <w:rsid w:val="009B4EE0"/>
    <w:rsid w:val="009B4EF1"/>
    <w:rsid w:val="009B4F64"/>
    <w:rsid w:val="009B4F94"/>
    <w:rsid w:val="009B4FAC"/>
    <w:rsid w:val="009B4FC1"/>
    <w:rsid w:val="009B4FEE"/>
    <w:rsid w:val="009B501A"/>
    <w:rsid w:val="009B509C"/>
    <w:rsid w:val="009B50FB"/>
    <w:rsid w:val="009B5184"/>
    <w:rsid w:val="009B51AE"/>
    <w:rsid w:val="009B51C0"/>
    <w:rsid w:val="009B51CE"/>
    <w:rsid w:val="009B51FB"/>
    <w:rsid w:val="009B5211"/>
    <w:rsid w:val="009B5236"/>
    <w:rsid w:val="009B5241"/>
    <w:rsid w:val="009B524C"/>
    <w:rsid w:val="009B52A7"/>
    <w:rsid w:val="009B5316"/>
    <w:rsid w:val="009B5337"/>
    <w:rsid w:val="009B5353"/>
    <w:rsid w:val="009B537A"/>
    <w:rsid w:val="009B540A"/>
    <w:rsid w:val="009B545C"/>
    <w:rsid w:val="009B54C8"/>
    <w:rsid w:val="009B54D3"/>
    <w:rsid w:val="009B54E7"/>
    <w:rsid w:val="009B5507"/>
    <w:rsid w:val="009B5574"/>
    <w:rsid w:val="009B557C"/>
    <w:rsid w:val="009B55F2"/>
    <w:rsid w:val="009B5604"/>
    <w:rsid w:val="009B5606"/>
    <w:rsid w:val="009B5674"/>
    <w:rsid w:val="009B5677"/>
    <w:rsid w:val="009B56FF"/>
    <w:rsid w:val="009B5714"/>
    <w:rsid w:val="009B5727"/>
    <w:rsid w:val="009B5728"/>
    <w:rsid w:val="009B572A"/>
    <w:rsid w:val="009B572B"/>
    <w:rsid w:val="009B5770"/>
    <w:rsid w:val="009B57AD"/>
    <w:rsid w:val="009B57C7"/>
    <w:rsid w:val="009B57E3"/>
    <w:rsid w:val="009B57F2"/>
    <w:rsid w:val="009B57F7"/>
    <w:rsid w:val="009B5804"/>
    <w:rsid w:val="009B5815"/>
    <w:rsid w:val="009B583B"/>
    <w:rsid w:val="009B5879"/>
    <w:rsid w:val="009B58A4"/>
    <w:rsid w:val="009B5908"/>
    <w:rsid w:val="009B5921"/>
    <w:rsid w:val="009B5927"/>
    <w:rsid w:val="009B59B4"/>
    <w:rsid w:val="009B5A44"/>
    <w:rsid w:val="009B5A88"/>
    <w:rsid w:val="009B5A8A"/>
    <w:rsid w:val="009B5A9A"/>
    <w:rsid w:val="009B5AD5"/>
    <w:rsid w:val="009B5AF0"/>
    <w:rsid w:val="009B5B36"/>
    <w:rsid w:val="009B5B4B"/>
    <w:rsid w:val="009B5B8D"/>
    <w:rsid w:val="009B5BB7"/>
    <w:rsid w:val="009B5BC4"/>
    <w:rsid w:val="009B5BDA"/>
    <w:rsid w:val="009B5BE5"/>
    <w:rsid w:val="009B5C73"/>
    <w:rsid w:val="009B5CB3"/>
    <w:rsid w:val="009B5CBC"/>
    <w:rsid w:val="009B5CC3"/>
    <w:rsid w:val="009B5D04"/>
    <w:rsid w:val="009B5D34"/>
    <w:rsid w:val="009B5D6F"/>
    <w:rsid w:val="009B5D73"/>
    <w:rsid w:val="009B5D8B"/>
    <w:rsid w:val="009B5D8E"/>
    <w:rsid w:val="009B5DE5"/>
    <w:rsid w:val="009B5DF6"/>
    <w:rsid w:val="009B5E62"/>
    <w:rsid w:val="009B5EC3"/>
    <w:rsid w:val="009B5F0F"/>
    <w:rsid w:val="009B5F26"/>
    <w:rsid w:val="009B5F90"/>
    <w:rsid w:val="009B5FCC"/>
    <w:rsid w:val="009B5FF4"/>
    <w:rsid w:val="009B604D"/>
    <w:rsid w:val="009B609B"/>
    <w:rsid w:val="009B60BE"/>
    <w:rsid w:val="009B610B"/>
    <w:rsid w:val="009B6168"/>
    <w:rsid w:val="009B617B"/>
    <w:rsid w:val="009B61B5"/>
    <w:rsid w:val="009B61B9"/>
    <w:rsid w:val="009B61C2"/>
    <w:rsid w:val="009B6211"/>
    <w:rsid w:val="009B621A"/>
    <w:rsid w:val="009B6227"/>
    <w:rsid w:val="009B622B"/>
    <w:rsid w:val="009B6268"/>
    <w:rsid w:val="009B6286"/>
    <w:rsid w:val="009B638F"/>
    <w:rsid w:val="009B63E9"/>
    <w:rsid w:val="009B63EA"/>
    <w:rsid w:val="009B640B"/>
    <w:rsid w:val="009B640D"/>
    <w:rsid w:val="009B6498"/>
    <w:rsid w:val="009B64BC"/>
    <w:rsid w:val="009B64FD"/>
    <w:rsid w:val="009B6511"/>
    <w:rsid w:val="009B652B"/>
    <w:rsid w:val="009B652C"/>
    <w:rsid w:val="009B6558"/>
    <w:rsid w:val="009B6638"/>
    <w:rsid w:val="009B6649"/>
    <w:rsid w:val="009B664F"/>
    <w:rsid w:val="009B668B"/>
    <w:rsid w:val="009B6690"/>
    <w:rsid w:val="009B66A6"/>
    <w:rsid w:val="009B66A7"/>
    <w:rsid w:val="009B66B8"/>
    <w:rsid w:val="009B671B"/>
    <w:rsid w:val="009B6723"/>
    <w:rsid w:val="009B6738"/>
    <w:rsid w:val="009B6744"/>
    <w:rsid w:val="009B6779"/>
    <w:rsid w:val="009B67CF"/>
    <w:rsid w:val="009B67F6"/>
    <w:rsid w:val="009B680A"/>
    <w:rsid w:val="009B6837"/>
    <w:rsid w:val="009B685B"/>
    <w:rsid w:val="009B688F"/>
    <w:rsid w:val="009B68B5"/>
    <w:rsid w:val="009B68F0"/>
    <w:rsid w:val="009B68F4"/>
    <w:rsid w:val="009B69AB"/>
    <w:rsid w:val="009B69C4"/>
    <w:rsid w:val="009B69C9"/>
    <w:rsid w:val="009B69F4"/>
    <w:rsid w:val="009B6A38"/>
    <w:rsid w:val="009B6A66"/>
    <w:rsid w:val="009B6A74"/>
    <w:rsid w:val="009B6AC6"/>
    <w:rsid w:val="009B6B5F"/>
    <w:rsid w:val="009B6B90"/>
    <w:rsid w:val="009B6C02"/>
    <w:rsid w:val="009B6C2C"/>
    <w:rsid w:val="009B6C76"/>
    <w:rsid w:val="009B6CD1"/>
    <w:rsid w:val="009B6D03"/>
    <w:rsid w:val="009B6D17"/>
    <w:rsid w:val="009B6D56"/>
    <w:rsid w:val="009B6D66"/>
    <w:rsid w:val="009B6D87"/>
    <w:rsid w:val="009B6E18"/>
    <w:rsid w:val="009B6E19"/>
    <w:rsid w:val="009B6E4C"/>
    <w:rsid w:val="009B6E6F"/>
    <w:rsid w:val="009B6E77"/>
    <w:rsid w:val="009B6E7D"/>
    <w:rsid w:val="009B6ECF"/>
    <w:rsid w:val="009B6EE2"/>
    <w:rsid w:val="009B6F24"/>
    <w:rsid w:val="009B6F97"/>
    <w:rsid w:val="009B6FD3"/>
    <w:rsid w:val="009B6FEE"/>
    <w:rsid w:val="009B703B"/>
    <w:rsid w:val="009B703D"/>
    <w:rsid w:val="009B7100"/>
    <w:rsid w:val="009B7193"/>
    <w:rsid w:val="009B7258"/>
    <w:rsid w:val="009B72D0"/>
    <w:rsid w:val="009B7323"/>
    <w:rsid w:val="009B737A"/>
    <w:rsid w:val="009B7389"/>
    <w:rsid w:val="009B73B2"/>
    <w:rsid w:val="009B73BD"/>
    <w:rsid w:val="009B73E5"/>
    <w:rsid w:val="009B740A"/>
    <w:rsid w:val="009B7439"/>
    <w:rsid w:val="009B74A1"/>
    <w:rsid w:val="009B7519"/>
    <w:rsid w:val="009B751D"/>
    <w:rsid w:val="009B7527"/>
    <w:rsid w:val="009B752C"/>
    <w:rsid w:val="009B7530"/>
    <w:rsid w:val="009B755D"/>
    <w:rsid w:val="009B7569"/>
    <w:rsid w:val="009B756A"/>
    <w:rsid w:val="009B75CE"/>
    <w:rsid w:val="009B768F"/>
    <w:rsid w:val="009B7694"/>
    <w:rsid w:val="009B76EA"/>
    <w:rsid w:val="009B76F0"/>
    <w:rsid w:val="009B76F1"/>
    <w:rsid w:val="009B7702"/>
    <w:rsid w:val="009B778E"/>
    <w:rsid w:val="009B779A"/>
    <w:rsid w:val="009B77BD"/>
    <w:rsid w:val="009B77CC"/>
    <w:rsid w:val="009B783F"/>
    <w:rsid w:val="009B785F"/>
    <w:rsid w:val="009B7864"/>
    <w:rsid w:val="009B78F0"/>
    <w:rsid w:val="009B78F4"/>
    <w:rsid w:val="009B7955"/>
    <w:rsid w:val="009B79D6"/>
    <w:rsid w:val="009B79F4"/>
    <w:rsid w:val="009B7A7E"/>
    <w:rsid w:val="009B7AB0"/>
    <w:rsid w:val="009B7B22"/>
    <w:rsid w:val="009B7B4B"/>
    <w:rsid w:val="009B7BA0"/>
    <w:rsid w:val="009B7BB1"/>
    <w:rsid w:val="009B7C48"/>
    <w:rsid w:val="009B7CBF"/>
    <w:rsid w:val="009B7CD3"/>
    <w:rsid w:val="009B7CD8"/>
    <w:rsid w:val="009B7CDB"/>
    <w:rsid w:val="009B7D7D"/>
    <w:rsid w:val="009B7DD7"/>
    <w:rsid w:val="009B7DF5"/>
    <w:rsid w:val="009B7DF8"/>
    <w:rsid w:val="009B7E0D"/>
    <w:rsid w:val="009B7E29"/>
    <w:rsid w:val="009B7E68"/>
    <w:rsid w:val="009B7EDE"/>
    <w:rsid w:val="009B7EEF"/>
    <w:rsid w:val="009B7EF3"/>
    <w:rsid w:val="009B7F57"/>
    <w:rsid w:val="009B7F8C"/>
    <w:rsid w:val="009B7F9F"/>
    <w:rsid w:val="009B7FB2"/>
    <w:rsid w:val="009B7FF4"/>
    <w:rsid w:val="009C000D"/>
    <w:rsid w:val="009C005B"/>
    <w:rsid w:val="009C005E"/>
    <w:rsid w:val="009C00AD"/>
    <w:rsid w:val="009C00BD"/>
    <w:rsid w:val="009C00C0"/>
    <w:rsid w:val="009C012E"/>
    <w:rsid w:val="009C018D"/>
    <w:rsid w:val="009C01B3"/>
    <w:rsid w:val="009C0206"/>
    <w:rsid w:val="009C0233"/>
    <w:rsid w:val="009C0271"/>
    <w:rsid w:val="009C0283"/>
    <w:rsid w:val="009C02EE"/>
    <w:rsid w:val="009C0301"/>
    <w:rsid w:val="009C032A"/>
    <w:rsid w:val="009C035D"/>
    <w:rsid w:val="009C03A4"/>
    <w:rsid w:val="009C03B4"/>
    <w:rsid w:val="009C03F0"/>
    <w:rsid w:val="009C040C"/>
    <w:rsid w:val="009C04D9"/>
    <w:rsid w:val="009C051E"/>
    <w:rsid w:val="009C053D"/>
    <w:rsid w:val="009C0603"/>
    <w:rsid w:val="009C060A"/>
    <w:rsid w:val="009C060B"/>
    <w:rsid w:val="009C0683"/>
    <w:rsid w:val="009C06A0"/>
    <w:rsid w:val="009C06B1"/>
    <w:rsid w:val="009C06BF"/>
    <w:rsid w:val="009C06F8"/>
    <w:rsid w:val="009C070D"/>
    <w:rsid w:val="009C075A"/>
    <w:rsid w:val="009C076E"/>
    <w:rsid w:val="009C07D6"/>
    <w:rsid w:val="009C0836"/>
    <w:rsid w:val="009C085A"/>
    <w:rsid w:val="009C085C"/>
    <w:rsid w:val="009C085D"/>
    <w:rsid w:val="009C085E"/>
    <w:rsid w:val="009C0894"/>
    <w:rsid w:val="009C08F7"/>
    <w:rsid w:val="009C08FC"/>
    <w:rsid w:val="009C09F0"/>
    <w:rsid w:val="009C0A70"/>
    <w:rsid w:val="009C0AC1"/>
    <w:rsid w:val="009C0AE3"/>
    <w:rsid w:val="009C0B08"/>
    <w:rsid w:val="009C0B30"/>
    <w:rsid w:val="009C0B42"/>
    <w:rsid w:val="009C0B58"/>
    <w:rsid w:val="009C0B62"/>
    <w:rsid w:val="009C0B8A"/>
    <w:rsid w:val="009C0B9C"/>
    <w:rsid w:val="009C0BA2"/>
    <w:rsid w:val="009C0BF5"/>
    <w:rsid w:val="009C0C1D"/>
    <w:rsid w:val="009C0C7C"/>
    <w:rsid w:val="009C0CC9"/>
    <w:rsid w:val="009C0D50"/>
    <w:rsid w:val="009C0D66"/>
    <w:rsid w:val="009C0D90"/>
    <w:rsid w:val="009C0DCB"/>
    <w:rsid w:val="009C0E03"/>
    <w:rsid w:val="009C0E53"/>
    <w:rsid w:val="009C0E62"/>
    <w:rsid w:val="009C0EA9"/>
    <w:rsid w:val="009C0EB2"/>
    <w:rsid w:val="009C0EF2"/>
    <w:rsid w:val="009C0EF5"/>
    <w:rsid w:val="009C0F09"/>
    <w:rsid w:val="009C0F0B"/>
    <w:rsid w:val="009C0F14"/>
    <w:rsid w:val="009C0F65"/>
    <w:rsid w:val="009C0F84"/>
    <w:rsid w:val="009C0FC1"/>
    <w:rsid w:val="009C103A"/>
    <w:rsid w:val="009C10AA"/>
    <w:rsid w:val="009C10E9"/>
    <w:rsid w:val="009C10F8"/>
    <w:rsid w:val="009C1138"/>
    <w:rsid w:val="009C11AB"/>
    <w:rsid w:val="009C11C8"/>
    <w:rsid w:val="009C11CC"/>
    <w:rsid w:val="009C11F4"/>
    <w:rsid w:val="009C1345"/>
    <w:rsid w:val="009C1396"/>
    <w:rsid w:val="009C13FB"/>
    <w:rsid w:val="009C1403"/>
    <w:rsid w:val="009C147F"/>
    <w:rsid w:val="009C14C9"/>
    <w:rsid w:val="009C14EC"/>
    <w:rsid w:val="009C150D"/>
    <w:rsid w:val="009C150F"/>
    <w:rsid w:val="009C152B"/>
    <w:rsid w:val="009C1540"/>
    <w:rsid w:val="009C15F4"/>
    <w:rsid w:val="009C163C"/>
    <w:rsid w:val="009C16FD"/>
    <w:rsid w:val="009C1711"/>
    <w:rsid w:val="009C173E"/>
    <w:rsid w:val="009C174C"/>
    <w:rsid w:val="009C1776"/>
    <w:rsid w:val="009C1790"/>
    <w:rsid w:val="009C17F4"/>
    <w:rsid w:val="009C17F8"/>
    <w:rsid w:val="009C1813"/>
    <w:rsid w:val="009C1849"/>
    <w:rsid w:val="009C1898"/>
    <w:rsid w:val="009C18C1"/>
    <w:rsid w:val="009C18D8"/>
    <w:rsid w:val="009C1911"/>
    <w:rsid w:val="009C1944"/>
    <w:rsid w:val="009C19A0"/>
    <w:rsid w:val="009C1A1A"/>
    <w:rsid w:val="009C1A2C"/>
    <w:rsid w:val="009C1ABD"/>
    <w:rsid w:val="009C1AC9"/>
    <w:rsid w:val="009C1B00"/>
    <w:rsid w:val="009C1B07"/>
    <w:rsid w:val="009C1B79"/>
    <w:rsid w:val="009C1B88"/>
    <w:rsid w:val="009C1BAA"/>
    <w:rsid w:val="009C1BF4"/>
    <w:rsid w:val="009C1C11"/>
    <w:rsid w:val="009C1C25"/>
    <w:rsid w:val="009C1CEE"/>
    <w:rsid w:val="009C1D1A"/>
    <w:rsid w:val="009C1D1D"/>
    <w:rsid w:val="009C1DBB"/>
    <w:rsid w:val="009C1DD2"/>
    <w:rsid w:val="009C1DD3"/>
    <w:rsid w:val="009C1E4F"/>
    <w:rsid w:val="009C1F4D"/>
    <w:rsid w:val="009C1FB2"/>
    <w:rsid w:val="009C1FD2"/>
    <w:rsid w:val="009C2028"/>
    <w:rsid w:val="009C204D"/>
    <w:rsid w:val="009C206C"/>
    <w:rsid w:val="009C2090"/>
    <w:rsid w:val="009C20D0"/>
    <w:rsid w:val="009C20F0"/>
    <w:rsid w:val="009C210E"/>
    <w:rsid w:val="009C2116"/>
    <w:rsid w:val="009C2122"/>
    <w:rsid w:val="009C2141"/>
    <w:rsid w:val="009C217B"/>
    <w:rsid w:val="009C21C5"/>
    <w:rsid w:val="009C21D8"/>
    <w:rsid w:val="009C21DF"/>
    <w:rsid w:val="009C2221"/>
    <w:rsid w:val="009C2274"/>
    <w:rsid w:val="009C22CD"/>
    <w:rsid w:val="009C22F0"/>
    <w:rsid w:val="009C230A"/>
    <w:rsid w:val="009C237F"/>
    <w:rsid w:val="009C23AA"/>
    <w:rsid w:val="009C2400"/>
    <w:rsid w:val="009C241E"/>
    <w:rsid w:val="009C242C"/>
    <w:rsid w:val="009C2435"/>
    <w:rsid w:val="009C2458"/>
    <w:rsid w:val="009C24C6"/>
    <w:rsid w:val="009C252B"/>
    <w:rsid w:val="009C2554"/>
    <w:rsid w:val="009C25B0"/>
    <w:rsid w:val="009C25DF"/>
    <w:rsid w:val="009C25F0"/>
    <w:rsid w:val="009C263C"/>
    <w:rsid w:val="009C2647"/>
    <w:rsid w:val="009C26BA"/>
    <w:rsid w:val="009C26F2"/>
    <w:rsid w:val="009C2786"/>
    <w:rsid w:val="009C279F"/>
    <w:rsid w:val="009C27B6"/>
    <w:rsid w:val="009C2849"/>
    <w:rsid w:val="009C289F"/>
    <w:rsid w:val="009C28CD"/>
    <w:rsid w:val="009C28F7"/>
    <w:rsid w:val="009C290E"/>
    <w:rsid w:val="009C2914"/>
    <w:rsid w:val="009C2963"/>
    <w:rsid w:val="009C296A"/>
    <w:rsid w:val="009C296F"/>
    <w:rsid w:val="009C29DC"/>
    <w:rsid w:val="009C29FB"/>
    <w:rsid w:val="009C2A21"/>
    <w:rsid w:val="009C2A8F"/>
    <w:rsid w:val="009C2AAE"/>
    <w:rsid w:val="009C2AC8"/>
    <w:rsid w:val="009C2ADE"/>
    <w:rsid w:val="009C2B49"/>
    <w:rsid w:val="009C2B98"/>
    <w:rsid w:val="009C2BE2"/>
    <w:rsid w:val="009C2BE5"/>
    <w:rsid w:val="009C2BF9"/>
    <w:rsid w:val="009C2CCD"/>
    <w:rsid w:val="009C2CEA"/>
    <w:rsid w:val="009C2CEC"/>
    <w:rsid w:val="009C2D5A"/>
    <w:rsid w:val="009C2DA8"/>
    <w:rsid w:val="009C2DAB"/>
    <w:rsid w:val="009C2DFA"/>
    <w:rsid w:val="009C2E1A"/>
    <w:rsid w:val="009C2E44"/>
    <w:rsid w:val="009C2E82"/>
    <w:rsid w:val="009C2EAB"/>
    <w:rsid w:val="009C2EDF"/>
    <w:rsid w:val="009C2EE0"/>
    <w:rsid w:val="009C2EF3"/>
    <w:rsid w:val="009C2FD0"/>
    <w:rsid w:val="009C2FFE"/>
    <w:rsid w:val="009C3081"/>
    <w:rsid w:val="009C30CF"/>
    <w:rsid w:val="009C30F1"/>
    <w:rsid w:val="009C3112"/>
    <w:rsid w:val="009C3113"/>
    <w:rsid w:val="009C316F"/>
    <w:rsid w:val="009C3172"/>
    <w:rsid w:val="009C3199"/>
    <w:rsid w:val="009C31C4"/>
    <w:rsid w:val="009C31E7"/>
    <w:rsid w:val="009C322C"/>
    <w:rsid w:val="009C3242"/>
    <w:rsid w:val="009C3259"/>
    <w:rsid w:val="009C325E"/>
    <w:rsid w:val="009C3287"/>
    <w:rsid w:val="009C328C"/>
    <w:rsid w:val="009C32C6"/>
    <w:rsid w:val="009C32D1"/>
    <w:rsid w:val="009C32FF"/>
    <w:rsid w:val="009C3355"/>
    <w:rsid w:val="009C3371"/>
    <w:rsid w:val="009C3383"/>
    <w:rsid w:val="009C33BE"/>
    <w:rsid w:val="009C33C0"/>
    <w:rsid w:val="009C33C9"/>
    <w:rsid w:val="009C33EC"/>
    <w:rsid w:val="009C3430"/>
    <w:rsid w:val="009C3455"/>
    <w:rsid w:val="009C34A3"/>
    <w:rsid w:val="009C34EF"/>
    <w:rsid w:val="009C3505"/>
    <w:rsid w:val="009C351C"/>
    <w:rsid w:val="009C355B"/>
    <w:rsid w:val="009C355F"/>
    <w:rsid w:val="009C3568"/>
    <w:rsid w:val="009C3595"/>
    <w:rsid w:val="009C35F1"/>
    <w:rsid w:val="009C360D"/>
    <w:rsid w:val="009C363B"/>
    <w:rsid w:val="009C3643"/>
    <w:rsid w:val="009C3647"/>
    <w:rsid w:val="009C3711"/>
    <w:rsid w:val="009C374F"/>
    <w:rsid w:val="009C37B6"/>
    <w:rsid w:val="009C37DC"/>
    <w:rsid w:val="009C3815"/>
    <w:rsid w:val="009C382C"/>
    <w:rsid w:val="009C383A"/>
    <w:rsid w:val="009C38A9"/>
    <w:rsid w:val="009C38D0"/>
    <w:rsid w:val="009C3975"/>
    <w:rsid w:val="009C397C"/>
    <w:rsid w:val="009C39A6"/>
    <w:rsid w:val="009C39B5"/>
    <w:rsid w:val="009C39BF"/>
    <w:rsid w:val="009C3A0F"/>
    <w:rsid w:val="009C3A1C"/>
    <w:rsid w:val="009C3A2F"/>
    <w:rsid w:val="009C3A4A"/>
    <w:rsid w:val="009C3A6A"/>
    <w:rsid w:val="009C3A6E"/>
    <w:rsid w:val="009C3A6F"/>
    <w:rsid w:val="009C3A7A"/>
    <w:rsid w:val="009C3A87"/>
    <w:rsid w:val="009C3AD2"/>
    <w:rsid w:val="009C3C01"/>
    <w:rsid w:val="009C3C35"/>
    <w:rsid w:val="009C3C43"/>
    <w:rsid w:val="009C3C4C"/>
    <w:rsid w:val="009C3C81"/>
    <w:rsid w:val="009C3CB4"/>
    <w:rsid w:val="009C3CD0"/>
    <w:rsid w:val="009C3D6F"/>
    <w:rsid w:val="009C3D78"/>
    <w:rsid w:val="009C3DA2"/>
    <w:rsid w:val="009C3DFC"/>
    <w:rsid w:val="009C3E07"/>
    <w:rsid w:val="009C3E0A"/>
    <w:rsid w:val="009C3EB9"/>
    <w:rsid w:val="009C3F6A"/>
    <w:rsid w:val="009C3FB1"/>
    <w:rsid w:val="009C4003"/>
    <w:rsid w:val="009C400E"/>
    <w:rsid w:val="009C4027"/>
    <w:rsid w:val="009C404F"/>
    <w:rsid w:val="009C407B"/>
    <w:rsid w:val="009C40BE"/>
    <w:rsid w:val="009C40D6"/>
    <w:rsid w:val="009C40FB"/>
    <w:rsid w:val="009C4158"/>
    <w:rsid w:val="009C417C"/>
    <w:rsid w:val="009C4184"/>
    <w:rsid w:val="009C41D8"/>
    <w:rsid w:val="009C42A8"/>
    <w:rsid w:val="009C42BB"/>
    <w:rsid w:val="009C42CD"/>
    <w:rsid w:val="009C42CF"/>
    <w:rsid w:val="009C4323"/>
    <w:rsid w:val="009C433A"/>
    <w:rsid w:val="009C436D"/>
    <w:rsid w:val="009C4378"/>
    <w:rsid w:val="009C4393"/>
    <w:rsid w:val="009C43AD"/>
    <w:rsid w:val="009C43B4"/>
    <w:rsid w:val="009C43BD"/>
    <w:rsid w:val="009C43DE"/>
    <w:rsid w:val="009C441C"/>
    <w:rsid w:val="009C442E"/>
    <w:rsid w:val="009C44A4"/>
    <w:rsid w:val="009C4505"/>
    <w:rsid w:val="009C4540"/>
    <w:rsid w:val="009C4569"/>
    <w:rsid w:val="009C457D"/>
    <w:rsid w:val="009C4675"/>
    <w:rsid w:val="009C4688"/>
    <w:rsid w:val="009C46C1"/>
    <w:rsid w:val="009C4707"/>
    <w:rsid w:val="009C470E"/>
    <w:rsid w:val="009C4723"/>
    <w:rsid w:val="009C4753"/>
    <w:rsid w:val="009C47CA"/>
    <w:rsid w:val="009C49BD"/>
    <w:rsid w:val="009C4A07"/>
    <w:rsid w:val="009C4A14"/>
    <w:rsid w:val="009C4A3C"/>
    <w:rsid w:val="009C4AA9"/>
    <w:rsid w:val="009C4AB8"/>
    <w:rsid w:val="009C4AEA"/>
    <w:rsid w:val="009C4AFB"/>
    <w:rsid w:val="009C4B7B"/>
    <w:rsid w:val="009C4B8D"/>
    <w:rsid w:val="009C4BA9"/>
    <w:rsid w:val="009C4BAA"/>
    <w:rsid w:val="009C4BC3"/>
    <w:rsid w:val="009C4BD5"/>
    <w:rsid w:val="009C4C03"/>
    <w:rsid w:val="009C4C06"/>
    <w:rsid w:val="009C4C16"/>
    <w:rsid w:val="009C4C9E"/>
    <w:rsid w:val="009C4CA2"/>
    <w:rsid w:val="009C4CEB"/>
    <w:rsid w:val="009C4D06"/>
    <w:rsid w:val="009C4D0C"/>
    <w:rsid w:val="009C4D7B"/>
    <w:rsid w:val="009C4D81"/>
    <w:rsid w:val="009C4D8B"/>
    <w:rsid w:val="009C4D9E"/>
    <w:rsid w:val="009C4DC8"/>
    <w:rsid w:val="009C4DD3"/>
    <w:rsid w:val="009C4DD6"/>
    <w:rsid w:val="009C4DEF"/>
    <w:rsid w:val="009C4DFB"/>
    <w:rsid w:val="009C4E15"/>
    <w:rsid w:val="009C4E30"/>
    <w:rsid w:val="009C4E49"/>
    <w:rsid w:val="009C4EB2"/>
    <w:rsid w:val="009C4ED2"/>
    <w:rsid w:val="009C4EED"/>
    <w:rsid w:val="009C4F03"/>
    <w:rsid w:val="009C4F62"/>
    <w:rsid w:val="009C4FAA"/>
    <w:rsid w:val="009C4FAB"/>
    <w:rsid w:val="009C4FC2"/>
    <w:rsid w:val="009C4FC3"/>
    <w:rsid w:val="009C4FDD"/>
    <w:rsid w:val="009C4FED"/>
    <w:rsid w:val="009C505C"/>
    <w:rsid w:val="009C509D"/>
    <w:rsid w:val="009C50AE"/>
    <w:rsid w:val="009C511C"/>
    <w:rsid w:val="009C514A"/>
    <w:rsid w:val="009C51D1"/>
    <w:rsid w:val="009C51E3"/>
    <w:rsid w:val="009C5213"/>
    <w:rsid w:val="009C5232"/>
    <w:rsid w:val="009C5251"/>
    <w:rsid w:val="009C529A"/>
    <w:rsid w:val="009C52A3"/>
    <w:rsid w:val="009C5383"/>
    <w:rsid w:val="009C539C"/>
    <w:rsid w:val="009C53AF"/>
    <w:rsid w:val="009C53DB"/>
    <w:rsid w:val="009C549B"/>
    <w:rsid w:val="009C54F1"/>
    <w:rsid w:val="009C54F4"/>
    <w:rsid w:val="009C5583"/>
    <w:rsid w:val="009C55A8"/>
    <w:rsid w:val="009C55B6"/>
    <w:rsid w:val="009C55D9"/>
    <w:rsid w:val="009C55EC"/>
    <w:rsid w:val="009C5607"/>
    <w:rsid w:val="009C5616"/>
    <w:rsid w:val="009C5662"/>
    <w:rsid w:val="009C56CD"/>
    <w:rsid w:val="009C56D4"/>
    <w:rsid w:val="009C570B"/>
    <w:rsid w:val="009C570D"/>
    <w:rsid w:val="009C5732"/>
    <w:rsid w:val="009C573E"/>
    <w:rsid w:val="009C576D"/>
    <w:rsid w:val="009C5772"/>
    <w:rsid w:val="009C5858"/>
    <w:rsid w:val="009C5860"/>
    <w:rsid w:val="009C5878"/>
    <w:rsid w:val="009C5893"/>
    <w:rsid w:val="009C589F"/>
    <w:rsid w:val="009C58DC"/>
    <w:rsid w:val="009C58DD"/>
    <w:rsid w:val="009C592F"/>
    <w:rsid w:val="009C5941"/>
    <w:rsid w:val="009C598E"/>
    <w:rsid w:val="009C599D"/>
    <w:rsid w:val="009C5A1A"/>
    <w:rsid w:val="009C5A22"/>
    <w:rsid w:val="009C5A77"/>
    <w:rsid w:val="009C5A89"/>
    <w:rsid w:val="009C5ADB"/>
    <w:rsid w:val="009C5B0C"/>
    <w:rsid w:val="009C5B44"/>
    <w:rsid w:val="009C5B4B"/>
    <w:rsid w:val="009C5BA7"/>
    <w:rsid w:val="009C5BEF"/>
    <w:rsid w:val="009C5C37"/>
    <w:rsid w:val="009C5C3B"/>
    <w:rsid w:val="009C5C3E"/>
    <w:rsid w:val="009C5C49"/>
    <w:rsid w:val="009C5C8F"/>
    <w:rsid w:val="009C5CBA"/>
    <w:rsid w:val="009C5CDB"/>
    <w:rsid w:val="009C5CDC"/>
    <w:rsid w:val="009C5D48"/>
    <w:rsid w:val="009C5D62"/>
    <w:rsid w:val="009C5D72"/>
    <w:rsid w:val="009C5D88"/>
    <w:rsid w:val="009C5D9E"/>
    <w:rsid w:val="009C5E31"/>
    <w:rsid w:val="009C5E90"/>
    <w:rsid w:val="009C5EB3"/>
    <w:rsid w:val="009C5FEC"/>
    <w:rsid w:val="009C601E"/>
    <w:rsid w:val="009C601F"/>
    <w:rsid w:val="009C602F"/>
    <w:rsid w:val="009C60A1"/>
    <w:rsid w:val="009C6125"/>
    <w:rsid w:val="009C6153"/>
    <w:rsid w:val="009C6162"/>
    <w:rsid w:val="009C6199"/>
    <w:rsid w:val="009C619C"/>
    <w:rsid w:val="009C61A5"/>
    <w:rsid w:val="009C61A9"/>
    <w:rsid w:val="009C61D0"/>
    <w:rsid w:val="009C61D2"/>
    <w:rsid w:val="009C61EC"/>
    <w:rsid w:val="009C6200"/>
    <w:rsid w:val="009C6223"/>
    <w:rsid w:val="009C622F"/>
    <w:rsid w:val="009C6233"/>
    <w:rsid w:val="009C6243"/>
    <w:rsid w:val="009C625E"/>
    <w:rsid w:val="009C62A3"/>
    <w:rsid w:val="009C62AA"/>
    <w:rsid w:val="009C62DE"/>
    <w:rsid w:val="009C62E1"/>
    <w:rsid w:val="009C63AB"/>
    <w:rsid w:val="009C6411"/>
    <w:rsid w:val="009C6423"/>
    <w:rsid w:val="009C6467"/>
    <w:rsid w:val="009C64A0"/>
    <w:rsid w:val="009C64D2"/>
    <w:rsid w:val="009C64F9"/>
    <w:rsid w:val="009C6561"/>
    <w:rsid w:val="009C65D3"/>
    <w:rsid w:val="009C66A7"/>
    <w:rsid w:val="009C66C4"/>
    <w:rsid w:val="009C67E4"/>
    <w:rsid w:val="009C67E7"/>
    <w:rsid w:val="009C67F4"/>
    <w:rsid w:val="009C686A"/>
    <w:rsid w:val="009C686D"/>
    <w:rsid w:val="009C688C"/>
    <w:rsid w:val="009C68C9"/>
    <w:rsid w:val="009C68CB"/>
    <w:rsid w:val="009C68FF"/>
    <w:rsid w:val="009C6938"/>
    <w:rsid w:val="009C69A0"/>
    <w:rsid w:val="009C69F1"/>
    <w:rsid w:val="009C6A22"/>
    <w:rsid w:val="009C6AB0"/>
    <w:rsid w:val="009C6AC2"/>
    <w:rsid w:val="009C6AE4"/>
    <w:rsid w:val="009C6B1A"/>
    <w:rsid w:val="009C6B57"/>
    <w:rsid w:val="009C6B85"/>
    <w:rsid w:val="009C6B90"/>
    <w:rsid w:val="009C6B94"/>
    <w:rsid w:val="009C6B9C"/>
    <w:rsid w:val="009C6BBD"/>
    <w:rsid w:val="009C6BC8"/>
    <w:rsid w:val="009C6BD8"/>
    <w:rsid w:val="009C6BD9"/>
    <w:rsid w:val="009C6BFA"/>
    <w:rsid w:val="009C6C08"/>
    <w:rsid w:val="009C6C6E"/>
    <w:rsid w:val="009C6C79"/>
    <w:rsid w:val="009C6C81"/>
    <w:rsid w:val="009C6CF3"/>
    <w:rsid w:val="009C6D83"/>
    <w:rsid w:val="009C6DDA"/>
    <w:rsid w:val="009C6E14"/>
    <w:rsid w:val="009C6EAC"/>
    <w:rsid w:val="009C6EE0"/>
    <w:rsid w:val="009C6F29"/>
    <w:rsid w:val="009C6F4E"/>
    <w:rsid w:val="009C704E"/>
    <w:rsid w:val="009C7070"/>
    <w:rsid w:val="009C707B"/>
    <w:rsid w:val="009C7094"/>
    <w:rsid w:val="009C70B6"/>
    <w:rsid w:val="009C70BD"/>
    <w:rsid w:val="009C70CA"/>
    <w:rsid w:val="009C70CF"/>
    <w:rsid w:val="009C70E2"/>
    <w:rsid w:val="009C70EE"/>
    <w:rsid w:val="009C7166"/>
    <w:rsid w:val="009C716F"/>
    <w:rsid w:val="009C7180"/>
    <w:rsid w:val="009C7182"/>
    <w:rsid w:val="009C7189"/>
    <w:rsid w:val="009C71B8"/>
    <w:rsid w:val="009C71CF"/>
    <w:rsid w:val="009C71EA"/>
    <w:rsid w:val="009C71F2"/>
    <w:rsid w:val="009C71F5"/>
    <w:rsid w:val="009C7217"/>
    <w:rsid w:val="009C726E"/>
    <w:rsid w:val="009C72A2"/>
    <w:rsid w:val="009C7343"/>
    <w:rsid w:val="009C7367"/>
    <w:rsid w:val="009C73A7"/>
    <w:rsid w:val="009C73B1"/>
    <w:rsid w:val="009C7437"/>
    <w:rsid w:val="009C7477"/>
    <w:rsid w:val="009C747A"/>
    <w:rsid w:val="009C747F"/>
    <w:rsid w:val="009C7489"/>
    <w:rsid w:val="009C74D3"/>
    <w:rsid w:val="009C74DA"/>
    <w:rsid w:val="009C74E0"/>
    <w:rsid w:val="009C74F1"/>
    <w:rsid w:val="009C753C"/>
    <w:rsid w:val="009C7541"/>
    <w:rsid w:val="009C7577"/>
    <w:rsid w:val="009C7582"/>
    <w:rsid w:val="009C7593"/>
    <w:rsid w:val="009C75B9"/>
    <w:rsid w:val="009C75E8"/>
    <w:rsid w:val="009C7614"/>
    <w:rsid w:val="009C7627"/>
    <w:rsid w:val="009C764C"/>
    <w:rsid w:val="009C7681"/>
    <w:rsid w:val="009C76A8"/>
    <w:rsid w:val="009C76E0"/>
    <w:rsid w:val="009C76EC"/>
    <w:rsid w:val="009C76F8"/>
    <w:rsid w:val="009C7703"/>
    <w:rsid w:val="009C7782"/>
    <w:rsid w:val="009C7816"/>
    <w:rsid w:val="009C7851"/>
    <w:rsid w:val="009C785F"/>
    <w:rsid w:val="009C78C2"/>
    <w:rsid w:val="009C78CE"/>
    <w:rsid w:val="009C78D2"/>
    <w:rsid w:val="009C7903"/>
    <w:rsid w:val="009C790A"/>
    <w:rsid w:val="009C7915"/>
    <w:rsid w:val="009C7957"/>
    <w:rsid w:val="009C795A"/>
    <w:rsid w:val="009C7960"/>
    <w:rsid w:val="009C7987"/>
    <w:rsid w:val="009C7999"/>
    <w:rsid w:val="009C799A"/>
    <w:rsid w:val="009C79B1"/>
    <w:rsid w:val="009C79FD"/>
    <w:rsid w:val="009C7A08"/>
    <w:rsid w:val="009C7A2C"/>
    <w:rsid w:val="009C7A8B"/>
    <w:rsid w:val="009C7B71"/>
    <w:rsid w:val="009C7BBE"/>
    <w:rsid w:val="009C7BF0"/>
    <w:rsid w:val="009C7C1E"/>
    <w:rsid w:val="009C7C3C"/>
    <w:rsid w:val="009C7C43"/>
    <w:rsid w:val="009C7C58"/>
    <w:rsid w:val="009C7C74"/>
    <w:rsid w:val="009C7CFB"/>
    <w:rsid w:val="009C7D0B"/>
    <w:rsid w:val="009C7D3F"/>
    <w:rsid w:val="009C7D60"/>
    <w:rsid w:val="009C7D7A"/>
    <w:rsid w:val="009C7D8A"/>
    <w:rsid w:val="009C7D9B"/>
    <w:rsid w:val="009C7DBF"/>
    <w:rsid w:val="009C7E49"/>
    <w:rsid w:val="009C7E59"/>
    <w:rsid w:val="009C7EDF"/>
    <w:rsid w:val="009C7F04"/>
    <w:rsid w:val="009C7F13"/>
    <w:rsid w:val="009C7F1E"/>
    <w:rsid w:val="009C7F72"/>
    <w:rsid w:val="009C7F78"/>
    <w:rsid w:val="009C7F96"/>
    <w:rsid w:val="009C7FD3"/>
    <w:rsid w:val="009D0023"/>
    <w:rsid w:val="009D002F"/>
    <w:rsid w:val="009D0097"/>
    <w:rsid w:val="009D00A9"/>
    <w:rsid w:val="009D00EE"/>
    <w:rsid w:val="009D017A"/>
    <w:rsid w:val="009D018C"/>
    <w:rsid w:val="009D01CA"/>
    <w:rsid w:val="009D0222"/>
    <w:rsid w:val="009D0227"/>
    <w:rsid w:val="009D024D"/>
    <w:rsid w:val="009D025F"/>
    <w:rsid w:val="009D02BF"/>
    <w:rsid w:val="009D02DC"/>
    <w:rsid w:val="009D02F3"/>
    <w:rsid w:val="009D0306"/>
    <w:rsid w:val="009D0316"/>
    <w:rsid w:val="009D0321"/>
    <w:rsid w:val="009D0324"/>
    <w:rsid w:val="009D032D"/>
    <w:rsid w:val="009D03B2"/>
    <w:rsid w:val="009D04DD"/>
    <w:rsid w:val="009D050C"/>
    <w:rsid w:val="009D053D"/>
    <w:rsid w:val="009D0596"/>
    <w:rsid w:val="009D05A1"/>
    <w:rsid w:val="009D0626"/>
    <w:rsid w:val="009D06A1"/>
    <w:rsid w:val="009D06A7"/>
    <w:rsid w:val="009D072F"/>
    <w:rsid w:val="009D0731"/>
    <w:rsid w:val="009D0733"/>
    <w:rsid w:val="009D07A5"/>
    <w:rsid w:val="009D07AF"/>
    <w:rsid w:val="009D0847"/>
    <w:rsid w:val="009D086B"/>
    <w:rsid w:val="009D089E"/>
    <w:rsid w:val="009D08B0"/>
    <w:rsid w:val="009D08EB"/>
    <w:rsid w:val="009D08F5"/>
    <w:rsid w:val="009D0905"/>
    <w:rsid w:val="009D094B"/>
    <w:rsid w:val="009D098F"/>
    <w:rsid w:val="009D0994"/>
    <w:rsid w:val="009D09A8"/>
    <w:rsid w:val="009D09B4"/>
    <w:rsid w:val="009D09FE"/>
    <w:rsid w:val="009D0A65"/>
    <w:rsid w:val="009D0A93"/>
    <w:rsid w:val="009D0A95"/>
    <w:rsid w:val="009D0AAC"/>
    <w:rsid w:val="009D0ABF"/>
    <w:rsid w:val="009D0B1A"/>
    <w:rsid w:val="009D0B30"/>
    <w:rsid w:val="009D0B33"/>
    <w:rsid w:val="009D0B53"/>
    <w:rsid w:val="009D0C0A"/>
    <w:rsid w:val="009D0C2F"/>
    <w:rsid w:val="009D0C41"/>
    <w:rsid w:val="009D0CC6"/>
    <w:rsid w:val="009D0CFB"/>
    <w:rsid w:val="009D0D06"/>
    <w:rsid w:val="009D0D0A"/>
    <w:rsid w:val="009D0D0B"/>
    <w:rsid w:val="009D0D88"/>
    <w:rsid w:val="009D0DA7"/>
    <w:rsid w:val="009D0DB5"/>
    <w:rsid w:val="009D0DD2"/>
    <w:rsid w:val="009D0E20"/>
    <w:rsid w:val="009D0E2B"/>
    <w:rsid w:val="009D0E7A"/>
    <w:rsid w:val="009D0FA4"/>
    <w:rsid w:val="009D0FF2"/>
    <w:rsid w:val="009D0FFD"/>
    <w:rsid w:val="009D1095"/>
    <w:rsid w:val="009D109B"/>
    <w:rsid w:val="009D10AC"/>
    <w:rsid w:val="009D10AF"/>
    <w:rsid w:val="009D1102"/>
    <w:rsid w:val="009D113D"/>
    <w:rsid w:val="009D115F"/>
    <w:rsid w:val="009D1168"/>
    <w:rsid w:val="009D1172"/>
    <w:rsid w:val="009D1184"/>
    <w:rsid w:val="009D1208"/>
    <w:rsid w:val="009D1274"/>
    <w:rsid w:val="009D12AC"/>
    <w:rsid w:val="009D12B4"/>
    <w:rsid w:val="009D12D5"/>
    <w:rsid w:val="009D1378"/>
    <w:rsid w:val="009D13D4"/>
    <w:rsid w:val="009D13DB"/>
    <w:rsid w:val="009D13FA"/>
    <w:rsid w:val="009D1415"/>
    <w:rsid w:val="009D144D"/>
    <w:rsid w:val="009D1494"/>
    <w:rsid w:val="009D14B7"/>
    <w:rsid w:val="009D14BF"/>
    <w:rsid w:val="009D151D"/>
    <w:rsid w:val="009D153E"/>
    <w:rsid w:val="009D15C5"/>
    <w:rsid w:val="009D15E5"/>
    <w:rsid w:val="009D15F1"/>
    <w:rsid w:val="009D1630"/>
    <w:rsid w:val="009D1638"/>
    <w:rsid w:val="009D1678"/>
    <w:rsid w:val="009D1693"/>
    <w:rsid w:val="009D1697"/>
    <w:rsid w:val="009D1698"/>
    <w:rsid w:val="009D16B4"/>
    <w:rsid w:val="009D16E1"/>
    <w:rsid w:val="009D1726"/>
    <w:rsid w:val="009D1733"/>
    <w:rsid w:val="009D1756"/>
    <w:rsid w:val="009D1780"/>
    <w:rsid w:val="009D17C8"/>
    <w:rsid w:val="009D17D8"/>
    <w:rsid w:val="009D1835"/>
    <w:rsid w:val="009D183E"/>
    <w:rsid w:val="009D1883"/>
    <w:rsid w:val="009D18C9"/>
    <w:rsid w:val="009D18E0"/>
    <w:rsid w:val="009D1965"/>
    <w:rsid w:val="009D19D2"/>
    <w:rsid w:val="009D1A16"/>
    <w:rsid w:val="009D1A23"/>
    <w:rsid w:val="009D1A91"/>
    <w:rsid w:val="009D1AFA"/>
    <w:rsid w:val="009D1B38"/>
    <w:rsid w:val="009D1B5A"/>
    <w:rsid w:val="009D1B71"/>
    <w:rsid w:val="009D1B75"/>
    <w:rsid w:val="009D1B95"/>
    <w:rsid w:val="009D1B97"/>
    <w:rsid w:val="009D1BD0"/>
    <w:rsid w:val="009D1BD6"/>
    <w:rsid w:val="009D1BDA"/>
    <w:rsid w:val="009D1C29"/>
    <w:rsid w:val="009D1D14"/>
    <w:rsid w:val="009D1D1F"/>
    <w:rsid w:val="009D1D23"/>
    <w:rsid w:val="009D1D6B"/>
    <w:rsid w:val="009D1D9B"/>
    <w:rsid w:val="009D1DB5"/>
    <w:rsid w:val="009D1DE3"/>
    <w:rsid w:val="009D1DE5"/>
    <w:rsid w:val="009D1E2F"/>
    <w:rsid w:val="009D1E76"/>
    <w:rsid w:val="009D1EA3"/>
    <w:rsid w:val="009D1EB7"/>
    <w:rsid w:val="009D1EDA"/>
    <w:rsid w:val="009D1F66"/>
    <w:rsid w:val="009D1FB1"/>
    <w:rsid w:val="009D1FE3"/>
    <w:rsid w:val="009D206B"/>
    <w:rsid w:val="009D2080"/>
    <w:rsid w:val="009D20B5"/>
    <w:rsid w:val="009D20C6"/>
    <w:rsid w:val="009D20FC"/>
    <w:rsid w:val="009D2183"/>
    <w:rsid w:val="009D21C4"/>
    <w:rsid w:val="009D2211"/>
    <w:rsid w:val="009D2233"/>
    <w:rsid w:val="009D223A"/>
    <w:rsid w:val="009D227F"/>
    <w:rsid w:val="009D2281"/>
    <w:rsid w:val="009D22B4"/>
    <w:rsid w:val="009D230C"/>
    <w:rsid w:val="009D231E"/>
    <w:rsid w:val="009D2334"/>
    <w:rsid w:val="009D239A"/>
    <w:rsid w:val="009D23AD"/>
    <w:rsid w:val="009D23C1"/>
    <w:rsid w:val="009D240D"/>
    <w:rsid w:val="009D240E"/>
    <w:rsid w:val="009D241B"/>
    <w:rsid w:val="009D2424"/>
    <w:rsid w:val="009D24C7"/>
    <w:rsid w:val="009D24DC"/>
    <w:rsid w:val="009D2527"/>
    <w:rsid w:val="009D25AA"/>
    <w:rsid w:val="009D2605"/>
    <w:rsid w:val="009D2644"/>
    <w:rsid w:val="009D2712"/>
    <w:rsid w:val="009D2767"/>
    <w:rsid w:val="009D278D"/>
    <w:rsid w:val="009D27DC"/>
    <w:rsid w:val="009D27F5"/>
    <w:rsid w:val="009D2817"/>
    <w:rsid w:val="009D28C9"/>
    <w:rsid w:val="009D28E5"/>
    <w:rsid w:val="009D2979"/>
    <w:rsid w:val="009D29A2"/>
    <w:rsid w:val="009D29C4"/>
    <w:rsid w:val="009D2A39"/>
    <w:rsid w:val="009D2ADD"/>
    <w:rsid w:val="009D2AFF"/>
    <w:rsid w:val="009D2B12"/>
    <w:rsid w:val="009D2B50"/>
    <w:rsid w:val="009D2B7F"/>
    <w:rsid w:val="009D2BB7"/>
    <w:rsid w:val="009D2BBE"/>
    <w:rsid w:val="009D2BD9"/>
    <w:rsid w:val="009D2BF0"/>
    <w:rsid w:val="009D2C1D"/>
    <w:rsid w:val="009D2C25"/>
    <w:rsid w:val="009D2C67"/>
    <w:rsid w:val="009D2C9F"/>
    <w:rsid w:val="009D2D20"/>
    <w:rsid w:val="009D2D23"/>
    <w:rsid w:val="009D2DB8"/>
    <w:rsid w:val="009D2DEF"/>
    <w:rsid w:val="009D2E11"/>
    <w:rsid w:val="009D2E17"/>
    <w:rsid w:val="009D2E3B"/>
    <w:rsid w:val="009D2E7F"/>
    <w:rsid w:val="009D2EB3"/>
    <w:rsid w:val="009D2EF2"/>
    <w:rsid w:val="009D2EF3"/>
    <w:rsid w:val="009D2FCB"/>
    <w:rsid w:val="009D3024"/>
    <w:rsid w:val="009D30A2"/>
    <w:rsid w:val="009D310A"/>
    <w:rsid w:val="009D3121"/>
    <w:rsid w:val="009D31A4"/>
    <w:rsid w:val="009D3235"/>
    <w:rsid w:val="009D324B"/>
    <w:rsid w:val="009D3260"/>
    <w:rsid w:val="009D329B"/>
    <w:rsid w:val="009D32B5"/>
    <w:rsid w:val="009D32C8"/>
    <w:rsid w:val="009D32F6"/>
    <w:rsid w:val="009D3335"/>
    <w:rsid w:val="009D342F"/>
    <w:rsid w:val="009D3455"/>
    <w:rsid w:val="009D348F"/>
    <w:rsid w:val="009D349C"/>
    <w:rsid w:val="009D34AC"/>
    <w:rsid w:val="009D34D5"/>
    <w:rsid w:val="009D34E9"/>
    <w:rsid w:val="009D3527"/>
    <w:rsid w:val="009D353B"/>
    <w:rsid w:val="009D3565"/>
    <w:rsid w:val="009D3570"/>
    <w:rsid w:val="009D359A"/>
    <w:rsid w:val="009D360C"/>
    <w:rsid w:val="009D362C"/>
    <w:rsid w:val="009D3651"/>
    <w:rsid w:val="009D3669"/>
    <w:rsid w:val="009D367A"/>
    <w:rsid w:val="009D36B6"/>
    <w:rsid w:val="009D36BC"/>
    <w:rsid w:val="009D36F1"/>
    <w:rsid w:val="009D3703"/>
    <w:rsid w:val="009D372C"/>
    <w:rsid w:val="009D3796"/>
    <w:rsid w:val="009D37A6"/>
    <w:rsid w:val="009D37AD"/>
    <w:rsid w:val="009D37E3"/>
    <w:rsid w:val="009D37F5"/>
    <w:rsid w:val="009D3848"/>
    <w:rsid w:val="009D386E"/>
    <w:rsid w:val="009D38A9"/>
    <w:rsid w:val="009D38D2"/>
    <w:rsid w:val="009D3903"/>
    <w:rsid w:val="009D390A"/>
    <w:rsid w:val="009D3919"/>
    <w:rsid w:val="009D392C"/>
    <w:rsid w:val="009D3934"/>
    <w:rsid w:val="009D395E"/>
    <w:rsid w:val="009D399F"/>
    <w:rsid w:val="009D39A3"/>
    <w:rsid w:val="009D39A4"/>
    <w:rsid w:val="009D39B3"/>
    <w:rsid w:val="009D3A49"/>
    <w:rsid w:val="009D3A81"/>
    <w:rsid w:val="009D3AC0"/>
    <w:rsid w:val="009D3B42"/>
    <w:rsid w:val="009D3BA9"/>
    <w:rsid w:val="009D3BE0"/>
    <w:rsid w:val="009D3BFC"/>
    <w:rsid w:val="009D3C42"/>
    <w:rsid w:val="009D3C43"/>
    <w:rsid w:val="009D3C92"/>
    <w:rsid w:val="009D3C99"/>
    <w:rsid w:val="009D3CDF"/>
    <w:rsid w:val="009D3D0D"/>
    <w:rsid w:val="009D3D20"/>
    <w:rsid w:val="009D3DA4"/>
    <w:rsid w:val="009D3DBE"/>
    <w:rsid w:val="009D3DC6"/>
    <w:rsid w:val="009D3DDA"/>
    <w:rsid w:val="009D3DED"/>
    <w:rsid w:val="009D3E0A"/>
    <w:rsid w:val="009D3E39"/>
    <w:rsid w:val="009D3E86"/>
    <w:rsid w:val="009D3EB9"/>
    <w:rsid w:val="009D3EC3"/>
    <w:rsid w:val="009D3EEA"/>
    <w:rsid w:val="009D3F39"/>
    <w:rsid w:val="009D3F47"/>
    <w:rsid w:val="009D3F7A"/>
    <w:rsid w:val="009D3F81"/>
    <w:rsid w:val="009D3F96"/>
    <w:rsid w:val="009D3FBF"/>
    <w:rsid w:val="009D3FDE"/>
    <w:rsid w:val="009D3FEB"/>
    <w:rsid w:val="009D404E"/>
    <w:rsid w:val="009D4059"/>
    <w:rsid w:val="009D40C3"/>
    <w:rsid w:val="009D4160"/>
    <w:rsid w:val="009D418B"/>
    <w:rsid w:val="009D418D"/>
    <w:rsid w:val="009D41C3"/>
    <w:rsid w:val="009D41EA"/>
    <w:rsid w:val="009D4217"/>
    <w:rsid w:val="009D421E"/>
    <w:rsid w:val="009D4228"/>
    <w:rsid w:val="009D4244"/>
    <w:rsid w:val="009D4249"/>
    <w:rsid w:val="009D426D"/>
    <w:rsid w:val="009D427A"/>
    <w:rsid w:val="009D438C"/>
    <w:rsid w:val="009D43A6"/>
    <w:rsid w:val="009D43AE"/>
    <w:rsid w:val="009D442B"/>
    <w:rsid w:val="009D4449"/>
    <w:rsid w:val="009D44CD"/>
    <w:rsid w:val="009D4518"/>
    <w:rsid w:val="009D4551"/>
    <w:rsid w:val="009D457C"/>
    <w:rsid w:val="009D45F6"/>
    <w:rsid w:val="009D4601"/>
    <w:rsid w:val="009D4629"/>
    <w:rsid w:val="009D46F2"/>
    <w:rsid w:val="009D46FA"/>
    <w:rsid w:val="009D471F"/>
    <w:rsid w:val="009D4747"/>
    <w:rsid w:val="009D4749"/>
    <w:rsid w:val="009D4777"/>
    <w:rsid w:val="009D4790"/>
    <w:rsid w:val="009D479D"/>
    <w:rsid w:val="009D47D4"/>
    <w:rsid w:val="009D4811"/>
    <w:rsid w:val="009D4871"/>
    <w:rsid w:val="009D48D6"/>
    <w:rsid w:val="009D48D9"/>
    <w:rsid w:val="009D493A"/>
    <w:rsid w:val="009D4970"/>
    <w:rsid w:val="009D49AF"/>
    <w:rsid w:val="009D49F6"/>
    <w:rsid w:val="009D4ABB"/>
    <w:rsid w:val="009D4ADA"/>
    <w:rsid w:val="009D4C01"/>
    <w:rsid w:val="009D4C15"/>
    <w:rsid w:val="009D4C33"/>
    <w:rsid w:val="009D4C4E"/>
    <w:rsid w:val="009D4CBC"/>
    <w:rsid w:val="009D4CFB"/>
    <w:rsid w:val="009D4DE3"/>
    <w:rsid w:val="009D4DE7"/>
    <w:rsid w:val="009D4E27"/>
    <w:rsid w:val="009D4E28"/>
    <w:rsid w:val="009D4E38"/>
    <w:rsid w:val="009D4E3C"/>
    <w:rsid w:val="009D4EC5"/>
    <w:rsid w:val="009D4EEF"/>
    <w:rsid w:val="009D4F6C"/>
    <w:rsid w:val="009D4F6D"/>
    <w:rsid w:val="009D4FB8"/>
    <w:rsid w:val="009D4FF1"/>
    <w:rsid w:val="009D5032"/>
    <w:rsid w:val="009D504B"/>
    <w:rsid w:val="009D50B7"/>
    <w:rsid w:val="009D5171"/>
    <w:rsid w:val="009D520F"/>
    <w:rsid w:val="009D5233"/>
    <w:rsid w:val="009D5240"/>
    <w:rsid w:val="009D52DB"/>
    <w:rsid w:val="009D5316"/>
    <w:rsid w:val="009D5346"/>
    <w:rsid w:val="009D53ED"/>
    <w:rsid w:val="009D53F0"/>
    <w:rsid w:val="009D53FD"/>
    <w:rsid w:val="009D5431"/>
    <w:rsid w:val="009D5478"/>
    <w:rsid w:val="009D5498"/>
    <w:rsid w:val="009D5505"/>
    <w:rsid w:val="009D551D"/>
    <w:rsid w:val="009D559D"/>
    <w:rsid w:val="009D55B2"/>
    <w:rsid w:val="009D55F4"/>
    <w:rsid w:val="009D55FB"/>
    <w:rsid w:val="009D5613"/>
    <w:rsid w:val="009D564A"/>
    <w:rsid w:val="009D5650"/>
    <w:rsid w:val="009D5660"/>
    <w:rsid w:val="009D566A"/>
    <w:rsid w:val="009D5674"/>
    <w:rsid w:val="009D5678"/>
    <w:rsid w:val="009D56AB"/>
    <w:rsid w:val="009D56B8"/>
    <w:rsid w:val="009D56BB"/>
    <w:rsid w:val="009D570B"/>
    <w:rsid w:val="009D5712"/>
    <w:rsid w:val="009D5739"/>
    <w:rsid w:val="009D573C"/>
    <w:rsid w:val="009D57C3"/>
    <w:rsid w:val="009D57E1"/>
    <w:rsid w:val="009D580A"/>
    <w:rsid w:val="009D5856"/>
    <w:rsid w:val="009D5870"/>
    <w:rsid w:val="009D588F"/>
    <w:rsid w:val="009D58A4"/>
    <w:rsid w:val="009D58CA"/>
    <w:rsid w:val="009D592E"/>
    <w:rsid w:val="009D594D"/>
    <w:rsid w:val="009D595D"/>
    <w:rsid w:val="009D5967"/>
    <w:rsid w:val="009D59A4"/>
    <w:rsid w:val="009D59A5"/>
    <w:rsid w:val="009D59CF"/>
    <w:rsid w:val="009D59E4"/>
    <w:rsid w:val="009D59F9"/>
    <w:rsid w:val="009D5A0E"/>
    <w:rsid w:val="009D5A6B"/>
    <w:rsid w:val="009D5AC7"/>
    <w:rsid w:val="009D5AD2"/>
    <w:rsid w:val="009D5B27"/>
    <w:rsid w:val="009D5BE6"/>
    <w:rsid w:val="009D5C74"/>
    <w:rsid w:val="009D5C8C"/>
    <w:rsid w:val="009D5CB2"/>
    <w:rsid w:val="009D5CB3"/>
    <w:rsid w:val="009D5CB9"/>
    <w:rsid w:val="009D5CE3"/>
    <w:rsid w:val="009D5CF4"/>
    <w:rsid w:val="009D5D27"/>
    <w:rsid w:val="009D5D2F"/>
    <w:rsid w:val="009D5D96"/>
    <w:rsid w:val="009D5DBB"/>
    <w:rsid w:val="009D5DF3"/>
    <w:rsid w:val="009D5E53"/>
    <w:rsid w:val="009D5E5F"/>
    <w:rsid w:val="009D5E9D"/>
    <w:rsid w:val="009D5ECE"/>
    <w:rsid w:val="009D5EFC"/>
    <w:rsid w:val="009D5FF8"/>
    <w:rsid w:val="009D5FFF"/>
    <w:rsid w:val="009D6014"/>
    <w:rsid w:val="009D601C"/>
    <w:rsid w:val="009D602F"/>
    <w:rsid w:val="009D6033"/>
    <w:rsid w:val="009D6053"/>
    <w:rsid w:val="009D606B"/>
    <w:rsid w:val="009D607A"/>
    <w:rsid w:val="009D60C1"/>
    <w:rsid w:val="009D6181"/>
    <w:rsid w:val="009D61C1"/>
    <w:rsid w:val="009D61F1"/>
    <w:rsid w:val="009D6251"/>
    <w:rsid w:val="009D627E"/>
    <w:rsid w:val="009D6296"/>
    <w:rsid w:val="009D62D4"/>
    <w:rsid w:val="009D6325"/>
    <w:rsid w:val="009D635D"/>
    <w:rsid w:val="009D6404"/>
    <w:rsid w:val="009D6440"/>
    <w:rsid w:val="009D6475"/>
    <w:rsid w:val="009D648C"/>
    <w:rsid w:val="009D64C2"/>
    <w:rsid w:val="009D64C8"/>
    <w:rsid w:val="009D6516"/>
    <w:rsid w:val="009D6587"/>
    <w:rsid w:val="009D6590"/>
    <w:rsid w:val="009D65BD"/>
    <w:rsid w:val="009D65F1"/>
    <w:rsid w:val="009D65FE"/>
    <w:rsid w:val="009D6604"/>
    <w:rsid w:val="009D663D"/>
    <w:rsid w:val="009D6682"/>
    <w:rsid w:val="009D66B6"/>
    <w:rsid w:val="009D673F"/>
    <w:rsid w:val="009D676F"/>
    <w:rsid w:val="009D677F"/>
    <w:rsid w:val="009D678A"/>
    <w:rsid w:val="009D67A8"/>
    <w:rsid w:val="009D67EF"/>
    <w:rsid w:val="009D67F3"/>
    <w:rsid w:val="009D6827"/>
    <w:rsid w:val="009D6838"/>
    <w:rsid w:val="009D6848"/>
    <w:rsid w:val="009D6868"/>
    <w:rsid w:val="009D689F"/>
    <w:rsid w:val="009D68A2"/>
    <w:rsid w:val="009D68D5"/>
    <w:rsid w:val="009D68F2"/>
    <w:rsid w:val="009D68FC"/>
    <w:rsid w:val="009D6998"/>
    <w:rsid w:val="009D69A5"/>
    <w:rsid w:val="009D69B5"/>
    <w:rsid w:val="009D6A02"/>
    <w:rsid w:val="009D6A2F"/>
    <w:rsid w:val="009D6A9E"/>
    <w:rsid w:val="009D6ADF"/>
    <w:rsid w:val="009D6AF1"/>
    <w:rsid w:val="009D6B1F"/>
    <w:rsid w:val="009D6B2B"/>
    <w:rsid w:val="009D6B36"/>
    <w:rsid w:val="009D6B8B"/>
    <w:rsid w:val="009D6B95"/>
    <w:rsid w:val="009D6BB3"/>
    <w:rsid w:val="009D6BC0"/>
    <w:rsid w:val="009D6C0D"/>
    <w:rsid w:val="009D6C36"/>
    <w:rsid w:val="009D6C3B"/>
    <w:rsid w:val="009D6CAB"/>
    <w:rsid w:val="009D6CB1"/>
    <w:rsid w:val="009D6CBE"/>
    <w:rsid w:val="009D6CE9"/>
    <w:rsid w:val="009D6CF6"/>
    <w:rsid w:val="009D6D65"/>
    <w:rsid w:val="009D6D7D"/>
    <w:rsid w:val="009D6DB0"/>
    <w:rsid w:val="009D6ED9"/>
    <w:rsid w:val="009D6F37"/>
    <w:rsid w:val="009D6F60"/>
    <w:rsid w:val="009D6F87"/>
    <w:rsid w:val="009D6F93"/>
    <w:rsid w:val="009D6FA2"/>
    <w:rsid w:val="009D6FA3"/>
    <w:rsid w:val="009D6FE6"/>
    <w:rsid w:val="009D707E"/>
    <w:rsid w:val="009D70E4"/>
    <w:rsid w:val="009D7265"/>
    <w:rsid w:val="009D728D"/>
    <w:rsid w:val="009D72CC"/>
    <w:rsid w:val="009D72FC"/>
    <w:rsid w:val="009D730C"/>
    <w:rsid w:val="009D731E"/>
    <w:rsid w:val="009D7331"/>
    <w:rsid w:val="009D73E5"/>
    <w:rsid w:val="009D7429"/>
    <w:rsid w:val="009D742C"/>
    <w:rsid w:val="009D7486"/>
    <w:rsid w:val="009D74F0"/>
    <w:rsid w:val="009D74F1"/>
    <w:rsid w:val="009D7503"/>
    <w:rsid w:val="009D750C"/>
    <w:rsid w:val="009D751A"/>
    <w:rsid w:val="009D7523"/>
    <w:rsid w:val="009D7557"/>
    <w:rsid w:val="009D7593"/>
    <w:rsid w:val="009D767C"/>
    <w:rsid w:val="009D76E2"/>
    <w:rsid w:val="009D76F9"/>
    <w:rsid w:val="009D771D"/>
    <w:rsid w:val="009D7740"/>
    <w:rsid w:val="009D7766"/>
    <w:rsid w:val="009D776E"/>
    <w:rsid w:val="009D777B"/>
    <w:rsid w:val="009D7780"/>
    <w:rsid w:val="009D7820"/>
    <w:rsid w:val="009D7890"/>
    <w:rsid w:val="009D7892"/>
    <w:rsid w:val="009D78E9"/>
    <w:rsid w:val="009D78F7"/>
    <w:rsid w:val="009D790C"/>
    <w:rsid w:val="009D7933"/>
    <w:rsid w:val="009D7960"/>
    <w:rsid w:val="009D79A7"/>
    <w:rsid w:val="009D79CC"/>
    <w:rsid w:val="009D79FF"/>
    <w:rsid w:val="009D7A48"/>
    <w:rsid w:val="009D7A89"/>
    <w:rsid w:val="009D7AF0"/>
    <w:rsid w:val="009D7B0B"/>
    <w:rsid w:val="009D7B0D"/>
    <w:rsid w:val="009D7B0E"/>
    <w:rsid w:val="009D7B91"/>
    <w:rsid w:val="009D7BC5"/>
    <w:rsid w:val="009D7C03"/>
    <w:rsid w:val="009D7C31"/>
    <w:rsid w:val="009D7C5F"/>
    <w:rsid w:val="009D7CF1"/>
    <w:rsid w:val="009D7D1A"/>
    <w:rsid w:val="009D7D6B"/>
    <w:rsid w:val="009D7DAF"/>
    <w:rsid w:val="009D7DC6"/>
    <w:rsid w:val="009D7E2E"/>
    <w:rsid w:val="009D7E9D"/>
    <w:rsid w:val="009D7EF9"/>
    <w:rsid w:val="009D7F4D"/>
    <w:rsid w:val="009E000E"/>
    <w:rsid w:val="009E002A"/>
    <w:rsid w:val="009E004B"/>
    <w:rsid w:val="009E00E4"/>
    <w:rsid w:val="009E0108"/>
    <w:rsid w:val="009E010A"/>
    <w:rsid w:val="009E0174"/>
    <w:rsid w:val="009E017D"/>
    <w:rsid w:val="009E01B0"/>
    <w:rsid w:val="009E01F8"/>
    <w:rsid w:val="009E01FD"/>
    <w:rsid w:val="009E023A"/>
    <w:rsid w:val="009E0257"/>
    <w:rsid w:val="009E0270"/>
    <w:rsid w:val="009E0276"/>
    <w:rsid w:val="009E02AB"/>
    <w:rsid w:val="009E02BC"/>
    <w:rsid w:val="009E02F9"/>
    <w:rsid w:val="009E0320"/>
    <w:rsid w:val="009E034A"/>
    <w:rsid w:val="009E0358"/>
    <w:rsid w:val="009E0359"/>
    <w:rsid w:val="009E035C"/>
    <w:rsid w:val="009E036C"/>
    <w:rsid w:val="009E0379"/>
    <w:rsid w:val="009E03C6"/>
    <w:rsid w:val="009E0403"/>
    <w:rsid w:val="009E046C"/>
    <w:rsid w:val="009E04AD"/>
    <w:rsid w:val="009E04BA"/>
    <w:rsid w:val="009E04D3"/>
    <w:rsid w:val="009E04E5"/>
    <w:rsid w:val="009E04F3"/>
    <w:rsid w:val="009E0569"/>
    <w:rsid w:val="009E0574"/>
    <w:rsid w:val="009E057D"/>
    <w:rsid w:val="009E0581"/>
    <w:rsid w:val="009E05B7"/>
    <w:rsid w:val="009E05C7"/>
    <w:rsid w:val="009E05CC"/>
    <w:rsid w:val="009E062E"/>
    <w:rsid w:val="009E0646"/>
    <w:rsid w:val="009E06F0"/>
    <w:rsid w:val="009E0741"/>
    <w:rsid w:val="009E075A"/>
    <w:rsid w:val="009E07BB"/>
    <w:rsid w:val="009E07EE"/>
    <w:rsid w:val="009E07FA"/>
    <w:rsid w:val="009E080A"/>
    <w:rsid w:val="009E0817"/>
    <w:rsid w:val="009E0834"/>
    <w:rsid w:val="009E0888"/>
    <w:rsid w:val="009E0891"/>
    <w:rsid w:val="009E08B9"/>
    <w:rsid w:val="009E08C3"/>
    <w:rsid w:val="009E08CD"/>
    <w:rsid w:val="009E08EE"/>
    <w:rsid w:val="009E0911"/>
    <w:rsid w:val="009E09A3"/>
    <w:rsid w:val="009E09AF"/>
    <w:rsid w:val="009E09BC"/>
    <w:rsid w:val="009E0A2D"/>
    <w:rsid w:val="009E0A35"/>
    <w:rsid w:val="009E0B52"/>
    <w:rsid w:val="009E0B55"/>
    <w:rsid w:val="009E0B6E"/>
    <w:rsid w:val="009E0B94"/>
    <w:rsid w:val="009E0B95"/>
    <w:rsid w:val="009E0BA2"/>
    <w:rsid w:val="009E0C14"/>
    <w:rsid w:val="009E0CBF"/>
    <w:rsid w:val="009E0CFF"/>
    <w:rsid w:val="009E0D7E"/>
    <w:rsid w:val="009E0DD4"/>
    <w:rsid w:val="009E0DE9"/>
    <w:rsid w:val="009E0E46"/>
    <w:rsid w:val="009E0E63"/>
    <w:rsid w:val="009E0E7D"/>
    <w:rsid w:val="009E0EB4"/>
    <w:rsid w:val="009E0ED6"/>
    <w:rsid w:val="009E0EF1"/>
    <w:rsid w:val="009E0F08"/>
    <w:rsid w:val="009E0F33"/>
    <w:rsid w:val="009E0F39"/>
    <w:rsid w:val="009E0FB3"/>
    <w:rsid w:val="009E0FE3"/>
    <w:rsid w:val="009E105C"/>
    <w:rsid w:val="009E1084"/>
    <w:rsid w:val="009E1098"/>
    <w:rsid w:val="009E10AE"/>
    <w:rsid w:val="009E1146"/>
    <w:rsid w:val="009E114F"/>
    <w:rsid w:val="009E1153"/>
    <w:rsid w:val="009E1193"/>
    <w:rsid w:val="009E11C6"/>
    <w:rsid w:val="009E11E9"/>
    <w:rsid w:val="009E1201"/>
    <w:rsid w:val="009E1214"/>
    <w:rsid w:val="009E1231"/>
    <w:rsid w:val="009E1236"/>
    <w:rsid w:val="009E125D"/>
    <w:rsid w:val="009E1293"/>
    <w:rsid w:val="009E12EF"/>
    <w:rsid w:val="009E1339"/>
    <w:rsid w:val="009E1342"/>
    <w:rsid w:val="009E139C"/>
    <w:rsid w:val="009E13A9"/>
    <w:rsid w:val="009E13B9"/>
    <w:rsid w:val="009E1400"/>
    <w:rsid w:val="009E1409"/>
    <w:rsid w:val="009E1451"/>
    <w:rsid w:val="009E1453"/>
    <w:rsid w:val="009E14AB"/>
    <w:rsid w:val="009E14C2"/>
    <w:rsid w:val="009E14DB"/>
    <w:rsid w:val="009E14E3"/>
    <w:rsid w:val="009E1548"/>
    <w:rsid w:val="009E1553"/>
    <w:rsid w:val="009E1585"/>
    <w:rsid w:val="009E15A6"/>
    <w:rsid w:val="009E15DC"/>
    <w:rsid w:val="009E1635"/>
    <w:rsid w:val="009E167B"/>
    <w:rsid w:val="009E16B5"/>
    <w:rsid w:val="009E1724"/>
    <w:rsid w:val="009E172F"/>
    <w:rsid w:val="009E176B"/>
    <w:rsid w:val="009E179C"/>
    <w:rsid w:val="009E17B3"/>
    <w:rsid w:val="009E17B5"/>
    <w:rsid w:val="009E17BB"/>
    <w:rsid w:val="009E17E2"/>
    <w:rsid w:val="009E1813"/>
    <w:rsid w:val="009E18A4"/>
    <w:rsid w:val="009E18CB"/>
    <w:rsid w:val="009E190E"/>
    <w:rsid w:val="009E1941"/>
    <w:rsid w:val="009E1975"/>
    <w:rsid w:val="009E19D9"/>
    <w:rsid w:val="009E1A00"/>
    <w:rsid w:val="009E1A42"/>
    <w:rsid w:val="009E1A48"/>
    <w:rsid w:val="009E1A51"/>
    <w:rsid w:val="009E1B23"/>
    <w:rsid w:val="009E1B81"/>
    <w:rsid w:val="009E1BB3"/>
    <w:rsid w:val="009E1BB9"/>
    <w:rsid w:val="009E1BBB"/>
    <w:rsid w:val="009E1BC4"/>
    <w:rsid w:val="009E1BC8"/>
    <w:rsid w:val="009E1BF2"/>
    <w:rsid w:val="009E1C01"/>
    <w:rsid w:val="009E1C56"/>
    <w:rsid w:val="009E1CA5"/>
    <w:rsid w:val="009E1CCA"/>
    <w:rsid w:val="009E1D4D"/>
    <w:rsid w:val="009E1D6A"/>
    <w:rsid w:val="009E1D71"/>
    <w:rsid w:val="009E1D82"/>
    <w:rsid w:val="009E1DBA"/>
    <w:rsid w:val="009E1DF1"/>
    <w:rsid w:val="009E1E61"/>
    <w:rsid w:val="009E1E6A"/>
    <w:rsid w:val="009E1EB2"/>
    <w:rsid w:val="009E1F22"/>
    <w:rsid w:val="009E2016"/>
    <w:rsid w:val="009E20A5"/>
    <w:rsid w:val="009E20AD"/>
    <w:rsid w:val="009E20DD"/>
    <w:rsid w:val="009E2103"/>
    <w:rsid w:val="009E212C"/>
    <w:rsid w:val="009E212D"/>
    <w:rsid w:val="009E21C7"/>
    <w:rsid w:val="009E21CA"/>
    <w:rsid w:val="009E21ED"/>
    <w:rsid w:val="009E2200"/>
    <w:rsid w:val="009E224E"/>
    <w:rsid w:val="009E2274"/>
    <w:rsid w:val="009E22DB"/>
    <w:rsid w:val="009E22E3"/>
    <w:rsid w:val="009E23BD"/>
    <w:rsid w:val="009E23D4"/>
    <w:rsid w:val="009E2426"/>
    <w:rsid w:val="009E2437"/>
    <w:rsid w:val="009E247A"/>
    <w:rsid w:val="009E2508"/>
    <w:rsid w:val="009E256D"/>
    <w:rsid w:val="009E257A"/>
    <w:rsid w:val="009E25E5"/>
    <w:rsid w:val="009E25FA"/>
    <w:rsid w:val="009E2602"/>
    <w:rsid w:val="009E26A6"/>
    <w:rsid w:val="009E2718"/>
    <w:rsid w:val="009E2752"/>
    <w:rsid w:val="009E2757"/>
    <w:rsid w:val="009E27AB"/>
    <w:rsid w:val="009E27C8"/>
    <w:rsid w:val="009E27F7"/>
    <w:rsid w:val="009E284A"/>
    <w:rsid w:val="009E284C"/>
    <w:rsid w:val="009E287D"/>
    <w:rsid w:val="009E28C2"/>
    <w:rsid w:val="009E28E9"/>
    <w:rsid w:val="009E2912"/>
    <w:rsid w:val="009E2932"/>
    <w:rsid w:val="009E2A35"/>
    <w:rsid w:val="009E2AAB"/>
    <w:rsid w:val="009E2AB7"/>
    <w:rsid w:val="009E2AD1"/>
    <w:rsid w:val="009E2AE6"/>
    <w:rsid w:val="009E2AE7"/>
    <w:rsid w:val="009E2AEF"/>
    <w:rsid w:val="009E2AF7"/>
    <w:rsid w:val="009E2B1D"/>
    <w:rsid w:val="009E2B54"/>
    <w:rsid w:val="009E2B72"/>
    <w:rsid w:val="009E2B87"/>
    <w:rsid w:val="009E2BFC"/>
    <w:rsid w:val="009E2C0B"/>
    <w:rsid w:val="009E2C17"/>
    <w:rsid w:val="009E2C21"/>
    <w:rsid w:val="009E2C77"/>
    <w:rsid w:val="009E2C8B"/>
    <w:rsid w:val="009E2C8E"/>
    <w:rsid w:val="009E2C92"/>
    <w:rsid w:val="009E2CB7"/>
    <w:rsid w:val="009E2CEE"/>
    <w:rsid w:val="009E2D09"/>
    <w:rsid w:val="009E2D1E"/>
    <w:rsid w:val="009E2DAC"/>
    <w:rsid w:val="009E2DB7"/>
    <w:rsid w:val="009E2DD6"/>
    <w:rsid w:val="009E2E1E"/>
    <w:rsid w:val="009E2E1F"/>
    <w:rsid w:val="009E2E24"/>
    <w:rsid w:val="009E2E54"/>
    <w:rsid w:val="009E2E65"/>
    <w:rsid w:val="009E2EA5"/>
    <w:rsid w:val="009E2ED7"/>
    <w:rsid w:val="009E2F34"/>
    <w:rsid w:val="009E2FBE"/>
    <w:rsid w:val="009E304F"/>
    <w:rsid w:val="009E305C"/>
    <w:rsid w:val="009E3074"/>
    <w:rsid w:val="009E30A0"/>
    <w:rsid w:val="009E30A6"/>
    <w:rsid w:val="009E30DE"/>
    <w:rsid w:val="009E30E8"/>
    <w:rsid w:val="009E312A"/>
    <w:rsid w:val="009E3184"/>
    <w:rsid w:val="009E31A1"/>
    <w:rsid w:val="009E31BA"/>
    <w:rsid w:val="009E3241"/>
    <w:rsid w:val="009E3255"/>
    <w:rsid w:val="009E32C6"/>
    <w:rsid w:val="009E32CA"/>
    <w:rsid w:val="009E32D9"/>
    <w:rsid w:val="009E334D"/>
    <w:rsid w:val="009E3352"/>
    <w:rsid w:val="009E3373"/>
    <w:rsid w:val="009E3374"/>
    <w:rsid w:val="009E33AB"/>
    <w:rsid w:val="009E33B2"/>
    <w:rsid w:val="009E3401"/>
    <w:rsid w:val="009E34C9"/>
    <w:rsid w:val="009E34E4"/>
    <w:rsid w:val="009E351A"/>
    <w:rsid w:val="009E353B"/>
    <w:rsid w:val="009E3626"/>
    <w:rsid w:val="009E3643"/>
    <w:rsid w:val="009E3656"/>
    <w:rsid w:val="009E36DC"/>
    <w:rsid w:val="009E3739"/>
    <w:rsid w:val="009E3744"/>
    <w:rsid w:val="009E37DB"/>
    <w:rsid w:val="009E3856"/>
    <w:rsid w:val="009E3873"/>
    <w:rsid w:val="009E3915"/>
    <w:rsid w:val="009E3917"/>
    <w:rsid w:val="009E396F"/>
    <w:rsid w:val="009E3995"/>
    <w:rsid w:val="009E39AE"/>
    <w:rsid w:val="009E39C5"/>
    <w:rsid w:val="009E39E1"/>
    <w:rsid w:val="009E3A0E"/>
    <w:rsid w:val="009E3A98"/>
    <w:rsid w:val="009E3AB9"/>
    <w:rsid w:val="009E3ABD"/>
    <w:rsid w:val="009E3B30"/>
    <w:rsid w:val="009E3B3F"/>
    <w:rsid w:val="009E3B43"/>
    <w:rsid w:val="009E3BD1"/>
    <w:rsid w:val="009E3BE4"/>
    <w:rsid w:val="009E3C0A"/>
    <w:rsid w:val="009E3C1F"/>
    <w:rsid w:val="009E3C6B"/>
    <w:rsid w:val="009E3C94"/>
    <w:rsid w:val="009E3C95"/>
    <w:rsid w:val="009E3CE1"/>
    <w:rsid w:val="009E3CE6"/>
    <w:rsid w:val="009E3DC9"/>
    <w:rsid w:val="009E3DCE"/>
    <w:rsid w:val="009E3DD5"/>
    <w:rsid w:val="009E3DFA"/>
    <w:rsid w:val="009E3F29"/>
    <w:rsid w:val="009E3F77"/>
    <w:rsid w:val="009E3F7A"/>
    <w:rsid w:val="009E3FAA"/>
    <w:rsid w:val="009E3FD3"/>
    <w:rsid w:val="009E4039"/>
    <w:rsid w:val="009E4048"/>
    <w:rsid w:val="009E408A"/>
    <w:rsid w:val="009E409E"/>
    <w:rsid w:val="009E4137"/>
    <w:rsid w:val="009E413D"/>
    <w:rsid w:val="009E4143"/>
    <w:rsid w:val="009E415E"/>
    <w:rsid w:val="009E4169"/>
    <w:rsid w:val="009E4170"/>
    <w:rsid w:val="009E4173"/>
    <w:rsid w:val="009E418A"/>
    <w:rsid w:val="009E41BE"/>
    <w:rsid w:val="009E41C3"/>
    <w:rsid w:val="009E41CB"/>
    <w:rsid w:val="009E42AF"/>
    <w:rsid w:val="009E42E0"/>
    <w:rsid w:val="009E430D"/>
    <w:rsid w:val="009E431E"/>
    <w:rsid w:val="009E434C"/>
    <w:rsid w:val="009E4352"/>
    <w:rsid w:val="009E4358"/>
    <w:rsid w:val="009E4399"/>
    <w:rsid w:val="009E43B7"/>
    <w:rsid w:val="009E443F"/>
    <w:rsid w:val="009E44AF"/>
    <w:rsid w:val="009E44B0"/>
    <w:rsid w:val="009E44CD"/>
    <w:rsid w:val="009E453B"/>
    <w:rsid w:val="009E458F"/>
    <w:rsid w:val="009E45A3"/>
    <w:rsid w:val="009E45AB"/>
    <w:rsid w:val="009E45F2"/>
    <w:rsid w:val="009E4601"/>
    <w:rsid w:val="009E4603"/>
    <w:rsid w:val="009E460B"/>
    <w:rsid w:val="009E4620"/>
    <w:rsid w:val="009E465B"/>
    <w:rsid w:val="009E4668"/>
    <w:rsid w:val="009E4671"/>
    <w:rsid w:val="009E46B1"/>
    <w:rsid w:val="009E46C1"/>
    <w:rsid w:val="009E46E7"/>
    <w:rsid w:val="009E46E8"/>
    <w:rsid w:val="009E46F2"/>
    <w:rsid w:val="009E4738"/>
    <w:rsid w:val="009E473E"/>
    <w:rsid w:val="009E47B7"/>
    <w:rsid w:val="009E47EC"/>
    <w:rsid w:val="009E483A"/>
    <w:rsid w:val="009E48BD"/>
    <w:rsid w:val="009E48EF"/>
    <w:rsid w:val="009E4903"/>
    <w:rsid w:val="009E4943"/>
    <w:rsid w:val="009E4976"/>
    <w:rsid w:val="009E49B2"/>
    <w:rsid w:val="009E49BE"/>
    <w:rsid w:val="009E4A7D"/>
    <w:rsid w:val="009E4AA3"/>
    <w:rsid w:val="009E4AEE"/>
    <w:rsid w:val="009E4B35"/>
    <w:rsid w:val="009E4B39"/>
    <w:rsid w:val="009E4B3F"/>
    <w:rsid w:val="009E4B80"/>
    <w:rsid w:val="009E4BDA"/>
    <w:rsid w:val="009E4C84"/>
    <w:rsid w:val="009E4CAD"/>
    <w:rsid w:val="009E4CCD"/>
    <w:rsid w:val="009E4D06"/>
    <w:rsid w:val="009E4D26"/>
    <w:rsid w:val="009E4D60"/>
    <w:rsid w:val="009E4D79"/>
    <w:rsid w:val="009E4DC8"/>
    <w:rsid w:val="009E4E0D"/>
    <w:rsid w:val="009E4E23"/>
    <w:rsid w:val="009E4E48"/>
    <w:rsid w:val="009E4E5B"/>
    <w:rsid w:val="009E4E6B"/>
    <w:rsid w:val="009E4E71"/>
    <w:rsid w:val="009E4E76"/>
    <w:rsid w:val="009E4ED1"/>
    <w:rsid w:val="009E4EF1"/>
    <w:rsid w:val="009E4EF6"/>
    <w:rsid w:val="009E4F82"/>
    <w:rsid w:val="009E506B"/>
    <w:rsid w:val="009E5083"/>
    <w:rsid w:val="009E50EA"/>
    <w:rsid w:val="009E514C"/>
    <w:rsid w:val="009E515F"/>
    <w:rsid w:val="009E5166"/>
    <w:rsid w:val="009E51D2"/>
    <w:rsid w:val="009E51F4"/>
    <w:rsid w:val="009E5223"/>
    <w:rsid w:val="009E526E"/>
    <w:rsid w:val="009E5275"/>
    <w:rsid w:val="009E5312"/>
    <w:rsid w:val="009E533C"/>
    <w:rsid w:val="009E534A"/>
    <w:rsid w:val="009E5371"/>
    <w:rsid w:val="009E5377"/>
    <w:rsid w:val="009E5396"/>
    <w:rsid w:val="009E53AA"/>
    <w:rsid w:val="009E53B2"/>
    <w:rsid w:val="009E53D4"/>
    <w:rsid w:val="009E542F"/>
    <w:rsid w:val="009E543A"/>
    <w:rsid w:val="009E545C"/>
    <w:rsid w:val="009E546B"/>
    <w:rsid w:val="009E54F7"/>
    <w:rsid w:val="009E5563"/>
    <w:rsid w:val="009E55A2"/>
    <w:rsid w:val="009E55AA"/>
    <w:rsid w:val="009E5626"/>
    <w:rsid w:val="009E5674"/>
    <w:rsid w:val="009E5690"/>
    <w:rsid w:val="009E5691"/>
    <w:rsid w:val="009E5692"/>
    <w:rsid w:val="009E569E"/>
    <w:rsid w:val="009E56BD"/>
    <w:rsid w:val="009E56C0"/>
    <w:rsid w:val="009E56CD"/>
    <w:rsid w:val="009E5735"/>
    <w:rsid w:val="009E5771"/>
    <w:rsid w:val="009E5796"/>
    <w:rsid w:val="009E5797"/>
    <w:rsid w:val="009E57E2"/>
    <w:rsid w:val="009E5832"/>
    <w:rsid w:val="009E5843"/>
    <w:rsid w:val="009E584F"/>
    <w:rsid w:val="009E585E"/>
    <w:rsid w:val="009E5863"/>
    <w:rsid w:val="009E5864"/>
    <w:rsid w:val="009E5868"/>
    <w:rsid w:val="009E58C4"/>
    <w:rsid w:val="009E58E6"/>
    <w:rsid w:val="009E5923"/>
    <w:rsid w:val="009E5978"/>
    <w:rsid w:val="009E59B7"/>
    <w:rsid w:val="009E59F8"/>
    <w:rsid w:val="009E5A08"/>
    <w:rsid w:val="009E5A31"/>
    <w:rsid w:val="009E5A55"/>
    <w:rsid w:val="009E5A96"/>
    <w:rsid w:val="009E5AB3"/>
    <w:rsid w:val="009E5AC1"/>
    <w:rsid w:val="009E5AF5"/>
    <w:rsid w:val="009E5AFA"/>
    <w:rsid w:val="009E5B0D"/>
    <w:rsid w:val="009E5B35"/>
    <w:rsid w:val="009E5B3C"/>
    <w:rsid w:val="009E5C21"/>
    <w:rsid w:val="009E5C9F"/>
    <w:rsid w:val="009E5CA0"/>
    <w:rsid w:val="009E5CA8"/>
    <w:rsid w:val="009E5D14"/>
    <w:rsid w:val="009E5DBC"/>
    <w:rsid w:val="009E5DC0"/>
    <w:rsid w:val="009E5DDB"/>
    <w:rsid w:val="009E5DF6"/>
    <w:rsid w:val="009E5DFA"/>
    <w:rsid w:val="009E5E39"/>
    <w:rsid w:val="009E5E75"/>
    <w:rsid w:val="009E5EC2"/>
    <w:rsid w:val="009E5ED7"/>
    <w:rsid w:val="009E5F29"/>
    <w:rsid w:val="009E5F2D"/>
    <w:rsid w:val="009E5F4D"/>
    <w:rsid w:val="009E5F67"/>
    <w:rsid w:val="009E5FD0"/>
    <w:rsid w:val="009E6006"/>
    <w:rsid w:val="009E6023"/>
    <w:rsid w:val="009E60A0"/>
    <w:rsid w:val="009E60B4"/>
    <w:rsid w:val="009E60F4"/>
    <w:rsid w:val="009E611A"/>
    <w:rsid w:val="009E6196"/>
    <w:rsid w:val="009E61A2"/>
    <w:rsid w:val="009E61AF"/>
    <w:rsid w:val="009E61C5"/>
    <w:rsid w:val="009E61E6"/>
    <w:rsid w:val="009E61F5"/>
    <w:rsid w:val="009E62BD"/>
    <w:rsid w:val="009E62F1"/>
    <w:rsid w:val="009E6308"/>
    <w:rsid w:val="009E631B"/>
    <w:rsid w:val="009E6327"/>
    <w:rsid w:val="009E634D"/>
    <w:rsid w:val="009E6364"/>
    <w:rsid w:val="009E63F5"/>
    <w:rsid w:val="009E6411"/>
    <w:rsid w:val="009E6419"/>
    <w:rsid w:val="009E6429"/>
    <w:rsid w:val="009E642A"/>
    <w:rsid w:val="009E644C"/>
    <w:rsid w:val="009E6455"/>
    <w:rsid w:val="009E645C"/>
    <w:rsid w:val="009E6486"/>
    <w:rsid w:val="009E6501"/>
    <w:rsid w:val="009E651A"/>
    <w:rsid w:val="009E6579"/>
    <w:rsid w:val="009E6655"/>
    <w:rsid w:val="009E6682"/>
    <w:rsid w:val="009E668B"/>
    <w:rsid w:val="009E66B6"/>
    <w:rsid w:val="009E66DE"/>
    <w:rsid w:val="009E6700"/>
    <w:rsid w:val="009E671E"/>
    <w:rsid w:val="009E6782"/>
    <w:rsid w:val="009E6791"/>
    <w:rsid w:val="009E679E"/>
    <w:rsid w:val="009E67CA"/>
    <w:rsid w:val="009E67D7"/>
    <w:rsid w:val="009E6825"/>
    <w:rsid w:val="009E6834"/>
    <w:rsid w:val="009E68C4"/>
    <w:rsid w:val="009E68F4"/>
    <w:rsid w:val="009E6911"/>
    <w:rsid w:val="009E691C"/>
    <w:rsid w:val="009E692E"/>
    <w:rsid w:val="009E6964"/>
    <w:rsid w:val="009E6975"/>
    <w:rsid w:val="009E69C7"/>
    <w:rsid w:val="009E6A12"/>
    <w:rsid w:val="009E6A24"/>
    <w:rsid w:val="009E6A6B"/>
    <w:rsid w:val="009E6A7E"/>
    <w:rsid w:val="009E6AA3"/>
    <w:rsid w:val="009E6AEE"/>
    <w:rsid w:val="009E6AFE"/>
    <w:rsid w:val="009E6B17"/>
    <w:rsid w:val="009E6B55"/>
    <w:rsid w:val="009E6BB4"/>
    <w:rsid w:val="009E6BDF"/>
    <w:rsid w:val="009E6C0D"/>
    <w:rsid w:val="009E6C1D"/>
    <w:rsid w:val="009E6C65"/>
    <w:rsid w:val="009E6C78"/>
    <w:rsid w:val="009E6C9E"/>
    <w:rsid w:val="009E6CB5"/>
    <w:rsid w:val="009E6CB9"/>
    <w:rsid w:val="009E6CD4"/>
    <w:rsid w:val="009E6D4E"/>
    <w:rsid w:val="009E6D67"/>
    <w:rsid w:val="009E6D70"/>
    <w:rsid w:val="009E6D9F"/>
    <w:rsid w:val="009E6DBB"/>
    <w:rsid w:val="009E6DF7"/>
    <w:rsid w:val="009E6E6E"/>
    <w:rsid w:val="009E6E83"/>
    <w:rsid w:val="009E6ED1"/>
    <w:rsid w:val="009E6F49"/>
    <w:rsid w:val="009E6FA6"/>
    <w:rsid w:val="009E6FC0"/>
    <w:rsid w:val="009E700D"/>
    <w:rsid w:val="009E7035"/>
    <w:rsid w:val="009E706E"/>
    <w:rsid w:val="009E70BA"/>
    <w:rsid w:val="009E710C"/>
    <w:rsid w:val="009E713A"/>
    <w:rsid w:val="009E7161"/>
    <w:rsid w:val="009E717A"/>
    <w:rsid w:val="009E71B0"/>
    <w:rsid w:val="009E71DD"/>
    <w:rsid w:val="009E71E2"/>
    <w:rsid w:val="009E71E4"/>
    <w:rsid w:val="009E71F5"/>
    <w:rsid w:val="009E7207"/>
    <w:rsid w:val="009E7230"/>
    <w:rsid w:val="009E7248"/>
    <w:rsid w:val="009E7258"/>
    <w:rsid w:val="009E72B4"/>
    <w:rsid w:val="009E72B5"/>
    <w:rsid w:val="009E72D9"/>
    <w:rsid w:val="009E730B"/>
    <w:rsid w:val="009E730C"/>
    <w:rsid w:val="009E7378"/>
    <w:rsid w:val="009E73A4"/>
    <w:rsid w:val="009E73F4"/>
    <w:rsid w:val="009E7439"/>
    <w:rsid w:val="009E7453"/>
    <w:rsid w:val="009E746E"/>
    <w:rsid w:val="009E749E"/>
    <w:rsid w:val="009E754C"/>
    <w:rsid w:val="009E758C"/>
    <w:rsid w:val="009E75E2"/>
    <w:rsid w:val="009E7632"/>
    <w:rsid w:val="009E7652"/>
    <w:rsid w:val="009E767B"/>
    <w:rsid w:val="009E76AF"/>
    <w:rsid w:val="009E76BA"/>
    <w:rsid w:val="009E76E3"/>
    <w:rsid w:val="009E76E9"/>
    <w:rsid w:val="009E7700"/>
    <w:rsid w:val="009E7703"/>
    <w:rsid w:val="009E7723"/>
    <w:rsid w:val="009E7746"/>
    <w:rsid w:val="009E77A2"/>
    <w:rsid w:val="009E77A9"/>
    <w:rsid w:val="009E77AA"/>
    <w:rsid w:val="009E77D9"/>
    <w:rsid w:val="009E78C8"/>
    <w:rsid w:val="009E78EA"/>
    <w:rsid w:val="009E78F5"/>
    <w:rsid w:val="009E7929"/>
    <w:rsid w:val="009E793E"/>
    <w:rsid w:val="009E794E"/>
    <w:rsid w:val="009E79A3"/>
    <w:rsid w:val="009E79AD"/>
    <w:rsid w:val="009E79BE"/>
    <w:rsid w:val="009E79E3"/>
    <w:rsid w:val="009E79E9"/>
    <w:rsid w:val="009E7A26"/>
    <w:rsid w:val="009E7A4C"/>
    <w:rsid w:val="009E7A80"/>
    <w:rsid w:val="009E7A82"/>
    <w:rsid w:val="009E7A94"/>
    <w:rsid w:val="009E7AE3"/>
    <w:rsid w:val="009E7AFB"/>
    <w:rsid w:val="009E7B29"/>
    <w:rsid w:val="009E7B3D"/>
    <w:rsid w:val="009E7B72"/>
    <w:rsid w:val="009E7B85"/>
    <w:rsid w:val="009E7BC5"/>
    <w:rsid w:val="009E7C0C"/>
    <w:rsid w:val="009E7CB7"/>
    <w:rsid w:val="009E7CD1"/>
    <w:rsid w:val="009E7D28"/>
    <w:rsid w:val="009E7D2E"/>
    <w:rsid w:val="009E7D93"/>
    <w:rsid w:val="009E7DEF"/>
    <w:rsid w:val="009E7E03"/>
    <w:rsid w:val="009E7E06"/>
    <w:rsid w:val="009E7E3E"/>
    <w:rsid w:val="009E7F00"/>
    <w:rsid w:val="009E7F0F"/>
    <w:rsid w:val="009E7F33"/>
    <w:rsid w:val="009E7F64"/>
    <w:rsid w:val="009E7F97"/>
    <w:rsid w:val="009E7F9F"/>
    <w:rsid w:val="009E7FE5"/>
    <w:rsid w:val="009F0016"/>
    <w:rsid w:val="009F001C"/>
    <w:rsid w:val="009F00E2"/>
    <w:rsid w:val="009F00E9"/>
    <w:rsid w:val="009F0113"/>
    <w:rsid w:val="009F015B"/>
    <w:rsid w:val="009F0184"/>
    <w:rsid w:val="009F0186"/>
    <w:rsid w:val="009F018D"/>
    <w:rsid w:val="009F01A2"/>
    <w:rsid w:val="009F01E4"/>
    <w:rsid w:val="009F01E7"/>
    <w:rsid w:val="009F01F5"/>
    <w:rsid w:val="009F0223"/>
    <w:rsid w:val="009F0233"/>
    <w:rsid w:val="009F0279"/>
    <w:rsid w:val="009F028F"/>
    <w:rsid w:val="009F0322"/>
    <w:rsid w:val="009F0326"/>
    <w:rsid w:val="009F034F"/>
    <w:rsid w:val="009F038C"/>
    <w:rsid w:val="009F040F"/>
    <w:rsid w:val="009F0426"/>
    <w:rsid w:val="009F0441"/>
    <w:rsid w:val="009F04C2"/>
    <w:rsid w:val="009F04D9"/>
    <w:rsid w:val="009F0537"/>
    <w:rsid w:val="009F05B8"/>
    <w:rsid w:val="009F05CB"/>
    <w:rsid w:val="009F05DE"/>
    <w:rsid w:val="009F0614"/>
    <w:rsid w:val="009F061F"/>
    <w:rsid w:val="009F0643"/>
    <w:rsid w:val="009F0649"/>
    <w:rsid w:val="009F0662"/>
    <w:rsid w:val="009F0665"/>
    <w:rsid w:val="009F068A"/>
    <w:rsid w:val="009F069E"/>
    <w:rsid w:val="009F072C"/>
    <w:rsid w:val="009F07BA"/>
    <w:rsid w:val="009F0819"/>
    <w:rsid w:val="009F089F"/>
    <w:rsid w:val="009F08FE"/>
    <w:rsid w:val="009F0914"/>
    <w:rsid w:val="009F0931"/>
    <w:rsid w:val="009F09A1"/>
    <w:rsid w:val="009F0A0A"/>
    <w:rsid w:val="009F0A4B"/>
    <w:rsid w:val="009F0A9E"/>
    <w:rsid w:val="009F0AF8"/>
    <w:rsid w:val="009F0B3E"/>
    <w:rsid w:val="009F0B46"/>
    <w:rsid w:val="009F0B76"/>
    <w:rsid w:val="009F0BA9"/>
    <w:rsid w:val="009F0BB3"/>
    <w:rsid w:val="009F0BFB"/>
    <w:rsid w:val="009F0C2F"/>
    <w:rsid w:val="009F0C4A"/>
    <w:rsid w:val="009F0C95"/>
    <w:rsid w:val="009F0CBD"/>
    <w:rsid w:val="009F0D36"/>
    <w:rsid w:val="009F0D53"/>
    <w:rsid w:val="009F0D5C"/>
    <w:rsid w:val="009F0DC3"/>
    <w:rsid w:val="009F0DFE"/>
    <w:rsid w:val="009F0E3A"/>
    <w:rsid w:val="009F0E95"/>
    <w:rsid w:val="009F0EB9"/>
    <w:rsid w:val="009F0EC1"/>
    <w:rsid w:val="009F0EE9"/>
    <w:rsid w:val="009F0EF1"/>
    <w:rsid w:val="009F0F20"/>
    <w:rsid w:val="009F0F51"/>
    <w:rsid w:val="009F0F85"/>
    <w:rsid w:val="009F105D"/>
    <w:rsid w:val="009F1083"/>
    <w:rsid w:val="009F1098"/>
    <w:rsid w:val="009F10EE"/>
    <w:rsid w:val="009F10FE"/>
    <w:rsid w:val="009F1144"/>
    <w:rsid w:val="009F1164"/>
    <w:rsid w:val="009F119F"/>
    <w:rsid w:val="009F1216"/>
    <w:rsid w:val="009F1235"/>
    <w:rsid w:val="009F127B"/>
    <w:rsid w:val="009F1282"/>
    <w:rsid w:val="009F128F"/>
    <w:rsid w:val="009F12C3"/>
    <w:rsid w:val="009F13B2"/>
    <w:rsid w:val="009F13D7"/>
    <w:rsid w:val="009F13DF"/>
    <w:rsid w:val="009F13F0"/>
    <w:rsid w:val="009F140F"/>
    <w:rsid w:val="009F158D"/>
    <w:rsid w:val="009F15A2"/>
    <w:rsid w:val="009F160F"/>
    <w:rsid w:val="009F1643"/>
    <w:rsid w:val="009F1657"/>
    <w:rsid w:val="009F1678"/>
    <w:rsid w:val="009F1685"/>
    <w:rsid w:val="009F16C2"/>
    <w:rsid w:val="009F1717"/>
    <w:rsid w:val="009F1742"/>
    <w:rsid w:val="009F17FA"/>
    <w:rsid w:val="009F1814"/>
    <w:rsid w:val="009F1850"/>
    <w:rsid w:val="009F1887"/>
    <w:rsid w:val="009F18AA"/>
    <w:rsid w:val="009F18AD"/>
    <w:rsid w:val="009F18EB"/>
    <w:rsid w:val="009F1902"/>
    <w:rsid w:val="009F1922"/>
    <w:rsid w:val="009F19DB"/>
    <w:rsid w:val="009F19E3"/>
    <w:rsid w:val="009F1A08"/>
    <w:rsid w:val="009F1A41"/>
    <w:rsid w:val="009F1A83"/>
    <w:rsid w:val="009F1ABA"/>
    <w:rsid w:val="009F1AD3"/>
    <w:rsid w:val="009F1B2A"/>
    <w:rsid w:val="009F1B34"/>
    <w:rsid w:val="009F1B61"/>
    <w:rsid w:val="009F1BAF"/>
    <w:rsid w:val="009F1C09"/>
    <w:rsid w:val="009F1C34"/>
    <w:rsid w:val="009F1C4A"/>
    <w:rsid w:val="009F1C56"/>
    <w:rsid w:val="009F1CCB"/>
    <w:rsid w:val="009F1D4D"/>
    <w:rsid w:val="009F1E1B"/>
    <w:rsid w:val="009F1E2B"/>
    <w:rsid w:val="009F1E68"/>
    <w:rsid w:val="009F1E6B"/>
    <w:rsid w:val="009F1ED2"/>
    <w:rsid w:val="009F1F0E"/>
    <w:rsid w:val="009F1F40"/>
    <w:rsid w:val="009F1F45"/>
    <w:rsid w:val="009F1F59"/>
    <w:rsid w:val="009F1F6A"/>
    <w:rsid w:val="009F1FD8"/>
    <w:rsid w:val="009F1FFB"/>
    <w:rsid w:val="009F203B"/>
    <w:rsid w:val="009F207E"/>
    <w:rsid w:val="009F20C5"/>
    <w:rsid w:val="009F2123"/>
    <w:rsid w:val="009F2141"/>
    <w:rsid w:val="009F2153"/>
    <w:rsid w:val="009F21B3"/>
    <w:rsid w:val="009F21D3"/>
    <w:rsid w:val="009F2202"/>
    <w:rsid w:val="009F2215"/>
    <w:rsid w:val="009F2232"/>
    <w:rsid w:val="009F2261"/>
    <w:rsid w:val="009F2292"/>
    <w:rsid w:val="009F22C2"/>
    <w:rsid w:val="009F2306"/>
    <w:rsid w:val="009F231F"/>
    <w:rsid w:val="009F233D"/>
    <w:rsid w:val="009F2386"/>
    <w:rsid w:val="009F238F"/>
    <w:rsid w:val="009F23BB"/>
    <w:rsid w:val="009F2426"/>
    <w:rsid w:val="009F2491"/>
    <w:rsid w:val="009F249A"/>
    <w:rsid w:val="009F2509"/>
    <w:rsid w:val="009F253B"/>
    <w:rsid w:val="009F2548"/>
    <w:rsid w:val="009F255A"/>
    <w:rsid w:val="009F25A0"/>
    <w:rsid w:val="009F25C5"/>
    <w:rsid w:val="009F25ED"/>
    <w:rsid w:val="009F25F5"/>
    <w:rsid w:val="009F2703"/>
    <w:rsid w:val="009F2782"/>
    <w:rsid w:val="009F27F9"/>
    <w:rsid w:val="009F2811"/>
    <w:rsid w:val="009F285A"/>
    <w:rsid w:val="009F285B"/>
    <w:rsid w:val="009F289E"/>
    <w:rsid w:val="009F28AD"/>
    <w:rsid w:val="009F2921"/>
    <w:rsid w:val="009F295F"/>
    <w:rsid w:val="009F29DC"/>
    <w:rsid w:val="009F29FC"/>
    <w:rsid w:val="009F2A3B"/>
    <w:rsid w:val="009F2A7C"/>
    <w:rsid w:val="009F2AFD"/>
    <w:rsid w:val="009F2B12"/>
    <w:rsid w:val="009F2B49"/>
    <w:rsid w:val="009F2B6B"/>
    <w:rsid w:val="009F2B8F"/>
    <w:rsid w:val="009F2BBB"/>
    <w:rsid w:val="009F2C16"/>
    <w:rsid w:val="009F2C29"/>
    <w:rsid w:val="009F2C3B"/>
    <w:rsid w:val="009F2CAD"/>
    <w:rsid w:val="009F2CD9"/>
    <w:rsid w:val="009F2CDB"/>
    <w:rsid w:val="009F2D56"/>
    <w:rsid w:val="009F2D6A"/>
    <w:rsid w:val="009F2D85"/>
    <w:rsid w:val="009F2D86"/>
    <w:rsid w:val="009F2DA7"/>
    <w:rsid w:val="009F2DAB"/>
    <w:rsid w:val="009F2DBC"/>
    <w:rsid w:val="009F2DC5"/>
    <w:rsid w:val="009F2E24"/>
    <w:rsid w:val="009F2E37"/>
    <w:rsid w:val="009F2E55"/>
    <w:rsid w:val="009F2E6D"/>
    <w:rsid w:val="009F2E80"/>
    <w:rsid w:val="009F2E81"/>
    <w:rsid w:val="009F2E82"/>
    <w:rsid w:val="009F2EA2"/>
    <w:rsid w:val="009F2F19"/>
    <w:rsid w:val="009F2FDF"/>
    <w:rsid w:val="009F2FED"/>
    <w:rsid w:val="009F3019"/>
    <w:rsid w:val="009F3060"/>
    <w:rsid w:val="009F31FB"/>
    <w:rsid w:val="009F321C"/>
    <w:rsid w:val="009F323A"/>
    <w:rsid w:val="009F324B"/>
    <w:rsid w:val="009F3257"/>
    <w:rsid w:val="009F325C"/>
    <w:rsid w:val="009F3261"/>
    <w:rsid w:val="009F32C2"/>
    <w:rsid w:val="009F32DA"/>
    <w:rsid w:val="009F32E7"/>
    <w:rsid w:val="009F335C"/>
    <w:rsid w:val="009F336D"/>
    <w:rsid w:val="009F33AF"/>
    <w:rsid w:val="009F33DC"/>
    <w:rsid w:val="009F34AA"/>
    <w:rsid w:val="009F34BB"/>
    <w:rsid w:val="009F34CB"/>
    <w:rsid w:val="009F34F0"/>
    <w:rsid w:val="009F3521"/>
    <w:rsid w:val="009F3574"/>
    <w:rsid w:val="009F358E"/>
    <w:rsid w:val="009F359F"/>
    <w:rsid w:val="009F361B"/>
    <w:rsid w:val="009F362D"/>
    <w:rsid w:val="009F3698"/>
    <w:rsid w:val="009F36D4"/>
    <w:rsid w:val="009F36D6"/>
    <w:rsid w:val="009F36F3"/>
    <w:rsid w:val="009F3724"/>
    <w:rsid w:val="009F378D"/>
    <w:rsid w:val="009F37D2"/>
    <w:rsid w:val="009F37D7"/>
    <w:rsid w:val="009F3876"/>
    <w:rsid w:val="009F3895"/>
    <w:rsid w:val="009F38A6"/>
    <w:rsid w:val="009F38B7"/>
    <w:rsid w:val="009F391D"/>
    <w:rsid w:val="009F39EF"/>
    <w:rsid w:val="009F3A07"/>
    <w:rsid w:val="009F3A26"/>
    <w:rsid w:val="009F3A35"/>
    <w:rsid w:val="009F3A3F"/>
    <w:rsid w:val="009F3A4C"/>
    <w:rsid w:val="009F3A6F"/>
    <w:rsid w:val="009F3A89"/>
    <w:rsid w:val="009F3AB8"/>
    <w:rsid w:val="009F3AD7"/>
    <w:rsid w:val="009F3B08"/>
    <w:rsid w:val="009F3BB0"/>
    <w:rsid w:val="009F3BE7"/>
    <w:rsid w:val="009F3BEB"/>
    <w:rsid w:val="009F3BF4"/>
    <w:rsid w:val="009F3C31"/>
    <w:rsid w:val="009F3C68"/>
    <w:rsid w:val="009F3C94"/>
    <w:rsid w:val="009F3CB0"/>
    <w:rsid w:val="009F3CFA"/>
    <w:rsid w:val="009F3DAA"/>
    <w:rsid w:val="009F3DF1"/>
    <w:rsid w:val="009F3E09"/>
    <w:rsid w:val="009F3E30"/>
    <w:rsid w:val="009F3E5A"/>
    <w:rsid w:val="009F3EBC"/>
    <w:rsid w:val="009F3ED9"/>
    <w:rsid w:val="009F3F44"/>
    <w:rsid w:val="009F3F60"/>
    <w:rsid w:val="009F3FE5"/>
    <w:rsid w:val="009F3FFD"/>
    <w:rsid w:val="009F4020"/>
    <w:rsid w:val="009F409D"/>
    <w:rsid w:val="009F40AF"/>
    <w:rsid w:val="009F40F7"/>
    <w:rsid w:val="009F4202"/>
    <w:rsid w:val="009F4236"/>
    <w:rsid w:val="009F42CB"/>
    <w:rsid w:val="009F42F2"/>
    <w:rsid w:val="009F4318"/>
    <w:rsid w:val="009F431E"/>
    <w:rsid w:val="009F4336"/>
    <w:rsid w:val="009F434F"/>
    <w:rsid w:val="009F43AD"/>
    <w:rsid w:val="009F43C8"/>
    <w:rsid w:val="009F442E"/>
    <w:rsid w:val="009F4449"/>
    <w:rsid w:val="009F4478"/>
    <w:rsid w:val="009F44C9"/>
    <w:rsid w:val="009F4522"/>
    <w:rsid w:val="009F456A"/>
    <w:rsid w:val="009F45AB"/>
    <w:rsid w:val="009F45BB"/>
    <w:rsid w:val="009F45CD"/>
    <w:rsid w:val="009F45D0"/>
    <w:rsid w:val="009F4617"/>
    <w:rsid w:val="009F4674"/>
    <w:rsid w:val="009F46C8"/>
    <w:rsid w:val="009F4739"/>
    <w:rsid w:val="009F478C"/>
    <w:rsid w:val="009F47B4"/>
    <w:rsid w:val="009F47CA"/>
    <w:rsid w:val="009F4812"/>
    <w:rsid w:val="009F486B"/>
    <w:rsid w:val="009F48E2"/>
    <w:rsid w:val="009F48E3"/>
    <w:rsid w:val="009F48EE"/>
    <w:rsid w:val="009F4907"/>
    <w:rsid w:val="009F4952"/>
    <w:rsid w:val="009F49AC"/>
    <w:rsid w:val="009F49BE"/>
    <w:rsid w:val="009F49C5"/>
    <w:rsid w:val="009F49DD"/>
    <w:rsid w:val="009F4A8A"/>
    <w:rsid w:val="009F4A9F"/>
    <w:rsid w:val="009F4AB0"/>
    <w:rsid w:val="009F4B0E"/>
    <w:rsid w:val="009F4B41"/>
    <w:rsid w:val="009F4B95"/>
    <w:rsid w:val="009F4BA4"/>
    <w:rsid w:val="009F4C3C"/>
    <w:rsid w:val="009F4C4E"/>
    <w:rsid w:val="009F4C58"/>
    <w:rsid w:val="009F4C60"/>
    <w:rsid w:val="009F4C61"/>
    <w:rsid w:val="009F4C8C"/>
    <w:rsid w:val="009F4D14"/>
    <w:rsid w:val="009F4D35"/>
    <w:rsid w:val="009F4D78"/>
    <w:rsid w:val="009F4D90"/>
    <w:rsid w:val="009F4D96"/>
    <w:rsid w:val="009F4DE7"/>
    <w:rsid w:val="009F4E88"/>
    <w:rsid w:val="009F4ED6"/>
    <w:rsid w:val="009F4ED9"/>
    <w:rsid w:val="009F4F02"/>
    <w:rsid w:val="009F4F2D"/>
    <w:rsid w:val="009F4F36"/>
    <w:rsid w:val="009F4F42"/>
    <w:rsid w:val="009F4F60"/>
    <w:rsid w:val="009F4F6E"/>
    <w:rsid w:val="009F4F9C"/>
    <w:rsid w:val="009F4FC6"/>
    <w:rsid w:val="009F4FF2"/>
    <w:rsid w:val="009F500C"/>
    <w:rsid w:val="009F5010"/>
    <w:rsid w:val="009F5020"/>
    <w:rsid w:val="009F5030"/>
    <w:rsid w:val="009F5060"/>
    <w:rsid w:val="009F5088"/>
    <w:rsid w:val="009F50AB"/>
    <w:rsid w:val="009F50AF"/>
    <w:rsid w:val="009F50FA"/>
    <w:rsid w:val="009F50FE"/>
    <w:rsid w:val="009F5108"/>
    <w:rsid w:val="009F5146"/>
    <w:rsid w:val="009F514F"/>
    <w:rsid w:val="009F522E"/>
    <w:rsid w:val="009F523B"/>
    <w:rsid w:val="009F524E"/>
    <w:rsid w:val="009F5268"/>
    <w:rsid w:val="009F528D"/>
    <w:rsid w:val="009F52B9"/>
    <w:rsid w:val="009F531F"/>
    <w:rsid w:val="009F5329"/>
    <w:rsid w:val="009F548E"/>
    <w:rsid w:val="009F54E8"/>
    <w:rsid w:val="009F5560"/>
    <w:rsid w:val="009F55D6"/>
    <w:rsid w:val="009F5622"/>
    <w:rsid w:val="009F5640"/>
    <w:rsid w:val="009F5652"/>
    <w:rsid w:val="009F5683"/>
    <w:rsid w:val="009F56E9"/>
    <w:rsid w:val="009F573E"/>
    <w:rsid w:val="009F57B8"/>
    <w:rsid w:val="009F580C"/>
    <w:rsid w:val="009F58CD"/>
    <w:rsid w:val="009F5966"/>
    <w:rsid w:val="009F59BD"/>
    <w:rsid w:val="009F5A14"/>
    <w:rsid w:val="009F5A31"/>
    <w:rsid w:val="009F5A34"/>
    <w:rsid w:val="009F5A51"/>
    <w:rsid w:val="009F5A77"/>
    <w:rsid w:val="009F5AF2"/>
    <w:rsid w:val="009F5B1A"/>
    <w:rsid w:val="009F5B56"/>
    <w:rsid w:val="009F5BAD"/>
    <w:rsid w:val="009F5BBC"/>
    <w:rsid w:val="009F5C97"/>
    <w:rsid w:val="009F5CD2"/>
    <w:rsid w:val="009F5CDB"/>
    <w:rsid w:val="009F5CE6"/>
    <w:rsid w:val="009F5D8D"/>
    <w:rsid w:val="009F5DB6"/>
    <w:rsid w:val="009F5DD0"/>
    <w:rsid w:val="009F5E0D"/>
    <w:rsid w:val="009F5E28"/>
    <w:rsid w:val="009F5E31"/>
    <w:rsid w:val="009F5EB3"/>
    <w:rsid w:val="009F5F05"/>
    <w:rsid w:val="009F5F27"/>
    <w:rsid w:val="009F5F6B"/>
    <w:rsid w:val="009F5F85"/>
    <w:rsid w:val="009F5F9F"/>
    <w:rsid w:val="009F5FCE"/>
    <w:rsid w:val="009F601F"/>
    <w:rsid w:val="009F606D"/>
    <w:rsid w:val="009F6090"/>
    <w:rsid w:val="009F60BB"/>
    <w:rsid w:val="009F60E6"/>
    <w:rsid w:val="009F6102"/>
    <w:rsid w:val="009F6125"/>
    <w:rsid w:val="009F618C"/>
    <w:rsid w:val="009F61B8"/>
    <w:rsid w:val="009F61DC"/>
    <w:rsid w:val="009F61E4"/>
    <w:rsid w:val="009F61E8"/>
    <w:rsid w:val="009F623B"/>
    <w:rsid w:val="009F6278"/>
    <w:rsid w:val="009F62C5"/>
    <w:rsid w:val="009F63D4"/>
    <w:rsid w:val="009F652A"/>
    <w:rsid w:val="009F6554"/>
    <w:rsid w:val="009F6589"/>
    <w:rsid w:val="009F6604"/>
    <w:rsid w:val="009F6615"/>
    <w:rsid w:val="009F6636"/>
    <w:rsid w:val="009F6690"/>
    <w:rsid w:val="009F66BD"/>
    <w:rsid w:val="009F66E9"/>
    <w:rsid w:val="009F66EC"/>
    <w:rsid w:val="009F66ED"/>
    <w:rsid w:val="009F6716"/>
    <w:rsid w:val="009F673A"/>
    <w:rsid w:val="009F6754"/>
    <w:rsid w:val="009F678D"/>
    <w:rsid w:val="009F679E"/>
    <w:rsid w:val="009F683C"/>
    <w:rsid w:val="009F6851"/>
    <w:rsid w:val="009F6858"/>
    <w:rsid w:val="009F6890"/>
    <w:rsid w:val="009F69CC"/>
    <w:rsid w:val="009F69E5"/>
    <w:rsid w:val="009F6A21"/>
    <w:rsid w:val="009F6ABA"/>
    <w:rsid w:val="009F6ADB"/>
    <w:rsid w:val="009F6B1C"/>
    <w:rsid w:val="009F6B3A"/>
    <w:rsid w:val="009F6C3B"/>
    <w:rsid w:val="009F6C92"/>
    <w:rsid w:val="009F6CA9"/>
    <w:rsid w:val="009F6CDA"/>
    <w:rsid w:val="009F6D25"/>
    <w:rsid w:val="009F6D3D"/>
    <w:rsid w:val="009F6D42"/>
    <w:rsid w:val="009F6D45"/>
    <w:rsid w:val="009F6D4A"/>
    <w:rsid w:val="009F6D75"/>
    <w:rsid w:val="009F6D77"/>
    <w:rsid w:val="009F6DA2"/>
    <w:rsid w:val="009F6E86"/>
    <w:rsid w:val="009F6F02"/>
    <w:rsid w:val="009F6F2C"/>
    <w:rsid w:val="009F6F5C"/>
    <w:rsid w:val="009F6F64"/>
    <w:rsid w:val="009F6F78"/>
    <w:rsid w:val="009F6F8C"/>
    <w:rsid w:val="009F6F8E"/>
    <w:rsid w:val="009F6FA2"/>
    <w:rsid w:val="009F700D"/>
    <w:rsid w:val="009F700F"/>
    <w:rsid w:val="009F7058"/>
    <w:rsid w:val="009F7064"/>
    <w:rsid w:val="009F7086"/>
    <w:rsid w:val="009F70D8"/>
    <w:rsid w:val="009F70ED"/>
    <w:rsid w:val="009F70F0"/>
    <w:rsid w:val="009F7106"/>
    <w:rsid w:val="009F7141"/>
    <w:rsid w:val="009F71AC"/>
    <w:rsid w:val="009F7204"/>
    <w:rsid w:val="009F7234"/>
    <w:rsid w:val="009F726D"/>
    <w:rsid w:val="009F72D1"/>
    <w:rsid w:val="009F72F9"/>
    <w:rsid w:val="009F7316"/>
    <w:rsid w:val="009F7369"/>
    <w:rsid w:val="009F736D"/>
    <w:rsid w:val="009F737E"/>
    <w:rsid w:val="009F73C0"/>
    <w:rsid w:val="009F73E1"/>
    <w:rsid w:val="009F73E2"/>
    <w:rsid w:val="009F73F0"/>
    <w:rsid w:val="009F7432"/>
    <w:rsid w:val="009F744E"/>
    <w:rsid w:val="009F748F"/>
    <w:rsid w:val="009F74E5"/>
    <w:rsid w:val="009F752A"/>
    <w:rsid w:val="009F7543"/>
    <w:rsid w:val="009F75A2"/>
    <w:rsid w:val="009F75D8"/>
    <w:rsid w:val="009F75DB"/>
    <w:rsid w:val="009F75EE"/>
    <w:rsid w:val="009F75FE"/>
    <w:rsid w:val="009F7635"/>
    <w:rsid w:val="009F76B4"/>
    <w:rsid w:val="009F76E2"/>
    <w:rsid w:val="009F7722"/>
    <w:rsid w:val="009F7728"/>
    <w:rsid w:val="009F772D"/>
    <w:rsid w:val="009F7766"/>
    <w:rsid w:val="009F7775"/>
    <w:rsid w:val="009F77B3"/>
    <w:rsid w:val="009F77CB"/>
    <w:rsid w:val="009F77F1"/>
    <w:rsid w:val="009F78EF"/>
    <w:rsid w:val="009F7943"/>
    <w:rsid w:val="009F7966"/>
    <w:rsid w:val="009F7A22"/>
    <w:rsid w:val="009F7A27"/>
    <w:rsid w:val="009F7A45"/>
    <w:rsid w:val="009F7A52"/>
    <w:rsid w:val="009F7B15"/>
    <w:rsid w:val="009F7B44"/>
    <w:rsid w:val="009F7B71"/>
    <w:rsid w:val="009F7B7F"/>
    <w:rsid w:val="009F7C07"/>
    <w:rsid w:val="009F7C2A"/>
    <w:rsid w:val="009F7C31"/>
    <w:rsid w:val="009F7C37"/>
    <w:rsid w:val="009F7C3B"/>
    <w:rsid w:val="009F7C91"/>
    <w:rsid w:val="009F7CBA"/>
    <w:rsid w:val="009F7D17"/>
    <w:rsid w:val="009F7D89"/>
    <w:rsid w:val="009F7E6A"/>
    <w:rsid w:val="009F7EA8"/>
    <w:rsid w:val="009F7F06"/>
    <w:rsid w:val="009F7F27"/>
    <w:rsid w:val="009F7F28"/>
    <w:rsid w:val="009F7F93"/>
    <w:rsid w:val="00A00022"/>
    <w:rsid w:val="00A00038"/>
    <w:rsid w:val="00A00049"/>
    <w:rsid w:val="00A000A6"/>
    <w:rsid w:val="00A000B6"/>
    <w:rsid w:val="00A000BA"/>
    <w:rsid w:val="00A000C4"/>
    <w:rsid w:val="00A001E0"/>
    <w:rsid w:val="00A001E5"/>
    <w:rsid w:val="00A001FB"/>
    <w:rsid w:val="00A00233"/>
    <w:rsid w:val="00A00250"/>
    <w:rsid w:val="00A0029D"/>
    <w:rsid w:val="00A002B0"/>
    <w:rsid w:val="00A002BE"/>
    <w:rsid w:val="00A002E1"/>
    <w:rsid w:val="00A002F3"/>
    <w:rsid w:val="00A0030B"/>
    <w:rsid w:val="00A00321"/>
    <w:rsid w:val="00A0036E"/>
    <w:rsid w:val="00A003E7"/>
    <w:rsid w:val="00A00415"/>
    <w:rsid w:val="00A0043D"/>
    <w:rsid w:val="00A0045E"/>
    <w:rsid w:val="00A00494"/>
    <w:rsid w:val="00A004C4"/>
    <w:rsid w:val="00A004F7"/>
    <w:rsid w:val="00A0050C"/>
    <w:rsid w:val="00A005C6"/>
    <w:rsid w:val="00A005CF"/>
    <w:rsid w:val="00A00604"/>
    <w:rsid w:val="00A00632"/>
    <w:rsid w:val="00A0064B"/>
    <w:rsid w:val="00A006D7"/>
    <w:rsid w:val="00A00726"/>
    <w:rsid w:val="00A00747"/>
    <w:rsid w:val="00A00795"/>
    <w:rsid w:val="00A007C1"/>
    <w:rsid w:val="00A007DD"/>
    <w:rsid w:val="00A007EA"/>
    <w:rsid w:val="00A0080D"/>
    <w:rsid w:val="00A0081C"/>
    <w:rsid w:val="00A00862"/>
    <w:rsid w:val="00A00890"/>
    <w:rsid w:val="00A008B0"/>
    <w:rsid w:val="00A008C8"/>
    <w:rsid w:val="00A008F9"/>
    <w:rsid w:val="00A0090D"/>
    <w:rsid w:val="00A0098E"/>
    <w:rsid w:val="00A009C0"/>
    <w:rsid w:val="00A00A22"/>
    <w:rsid w:val="00A00A48"/>
    <w:rsid w:val="00A00A63"/>
    <w:rsid w:val="00A00AC6"/>
    <w:rsid w:val="00A00AD0"/>
    <w:rsid w:val="00A00AE9"/>
    <w:rsid w:val="00A00AF0"/>
    <w:rsid w:val="00A00AF1"/>
    <w:rsid w:val="00A00AFB"/>
    <w:rsid w:val="00A00B27"/>
    <w:rsid w:val="00A00B2B"/>
    <w:rsid w:val="00A00B34"/>
    <w:rsid w:val="00A00BF3"/>
    <w:rsid w:val="00A00BF7"/>
    <w:rsid w:val="00A00BFB"/>
    <w:rsid w:val="00A00C01"/>
    <w:rsid w:val="00A00C9C"/>
    <w:rsid w:val="00A00CA7"/>
    <w:rsid w:val="00A00D0D"/>
    <w:rsid w:val="00A00D2E"/>
    <w:rsid w:val="00A00D37"/>
    <w:rsid w:val="00A00D8C"/>
    <w:rsid w:val="00A00D90"/>
    <w:rsid w:val="00A00D9C"/>
    <w:rsid w:val="00A00DC4"/>
    <w:rsid w:val="00A00DDC"/>
    <w:rsid w:val="00A00DF0"/>
    <w:rsid w:val="00A00DF7"/>
    <w:rsid w:val="00A00E11"/>
    <w:rsid w:val="00A00E5C"/>
    <w:rsid w:val="00A00E88"/>
    <w:rsid w:val="00A00E9D"/>
    <w:rsid w:val="00A00E9E"/>
    <w:rsid w:val="00A00F26"/>
    <w:rsid w:val="00A00F7D"/>
    <w:rsid w:val="00A00F8C"/>
    <w:rsid w:val="00A00FC7"/>
    <w:rsid w:val="00A00FDE"/>
    <w:rsid w:val="00A00FE6"/>
    <w:rsid w:val="00A01009"/>
    <w:rsid w:val="00A01019"/>
    <w:rsid w:val="00A01056"/>
    <w:rsid w:val="00A01073"/>
    <w:rsid w:val="00A01089"/>
    <w:rsid w:val="00A010A0"/>
    <w:rsid w:val="00A010CB"/>
    <w:rsid w:val="00A010DC"/>
    <w:rsid w:val="00A01134"/>
    <w:rsid w:val="00A01137"/>
    <w:rsid w:val="00A01167"/>
    <w:rsid w:val="00A011A3"/>
    <w:rsid w:val="00A011BF"/>
    <w:rsid w:val="00A011F0"/>
    <w:rsid w:val="00A01249"/>
    <w:rsid w:val="00A0128B"/>
    <w:rsid w:val="00A0129A"/>
    <w:rsid w:val="00A012BD"/>
    <w:rsid w:val="00A012FD"/>
    <w:rsid w:val="00A012FE"/>
    <w:rsid w:val="00A0130B"/>
    <w:rsid w:val="00A01340"/>
    <w:rsid w:val="00A0142B"/>
    <w:rsid w:val="00A0147C"/>
    <w:rsid w:val="00A01616"/>
    <w:rsid w:val="00A0169A"/>
    <w:rsid w:val="00A016BE"/>
    <w:rsid w:val="00A01706"/>
    <w:rsid w:val="00A01734"/>
    <w:rsid w:val="00A01773"/>
    <w:rsid w:val="00A017AC"/>
    <w:rsid w:val="00A017B7"/>
    <w:rsid w:val="00A0181E"/>
    <w:rsid w:val="00A0182A"/>
    <w:rsid w:val="00A01840"/>
    <w:rsid w:val="00A01853"/>
    <w:rsid w:val="00A01942"/>
    <w:rsid w:val="00A01964"/>
    <w:rsid w:val="00A019C3"/>
    <w:rsid w:val="00A01A02"/>
    <w:rsid w:val="00A01A70"/>
    <w:rsid w:val="00A01A8D"/>
    <w:rsid w:val="00A01ADE"/>
    <w:rsid w:val="00A01B1E"/>
    <w:rsid w:val="00A01B23"/>
    <w:rsid w:val="00A01B40"/>
    <w:rsid w:val="00A01B44"/>
    <w:rsid w:val="00A01B92"/>
    <w:rsid w:val="00A01B9B"/>
    <w:rsid w:val="00A01BB0"/>
    <w:rsid w:val="00A01BB4"/>
    <w:rsid w:val="00A01C29"/>
    <w:rsid w:val="00A01C48"/>
    <w:rsid w:val="00A01C6A"/>
    <w:rsid w:val="00A01C72"/>
    <w:rsid w:val="00A01C76"/>
    <w:rsid w:val="00A01C84"/>
    <w:rsid w:val="00A01CA7"/>
    <w:rsid w:val="00A01D4F"/>
    <w:rsid w:val="00A01D8F"/>
    <w:rsid w:val="00A01DA7"/>
    <w:rsid w:val="00A01DAF"/>
    <w:rsid w:val="00A01DB3"/>
    <w:rsid w:val="00A01DEB"/>
    <w:rsid w:val="00A01E12"/>
    <w:rsid w:val="00A01E17"/>
    <w:rsid w:val="00A01E20"/>
    <w:rsid w:val="00A01E63"/>
    <w:rsid w:val="00A01EA1"/>
    <w:rsid w:val="00A01F0A"/>
    <w:rsid w:val="00A01F1F"/>
    <w:rsid w:val="00A01F4B"/>
    <w:rsid w:val="00A01F50"/>
    <w:rsid w:val="00A01F88"/>
    <w:rsid w:val="00A01F89"/>
    <w:rsid w:val="00A01FB3"/>
    <w:rsid w:val="00A01FD8"/>
    <w:rsid w:val="00A0202F"/>
    <w:rsid w:val="00A0203F"/>
    <w:rsid w:val="00A02041"/>
    <w:rsid w:val="00A02074"/>
    <w:rsid w:val="00A020DD"/>
    <w:rsid w:val="00A020E7"/>
    <w:rsid w:val="00A0215C"/>
    <w:rsid w:val="00A0216C"/>
    <w:rsid w:val="00A021C8"/>
    <w:rsid w:val="00A021D9"/>
    <w:rsid w:val="00A021E6"/>
    <w:rsid w:val="00A021ED"/>
    <w:rsid w:val="00A0220B"/>
    <w:rsid w:val="00A0222C"/>
    <w:rsid w:val="00A0222F"/>
    <w:rsid w:val="00A02252"/>
    <w:rsid w:val="00A02275"/>
    <w:rsid w:val="00A0227B"/>
    <w:rsid w:val="00A0228F"/>
    <w:rsid w:val="00A022A3"/>
    <w:rsid w:val="00A022C3"/>
    <w:rsid w:val="00A022C6"/>
    <w:rsid w:val="00A022CF"/>
    <w:rsid w:val="00A0232E"/>
    <w:rsid w:val="00A023F9"/>
    <w:rsid w:val="00A02404"/>
    <w:rsid w:val="00A0248D"/>
    <w:rsid w:val="00A02556"/>
    <w:rsid w:val="00A0255E"/>
    <w:rsid w:val="00A0255F"/>
    <w:rsid w:val="00A0257E"/>
    <w:rsid w:val="00A02617"/>
    <w:rsid w:val="00A02621"/>
    <w:rsid w:val="00A02646"/>
    <w:rsid w:val="00A02688"/>
    <w:rsid w:val="00A0269B"/>
    <w:rsid w:val="00A026CC"/>
    <w:rsid w:val="00A026CD"/>
    <w:rsid w:val="00A026D5"/>
    <w:rsid w:val="00A026F4"/>
    <w:rsid w:val="00A0270F"/>
    <w:rsid w:val="00A02781"/>
    <w:rsid w:val="00A02785"/>
    <w:rsid w:val="00A027CA"/>
    <w:rsid w:val="00A027E9"/>
    <w:rsid w:val="00A02819"/>
    <w:rsid w:val="00A0284E"/>
    <w:rsid w:val="00A02852"/>
    <w:rsid w:val="00A02882"/>
    <w:rsid w:val="00A028E1"/>
    <w:rsid w:val="00A028FC"/>
    <w:rsid w:val="00A02919"/>
    <w:rsid w:val="00A0292C"/>
    <w:rsid w:val="00A0292F"/>
    <w:rsid w:val="00A029A2"/>
    <w:rsid w:val="00A02A20"/>
    <w:rsid w:val="00A02A2A"/>
    <w:rsid w:val="00A02A30"/>
    <w:rsid w:val="00A02A60"/>
    <w:rsid w:val="00A02A65"/>
    <w:rsid w:val="00A02A95"/>
    <w:rsid w:val="00A02AAE"/>
    <w:rsid w:val="00A02B17"/>
    <w:rsid w:val="00A02B1E"/>
    <w:rsid w:val="00A02B63"/>
    <w:rsid w:val="00A02BD9"/>
    <w:rsid w:val="00A02C02"/>
    <w:rsid w:val="00A02C04"/>
    <w:rsid w:val="00A02C59"/>
    <w:rsid w:val="00A02C6E"/>
    <w:rsid w:val="00A02CB0"/>
    <w:rsid w:val="00A02CB8"/>
    <w:rsid w:val="00A02D89"/>
    <w:rsid w:val="00A02DCA"/>
    <w:rsid w:val="00A02DE5"/>
    <w:rsid w:val="00A02DF6"/>
    <w:rsid w:val="00A02DFB"/>
    <w:rsid w:val="00A02E4A"/>
    <w:rsid w:val="00A02EC4"/>
    <w:rsid w:val="00A02EF8"/>
    <w:rsid w:val="00A02F05"/>
    <w:rsid w:val="00A02F53"/>
    <w:rsid w:val="00A02F96"/>
    <w:rsid w:val="00A02FD6"/>
    <w:rsid w:val="00A02FD7"/>
    <w:rsid w:val="00A02FDC"/>
    <w:rsid w:val="00A03027"/>
    <w:rsid w:val="00A03039"/>
    <w:rsid w:val="00A0303A"/>
    <w:rsid w:val="00A03056"/>
    <w:rsid w:val="00A03074"/>
    <w:rsid w:val="00A0314D"/>
    <w:rsid w:val="00A03159"/>
    <w:rsid w:val="00A03169"/>
    <w:rsid w:val="00A0318C"/>
    <w:rsid w:val="00A031A1"/>
    <w:rsid w:val="00A031C2"/>
    <w:rsid w:val="00A031F3"/>
    <w:rsid w:val="00A032CE"/>
    <w:rsid w:val="00A032FF"/>
    <w:rsid w:val="00A03309"/>
    <w:rsid w:val="00A03338"/>
    <w:rsid w:val="00A0333B"/>
    <w:rsid w:val="00A03355"/>
    <w:rsid w:val="00A033F2"/>
    <w:rsid w:val="00A03404"/>
    <w:rsid w:val="00A0349D"/>
    <w:rsid w:val="00A034B3"/>
    <w:rsid w:val="00A03523"/>
    <w:rsid w:val="00A035C0"/>
    <w:rsid w:val="00A03610"/>
    <w:rsid w:val="00A03644"/>
    <w:rsid w:val="00A0365E"/>
    <w:rsid w:val="00A03666"/>
    <w:rsid w:val="00A03678"/>
    <w:rsid w:val="00A0367B"/>
    <w:rsid w:val="00A0369B"/>
    <w:rsid w:val="00A0374D"/>
    <w:rsid w:val="00A03787"/>
    <w:rsid w:val="00A037CC"/>
    <w:rsid w:val="00A037F9"/>
    <w:rsid w:val="00A037FC"/>
    <w:rsid w:val="00A03804"/>
    <w:rsid w:val="00A0383E"/>
    <w:rsid w:val="00A03841"/>
    <w:rsid w:val="00A0384C"/>
    <w:rsid w:val="00A0384D"/>
    <w:rsid w:val="00A03875"/>
    <w:rsid w:val="00A038AA"/>
    <w:rsid w:val="00A03908"/>
    <w:rsid w:val="00A0390D"/>
    <w:rsid w:val="00A03963"/>
    <w:rsid w:val="00A039D7"/>
    <w:rsid w:val="00A039E2"/>
    <w:rsid w:val="00A03A4B"/>
    <w:rsid w:val="00A03A53"/>
    <w:rsid w:val="00A03A64"/>
    <w:rsid w:val="00A03A7A"/>
    <w:rsid w:val="00A03A91"/>
    <w:rsid w:val="00A03AAB"/>
    <w:rsid w:val="00A03ABC"/>
    <w:rsid w:val="00A03AF3"/>
    <w:rsid w:val="00A03B80"/>
    <w:rsid w:val="00A03BB1"/>
    <w:rsid w:val="00A03BC7"/>
    <w:rsid w:val="00A03BF0"/>
    <w:rsid w:val="00A03C00"/>
    <w:rsid w:val="00A03C33"/>
    <w:rsid w:val="00A03C3F"/>
    <w:rsid w:val="00A03C55"/>
    <w:rsid w:val="00A03CD5"/>
    <w:rsid w:val="00A03CE1"/>
    <w:rsid w:val="00A03CEF"/>
    <w:rsid w:val="00A03CF4"/>
    <w:rsid w:val="00A03D35"/>
    <w:rsid w:val="00A03D36"/>
    <w:rsid w:val="00A03D6D"/>
    <w:rsid w:val="00A03E5D"/>
    <w:rsid w:val="00A03F0A"/>
    <w:rsid w:val="00A03F23"/>
    <w:rsid w:val="00A03F89"/>
    <w:rsid w:val="00A03FB7"/>
    <w:rsid w:val="00A03FCD"/>
    <w:rsid w:val="00A03FEB"/>
    <w:rsid w:val="00A03FF4"/>
    <w:rsid w:val="00A03FFD"/>
    <w:rsid w:val="00A0401D"/>
    <w:rsid w:val="00A04086"/>
    <w:rsid w:val="00A0408D"/>
    <w:rsid w:val="00A040DF"/>
    <w:rsid w:val="00A040E5"/>
    <w:rsid w:val="00A0413F"/>
    <w:rsid w:val="00A041B1"/>
    <w:rsid w:val="00A041DB"/>
    <w:rsid w:val="00A041E6"/>
    <w:rsid w:val="00A041F1"/>
    <w:rsid w:val="00A0422C"/>
    <w:rsid w:val="00A04232"/>
    <w:rsid w:val="00A04333"/>
    <w:rsid w:val="00A0436F"/>
    <w:rsid w:val="00A04375"/>
    <w:rsid w:val="00A0438D"/>
    <w:rsid w:val="00A043B8"/>
    <w:rsid w:val="00A044A1"/>
    <w:rsid w:val="00A044B2"/>
    <w:rsid w:val="00A044E9"/>
    <w:rsid w:val="00A044EF"/>
    <w:rsid w:val="00A0452C"/>
    <w:rsid w:val="00A04539"/>
    <w:rsid w:val="00A04577"/>
    <w:rsid w:val="00A04586"/>
    <w:rsid w:val="00A04588"/>
    <w:rsid w:val="00A0458D"/>
    <w:rsid w:val="00A0459F"/>
    <w:rsid w:val="00A045DF"/>
    <w:rsid w:val="00A0460C"/>
    <w:rsid w:val="00A04638"/>
    <w:rsid w:val="00A0463F"/>
    <w:rsid w:val="00A04651"/>
    <w:rsid w:val="00A0465D"/>
    <w:rsid w:val="00A0466D"/>
    <w:rsid w:val="00A046A2"/>
    <w:rsid w:val="00A046EC"/>
    <w:rsid w:val="00A046F3"/>
    <w:rsid w:val="00A046FB"/>
    <w:rsid w:val="00A046FE"/>
    <w:rsid w:val="00A04713"/>
    <w:rsid w:val="00A04726"/>
    <w:rsid w:val="00A04747"/>
    <w:rsid w:val="00A04753"/>
    <w:rsid w:val="00A047AF"/>
    <w:rsid w:val="00A0480E"/>
    <w:rsid w:val="00A04825"/>
    <w:rsid w:val="00A048F2"/>
    <w:rsid w:val="00A04991"/>
    <w:rsid w:val="00A049CC"/>
    <w:rsid w:val="00A049DD"/>
    <w:rsid w:val="00A049E7"/>
    <w:rsid w:val="00A04A01"/>
    <w:rsid w:val="00A04A6C"/>
    <w:rsid w:val="00A04AA1"/>
    <w:rsid w:val="00A04AC7"/>
    <w:rsid w:val="00A04AC8"/>
    <w:rsid w:val="00A04ADC"/>
    <w:rsid w:val="00A04B1F"/>
    <w:rsid w:val="00A04B24"/>
    <w:rsid w:val="00A04B52"/>
    <w:rsid w:val="00A04BA5"/>
    <w:rsid w:val="00A04C02"/>
    <w:rsid w:val="00A04C13"/>
    <w:rsid w:val="00A04C1A"/>
    <w:rsid w:val="00A04C4F"/>
    <w:rsid w:val="00A04CF8"/>
    <w:rsid w:val="00A04D0C"/>
    <w:rsid w:val="00A04D11"/>
    <w:rsid w:val="00A04D47"/>
    <w:rsid w:val="00A04D6C"/>
    <w:rsid w:val="00A04DCF"/>
    <w:rsid w:val="00A04E21"/>
    <w:rsid w:val="00A04E69"/>
    <w:rsid w:val="00A04EF3"/>
    <w:rsid w:val="00A04F27"/>
    <w:rsid w:val="00A04FE5"/>
    <w:rsid w:val="00A05005"/>
    <w:rsid w:val="00A0501A"/>
    <w:rsid w:val="00A0503D"/>
    <w:rsid w:val="00A05060"/>
    <w:rsid w:val="00A0509C"/>
    <w:rsid w:val="00A050EB"/>
    <w:rsid w:val="00A050F7"/>
    <w:rsid w:val="00A05132"/>
    <w:rsid w:val="00A05158"/>
    <w:rsid w:val="00A05174"/>
    <w:rsid w:val="00A05176"/>
    <w:rsid w:val="00A0518B"/>
    <w:rsid w:val="00A0522F"/>
    <w:rsid w:val="00A05270"/>
    <w:rsid w:val="00A05275"/>
    <w:rsid w:val="00A052A4"/>
    <w:rsid w:val="00A052AC"/>
    <w:rsid w:val="00A052E2"/>
    <w:rsid w:val="00A05337"/>
    <w:rsid w:val="00A053B0"/>
    <w:rsid w:val="00A053D4"/>
    <w:rsid w:val="00A05410"/>
    <w:rsid w:val="00A05419"/>
    <w:rsid w:val="00A0547C"/>
    <w:rsid w:val="00A05482"/>
    <w:rsid w:val="00A05483"/>
    <w:rsid w:val="00A05484"/>
    <w:rsid w:val="00A0549D"/>
    <w:rsid w:val="00A054A4"/>
    <w:rsid w:val="00A054E4"/>
    <w:rsid w:val="00A054FF"/>
    <w:rsid w:val="00A05529"/>
    <w:rsid w:val="00A0554C"/>
    <w:rsid w:val="00A0557E"/>
    <w:rsid w:val="00A055EC"/>
    <w:rsid w:val="00A05603"/>
    <w:rsid w:val="00A0563D"/>
    <w:rsid w:val="00A05686"/>
    <w:rsid w:val="00A056E2"/>
    <w:rsid w:val="00A056E3"/>
    <w:rsid w:val="00A057B7"/>
    <w:rsid w:val="00A057CF"/>
    <w:rsid w:val="00A05810"/>
    <w:rsid w:val="00A0587E"/>
    <w:rsid w:val="00A0587F"/>
    <w:rsid w:val="00A05893"/>
    <w:rsid w:val="00A058F3"/>
    <w:rsid w:val="00A05984"/>
    <w:rsid w:val="00A05A0E"/>
    <w:rsid w:val="00A05A1A"/>
    <w:rsid w:val="00A05A51"/>
    <w:rsid w:val="00A05A52"/>
    <w:rsid w:val="00A05A5F"/>
    <w:rsid w:val="00A05A66"/>
    <w:rsid w:val="00A05AB2"/>
    <w:rsid w:val="00A05AE3"/>
    <w:rsid w:val="00A05B8A"/>
    <w:rsid w:val="00A05BCF"/>
    <w:rsid w:val="00A05BF0"/>
    <w:rsid w:val="00A05C07"/>
    <w:rsid w:val="00A05C22"/>
    <w:rsid w:val="00A05D68"/>
    <w:rsid w:val="00A05D91"/>
    <w:rsid w:val="00A05DA8"/>
    <w:rsid w:val="00A05DAB"/>
    <w:rsid w:val="00A05DB8"/>
    <w:rsid w:val="00A05DDF"/>
    <w:rsid w:val="00A05DF4"/>
    <w:rsid w:val="00A05ECD"/>
    <w:rsid w:val="00A05F3D"/>
    <w:rsid w:val="00A05FA4"/>
    <w:rsid w:val="00A05FAF"/>
    <w:rsid w:val="00A05FCC"/>
    <w:rsid w:val="00A06039"/>
    <w:rsid w:val="00A0603E"/>
    <w:rsid w:val="00A060AE"/>
    <w:rsid w:val="00A060B6"/>
    <w:rsid w:val="00A060E8"/>
    <w:rsid w:val="00A061D2"/>
    <w:rsid w:val="00A061E1"/>
    <w:rsid w:val="00A0621A"/>
    <w:rsid w:val="00A0622B"/>
    <w:rsid w:val="00A06248"/>
    <w:rsid w:val="00A062C0"/>
    <w:rsid w:val="00A06309"/>
    <w:rsid w:val="00A06316"/>
    <w:rsid w:val="00A06317"/>
    <w:rsid w:val="00A06356"/>
    <w:rsid w:val="00A0636D"/>
    <w:rsid w:val="00A06378"/>
    <w:rsid w:val="00A063A5"/>
    <w:rsid w:val="00A063B7"/>
    <w:rsid w:val="00A063D2"/>
    <w:rsid w:val="00A06444"/>
    <w:rsid w:val="00A0647E"/>
    <w:rsid w:val="00A06492"/>
    <w:rsid w:val="00A0649A"/>
    <w:rsid w:val="00A064B8"/>
    <w:rsid w:val="00A06516"/>
    <w:rsid w:val="00A0653D"/>
    <w:rsid w:val="00A0654E"/>
    <w:rsid w:val="00A065C8"/>
    <w:rsid w:val="00A065D3"/>
    <w:rsid w:val="00A06648"/>
    <w:rsid w:val="00A066B5"/>
    <w:rsid w:val="00A066FF"/>
    <w:rsid w:val="00A0673E"/>
    <w:rsid w:val="00A06766"/>
    <w:rsid w:val="00A06779"/>
    <w:rsid w:val="00A067C5"/>
    <w:rsid w:val="00A06812"/>
    <w:rsid w:val="00A06861"/>
    <w:rsid w:val="00A0688F"/>
    <w:rsid w:val="00A068B2"/>
    <w:rsid w:val="00A068DE"/>
    <w:rsid w:val="00A068EF"/>
    <w:rsid w:val="00A0690A"/>
    <w:rsid w:val="00A06966"/>
    <w:rsid w:val="00A0696B"/>
    <w:rsid w:val="00A0697C"/>
    <w:rsid w:val="00A06A97"/>
    <w:rsid w:val="00A06ABE"/>
    <w:rsid w:val="00A06AE9"/>
    <w:rsid w:val="00A06AF1"/>
    <w:rsid w:val="00A06AF6"/>
    <w:rsid w:val="00A06B11"/>
    <w:rsid w:val="00A06B57"/>
    <w:rsid w:val="00A06BDB"/>
    <w:rsid w:val="00A06BE3"/>
    <w:rsid w:val="00A06BE9"/>
    <w:rsid w:val="00A06C83"/>
    <w:rsid w:val="00A06CB7"/>
    <w:rsid w:val="00A06CF9"/>
    <w:rsid w:val="00A06D00"/>
    <w:rsid w:val="00A06D2C"/>
    <w:rsid w:val="00A06D39"/>
    <w:rsid w:val="00A06DB9"/>
    <w:rsid w:val="00A06DCF"/>
    <w:rsid w:val="00A06E10"/>
    <w:rsid w:val="00A06E1C"/>
    <w:rsid w:val="00A06E33"/>
    <w:rsid w:val="00A06E4F"/>
    <w:rsid w:val="00A06E78"/>
    <w:rsid w:val="00A06EA3"/>
    <w:rsid w:val="00A06EDF"/>
    <w:rsid w:val="00A06F84"/>
    <w:rsid w:val="00A06F88"/>
    <w:rsid w:val="00A06F8E"/>
    <w:rsid w:val="00A06F9E"/>
    <w:rsid w:val="00A0701D"/>
    <w:rsid w:val="00A070FC"/>
    <w:rsid w:val="00A0713D"/>
    <w:rsid w:val="00A07174"/>
    <w:rsid w:val="00A071CE"/>
    <w:rsid w:val="00A071E7"/>
    <w:rsid w:val="00A07254"/>
    <w:rsid w:val="00A0727F"/>
    <w:rsid w:val="00A072A5"/>
    <w:rsid w:val="00A072AE"/>
    <w:rsid w:val="00A072CE"/>
    <w:rsid w:val="00A0735B"/>
    <w:rsid w:val="00A07388"/>
    <w:rsid w:val="00A07439"/>
    <w:rsid w:val="00A0743F"/>
    <w:rsid w:val="00A0744D"/>
    <w:rsid w:val="00A0747E"/>
    <w:rsid w:val="00A07553"/>
    <w:rsid w:val="00A07567"/>
    <w:rsid w:val="00A0756F"/>
    <w:rsid w:val="00A07579"/>
    <w:rsid w:val="00A0758A"/>
    <w:rsid w:val="00A07613"/>
    <w:rsid w:val="00A07647"/>
    <w:rsid w:val="00A07654"/>
    <w:rsid w:val="00A07688"/>
    <w:rsid w:val="00A076A2"/>
    <w:rsid w:val="00A07709"/>
    <w:rsid w:val="00A07727"/>
    <w:rsid w:val="00A07744"/>
    <w:rsid w:val="00A07775"/>
    <w:rsid w:val="00A0779F"/>
    <w:rsid w:val="00A07884"/>
    <w:rsid w:val="00A078B1"/>
    <w:rsid w:val="00A078BA"/>
    <w:rsid w:val="00A07956"/>
    <w:rsid w:val="00A07970"/>
    <w:rsid w:val="00A07994"/>
    <w:rsid w:val="00A0799F"/>
    <w:rsid w:val="00A079E7"/>
    <w:rsid w:val="00A07A39"/>
    <w:rsid w:val="00A07A51"/>
    <w:rsid w:val="00A07A91"/>
    <w:rsid w:val="00A07B5C"/>
    <w:rsid w:val="00A07B63"/>
    <w:rsid w:val="00A07B9B"/>
    <w:rsid w:val="00A07BC1"/>
    <w:rsid w:val="00A07C05"/>
    <w:rsid w:val="00A07C1F"/>
    <w:rsid w:val="00A07C63"/>
    <w:rsid w:val="00A07C80"/>
    <w:rsid w:val="00A07C93"/>
    <w:rsid w:val="00A07D24"/>
    <w:rsid w:val="00A07D3F"/>
    <w:rsid w:val="00A07D52"/>
    <w:rsid w:val="00A07D79"/>
    <w:rsid w:val="00A07D8C"/>
    <w:rsid w:val="00A07D93"/>
    <w:rsid w:val="00A07D97"/>
    <w:rsid w:val="00A07DBB"/>
    <w:rsid w:val="00A07E45"/>
    <w:rsid w:val="00A07E65"/>
    <w:rsid w:val="00A07EAC"/>
    <w:rsid w:val="00A07EB1"/>
    <w:rsid w:val="00A07EE2"/>
    <w:rsid w:val="00A07EE3"/>
    <w:rsid w:val="00A07F03"/>
    <w:rsid w:val="00A07F07"/>
    <w:rsid w:val="00A07F16"/>
    <w:rsid w:val="00A07F2A"/>
    <w:rsid w:val="00A07F5D"/>
    <w:rsid w:val="00A07F5E"/>
    <w:rsid w:val="00A07F61"/>
    <w:rsid w:val="00A07F6D"/>
    <w:rsid w:val="00A07F97"/>
    <w:rsid w:val="00A1001B"/>
    <w:rsid w:val="00A10068"/>
    <w:rsid w:val="00A1007C"/>
    <w:rsid w:val="00A100A5"/>
    <w:rsid w:val="00A100C4"/>
    <w:rsid w:val="00A10173"/>
    <w:rsid w:val="00A1018C"/>
    <w:rsid w:val="00A10195"/>
    <w:rsid w:val="00A101BA"/>
    <w:rsid w:val="00A101F3"/>
    <w:rsid w:val="00A1025E"/>
    <w:rsid w:val="00A102DA"/>
    <w:rsid w:val="00A1035E"/>
    <w:rsid w:val="00A103D8"/>
    <w:rsid w:val="00A1043A"/>
    <w:rsid w:val="00A1047D"/>
    <w:rsid w:val="00A104C3"/>
    <w:rsid w:val="00A104DC"/>
    <w:rsid w:val="00A10538"/>
    <w:rsid w:val="00A10541"/>
    <w:rsid w:val="00A1057C"/>
    <w:rsid w:val="00A105BD"/>
    <w:rsid w:val="00A105C6"/>
    <w:rsid w:val="00A1064E"/>
    <w:rsid w:val="00A10689"/>
    <w:rsid w:val="00A10692"/>
    <w:rsid w:val="00A106CD"/>
    <w:rsid w:val="00A106D1"/>
    <w:rsid w:val="00A106F9"/>
    <w:rsid w:val="00A1074F"/>
    <w:rsid w:val="00A10757"/>
    <w:rsid w:val="00A1076E"/>
    <w:rsid w:val="00A1076F"/>
    <w:rsid w:val="00A107C2"/>
    <w:rsid w:val="00A107D7"/>
    <w:rsid w:val="00A108C4"/>
    <w:rsid w:val="00A1090F"/>
    <w:rsid w:val="00A1091E"/>
    <w:rsid w:val="00A109AE"/>
    <w:rsid w:val="00A109B8"/>
    <w:rsid w:val="00A109BF"/>
    <w:rsid w:val="00A109D9"/>
    <w:rsid w:val="00A109F8"/>
    <w:rsid w:val="00A109FB"/>
    <w:rsid w:val="00A109FF"/>
    <w:rsid w:val="00A10A39"/>
    <w:rsid w:val="00A10A44"/>
    <w:rsid w:val="00A10A57"/>
    <w:rsid w:val="00A10A75"/>
    <w:rsid w:val="00A10AD9"/>
    <w:rsid w:val="00A10AEA"/>
    <w:rsid w:val="00A10B2C"/>
    <w:rsid w:val="00A10C0E"/>
    <w:rsid w:val="00A10C14"/>
    <w:rsid w:val="00A10C22"/>
    <w:rsid w:val="00A10C33"/>
    <w:rsid w:val="00A10C4E"/>
    <w:rsid w:val="00A10CDD"/>
    <w:rsid w:val="00A10CDE"/>
    <w:rsid w:val="00A10CF8"/>
    <w:rsid w:val="00A10D2A"/>
    <w:rsid w:val="00A10D86"/>
    <w:rsid w:val="00A10DC4"/>
    <w:rsid w:val="00A10DCA"/>
    <w:rsid w:val="00A10DCB"/>
    <w:rsid w:val="00A10DDB"/>
    <w:rsid w:val="00A10DFA"/>
    <w:rsid w:val="00A10EB5"/>
    <w:rsid w:val="00A10EC4"/>
    <w:rsid w:val="00A10EF2"/>
    <w:rsid w:val="00A10F12"/>
    <w:rsid w:val="00A10F1F"/>
    <w:rsid w:val="00A10F77"/>
    <w:rsid w:val="00A10F9C"/>
    <w:rsid w:val="00A10FDB"/>
    <w:rsid w:val="00A11016"/>
    <w:rsid w:val="00A11041"/>
    <w:rsid w:val="00A1118D"/>
    <w:rsid w:val="00A111DA"/>
    <w:rsid w:val="00A11224"/>
    <w:rsid w:val="00A1122B"/>
    <w:rsid w:val="00A1123B"/>
    <w:rsid w:val="00A11268"/>
    <w:rsid w:val="00A112B0"/>
    <w:rsid w:val="00A112E2"/>
    <w:rsid w:val="00A11363"/>
    <w:rsid w:val="00A113A6"/>
    <w:rsid w:val="00A113C0"/>
    <w:rsid w:val="00A114A5"/>
    <w:rsid w:val="00A1157B"/>
    <w:rsid w:val="00A11592"/>
    <w:rsid w:val="00A1159D"/>
    <w:rsid w:val="00A115CB"/>
    <w:rsid w:val="00A115D9"/>
    <w:rsid w:val="00A11604"/>
    <w:rsid w:val="00A1161D"/>
    <w:rsid w:val="00A1163C"/>
    <w:rsid w:val="00A1164C"/>
    <w:rsid w:val="00A11689"/>
    <w:rsid w:val="00A116E1"/>
    <w:rsid w:val="00A11714"/>
    <w:rsid w:val="00A1173F"/>
    <w:rsid w:val="00A1177C"/>
    <w:rsid w:val="00A11789"/>
    <w:rsid w:val="00A117FE"/>
    <w:rsid w:val="00A11892"/>
    <w:rsid w:val="00A118E9"/>
    <w:rsid w:val="00A118F9"/>
    <w:rsid w:val="00A1192F"/>
    <w:rsid w:val="00A11946"/>
    <w:rsid w:val="00A11951"/>
    <w:rsid w:val="00A119C6"/>
    <w:rsid w:val="00A11A0E"/>
    <w:rsid w:val="00A11A10"/>
    <w:rsid w:val="00A11AA7"/>
    <w:rsid w:val="00A11AC6"/>
    <w:rsid w:val="00A11B15"/>
    <w:rsid w:val="00A11B39"/>
    <w:rsid w:val="00A11B6C"/>
    <w:rsid w:val="00A11B8D"/>
    <w:rsid w:val="00A11B92"/>
    <w:rsid w:val="00A11C0E"/>
    <w:rsid w:val="00A11C0F"/>
    <w:rsid w:val="00A11C22"/>
    <w:rsid w:val="00A11C9F"/>
    <w:rsid w:val="00A11CED"/>
    <w:rsid w:val="00A11D11"/>
    <w:rsid w:val="00A11D4B"/>
    <w:rsid w:val="00A11DD2"/>
    <w:rsid w:val="00A11E13"/>
    <w:rsid w:val="00A11E34"/>
    <w:rsid w:val="00A11E7C"/>
    <w:rsid w:val="00A11ED0"/>
    <w:rsid w:val="00A11ED2"/>
    <w:rsid w:val="00A11EEC"/>
    <w:rsid w:val="00A11F15"/>
    <w:rsid w:val="00A11F19"/>
    <w:rsid w:val="00A11F88"/>
    <w:rsid w:val="00A11FC5"/>
    <w:rsid w:val="00A12006"/>
    <w:rsid w:val="00A12017"/>
    <w:rsid w:val="00A12030"/>
    <w:rsid w:val="00A12056"/>
    <w:rsid w:val="00A12093"/>
    <w:rsid w:val="00A120BE"/>
    <w:rsid w:val="00A120C2"/>
    <w:rsid w:val="00A120EB"/>
    <w:rsid w:val="00A120F3"/>
    <w:rsid w:val="00A1213C"/>
    <w:rsid w:val="00A1218C"/>
    <w:rsid w:val="00A12193"/>
    <w:rsid w:val="00A121C5"/>
    <w:rsid w:val="00A1220D"/>
    <w:rsid w:val="00A12218"/>
    <w:rsid w:val="00A1228E"/>
    <w:rsid w:val="00A1229A"/>
    <w:rsid w:val="00A122D2"/>
    <w:rsid w:val="00A1230F"/>
    <w:rsid w:val="00A12363"/>
    <w:rsid w:val="00A12394"/>
    <w:rsid w:val="00A1239A"/>
    <w:rsid w:val="00A123E2"/>
    <w:rsid w:val="00A12424"/>
    <w:rsid w:val="00A12439"/>
    <w:rsid w:val="00A12463"/>
    <w:rsid w:val="00A1249F"/>
    <w:rsid w:val="00A124A4"/>
    <w:rsid w:val="00A124A9"/>
    <w:rsid w:val="00A124BA"/>
    <w:rsid w:val="00A1250E"/>
    <w:rsid w:val="00A12519"/>
    <w:rsid w:val="00A12544"/>
    <w:rsid w:val="00A12577"/>
    <w:rsid w:val="00A12585"/>
    <w:rsid w:val="00A12593"/>
    <w:rsid w:val="00A1259D"/>
    <w:rsid w:val="00A125ED"/>
    <w:rsid w:val="00A125F3"/>
    <w:rsid w:val="00A12607"/>
    <w:rsid w:val="00A12654"/>
    <w:rsid w:val="00A1265F"/>
    <w:rsid w:val="00A12683"/>
    <w:rsid w:val="00A126F0"/>
    <w:rsid w:val="00A12703"/>
    <w:rsid w:val="00A12759"/>
    <w:rsid w:val="00A1278C"/>
    <w:rsid w:val="00A1279F"/>
    <w:rsid w:val="00A127B7"/>
    <w:rsid w:val="00A127C9"/>
    <w:rsid w:val="00A127D4"/>
    <w:rsid w:val="00A127DE"/>
    <w:rsid w:val="00A12805"/>
    <w:rsid w:val="00A1281E"/>
    <w:rsid w:val="00A12828"/>
    <w:rsid w:val="00A12833"/>
    <w:rsid w:val="00A12849"/>
    <w:rsid w:val="00A1284E"/>
    <w:rsid w:val="00A1287C"/>
    <w:rsid w:val="00A128E4"/>
    <w:rsid w:val="00A12903"/>
    <w:rsid w:val="00A12905"/>
    <w:rsid w:val="00A12986"/>
    <w:rsid w:val="00A129A6"/>
    <w:rsid w:val="00A129AC"/>
    <w:rsid w:val="00A129CF"/>
    <w:rsid w:val="00A129DA"/>
    <w:rsid w:val="00A12A40"/>
    <w:rsid w:val="00A12A84"/>
    <w:rsid w:val="00A12AA8"/>
    <w:rsid w:val="00A12B00"/>
    <w:rsid w:val="00A12B77"/>
    <w:rsid w:val="00A12B86"/>
    <w:rsid w:val="00A12B9C"/>
    <w:rsid w:val="00A12BBF"/>
    <w:rsid w:val="00A12C3B"/>
    <w:rsid w:val="00A12C5D"/>
    <w:rsid w:val="00A12CB5"/>
    <w:rsid w:val="00A12CCC"/>
    <w:rsid w:val="00A12CE0"/>
    <w:rsid w:val="00A12CE8"/>
    <w:rsid w:val="00A12CF2"/>
    <w:rsid w:val="00A12D02"/>
    <w:rsid w:val="00A12D16"/>
    <w:rsid w:val="00A12D2B"/>
    <w:rsid w:val="00A12D37"/>
    <w:rsid w:val="00A12D86"/>
    <w:rsid w:val="00A12D9B"/>
    <w:rsid w:val="00A12DFE"/>
    <w:rsid w:val="00A12E46"/>
    <w:rsid w:val="00A12E60"/>
    <w:rsid w:val="00A12E7D"/>
    <w:rsid w:val="00A12E87"/>
    <w:rsid w:val="00A12E90"/>
    <w:rsid w:val="00A12EC1"/>
    <w:rsid w:val="00A12F06"/>
    <w:rsid w:val="00A12FA7"/>
    <w:rsid w:val="00A13015"/>
    <w:rsid w:val="00A13024"/>
    <w:rsid w:val="00A13037"/>
    <w:rsid w:val="00A130A5"/>
    <w:rsid w:val="00A130BB"/>
    <w:rsid w:val="00A13118"/>
    <w:rsid w:val="00A1311D"/>
    <w:rsid w:val="00A1313C"/>
    <w:rsid w:val="00A13149"/>
    <w:rsid w:val="00A1318F"/>
    <w:rsid w:val="00A131AD"/>
    <w:rsid w:val="00A131CB"/>
    <w:rsid w:val="00A131D3"/>
    <w:rsid w:val="00A1324C"/>
    <w:rsid w:val="00A132F9"/>
    <w:rsid w:val="00A1332A"/>
    <w:rsid w:val="00A13350"/>
    <w:rsid w:val="00A13399"/>
    <w:rsid w:val="00A133D5"/>
    <w:rsid w:val="00A133E0"/>
    <w:rsid w:val="00A13435"/>
    <w:rsid w:val="00A13447"/>
    <w:rsid w:val="00A13469"/>
    <w:rsid w:val="00A134A8"/>
    <w:rsid w:val="00A134FC"/>
    <w:rsid w:val="00A13522"/>
    <w:rsid w:val="00A13575"/>
    <w:rsid w:val="00A135A1"/>
    <w:rsid w:val="00A13660"/>
    <w:rsid w:val="00A13666"/>
    <w:rsid w:val="00A1368F"/>
    <w:rsid w:val="00A1372F"/>
    <w:rsid w:val="00A13771"/>
    <w:rsid w:val="00A13782"/>
    <w:rsid w:val="00A137A7"/>
    <w:rsid w:val="00A137B3"/>
    <w:rsid w:val="00A13821"/>
    <w:rsid w:val="00A13846"/>
    <w:rsid w:val="00A13893"/>
    <w:rsid w:val="00A138A3"/>
    <w:rsid w:val="00A138A6"/>
    <w:rsid w:val="00A138D2"/>
    <w:rsid w:val="00A139C7"/>
    <w:rsid w:val="00A13A05"/>
    <w:rsid w:val="00A13A5B"/>
    <w:rsid w:val="00A13A64"/>
    <w:rsid w:val="00A13A7B"/>
    <w:rsid w:val="00A13A96"/>
    <w:rsid w:val="00A13AB7"/>
    <w:rsid w:val="00A13AB9"/>
    <w:rsid w:val="00A13B10"/>
    <w:rsid w:val="00A13B24"/>
    <w:rsid w:val="00A13B41"/>
    <w:rsid w:val="00A13BD9"/>
    <w:rsid w:val="00A13BEE"/>
    <w:rsid w:val="00A13BF1"/>
    <w:rsid w:val="00A13C3D"/>
    <w:rsid w:val="00A13CF1"/>
    <w:rsid w:val="00A13D09"/>
    <w:rsid w:val="00A13D3D"/>
    <w:rsid w:val="00A13D76"/>
    <w:rsid w:val="00A13D86"/>
    <w:rsid w:val="00A13D9D"/>
    <w:rsid w:val="00A13DBA"/>
    <w:rsid w:val="00A13DC1"/>
    <w:rsid w:val="00A13E43"/>
    <w:rsid w:val="00A13E44"/>
    <w:rsid w:val="00A13EC4"/>
    <w:rsid w:val="00A13EC9"/>
    <w:rsid w:val="00A13ED2"/>
    <w:rsid w:val="00A13ED5"/>
    <w:rsid w:val="00A13FAD"/>
    <w:rsid w:val="00A13FC4"/>
    <w:rsid w:val="00A1403A"/>
    <w:rsid w:val="00A14099"/>
    <w:rsid w:val="00A140A4"/>
    <w:rsid w:val="00A140FD"/>
    <w:rsid w:val="00A141DF"/>
    <w:rsid w:val="00A141E0"/>
    <w:rsid w:val="00A141EC"/>
    <w:rsid w:val="00A141F9"/>
    <w:rsid w:val="00A14202"/>
    <w:rsid w:val="00A1420C"/>
    <w:rsid w:val="00A14240"/>
    <w:rsid w:val="00A14295"/>
    <w:rsid w:val="00A142A1"/>
    <w:rsid w:val="00A14303"/>
    <w:rsid w:val="00A14349"/>
    <w:rsid w:val="00A14357"/>
    <w:rsid w:val="00A14399"/>
    <w:rsid w:val="00A143BF"/>
    <w:rsid w:val="00A143D9"/>
    <w:rsid w:val="00A143E2"/>
    <w:rsid w:val="00A143E5"/>
    <w:rsid w:val="00A143E8"/>
    <w:rsid w:val="00A143E9"/>
    <w:rsid w:val="00A14483"/>
    <w:rsid w:val="00A1450A"/>
    <w:rsid w:val="00A1452E"/>
    <w:rsid w:val="00A1453D"/>
    <w:rsid w:val="00A1459B"/>
    <w:rsid w:val="00A145D9"/>
    <w:rsid w:val="00A14625"/>
    <w:rsid w:val="00A146BE"/>
    <w:rsid w:val="00A146C7"/>
    <w:rsid w:val="00A146E2"/>
    <w:rsid w:val="00A146FB"/>
    <w:rsid w:val="00A14703"/>
    <w:rsid w:val="00A14734"/>
    <w:rsid w:val="00A14784"/>
    <w:rsid w:val="00A147B2"/>
    <w:rsid w:val="00A147CE"/>
    <w:rsid w:val="00A14824"/>
    <w:rsid w:val="00A14858"/>
    <w:rsid w:val="00A1487F"/>
    <w:rsid w:val="00A148CC"/>
    <w:rsid w:val="00A1492E"/>
    <w:rsid w:val="00A14946"/>
    <w:rsid w:val="00A14957"/>
    <w:rsid w:val="00A149B3"/>
    <w:rsid w:val="00A14A00"/>
    <w:rsid w:val="00A14A0B"/>
    <w:rsid w:val="00A14A66"/>
    <w:rsid w:val="00A14A70"/>
    <w:rsid w:val="00A14AE3"/>
    <w:rsid w:val="00A14B13"/>
    <w:rsid w:val="00A14B15"/>
    <w:rsid w:val="00A14B1F"/>
    <w:rsid w:val="00A14B26"/>
    <w:rsid w:val="00A14B2D"/>
    <w:rsid w:val="00A14B4A"/>
    <w:rsid w:val="00A14B56"/>
    <w:rsid w:val="00A14BC8"/>
    <w:rsid w:val="00A14BF3"/>
    <w:rsid w:val="00A14C04"/>
    <w:rsid w:val="00A14C7A"/>
    <w:rsid w:val="00A14CA2"/>
    <w:rsid w:val="00A14CD3"/>
    <w:rsid w:val="00A14D1E"/>
    <w:rsid w:val="00A14D46"/>
    <w:rsid w:val="00A14DAC"/>
    <w:rsid w:val="00A14DDF"/>
    <w:rsid w:val="00A14DEB"/>
    <w:rsid w:val="00A14DF5"/>
    <w:rsid w:val="00A14E15"/>
    <w:rsid w:val="00A14E17"/>
    <w:rsid w:val="00A14EA6"/>
    <w:rsid w:val="00A14EC6"/>
    <w:rsid w:val="00A14F22"/>
    <w:rsid w:val="00A14F66"/>
    <w:rsid w:val="00A14F6B"/>
    <w:rsid w:val="00A14F74"/>
    <w:rsid w:val="00A14FA3"/>
    <w:rsid w:val="00A14FA7"/>
    <w:rsid w:val="00A15027"/>
    <w:rsid w:val="00A1504E"/>
    <w:rsid w:val="00A1507E"/>
    <w:rsid w:val="00A150DA"/>
    <w:rsid w:val="00A15107"/>
    <w:rsid w:val="00A15130"/>
    <w:rsid w:val="00A15147"/>
    <w:rsid w:val="00A1517B"/>
    <w:rsid w:val="00A15187"/>
    <w:rsid w:val="00A1518A"/>
    <w:rsid w:val="00A151B0"/>
    <w:rsid w:val="00A151C4"/>
    <w:rsid w:val="00A151E3"/>
    <w:rsid w:val="00A151F2"/>
    <w:rsid w:val="00A15202"/>
    <w:rsid w:val="00A15216"/>
    <w:rsid w:val="00A15218"/>
    <w:rsid w:val="00A15229"/>
    <w:rsid w:val="00A15255"/>
    <w:rsid w:val="00A15299"/>
    <w:rsid w:val="00A152A7"/>
    <w:rsid w:val="00A152BA"/>
    <w:rsid w:val="00A15323"/>
    <w:rsid w:val="00A15335"/>
    <w:rsid w:val="00A1534C"/>
    <w:rsid w:val="00A15381"/>
    <w:rsid w:val="00A15384"/>
    <w:rsid w:val="00A153A3"/>
    <w:rsid w:val="00A15417"/>
    <w:rsid w:val="00A15422"/>
    <w:rsid w:val="00A1543F"/>
    <w:rsid w:val="00A154EA"/>
    <w:rsid w:val="00A15534"/>
    <w:rsid w:val="00A15545"/>
    <w:rsid w:val="00A1554F"/>
    <w:rsid w:val="00A1556B"/>
    <w:rsid w:val="00A15590"/>
    <w:rsid w:val="00A1559F"/>
    <w:rsid w:val="00A155A6"/>
    <w:rsid w:val="00A155E3"/>
    <w:rsid w:val="00A155F5"/>
    <w:rsid w:val="00A1560C"/>
    <w:rsid w:val="00A15622"/>
    <w:rsid w:val="00A1564E"/>
    <w:rsid w:val="00A1569C"/>
    <w:rsid w:val="00A156E5"/>
    <w:rsid w:val="00A15707"/>
    <w:rsid w:val="00A15736"/>
    <w:rsid w:val="00A15756"/>
    <w:rsid w:val="00A15774"/>
    <w:rsid w:val="00A15791"/>
    <w:rsid w:val="00A157D8"/>
    <w:rsid w:val="00A157F3"/>
    <w:rsid w:val="00A15823"/>
    <w:rsid w:val="00A15833"/>
    <w:rsid w:val="00A15837"/>
    <w:rsid w:val="00A15889"/>
    <w:rsid w:val="00A158D6"/>
    <w:rsid w:val="00A158DF"/>
    <w:rsid w:val="00A158E1"/>
    <w:rsid w:val="00A1593A"/>
    <w:rsid w:val="00A15978"/>
    <w:rsid w:val="00A1597A"/>
    <w:rsid w:val="00A1599A"/>
    <w:rsid w:val="00A159B6"/>
    <w:rsid w:val="00A159E4"/>
    <w:rsid w:val="00A15A3D"/>
    <w:rsid w:val="00A15A98"/>
    <w:rsid w:val="00A15AB3"/>
    <w:rsid w:val="00A15AB8"/>
    <w:rsid w:val="00A15AC3"/>
    <w:rsid w:val="00A15ACD"/>
    <w:rsid w:val="00A15ADC"/>
    <w:rsid w:val="00A15BC7"/>
    <w:rsid w:val="00A15C3D"/>
    <w:rsid w:val="00A15C61"/>
    <w:rsid w:val="00A15C62"/>
    <w:rsid w:val="00A15CB6"/>
    <w:rsid w:val="00A15D9F"/>
    <w:rsid w:val="00A15DBD"/>
    <w:rsid w:val="00A15E30"/>
    <w:rsid w:val="00A15EBC"/>
    <w:rsid w:val="00A15EF2"/>
    <w:rsid w:val="00A15F75"/>
    <w:rsid w:val="00A15F77"/>
    <w:rsid w:val="00A15F83"/>
    <w:rsid w:val="00A15F86"/>
    <w:rsid w:val="00A15FB1"/>
    <w:rsid w:val="00A15FCC"/>
    <w:rsid w:val="00A16013"/>
    <w:rsid w:val="00A16063"/>
    <w:rsid w:val="00A16083"/>
    <w:rsid w:val="00A16086"/>
    <w:rsid w:val="00A160CB"/>
    <w:rsid w:val="00A160E1"/>
    <w:rsid w:val="00A160F4"/>
    <w:rsid w:val="00A160FF"/>
    <w:rsid w:val="00A1611A"/>
    <w:rsid w:val="00A1619D"/>
    <w:rsid w:val="00A161B2"/>
    <w:rsid w:val="00A161F6"/>
    <w:rsid w:val="00A16212"/>
    <w:rsid w:val="00A16224"/>
    <w:rsid w:val="00A16245"/>
    <w:rsid w:val="00A16289"/>
    <w:rsid w:val="00A16303"/>
    <w:rsid w:val="00A1632F"/>
    <w:rsid w:val="00A16360"/>
    <w:rsid w:val="00A16403"/>
    <w:rsid w:val="00A16439"/>
    <w:rsid w:val="00A16461"/>
    <w:rsid w:val="00A16469"/>
    <w:rsid w:val="00A164B9"/>
    <w:rsid w:val="00A164DF"/>
    <w:rsid w:val="00A1653D"/>
    <w:rsid w:val="00A16572"/>
    <w:rsid w:val="00A16576"/>
    <w:rsid w:val="00A1658C"/>
    <w:rsid w:val="00A16596"/>
    <w:rsid w:val="00A1659B"/>
    <w:rsid w:val="00A165A6"/>
    <w:rsid w:val="00A165BC"/>
    <w:rsid w:val="00A165E8"/>
    <w:rsid w:val="00A16625"/>
    <w:rsid w:val="00A16628"/>
    <w:rsid w:val="00A1665D"/>
    <w:rsid w:val="00A1669E"/>
    <w:rsid w:val="00A166AC"/>
    <w:rsid w:val="00A166C1"/>
    <w:rsid w:val="00A166C8"/>
    <w:rsid w:val="00A16841"/>
    <w:rsid w:val="00A1687E"/>
    <w:rsid w:val="00A168ED"/>
    <w:rsid w:val="00A16901"/>
    <w:rsid w:val="00A16919"/>
    <w:rsid w:val="00A16978"/>
    <w:rsid w:val="00A1697C"/>
    <w:rsid w:val="00A169A1"/>
    <w:rsid w:val="00A16A2A"/>
    <w:rsid w:val="00A16A4F"/>
    <w:rsid w:val="00A16B89"/>
    <w:rsid w:val="00A16BC6"/>
    <w:rsid w:val="00A16BF5"/>
    <w:rsid w:val="00A16C79"/>
    <w:rsid w:val="00A16CFE"/>
    <w:rsid w:val="00A16D47"/>
    <w:rsid w:val="00A16D4D"/>
    <w:rsid w:val="00A16DBB"/>
    <w:rsid w:val="00A16DD7"/>
    <w:rsid w:val="00A16E12"/>
    <w:rsid w:val="00A16E13"/>
    <w:rsid w:val="00A16E59"/>
    <w:rsid w:val="00A16EA4"/>
    <w:rsid w:val="00A16EE4"/>
    <w:rsid w:val="00A16EFF"/>
    <w:rsid w:val="00A16F1B"/>
    <w:rsid w:val="00A16F51"/>
    <w:rsid w:val="00A16F99"/>
    <w:rsid w:val="00A16FB1"/>
    <w:rsid w:val="00A1702F"/>
    <w:rsid w:val="00A17042"/>
    <w:rsid w:val="00A170C0"/>
    <w:rsid w:val="00A170E6"/>
    <w:rsid w:val="00A17144"/>
    <w:rsid w:val="00A171AA"/>
    <w:rsid w:val="00A171AE"/>
    <w:rsid w:val="00A171B1"/>
    <w:rsid w:val="00A171B2"/>
    <w:rsid w:val="00A171DC"/>
    <w:rsid w:val="00A171E0"/>
    <w:rsid w:val="00A171EE"/>
    <w:rsid w:val="00A171FE"/>
    <w:rsid w:val="00A17257"/>
    <w:rsid w:val="00A17280"/>
    <w:rsid w:val="00A17297"/>
    <w:rsid w:val="00A172A6"/>
    <w:rsid w:val="00A172BC"/>
    <w:rsid w:val="00A172D7"/>
    <w:rsid w:val="00A172E5"/>
    <w:rsid w:val="00A172EA"/>
    <w:rsid w:val="00A172F8"/>
    <w:rsid w:val="00A17317"/>
    <w:rsid w:val="00A17348"/>
    <w:rsid w:val="00A1734E"/>
    <w:rsid w:val="00A1737F"/>
    <w:rsid w:val="00A1739F"/>
    <w:rsid w:val="00A173A6"/>
    <w:rsid w:val="00A173EE"/>
    <w:rsid w:val="00A17408"/>
    <w:rsid w:val="00A1745B"/>
    <w:rsid w:val="00A17463"/>
    <w:rsid w:val="00A1746E"/>
    <w:rsid w:val="00A17474"/>
    <w:rsid w:val="00A174B2"/>
    <w:rsid w:val="00A174B9"/>
    <w:rsid w:val="00A174D7"/>
    <w:rsid w:val="00A174ED"/>
    <w:rsid w:val="00A1751B"/>
    <w:rsid w:val="00A17545"/>
    <w:rsid w:val="00A17572"/>
    <w:rsid w:val="00A1758A"/>
    <w:rsid w:val="00A175F2"/>
    <w:rsid w:val="00A1762E"/>
    <w:rsid w:val="00A17643"/>
    <w:rsid w:val="00A1765F"/>
    <w:rsid w:val="00A17663"/>
    <w:rsid w:val="00A17665"/>
    <w:rsid w:val="00A17691"/>
    <w:rsid w:val="00A17728"/>
    <w:rsid w:val="00A17736"/>
    <w:rsid w:val="00A17769"/>
    <w:rsid w:val="00A17789"/>
    <w:rsid w:val="00A177C6"/>
    <w:rsid w:val="00A177CA"/>
    <w:rsid w:val="00A177E8"/>
    <w:rsid w:val="00A17847"/>
    <w:rsid w:val="00A17866"/>
    <w:rsid w:val="00A1788D"/>
    <w:rsid w:val="00A178DA"/>
    <w:rsid w:val="00A178E8"/>
    <w:rsid w:val="00A178EC"/>
    <w:rsid w:val="00A178EE"/>
    <w:rsid w:val="00A17908"/>
    <w:rsid w:val="00A17939"/>
    <w:rsid w:val="00A17965"/>
    <w:rsid w:val="00A17981"/>
    <w:rsid w:val="00A17988"/>
    <w:rsid w:val="00A179B6"/>
    <w:rsid w:val="00A179F2"/>
    <w:rsid w:val="00A179FB"/>
    <w:rsid w:val="00A17A23"/>
    <w:rsid w:val="00A17A5F"/>
    <w:rsid w:val="00A17A84"/>
    <w:rsid w:val="00A17A9E"/>
    <w:rsid w:val="00A17AD4"/>
    <w:rsid w:val="00A17AF1"/>
    <w:rsid w:val="00A17B1E"/>
    <w:rsid w:val="00A17B94"/>
    <w:rsid w:val="00A17BB9"/>
    <w:rsid w:val="00A17BBD"/>
    <w:rsid w:val="00A17BEA"/>
    <w:rsid w:val="00A17C4F"/>
    <w:rsid w:val="00A17C8A"/>
    <w:rsid w:val="00A17CA4"/>
    <w:rsid w:val="00A17CA5"/>
    <w:rsid w:val="00A17CEB"/>
    <w:rsid w:val="00A17D16"/>
    <w:rsid w:val="00A17D8C"/>
    <w:rsid w:val="00A17D99"/>
    <w:rsid w:val="00A17DC4"/>
    <w:rsid w:val="00A17DEF"/>
    <w:rsid w:val="00A17E22"/>
    <w:rsid w:val="00A17E23"/>
    <w:rsid w:val="00A17E4F"/>
    <w:rsid w:val="00A17E75"/>
    <w:rsid w:val="00A17E8A"/>
    <w:rsid w:val="00A17E92"/>
    <w:rsid w:val="00A17EB3"/>
    <w:rsid w:val="00A17EBE"/>
    <w:rsid w:val="00A17EE1"/>
    <w:rsid w:val="00A17F37"/>
    <w:rsid w:val="00A17F49"/>
    <w:rsid w:val="00A17F53"/>
    <w:rsid w:val="00A17F63"/>
    <w:rsid w:val="00A17F93"/>
    <w:rsid w:val="00A17FA6"/>
    <w:rsid w:val="00A17FC7"/>
    <w:rsid w:val="00A17FF7"/>
    <w:rsid w:val="00A20063"/>
    <w:rsid w:val="00A20069"/>
    <w:rsid w:val="00A200B6"/>
    <w:rsid w:val="00A200C5"/>
    <w:rsid w:val="00A20100"/>
    <w:rsid w:val="00A2014F"/>
    <w:rsid w:val="00A20178"/>
    <w:rsid w:val="00A20197"/>
    <w:rsid w:val="00A20238"/>
    <w:rsid w:val="00A20255"/>
    <w:rsid w:val="00A20260"/>
    <w:rsid w:val="00A20263"/>
    <w:rsid w:val="00A20271"/>
    <w:rsid w:val="00A2027B"/>
    <w:rsid w:val="00A20297"/>
    <w:rsid w:val="00A202DD"/>
    <w:rsid w:val="00A20312"/>
    <w:rsid w:val="00A20321"/>
    <w:rsid w:val="00A2034A"/>
    <w:rsid w:val="00A20350"/>
    <w:rsid w:val="00A20362"/>
    <w:rsid w:val="00A20370"/>
    <w:rsid w:val="00A20379"/>
    <w:rsid w:val="00A2037D"/>
    <w:rsid w:val="00A203F5"/>
    <w:rsid w:val="00A2042B"/>
    <w:rsid w:val="00A20436"/>
    <w:rsid w:val="00A2045C"/>
    <w:rsid w:val="00A20466"/>
    <w:rsid w:val="00A2047C"/>
    <w:rsid w:val="00A204A9"/>
    <w:rsid w:val="00A204BF"/>
    <w:rsid w:val="00A204DA"/>
    <w:rsid w:val="00A204DC"/>
    <w:rsid w:val="00A204E3"/>
    <w:rsid w:val="00A20542"/>
    <w:rsid w:val="00A20585"/>
    <w:rsid w:val="00A205E1"/>
    <w:rsid w:val="00A2060E"/>
    <w:rsid w:val="00A20614"/>
    <w:rsid w:val="00A20646"/>
    <w:rsid w:val="00A2065C"/>
    <w:rsid w:val="00A20669"/>
    <w:rsid w:val="00A206B0"/>
    <w:rsid w:val="00A20718"/>
    <w:rsid w:val="00A2075D"/>
    <w:rsid w:val="00A2076B"/>
    <w:rsid w:val="00A20792"/>
    <w:rsid w:val="00A207B5"/>
    <w:rsid w:val="00A207CA"/>
    <w:rsid w:val="00A207D7"/>
    <w:rsid w:val="00A2084F"/>
    <w:rsid w:val="00A20854"/>
    <w:rsid w:val="00A208A9"/>
    <w:rsid w:val="00A208DB"/>
    <w:rsid w:val="00A208E7"/>
    <w:rsid w:val="00A20950"/>
    <w:rsid w:val="00A2097B"/>
    <w:rsid w:val="00A2098A"/>
    <w:rsid w:val="00A209DE"/>
    <w:rsid w:val="00A20A0B"/>
    <w:rsid w:val="00A20A73"/>
    <w:rsid w:val="00A20A80"/>
    <w:rsid w:val="00A20AD1"/>
    <w:rsid w:val="00A20AF8"/>
    <w:rsid w:val="00A20B52"/>
    <w:rsid w:val="00A20B59"/>
    <w:rsid w:val="00A20B64"/>
    <w:rsid w:val="00A20B7E"/>
    <w:rsid w:val="00A20B9F"/>
    <w:rsid w:val="00A20BBA"/>
    <w:rsid w:val="00A20BBB"/>
    <w:rsid w:val="00A20BBE"/>
    <w:rsid w:val="00A20BD7"/>
    <w:rsid w:val="00A20C4C"/>
    <w:rsid w:val="00A20C64"/>
    <w:rsid w:val="00A20D63"/>
    <w:rsid w:val="00A20D83"/>
    <w:rsid w:val="00A20DFA"/>
    <w:rsid w:val="00A20E4D"/>
    <w:rsid w:val="00A20E77"/>
    <w:rsid w:val="00A20E87"/>
    <w:rsid w:val="00A20E93"/>
    <w:rsid w:val="00A20ED2"/>
    <w:rsid w:val="00A20F1E"/>
    <w:rsid w:val="00A20F7C"/>
    <w:rsid w:val="00A20FAD"/>
    <w:rsid w:val="00A20FCA"/>
    <w:rsid w:val="00A20FEB"/>
    <w:rsid w:val="00A2103A"/>
    <w:rsid w:val="00A21043"/>
    <w:rsid w:val="00A21076"/>
    <w:rsid w:val="00A2109D"/>
    <w:rsid w:val="00A210C5"/>
    <w:rsid w:val="00A210E7"/>
    <w:rsid w:val="00A21155"/>
    <w:rsid w:val="00A21162"/>
    <w:rsid w:val="00A211DC"/>
    <w:rsid w:val="00A21220"/>
    <w:rsid w:val="00A21235"/>
    <w:rsid w:val="00A212A8"/>
    <w:rsid w:val="00A212DB"/>
    <w:rsid w:val="00A21302"/>
    <w:rsid w:val="00A21306"/>
    <w:rsid w:val="00A2132D"/>
    <w:rsid w:val="00A213DF"/>
    <w:rsid w:val="00A21416"/>
    <w:rsid w:val="00A2145C"/>
    <w:rsid w:val="00A2145F"/>
    <w:rsid w:val="00A2148E"/>
    <w:rsid w:val="00A21492"/>
    <w:rsid w:val="00A21562"/>
    <w:rsid w:val="00A21571"/>
    <w:rsid w:val="00A21583"/>
    <w:rsid w:val="00A215FE"/>
    <w:rsid w:val="00A21616"/>
    <w:rsid w:val="00A2161A"/>
    <w:rsid w:val="00A21651"/>
    <w:rsid w:val="00A2168C"/>
    <w:rsid w:val="00A216F8"/>
    <w:rsid w:val="00A21745"/>
    <w:rsid w:val="00A21774"/>
    <w:rsid w:val="00A21781"/>
    <w:rsid w:val="00A217F7"/>
    <w:rsid w:val="00A2183A"/>
    <w:rsid w:val="00A21844"/>
    <w:rsid w:val="00A21871"/>
    <w:rsid w:val="00A2187A"/>
    <w:rsid w:val="00A2187C"/>
    <w:rsid w:val="00A218B0"/>
    <w:rsid w:val="00A21948"/>
    <w:rsid w:val="00A2195C"/>
    <w:rsid w:val="00A21976"/>
    <w:rsid w:val="00A219D1"/>
    <w:rsid w:val="00A219EE"/>
    <w:rsid w:val="00A21A35"/>
    <w:rsid w:val="00A21A76"/>
    <w:rsid w:val="00A21AB6"/>
    <w:rsid w:val="00A21ABA"/>
    <w:rsid w:val="00A21ABC"/>
    <w:rsid w:val="00A21AD3"/>
    <w:rsid w:val="00A21B24"/>
    <w:rsid w:val="00A21B2E"/>
    <w:rsid w:val="00A21B32"/>
    <w:rsid w:val="00A21B58"/>
    <w:rsid w:val="00A21B9A"/>
    <w:rsid w:val="00A21C2A"/>
    <w:rsid w:val="00A21C4F"/>
    <w:rsid w:val="00A21CB9"/>
    <w:rsid w:val="00A21D09"/>
    <w:rsid w:val="00A21D24"/>
    <w:rsid w:val="00A21D3F"/>
    <w:rsid w:val="00A21D6F"/>
    <w:rsid w:val="00A21DA9"/>
    <w:rsid w:val="00A21DEF"/>
    <w:rsid w:val="00A21E3C"/>
    <w:rsid w:val="00A21E6C"/>
    <w:rsid w:val="00A21E8E"/>
    <w:rsid w:val="00A21EC2"/>
    <w:rsid w:val="00A21EF3"/>
    <w:rsid w:val="00A21EFA"/>
    <w:rsid w:val="00A21F3C"/>
    <w:rsid w:val="00A21F6C"/>
    <w:rsid w:val="00A21F71"/>
    <w:rsid w:val="00A21F73"/>
    <w:rsid w:val="00A21FB5"/>
    <w:rsid w:val="00A21FD9"/>
    <w:rsid w:val="00A21FEE"/>
    <w:rsid w:val="00A2200B"/>
    <w:rsid w:val="00A22048"/>
    <w:rsid w:val="00A22079"/>
    <w:rsid w:val="00A22089"/>
    <w:rsid w:val="00A220B7"/>
    <w:rsid w:val="00A22108"/>
    <w:rsid w:val="00A22121"/>
    <w:rsid w:val="00A22144"/>
    <w:rsid w:val="00A2216E"/>
    <w:rsid w:val="00A22171"/>
    <w:rsid w:val="00A2217E"/>
    <w:rsid w:val="00A22182"/>
    <w:rsid w:val="00A22185"/>
    <w:rsid w:val="00A221AA"/>
    <w:rsid w:val="00A221D1"/>
    <w:rsid w:val="00A221EB"/>
    <w:rsid w:val="00A22221"/>
    <w:rsid w:val="00A22261"/>
    <w:rsid w:val="00A2226F"/>
    <w:rsid w:val="00A222B4"/>
    <w:rsid w:val="00A222E7"/>
    <w:rsid w:val="00A2233C"/>
    <w:rsid w:val="00A22418"/>
    <w:rsid w:val="00A22424"/>
    <w:rsid w:val="00A224F2"/>
    <w:rsid w:val="00A2250B"/>
    <w:rsid w:val="00A22577"/>
    <w:rsid w:val="00A22586"/>
    <w:rsid w:val="00A225B4"/>
    <w:rsid w:val="00A225DF"/>
    <w:rsid w:val="00A225E0"/>
    <w:rsid w:val="00A225FA"/>
    <w:rsid w:val="00A2262C"/>
    <w:rsid w:val="00A22680"/>
    <w:rsid w:val="00A226CA"/>
    <w:rsid w:val="00A2274A"/>
    <w:rsid w:val="00A2275B"/>
    <w:rsid w:val="00A22777"/>
    <w:rsid w:val="00A22804"/>
    <w:rsid w:val="00A2280B"/>
    <w:rsid w:val="00A2284C"/>
    <w:rsid w:val="00A2296D"/>
    <w:rsid w:val="00A22A42"/>
    <w:rsid w:val="00A22A4D"/>
    <w:rsid w:val="00A22A85"/>
    <w:rsid w:val="00A22AD9"/>
    <w:rsid w:val="00A22BCD"/>
    <w:rsid w:val="00A22BFB"/>
    <w:rsid w:val="00A22C2E"/>
    <w:rsid w:val="00A22C5D"/>
    <w:rsid w:val="00A22C8E"/>
    <w:rsid w:val="00A22CAC"/>
    <w:rsid w:val="00A22CAF"/>
    <w:rsid w:val="00A22CB9"/>
    <w:rsid w:val="00A22CDE"/>
    <w:rsid w:val="00A22D7E"/>
    <w:rsid w:val="00A22DA3"/>
    <w:rsid w:val="00A22DA5"/>
    <w:rsid w:val="00A22E34"/>
    <w:rsid w:val="00A22E76"/>
    <w:rsid w:val="00A22E86"/>
    <w:rsid w:val="00A22E8C"/>
    <w:rsid w:val="00A22EE9"/>
    <w:rsid w:val="00A22F9D"/>
    <w:rsid w:val="00A22FF9"/>
    <w:rsid w:val="00A2309F"/>
    <w:rsid w:val="00A230FE"/>
    <w:rsid w:val="00A2310D"/>
    <w:rsid w:val="00A23133"/>
    <w:rsid w:val="00A23170"/>
    <w:rsid w:val="00A231A6"/>
    <w:rsid w:val="00A23255"/>
    <w:rsid w:val="00A2326A"/>
    <w:rsid w:val="00A23281"/>
    <w:rsid w:val="00A232D3"/>
    <w:rsid w:val="00A232E7"/>
    <w:rsid w:val="00A232FE"/>
    <w:rsid w:val="00A2330D"/>
    <w:rsid w:val="00A2333B"/>
    <w:rsid w:val="00A23350"/>
    <w:rsid w:val="00A23366"/>
    <w:rsid w:val="00A2339A"/>
    <w:rsid w:val="00A233B8"/>
    <w:rsid w:val="00A233C0"/>
    <w:rsid w:val="00A233E6"/>
    <w:rsid w:val="00A233F5"/>
    <w:rsid w:val="00A23463"/>
    <w:rsid w:val="00A2348D"/>
    <w:rsid w:val="00A234BC"/>
    <w:rsid w:val="00A23511"/>
    <w:rsid w:val="00A23529"/>
    <w:rsid w:val="00A23531"/>
    <w:rsid w:val="00A23559"/>
    <w:rsid w:val="00A2358A"/>
    <w:rsid w:val="00A23590"/>
    <w:rsid w:val="00A2368C"/>
    <w:rsid w:val="00A236E5"/>
    <w:rsid w:val="00A236E8"/>
    <w:rsid w:val="00A23742"/>
    <w:rsid w:val="00A23746"/>
    <w:rsid w:val="00A23798"/>
    <w:rsid w:val="00A237B1"/>
    <w:rsid w:val="00A237C8"/>
    <w:rsid w:val="00A237CB"/>
    <w:rsid w:val="00A237E0"/>
    <w:rsid w:val="00A237E5"/>
    <w:rsid w:val="00A238F8"/>
    <w:rsid w:val="00A239F3"/>
    <w:rsid w:val="00A23A4C"/>
    <w:rsid w:val="00A23A82"/>
    <w:rsid w:val="00A23A8F"/>
    <w:rsid w:val="00A23AA3"/>
    <w:rsid w:val="00A23AE3"/>
    <w:rsid w:val="00A23B36"/>
    <w:rsid w:val="00A23B3A"/>
    <w:rsid w:val="00A23B82"/>
    <w:rsid w:val="00A23BDC"/>
    <w:rsid w:val="00A23C0E"/>
    <w:rsid w:val="00A23C38"/>
    <w:rsid w:val="00A23C3F"/>
    <w:rsid w:val="00A23C59"/>
    <w:rsid w:val="00A23C8F"/>
    <w:rsid w:val="00A23CAB"/>
    <w:rsid w:val="00A23CC4"/>
    <w:rsid w:val="00A23D0F"/>
    <w:rsid w:val="00A23D18"/>
    <w:rsid w:val="00A23D3C"/>
    <w:rsid w:val="00A23D5B"/>
    <w:rsid w:val="00A23D77"/>
    <w:rsid w:val="00A23D9B"/>
    <w:rsid w:val="00A23DDC"/>
    <w:rsid w:val="00A23E05"/>
    <w:rsid w:val="00A23E19"/>
    <w:rsid w:val="00A23E4B"/>
    <w:rsid w:val="00A23E70"/>
    <w:rsid w:val="00A23E8A"/>
    <w:rsid w:val="00A23EA5"/>
    <w:rsid w:val="00A23EC3"/>
    <w:rsid w:val="00A23EFA"/>
    <w:rsid w:val="00A23FD8"/>
    <w:rsid w:val="00A23FF4"/>
    <w:rsid w:val="00A23FF7"/>
    <w:rsid w:val="00A2400A"/>
    <w:rsid w:val="00A2406A"/>
    <w:rsid w:val="00A2407C"/>
    <w:rsid w:val="00A240A1"/>
    <w:rsid w:val="00A240B5"/>
    <w:rsid w:val="00A240E5"/>
    <w:rsid w:val="00A24103"/>
    <w:rsid w:val="00A24122"/>
    <w:rsid w:val="00A24123"/>
    <w:rsid w:val="00A24133"/>
    <w:rsid w:val="00A24148"/>
    <w:rsid w:val="00A24152"/>
    <w:rsid w:val="00A241A3"/>
    <w:rsid w:val="00A24200"/>
    <w:rsid w:val="00A2420A"/>
    <w:rsid w:val="00A24214"/>
    <w:rsid w:val="00A2424C"/>
    <w:rsid w:val="00A242D9"/>
    <w:rsid w:val="00A242EF"/>
    <w:rsid w:val="00A24366"/>
    <w:rsid w:val="00A24373"/>
    <w:rsid w:val="00A24378"/>
    <w:rsid w:val="00A24394"/>
    <w:rsid w:val="00A243CA"/>
    <w:rsid w:val="00A24403"/>
    <w:rsid w:val="00A24405"/>
    <w:rsid w:val="00A24495"/>
    <w:rsid w:val="00A244A8"/>
    <w:rsid w:val="00A244EA"/>
    <w:rsid w:val="00A24506"/>
    <w:rsid w:val="00A24542"/>
    <w:rsid w:val="00A2455C"/>
    <w:rsid w:val="00A245B1"/>
    <w:rsid w:val="00A245D0"/>
    <w:rsid w:val="00A24644"/>
    <w:rsid w:val="00A24678"/>
    <w:rsid w:val="00A246C6"/>
    <w:rsid w:val="00A246DC"/>
    <w:rsid w:val="00A246F6"/>
    <w:rsid w:val="00A24780"/>
    <w:rsid w:val="00A247CF"/>
    <w:rsid w:val="00A24835"/>
    <w:rsid w:val="00A24853"/>
    <w:rsid w:val="00A24890"/>
    <w:rsid w:val="00A248F1"/>
    <w:rsid w:val="00A248F5"/>
    <w:rsid w:val="00A24912"/>
    <w:rsid w:val="00A24921"/>
    <w:rsid w:val="00A24955"/>
    <w:rsid w:val="00A249E5"/>
    <w:rsid w:val="00A249E8"/>
    <w:rsid w:val="00A249ED"/>
    <w:rsid w:val="00A249F4"/>
    <w:rsid w:val="00A24A25"/>
    <w:rsid w:val="00A24A5C"/>
    <w:rsid w:val="00A24A5E"/>
    <w:rsid w:val="00A24A86"/>
    <w:rsid w:val="00A24AA5"/>
    <w:rsid w:val="00A24AF9"/>
    <w:rsid w:val="00A24BD8"/>
    <w:rsid w:val="00A24C23"/>
    <w:rsid w:val="00A24C7D"/>
    <w:rsid w:val="00A24C8E"/>
    <w:rsid w:val="00A24C8F"/>
    <w:rsid w:val="00A24CB5"/>
    <w:rsid w:val="00A24CCB"/>
    <w:rsid w:val="00A24CFB"/>
    <w:rsid w:val="00A24D2A"/>
    <w:rsid w:val="00A24D2E"/>
    <w:rsid w:val="00A24D8A"/>
    <w:rsid w:val="00A24DA5"/>
    <w:rsid w:val="00A24DE0"/>
    <w:rsid w:val="00A24DF0"/>
    <w:rsid w:val="00A24E91"/>
    <w:rsid w:val="00A24E92"/>
    <w:rsid w:val="00A24ECE"/>
    <w:rsid w:val="00A24EEA"/>
    <w:rsid w:val="00A24F24"/>
    <w:rsid w:val="00A24FA2"/>
    <w:rsid w:val="00A24FB1"/>
    <w:rsid w:val="00A24FFA"/>
    <w:rsid w:val="00A25005"/>
    <w:rsid w:val="00A2506B"/>
    <w:rsid w:val="00A2509E"/>
    <w:rsid w:val="00A2512D"/>
    <w:rsid w:val="00A25195"/>
    <w:rsid w:val="00A25267"/>
    <w:rsid w:val="00A2527B"/>
    <w:rsid w:val="00A25354"/>
    <w:rsid w:val="00A2539C"/>
    <w:rsid w:val="00A25435"/>
    <w:rsid w:val="00A25475"/>
    <w:rsid w:val="00A2549B"/>
    <w:rsid w:val="00A254E7"/>
    <w:rsid w:val="00A254F8"/>
    <w:rsid w:val="00A2553E"/>
    <w:rsid w:val="00A25591"/>
    <w:rsid w:val="00A255DB"/>
    <w:rsid w:val="00A255F5"/>
    <w:rsid w:val="00A25650"/>
    <w:rsid w:val="00A256C5"/>
    <w:rsid w:val="00A256D4"/>
    <w:rsid w:val="00A2579B"/>
    <w:rsid w:val="00A257A7"/>
    <w:rsid w:val="00A257AD"/>
    <w:rsid w:val="00A257E8"/>
    <w:rsid w:val="00A257FD"/>
    <w:rsid w:val="00A25835"/>
    <w:rsid w:val="00A25838"/>
    <w:rsid w:val="00A2584A"/>
    <w:rsid w:val="00A25866"/>
    <w:rsid w:val="00A25884"/>
    <w:rsid w:val="00A25889"/>
    <w:rsid w:val="00A258F4"/>
    <w:rsid w:val="00A258FB"/>
    <w:rsid w:val="00A25973"/>
    <w:rsid w:val="00A25987"/>
    <w:rsid w:val="00A2598E"/>
    <w:rsid w:val="00A25996"/>
    <w:rsid w:val="00A259A9"/>
    <w:rsid w:val="00A259BF"/>
    <w:rsid w:val="00A25A14"/>
    <w:rsid w:val="00A25A2B"/>
    <w:rsid w:val="00A25A4E"/>
    <w:rsid w:val="00A25A86"/>
    <w:rsid w:val="00A25AA1"/>
    <w:rsid w:val="00A25ADB"/>
    <w:rsid w:val="00A25B18"/>
    <w:rsid w:val="00A25B36"/>
    <w:rsid w:val="00A25B4B"/>
    <w:rsid w:val="00A25B5B"/>
    <w:rsid w:val="00A25B68"/>
    <w:rsid w:val="00A25BA9"/>
    <w:rsid w:val="00A25BED"/>
    <w:rsid w:val="00A25C4A"/>
    <w:rsid w:val="00A25C77"/>
    <w:rsid w:val="00A25C7E"/>
    <w:rsid w:val="00A25C80"/>
    <w:rsid w:val="00A25C83"/>
    <w:rsid w:val="00A25C99"/>
    <w:rsid w:val="00A25CC2"/>
    <w:rsid w:val="00A25CC9"/>
    <w:rsid w:val="00A25D10"/>
    <w:rsid w:val="00A25D24"/>
    <w:rsid w:val="00A25E22"/>
    <w:rsid w:val="00A25E56"/>
    <w:rsid w:val="00A25E5D"/>
    <w:rsid w:val="00A25EB8"/>
    <w:rsid w:val="00A25EF2"/>
    <w:rsid w:val="00A25EFD"/>
    <w:rsid w:val="00A25F40"/>
    <w:rsid w:val="00A25F5B"/>
    <w:rsid w:val="00A25F61"/>
    <w:rsid w:val="00A25F7A"/>
    <w:rsid w:val="00A25FE6"/>
    <w:rsid w:val="00A2601C"/>
    <w:rsid w:val="00A26037"/>
    <w:rsid w:val="00A26056"/>
    <w:rsid w:val="00A2608D"/>
    <w:rsid w:val="00A2608E"/>
    <w:rsid w:val="00A260CE"/>
    <w:rsid w:val="00A260D6"/>
    <w:rsid w:val="00A2617E"/>
    <w:rsid w:val="00A2617F"/>
    <w:rsid w:val="00A261F9"/>
    <w:rsid w:val="00A2620C"/>
    <w:rsid w:val="00A26219"/>
    <w:rsid w:val="00A2631F"/>
    <w:rsid w:val="00A26346"/>
    <w:rsid w:val="00A26366"/>
    <w:rsid w:val="00A26385"/>
    <w:rsid w:val="00A263AC"/>
    <w:rsid w:val="00A263DD"/>
    <w:rsid w:val="00A26436"/>
    <w:rsid w:val="00A2644D"/>
    <w:rsid w:val="00A26458"/>
    <w:rsid w:val="00A264A4"/>
    <w:rsid w:val="00A264A9"/>
    <w:rsid w:val="00A264BD"/>
    <w:rsid w:val="00A26501"/>
    <w:rsid w:val="00A2654C"/>
    <w:rsid w:val="00A265F1"/>
    <w:rsid w:val="00A26609"/>
    <w:rsid w:val="00A26611"/>
    <w:rsid w:val="00A2667D"/>
    <w:rsid w:val="00A266AB"/>
    <w:rsid w:val="00A26733"/>
    <w:rsid w:val="00A267B0"/>
    <w:rsid w:val="00A267CE"/>
    <w:rsid w:val="00A26803"/>
    <w:rsid w:val="00A268BF"/>
    <w:rsid w:val="00A26901"/>
    <w:rsid w:val="00A269A9"/>
    <w:rsid w:val="00A269B5"/>
    <w:rsid w:val="00A269CB"/>
    <w:rsid w:val="00A269E4"/>
    <w:rsid w:val="00A26A74"/>
    <w:rsid w:val="00A26A82"/>
    <w:rsid w:val="00A26A85"/>
    <w:rsid w:val="00A26A95"/>
    <w:rsid w:val="00A26ADE"/>
    <w:rsid w:val="00A26AE2"/>
    <w:rsid w:val="00A26AE9"/>
    <w:rsid w:val="00A26B6E"/>
    <w:rsid w:val="00A26B80"/>
    <w:rsid w:val="00A26BC2"/>
    <w:rsid w:val="00A26BF8"/>
    <w:rsid w:val="00A26BFE"/>
    <w:rsid w:val="00A26C1F"/>
    <w:rsid w:val="00A26C63"/>
    <w:rsid w:val="00A26C87"/>
    <w:rsid w:val="00A26C93"/>
    <w:rsid w:val="00A26CC6"/>
    <w:rsid w:val="00A26CD3"/>
    <w:rsid w:val="00A26D02"/>
    <w:rsid w:val="00A26D08"/>
    <w:rsid w:val="00A26D5F"/>
    <w:rsid w:val="00A26D96"/>
    <w:rsid w:val="00A26DB7"/>
    <w:rsid w:val="00A26DE1"/>
    <w:rsid w:val="00A26E3D"/>
    <w:rsid w:val="00A26E42"/>
    <w:rsid w:val="00A26E43"/>
    <w:rsid w:val="00A26E4B"/>
    <w:rsid w:val="00A26EBC"/>
    <w:rsid w:val="00A26EE4"/>
    <w:rsid w:val="00A26F17"/>
    <w:rsid w:val="00A26F34"/>
    <w:rsid w:val="00A26F49"/>
    <w:rsid w:val="00A26F6C"/>
    <w:rsid w:val="00A26F95"/>
    <w:rsid w:val="00A2703D"/>
    <w:rsid w:val="00A2704D"/>
    <w:rsid w:val="00A27051"/>
    <w:rsid w:val="00A27073"/>
    <w:rsid w:val="00A270C8"/>
    <w:rsid w:val="00A270CF"/>
    <w:rsid w:val="00A270EB"/>
    <w:rsid w:val="00A27126"/>
    <w:rsid w:val="00A2716C"/>
    <w:rsid w:val="00A2719D"/>
    <w:rsid w:val="00A271C7"/>
    <w:rsid w:val="00A271F5"/>
    <w:rsid w:val="00A271F7"/>
    <w:rsid w:val="00A271FD"/>
    <w:rsid w:val="00A27206"/>
    <w:rsid w:val="00A2725E"/>
    <w:rsid w:val="00A27271"/>
    <w:rsid w:val="00A272AD"/>
    <w:rsid w:val="00A272AE"/>
    <w:rsid w:val="00A272B6"/>
    <w:rsid w:val="00A272DC"/>
    <w:rsid w:val="00A2734D"/>
    <w:rsid w:val="00A27362"/>
    <w:rsid w:val="00A273B5"/>
    <w:rsid w:val="00A273DC"/>
    <w:rsid w:val="00A27455"/>
    <w:rsid w:val="00A2747D"/>
    <w:rsid w:val="00A2748A"/>
    <w:rsid w:val="00A274D7"/>
    <w:rsid w:val="00A274F8"/>
    <w:rsid w:val="00A274FF"/>
    <w:rsid w:val="00A27517"/>
    <w:rsid w:val="00A2753A"/>
    <w:rsid w:val="00A27567"/>
    <w:rsid w:val="00A2767D"/>
    <w:rsid w:val="00A27688"/>
    <w:rsid w:val="00A27695"/>
    <w:rsid w:val="00A276C0"/>
    <w:rsid w:val="00A2771E"/>
    <w:rsid w:val="00A2776B"/>
    <w:rsid w:val="00A277A4"/>
    <w:rsid w:val="00A277AB"/>
    <w:rsid w:val="00A27829"/>
    <w:rsid w:val="00A2782F"/>
    <w:rsid w:val="00A27833"/>
    <w:rsid w:val="00A27872"/>
    <w:rsid w:val="00A2788B"/>
    <w:rsid w:val="00A2788E"/>
    <w:rsid w:val="00A278A0"/>
    <w:rsid w:val="00A278C7"/>
    <w:rsid w:val="00A27943"/>
    <w:rsid w:val="00A27970"/>
    <w:rsid w:val="00A2797F"/>
    <w:rsid w:val="00A2798B"/>
    <w:rsid w:val="00A27995"/>
    <w:rsid w:val="00A279C3"/>
    <w:rsid w:val="00A279DA"/>
    <w:rsid w:val="00A279EE"/>
    <w:rsid w:val="00A279F9"/>
    <w:rsid w:val="00A27A24"/>
    <w:rsid w:val="00A27A35"/>
    <w:rsid w:val="00A27AA3"/>
    <w:rsid w:val="00A27AAB"/>
    <w:rsid w:val="00A27AC0"/>
    <w:rsid w:val="00A27AE4"/>
    <w:rsid w:val="00A27AF0"/>
    <w:rsid w:val="00A27BC3"/>
    <w:rsid w:val="00A27C27"/>
    <w:rsid w:val="00A27C60"/>
    <w:rsid w:val="00A27C86"/>
    <w:rsid w:val="00A27CD0"/>
    <w:rsid w:val="00A27CE6"/>
    <w:rsid w:val="00A27CF8"/>
    <w:rsid w:val="00A27D29"/>
    <w:rsid w:val="00A27D43"/>
    <w:rsid w:val="00A27DB3"/>
    <w:rsid w:val="00A27DE0"/>
    <w:rsid w:val="00A27E06"/>
    <w:rsid w:val="00A27E0E"/>
    <w:rsid w:val="00A27F26"/>
    <w:rsid w:val="00A27F50"/>
    <w:rsid w:val="00A27F82"/>
    <w:rsid w:val="00A27FA3"/>
    <w:rsid w:val="00A27FF3"/>
    <w:rsid w:val="00A3002A"/>
    <w:rsid w:val="00A30034"/>
    <w:rsid w:val="00A30055"/>
    <w:rsid w:val="00A30090"/>
    <w:rsid w:val="00A30095"/>
    <w:rsid w:val="00A300B4"/>
    <w:rsid w:val="00A30137"/>
    <w:rsid w:val="00A30156"/>
    <w:rsid w:val="00A3018D"/>
    <w:rsid w:val="00A301DD"/>
    <w:rsid w:val="00A3024A"/>
    <w:rsid w:val="00A3024D"/>
    <w:rsid w:val="00A30253"/>
    <w:rsid w:val="00A3025D"/>
    <w:rsid w:val="00A3027F"/>
    <w:rsid w:val="00A302C9"/>
    <w:rsid w:val="00A302EB"/>
    <w:rsid w:val="00A302F0"/>
    <w:rsid w:val="00A3030B"/>
    <w:rsid w:val="00A30326"/>
    <w:rsid w:val="00A3033D"/>
    <w:rsid w:val="00A30368"/>
    <w:rsid w:val="00A30395"/>
    <w:rsid w:val="00A303F7"/>
    <w:rsid w:val="00A3047E"/>
    <w:rsid w:val="00A304B5"/>
    <w:rsid w:val="00A30537"/>
    <w:rsid w:val="00A305AD"/>
    <w:rsid w:val="00A305EC"/>
    <w:rsid w:val="00A30614"/>
    <w:rsid w:val="00A30689"/>
    <w:rsid w:val="00A30699"/>
    <w:rsid w:val="00A3071E"/>
    <w:rsid w:val="00A30755"/>
    <w:rsid w:val="00A307A3"/>
    <w:rsid w:val="00A3080B"/>
    <w:rsid w:val="00A30839"/>
    <w:rsid w:val="00A30841"/>
    <w:rsid w:val="00A30919"/>
    <w:rsid w:val="00A30920"/>
    <w:rsid w:val="00A3094D"/>
    <w:rsid w:val="00A30959"/>
    <w:rsid w:val="00A309A6"/>
    <w:rsid w:val="00A309CC"/>
    <w:rsid w:val="00A309E9"/>
    <w:rsid w:val="00A309FA"/>
    <w:rsid w:val="00A30A5B"/>
    <w:rsid w:val="00A30ACD"/>
    <w:rsid w:val="00A30B14"/>
    <w:rsid w:val="00A30BC7"/>
    <w:rsid w:val="00A30BDA"/>
    <w:rsid w:val="00A30C16"/>
    <w:rsid w:val="00A30C3C"/>
    <w:rsid w:val="00A30C80"/>
    <w:rsid w:val="00A30C84"/>
    <w:rsid w:val="00A30C94"/>
    <w:rsid w:val="00A30CC8"/>
    <w:rsid w:val="00A30CCB"/>
    <w:rsid w:val="00A30D0A"/>
    <w:rsid w:val="00A30D3B"/>
    <w:rsid w:val="00A30E28"/>
    <w:rsid w:val="00A30E31"/>
    <w:rsid w:val="00A30E52"/>
    <w:rsid w:val="00A30E7E"/>
    <w:rsid w:val="00A30E8C"/>
    <w:rsid w:val="00A30EE1"/>
    <w:rsid w:val="00A30EF5"/>
    <w:rsid w:val="00A30EFF"/>
    <w:rsid w:val="00A30F10"/>
    <w:rsid w:val="00A30F46"/>
    <w:rsid w:val="00A30F93"/>
    <w:rsid w:val="00A30F9B"/>
    <w:rsid w:val="00A30FA6"/>
    <w:rsid w:val="00A30FE7"/>
    <w:rsid w:val="00A30FEC"/>
    <w:rsid w:val="00A31055"/>
    <w:rsid w:val="00A310A6"/>
    <w:rsid w:val="00A310C9"/>
    <w:rsid w:val="00A310E4"/>
    <w:rsid w:val="00A31121"/>
    <w:rsid w:val="00A31140"/>
    <w:rsid w:val="00A31176"/>
    <w:rsid w:val="00A31178"/>
    <w:rsid w:val="00A311A8"/>
    <w:rsid w:val="00A311B4"/>
    <w:rsid w:val="00A311BC"/>
    <w:rsid w:val="00A31222"/>
    <w:rsid w:val="00A31229"/>
    <w:rsid w:val="00A31258"/>
    <w:rsid w:val="00A31272"/>
    <w:rsid w:val="00A3127B"/>
    <w:rsid w:val="00A312A9"/>
    <w:rsid w:val="00A312CB"/>
    <w:rsid w:val="00A31303"/>
    <w:rsid w:val="00A3132A"/>
    <w:rsid w:val="00A31381"/>
    <w:rsid w:val="00A31389"/>
    <w:rsid w:val="00A313B8"/>
    <w:rsid w:val="00A31401"/>
    <w:rsid w:val="00A31402"/>
    <w:rsid w:val="00A31410"/>
    <w:rsid w:val="00A31414"/>
    <w:rsid w:val="00A3145D"/>
    <w:rsid w:val="00A3146F"/>
    <w:rsid w:val="00A31479"/>
    <w:rsid w:val="00A314A1"/>
    <w:rsid w:val="00A314CC"/>
    <w:rsid w:val="00A314F0"/>
    <w:rsid w:val="00A3151B"/>
    <w:rsid w:val="00A31524"/>
    <w:rsid w:val="00A31556"/>
    <w:rsid w:val="00A31570"/>
    <w:rsid w:val="00A315AC"/>
    <w:rsid w:val="00A31645"/>
    <w:rsid w:val="00A31664"/>
    <w:rsid w:val="00A31673"/>
    <w:rsid w:val="00A316DF"/>
    <w:rsid w:val="00A316E8"/>
    <w:rsid w:val="00A31756"/>
    <w:rsid w:val="00A317B3"/>
    <w:rsid w:val="00A317D1"/>
    <w:rsid w:val="00A317EB"/>
    <w:rsid w:val="00A31853"/>
    <w:rsid w:val="00A31876"/>
    <w:rsid w:val="00A3187D"/>
    <w:rsid w:val="00A3189B"/>
    <w:rsid w:val="00A318A5"/>
    <w:rsid w:val="00A318B9"/>
    <w:rsid w:val="00A318BA"/>
    <w:rsid w:val="00A318C3"/>
    <w:rsid w:val="00A31938"/>
    <w:rsid w:val="00A3193C"/>
    <w:rsid w:val="00A3195B"/>
    <w:rsid w:val="00A319A0"/>
    <w:rsid w:val="00A319B9"/>
    <w:rsid w:val="00A31A74"/>
    <w:rsid w:val="00A31A7A"/>
    <w:rsid w:val="00A31A80"/>
    <w:rsid w:val="00A31A8C"/>
    <w:rsid w:val="00A31AE3"/>
    <w:rsid w:val="00A31B85"/>
    <w:rsid w:val="00A31B9F"/>
    <w:rsid w:val="00A31BAC"/>
    <w:rsid w:val="00A31BB6"/>
    <w:rsid w:val="00A31C16"/>
    <w:rsid w:val="00A31CC8"/>
    <w:rsid w:val="00A31CD2"/>
    <w:rsid w:val="00A31D3A"/>
    <w:rsid w:val="00A31D5B"/>
    <w:rsid w:val="00A31D8E"/>
    <w:rsid w:val="00A31D8F"/>
    <w:rsid w:val="00A31DC0"/>
    <w:rsid w:val="00A31DF1"/>
    <w:rsid w:val="00A31E30"/>
    <w:rsid w:val="00A31EB9"/>
    <w:rsid w:val="00A31F25"/>
    <w:rsid w:val="00A31F2C"/>
    <w:rsid w:val="00A31F5E"/>
    <w:rsid w:val="00A31F97"/>
    <w:rsid w:val="00A31FAA"/>
    <w:rsid w:val="00A31FD6"/>
    <w:rsid w:val="00A32001"/>
    <w:rsid w:val="00A3201B"/>
    <w:rsid w:val="00A3203A"/>
    <w:rsid w:val="00A3203C"/>
    <w:rsid w:val="00A32060"/>
    <w:rsid w:val="00A3206B"/>
    <w:rsid w:val="00A32078"/>
    <w:rsid w:val="00A320AD"/>
    <w:rsid w:val="00A320CC"/>
    <w:rsid w:val="00A3213A"/>
    <w:rsid w:val="00A3213B"/>
    <w:rsid w:val="00A3214D"/>
    <w:rsid w:val="00A321A3"/>
    <w:rsid w:val="00A321C4"/>
    <w:rsid w:val="00A321DD"/>
    <w:rsid w:val="00A3220E"/>
    <w:rsid w:val="00A3224F"/>
    <w:rsid w:val="00A32271"/>
    <w:rsid w:val="00A322C2"/>
    <w:rsid w:val="00A322F8"/>
    <w:rsid w:val="00A3234D"/>
    <w:rsid w:val="00A323C7"/>
    <w:rsid w:val="00A323DF"/>
    <w:rsid w:val="00A3243F"/>
    <w:rsid w:val="00A324B8"/>
    <w:rsid w:val="00A324BA"/>
    <w:rsid w:val="00A324F7"/>
    <w:rsid w:val="00A3251C"/>
    <w:rsid w:val="00A3252E"/>
    <w:rsid w:val="00A325D1"/>
    <w:rsid w:val="00A325DB"/>
    <w:rsid w:val="00A325E0"/>
    <w:rsid w:val="00A32612"/>
    <w:rsid w:val="00A32629"/>
    <w:rsid w:val="00A3263E"/>
    <w:rsid w:val="00A32644"/>
    <w:rsid w:val="00A3265E"/>
    <w:rsid w:val="00A3266E"/>
    <w:rsid w:val="00A32698"/>
    <w:rsid w:val="00A326E0"/>
    <w:rsid w:val="00A326F1"/>
    <w:rsid w:val="00A327DA"/>
    <w:rsid w:val="00A327E9"/>
    <w:rsid w:val="00A327FC"/>
    <w:rsid w:val="00A32807"/>
    <w:rsid w:val="00A32813"/>
    <w:rsid w:val="00A32814"/>
    <w:rsid w:val="00A32859"/>
    <w:rsid w:val="00A32872"/>
    <w:rsid w:val="00A3287A"/>
    <w:rsid w:val="00A328D4"/>
    <w:rsid w:val="00A32909"/>
    <w:rsid w:val="00A329CD"/>
    <w:rsid w:val="00A329CE"/>
    <w:rsid w:val="00A32A61"/>
    <w:rsid w:val="00A32ACC"/>
    <w:rsid w:val="00A32B19"/>
    <w:rsid w:val="00A32B1C"/>
    <w:rsid w:val="00A32B34"/>
    <w:rsid w:val="00A32B35"/>
    <w:rsid w:val="00A32BA3"/>
    <w:rsid w:val="00A32BAC"/>
    <w:rsid w:val="00A32BCC"/>
    <w:rsid w:val="00A32C1A"/>
    <w:rsid w:val="00A32C47"/>
    <w:rsid w:val="00A32C6D"/>
    <w:rsid w:val="00A32CBD"/>
    <w:rsid w:val="00A32CBE"/>
    <w:rsid w:val="00A32CCD"/>
    <w:rsid w:val="00A32CF9"/>
    <w:rsid w:val="00A32DB2"/>
    <w:rsid w:val="00A32E6E"/>
    <w:rsid w:val="00A32E89"/>
    <w:rsid w:val="00A32EA4"/>
    <w:rsid w:val="00A32EA7"/>
    <w:rsid w:val="00A32EAA"/>
    <w:rsid w:val="00A32EF2"/>
    <w:rsid w:val="00A32F3C"/>
    <w:rsid w:val="00A32F4A"/>
    <w:rsid w:val="00A32F75"/>
    <w:rsid w:val="00A32FC5"/>
    <w:rsid w:val="00A3308D"/>
    <w:rsid w:val="00A330AD"/>
    <w:rsid w:val="00A33125"/>
    <w:rsid w:val="00A33147"/>
    <w:rsid w:val="00A331F0"/>
    <w:rsid w:val="00A3320E"/>
    <w:rsid w:val="00A33282"/>
    <w:rsid w:val="00A3328B"/>
    <w:rsid w:val="00A33346"/>
    <w:rsid w:val="00A33383"/>
    <w:rsid w:val="00A333C3"/>
    <w:rsid w:val="00A33433"/>
    <w:rsid w:val="00A3347D"/>
    <w:rsid w:val="00A33485"/>
    <w:rsid w:val="00A334A4"/>
    <w:rsid w:val="00A334AA"/>
    <w:rsid w:val="00A334CF"/>
    <w:rsid w:val="00A3352D"/>
    <w:rsid w:val="00A3352F"/>
    <w:rsid w:val="00A3358B"/>
    <w:rsid w:val="00A33598"/>
    <w:rsid w:val="00A33610"/>
    <w:rsid w:val="00A33658"/>
    <w:rsid w:val="00A33683"/>
    <w:rsid w:val="00A33705"/>
    <w:rsid w:val="00A3377D"/>
    <w:rsid w:val="00A33797"/>
    <w:rsid w:val="00A337F8"/>
    <w:rsid w:val="00A3383D"/>
    <w:rsid w:val="00A33869"/>
    <w:rsid w:val="00A3387D"/>
    <w:rsid w:val="00A33880"/>
    <w:rsid w:val="00A338BC"/>
    <w:rsid w:val="00A338F0"/>
    <w:rsid w:val="00A3390E"/>
    <w:rsid w:val="00A33913"/>
    <w:rsid w:val="00A33A66"/>
    <w:rsid w:val="00A33AC8"/>
    <w:rsid w:val="00A33AD4"/>
    <w:rsid w:val="00A33B17"/>
    <w:rsid w:val="00A33B4D"/>
    <w:rsid w:val="00A33CC4"/>
    <w:rsid w:val="00A33CC9"/>
    <w:rsid w:val="00A33CF4"/>
    <w:rsid w:val="00A33CFF"/>
    <w:rsid w:val="00A33D32"/>
    <w:rsid w:val="00A33DAF"/>
    <w:rsid w:val="00A33DC0"/>
    <w:rsid w:val="00A33DC7"/>
    <w:rsid w:val="00A33DDF"/>
    <w:rsid w:val="00A33E74"/>
    <w:rsid w:val="00A33E75"/>
    <w:rsid w:val="00A33E85"/>
    <w:rsid w:val="00A33EBB"/>
    <w:rsid w:val="00A33F1D"/>
    <w:rsid w:val="00A33F6A"/>
    <w:rsid w:val="00A33F75"/>
    <w:rsid w:val="00A33FD1"/>
    <w:rsid w:val="00A33FE6"/>
    <w:rsid w:val="00A33FFC"/>
    <w:rsid w:val="00A340E5"/>
    <w:rsid w:val="00A3410A"/>
    <w:rsid w:val="00A3415B"/>
    <w:rsid w:val="00A34169"/>
    <w:rsid w:val="00A341A0"/>
    <w:rsid w:val="00A341AF"/>
    <w:rsid w:val="00A341CC"/>
    <w:rsid w:val="00A341E8"/>
    <w:rsid w:val="00A341FA"/>
    <w:rsid w:val="00A34256"/>
    <w:rsid w:val="00A342E2"/>
    <w:rsid w:val="00A34309"/>
    <w:rsid w:val="00A3431F"/>
    <w:rsid w:val="00A34382"/>
    <w:rsid w:val="00A343AC"/>
    <w:rsid w:val="00A344C0"/>
    <w:rsid w:val="00A344CB"/>
    <w:rsid w:val="00A34516"/>
    <w:rsid w:val="00A34520"/>
    <w:rsid w:val="00A3456C"/>
    <w:rsid w:val="00A34571"/>
    <w:rsid w:val="00A346E3"/>
    <w:rsid w:val="00A34743"/>
    <w:rsid w:val="00A34781"/>
    <w:rsid w:val="00A347DF"/>
    <w:rsid w:val="00A347F8"/>
    <w:rsid w:val="00A34809"/>
    <w:rsid w:val="00A3485B"/>
    <w:rsid w:val="00A348FB"/>
    <w:rsid w:val="00A34935"/>
    <w:rsid w:val="00A34938"/>
    <w:rsid w:val="00A349F5"/>
    <w:rsid w:val="00A349FF"/>
    <w:rsid w:val="00A34A2A"/>
    <w:rsid w:val="00A34B05"/>
    <w:rsid w:val="00A34B36"/>
    <w:rsid w:val="00A34B48"/>
    <w:rsid w:val="00A34B56"/>
    <w:rsid w:val="00A34BB4"/>
    <w:rsid w:val="00A34BE2"/>
    <w:rsid w:val="00A34C15"/>
    <w:rsid w:val="00A34C27"/>
    <w:rsid w:val="00A34C59"/>
    <w:rsid w:val="00A34CE1"/>
    <w:rsid w:val="00A34D06"/>
    <w:rsid w:val="00A34D40"/>
    <w:rsid w:val="00A34D52"/>
    <w:rsid w:val="00A34DCE"/>
    <w:rsid w:val="00A34DDD"/>
    <w:rsid w:val="00A34DF3"/>
    <w:rsid w:val="00A34E51"/>
    <w:rsid w:val="00A34EA5"/>
    <w:rsid w:val="00A34EAE"/>
    <w:rsid w:val="00A34F0B"/>
    <w:rsid w:val="00A34F3D"/>
    <w:rsid w:val="00A34F57"/>
    <w:rsid w:val="00A34F58"/>
    <w:rsid w:val="00A34FA1"/>
    <w:rsid w:val="00A34FE0"/>
    <w:rsid w:val="00A35035"/>
    <w:rsid w:val="00A3505D"/>
    <w:rsid w:val="00A3508B"/>
    <w:rsid w:val="00A3516E"/>
    <w:rsid w:val="00A3517A"/>
    <w:rsid w:val="00A351F0"/>
    <w:rsid w:val="00A351FC"/>
    <w:rsid w:val="00A35253"/>
    <w:rsid w:val="00A352CB"/>
    <w:rsid w:val="00A352DD"/>
    <w:rsid w:val="00A35318"/>
    <w:rsid w:val="00A35363"/>
    <w:rsid w:val="00A3538A"/>
    <w:rsid w:val="00A3538D"/>
    <w:rsid w:val="00A3539F"/>
    <w:rsid w:val="00A353C6"/>
    <w:rsid w:val="00A35409"/>
    <w:rsid w:val="00A35412"/>
    <w:rsid w:val="00A35414"/>
    <w:rsid w:val="00A35437"/>
    <w:rsid w:val="00A35473"/>
    <w:rsid w:val="00A3549F"/>
    <w:rsid w:val="00A354AC"/>
    <w:rsid w:val="00A355ED"/>
    <w:rsid w:val="00A35600"/>
    <w:rsid w:val="00A356CA"/>
    <w:rsid w:val="00A356E6"/>
    <w:rsid w:val="00A35734"/>
    <w:rsid w:val="00A357E0"/>
    <w:rsid w:val="00A357FF"/>
    <w:rsid w:val="00A3580D"/>
    <w:rsid w:val="00A35847"/>
    <w:rsid w:val="00A35863"/>
    <w:rsid w:val="00A35875"/>
    <w:rsid w:val="00A358C8"/>
    <w:rsid w:val="00A358CD"/>
    <w:rsid w:val="00A35990"/>
    <w:rsid w:val="00A359B1"/>
    <w:rsid w:val="00A359B2"/>
    <w:rsid w:val="00A359F5"/>
    <w:rsid w:val="00A359FF"/>
    <w:rsid w:val="00A35A32"/>
    <w:rsid w:val="00A35A90"/>
    <w:rsid w:val="00A35A9F"/>
    <w:rsid w:val="00A35AE1"/>
    <w:rsid w:val="00A35B1D"/>
    <w:rsid w:val="00A35B3D"/>
    <w:rsid w:val="00A35B82"/>
    <w:rsid w:val="00A35B8C"/>
    <w:rsid w:val="00A35B8D"/>
    <w:rsid w:val="00A35B8E"/>
    <w:rsid w:val="00A35BB1"/>
    <w:rsid w:val="00A35BFB"/>
    <w:rsid w:val="00A35C1B"/>
    <w:rsid w:val="00A35C56"/>
    <w:rsid w:val="00A35C96"/>
    <w:rsid w:val="00A35C9C"/>
    <w:rsid w:val="00A35D45"/>
    <w:rsid w:val="00A35D60"/>
    <w:rsid w:val="00A35D77"/>
    <w:rsid w:val="00A35D8E"/>
    <w:rsid w:val="00A35DE0"/>
    <w:rsid w:val="00A35DE6"/>
    <w:rsid w:val="00A35DF3"/>
    <w:rsid w:val="00A35DFD"/>
    <w:rsid w:val="00A35E7E"/>
    <w:rsid w:val="00A35EF6"/>
    <w:rsid w:val="00A35F02"/>
    <w:rsid w:val="00A35F04"/>
    <w:rsid w:val="00A35F2B"/>
    <w:rsid w:val="00A35F45"/>
    <w:rsid w:val="00A35F84"/>
    <w:rsid w:val="00A35FA2"/>
    <w:rsid w:val="00A35FB1"/>
    <w:rsid w:val="00A35FCD"/>
    <w:rsid w:val="00A3601A"/>
    <w:rsid w:val="00A36063"/>
    <w:rsid w:val="00A36069"/>
    <w:rsid w:val="00A360BE"/>
    <w:rsid w:val="00A360F4"/>
    <w:rsid w:val="00A360F7"/>
    <w:rsid w:val="00A3610D"/>
    <w:rsid w:val="00A36164"/>
    <w:rsid w:val="00A36218"/>
    <w:rsid w:val="00A36226"/>
    <w:rsid w:val="00A36240"/>
    <w:rsid w:val="00A36253"/>
    <w:rsid w:val="00A36288"/>
    <w:rsid w:val="00A362CF"/>
    <w:rsid w:val="00A362EC"/>
    <w:rsid w:val="00A3634B"/>
    <w:rsid w:val="00A36374"/>
    <w:rsid w:val="00A36436"/>
    <w:rsid w:val="00A36487"/>
    <w:rsid w:val="00A364C5"/>
    <w:rsid w:val="00A364F4"/>
    <w:rsid w:val="00A36501"/>
    <w:rsid w:val="00A365A8"/>
    <w:rsid w:val="00A365B5"/>
    <w:rsid w:val="00A365B8"/>
    <w:rsid w:val="00A36653"/>
    <w:rsid w:val="00A3665C"/>
    <w:rsid w:val="00A36668"/>
    <w:rsid w:val="00A36670"/>
    <w:rsid w:val="00A36680"/>
    <w:rsid w:val="00A36699"/>
    <w:rsid w:val="00A36810"/>
    <w:rsid w:val="00A36818"/>
    <w:rsid w:val="00A3687B"/>
    <w:rsid w:val="00A368BF"/>
    <w:rsid w:val="00A368CE"/>
    <w:rsid w:val="00A368FC"/>
    <w:rsid w:val="00A36929"/>
    <w:rsid w:val="00A36943"/>
    <w:rsid w:val="00A3696C"/>
    <w:rsid w:val="00A3696D"/>
    <w:rsid w:val="00A36981"/>
    <w:rsid w:val="00A36989"/>
    <w:rsid w:val="00A369B0"/>
    <w:rsid w:val="00A369D0"/>
    <w:rsid w:val="00A369FB"/>
    <w:rsid w:val="00A36A0F"/>
    <w:rsid w:val="00A36A26"/>
    <w:rsid w:val="00A36A54"/>
    <w:rsid w:val="00A36A91"/>
    <w:rsid w:val="00A36A99"/>
    <w:rsid w:val="00A36AC0"/>
    <w:rsid w:val="00A36B09"/>
    <w:rsid w:val="00A36C3C"/>
    <w:rsid w:val="00A36C5F"/>
    <w:rsid w:val="00A36C60"/>
    <w:rsid w:val="00A36C67"/>
    <w:rsid w:val="00A36C6F"/>
    <w:rsid w:val="00A36C9D"/>
    <w:rsid w:val="00A36CDE"/>
    <w:rsid w:val="00A36D20"/>
    <w:rsid w:val="00A36D2C"/>
    <w:rsid w:val="00A36D74"/>
    <w:rsid w:val="00A36D92"/>
    <w:rsid w:val="00A36DFD"/>
    <w:rsid w:val="00A36E2D"/>
    <w:rsid w:val="00A36E64"/>
    <w:rsid w:val="00A36E79"/>
    <w:rsid w:val="00A36E97"/>
    <w:rsid w:val="00A36EA6"/>
    <w:rsid w:val="00A36F47"/>
    <w:rsid w:val="00A36F4A"/>
    <w:rsid w:val="00A36FB1"/>
    <w:rsid w:val="00A3703B"/>
    <w:rsid w:val="00A3703C"/>
    <w:rsid w:val="00A37040"/>
    <w:rsid w:val="00A37072"/>
    <w:rsid w:val="00A370AB"/>
    <w:rsid w:val="00A370CE"/>
    <w:rsid w:val="00A370FB"/>
    <w:rsid w:val="00A37147"/>
    <w:rsid w:val="00A37157"/>
    <w:rsid w:val="00A3716C"/>
    <w:rsid w:val="00A37194"/>
    <w:rsid w:val="00A371A7"/>
    <w:rsid w:val="00A371ED"/>
    <w:rsid w:val="00A371F8"/>
    <w:rsid w:val="00A371FC"/>
    <w:rsid w:val="00A37218"/>
    <w:rsid w:val="00A37243"/>
    <w:rsid w:val="00A37255"/>
    <w:rsid w:val="00A372A6"/>
    <w:rsid w:val="00A372C3"/>
    <w:rsid w:val="00A372DB"/>
    <w:rsid w:val="00A372E0"/>
    <w:rsid w:val="00A37320"/>
    <w:rsid w:val="00A37345"/>
    <w:rsid w:val="00A3734E"/>
    <w:rsid w:val="00A37396"/>
    <w:rsid w:val="00A373BC"/>
    <w:rsid w:val="00A373F2"/>
    <w:rsid w:val="00A373FF"/>
    <w:rsid w:val="00A3756E"/>
    <w:rsid w:val="00A375A3"/>
    <w:rsid w:val="00A37646"/>
    <w:rsid w:val="00A37662"/>
    <w:rsid w:val="00A3769B"/>
    <w:rsid w:val="00A3775A"/>
    <w:rsid w:val="00A37762"/>
    <w:rsid w:val="00A3777D"/>
    <w:rsid w:val="00A37797"/>
    <w:rsid w:val="00A377AC"/>
    <w:rsid w:val="00A37800"/>
    <w:rsid w:val="00A37819"/>
    <w:rsid w:val="00A37834"/>
    <w:rsid w:val="00A3783A"/>
    <w:rsid w:val="00A378AF"/>
    <w:rsid w:val="00A378B2"/>
    <w:rsid w:val="00A378C6"/>
    <w:rsid w:val="00A378FF"/>
    <w:rsid w:val="00A3790F"/>
    <w:rsid w:val="00A37979"/>
    <w:rsid w:val="00A379A6"/>
    <w:rsid w:val="00A379E6"/>
    <w:rsid w:val="00A379EC"/>
    <w:rsid w:val="00A37A1D"/>
    <w:rsid w:val="00A37A49"/>
    <w:rsid w:val="00A37A6E"/>
    <w:rsid w:val="00A37A79"/>
    <w:rsid w:val="00A37A8B"/>
    <w:rsid w:val="00A37AA6"/>
    <w:rsid w:val="00A37AA7"/>
    <w:rsid w:val="00A37AE6"/>
    <w:rsid w:val="00A37B48"/>
    <w:rsid w:val="00A37B88"/>
    <w:rsid w:val="00A37C63"/>
    <w:rsid w:val="00A37C90"/>
    <w:rsid w:val="00A37C9D"/>
    <w:rsid w:val="00A37CFD"/>
    <w:rsid w:val="00A37D02"/>
    <w:rsid w:val="00A37D25"/>
    <w:rsid w:val="00A37D98"/>
    <w:rsid w:val="00A37DA7"/>
    <w:rsid w:val="00A37E13"/>
    <w:rsid w:val="00A37E15"/>
    <w:rsid w:val="00A37E1F"/>
    <w:rsid w:val="00A37E24"/>
    <w:rsid w:val="00A37E79"/>
    <w:rsid w:val="00A37E92"/>
    <w:rsid w:val="00A37E9A"/>
    <w:rsid w:val="00A37EB1"/>
    <w:rsid w:val="00A37ED8"/>
    <w:rsid w:val="00A37EF8"/>
    <w:rsid w:val="00A37F1E"/>
    <w:rsid w:val="00A37F99"/>
    <w:rsid w:val="00A37FA1"/>
    <w:rsid w:val="00A37FAA"/>
    <w:rsid w:val="00A40025"/>
    <w:rsid w:val="00A40029"/>
    <w:rsid w:val="00A4003B"/>
    <w:rsid w:val="00A4006F"/>
    <w:rsid w:val="00A4007D"/>
    <w:rsid w:val="00A400B4"/>
    <w:rsid w:val="00A400E8"/>
    <w:rsid w:val="00A400F9"/>
    <w:rsid w:val="00A40105"/>
    <w:rsid w:val="00A40110"/>
    <w:rsid w:val="00A401EC"/>
    <w:rsid w:val="00A402DC"/>
    <w:rsid w:val="00A402FD"/>
    <w:rsid w:val="00A40300"/>
    <w:rsid w:val="00A4030B"/>
    <w:rsid w:val="00A40316"/>
    <w:rsid w:val="00A40323"/>
    <w:rsid w:val="00A40337"/>
    <w:rsid w:val="00A40342"/>
    <w:rsid w:val="00A40343"/>
    <w:rsid w:val="00A40345"/>
    <w:rsid w:val="00A403C4"/>
    <w:rsid w:val="00A403E6"/>
    <w:rsid w:val="00A403F4"/>
    <w:rsid w:val="00A40422"/>
    <w:rsid w:val="00A4042E"/>
    <w:rsid w:val="00A40442"/>
    <w:rsid w:val="00A4045A"/>
    <w:rsid w:val="00A40482"/>
    <w:rsid w:val="00A404AB"/>
    <w:rsid w:val="00A404B4"/>
    <w:rsid w:val="00A404B9"/>
    <w:rsid w:val="00A404BD"/>
    <w:rsid w:val="00A404D7"/>
    <w:rsid w:val="00A404DC"/>
    <w:rsid w:val="00A4050F"/>
    <w:rsid w:val="00A40535"/>
    <w:rsid w:val="00A4053A"/>
    <w:rsid w:val="00A4054C"/>
    <w:rsid w:val="00A40553"/>
    <w:rsid w:val="00A40561"/>
    <w:rsid w:val="00A4059B"/>
    <w:rsid w:val="00A405A8"/>
    <w:rsid w:val="00A405C7"/>
    <w:rsid w:val="00A405FC"/>
    <w:rsid w:val="00A40625"/>
    <w:rsid w:val="00A40638"/>
    <w:rsid w:val="00A4066E"/>
    <w:rsid w:val="00A4069A"/>
    <w:rsid w:val="00A406C1"/>
    <w:rsid w:val="00A406D9"/>
    <w:rsid w:val="00A40745"/>
    <w:rsid w:val="00A4077C"/>
    <w:rsid w:val="00A40784"/>
    <w:rsid w:val="00A4079E"/>
    <w:rsid w:val="00A407D8"/>
    <w:rsid w:val="00A407DA"/>
    <w:rsid w:val="00A4086A"/>
    <w:rsid w:val="00A40911"/>
    <w:rsid w:val="00A4091E"/>
    <w:rsid w:val="00A40921"/>
    <w:rsid w:val="00A40956"/>
    <w:rsid w:val="00A40975"/>
    <w:rsid w:val="00A4097D"/>
    <w:rsid w:val="00A409AF"/>
    <w:rsid w:val="00A40B54"/>
    <w:rsid w:val="00A40BD0"/>
    <w:rsid w:val="00A40C21"/>
    <w:rsid w:val="00A40C5E"/>
    <w:rsid w:val="00A40CB3"/>
    <w:rsid w:val="00A40CEB"/>
    <w:rsid w:val="00A40D3C"/>
    <w:rsid w:val="00A40D40"/>
    <w:rsid w:val="00A40D6A"/>
    <w:rsid w:val="00A40DC8"/>
    <w:rsid w:val="00A40DC9"/>
    <w:rsid w:val="00A40DD3"/>
    <w:rsid w:val="00A40DE6"/>
    <w:rsid w:val="00A40DFA"/>
    <w:rsid w:val="00A40E0D"/>
    <w:rsid w:val="00A40E42"/>
    <w:rsid w:val="00A40E61"/>
    <w:rsid w:val="00A40EA1"/>
    <w:rsid w:val="00A40EE6"/>
    <w:rsid w:val="00A40EF5"/>
    <w:rsid w:val="00A40F20"/>
    <w:rsid w:val="00A41029"/>
    <w:rsid w:val="00A41050"/>
    <w:rsid w:val="00A41063"/>
    <w:rsid w:val="00A4106E"/>
    <w:rsid w:val="00A4108C"/>
    <w:rsid w:val="00A410D8"/>
    <w:rsid w:val="00A41164"/>
    <w:rsid w:val="00A41181"/>
    <w:rsid w:val="00A41193"/>
    <w:rsid w:val="00A4121B"/>
    <w:rsid w:val="00A412E9"/>
    <w:rsid w:val="00A41317"/>
    <w:rsid w:val="00A41326"/>
    <w:rsid w:val="00A41341"/>
    <w:rsid w:val="00A413C1"/>
    <w:rsid w:val="00A413E8"/>
    <w:rsid w:val="00A41466"/>
    <w:rsid w:val="00A414F4"/>
    <w:rsid w:val="00A41554"/>
    <w:rsid w:val="00A41585"/>
    <w:rsid w:val="00A415C3"/>
    <w:rsid w:val="00A41600"/>
    <w:rsid w:val="00A4160C"/>
    <w:rsid w:val="00A4162D"/>
    <w:rsid w:val="00A41660"/>
    <w:rsid w:val="00A416A5"/>
    <w:rsid w:val="00A416AB"/>
    <w:rsid w:val="00A416E7"/>
    <w:rsid w:val="00A416F6"/>
    <w:rsid w:val="00A41712"/>
    <w:rsid w:val="00A4177E"/>
    <w:rsid w:val="00A41790"/>
    <w:rsid w:val="00A41796"/>
    <w:rsid w:val="00A417AC"/>
    <w:rsid w:val="00A417D2"/>
    <w:rsid w:val="00A41822"/>
    <w:rsid w:val="00A4191E"/>
    <w:rsid w:val="00A41948"/>
    <w:rsid w:val="00A41972"/>
    <w:rsid w:val="00A419A3"/>
    <w:rsid w:val="00A419DB"/>
    <w:rsid w:val="00A41AA1"/>
    <w:rsid w:val="00A41AC7"/>
    <w:rsid w:val="00A41B43"/>
    <w:rsid w:val="00A41BD5"/>
    <w:rsid w:val="00A41BF6"/>
    <w:rsid w:val="00A41C01"/>
    <w:rsid w:val="00A41C07"/>
    <w:rsid w:val="00A41C0D"/>
    <w:rsid w:val="00A41C5D"/>
    <w:rsid w:val="00A41C80"/>
    <w:rsid w:val="00A41C88"/>
    <w:rsid w:val="00A41CDD"/>
    <w:rsid w:val="00A41CFF"/>
    <w:rsid w:val="00A41D0B"/>
    <w:rsid w:val="00A41D0D"/>
    <w:rsid w:val="00A41DD1"/>
    <w:rsid w:val="00A41DD3"/>
    <w:rsid w:val="00A41DF1"/>
    <w:rsid w:val="00A41E12"/>
    <w:rsid w:val="00A41E40"/>
    <w:rsid w:val="00A41E41"/>
    <w:rsid w:val="00A41E5C"/>
    <w:rsid w:val="00A41E72"/>
    <w:rsid w:val="00A41E8F"/>
    <w:rsid w:val="00A41E94"/>
    <w:rsid w:val="00A41F22"/>
    <w:rsid w:val="00A41F4B"/>
    <w:rsid w:val="00A41F89"/>
    <w:rsid w:val="00A41FB6"/>
    <w:rsid w:val="00A41FDD"/>
    <w:rsid w:val="00A41FFD"/>
    <w:rsid w:val="00A42006"/>
    <w:rsid w:val="00A42078"/>
    <w:rsid w:val="00A42092"/>
    <w:rsid w:val="00A42093"/>
    <w:rsid w:val="00A42095"/>
    <w:rsid w:val="00A420C9"/>
    <w:rsid w:val="00A420D0"/>
    <w:rsid w:val="00A42103"/>
    <w:rsid w:val="00A42119"/>
    <w:rsid w:val="00A42130"/>
    <w:rsid w:val="00A421D8"/>
    <w:rsid w:val="00A42279"/>
    <w:rsid w:val="00A422EE"/>
    <w:rsid w:val="00A422F3"/>
    <w:rsid w:val="00A42343"/>
    <w:rsid w:val="00A42377"/>
    <w:rsid w:val="00A4237E"/>
    <w:rsid w:val="00A423A0"/>
    <w:rsid w:val="00A42404"/>
    <w:rsid w:val="00A42446"/>
    <w:rsid w:val="00A42459"/>
    <w:rsid w:val="00A424C6"/>
    <w:rsid w:val="00A424F2"/>
    <w:rsid w:val="00A424FD"/>
    <w:rsid w:val="00A425AF"/>
    <w:rsid w:val="00A425BB"/>
    <w:rsid w:val="00A425EF"/>
    <w:rsid w:val="00A42602"/>
    <w:rsid w:val="00A4260E"/>
    <w:rsid w:val="00A42642"/>
    <w:rsid w:val="00A42665"/>
    <w:rsid w:val="00A4266D"/>
    <w:rsid w:val="00A426DC"/>
    <w:rsid w:val="00A426E6"/>
    <w:rsid w:val="00A4271D"/>
    <w:rsid w:val="00A42741"/>
    <w:rsid w:val="00A4278D"/>
    <w:rsid w:val="00A4288F"/>
    <w:rsid w:val="00A428B9"/>
    <w:rsid w:val="00A42914"/>
    <w:rsid w:val="00A42934"/>
    <w:rsid w:val="00A4297D"/>
    <w:rsid w:val="00A429D8"/>
    <w:rsid w:val="00A42A27"/>
    <w:rsid w:val="00A42A2D"/>
    <w:rsid w:val="00A42A4E"/>
    <w:rsid w:val="00A42AB1"/>
    <w:rsid w:val="00A42ACF"/>
    <w:rsid w:val="00A42B1A"/>
    <w:rsid w:val="00A42B52"/>
    <w:rsid w:val="00A42BED"/>
    <w:rsid w:val="00A42C03"/>
    <w:rsid w:val="00A42C2F"/>
    <w:rsid w:val="00A42C5E"/>
    <w:rsid w:val="00A42C91"/>
    <w:rsid w:val="00A42CF9"/>
    <w:rsid w:val="00A42D03"/>
    <w:rsid w:val="00A42DAA"/>
    <w:rsid w:val="00A42DB3"/>
    <w:rsid w:val="00A42DC4"/>
    <w:rsid w:val="00A42E8E"/>
    <w:rsid w:val="00A42EF6"/>
    <w:rsid w:val="00A42F37"/>
    <w:rsid w:val="00A42F39"/>
    <w:rsid w:val="00A42F3A"/>
    <w:rsid w:val="00A42F7A"/>
    <w:rsid w:val="00A42FBD"/>
    <w:rsid w:val="00A42FF1"/>
    <w:rsid w:val="00A4302D"/>
    <w:rsid w:val="00A43037"/>
    <w:rsid w:val="00A43051"/>
    <w:rsid w:val="00A43052"/>
    <w:rsid w:val="00A430B6"/>
    <w:rsid w:val="00A430D5"/>
    <w:rsid w:val="00A430EE"/>
    <w:rsid w:val="00A43144"/>
    <w:rsid w:val="00A43159"/>
    <w:rsid w:val="00A4315E"/>
    <w:rsid w:val="00A431B5"/>
    <w:rsid w:val="00A431BE"/>
    <w:rsid w:val="00A43252"/>
    <w:rsid w:val="00A43279"/>
    <w:rsid w:val="00A432AD"/>
    <w:rsid w:val="00A432C0"/>
    <w:rsid w:val="00A432C2"/>
    <w:rsid w:val="00A43370"/>
    <w:rsid w:val="00A4337B"/>
    <w:rsid w:val="00A433A0"/>
    <w:rsid w:val="00A43477"/>
    <w:rsid w:val="00A4348A"/>
    <w:rsid w:val="00A434A3"/>
    <w:rsid w:val="00A434BB"/>
    <w:rsid w:val="00A434D4"/>
    <w:rsid w:val="00A4352D"/>
    <w:rsid w:val="00A43563"/>
    <w:rsid w:val="00A435A4"/>
    <w:rsid w:val="00A435C1"/>
    <w:rsid w:val="00A43601"/>
    <w:rsid w:val="00A43660"/>
    <w:rsid w:val="00A436B6"/>
    <w:rsid w:val="00A4374B"/>
    <w:rsid w:val="00A4374D"/>
    <w:rsid w:val="00A43750"/>
    <w:rsid w:val="00A43792"/>
    <w:rsid w:val="00A437B8"/>
    <w:rsid w:val="00A437D7"/>
    <w:rsid w:val="00A437F4"/>
    <w:rsid w:val="00A43822"/>
    <w:rsid w:val="00A438A6"/>
    <w:rsid w:val="00A438B2"/>
    <w:rsid w:val="00A438DE"/>
    <w:rsid w:val="00A438F0"/>
    <w:rsid w:val="00A439E4"/>
    <w:rsid w:val="00A43A75"/>
    <w:rsid w:val="00A43A7E"/>
    <w:rsid w:val="00A43AC1"/>
    <w:rsid w:val="00A43ADC"/>
    <w:rsid w:val="00A43BCE"/>
    <w:rsid w:val="00A43BD2"/>
    <w:rsid w:val="00A43BE7"/>
    <w:rsid w:val="00A43CB3"/>
    <w:rsid w:val="00A43CCC"/>
    <w:rsid w:val="00A43CD5"/>
    <w:rsid w:val="00A43CDE"/>
    <w:rsid w:val="00A43D17"/>
    <w:rsid w:val="00A43D27"/>
    <w:rsid w:val="00A43D2D"/>
    <w:rsid w:val="00A43D2F"/>
    <w:rsid w:val="00A43D3C"/>
    <w:rsid w:val="00A43DA0"/>
    <w:rsid w:val="00A43DCF"/>
    <w:rsid w:val="00A43DF3"/>
    <w:rsid w:val="00A43EA8"/>
    <w:rsid w:val="00A43EBB"/>
    <w:rsid w:val="00A43EC4"/>
    <w:rsid w:val="00A43EC7"/>
    <w:rsid w:val="00A43ED1"/>
    <w:rsid w:val="00A43F3C"/>
    <w:rsid w:val="00A43F4A"/>
    <w:rsid w:val="00A43F6F"/>
    <w:rsid w:val="00A43F78"/>
    <w:rsid w:val="00A43FA0"/>
    <w:rsid w:val="00A43FB1"/>
    <w:rsid w:val="00A43FCA"/>
    <w:rsid w:val="00A43FD4"/>
    <w:rsid w:val="00A44058"/>
    <w:rsid w:val="00A4406C"/>
    <w:rsid w:val="00A4407B"/>
    <w:rsid w:val="00A4409C"/>
    <w:rsid w:val="00A440DA"/>
    <w:rsid w:val="00A441B2"/>
    <w:rsid w:val="00A441C5"/>
    <w:rsid w:val="00A44245"/>
    <w:rsid w:val="00A4425C"/>
    <w:rsid w:val="00A44274"/>
    <w:rsid w:val="00A442C2"/>
    <w:rsid w:val="00A442E5"/>
    <w:rsid w:val="00A442EB"/>
    <w:rsid w:val="00A442EE"/>
    <w:rsid w:val="00A443DF"/>
    <w:rsid w:val="00A443EE"/>
    <w:rsid w:val="00A44420"/>
    <w:rsid w:val="00A44425"/>
    <w:rsid w:val="00A44445"/>
    <w:rsid w:val="00A44456"/>
    <w:rsid w:val="00A444B8"/>
    <w:rsid w:val="00A445D4"/>
    <w:rsid w:val="00A4470D"/>
    <w:rsid w:val="00A4471A"/>
    <w:rsid w:val="00A44768"/>
    <w:rsid w:val="00A447AB"/>
    <w:rsid w:val="00A447BB"/>
    <w:rsid w:val="00A447F6"/>
    <w:rsid w:val="00A44802"/>
    <w:rsid w:val="00A44862"/>
    <w:rsid w:val="00A4488C"/>
    <w:rsid w:val="00A4489E"/>
    <w:rsid w:val="00A448CF"/>
    <w:rsid w:val="00A4491A"/>
    <w:rsid w:val="00A44973"/>
    <w:rsid w:val="00A449D0"/>
    <w:rsid w:val="00A449EE"/>
    <w:rsid w:val="00A449FA"/>
    <w:rsid w:val="00A44A19"/>
    <w:rsid w:val="00A44A63"/>
    <w:rsid w:val="00A44AC5"/>
    <w:rsid w:val="00A44AD6"/>
    <w:rsid w:val="00A44BB4"/>
    <w:rsid w:val="00A44C1B"/>
    <w:rsid w:val="00A44C70"/>
    <w:rsid w:val="00A44D27"/>
    <w:rsid w:val="00A44D3F"/>
    <w:rsid w:val="00A44D8D"/>
    <w:rsid w:val="00A44DC6"/>
    <w:rsid w:val="00A44DF1"/>
    <w:rsid w:val="00A44EBB"/>
    <w:rsid w:val="00A44ED5"/>
    <w:rsid w:val="00A44F29"/>
    <w:rsid w:val="00A44F64"/>
    <w:rsid w:val="00A44F69"/>
    <w:rsid w:val="00A44F97"/>
    <w:rsid w:val="00A44FC0"/>
    <w:rsid w:val="00A44FF2"/>
    <w:rsid w:val="00A44FFF"/>
    <w:rsid w:val="00A45048"/>
    <w:rsid w:val="00A450AB"/>
    <w:rsid w:val="00A450C7"/>
    <w:rsid w:val="00A45126"/>
    <w:rsid w:val="00A4512C"/>
    <w:rsid w:val="00A45137"/>
    <w:rsid w:val="00A4517A"/>
    <w:rsid w:val="00A4519B"/>
    <w:rsid w:val="00A451CC"/>
    <w:rsid w:val="00A451FC"/>
    <w:rsid w:val="00A45290"/>
    <w:rsid w:val="00A45296"/>
    <w:rsid w:val="00A452F7"/>
    <w:rsid w:val="00A452FA"/>
    <w:rsid w:val="00A45304"/>
    <w:rsid w:val="00A4535B"/>
    <w:rsid w:val="00A453CC"/>
    <w:rsid w:val="00A453D3"/>
    <w:rsid w:val="00A453D6"/>
    <w:rsid w:val="00A453DE"/>
    <w:rsid w:val="00A4541E"/>
    <w:rsid w:val="00A45456"/>
    <w:rsid w:val="00A4546C"/>
    <w:rsid w:val="00A45511"/>
    <w:rsid w:val="00A45521"/>
    <w:rsid w:val="00A45560"/>
    <w:rsid w:val="00A4556A"/>
    <w:rsid w:val="00A455C4"/>
    <w:rsid w:val="00A455C5"/>
    <w:rsid w:val="00A45656"/>
    <w:rsid w:val="00A45671"/>
    <w:rsid w:val="00A45680"/>
    <w:rsid w:val="00A456AA"/>
    <w:rsid w:val="00A456BE"/>
    <w:rsid w:val="00A456E4"/>
    <w:rsid w:val="00A45750"/>
    <w:rsid w:val="00A4577F"/>
    <w:rsid w:val="00A4579C"/>
    <w:rsid w:val="00A45823"/>
    <w:rsid w:val="00A45829"/>
    <w:rsid w:val="00A4582A"/>
    <w:rsid w:val="00A45839"/>
    <w:rsid w:val="00A45884"/>
    <w:rsid w:val="00A4588E"/>
    <w:rsid w:val="00A45908"/>
    <w:rsid w:val="00A45961"/>
    <w:rsid w:val="00A4597D"/>
    <w:rsid w:val="00A45AC0"/>
    <w:rsid w:val="00A45ADA"/>
    <w:rsid w:val="00A45AE6"/>
    <w:rsid w:val="00A45B16"/>
    <w:rsid w:val="00A45B3C"/>
    <w:rsid w:val="00A45B51"/>
    <w:rsid w:val="00A45B6A"/>
    <w:rsid w:val="00A45C29"/>
    <w:rsid w:val="00A45C68"/>
    <w:rsid w:val="00A45C8C"/>
    <w:rsid w:val="00A45CAE"/>
    <w:rsid w:val="00A45CE2"/>
    <w:rsid w:val="00A45CE8"/>
    <w:rsid w:val="00A45CED"/>
    <w:rsid w:val="00A45CEE"/>
    <w:rsid w:val="00A45D41"/>
    <w:rsid w:val="00A45D5D"/>
    <w:rsid w:val="00A45D70"/>
    <w:rsid w:val="00A45DE9"/>
    <w:rsid w:val="00A45E09"/>
    <w:rsid w:val="00A45E1A"/>
    <w:rsid w:val="00A45E5D"/>
    <w:rsid w:val="00A45E5E"/>
    <w:rsid w:val="00A45E84"/>
    <w:rsid w:val="00A45F18"/>
    <w:rsid w:val="00A45FB0"/>
    <w:rsid w:val="00A45FCC"/>
    <w:rsid w:val="00A46000"/>
    <w:rsid w:val="00A46022"/>
    <w:rsid w:val="00A4606D"/>
    <w:rsid w:val="00A460C1"/>
    <w:rsid w:val="00A46163"/>
    <w:rsid w:val="00A4616B"/>
    <w:rsid w:val="00A46185"/>
    <w:rsid w:val="00A46201"/>
    <w:rsid w:val="00A462A2"/>
    <w:rsid w:val="00A462AE"/>
    <w:rsid w:val="00A462F6"/>
    <w:rsid w:val="00A462FA"/>
    <w:rsid w:val="00A46350"/>
    <w:rsid w:val="00A463F3"/>
    <w:rsid w:val="00A46404"/>
    <w:rsid w:val="00A46478"/>
    <w:rsid w:val="00A464A7"/>
    <w:rsid w:val="00A46513"/>
    <w:rsid w:val="00A4652C"/>
    <w:rsid w:val="00A46558"/>
    <w:rsid w:val="00A4658F"/>
    <w:rsid w:val="00A465EC"/>
    <w:rsid w:val="00A465FB"/>
    <w:rsid w:val="00A46656"/>
    <w:rsid w:val="00A4665E"/>
    <w:rsid w:val="00A46693"/>
    <w:rsid w:val="00A466D9"/>
    <w:rsid w:val="00A466EF"/>
    <w:rsid w:val="00A46709"/>
    <w:rsid w:val="00A4672C"/>
    <w:rsid w:val="00A46758"/>
    <w:rsid w:val="00A4675B"/>
    <w:rsid w:val="00A467AA"/>
    <w:rsid w:val="00A467B2"/>
    <w:rsid w:val="00A467B6"/>
    <w:rsid w:val="00A467E5"/>
    <w:rsid w:val="00A4680B"/>
    <w:rsid w:val="00A468A6"/>
    <w:rsid w:val="00A468B3"/>
    <w:rsid w:val="00A468C4"/>
    <w:rsid w:val="00A468E0"/>
    <w:rsid w:val="00A469E7"/>
    <w:rsid w:val="00A46A3A"/>
    <w:rsid w:val="00A46A53"/>
    <w:rsid w:val="00A46A88"/>
    <w:rsid w:val="00A46A8C"/>
    <w:rsid w:val="00A46A9B"/>
    <w:rsid w:val="00A46ABD"/>
    <w:rsid w:val="00A46AD3"/>
    <w:rsid w:val="00A46AE9"/>
    <w:rsid w:val="00A46B01"/>
    <w:rsid w:val="00A46B2A"/>
    <w:rsid w:val="00A46B6D"/>
    <w:rsid w:val="00A46B78"/>
    <w:rsid w:val="00A46B89"/>
    <w:rsid w:val="00A46C68"/>
    <w:rsid w:val="00A46CB2"/>
    <w:rsid w:val="00A46CC6"/>
    <w:rsid w:val="00A46CE6"/>
    <w:rsid w:val="00A46D88"/>
    <w:rsid w:val="00A46DC1"/>
    <w:rsid w:val="00A46DD5"/>
    <w:rsid w:val="00A46DF3"/>
    <w:rsid w:val="00A46DF9"/>
    <w:rsid w:val="00A46E34"/>
    <w:rsid w:val="00A46E6B"/>
    <w:rsid w:val="00A46ECE"/>
    <w:rsid w:val="00A46ED7"/>
    <w:rsid w:val="00A46F2C"/>
    <w:rsid w:val="00A46F35"/>
    <w:rsid w:val="00A46F43"/>
    <w:rsid w:val="00A46F58"/>
    <w:rsid w:val="00A46FA4"/>
    <w:rsid w:val="00A4706D"/>
    <w:rsid w:val="00A470CD"/>
    <w:rsid w:val="00A4711A"/>
    <w:rsid w:val="00A471F0"/>
    <w:rsid w:val="00A4720C"/>
    <w:rsid w:val="00A4720F"/>
    <w:rsid w:val="00A47241"/>
    <w:rsid w:val="00A47245"/>
    <w:rsid w:val="00A4724A"/>
    <w:rsid w:val="00A4727E"/>
    <w:rsid w:val="00A472BC"/>
    <w:rsid w:val="00A472E1"/>
    <w:rsid w:val="00A47308"/>
    <w:rsid w:val="00A4734D"/>
    <w:rsid w:val="00A4735D"/>
    <w:rsid w:val="00A4739A"/>
    <w:rsid w:val="00A473E0"/>
    <w:rsid w:val="00A473E2"/>
    <w:rsid w:val="00A4744F"/>
    <w:rsid w:val="00A47465"/>
    <w:rsid w:val="00A4746B"/>
    <w:rsid w:val="00A474B5"/>
    <w:rsid w:val="00A475AA"/>
    <w:rsid w:val="00A475E5"/>
    <w:rsid w:val="00A4763C"/>
    <w:rsid w:val="00A47645"/>
    <w:rsid w:val="00A4765B"/>
    <w:rsid w:val="00A47662"/>
    <w:rsid w:val="00A47672"/>
    <w:rsid w:val="00A476B6"/>
    <w:rsid w:val="00A476D0"/>
    <w:rsid w:val="00A476DF"/>
    <w:rsid w:val="00A4777E"/>
    <w:rsid w:val="00A477BF"/>
    <w:rsid w:val="00A477C7"/>
    <w:rsid w:val="00A477D9"/>
    <w:rsid w:val="00A477DF"/>
    <w:rsid w:val="00A47804"/>
    <w:rsid w:val="00A478B1"/>
    <w:rsid w:val="00A478D1"/>
    <w:rsid w:val="00A4791B"/>
    <w:rsid w:val="00A479E7"/>
    <w:rsid w:val="00A47A0D"/>
    <w:rsid w:val="00A47A7B"/>
    <w:rsid w:val="00A47A8D"/>
    <w:rsid w:val="00A47B6E"/>
    <w:rsid w:val="00A47B75"/>
    <w:rsid w:val="00A47BB6"/>
    <w:rsid w:val="00A47BF1"/>
    <w:rsid w:val="00A47BFB"/>
    <w:rsid w:val="00A47C3B"/>
    <w:rsid w:val="00A47C45"/>
    <w:rsid w:val="00A47C46"/>
    <w:rsid w:val="00A47C68"/>
    <w:rsid w:val="00A47C83"/>
    <w:rsid w:val="00A47C92"/>
    <w:rsid w:val="00A47CD6"/>
    <w:rsid w:val="00A47D2B"/>
    <w:rsid w:val="00A47D52"/>
    <w:rsid w:val="00A47D6E"/>
    <w:rsid w:val="00A47D81"/>
    <w:rsid w:val="00A47DA0"/>
    <w:rsid w:val="00A47E10"/>
    <w:rsid w:val="00A47E50"/>
    <w:rsid w:val="00A47E83"/>
    <w:rsid w:val="00A47EC6"/>
    <w:rsid w:val="00A47F21"/>
    <w:rsid w:val="00A47F78"/>
    <w:rsid w:val="00A47FAE"/>
    <w:rsid w:val="00A47FE3"/>
    <w:rsid w:val="00A5002B"/>
    <w:rsid w:val="00A50070"/>
    <w:rsid w:val="00A50098"/>
    <w:rsid w:val="00A500C3"/>
    <w:rsid w:val="00A500CA"/>
    <w:rsid w:val="00A50172"/>
    <w:rsid w:val="00A501F4"/>
    <w:rsid w:val="00A50294"/>
    <w:rsid w:val="00A502BA"/>
    <w:rsid w:val="00A502F7"/>
    <w:rsid w:val="00A5034D"/>
    <w:rsid w:val="00A5035F"/>
    <w:rsid w:val="00A5037C"/>
    <w:rsid w:val="00A5037D"/>
    <w:rsid w:val="00A5037F"/>
    <w:rsid w:val="00A503D2"/>
    <w:rsid w:val="00A50412"/>
    <w:rsid w:val="00A50493"/>
    <w:rsid w:val="00A504B7"/>
    <w:rsid w:val="00A504D0"/>
    <w:rsid w:val="00A504E0"/>
    <w:rsid w:val="00A504F8"/>
    <w:rsid w:val="00A505CF"/>
    <w:rsid w:val="00A50604"/>
    <w:rsid w:val="00A50633"/>
    <w:rsid w:val="00A5069D"/>
    <w:rsid w:val="00A506B6"/>
    <w:rsid w:val="00A506C7"/>
    <w:rsid w:val="00A5073B"/>
    <w:rsid w:val="00A50741"/>
    <w:rsid w:val="00A507C8"/>
    <w:rsid w:val="00A507DD"/>
    <w:rsid w:val="00A507F1"/>
    <w:rsid w:val="00A50806"/>
    <w:rsid w:val="00A50809"/>
    <w:rsid w:val="00A50979"/>
    <w:rsid w:val="00A50A28"/>
    <w:rsid w:val="00A50A2D"/>
    <w:rsid w:val="00A50A44"/>
    <w:rsid w:val="00A50A77"/>
    <w:rsid w:val="00A50A97"/>
    <w:rsid w:val="00A50AAA"/>
    <w:rsid w:val="00A50B52"/>
    <w:rsid w:val="00A50B61"/>
    <w:rsid w:val="00A50BC5"/>
    <w:rsid w:val="00A50BDA"/>
    <w:rsid w:val="00A50BE9"/>
    <w:rsid w:val="00A50BF2"/>
    <w:rsid w:val="00A50C4B"/>
    <w:rsid w:val="00A50C94"/>
    <w:rsid w:val="00A50C96"/>
    <w:rsid w:val="00A50CE9"/>
    <w:rsid w:val="00A50D21"/>
    <w:rsid w:val="00A50D91"/>
    <w:rsid w:val="00A50DBD"/>
    <w:rsid w:val="00A50E28"/>
    <w:rsid w:val="00A50E72"/>
    <w:rsid w:val="00A50E7B"/>
    <w:rsid w:val="00A50EC7"/>
    <w:rsid w:val="00A50F08"/>
    <w:rsid w:val="00A50F70"/>
    <w:rsid w:val="00A50F94"/>
    <w:rsid w:val="00A50FB4"/>
    <w:rsid w:val="00A51024"/>
    <w:rsid w:val="00A5102D"/>
    <w:rsid w:val="00A5102E"/>
    <w:rsid w:val="00A51034"/>
    <w:rsid w:val="00A51048"/>
    <w:rsid w:val="00A5104D"/>
    <w:rsid w:val="00A510C6"/>
    <w:rsid w:val="00A5112E"/>
    <w:rsid w:val="00A5117B"/>
    <w:rsid w:val="00A5119A"/>
    <w:rsid w:val="00A511AA"/>
    <w:rsid w:val="00A511BD"/>
    <w:rsid w:val="00A51205"/>
    <w:rsid w:val="00A51223"/>
    <w:rsid w:val="00A5123C"/>
    <w:rsid w:val="00A5124C"/>
    <w:rsid w:val="00A5127D"/>
    <w:rsid w:val="00A5129A"/>
    <w:rsid w:val="00A512F6"/>
    <w:rsid w:val="00A51305"/>
    <w:rsid w:val="00A51335"/>
    <w:rsid w:val="00A5136F"/>
    <w:rsid w:val="00A5137B"/>
    <w:rsid w:val="00A51382"/>
    <w:rsid w:val="00A513A4"/>
    <w:rsid w:val="00A513F6"/>
    <w:rsid w:val="00A513FA"/>
    <w:rsid w:val="00A5140E"/>
    <w:rsid w:val="00A51478"/>
    <w:rsid w:val="00A5147E"/>
    <w:rsid w:val="00A5147F"/>
    <w:rsid w:val="00A514B9"/>
    <w:rsid w:val="00A514FC"/>
    <w:rsid w:val="00A51530"/>
    <w:rsid w:val="00A5154C"/>
    <w:rsid w:val="00A515F0"/>
    <w:rsid w:val="00A51659"/>
    <w:rsid w:val="00A516C6"/>
    <w:rsid w:val="00A516E8"/>
    <w:rsid w:val="00A51728"/>
    <w:rsid w:val="00A5178E"/>
    <w:rsid w:val="00A517DA"/>
    <w:rsid w:val="00A517F5"/>
    <w:rsid w:val="00A51814"/>
    <w:rsid w:val="00A5181A"/>
    <w:rsid w:val="00A51890"/>
    <w:rsid w:val="00A518A9"/>
    <w:rsid w:val="00A518E9"/>
    <w:rsid w:val="00A51913"/>
    <w:rsid w:val="00A51935"/>
    <w:rsid w:val="00A51982"/>
    <w:rsid w:val="00A5199E"/>
    <w:rsid w:val="00A519F3"/>
    <w:rsid w:val="00A51A08"/>
    <w:rsid w:val="00A51A34"/>
    <w:rsid w:val="00A51AAF"/>
    <w:rsid w:val="00A51B39"/>
    <w:rsid w:val="00A51B7F"/>
    <w:rsid w:val="00A51BDC"/>
    <w:rsid w:val="00A51BEE"/>
    <w:rsid w:val="00A51C28"/>
    <w:rsid w:val="00A51C46"/>
    <w:rsid w:val="00A51CE3"/>
    <w:rsid w:val="00A51CF1"/>
    <w:rsid w:val="00A51D96"/>
    <w:rsid w:val="00A51DB5"/>
    <w:rsid w:val="00A51DC5"/>
    <w:rsid w:val="00A51DF9"/>
    <w:rsid w:val="00A51E5B"/>
    <w:rsid w:val="00A51E86"/>
    <w:rsid w:val="00A51E92"/>
    <w:rsid w:val="00A51E97"/>
    <w:rsid w:val="00A51EAF"/>
    <w:rsid w:val="00A51EE6"/>
    <w:rsid w:val="00A51F3A"/>
    <w:rsid w:val="00A51F41"/>
    <w:rsid w:val="00A51F69"/>
    <w:rsid w:val="00A51FF1"/>
    <w:rsid w:val="00A51FFB"/>
    <w:rsid w:val="00A52009"/>
    <w:rsid w:val="00A52049"/>
    <w:rsid w:val="00A52063"/>
    <w:rsid w:val="00A52076"/>
    <w:rsid w:val="00A52083"/>
    <w:rsid w:val="00A520A3"/>
    <w:rsid w:val="00A52193"/>
    <w:rsid w:val="00A52199"/>
    <w:rsid w:val="00A521B3"/>
    <w:rsid w:val="00A521C7"/>
    <w:rsid w:val="00A521D3"/>
    <w:rsid w:val="00A52217"/>
    <w:rsid w:val="00A52225"/>
    <w:rsid w:val="00A52268"/>
    <w:rsid w:val="00A522A1"/>
    <w:rsid w:val="00A522AC"/>
    <w:rsid w:val="00A52332"/>
    <w:rsid w:val="00A52355"/>
    <w:rsid w:val="00A52359"/>
    <w:rsid w:val="00A523BB"/>
    <w:rsid w:val="00A523CF"/>
    <w:rsid w:val="00A5246A"/>
    <w:rsid w:val="00A524A2"/>
    <w:rsid w:val="00A524D6"/>
    <w:rsid w:val="00A524E5"/>
    <w:rsid w:val="00A5250C"/>
    <w:rsid w:val="00A5253C"/>
    <w:rsid w:val="00A52552"/>
    <w:rsid w:val="00A52561"/>
    <w:rsid w:val="00A5259D"/>
    <w:rsid w:val="00A525B0"/>
    <w:rsid w:val="00A525E7"/>
    <w:rsid w:val="00A5260D"/>
    <w:rsid w:val="00A52650"/>
    <w:rsid w:val="00A52667"/>
    <w:rsid w:val="00A5268F"/>
    <w:rsid w:val="00A5271D"/>
    <w:rsid w:val="00A5272B"/>
    <w:rsid w:val="00A52732"/>
    <w:rsid w:val="00A527D8"/>
    <w:rsid w:val="00A5280C"/>
    <w:rsid w:val="00A5283C"/>
    <w:rsid w:val="00A52857"/>
    <w:rsid w:val="00A528CB"/>
    <w:rsid w:val="00A528D8"/>
    <w:rsid w:val="00A528E9"/>
    <w:rsid w:val="00A52968"/>
    <w:rsid w:val="00A5299F"/>
    <w:rsid w:val="00A529B6"/>
    <w:rsid w:val="00A52A55"/>
    <w:rsid w:val="00A52AAD"/>
    <w:rsid w:val="00A52AB4"/>
    <w:rsid w:val="00A52AC7"/>
    <w:rsid w:val="00A52B01"/>
    <w:rsid w:val="00A52B0E"/>
    <w:rsid w:val="00A52B1B"/>
    <w:rsid w:val="00A52BE6"/>
    <w:rsid w:val="00A52BEF"/>
    <w:rsid w:val="00A52BF1"/>
    <w:rsid w:val="00A52BF5"/>
    <w:rsid w:val="00A52C41"/>
    <w:rsid w:val="00A52C86"/>
    <w:rsid w:val="00A52CA3"/>
    <w:rsid w:val="00A52D01"/>
    <w:rsid w:val="00A52D1F"/>
    <w:rsid w:val="00A52D81"/>
    <w:rsid w:val="00A52DB0"/>
    <w:rsid w:val="00A52DB2"/>
    <w:rsid w:val="00A52DE9"/>
    <w:rsid w:val="00A52E18"/>
    <w:rsid w:val="00A52E73"/>
    <w:rsid w:val="00A52E78"/>
    <w:rsid w:val="00A52F4B"/>
    <w:rsid w:val="00A52F6E"/>
    <w:rsid w:val="00A52F80"/>
    <w:rsid w:val="00A52F99"/>
    <w:rsid w:val="00A52FCA"/>
    <w:rsid w:val="00A52FF5"/>
    <w:rsid w:val="00A53000"/>
    <w:rsid w:val="00A5301A"/>
    <w:rsid w:val="00A5301C"/>
    <w:rsid w:val="00A5303D"/>
    <w:rsid w:val="00A5304A"/>
    <w:rsid w:val="00A53062"/>
    <w:rsid w:val="00A5308B"/>
    <w:rsid w:val="00A530BA"/>
    <w:rsid w:val="00A53103"/>
    <w:rsid w:val="00A53123"/>
    <w:rsid w:val="00A53173"/>
    <w:rsid w:val="00A5317B"/>
    <w:rsid w:val="00A53184"/>
    <w:rsid w:val="00A5318D"/>
    <w:rsid w:val="00A531DC"/>
    <w:rsid w:val="00A53201"/>
    <w:rsid w:val="00A5320C"/>
    <w:rsid w:val="00A53267"/>
    <w:rsid w:val="00A53286"/>
    <w:rsid w:val="00A532AA"/>
    <w:rsid w:val="00A53374"/>
    <w:rsid w:val="00A53393"/>
    <w:rsid w:val="00A533A1"/>
    <w:rsid w:val="00A533B9"/>
    <w:rsid w:val="00A53428"/>
    <w:rsid w:val="00A5345A"/>
    <w:rsid w:val="00A53527"/>
    <w:rsid w:val="00A53533"/>
    <w:rsid w:val="00A53541"/>
    <w:rsid w:val="00A53554"/>
    <w:rsid w:val="00A53569"/>
    <w:rsid w:val="00A5356F"/>
    <w:rsid w:val="00A535D9"/>
    <w:rsid w:val="00A535E3"/>
    <w:rsid w:val="00A53648"/>
    <w:rsid w:val="00A5364B"/>
    <w:rsid w:val="00A53661"/>
    <w:rsid w:val="00A53664"/>
    <w:rsid w:val="00A536AA"/>
    <w:rsid w:val="00A536C1"/>
    <w:rsid w:val="00A536E9"/>
    <w:rsid w:val="00A536EE"/>
    <w:rsid w:val="00A53735"/>
    <w:rsid w:val="00A53743"/>
    <w:rsid w:val="00A53755"/>
    <w:rsid w:val="00A53770"/>
    <w:rsid w:val="00A53819"/>
    <w:rsid w:val="00A53830"/>
    <w:rsid w:val="00A53842"/>
    <w:rsid w:val="00A538E6"/>
    <w:rsid w:val="00A538F5"/>
    <w:rsid w:val="00A53935"/>
    <w:rsid w:val="00A53990"/>
    <w:rsid w:val="00A539DF"/>
    <w:rsid w:val="00A53A10"/>
    <w:rsid w:val="00A53A32"/>
    <w:rsid w:val="00A53A38"/>
    <w:rsid w:val="00A53A7F"/>
    <w:rsid w:val="00A53AA7"/>
    <w:rsid w:val="00A53AC5"/>
    <w:rsid w:val="00A53B07"/>
    <w:rsid w:val="00A53B0A"/>
    <w:rsid w:val="00A53B34"/>
    <w:rsid w:val="00A53BCE"/>
    <w:rsid w:val="00A53C11"/>
    <w:rsid w:val="00A53C16"/>
    <w:rsid w:val="00A53C6B"/>
    <w:rsid w:val="00A53C92"/>
    <w:rsid w:val="00A53CA4"/>
    <w:rsid w:val="00A53CDB"/>
    <w:rsid w:val="00A53CEA"/>
    <w:rsid w:val="00A53CFE"/>
    <w:rsid w:val="00A53D0F"/>
    <w:rsid w:val="00A53DB3"/>
    <w:rsid w:val="00A53DBC"/>
    <w:rsid w:val="00A53E07"/>
    <w:rsid w:val="00A53E27"/>
    <w:rsid w:val="00A53E4B"/>
    <w:rsid w:val="00A53E9B"/>
    <w:rsid w:val="00A53EA7"/>
    <w:rsid w:val="00A53EF5"/>
    <w:rsid w:val="00A53F13"/>
    <w:rsid w:val="00A53F2F"/>
    <w:rsid w:val="00A53F40"/>
    <w:rsid w:val="00A53F63"/>
    <w:rsid w:val="00A53FF3"/>
    <w:rsid w:val="00A54019"/>
    <w:rsid w:val="00A5403F"/>
    <w:rsid w:val="00A5405D"/>
    <w:rsid w:val="00A540D7"/>
    <w:rsid w:val="00A540F0"/>
    <w:rsid w:val="00A540F1"/>
    <w:rsid w:val="00A54132"/>
    <w:rsid w:val="00A54137"/>
    <w:rsid w:val="00A5414E"/>
    <w:rsid w:val="00A5416E"/>
    <w:rsid w:val="00A54188"/>
    <w:rsid w:val="00A541B4"/>
    <w:rsid w:val="00A541EF"/>
    <w:rsid w:val="00A541F0"/>
    <w:rsid w:val="00A541F2"/>
    <w:rsid w:val="00A54220"/>
    <w:rsid w:val="00A54245"/>
    <w:rsid w:val="00A5427A"/>
    <w:rsid w:val="00A5429A"/>
    <w:rsid w:val="00A542F4"/>
    <w:rsid w:val="00A54303"/>
    <w:rsid w:val="00A5431D"/>
    <w:rsid w:val="00A54372"/>
    <w:rsid w:val="00A54377"/>
    <w:rsid w:val="00A5437F"/>
    <w:rsid w:val="00A543A1"/>
    <w:rsid w:val="00A543B9"/>
    <w:rsid w:val="00A54407"/>
    <w:rsid w:val="00A5441A"/>
    <w:rsid w:val="00A54513"/>
    <w:rsid w:val="00A54514"/>
    <w:rsid w:val="00A5454A"/>
    <w:rsid w:val="00A54566"/>
    <w:rsid w:val="00A54604"/>
    <w:rsid w:val="00A54668"/>
    <w:rsid w:val="00A54691"/>
    <w:rsid w:val="00A546BD"/>
    <w:rsid w:val="00A546C5"/>
    <w:rsid w:val="00A54799"/>
    <w:rsid w:val="00A54802"/>
    <w:rsid w:val="00A5480C"/>
    <w:rsid w:val="00A54891"/>
    <w:rsid w:val="00A548B0"/>
    <w:rsid w:val="00A548B9"/>
    <w:rsid w:val="00A54923"/>
    <w:rsid w:val="00A54931"/>
    <w:rsid w:val="00A5493F"/>
    <w:rsid w:val="00A5495D"/>
    <w:rsid w:val="00A5497C"/>
    <w:rsid w:val="00A54992"/>
    <w:rsid w:val="00A5499F"/>
    <w:rsid w:val="00A549AE"/>
    <w:rsid w:val="00A549D9"/>
    <w:rsid w:val="00A549F0"/>
    <w:rsid w:val="00A549F2"/>
    <w:rsid w:val="00A549FA"/>
    <w:rsid w:val="00A54A05"/>
    <w:rsid w:val="00A54A1D"/>
    <w:rsid w:val="00A54A30"/>
    <w:rsid w:val="00A54A31"/>
    <w:rsid w:val="00A54A71"/>
    <w:rsid w:val="00A54A7F"/>
    <w:rsid w:val="00A54A81"/>
    <w:rsid w:val="00A54AD6"/>
    <w:rsid w:val="00A54B54"/>
    <w:rsid w:val="00A54BD8"/>
    <w:rsid w:val="00A54C02"/>
    <w:rsid w:val="00A54C13"/>
    <w:rsid w:val="00A54C22"/>
    <w:rsid w:val="00A54C83"/>
    <w:rsid w:val="00A54C97"/>
    <w:rsid w:val="00A54D1C"/>
    <w:rsid w:val="00A54D80"/>
    <w:rsid w:val="00A54D87"/>
    <w:rsid w:val="00A54D90"/>
    <w:rsid w:val="00A54E23"/>
    <w:rsid w:val="00A54E4E"/>
    <w:rsid w:val="00A54E70"/>
    <w:rsid w:val="00A54E75"/>
    <w:rsid w:val="00A54EA2"/>
    <w:rsid w:val="00A54EA7"/>
    <w:rsid w:val="00A54EF6"/>
    <w:rsid w:val="00A54F0F"/>
    <w:rsid w:val="00A54F66"/>
    <w:rsid w:val="00A54F6C"/>
    <w:rsid w:val="00A54F78"/>
    <w:rsid w:val="00A54FAE"/>
    <w:rsid w:val="00A54FD1"/>
    <w:rsid w:val="00A54FDA"/>
    <w:rsid w:val="00A55003"/>
    <w:rsid w:val="00A5503B"/>
    <w:rsid w:val="00A5504C"/>
    <w:rsid w:val="00A55105"/>
    <w:rsid w:val="00A55111"/>
    <w:rsid w:val="00A5513F"/>
    <w:rsid w:val="00A551B8"/>
    <w:rsid w:val="00A551D9"/>
    <w:rsid w:val="00A55220"/>
    <w:rsid w:val="00A55280"/>
    <w:rsid w:val="00A55283"/>
    <w:rsid w:val="00A552AD"/>
    <w:rsid w:val="00A552BD"/>
    <w:rsid w:val="00A55333"/>
    <w:rsid w:val="00A55375"/>
    <w:rsid w:val="00A553A5"/>
    <w:rsid w:val="00A553DC"/>
    <w:rsid w:val="00A553E7"/>
    <w:rsid w:val="00A55407"/>
    <w:rsid w:val="00A55429"/>
    <w:rsid w:val="00A55443"/>
    <w:rsid w:val="00A55447"/>
    <w:rsid w:val="00A5545E"/>
    <w:rsid w:val="00A554AB"/>
    <w:rsid w:val="00A554B3"/>
    <w:rsid w:val="00A554D1"/>
    <w:rsid w:val="00A554EB"/>
    <w:rsid w:val="00A554ED"/>
    <w:rsid w:val="00A554FF"/>
    <w:rsid w:val="00A5550C"/>
    <w:rsid w:val="00A55535"/>
    <w:rsid w:val="00A55539"/>
    <w:rsid w:val="00A55542"/>
    <w:rsid w:val="00A555FE"/>
    <w:rsid w:val="00A5560B"/>
    <w:rsid w:val="00A5563C"/>
    <w:rsid w:val="00A55694"/>
    <w:rsid w:val="00A556AF"/>
    <w:rsid w:val="00A556D7"/>
    <w:rsid w:val="00A556ED"/>
    <w:rsid w:val="00A55768"/>
    <w:rsid w:val="00A55774"/>
    <w:rsid w:val="00A5578D"/>
    <w:rsid w:val="00A557A9"/>
    <w:rsid w:val="00A557BE"/>
    <w:rsid w:val="00A55809"/>
    <w:rsid w:val="00A55883"/>
    <w:rsid w:val="00A558BD"/>
    <w:rsid w:val="00A558E0"/>
    <w:rsid w:val="00A55926"/>
    <w:rsid w:val="00A5594A"/>
    <w:rsid w:val="00A559CE"/>
    <w:rsid w:val="00A55A09"/>
    <w:rsid w:val="00A55A0F"/>
    <w:rsid w:val="00A55A14"/>
    <w:rsid w:val="00A55A18"/>
    <w:rsid w:val="00A55A2F"/>
    <w:rsid w:val="00A55A73"/>
    <w:rsid w:val="00A55A7E"/>
    <w:rsid w:val="00A55ACC"/>
    <w:rsid w:val="00A55AD0"/>
    <w:rsid w:val="00A55AE0"/>
    <w:rsid w:val="00A55B2F"/>
    <w:rsid w:val="00A55B5D"/>
    <w:rsid w:val="00A55B96"/>
    <w:rsid w:val="00A55B99"/>
    <w:rsid w:val="00A55C13"/>
    <w:rsid w:val="00A55C43"/>
    <w:rsid w:val="00A55C71"/>
    <w:rsid w:val="00A55CC5"/>
    <w:rsid w:val="00A55CDF"/>
    <w:rsid w:val="00A55D33"/>
    <w:rsid w:val="00A55D73"/>
    <w:rsid w:val="00A55DB9"/>
    <w:rsid w:val="00A55E01"/>
    <w:rsid w:val="00A55E16"/>
    <w:rsid w:val="00A55E58"/>
    <w:rsid w:val="00A55E62"/>
    <w:rsid w:val="00A55EA9"/>
    <w:rsid w:val="00A55EC2"/>
    <w:rsid w:val="00A55F09"/>
    <w:rsid w:val="00A55F29"/>
    <w:rsid w:val="00A55F79"/>
    <w:rsid w:val="00A55F8B"/>
    <w:rsid w:val="00A55FA8"/>
    <w:rsid w:val="00A5600C"/>
    <w:rsid w:val="00A5604A"/>
    <w:rsid w:val="00A56079"/>
    <w:rsid w:val="00A5607F"/>
    <w:rsid w:val="00A5608C"/>
    <w:rsid w:val="00A560C6"/>
    <w:rsid w:val="00A560EF"/>
    <w:rsid w:val="00A5611D"/>
    <w:rsid w:val="00A56140"/>
    <w:rsid w:val="00A56168"/>
    <w:rsid w:val="00A561A4"/>
    <w:rsid w:val="00A56231"/>
    <w:rsid w:val="00A56254"/>
    <w:rsid w:val="00A562FE"/>
    <w:rsid w:val="00A56343"/>
    <w:rsid w:val="00A5636D"/>
    <w:rsid w:val="00A563B7"/>
    <w:rsid w:val="00A563DE"/>
    <w:rsid w:val="00A563F9"/>
    <w:rsid w:val="00A56402"/>
    <w:rsid w:val="00A56409"/>
    <w:rsid w:val="00A5642A"/>
    <w:rsid w:val="00A56462"/>
    <w:rsid w:val="00A564D5"/>
    <w:rsid w:val="00A56506"/>
    <w:rsid w:val="00A56515"/>
    <w:rsid w:val="00A56527"/>
    <w:rsid w:val="00A56597"/>
    <w:rsid w:val="00A565A2"/>
    <w:rsid w:val="00A565DF"/>
    <w:rsid w:val="00A5662F"/>
    <w:rsid w:val="00A5665C"/>
    <w:rsid w:val="00A566BA"/>
    <w:rsid w:val="00A566C0"/>
    <w:rsid w:val="00A566FE"/>
    <w:rsid w:val="00A56743"/>
    <w:rsid w:val="00A5674D"/>
    <w:rsid w:val="00A567A9"/>
    <w:rsid w:val="00A567BE"/>
    <w:rsid w:val="00A567BF"/>
    <w:rsid w:val="00A5684E"/>
    <w:rsid w:val="00A56870"/>
    <w:rsid w:val="00A56882"/>
    <w:rsid w:val="00A568C2"/>
    <w:rsid w:val="00A56924"/>
    <w:rsid w:val="00A56927"/>
    <w:rsid w:val="00A5694E"/>
    <w:rsid w:val="00A56988"/>
    <w:rsid w:val="00A5699E"/>
    <w:rsid w:val="00A569DB"/>
    <w:rsid w:val="00A569F8"/>
    <w:rsid w:val="00A56A37"/>
    <w:rsid w:val="00A56A6C"/>
    <w:rsid w:val="00A56B49"/>
    <w:rsid w:val="00A56B63"/>
    <w:rsid w:val="00A56B8F"/>
    <w:rsid w:val="00A56BD3"/>
    <w:rsid w:val="00A56BEB"/>
    <w:rsid w:val="00A56BFF"/>
    <w:rsid w:val="00A56C58"/>
    <w:rsid w:val="00A56C7B"/>
    <w:rsid w:val="00A56CAE"/>
    <w:rsid w:val="00A56CF9"/>
    <w:rsid w:val="00A56D21"/>
    <w:rsid w:val="00A56D77"/>
    <w:rsid w:val="00A56D84"/>
    <w:rsid w:val="00A56D85"/>
    <w:rsid w:val="00A56E09"/>
    <w:rsid w:val="00A56E3D"/>
    <w:rsid w:val="00A56E51"/>
    <w:rsid w:val="00A56E60"/>
    <w:rsid w:val="00A56E7C"/>
    <w:rsid w:val="00A56EF1"/>
    <w:rsid w:val="00A56F2C"/>
    <w:rsid w:val="00A56F2D"/>
    <w:rsid w:val="00A56F37"/>
    <w:rsid w:val="00A56FA8"/>
    <w:rsid w:val="00A56FC9"/>
    <w:rsid w:val="00A56FDE"/>
    <w:rsid w:val="00A57061"/>
    <w:rsid w:val="00A57066"/>
    <w:rsid w:val="00A5708F"/>
    <w:rsid w:val="00A570B5"/>
    <w:rsid w:val="00A570F2"/>
    <w:rsid w:val="00A57103"/>
    <w:rsid w:val="00A57106"/>
    <w:rsid w:val="00A5712B"/>
    <w:rsid w:val="00A57179"/>
    <w:rsid w:val="00A57212"/>
    <w:rsid w:val="00A572E2"/>
    <w:rsid w:val="00A57313"/>
    <w:rsid w:val="00A5732A"/>
    <w:rsid w:val="00A5736F"/>
    <w:rsid w:val="00A57373"/>
    <w:rsid w:val="00A573AD"/>
    <w:rsid w:val="00A573DC"/>
    <w:rsid w:val="00A57435"/>
    <w:rsid w:val="00A57457"/>
    <w:rsid w:val="00A57466"/>
    <w:rsid w:val="00A574C5"/>
    <w:rsid w:val="00A574F4"/>
    <w:rsid w:val="00A57517"/>
    <w:rsid w:val="00A5754E"/>
    <w:rsid w:val="00A57598"/>
    <w:rsid w:val="00A5761B"/>
    <w:rsid w:val="00A57640"/>
    <w:rsid w:val="00A57656"/>
    <w:rsid w:val="00A57669"/>
    <w:rsid w:val="00A57683"/>
    <w:rsid w:val="00A576DC"/>
    <w:rsid w:val="00A576E8"/>
    <w:rsid w:val="00A57706"/>
    <w:rsid w:val="00A57707"/>
    <w:rsid w:val="00A5770A"/>
    <w:rsid w:val="00A57713"/>
    <w:rsid w:val="00A5775C"/>
    <w:rsid w:val="00A577AD"/>
    <w:rsid w:val="00A577B1"/>
    <w:rsid w:val="00A577C5"/>
    <w:rsid w:val="00A577E8"/>
    <w:rsid w:val="00A57845"/>
    <w:rsid w:val="00A5786B"/>
    <w:rsid w:val="00A5788D"/>
    <w:rsid w:val="00A578B6"/>
    <w:rsid w:val="00A578BE"/>
    <w:rsid w:val="00A578D4"/>
    <w:rsid w:val="00A578D6"/>
    <w:rsid w:val="00A578F8"/>
    <w:rsid w:val="00A578FA"/>
    <w:rsid w:val="00A57916"/>
    <w:rsid w:val="00A57939"/>
    <w:rsid w:val="00A57970"/>
    <w:rsid w:val="00A57971"/>
    <w:rsid w:val="00A579B9"/>
    <w:rsid w:val="00A579CD"/>
    <w:rsid w:val="00A57ABC"/>
    <w:rsid w:val="00A57B20"/>
    <w:rsid w:val="00A57B9F"/>
    <w:rsid w:val="00A57BFB"/>
    <w:rsid w:val="00A57C02"/>
    <w:rsid w:val="00A57C42"/>
    <w:rsid w:val="00A57C47"/>
    <w:rsid w:val="00A57C67"/>
    <w:rsid w:val="00A57C8C"/>
    <w:rsid w:val="00A57C8E"/>
    <w:rsid w:val="00A57C95"/>
    <w:rsid w:val="00A57C9F"/>
    <w:rsid w:val="00A57CAE"/>
    <w:rsid w:val="00A57CDE"/>
    <w:rsid w:val="00A57D13"/>
    <w:rsid w:val="00A57D1A"/>
    <w:rsid w:val="00A57D3B"/>
    <w:rsid w:val="00A57D4E"/>
    <w:rsid w:val="00A57D68"/>
    <w:rsid w:val="00A57DB0"/>
    <w:rsid w:val="00A57DDA"/>
    <w:rsid w:val="00A57DEF"/>
    <w:rsid w:val="00A57E35"/>
    <w:rsid w:val="00A57E7A"/>
    <w:rsid w:val="00A57E8F"/>
    <w:rsid w:val="00A57E90"/>
    <w:rsid w:val="00A57ECD"/>
    <w:rsid w:val="00A57F2D"/>
    <w:rsid w:val="00A57F51"/>
    <w:rsid w:val="00A57FD7"/>
    <w:rsid w:val="00A57FDA"/>
    <w:rsid w:val="00A57FE3"/>
    <w:rsid w:val="00A60004"/>
    <w:rsid w:val="00A6007A"/>
    <w:rsid w:val="00A600CF"/>
    <w:rsid w:val="00A600F7"/>
    <w:rsid w:val="00A6010A"/>
    <w:rsid w:val="00A60118"/>
    <w:rsid w:val="00A6011D"/>
    <w:rsid w:val="00A60120"/>
    <w:rsid w:val="00A60132"/>
    <w:rsid w:val="00A6013E"/>
    <w:rsid w:val="00A60155"/>
    <w:rsid w:val="00A60165"/>
    <w:rsid w:val="00A601B0"/>
    <w:rsid w:val="00A60253"/>
    <w:rsid w:val="00A6026F"/>
    <w:rsid w:val="00A602A3"/>
    <w:rsid w:val="00A6030D"/>
    <w:rsid w:val="00A60386"/>
    <w:rsid w:val="00A603C4"/>
    <w:rsid w:val="00A603D3"/>
    <w:rsid w:val="00A60403"/>
    <w:rsid w:val="00A60419"/>
    <w:rsid w:val="00A60439"/>
    <w:rsid w:val="00A60452"/>
    <w:rsid w:val="00A6045B"/>
    <w:rsid w:val="00A6045F"/>
    <w:rsid w:val="00A604F7"/>
    <w:rsid w:val="00A60519"/>
    <w:rsid w:val="00A6052C"/>
    <w:rsid w:val="00A6053F"/>
    <w:rsid w:val="00A60541"/>
    <w:rsid w:val="00A60550"/>
    <w:rsid w:val="00A60596"/>
    <w:rsid w:val="00A605A9"/>
    <w:rsid w:val="00A605D4"/>
    <w:rsid w:val="00A605FE"/>
    <w:rsid w:val="00A606A0"/>
    <w:rsid w:val="00A6077D"/>
    <w:rsid w:val="00A607A4"/>
    <w:rsid w:val="00A607B3"/>
    <w:rsid w:val="00A607E5"/>
    <w:rsid w:val="00A6087B"/>
    <w:rsid w:val="00A60886"/>
    <w:rsid w:val="00A60887"/>
    <w:rsid w:val="00A608B3"/>
    <w:rsid w:val="00A608D2"/>
    <w:rsid w:val="00A6090C"/>
    <w:rsid w:val="00A60911"/>
    <w:rsid w:val="00A6093B"/>
    <w:rsid w:val="00A60951"/>
    <w:rsid w:val="00A60982"/>
    <w:rsid w:val="00A609B6"/>
    <w:rsid w:val="00A609CF"/>
    <w:rsid w:val="00A60A4C"/>
    <w:rsid w:val="00A60A62"/>
    <w:rsid w:val="00A60AA6"/>
    <w:rsid w:val="00A60AB5"/>
    <w:rsid w:val="00A60AD9"/>
    <w:rsid w:val="00A60B9D"/>
    <w:rsid w:val="00A60BC8"/>
    <w:rsid w:val="00A60BCA"/>
    <w:rsid w:val="00A60C2E"/>
    <w:rsid w:val="00A60C63"/>
    <w:rsid w:val="00A60CA1"/>
    <w:rsid w:val="00A60CDE"/>
    <w:rsid w:val="00A60D6F"/>
    <w:rsid w:val="00A60D82"/>
    <w:rsid w:val="00A60D90"/>
    <w:rsid w:val="00A60DC4"/>
    <w:rsid w:val="00A60DC5"/>
    <w:rsid w:val="00A60E2B"/>
    <w:rsid w:val="00A60E88"/>
    <w:rsid w:val="00A60F67"/>
    <w:rsid w:val="00A60F92"/>
    <w:rsid w:val="00A60FC1"/>
    <w:rsid w:val="00A60FE4"/>
    <w:rsid w:val="00A6106A"/>
    <w:rsid w:val="00A61080"/>
    <w:rsid w:val="00A61088"/>
    <w:rsid w:val="00A6108A"/>
    <w:rsid w:val="00A61095"/>
    <w:rsid w:val="00A610BF"/>
    <w:rsid w:val="00A610FA"/>
    <w:rsid w:val="00A61104"/>
    <w:rsid w:val="00A61128"/>
    <w:rsid w:val="00A6114A"/>
    <w:rsid w:val="00A61152"/>
    <w:rsid w:val="00A61160"/>
    <w:rsid w:val="00A61166"/>
    <w:rsid w:val="00A6119E"/>
    <w:rsid w:val="00A61257"/>
    <w:rsid w:val="00A61275"/>
    <w:rsid w:val="00A6130E"/>
    <w:rsid w:val="00A61326"/>
    <w:rsid w:val="00A61339"/>
    <w:rsid w:val="00A61381"/>
    <w:rsid w:val="00A613C6"/>
    <w:rsid w:val="00A613D8"/>
    <w:rsid w:val="00A613DE"/>
    <w:rsid w:val="00A61446"/>
    <w:rsid w:val="00A6145D"/>
    <w:rsid w:val="00A6146E"/>
    <w:rsid w:val="00A614BD"/>
    <w:rsid w:val="00A614D1"/>
    <w:rsid w:val="00A614D5"/>
    <w:rsid w:val="00A614F9"/>
    <w:rsid w:val="00A61514"/>
    <w:rsid w:val="00A6151A"/>
    <w:rsid w:val="00A6152C"/>
    <w:rsid w:val="00A61530"/>
    <w:rsid w:val="00A61561"/>
    <w:rsid w:val="00A615C8"/>
    <w:rsid w:val="00A61673"/>
    <w:rsid w:val="00A616EA"/>
    <w:rsid w:val="00A6173B"/>
    <w:rsid w:val="00A6177B"/>
    <w:rsid w:val="00A6179B"/>
    <w:rsid w:val="00A617A1"/>
    <w:rsid w:val="00A617D6"/>
    <w:rsid w:val="00A6181B"/>
    <w:rsid w:val="00A61887"/>
    <w:rsid w:val="00A618BF"/>
    <w:rsid w:val="00A618FD"/>
    <w:rsid w:val="00A61974"/>
    <w:rsid w:val="00A61977"/>
    <w:rsid w:val="00A6199A"/>
    <w:rsid w:val="00A619BB"/>
    <w:rsid w:val="00A619E9"/>
    <w:rsid w:val="00A61A02"/>
    <w:rsid w:val="00A61A9E"/>
    <w:rsid w:val="00A61AD4"/>
    <w:rsid w:val="00A61AE6"/>
    <w:rsid w:val="00A61B13"/>
    <w:rsid w:val="00A61B1E"/>
    <w:rsid w:val="00A61BC1"/>
    <w:rsid w:val="00A61BD0"/>
    <w:rsid w:val="00A61BDD"/>
    <w:rsid w:val="00A61C14"/>
    <w:rsid w:val="00A61C22"/>
    <w:rsid w:val="00A61C73"/>
    <w:rsid w:val="00A61CE9"/>
    <w:rsid w:val="00A61D2A"/>
    <w:rsid w:val="00A61D52"/>
    <w:rsid w:val="00A61D81"/>
    <w:rsid w:val="00A61D8F"/>
    <w:rsid w:val="00A61D9A"/>
    <w:rsid w:val="00A61DCF"/>
    <w:rsid w:val="00A61DEA"/>
    <w:rsid w:val="00A61E7B"/>
    <w:rsid w:val="00A61E85"/>
    <w:rsid w:val="00A61E97"/>
    <w:rsid w:val="00A61F17"/>
    <w:rsid w:val="00A61F1B"/>
    <w:rsid w:val="00A61F57"/>
    <w:rsid w:val="00A61F9D"/>
    <w:rsid w:val="00A61FB1"/>
    <w:rsid w:val="00A61FF2"/>
    <w:rsid w:val="00A62000"/>
    <w:rsid w:val="00A62030"/>
    <w:rsid w:val="00A6203F"/>
    <w:rsid w:val="00A6204A"/>
    <w:rsid w:val="00A62051"/>
    <w:rsid w:val="00A62052"/>
    <w:rsid w:val="00A620A7"/>
    <w:rsid w:val="00A6210C"/>
    <w:rsid w:val="00A62133"/>
    <w:rsid w:val="00A6215D"/>
    <w:rsid w:val="00A62189"/>
    <w:rsid w:val="00A621EE"/>
    <w:rsid w:val="00A62205"/>
    <w:rsid w:val="00A6223C"/>
    <w:rsid w:val="00A62253"/>
    <w:rsid w:val="00A622AB"/>
    <w:rsid w:val="00A6230B"/>
    <w:rsid w:val="00A6233F"/>
    <w:rsid w:val="00A62387"/>
    <w:rsid w:val="00A6241B"/>
    <w:rsid w:val="00A6245F"/>
    <w:rsid w:val="00A624FA"/>
    <w:rsid w:val="00A62532"/>
    <w:rsid w:val="00A6255D"/>
    <w:rsid w:val="00A62577"/>
    <w:rsid w:val="00A625E5"/>
    <w:rsid w:val="00A625F9"/>
    <w:rsid w:val="00A6260F"/>
    <w:rsid w:val="00A62642"/>
    <w:rsid w:val="00A626CC"/>
    <w:rsid w:val="00A62729"/>
    <w:rsid w:val="00A6275B"/>
    <w:rsid w:val="00A62774"/>
    <w:rsid w:val="00A6278A"/>
    <w:rsid w:val="00A627D6"/>
    <w:rsid w:val="00A627E1"/>
    <w:rsid w:val="00A6286B"/>
    <w:rsid w:val="00A62889"/>
    <w:rsid w:val="00A628CD"/>
    <w:rsid w:val="00A628F7"/>
    <w:rsid w:val="00A6290A"/>
    <w:rsid w:val="00A62945"/>
    <w:rsid w:val="00A62A17"/>
    <w:rsid w:val="00A62A4B"/>
    <w:rsid w:val="00A62A54"/>
    <w:rsid w:val="00A62AC4"/>
    <w:rsid w:val="00A62AF0"/>
    <w:rsid w:val="00A62AF4"/>
    <w:rsid w:val="00A62B32"/>
    <w:rsid w:val="00A62B33"/>
    <w:rsid w:val="00A62B85"/>
    <w:rsid w:val="00A62BBB"/>
    <w:rsid w:val="00A62BF1"/>
    <w:rsid w:val="00A62C79"/>
    <w:rsid w:val="00A62CA5"/>
    <w:rsid w:val="00A62CC5"/>
    <w:rsid w:val="00A62CDF"/>
    <w:rsid w:val="00A62D17"/>
    <w:rsid w:val="00A62D5B"/>
    <w:rsid w:val="00A62D7A"/>
    <w:rsid w:val="00A62DAB"/>
    <w:rsid w:val="00A62DFF"/>
    <w:rsid w:val="00A62E08"/>
    <w:rsid w:val="00A62E4A"/>
    <w:rsid w:val="00A62E74"/>
    <w:rsid w:val="00A62F1C"/>
    <w:rsid w:val="00A62F6E"/>
    <w:rsid w:val="00A62FD6"/>
    <w:rsid w:val="00A63002"/>
    <w:rsid w:val="00A63050"/>
    <w:rsid w:val="00A63094"/>
    <w:rsid w:val="00A630A3"/>
    <w:rsid w:val="00A6311A"/>
    <w:rsid w:val="00A6311C"/>
    <w:rsid w:val="00A63121"/>
    <w:rsid w:val="00A6313F"/>
    <w:rsid w:val="00A63181"/>
    <w:rsid w:val="00A6318F"/>
    <w:rsid w:val="00A631ED"/>
    <w:rsid w:val="00A631EE"/>
    <w:rsid w:val="00A632AF"/>
    <w:rsid w:val="00A632E9"/>
    <w:rsid w:val="00A6331C"/>
    <w:rsid w:val="00A633D2"/>
    <w:rsid w:val="00A633EF"/>
    <w:rsid w:val="00A63424"/>
    <w:rsid w:val="00A63474"/>
    <w:rsid w:val="00A6347D"/>
    <w:rsid w:val="00A6348C"/>
    <w:rsid w:val="00A63492"/>
    <w:rsid w:val="00A634E2"/>
    <w:rsid w:val="00A634E8"/>
    <w:rsid w:val="00A63510"/>
    <w:rsid w:val="00A63544"/>
    <w:rsid w:val="00A63569"/>
    <w:rsid w:val="00A6356E"/>
    <w:rsid w:val="00A6358B"/>
    <w:rsid w:val="00A6359A"/>
    <w:rsid w:val="00A635D2"/>
    <w:rsid w:val="00A635E6"/>
    <w:rsid w:val="00A63620"/>
    <w:rsid w:val="00A63642"/>
    <w:rsid w:val="00A6365A"/>
    <w:rsid w:val="00A6366A"/>
    <w:rsid w:val="00A6367B"/>
    <w:rsid w:val="00A6369B"/>
    <w:rsid w:val="00A636C9"/>
    <w:rsid w:val="00A636F1"/>
    <w:rsid w:val="00A636FD"/>
    <w:rsid w:val="00A63738"/>
    <w:rsid w:val="00A63771"/>
    <w:rsid w:val="00A6378B"/>
    <w:rsid w:val="00A637A0"/>
    <w:rsid w:val="00A637CA"/>
    <w:rsid w:val="00A63840"/>
    <w:rsid w:val="00A6384B"/>
    <w:rsid w:val="00A63899"/>
    <w:rsid w:val="00A6389E"/>
    <w:rsid w:val="00A638BC"/>
    <w:rsid w:val="00A638C7"/>
    <w:rsid w:val="00A638D8"/>
    <w:rsid w:val="00A639B6"/>
    <w:rsid w:val="00A639EC"/>
    <w:rsid w:val="00A63A64"/>
    <w:rsid w:val="00A63A9D"/>
    <w:rsid w:val="00A63B19"/>
    <w:rsid w:val="00A63B1C"/>
    <w:rsid w:val="00A63B29"/>
    <w:rsid w:val="00A63B9F"/>
    <w:rsid w:val="00A63BA0"/>
    <w:rsid w:val="00A63C2E"/>
    <w:rsid w:val="00A63C76"/>
    <w:rsid w:val="00A63DE2"/>
    <w:rsid w:val="00A63DEF"/>
    <w:rsid w:val="00A63E01"/>
    <w:rsid w:val="00A63E13"/>
    <w:rsid w:val="00A63E6E"/>
    <w:rsid w:val="00A63E7E"/>
    <w:rsid w:val="00A63ECD"/>
    <w:rsid w:val="00A63ED9"/>
    <w:rsid w:val="00A63EE9"/>
    <w:rsid w:val="00A63FD4"/>
    <w:rsid w:val="00A63FE0"/>
    <w:rsid w:val="00A64040"/>
    <w:rsid w:val="00A64051"/>
    <w:rsid w:val="00A6407A"/>
    <w:rsid w:val="00A6407E"/>
    <w:rsid w:val="00A6408C"/>
    <w:rsid w:val="00A64092"/>
    <w:rsid w:val="00A640D5"/>
    <w:rsid w:val="00A6410E"/>
    <w:rsid w:val="00A64180"/>
    <w:rsid w:val="00A64199"/>
    <w:rsid w:val="00A641CC"/>
    <w:rsid w:val="00A641DC"/>
    <w:rsid w:val="00A64215"/>
    <w:rsid w:val="00A64288"/>
    <w:rsid w:val="00A642B2"/>
    <w:rsid w:val="00A642D1"/>
    <w:rsid w:val="00A642E7"/>
    <w:rsid w:val="00A64302"/>
    <w:rsid w:val="00A64319"/>
    <w:rsid w:val="00A64349"/>
    <w:rsid w:val="00A64358"/>
    <w:rsid w:val="00A643A2"/>
    <w:rsid w:val="00A643AC"/>
    <w:rsid w:val="00A643B4"/>
    <w:rsid w:val="00A643BF"/>
    <w:rsid w:val="00A643C5"/>
    <w:rsid w:val="00A64464"/>
    <w:rsid w:val="00A64466"/>
    <w:rsid w:val="00A644A1"/>
    <w:rsid w:val="00A64517"/>
    <w:rsid w:val="00A6454D"/>
    <w:rsid w:val="00A64558"/>
    <w:rsid w:val="00A64569"/>
    <w:rsid w:val="00A64571"/>
    <w:rsid w:val="00A6457C"/>
    <w:rsid w:val="00A64583"/>
    <w:rsid w:val="00A645D7"/>
    <w:rsid w:val="00A6460D"/>
    <w:rsid w:val="00A64615"/>
    <w:rsid w:val="00A64648"/>
    <w:rsid w:val="00A64781"/>
    <w:rsid w:val="00A647D9"/>
    <w:rsid w:val="00A64813"/>
    <w:rsid w:val="00A64818"/>
    <w:rsid w:val="00A64859"/>
    <w:rsid w:val="00A64871"/>
    <w:rsid w:val="00A6488D"/>
    <w:rsid w:val="00A6489A"/>
    <w:rsid w:val="00A648A2"/>
    <w:rsid w:val="00A64910"/>
    <w:rsid w:val="00A6493C"/>
    <w:rsid w:val="00A649B0"/>
    <w:rsid w:val="00A649B8"/>
    <w:rsid w:val="00A64A19"/>
    <w:rsid w:val="00A64A7B"/>
    <w:rsid w:val="00A64ADE"/>
    <w:rsid w:val="00A64B33"/>
    <w:rsid w:val="00A64B59"/>
    <w:rsid w:val="00A64B70"/>
    <w:rsid w:val="00A64B85"/>
    <w:rsid w:val="00A64BB2"/>
    <w:rsid w:val="00A64BD2"/>
    <w:rsid w:val="00A64BE0"/>
    <w:rsid w:val="00A64BF0"/>
    <w:rsid w:val="00A64C0F"/>
    <w:rsid w:val="00A64C69"/>
    <w:rsid w:val="00A64CCF"/>
    <w:rsid w:val="00A64D25"/>
    <w:rsid w:val="00A64D4C"/>
    <w:rsid w:val="00A64DB1"/>
    <w:rsid w:val="00A64DC7"/>
    <w:rsid w:val="00A64DD1"/>
    <w:rsid w:val="00A64E18"/>
    <w:rsid w:val="00A64E1E"/>
    <w:rsid w:val="00A64E35"/>
    <w:rsid w:val="00A64ECF"/>
    <w:rsid w:val="00A64EF0"/>
    <w:rsid w:val="00A64F02"/>
    <w:rsid w:val="00A64F7F"/>
    <w:rsid w:val="00A64FB8"/>
    <w:rsid w:val="00A64FC8"/>
    <w:rsid w:val="00A64FC9"/>
    <w:rsid w:val="00A64FFD"/>
    <w:rsid w:val="00A6503D"/>
    <w:rsid w:val="00A65071"/>
    <w:rsid w:val="00A65088"/>
    <w:rsid w:val="00A650C4"/>
    <w:rsid w:val="00A650C5"/>
    <w:rsid w:val="00A650FE"/>
    <w:rsid w:val="00A65148"/>
    <w:rsid w:val="00A65179"/>
    <w:rsid w:val="00A6518D"/>
    <w:rsid w:val="00A651E7"/>
    <w:rsid w:val="00A6524C"/>
    <w:rsid w:val="00A65281"/>
    <w:rsid w:val="00A6528F"/>
    <w:rsid w:val="00A652D2"/>
    <w:rsid w:val="00A6534E"/>
    <w:rsid w:val="00A65392"/>
    <w:rsid w:val="00A6539A"/>
    <w:rsid w:val="00A653BD"/>
    <w:rsid w:val="00A653D9"/>
    <w:rsid w:val="00A65449"/>
    <w:rsid w:val="00A654A0"/>
    <w:rsid w:val="00A65519"/>
    <w:rsid w:val="00A65525"/>
    <w:rsid w:val="00A6554F"/>
    <w:rsid w:val="00A655C5"/>
    <w:rsid w:val="00A6562C"/>
    <w:rsid w:val="00A656D1"/>
    <w:rsid w:val="00A65720"/>
    <w:rsid w:val="00A65744"/>
    <w:rsid w:val="00A65759"/>
    <w:rsid w:val="00A6575C"/>
    <w:rsid w:val="00A6577C"/>
    <w:rsid w:val="00A657C7"/>
    <w:rsid w:val="00A657C8"/>
    <w:rsid w:val="00A657E0"/>
    <w:rsid w:val="00A65836"/>
    <w:rsid w:val="00A6588C"/>
    <w:rsid w:val="00A65896"/>
    <w:rsid w:val="00A65910"/>
    <w:rsid w:val="00A6592E"/>
    <w:rsid w:val="00A65952"/>
    <w:rsid w:val="00A6596B"/>
    <w:rsid w:val="00A659EF"/>
    <w:rsid w:val="00A659F4"/>
    <w:rsid w:val="00A65A1D"/>
    <w:rsid w:val="00A65A31"/>
    <w:rsid w:val="00A65A67"/>
    <w:rsid w:val="00A65A91"/>
    <w:rsid w:val="00A65AAF"/>
    <w:rsid w:val="00A65AB6"/>
    <w:rsid w:val="00A65AF4"/>
    <w:rsid w:val="00A65B40"/>
    <w:rsid w:val="00A65BAD"/>
    <w:rsid w:val="00A65BC3"/>
    <w:rsid w:val="00A65C0F"/>
    <w:rsid w:val="00A65C21"/>
    <w:rsid w:val="00A65C68"/>
    <w:rsid w:val="00A65C79"/>
    <w:rsid w:val="00A65C7E"/>
    <w:rsid w:val="00A65C9A"/>
    <w:rsid w:val="00A65CC8"/>
    <w:rsid w:val="00A65CD5"/>
    <w:rsid w:val="00A65CE6"/>
    <w:rsid w:val="00A65CEF"/>
    <w:rsid w:val="00A65D05"/>
    <w:rsid w:val="00A65D40"/>
    <w:rsid w:val="00A65D64"/>
    <w:rsid w:val="00A65D79"/>
    <w:rsid w:val="00A65DF3"/>
    <w:rsid w:val="00A65DF5"/>
    <w:rsid w:val="00A65E00"/>
    <w:rsid w:val="00A65E5F"/>
    <w:rsid w:val="00A65E6F"/>
    <w:rsid w:val="00A65E79"/>
    <w:rsid w:val="00A65E9E"/>
    <w:rsid w:val="00A65ED8"/>
    <w:rsid w:val="00A65F4A"/>
    <w:rsid w:val="00A66021"/>
    <w:rsid w:val="00A66066"/>
    <w:rsid w:val="00A66077"/>
    <w:rsid w:val="00A6608E"/>
    <w:rsid w:val="00A660BD"/>
    <w:rsid w:val="00A660BE"/>
    <w:rsid w:val="00A6614B"/>
    <w:rsid w:val="00A6618E"/>
    <w:rsid w:val="00A661C5"/>
    <w:rsid w:val="00A661D4"/>
    <w:rsid w:val="00A661F0"/>
    <w:rsid w:val="00A66221"/>
    <w:rsid w:val="00A66226"/>
    <w:rsid w:val="00A6626F"/>
    <w:rsid w:val="00A6629E"/>
    <w:rsid w:val="00A662AD"/>
    <w:rsid w:val="00A662D1"/>
    <w:rsid w:val="00A662F6"/>
    <w:rsid w:val="00A66306"/>
    <w:rsid w:val="00A66324"/>
    <w:rsid w:val="00A6635D"/>
    <w:rsid w:val="00A66392"/>
    <w:rsid w:val="00A663C7"/>
    <w:rsid w:val="00A663EF"/>
    <w:rsid w:val="00A6640B"/>
    <w:rsid w:val="00A66421"/>
    <w:rsid w:val="00A66484"/>
    <w:rsid w:val="00A66585"/>
    <w:rsid w:val="00A6658E"/>
    <w:rsid w:val="00A665CB"/>
    <w:rsid w:val="00A665D2"/>
    <w:rsid w:val="00A665DC"/>
    <w:rsid w:val="00A665E1"/>
    <w:rsid w:val="00A66600"/>
    <w:rsid w:val="00A66627"/>
    <w:rsid w:val="00A66669"/>
    <w:rsid w:val="00A66681"/>
    <w:rsid w:val="00A666AB"/>
    <w:rsid w:val="00A666BF"/>
    <w:rsid w:val="00A66711"/>
    <w:rsid w:val="00A66770"/>
    <w:rsid w:val="00A6677B"/>
    <w:rsid w:val="00A6678C"/>
    <w:rsid w:val="00A667AA"/>
    <w:rsid w:val="00A667B5"/>
    <w:rsid w:val="00A667C4"/>
    <w:rsid w:val="00A667E9"/>
    <w:rsid w:val="00A66822"/>
    <w:rsid w:val="00A6685F"/>
    <w:rsid w:val="00A66870"/>
    <w:rsid w:val="00A6687D"/>
    <w:rsid w:val="00A6692D"/>
    <w:rsid w:val="00A66994"/>
    <w:rsid w:val="00A6699A"/>
    <w:rsid w:val="00A669A2"/>
    <w:rsid w:val="00A669B4"/>
    <w:rsid w:val="00A669B7"/>
    <w:rsid w:val="00A669FC"/>
    <w:rsid w:val="00A66A70"/>
    <w:rsid w:val="00A66AAE"/>
    <w:rsid w:val="00A66AC9"/>
    <w:rsid w:val="00A66AEF"/>
    <w:rsid w:val="00A66B0C"/>
    <w:rsid w:val="00A66B16"/>
    <w:rsid w:val="00A66B31"/>
    <w:rsid w:val="00A66B3A"/>
    <w:rsid w:val="00A66B5F"/>
    <w:rsid w:val="00A66B65"/>
    <w:rsid w:val="00A66B66"/>
    <w:rsid w:val="00A66BA1"/>
    <w:rsid w:val="00A66BB4"/>
    <w:rsid w:val="00A66BBE"/>
    <w:rsid w:val="00A66C56"/>
    <w:rsid w:val="00A66C63"/>
    <w:rsid w:val="00A66C8D"/>
    <w:rsid w:val="00A66C98"/>
    <w:rsid w:val="00A66CA5"/>
    <w:rsid w:val="00A66D3C"/>
    <w:rsid w:val="00A66DC2"/>
    <w:rsid w:val="00A66DE2"/>
    <w:rsid w:val="00A66DF5"/>
    <w:rsid w:val="00A66E03"/>
    <w:rsid w:val="00A66E18"/>
    <w:rsid w:val="00A66E3D"/>
    <w:rsid w:val="00A66EA2"/>
    <w:rsid w:val="00A66EBB"/>
    <w:rsid w:val="00A66EE1"/>
    <w:rsid w:val="00A66F06"/>
    <w:rsid w:val="00A66F6C"/>
    <w:rsid w:val="00A66F9C"/>
    <w:rsid w:val="00A66FDB"/>
    <w:rsid w:val="00A66FF3"/>
    <w:rsid w:val="00A6703F"/>
    <w:rsid w:val="00A67093"/>
    <w:rsid w:val="00A67110"/>
    <w:rsid w:val="00A67126"/>
    <w:rsid w:val="00A67161"/>
    <w:rsid w:val="00A67176"/>
    <w:rsid w:val="00A671B5"/>
    <w:rsid w:val="00A671D2"/>
    <w:rsid w:val="00A671FF"/>
    <w:rsid w:val="00A6720E"/>
    <w:rsid w:val="00A6723A"/>
    <w:rsid w:val="00A672C1"/>
    <w:rsid w:val="00A672DB"/>
    <w:rsid w:val="00A672E5"/>
    <w:rsid w:val="00A672F8"/>
    <w:rsid w:val="00A67303"/>
    <w:rsid w:val="00A67357"/>
    <w:rsid w:val="00A67359"/>
    <w:rsid w:val="00A67361"/>
    <w:rsid w:val="00A673C1"/>
    <w:rsid w:val="00A674A0"/>
    <w:rsid w:val="00A674B8"/>
    <w:rsid w:val="00A674F9"/>
    <w:rsid w:val="00A67568"/>
    <w:rsid w:val="00A675B0"/>
    <w:rsid w:val="00A67626"/>
    <w:rsid w:val="00A67629"/>
    <w:rsid w:val="00A6762F"/>
    <w:rsid w:val="00A6765A"/>
    <w:rsid w:val="00A6766B"/>
    <w:rsid w:val="00A676CB"/>
    <w:rsid w:val="00A67730"/>
    <w:rsid w:val="00A6775B"/>
    <w:rsid w:val="00A67789"/>
    <w:rsid w:val="00A677BA"/>
    <w:rsid w:val="00A677BC"/>
    <w:rsid w:val="00A677D3"/>
    <w:rsid w:val="00A67800"/>
    <w:rsid w:val="00A67833"/>
    <w:rsid w:val="00A67860"/>
    <w:rsid w:val="00A6786A"/>
    <w:rsid w:val="00A6786D"/>
    <w:rsid w:val="00A67875"/>
    <w:rsid w:val="00A6787C"/>
    <w:rsid w:val="00A67883"/>
    <w:rsid w:val="00A67887"/>
    <w:rsid w:val="00A6789A"/>
    <w:rsid w:val="00A678E8"/>
    <w:rsid w:val="00A67911"/>
    <w:rsid w:val="00A67938"/>
    <w:rsid w:val="00A67967"/>
    <w:rsid w:val="00A6796A"/>
    <w:rsid w:val="00A67972"/>
    <w:rsid w:val="00A679AB"/>
    <w:rsid w:val="00A679B9"/>
    <w:rsid w:val="00A679BE"/>
    <w:rsid w:val="00A679E5"/>
    <w:rsid w:val="00A67A1B"/>
    <w:rsid w:val="00A67A59"/>
    <w:rsid w:val="00A67A74"/>
    <w:rsid w:val="00A67ABB"/>
    <w:rsid w:val="00A67AE8"/>
    <w:rsid w:val="00A67B11"/>
    <w:rsid w:val="00A67B6B"/>
    <w:rsid w:val="00A67B8F"/>
    <w:rsid w:val="00A67BB8"/>
    <w:rsid w:val="00A67C1F"/>
    <w:rsid w:val="00A67C59"/>
    <w:rsid w:val="00A67CBD"/>
    <w:rsid w:val="00A67CDF"/>
    <w:rsid w:val="00A67D3B"/>
    <w:rsid w:val="00A67D67"/>
    <w:rsid w:val="00A67D84"/>
    <w:rsid w:val="00A67DA0"/>
    <w:rsid w:val="00A67DB6"/>
    <w:rsid w:val="00A67DBC"/>
    <w:rsid w:val="00A67DC8"/>
    <w:rsid w:val="00A67DED"/>
    <w:rsid w:val="00A67E38"/>
    <w:rsid w:val="00A67E5F"/>
    <w:rsid w:val="00A67EA6"/>
    <w:rsid w:val="00A67F2D"/>
    <w:rsid w:val="00A67F40"/>
    <w:rsid w:val="00A67F61"/>
    <w:rsid w:val="00A67F72"/>
    <w:rsid w:val="00A67FD6"/>
    <w:rsid w:val="00A70011"/>
    <w:rsid w:val="00A70028"/>
    <w:rsid w:val="00A70094"/>
    <w:rsid w:val="00A700D5"/>
    <w:rsid w:val="00A700E4"/>
    <w:rsid w:val="00A700ED"/>
    <w:rsid w:val="00A70116"/>
    <w:rsid w:val="00A701A2"/>
    <w:rsid w:val="00A701A9"/>
    <w:rsid w:val="00A701BA"/>
    <w:rsid w:val="00A701DE"/>
    <w:rsid w:val="00A7021E"/>
    <w:rsid w:val="00A70245"/>
    <w:rsid w:val="00A70253"/>
    <w:rsid w:val="00A70270"/>
    <w:rsid w:val="00A70307"/>
    <w:rsid w:val="00A70310"/>
    <w:rsid w:val="00A7032B"/>
    <w:rsid w:val="00A70334"/>
    <w:rsid w:val="00A7035B"/>
    <w:rsid w:val="00A70360"/>
    <w:rsid w:val="00A7039C"/>
    <w:rsid w:val="00A7040C"/>
    <w:rsid w:val="00A7046A"/>
    <w:rsid w:val="00A7048F"/>
    <w:rsid w:val="00A7049B"/>
    <w:rsid w:val="00A704BB"/>
    <w:rsid w:val="00A704D1"/>
    <w:rsid w:val="00A704DF"/>
    <w:rsid w:val="00A704F1"/>
    <w:rsid w:val="00A70574"/>
    <w:rsid w:val="00A7061B"/>
    <w:rsid w:val="00A70656"/>
    <w:rsid w:val="00A70665"/>
    <w:rsid w:val="00A70674"/>
    <w:rsid w:val="00A7067C"/>
    <w:rsid w:val="00A706EF"/>
    <w:rsid w:val="00A706F0"/>
    <w:rsid w:val="00A7077F"/>
    <w:rsid w:val="00A70798"/>
    <w:rsid w:val="00A707B4"/>
    <w:rsid w:val="00A70804"/>
    <w:rsid w:val="00A7080A"/>
    <w:rsid w:val="00A7084E"/>
    <w:rsid w:val="00A70897"/>
    <w:rsid w:val="00A708B0"/>
    <w:rsid w:val="00A708CD"/>
    <w:rsid w:val="00A70940"/>
    <w:rsid w:val="00A7096E"/>
    <w:rsid w:val="00A709B4"/>
    <w:rsid w:val="00A709CD"/>
    <w:rsid w:val="00A70A06"/>
    <w:rsid w:val="00A70AA4"/>
    <w:rsid w:val="00A70AC2"/>
    <w:rsid w:val="00A70B1F"/>
    <w:rsid w:val="00A70B30"/>
    <w:rsid w:val="00A70B36"/>
    <w:rsid w:val="00A70B3C"/>
    <w:rsid w:val="00A70B3F"/>
    <w:rsid w:val="00A70B4A"/>
    <w:rsid w:val="00A70B81"/>
    <w:rsid w:val="00A70BC3"/>
    <w:rsid w:val="00A70BC7"/>
    <w:rsid w:val="00A70C34"/>
    <w:rsid w:val="00A70C44"/>
    <w:rsid w:val="00A70C50"/>
    <w:rsid w:val="00A70CFD"/>
    <w:rsid w:val="00A70D16"/>
    <w:rsid w:val="00A70D1A"/>
    <w:rsid w:val="00A70D69"/>
    <w:rsid w:val="00A70DAC"/>
    <w:rsid w:val="00A70E15"/>
    <w:rsid w:val="00A70E1C"/>
    <w:rsid w:val="00A70E8D"/>
    <w:rsid w:val="00A70EAA"/>
    <w:rsid w:val="00A70EAD"/>
    <w:rsid w:val="00A70EC0"/>
    <w:rsid w:val="00A70EF1"/>
    <w:rsid w:val="00A70F0E"/>
    <w:rsid w:val="00A70F7A"/>
    <w:rsid w:val="00A70F91"/>
    <w:rsid w:val="00A70FBE"/>
    <w:rsid w:val="00A70FC1"/>
    <w:rsid w:val="00A70FF5"/>
    <w:rsid w:val="00A70FFE"/>
    <w:rsid w:val="00A71086"/>
    <w:rsid w:val="00A710B4"/>
    <w:rsid w:val="00A710DE"/>
    <w:rsid w:val="00A71136"/>
    <w:rsid w:val="00A71174"/>
    <w:rsid w:val="00A71197"/>
    <w:rsid w:val="00A711A8"/>
    <w:rsid w:val="00A711C1"/>
    <w:rsid w:val="00A711CF"/>
    <w:rsid w:val="00A711DA"/>
    <w:rsid w:val="00A71235"/>
    <w:rsid w:val="00A71283"/>
    <w:rsid w:val="00A7128B"/>
    <w:rsid w:val="00A712C9"/>
    <w:rsid w:val="00A71381"/>
    <w:rsid w:val="00A7139A"/>
    <w:rsid w:val="00A713C5"/>
    <w:rsid w:val="00A71458"/>
    <w:rsid w:val="00A71464"/>
    <w:rsid w:val="00A71499"/>
    <w:rsid w:val="00A714CA"/>
    <w:rsid w:val="00A714D3"/>
    <w:rsid w:val="00A714EE"/>
    <w:rsid w:val="00A7159C"/>
    <w:rsid w:val="00A715A1"/>
    <w:rsid w:val="00A715AA"/>
    <w:rsid w:val="00A715CE"/>
    <w:rsid w:val="00A715D2"/>
    <w:rsid w:val="00A715FD"/>
    <w:rsid w:val="00A71608"/>
    <w:rsid w:val="00A7160C"/>
    <w:rsid w:val="00A71635"/>
    <w:rsid w:val="00A7165F"/>
    <w:rsid w:val="00A716E3"/>
    <w:rsid w:val="00A7171B"/>
    <w:rsid w:val="00A7171D"/>
    <w:rsid w:val="00A71785"/>
    <w:rsid w:val="00A71795"/>
    <w:rsid w:val="00A717AD"/>
    <w:rsid w:val="00A7183C"/>
    <w:rsid w:val="00A71855"/>
    <w:rsid w:val="00A71879"/>
    <w:rsid w:val="00A7189F"/>
    <w:rsid w:val="00A7193F"/>
    <w:rsid w:val="00A71947"/>
    <w:rsid w:val="00A71979"/>
    <w:rsid w:val="00A7197C"/>
    <w:rsid w:val="00A71987"/>
    <w:rsid w:val="00A71999"/>
    <w:rsid w:val="00A71A27"/>
    <w:rsid w:val="00A71A49"/>
    <w:rsid w:val="00A71A6E"/>
    <w:rsid w:val="00A71A72"/>
    <w:rsid w:val="00A71A9D"/>
    <w:rsid w:val="00A71AD7"/>
    <w:rsid w:val="00A71AE2"/>
    <w:rsid w:val="00A71AEF"/>
    <w:rsid w:val="00A71B05"/>
    <w:rsid w:val="00A71B45"/>
    <w:rsid w:val="00A71B64"/>
    <w:rsid w:val="00A71B84"/>
    <w:rsid w:val="00A71BAA"/>
    <w:rsid w:val="00A71BCC"/>
    <w:rsid w:val="00A71BDE"/>
    <w:rsid w:val="00A71C07"/>
    <w:rsid w:val="00A71C35"/>
    <w:rsid w:val="00A71C5C"/>
    <w:rsid w:val="00A71C5D"/>
    <w:rsid w:val="00A71C88"/>
    <w:rsid w:val="00A71CA6"/>
    <w:rsid w:val="00A71D15"/>
    <w:rsid w:val="00A71D2E"/>
    <w:rsid w:val="00A71D3C"/>
    <w:rsid w:val="00A71D3D"/>
    <w:rsid w:val="00A71D67"/>
    <w:rsid w:val="00A71F05"/>
    <w:rsid w:val="00A71F09"/>
    <w:rsid w:val="00A71F3D"/>
    <w:rsid w:val="00A71FAE"/>
    <w:rsid w:val="00A71FBF"/>
    <w:rsid w:val="00A71FE3"/>
    <w:rsid w:val="00A72000"/>
    <w:rsid w:val="00A72018"/>
    <w:rsid w:val="00A72099"/>
    <w:rsid w:val="00A720B5"/>
    <w:rsid w:val="00A720D1"/>
    <w:rsid w:val="00A720DF"/>
    <w:rsid w:val="00A7210C"/>
    <w:rsid w:val="00A7211E"/>
    <w:rsid w:val="00A72123"/>
    <w:rsid w:val="00A7219E"/>
    <w:rsid w:val="00A722B9"/>
    <w:rsid w:val="00A722C1"/>
    <w:rsid w:val="00A722C5"/>
    <w:rsid w:val="00A722D4"/>
    <w:rsid w:val="00A72315"/>
    <w:rsid w:val="00A7233E"/>
    <w:rsid w:val="00A72340"/>
    <w:rsid w:val="00A72352"/>
    <w:rsid w:val="00A7240D"/>
    <w:rsid w:val="00A7241B"/>
    <w:rsid w:val="00A7244E"/>
    <w:rsid w:val="00A7249B"/>
    <w:rsid w:val="00A724D2"/>
    <w:rsid w:val="00A725BA"/>
    <w:rsid w:val="00A725DD"/>
    <w:rsid w:val="00A72640"/>
    <w:rsid w:val="00A72678"/>
    <w:rsid w:val="00A72687"/>
    <w:rsid w:val="00A72689"/>
    <w:rsid w:val="00A72708"/>
    <w:rsid w:val="00A72764"/>
    <w:rsid w:val="00A7281C"/>
    <w:rsid w:val="00A7284D"/>
    <w:rsid w:val="00A72867"/>
    <w:rsid w:val="00A72880"/>
    <w:rsid w:val="00A728B1"/>
    <w:rsid w:val="00A728DC"/>
    <w:rsid w:val="00A728F7"/>
    <w:rsid w:val="00A7296D"/>
    <w:rsid w:val="00A729B5"/>
    <w:rsid w:val="00A729D0"/>
    <w:rsid w:val="00A729D8"/>
    <w:rsid w:val="00A72A15"/>
    <w:rsid w:val="00A72A37"/>
    <w:rsid w:val="00A72A4D"/>
    <w:rsid w:val="00A72A98"/>
    <w:rsid w:val="00A72AD0"/>
    <w:rsid w:val="00A72AD6"/>
    <w:rsid w:val="00A72B28"/>
    <w:rsid w:val="00A72B37"/>
    <w:rsid w:val="00A72B6E"/>
    <w:rsid w:val="00A72B88"/>
    <w:rsid w:val="00A72BEF"/>
    <w:rsid w:val="00A72C24"/>
    <w:rsid w:val="00A72C90"/>
    <w:rsid w:val="00A72D28"/>
    <w:rsid w:val="00A72D4E"/>
    <w:rsid w:val="00A72E0A"/>
    <w:rsid w:val="00A72E3E"/>
    <w:rsid w:val="00A72E65"/>
    <w:rsid w:val="00A72E71"/>
    <w:rsid w:val="00A72E73"/>
    <w:rsid w:val="00A72E8C"/>
    <w:rsid w:val="00A72EC0"/>
    <w:rsid w:val="00A72EC6"/>
    <w:rsid w:val="00A72F8D"/>
    <w:rsid w:val="00A72FFA"/>
    <w:rsid w:val="00A7300D"/>
    <w:rsid w:val="00A7315C"/>
    <w:rsid w:val="00A7319B"/>
    <w:rsid w:val="00A731C4"/>
    <w:rsid w:val="00A731C8"/>
    <w:rsid w:val="00A73227"/>
    <w:rsid w:val="00A73249"/>
    <w:rsid w:val="00A73279"/>
    <w:rsid w:val="00A7328E"/>
    <w:rsid w:val="00A73299"/>
    <w:rsid w:val="00A732C6"/>
    <w:rsid w:val="00A73303"/>
    <w:rsid w:val="00A73316"/>
    <w:rsid w:val="00A73364"/>
    <w:rsid w:val="00A733B4"/>
    <w:rsid w:val="00A733E0"/>
    <w:rsid w:val="00A73436"/>
    <w:rsid w:val="00A73475"/>
    <w:rsid w:val="00A734B2"/>
    <w:rsid w:val="00A734CD"/>
    <w:rsid w:val="00A734D4"/>
    <w:rsid w:val="00A734F4"/>
    <w:rsid w:val="00A73538"/>
    <w:rsid w:val="00A73543"/>
    <w:rsid w:val="00A7354D"/>
    <w:rsid w:val="00A73560"/>
    <w:rsid w:val="00A7359F"/>
    <w:rsid w:val="00A73633"/>
    <w:rsid w:val="00A7365B"/>
    <w:rsid w:val="00A73670"/>
    <w:rsid w:val="00A736A9"/>
    <w:rsid w:val="00A73777"/>
    <w:rsid w:val="00A73798"/>
    <w:rsid w:val="00A737C2"/>
    <w:rsid w:val="00A73868"/>
    <w:rsid w:val="00A7387D"/>
    <w:rsid w:val="00A738BD"/>
    <w:rsid w:val="00A738CC"/>
    <w:rsid w:val="00A73917"/>
    <w:rsid w:val="00A73923"/>
    <w:rsid w:val="00A7393C"/>
    <w:rsid w:val="00A7393E"/>
    <w:rsid w:val="00A73947"/>
    <w:rsid w:val="00A73955"/>
    <w:rsid w:val="00A73969"/>
    <w:rsid w:val="00A73971"/>
    <w:rsid w:val="00A739A1"/>
    <w:rsid w:val="00A739FD"/>
    <w:rsid w:val="00A73A12"/>
    <w:rsid w:val="00A73A86"/>
    <w:rsid w:val="00A73AB9"/>
    <w:rsid w:val="00A73ACE"/>
    <w:rsid w:val="00A73B34"/>
    <w:rsid w:val="00A73B4D"/>
    <w:rsid w:val="00A73B68"/>
    <w:rsid w:val="00A73B7F"/>
    <w:rsid w:val="00A73BA0"/>
    <w:rsid w:val="00A73C20"/>
    <w:rsid w:val="00A73C31"/>
    <w:rsid w:val="00A73C39"/>
    <w:rsid w:val="00A73C59"/>
    <w:rsid w:val="00A73C74"/>
    <w:rsid w:val="00A73C99"/>
    <w:rsid w:val="00A73CB0"/>
    <w:rsid w:val="00A73CB6"/>
    <w:rsid w:val="00A73CE4"/>
    <w:rsid w:val="00A73D3E"/>
    <w:rsid w:val="00A73D4C"/>
    <w:rsid w:val="00A73DBE"/>
    <w:rsid w:val="00A73DC4"/>
    <w:rsid w:val="00A73DE1"/>
    <w:rsid w:val="00A73E1A"/>
    <w:rsid w:val="00A73E26"/>
    <w:rsid w:val="00A73E78"/>
    <w:rsid w:val="00A73EA7"/>
    <w:rsid w:val="00A73F0F"/>
    <w:rsid w:val="00A73F49"/>
    <w:rsid w:val="00A73F62"/>
    <w:rsid w:val="00A73F6B"/>
    <w:rsid w:val="00A73FB1"/>
    <w:rsid w:val="00A73FEB"/>
    <w:rsid w:val="00A74012"/>
    <w:rsid w:val="00A74085"/>
    <w:rsid w:val="00A740AE"/>
    <w:rsid w:val="00A740DB"/>
    <w:rsid w:val="00A740E1"/>
    <w:rsid w:val="00A740EC"/>
    <w:rsid w:val="00A74114"/>
    <w:rsid w:val="00A74123"/>
    <w:rsid w:val="00A7418E"/>
    <w:rsid w:val="00A741AB"/>
    <w:rsid w:val="00A741B9"/>
    <w:rsid w:val="00A741C7"/>
    <w:rsid w:val="00A74253"/>
    <w:rsid w:val="00A7426B"/>
    <w:rsid w:val="00A742B8"/>
    <w:rsid w:val="00A742F9"/>
    <w:rsid w:val="00A7433A"/>
    <w:rsid w:val="00A74376"/>
    <w:rsid w:val="00A74381"/>
    <w:rsid w:val="00A74383"/>
    <w:rsid w:val="00A743A5"/>
    <w:rsid w:val="00A743D1"/>
    <w:rsid w:val="00A74407"/>
    <w:rsid w:val="00A7440F"/>
    <w:rsid w:val="00A74450"/>
    <w:rsid w:val="00A74454"/>
    <w:rsid w:val="00A74469"/>
    <w:rsid w:val="00A7446D"/>
    <w:rsid w:val="00A7449D"/>
    <w:rsid w:val="00A7450F"/>
    <w:rsid w:val="00A74513"/>
    <w:rsid w:val="00A7453B"/>
    <w:rsid w:val="00A74546"/>
    <w:rsid w:val="00A74571"/>
    <w:rsid w:val="00A745D9"/>
    <w:rsid w:val="00A74619"/>
    <w:rsid w:val="00A7465F"/>
    <w:rsid w:val="00A746A2"/>
    <w:rsid w:val="00A746C4"/>
    <w:rsid w:val="00A74780"/>
    <w:rsid w:val="00A747AF"/>
    <w:rsid w:val="00A747D7"/>
    <w:rsid w:val="00A7481D"/>
    <w:rsid w:val="00A74876"/>
    <w:rsid w:val="00A748A3"/>
    <w:rsid w:val="00A748A8"/>
    <w:rsid w:val="00A748AC"/>
    <w:rsid w:val="00A748ED"/>
    <w:rsid w:val="00A74905"/>
    <w:rsid w:val="00A74906"/>
    <w:rsid w:val="00A74934"/>
    <w:rsid w:val="00A7493E"/>
    <w:rsid w:val="00A74959"/>
    <w:rsid w:val="00A7499B"/>
    <w:rsid w:val="00A749A9"/>
    <w:rsid w:val="00A749AF"/>
    <w:rsid w:val="00A74A1C"/>
    <w:rsid w:val="00A74A1D"/>
    <w:rsid w:val="00A74A2F"/>
    <w:rsid w:val="00A74ADC"/>
    <w:rsid w:val="00A74B16"/>
    <w:rsid w:val="00A74B3C"/>
    <w:rsid w:val="00A74BE9"/>
    <w:rsid w:val="00A74BEB"/>
    <w:rsid w:val="00A74C0A"/>
    <w:rsid w:val="00A74C35"/>
    <w:rsid w:val="00A74C87"/>
    <w:rsid w:val="00A74D0F"/>
    <w:rsid w:val="00A74D62"/>
    <w:rsid w:val="00A74D6A"/>
    <w:rsid w:val="00A74D7C"/>
    <w:rsid w:val="00A74DA3"/>
    <w:rsid w:val="00A74E29"/>
    <w:rsid w:val="00A74E34"/>
    <w:rsid w:val="00A74E37"/>
    <w:rsid w:val="00A74E4C"/>
    <w:rsid w:val="00A74E56"/>
    <w:rsid w:val="00A74E64"/>
    <w:rsid w:val="00A74E89"/>
    <w:rsid w:val="00A74E96"/>
    <w:rsid w:val="00A74EE1"/>
    <w:rsid w:val="00A74F1C"/>
    <w:rsid w:val="00A74F29"/>
    <w:rsid w:val="00A74F2E"/>
    <w:rsid w:val="00A74F89"/>
    <w:rsid w:val="00A74FAD"/>
    <w:rsid w:val="00A74FB1"/>
    <w:rsid w:val="00A74FDD"/>
    <w:rsid w:val="00A74FF1"/>
    <w:rsid w:val="00A75008"/>
    <w:rsid w:val="00A7503B"/>
    <w:rsid w:val="00A7507C"/>
    <w:rsid w:val="00A7508B"/>
    <w:rsid w:val="00A750E4"/>
    <w:rsid w:val="00A75101"/>
    <w:rsid w:val="00A75123"/>
    <w:rsid w:val="00A75171"/>
    <w:rsid w:val="00A75180"/>
    <w:rsid w:val="00A7518A"/>
    <w:rsid w:val="00A75195"/>
    <w:rsid w:val="00A751A9"/>
    <w:rsid w:val="00A751B1"/>
    <w:rsid w:val="00A751C0"/>
    <w:rsid w:val="00A751CA"/>
    <w:rsid w:val="00A75202"/>
    <w:rsid w:val="00A752B8"/>
    <w:rsid w:val="00A752C2"/>
    <w:rsid w:val="00A752E2"/>
    <w:rsid w:val="00A752E7"/>
    <w:rsid w:val="00A75323"/>
    <w:rsid w:val="00A75335"/>
    <w:rsid w:val="00A75369"/>
    <w:rsid w:val="00A75439"/>
    <w:rsid w:val="00A754F7"/>
    <w:rsid w:val="00A754FA"/>
    <w:rsid w:val="00A75512"/>
    <w:rsid w:val="00A7552F"/>
    <w:rsid w:val="00A7555D"/>
    <w:rsid w:val="00A7558F"/>
    <w:rsid w:val="00A755CB"/>
    <w:rsid w:val="00A75611"/>
    <w:rsid w:val="00A75697"/>
    <w:rsid w:val="00A75705"/>
    <w:rsid w:val="00A75713"/>
    <w:rsid w:val="00A75765"/>
    <w:rsid w:val="00A757C4"/>
    <w:rsid w:val="00A7580A"/>
    <w:rsid w:val="00A758A4"/>
    <w:rsid w:val="00A758C0"/>
    <w:rsid w:val="00A75905"/>
    <w:rsid w:val="00A75909"/>
    <w:rsid w:val="00A75937"/>
    <w:rsid w:val="00A7593B"/>
    <w:rsid w:val="00A75A16"/>
    <w:rsid w:val="00A75A35"/>
    <w:rsid w:val="00A75A8F"/>
    <w:rsid w:val="00A75AF2"/>
    <w:rsid w:val="00A75B42"/>
    <w:rsid w:val="00A75BA6"/>
    <w:rsid w:val="00A75BE7"/>
    <w:rsid w:val="00A75BEC"/>
    <w:rsid w:val="00A75C0D"/>
    <w:rsid w:val="00A75C32"/>
    <w:rsid w:val="00A75C6D"/>
    <w:rsid w:val="00A75C81"/>
    <w:rsid w:val="00A75CAF"/>
    <w:rsid w:val="00A75CC1"/>
    <w:rsid w:val="00A75CDA"/>
    <w:rsid w:val="00A75D0E"/>
    <w:rsid w:val="00A75D32"/>
    <w:rsid w:val="00A75DEE"/>
    <w:rsid w:val="00A75E27"/>
    <w:rsid w:val="00A75E43"/>
    <w:rsid w:val="00A75E5F"/>
    <w:rsid w:val="00A75E79"/>
    <w:rsid w:val="00A75E88"/>
    <w:rsid w:val="00A75E95"/>
    <w:rsid w:val="00A75ECE"/>
    <w:rsid w:val="00A75EF8"/>
    <w:rsid w:val="00A75EFE"/>
    <w:rsid w:val="00A75F56"/>
    <w:rsid w:val="00A75FBD"/>
    <w:rsid w:val="00A7602A"/>
    <w:rsid w:val="00A76062"/>
    <w:rsid w:val="00A76074"/>
    <w:rsid w:val="00A760D6"/>
    <w:rsid w:val="00A760F7"/>
    <w:rsid w:val="00A76102"/>
    <w:rsid w:val="00A7610F"/>
    <w:rsid w:val="00A76131"/>
    <w:rsid w:val="00A76158"/>
    <w:rsid w:val="00A7615A"/>
    <w:rsid w:val="00A7617E"/>
    <w:rsid w:val="00A76191"/>
    <w:rsid w:val="00A761B2"/>
    <w:rsid w:val="00A7624E"/>
    <w:rsid w:val="00A7625E"/>
    <w:rsid w:val="00A76271"/>
    <w:rsid w:val="00A762E1"/>
    <w:rsid w:val="00A76312"/>
    <w:rsid w:val="00A763A8"/>
    <w:rsid w:val="00A7640C"/>
    <w:rsid w:val="00A7640E"/>
    <w:rsid w:val="00A7641D"/>
    <w:rsid w:val="00A7643E"/>
    <w:rsid w:val="00A7646F"/>
    <w:rsid w:val="00A76488"/>
    <w:rsid w:val="00A764A8"/>
    <w:rsid w:val="00A764CB"/>
    <w:rsid w:val="00A76510"/>
    <w:rsid w:val="00A76544"/>
    <w:rsid w:val="00A76568"/>
    <w:rsid w:val="00A76580"/>
    <w:rsid w:val="00A76678"/>
    <w:rsid w:val="00A766A4"/>
    <w:rsid w:val="00A766C9"/>
    <w:rsid w:val="00A766F8"/>
    <w:rsid w:val="00A766FD"/>
    <w:rsid w:val="00A76769"/>
    <w:rsid w:val="00A76784"/>
    <w:rsid w:val="00A767B5"/>
    <w:rsid w:val="00A767E0"/>
    <w:rsid w:val="00A76847"/>
    <w:rsid w:val="00A76861"/>
    <w:rsid w:val="00A76874"/>
    <w:rsid w:val="00A768AB"/>
    <w:rsid w:val="00A76906"/>
    <w:rsid w:val="00A76982"/>
    <w:rsid w:val="00A769AD"/>
    <w:rsid w:val="00A769C7"/>
    <w:rsid w:val="00A769E8"/>
    <w:rsid w:val="00A76A00"/>
    <w:rsid w:val="00A76A0B"/>
    <w:rsid w:val="00A76AA4"/>
    <w:rsid w:val="00A76AD9"/>
    <w:rsid w:val="00A76B13"/>
    <w:rsid w:val="00A76BA4"/>
    <w:rsid w:val="00A76BBA"/>
    <w:rsid w:val="00A76BC0"/>
    <w:rsid w:val="00A76BDB"/>
    <w:rsid w:val="00A76BF2"/>
    <w:rsid w:val="00A76C3B"/>
    <w:rsid w:val="00A76C63"/>
    <w:rsid w:val="00A76C68"/>
    <w:rsid w:val="00A76CE7"/>
    <w:rsid w:val="00A76D47"/>
    <w:rsid w:val="00A76D53"/>
    <w:rsid w:val="00A76D9A"/>
    <w:rsid w:val="00A76E52"/>
    <w:rsid w:val="00A76E57"/>
    <w:rsid w:val="00A76E98"/>
    <w:rsid w:val="00A76F01"/>
    <w:rsid w:val="00A76F2C"/>
    <w:rsid w:val="00A76F68"/>
    <w:rsid w:val="00A76FC2"/>
    <w:rsid w:val="00A77003"/>
    <w:rsid w:val="00A7700E"/>
    <w:rsid w:val="00A77030"/>
    <w:rsid w:val="00A7705E"/>
    <w:rsid w:val="00A7705F"/>
    <w:rsid w:val="00A7706E"/>
    <w:rsid w:val="00A770AA"/>
    <w:rsid w:val="00A770BC"/>
    <w:rsid w:val="00A770CE"/>
    <w:rsid w:val="00A77176"/>
    <w:rsid w:val="00A77192"/>
    <w:rsid w:val="00A771AD"/>
    <w:rsid w:val="00A771D4"/>
    <w:rsid w:val="00A771EF"/>
    <w:rsid w:val="00A77217"/>
    <w:rsid w:val="00A77219"/>
    <w:rsid w:val="00A7722D"/>
    <w:rsid w:val="00A77254"/>
    <w:rsid w:val="00A772B2"/>
    <w:rsid w:val="00A772DC"/>
    <w:rsid w:val="00A772F3"/>
    <w:rsid w:val="00A77370"/>
    <w:rsid w:val="00A77375"/>
    <w:rsid w:val="00A7738E"/>
    <w:rsid w:val="00A773D3"/>
    <w:rsid w:val="00A77417"/>
    <w:rsid w:val="00A77439"/>
    <w:rsid w:val="00A7745A"/>
    <w:rsid w:val="00A77460"/>
    <w:rsid w:val="00A7746A"/>
    <w:rsid w:val="00A774B0"/>
    <w:rsid w:val="00A774B2"/>
    <w:rsid w:val="00A774F5"/>
    <w:rsid w:val="00A7750E"/>
    <w:rsid w:val="00A77575"/>
    <w:rsid w:val="00A775E1"/>
    <w:rsid w:val="00A77601"/>
    <w:rsid w:val="00A77630"/>
    <w:rsid w:val="00A77643"/>
    <w:rsid w:val="00A776A2"/>
    <w:rsid w:val="00A776E3"/>
    <w:rsid w:val="00A77787"/>
    <w:rsid w:val="00A777B9"/>
    <w:rsid w:val="00A777C8"/>
    <w:rsid w:val="00A7788A"/>
    <w:rsid w:val="00A778C1"/>
    <w:rsid w:val="00A7791F"/>
    <w:rsid w:val="00A779EF"/>
    <w:rsid w:val="00A779F5"/>
    <w:rsid w:val="00A77A4D"/>
    <w:rsid w:val="00A77A95"/>
    <w:rsid w:val="00A77A9E"/>
    <w:rsid w:val="00A77ADA"/>
    <w:rsid w:val="00A77AEC"/>
    <w:rsid w:val="00A77B46"/>
    <w:rsid w:val="00A77B5A"/>
    <w:rsid w:val="00A77B62"/>
    <w:rsid w:val="00A77B70"/>
    <w:rsid w:val="00A77BB4"/>
    <w:rsid w:val="00A77C37"/>
    <w:rsid w:val="00A77C7C"/>
    <w:rsid w:val="00A77CBD"/>
    <w:rsid w:val="00A77D0C"/>
    <w:rsid w:val="00A77D65"/>
    <w:rsid w:val="00A77DC7"/>
    <w:rsid w:val="00A77DE0"/>
    <w:rsid w:val="00A77E2C"/>
    <w:rsid w:val="00A77E6C"/>
    <w:rsid w:val="00A77E8C"/>
    <w:rsid w:val="00A77EC4"/>
    <w:rsid w:val="00A77F01"/>
    <w:rsid w:val="00A77F39"/>
    <w:rsid w:val="00A77F83"/>
    <w:rsid w:val="00A77FD2"/>
    <w:rsid w:val="00A77FED"/>
    <w:rsid w:val="00A80023"/>
    <w:rsid w:val="00A80047"/>
    <w:rsid w:val="00A800A3"/>
    <w:rsid w:val="00A80134"/>
    <w:rsid w:val="00A8014B"/>
    <w:rsid w:val="00A8019A"/>
    <w:rsid w:val="00A801EF"/>
    <w:rsid w:val="00A801FA"/>
    <w:rsid w:val="00A8023A"/>
    <w:rsid w:val="00A8023E"/>
    <w:rsid w:val="00A80265"/>
    <w:rsid w:val="00A80273"/>
    <w:rsid w:val="00A80274"/>
    <w:rsid w:val="00A80281"/>
    <w:rsid w:val="00A802A4"/>
    <w:rsid w:val="00A802CD"/>
    <w:rsid w:val="00A802DD"/>
    <w:rsid w:val="00A8030A"/>
    <w:rsid w:val="00A80347"/>
    <w:rsid w:val="00A803CD"/>
    <w:rsid w:val="00A803F1"/>
    <w:rsid w:val="00A80424"/>
    <w:rsid w:val="00A8045F"/>
    <w:rsid w:val="00A8049B"/>
    <w:rsid w:val="00A804A1"/>
    <w:rsid w:val="00A80511"/>
    <w:rsid w:val="00A8054C"/>
    <w:rsid w:val="00A80577"/>
    <w:rsid w:val="00A80597"/>
    <w:rsid w:val="00A805AA"/>
    <w:rsid w:val="00A80606"/>
    <w:rsid w:val="00A80619"/>
    <w:rsid w:val="00A8066C"/>
    <w:rsid w:val="00A80692"/>
    <w:rsid w:val="00A80698"/>
    <w:rsid w:val="00A806A3"/>
    <w:rsid w:val="00A80705"/>
    <w:rsid w:val="00A80735"/>
    <w:rsid w:val="00A8075D"/>
    <w:rsid w:val="00A80830"/>
    <w:rsid w:val="00A80836"/>
    <w:rsid w:val="00A80860"/>
    <w:rsid w:val="00A80871"/>
    <w:rsid w:val="00A80940"/>
    <w:rsid w:val="00A80960"/>
    <w:rsid w:val="00A80984"/>
    <w:rsid w:val="00A809B6"/>
    <w:rsid w:val="00A809C7"/>
    <w:rsid w:val="00A809F2"/>
    <w:rsid w:val="00A80A86"/>
    <w:rsid w:val="00A80AE2"/>
    <w:rsid w:val="00A80B11"/>
    <w:rsid w:val="00A80B90"/>
    <w:rsid w:val="00A80B92"/>
    <w:rsid w:val="00A80BFC"/>
    <w:rsid w:val="00A80C00"/>
    <w:rsid w:val="00A80C23"/>
    <w:rsid w:val="00A80C3E"/>
    <w:rsid w:val="00A80C82"/>
    <w:rsid w:val="00A80CF6"/>
    <w:rsid w:val="00A80D0D"/>
    <w:rsid w:val="00A80DE8"/>
    <w:rsid w:val="00A80E0F"/>
    <w:rsid w:val="00A80E16"/>
    <w:rsid w:val="00A80E78"/>
    <w:rsid w:val="00A80ECC"/>
    <w:rsid w:val="00A80F43"/>
    <w:rsid w:val="00A80F70"/>
    <w:rsid w:val="00A80F79"/>
    <w:rsid w:val="00A80FA2"/>
    <w:rsid w:val="00A80FB7"/>
    <w:rsid w:val="00A80FFB"/>
    <w:rsid w:val="00A81006"/>
    <w:rsid w:val="00A81032"/>
    <w:rsid w:val="00A8105B"/>
    <w:rsid w:val="00A8105C"/>
    <w:rsid w:val="00A81079"/>
    <w:rsid w:val="00A810A0"/>
    <w:rsid w:val="00A810BC"/>
    <w:rsid w:val="00A810BD"/>
    <w:rsid w:val="00A810BF"/>
    <w:rsid w:val="00A81127"/>
    <w:rsid w:val="00A8116F"/>
    <w:rsid w:val="00A81194"/>
    <w:rsid w:val="00A811A5"/>
    <w:rsid w:val="00A811DA"/>
    <w:rsid w:val="00A811F3"/>
    <w:rsid w:val="00A81241"/>
    <w:rsid w:val="00A8128D"/>
    <w:rsid w:val="00A812A6"/>
    <w:rsid w:val="00A812C1"/>
    <w:rsid w:val="00A812C7"/>
    <w:rsid w:val="00A8130D"/>
    <w:rsid w:val="00A81312"/>
    <w:rsid w:val="00A81318"/>
    <w:rsid w:val="00A81357"/>
    <w:rsid w:val="00A8141A"/>
    <w:rsid w:val="00A81487"/>
    <w:rsid w:val="00A814E6"/>
    <w:rsid w:val="00A81517"/>
    <w:rsid w:val="00A815CD"/>
    <w:rsid w:val="00A81607"/>
    <w:rsid w:val="00A81612"/>
    <w:rsid w:val="00A8164B"/>
    <w:rsid w:val="00A81688"/>
    <w:rsid w:val="00A816D0"/>
    <w:rsid w:val="00A817CA"/>
    <w:rsid w:val="00A81811"/>
    <w:rsid w:val="00A81888"/>
    <w:rsid w:val="00A81891"/>
    <w:rsid w:val="00A818A6"/>
    <w:rsid w:val="00A81917"/>
    <w:rsid w:val="00A8192B"/>
    <w:rsid w:val="00A81934"/>
    <w:rsid w:val="00A81966"/>
    <w:rsid w:val="00A8196D"/>
    <w:rsid w:val="00A81980"/>
    <w:rsid w:val="00A81998"/>
    <w:rsid w:val="00A819DA"/>
    <w:rsid w:val="00A81A00"/>
    <w:rsid w:val="00A81A04"/>
    <w:rsid w:val="00A81A22"/>
    <w:rsid w:val="00A81A3F"/>
    <w:rsid w:val="00A81A78"/>
    <w:rsid w:val="00A81AB9"/>
    <w:rsid w:val="00A81ADE"/>
    <w:rsid w:val="00A81AE1"/>
    <w:rsid w:val="00A81AEF"/>
    <w:rsid w:val="00A81B12"/>
    <w:rsid w:val="00A81BE0"/>
    <w:rsid w:val="00A81C13"/>
    <w:rsid w:val="00A81C93"/>
    <w:rsid w:val="00A81C9F"/>
    <w:rsid w:val="00A81CCC"/>
    <w:rsid w:val="00A81CD5"/>
    <w:rsid w:val="00A81D79"/>
    <w:rsid w:val="00A81DC9"/>
    <w:rsid w:val="00A81E0D"/>
    <w:rsid w:val="00A81E8F"/>
    <w:rsid w:val="00A81E97"/>
    <w:rsid w:val="00A81E9A"/>
    <w:rsid w:val="00A81EF8"/>
    <w:rsid w:val="00A81F03"/>
    <w:rsid w:val="00A81F82"/>
    <w:rsid w:val="00A81FBA"/>
    <w:rsid w:val="00A81FE6"/>
    <w:rsid w:val="00A81FFC"/>
    <w:rsid w:val="00A82012"/>
    <w:rsid w:val="00A82036"/>
    <w:rsid w:val="00A8203C"/>
    <w:rsid w:val="00A8215B"/>
    <w:rsid w:val="00A821AE"/>
    <w:rsid w:val="00A82246"/>
    <w:rsid w:val="00A8225D"/>
    <w:rsid w:val="00A8226B"/>
    <w:rsid w:val="00A822D4"/>
    <w:rsid w:val="00A8234F"/>
    <w:rsid w:val="00A823DD"/>
    <w:rsid w:val="00A823EA"/>
    <w:rsid w:val="00A82414"/>
    <w:rsid w:val="00A82429"/>
    <w:rsid w:val="00A8248E"/>
    <w:rsid w:val="00A824A4"/>
    <w:rsid w:val="00A824B4"/>
    <w:rsid w:val="00A824EC"/>
    <w:rsid w:val="00A8250C"/>
    <w:rsid w:val="00A82511"/>
    <w:rsid w:val="00A82579"/>
    <w:rsid w:val="00A825E8"/>
    <w:rsid w:val="00A82717"/>
    <w:rsid w:val="00A82745"/>
    <w:rsid w:val="00A8274A"/>
    <w:rsid w:val="00A8275C"/>
    <w:rsid w:val="00A827C7"/>
    <w:rsid w:val="00A827E6"/>
    <w:rsid w:val="00A82812"/>
    <w:rsid w:val="00A82822"/>
    <w:rsid w:val="00A828D0"/>
    <w:rsid w:val="00A828D1"/>
    <w:rsid w:val="00A82916"/>
    <w:rsid w:val="00A8299A"/>
    <w:rsid w:val="00A8299E"/>
    <w:rsid w:val="00A829AD"/>
    <w:rsid w:val="00A829E5"/>
    <w:rsid w:val="00A82A6C"/>
    <w:rsid w:val="00A82A6E"/>
    <w:rsid w:val="00A82AA1"/>
    <w:rsid w:val="00A82AB4"/>
    <w:rsid w:val="00A82B05"/>
    <w:rsid w:val="00A82B2D"/>
    <w:rsid w:val="00A82B92"/>
    <w:rsid w:val="00A82BA7"/>
    <w:rsid w:val="00A82BD7"/>
    <w:rsid w:val="00A82C00"/>
    <w:rsid w:val="00A82C2B"/>
    <w:rsid w:val="00A82C4B"/>
    <w:rsid w:val="00A82C4E"/>
    <w:rsid w:val="00A82CB4"/>
    <w:rsid w:val="00A82D0E"/>
    <w:rsid w:val="00A82D76"/>
    <w:rsid w:val="00A82E16"/>
    <w:rsid w:val="00A82E1E"/>
    <w:rsid w:val="00A82E32"/>
    <w:rsid w:val="00A82E83"/>
    <w:rsid w:val="00A82F16"/>
    <w:rsid w:val="00A82F54"/>
    <w:rsid w:val="00A82FBE"/>
    <w:rsid w:val="00A82FCF"/>
    <w:rsid w:val="00A83021"/>
    <w:rsid w:val="00A8305A"/>
    <w:rsid w:val="00A83064"/>
    <w:rsid w:val="00A830D8"/>
    <w:rsid w:val="00A830E6"/>
    <w:rsid w:val="00A83167"/>
    <w:rsid w:val="00A83177"/>
    <w:rsid w:val="00A831AB"/>
    <w:rsid w:val="00A831DF"/>
    <w:rsid w:val="00A831E7"/>
    <w:rsid w:val="00A83225"/>
    <w:rsid w:val="00A83267"/>
    <w:rsid w:val="00A832D0"/>
    <w:rsid w:val="00A8330D"/>
    <w:rsid w:val="00A8333C"/>
    <w:rsid w:val="00A83346"/>
    <w:rsid w:val="00A8334A"/>
    <w:rsid w:val="00A8336C"/>
    <w:rsid w:val="00A833A8"/>
    <w:rsid w:val="00A83448"/>
    <w:rsid w:val="00A83463"/>
    <w:rsid w:val="00A8350A"/>
    <w:rsid w:val="00A83528"/>
    <w:rsid w:val="00A8355E"/>
    <w:rsid w:val="00A83578"/>
    <w:rsid w:val="00A83579"/>
    <w:rsid w:val="00A83594"/>
    <w:rsid w:val="00A835B6"/>
    <w:rsid w:val="00A83683"/>
    <w:rsid w:val="00A836B5"/>
    <w:rsid w:val="00A836E5"/>
    <w:rsid w:val="00A83718"/>
    <w:rsid w:val="00A8371B"/>
    <w:rsid w:val="00A8376A"/>
    <w:rsid w:val="00A8376C"/>
    <w:rsid w:val="00A8377D"/>
    <w:rsid w:val="00A837C3"/>
    <w:rsid w:val="00A83848"/>
    <w:rsid w:val="00A83878"/>
    <w:rsid w:val="00A838B7"/>
    <w:rsid w:val="00A838B9"/>
    <w:rsid w:val="00A83921"/>
    <w:rsid w:val="00A83924"/>
    <w:rsid w:val="00A8392E"/>
    <w:rsid w:val="00A839B8"/>
    <w:rsid w:val="00A839D7"/>
    <w:rsid w:val="00A839F4"/>
    <w:rsid w:val="00A83A0D"/>
    <w:rsid w:val="00A83A25"/>
    <w:rsid w:val="00A83A4C"/>
    <w:rsid w:val="00A83A6E"/>
    <w:rsid w:val="00A83A98"/>
    <w:rsid w:val="00A83AA1"/>
    <w:rsid w:val="00A83AA7"/>
    <w:rsid w:val="00A83AD6"/>
    <w:rsid w:val="00A83AE8"/>
    <w:rsid w:val="00A83B7B"/>
    <w:rsid w:val="00A83D06"/>
    <w:rsid w:val="00A83D10"/>
    <w:rsid w:val="00A83D58"/>
    <w:rsid w:val="00A83D5D"/>
    <w:rsid w:val="00A83DB7"/>
    <w:rsid w:val="00A83DC8"/>
    <w:rsid w:val="00A83E7E"/>
    <w:rsid w:val="00A83EDF"/>
    <w:rsid w:val="00A83F02"/>
    <w:rsid w:val="00A83F81"/>
    <w:rsid w:val="00A83FFA"/>
    <w:rsid w:val="00A8407D"/>
    <w:rsid w:val="00A84096"/>
    <w:rsid w:val="00A840A1"/>
    <w:rsid w:val="00A840B3"/>
    <w:rsid w:val="00A840DD"/>
    <w:rsid w:val="00A8410F"/>
    <w:rsid w:val="00A8413E"/>
    <w:rsid w:val="00A84141"/>
    <w:rsid w:val="00A84153"/>
    <w:rsid w:val="00A8418E"/>
    <w:rsid w:val="00A841AC"/>
    <w:rsid w:val="00A84220"/>
    <w:rsid w:val="00A84284"/>
    <w:rsid w:val="00A84288"/>
    <w:rsid w:val="00A8429C"/>
    <w:rsid w:val="00A842EE"/>
    <w:rsid w:val="00A84309"/>
    <w:rsid w:val="00A8437D"/>
    <w:rsid w:val="00A843C6"/>
    <w:rsid w:val="00A843C8"/>
    <w:rsid w:val="00A843DA"/>
    <w:rsid w:val="00A843E2"/>
    <w:rsid w:val="00A8443E"/>
    <w:rsid w:val="00A84454"/>
    <w:rsid w:val="00A8448A"/>
    <w:rsid w:val="00A84496"/>
    <w:rsid w:val="00A844AF"/>
    <w:rsid w:val="00A844B2"/>
    <w:rsid w:val="00A844C2"/>
    <w:rsid w:val="00A844D0"/>
    <w:rsid w:val="00A8457F"/>
    <w:rsid w:val="00A845AA"/>
    <w:rsid w:val="00A845AD"/>
    <w:rsid w:val="00A845B5"/>
    <w:rsid w:val="00A84603"/>
    <w:rsid w:val="00A84608"/>
    <w:rsid w:val="00A84648"/>
    <w:rsid w:val="00A846A3"/>
    <w:rsid w:val="00A846D1"/>
    <w:rsid w:val="00A846F6"/>
    <w:rsid w:val="00A84705"/>
    <w:rsid w:val="00A84717"/>
    <w:rsid w:val="00A8471F"/>
    <w:rsid w:val="00A84771"/>
    <w:rsid w:val="00A847F2"/>
    <w:rsid w:val="00A84800"/>
    <w:rsid w:val="00A8489A"/>
    <w:rsid w:val="00A84900"/>
    <w:rsid w:val="00A8490D"/>
    <w:rsid w:val="00A84963"/>
    <w:rsid w:val="00A8497C"/>
    <w:rsid w:val="00A84981"/>
    <w:rsid w:val="00A84986"/>
    <w:rsid w:val="00A84A26"/>
    <w:rsid w:val="00A84A2C"/>
    <w:rsid w:val="00A84A87"/>
    <w:rsid w:val="00A84ABD"/>
    <w:rsid w:val="00A84ADF"/>
    <w:rsid w:val="00A84AF8"/>
    <w:rsid w:val="00A84B46"/>
    <w:rsid w:val="00A84B59"/>
    <w:rsid w:val="00A84BBA"/>
    <w:rsid w:val="00A84BED"/>
    <w:rsid w:val="00A84C38"/>
    <w:rsid w:val="00A84C40"/>
    <w:rsid w:val="00A84C46"/>
    <w:rsid w:val="00A84CA4"/>
    <w:rsid w:val="00A84CFB"/>
    <w:rsid w:val="00A84D15"/>
    <w:rsid w:val="00A84D46"/>
    <w:rsid w:val="00A84D57"/>
    <w:rsid w:val="00A84D5D"/>
    <w:rsid w:val="00A84D6F"/>
    <w:rsid w:val="00A84D8E"/>
    <w:rsid w:val="00A84DB3"/>
    <w:rsid w:val="00A84DF0"/>
    <w:rsid w:val="00A84DFC"/>
    <w:rsid w:val="00A84E24"/>
    <w:rsid w:val="00A84F07"/>
    <w:rsid w:val="00A84F4B"/>
    <w:rsid w:val="00A84FB0"/>
    <w:rsid w:val="00A84FDC"/>
    <w:rsid w:val="00A8501A"/>
    <w:rsid w:val="00A850AD"/>
    <w:rsid w:val="00A850CE"/>
    <w:rsid w:val="00A8512C"/>
    <w:rsid w:val="00A85139"/>
    <w:rsid w:val="00A8519A"/>
    <w:rsid w:val="00A851A1"/>
    <w:rsid w:val="00A851D6"/>
    <w:rsid w:val="00A85232"/>
    <w:rsid w:val="00A85250"/>
    <w:rsid w:val="00A852AD"/>
    <w:rsid w:val="00A852D4"/>
    <w:rsid w:val="00A8535A"/>
    <w:rsid w:val="00A8537D"/>
    <w:rsid w:val="00A853AD"/>
    <w:rsid w:val="00A853B1"/>
    <w:rsid w:val="00A85413"/>
    <w:rsid w:val="00A85464"/>
    <w:rsid w:val="00A8546E"/>
    <w:rsid w:val="00A854B3"/>
    <w:rsid w:val="00A854CF"/>
    <w:rsid w:val="00A854FB"/>
    <w:rsid w:val="00A854FE"/>
    <w:rsid w:val="00A85525"/>
    <w:rsid w:val="00A85599"/>
    <w:rsid w:val="00A855B6"/>
    <w:rsid w:val="00A855EE"/>
    <w:rsid w:val="00A855FC"/>
    <w:rsid w:val="00A8566C"/>
    <w:rsid w:val="00A8569A"/>
    <w:rsid w:val="00A8569B"/>
    <w:rsid w:val="00A8569F"/>
    <w:rsid w:val="00A85724"/>
    <w:rsid w:val="00A85730"/>
    <w:rsid w:val="00A85775"/>
    <w:rsid w:val="00A85782"/>
    <w:rsid w:val="00A857CF"/>
    <w:rsid w:val="00A857E7"/>
    <w:rsid w:val="00A857FB"/>
    <w:rsid w:val="00A857FC"/>
    <w:rsid w:val="00A85815"/>
    <w:rsid w:val="00A85851"/>
    <w:rsid w:val="00A858CA"/>
    <w:rsid w:val="00A858E0"/>
    <w:rsid w:val="00A85909"/>
    <w:rsid w:val="00A85956"/>
    <w:rsid w:val="00A859D2"/>
    <w:rsid w:val="00A85A17"/>
    <w:rsid w:val="00A85A1C"/>
    <w:rsid w:val="00A85A67"/>
    <w:rsid w:val="00A85A8D"/>
    <w:rsid w:val="00A85A96"/>
    <w:rsid w:val="00A85AB2"/>
    <w:rsid w:val="00A85B07"/>
    <w:rsid w:val="00A85B4F"/>
    <w:rsid w:val="00A85B73"/>
    <w:rsid w:val="00A85B77"/>
    <w:rsid w:val="00A85B7E"/>
    <w:rsid w:val="00A85BD9"/>
    <w:rsid w:val="00A85C0E"/>
    <w:rsid w:val="00A85C55"/>
    <w:rsid w:val="00A85C68"/>
    <w:rsid w:val="00A85CB5"/>
    <w:rsid w:val="00A85CBF"/>
    <w:rsid w:val="00A85CE3"/>
    <w:rsid w:val="00A85CEF"/>
    <w:rsid w:val="00A85CF8"/>
    <w:rsid w:val="00A85D14"/>
    <w:rsid w:val="00A85D19"/>
    <w:rsid w:val="00A85DAC"/>
    <w:rsid w:val="00A85E3E"/>
    <w:rsid w:val="00A85E71"/>
    <w:rsid w:val="00A85E93"/>
    <w:rsid w:val="00A85F12"/>
    <w:rsid w:val="00A85F45"/>
    <w:rsid w:val="00A85F48"/>
    <w:rsid w:val="00A86063"/>
    <w:rsid w:val="00A860F1"/>
    <w:rsid w:val="00A8613E"/>
    <w:rsid w:val="00A861BD"/>
    <w:rsid w:val="00A86243"/>
    <w:rsid w:val="00A86251"/>
    <w:rsid w:val="00A862A9"/>
    <w:rsid w:val="00A862F8"/>
    <w:rsid w:val="00A8639B"/>
    <w:rsid w:val="00A863C5"/>
    <w:rsid w:val="00A863D1"/>
    <w:rsid w:val="00A863E6"/>
    <w:rsid w:val="00A863EC"/>
    <w:rsid w:val="00A863FB"/>
    <w:rsid w:val="00A86482"/>
    <w:rsid w:val="00A864B2"/>
    <w:rsid w:val="00A864FD"/>
    <w:rsid w:val="00A86528"/>
    <w:rsid w:val="00A8654C"/>
    <w:rsid w:val="00A86586"/>
    <w:rsid w:val="00A8658A"/>
    <w:rsid w:val="00A86591"/>
    <w:rsid w:val="00A86593"/>
    <w:rsid w:val="00A865C8"/>
    <w:rsid w:val="00A865D6"/>
    <w:rsid w:val="00A865DE"/>
    <w:rsid w:val="00A865E1"/>
    <w:rsid w:val="00A8662E"/>
    <w:rsid w:val="00A866C5"/>
    <w:rsid w:val="00A866CC"/>
    <w:rsid w:val="00A86736"/>
    <w:rsid w:val="00A8675C"/>
    <w:rsid w:val="00A8675D"/>
    <w:rsid w:val="00A867AC"/>
    <w:rsid w:val="00A867ED"/>
    <w:rsid w:val="00A867FC"/>
    <w:rsid w:val="00A8682C"/>
    <w:rsid w:val="00A86860"/>
    <w:rsid w:val="00A86865"/>
    <w:rsid w:val="00A868C2"/>
    <w:rsid w:val="00A868D0"/>
    <w:rsid w:val="00A868F7"/>
    <w:rsid w:val="00A86936"/>
    <w:rsid w:val="00A86958"/>
    <w:rsid w:val="00A8697F"/>
    <w:rsid w:val="00A869C9"/>
    <w:rsid w:val="00A869E9"/>
    <w:rsid w:val="00A869FE"/>
    <w:rsid w:val="00A86A17"/>
    <w:rsid w:val="00A86A25"/>
    <w:rsid w:val="00A86A82"/>
    <w:rsid w:val="00A86A88"/>
    <w:rsid w:val="00A86B3D"/>
    <w:rsid w:val="00A86B79"/>
    <w:rsid w:val="00A86BB2"/>
    <w:rsid w:val="00A86C3E"/>
    <w:rsid w:val="00A86C4F"/>
    <w:rsid w:val="00A86CBF"/>
    <w:rsid w:val="00A86D35"/>
    <w:rsid w:val="00A86D4C"/>
    <w:rsid w:val="00A86D9B"/>
    <w:rsid w:val="00A86E0B"/>
    <w:rsid w:val="00A86E24"/>
    <w:rsid w:val="00A86F1A"/>
    <w:rsid w:val="00A86F1F"/>
    <w:rsid w:val="00A86F5C"/>
    <w:rsid w:val="00A86F5F"/>
    <w:rsid w:val="00A86F9D"/>
    <w:rsid w:val="00A86FBF"/>
    <w:rsid w:val="00A86FC4"/>
    <w:rsid w:val="00A86FE5"/>
    <w:rsid w:val="00A87070"/>
    <w:rsid w:val="00A87096"/>
    <w:rsid w:val="00A870A2"/>
    <w:rsid w:val="00A870B0"/>
    <w:rsid w:val="00A870F2"/>
    <w:rsid w:val="00A87101"/>
    <w:rsid w:val="00A8714B"/>
    <w:rsid w:val="00A871BA"/>
    <w:rsid w:val="00A871CD"/>
    <w:rsid w:val="00A871D2"/>
    <w:rsid w:val="00A87227"/>
    <w:rsid w:val="00A87251"/>
    <w:rsid w:val="00A8725B"/>
    <w:rsid w:val="00A872C9"/>
    <w:rsid w:val="00A87313"/>
    <w:rsid w:val="00A8733B"/>
    <w:rsid w:val="00A8733C"/>
    <w:rsid w:val="00A87360"/>
    <w:rsid w:val="00A87376"/>
    <w:rsid w:val="00A87388"/>
    <w:rsid w:val="00A873AF"/>
    <w:rsid w:val="00A873E7"/>
    <w:rsid w:val="00A87413"/>
    <w:rsid w:val="00A8748E"/>
    <w:rsid w:val="00A874EE"/>
    <w:rsid w:val="00A8751A"/>
    <w:rsid w:val="00A87522"/>
    <w:rsid w:val="00A87525"/>
    <w:rsid w:val="00A87555"/>
    <w:rsid w:val="00A87569"/>
    <w:rsid w:val="00A87584"/>
    <w:rsid w:val="00A875A8"/>
    <w:rsid w:val="00A875CE"/>
    <w:rsid w:val="00A875D8"/>
    <w:rsid w:val="00A87612"/>
    <w:rsid w:val="00A87633"/>
    <w:rsid w:val="00A87674"/>
    <w:rsid w:val="00A8767A"/>
    <w:rsid w:val="00A8770E"/>
    <w:rsid w:val="00A87726"/>
    <w:rsid w:val="00A8774A"/>
    <w:rsid w:val="00A8774F"/>
    <w:rsid w:val="00A87758"/>
    <w:rsid w:val="00A877EA"/>
    <w:rsid w:val="00A87814"/>
    <w:rsid w:val="00A8784A"/>
    <w:rsid w:val="00A87859"/>
    <w:rsid w:val="00A8790F"/>
    <w:rsid w:val="00A87949"/>
    <w:rsid w:val="00A879D4"/>
    <w:rsid w:val="00A87A1D"/>
    <w:rsid w:val="00A87A45"/>
    <w:rsid w:val="00A87A6E"/>
    <w:rsid w:val="00A87A9E"/>
    <w:rsid w:val="00A87AA2"/>
    <w:rsid w:val="00A87AD5"/>
    <w:rsid w:val="00A87B1D"/>
    <w:rsid w:val="00A87B4D"/>
    <w:rsid w:val="00A87B6E"/>
    <w:rsid w:val="00A87BD9"/>
    <w:rsid w:val="00A87BF6"/>
    <w:rsid w:val="00A87C0E"/>
    <w:rsid w:val="00A87C47"/>
    <w:rsid w:val="00A87C9D"/>
    <w:rsid w:val="00A87CBB"/>
    <w:rsid w:val="00A87CC3"/>
    <w:rsid w:val="00A87CEB"/>
    <w:rsid w:val="00A87D24"/>
    <w:rsid w:val="00A87D30"/>
    <w:rsid w:val="00A87D78"/>
    <w:rsid w:val="00A87D7F"/>
    <w:rsid w:val="00A87D87"/>
    <w:rsid w:val="00A87DB5"/>
    <w:rsid w:val="00A87DD0"/>
    <w:rsid w:val="00A87E1B"/>
    <w:rsid w:val="00A87E38"/>
    <w:rsid w:val="00A87E53"/>
    <w:rsid w:val="00A87E6A"/>
    <w:rsid w:val="00A87E6F"/>
    <w:rsid w:val="00A87E77"/>
    <w:rsid w:val="00A87EE3"/>
    <w:rsid w:val="00A87EFA"/>
    <w:rsid w:val="00A87F0E"/>
    <w:rsid w:val="00A87F19"/>
    <w:rsid w:val="00A87F7C"/>
    <w:rsid w:val="00A87FF1"/>
    <w:rsid w:val="00A9000C"/>
    <w:rsid w:val="00A9001F"/>
    <w:rsid w:val="00A9005D"/>
    <w:rsid w:val="00A90062"/>
    <w:rsid w:val="00A9008B"/>
    <w:rsid w:val="00A90099"/>
    <w:rsid w:val="00A90111"/>
    <w:rsid w:val="00A90155"/>
    <w:rsid w:val="00A90192"/>
    <w:rsid w:val="00A901A2"/>
    <w:rsid w:val="00A9021E"/>
    <w:rsid w:val="00A9023E"/>
    <w:rsid w:val="00A90240"/>
    <w:rsid w:val="00A902AC"/>
    <w:rsid w:val="00A902EB"/>
    <w:rsid w:val="00A90303"/>
    <w:rsid w:val="00A90324"/>
    <w:rsid w:val="00A90347"/>
    <w:rsid w:val="00A9038C"/>
    <w:rsid w:val="00A903F8"/>
    <w:rsid w:val="00A90439"/>
    <w:rsid w:val="00A90451"/>
    <w:rsid w:val="00A904D5"/>
    <w:rsid w:val="00A9060A"/>
    <w:rsid w:val="00A906B5"/>
    <w:rsid w:val="00A906C0"/>
    <w:rsid w:val="00A906C3"/>
    <w:rsid w:val="00A9073C"/>
    <w:rsid w:val="00A907F0"/>
    <w:rsid w:val="00A90809"/>
    <w:rsid w:val="00A9080F"/>
    <w:rsid w:val="00A90820"/>
    <w:rsid w:val="00A90865"/>
    <w:rsid w:val="00A9088E"/>
    <w:rsid w:val="00A908A6"/>
    <w:rsid w:val="00A90977"/>
    <w:rsid w:val="00A90999"/>
    <w:rsid w:val="00A909FE"/>
    <w:rsid w:val="00A90A05"/>
    <w:rsid w:val="00A90A97"/>
    <w:rsid w:val="00A90AE3"/>
    <w:rsid w:val="00A90AE9"/>
    <w:rsid w:val="00A90B1B"/>
    <w:rsid w:val="00A90B21"/>
    <w:rsid w:val="00A90B2A"/>
    <w:rsid w:val="00A90B30"/>
    <w:rsid w:val="00A90B3D"/>
    <w:rsid w:val="00A90B92"/>
    <w:rsid w:val="00A90BC6"/>
    <w:rsid w:val="00A90BCB"/>
    <w:rsid w:val="00A90C01"/>
    <w:rsid w:val="00A90C1A"/>
    <w:rsid w:val="00A90C80"/>
    <w:rsid w:val="00A90C97"/>
    <w:rsid w:val="00A90CAC"/>
    <w:rsid w:val="00A90CD7"/>
    <w:rsid w:val="00A90D7A"/>
    <w:rsid w:val="00A90D8B"/>
    <w:rsid w:val="00A90D91"/>
    <w:rsid w:val="00A90D99"/>
    <w:rsid w:val="00A90DEB"/>
    <w:rsid w:val="00A90DF8"/>
    <w:rsid w:val="00A90E16"/>
    <w:rsid w:val="00A90E18"/>
    <w:rsid w:val="00A90E4C"/>
    <w:rsid w:val="00A90E65"/>
    <w:rsid w:val="00A90ECC"/>
    <w:rsid w:val="00A90F42"/>
    <w:rsid w:val="00A90F57"/>
    <w:rsid w:val="00A90F92"/>
    <w:rsid w:val="00A90FC7"/>
    <w:rsid w:val="00A91013"/>
    <w:rsid w:val="00A9102A"/>
    <w:rsid w:val="00A9103E"/>
    <w:rsid w:val="00A91045"/>
    <w:rsid w:val="00A9106F"/>
    <w:rsid w:val="00A910B6"/>
    <w:rsid w:val="00A91129"/>
    <w:rsid w:val="00A91186"/>
    <w:rsid w:val="00A911EC"/>
    <w:rsid w:val="00A911FA"/>
    <w:rsid w:val="00A912CC"/>
    <w:rsid w:val="00A91345"/>
    <w:rsid w:val="00A913C6"/>
    <w:rsid w:val="00A913D4"/>
    <w:rsid w:val="00A9144A"/>
    <w:rsid w:val="00A914CD"/>
    <w:rsid w:val="00A914EB"/>
    <w:rsid w:val="00A914F5"/>
    <w:rsid w:val="00A9157E"/>
    <w:rsid w:val="00A9158C"/>
    <w:rsid w:val="00A91592"/>
    <w:rsid w:val="00A9164C"/>
    <w:rsid w:val="00A91659"/>
    <w:rsid w:val="00A9165D"/>
    <w:rsid w:val="00A91679"/>
    <w:rsid w:val="00A9167D"/>
    <w:rsid w:val="00A916C2"/>
    <w:rsid w:val="00A916DD"/>
    <w:rsid w:val="00A917AE"/>
    <w:rsid w:val="00A917CB"/>
    <w:rsid w:val="00A917CF"/>
    <w:rsid w:val="00A9183C"/>
    <w:rsid w:val="00A91848"/>
    <w:rsid w:val="00A9186D"/>
    <w:rsid w:val="00A9187A"/>
    <w:rsid w:val="00A9188D"/>
    <w:rsid w:val="00A918FE"/>
    <w:rsid w:val="00A9190A"/>
    <w:rsid w:val="00A91925"/>
    <w:rsid w:val="00A91946"/>
    <w:rsid w:val="00A919A1"/>
    <w:rsid w:val="00A919DE"/>
    <w:rsid w:val="00A91A5A"/>
    <w:rsid w:val="00A91A83"/>
    <w:rsid w:val="00A91A8D"/>
    <w:rsid w:val="00A91AA7"/>
    <w:rsid w:val="00A91AAC"/>
    <w:rsid w:val="00A91AC3"/>
    <w:rsid w:val="00A91AE3"/>
    <w:rsid w:val="00A91B3B"/>
    <w:rsid w:val="00A91B85"/>
    <w:rsid w:val="00A91BAF"/>
    <w:rsid w:val="00A91BFE"/>
    <w:rsid w:val="00A91C6D"/>
    <w:rsid w:val="00A91C78"/>
    <w:rsid w:val="00A91CAD"/>
    <w:rsid w:val="00A91D3C"/>
    <w:rsid w:val="00A91D4B"/>
    <w:rsid w:val="00A91D6F"/>
    <w:rsid w:val="00A91E25"/>
    <w:rsid w:val="00A91E45"/>
    <w:rsid w:val="00A91E86"/>
    <w:rsid w:val="00A91E9A"/>
    <w:rsid w:val="00A91EAC"/>
    <w:rsid w:val="00A91EAE"/>
    <w:rsid w:val="00A91EE6"/>
    <w:rsid w:val="00A91F1D"/>
    <w:rsid w:val="00A91F35"/>
    <w:rsid w:val="00A91FAB"/>
    <w:rsid w:val="00A91FD9"/>
    <w:rsid w:val="00A92039"/>
    <w:rsid w:val="00A92053"/>
    <w:rsid w:val="00A9205B"/>
    <w:rsid w:val="00A9208E"/>
    <w:rsid w:val="00A9211A"/>
    <w:rsid w:val="00A92192"/>
    <w:rsid w:val="00A921C0"/>
    <w:rsid w:val="00A921E9"/>
    <w:rsid w:val="00A9220F"/>
    <w:rsid w:val="00A9228F"/>
    <w:rsid w:val="00A922A1"/>
    <w:rsid w:val="00A922A9"/>
    <w:rsid w:val="00A92329"/>
    <w:rsid w:val="00A92345"/>
    <w:rsid w:val="00A9234A"/>
    <w:rsid w:val="00A92353"/>
    <w:rsid w:val="00A92394"/>
    <w:rsid w:val="00A92397"/>
    <w:rsid w:val="00A923BD"/>
    <w:rsid w:val="00A923BE"/>
    <w:rsid w:val="00A92401"/>
    <w:rsid w:val="00A92408"/>
    <w:rsid w:val="00A924B8"/>
    <w:rsid w:val="00A924C0"/>
    <w:rsid w:val="00A9253C"/>
    <w:rsid w:val="00A92546"/>
    <w:rsid w:val="00A9259A"/>
    <w:rsid w:val="00A9259D"/>
    <w:rsid w:val="00A925E1"/>
    <w:rsid w:val="00A92602"/>
    <w:rsid w:val="00A92651"/>
    <w:rsid w:val="00A926A5"/>
    <w:rsid w:val="00A92736"/>
    <w:rsid w:val="00A92755"/>
    <w:rsid w:val="00A92779"/>
    <w:rsid w:val="00A927B2"/>
    <w:rsid w:val="00A927B3"/>
    <w:rsid w:val="00A927C3"/>
    <w:rsid w:val="00A927D4"/>
    <w:rsid w:val="00A927E4"/>
    <w:rsid w:val="00A9282F"/>
    <w:rsid w:val="00A92839"/>
    <w:rsid w:val="00A92857"/>
    <w:rsid w:val="00A9286E"/>
    <w:rsid w:val="00A92896"/>
    <w:rsid w:val="00A928AD"/>
    <w:rsid w:val="00A928C1"/>
    <w:rsid w:val="00A928D9"/>
    <w:rsid w:val="00A928E9"/>
    <w:rsid w:val="00A92900"/>
    <w:rsid w:val="00A9290A"/>
    <w:rsid w:val="00A9294B"/>
    <w:rsid w:val="00A9294F"/>
    <w:rsid w:val="00A92964"/>
    <w:rsid w:val="00A92971"/>
    <w:rsid w:val="00A92984"/>
    <w:rsid w:val="00A929FA"/>
    <w:rsid w:val="00A92A07"/>
    <w:rsid w:val="00A92A1C"/>
    <w:rsid w:val="00A92A32"/>
    <w:rsid w:val="00A92A3A"/>
    <w:rsid w:val="00A92A42"/>
    <w:rsid w:val="00A92A4B"/>
    <w:rsid w:val="00A92A4D"/>
    <w:rsid w:val="00A92A88"/>
    <w:rsid w:val="00A92AB7"/>
    <w:rsid w:val="00A92ABB"/>
    <w:rsid w:val="00A92ADC"/>
    <w:rsid w:val="00A92AE4"/>
    <w:rsid w:val="00A92AED"/>
    <w:rsid w:val="00A92B59"/>
    <w:rsid w:val="00A92C0D"/>
    <w:rsid w:val="00A92C18"/>
    <w:rsid w:val="00A92C43"/>
    <w:rsid w:val="00A92C5A"/>
    <w:rsid w:val="00A92C61"/>
    <w:rsid w:val="00A92C93"/>
    <w:rsid w:val="00A92C9F"/>
    <w:rsid w:val="00A92CBD"/>
    <w:rsid w:val="00A92CE0"/>
    <w:rsid w:val="00A92D4D"/>
    <w:rsid w:val="00A92DF6"/>
    <w:rsid w:val="00A92E42"/>
    <w:rsid w:val="00A92E51"/>
    <w:rsid w:val="00A92E77"/>
    <w:rsid w:val="00A92E9A"/>
    <w:rsid w:val="00A92ED1"/>
    <w:rsid w:val="00A92EED"/>
    <w:rsid w:val="00A92EF5"/>
    <w:rsid w:val="00A92F01"/>
    <w:rsid w:val="00A92F03"/>
    <w:rsid w:val="00A92F47"/>
    <w:rsid w:val="00A92F59"/>
    <w:rsid w:val="00A92F77"/>
    <w:rsid w:val="00A92FAF"/>
    <w:rsid w:val="00A92FB0"/>
    <w:rsid w:val="00A9308C"/>
    <w:rsid w:val="00A930AD"/>
    <w:rsid w:val="00A930DC"/>
    <w:rsid w:val="00A930F8"/>
    <w:rsid w:val="00A9314B"/>
    <w:rsid w:val="00A931B0"/>
    <w:rsid w:val="00A931D5"/>
    <w:rsid w:val="00A931FD"/>
    <w:rsid w:val="00A93233"/>
    <w:rsid w:val="00A932A0"/>
    <w:rsid w:val="00A932AC"/>
    <w:rsid w:val="00A932AD"/>
    <w:rsid w:val="00A932EA"/>
    <w:rsid w:val="00A93307"/>
    <w:rsid w:val="00A9333C"/>
    <w:rsid w:val="00A93354"/>
    <w:rsid w:val="00A9338B"/>
    <w:rsid w:val="00A9342E"/>
    <w:rsid w:val="00A93451"/>
    <w:rsid w:val="00A9346B"/>
    <w:rsid w:val="00A934FA"/>
    <w:rsid w:val="00A934FB"/>
    <w:rsid w:val="00A93533"/>
    <w:rsid w:val="00A935A5"/>
    <w:rsid w:val="00A93602"/>
    <w:rsid w:val="00A93684"/>
    <w:rsid w:val="00A936ED"/>
    <w:rsid w:val="00A9374A"/>
    <w:rsid w:val="00A93758"/>
    <w:rsid w:val="00A93771"/>
    <w:rsid w:val="00A9377D"/>
    <w:rsid w:val="00A937D1"/>
    <w:rsid w:val="00A9380C"/>
    <w:rsid w:val="00A93856"/>
    <w:rsid w:val="00A9385C"/>
    <w:rsid w:val="00A9389E"/>
    <w:rsid w:val="00A938A9"/>
    <w:rsid w:val="00A938D4"/>
    <w:rsid w:val="00A93909"/>
    <w:rsid w:val="00A93928"/>
    <w:rsid w:val="00A93951"/>
    <w:rsid w:val="00A939B3"/>
    <w:rsid w:val="00A939E3"/>
    <w:rsid w:val="00A93B02"/>
    <w:rsid w:val="00A93B3C"/>
    <w:rsid w:val="00A93B5A"/>
    <w:rsid w:val="00A93B77"/>
    <w:rsid w:val="00A93B7C"/>
    <w:rsid w:val="00A93BBE"/>
    <w:rsid w:val="00A93C12"/>
    <w:rsid w:val="00A93CE1"/>
    <w:rsid w:val="00A93D1E"/>
    <w:rsid w:val="00A93D2E"/>
    <w:rsid w:val="00A93D73"/>
    <w:rsid w:val="00A93DD5"/>
    <w:rsid w:val="00A93E31"/>
    <w:rsid w:val="00A93E3F"/>
    <w:rsid w:val="00A93E41"/>
    <w:rsid w:val="00A93E4E"/>
    <w:rsid w:val="00A93E5C"/>
    <w:rsid w:val="00A93E6B"/>
    <w:rsid w:val="00A93EB9"/>
    <w:rsid w:val="00A93ECA"/>
    <w:rsid w:val="00A93ECB"/>
    <w:rsid w:val="00A93ED2"/>
    <w:rsid w:val="00A93EEC"/>
    <w:rsid w:val="00A93F41"/>
    <w:rsid w:val="00A93F77"/>
    <w:rsid w:val="00A93FE0"/>
    <w:rsid w:val="00A94032"/>
    <w:rsid w:val="00A94034"/>
    <w:rsid w:val="00A94069"/>
    <w:rsid w:val="00A94072"/>
    <w:rsid w:val="00A94094"/>
    <w:rsid w:val="00A9409E"/>
    <w:rsid w:val="00A94175"/>
    <w:rsid w:val="00A94186"/>
    <w:rsid w:val="00A941AB"/>
    <w:rsid w:val="00A941EF"/>
    <w:rsid w:val="00A94218"/>
    <w:rsid w:val="00A9422D"/>
    <w:rsid w:val="00A94242"/>
    <w:rsid w:val="00A94258"/>
    <w:rsid w:val="00A942B6"/>
    <w:rsid w:val="00A942EC"/>
    <w:rsid w:val="00A942F1"/>
    <w:rsid w:val="00A942FD"/>
    <w:rsid w:val="00A94325"/>
    <w:rsid w:val="00A943B1"/>
    <w:rsid w:val="00A943D8"/>
    <w:rsid w:val="00A943F1"/>
    <w:rsid w:val="00A943F2"/>
    <w:rsid w:val="00A94405"/>
    <w:rsid w:val="00A9440F"/>
    <w:rsid w:val="00A94437"/>
    <w:rsid w:val="00A9447B"/>
    <w:rsid w:val="00A94492"/>
    <w:rsid w:val="00A944CC"/>
    <w:rsid w:val="00A944D8"/>
    <w:rsid w:val="00A944DF"/>
    <w:rsid w:val="00A944E0"/>
    <w:rsid w:val="00A944E1"/>
    <w:rsid w:val="00A94539"/>
    <w:rsid w:val="00A9453E"/>
    <w:rsid w:val="00A9458A"/>
    <w:rsid w:val="00A945E0"/>
    <w:rsid w:val="00A94616"/>
    <w:rsid w:val="00A94657"/>
    <w:rsid w:val="00A9469C"/>
    <w:rsid w:val="00A946A7"/>
    <w:rsid w:val="00A9471F"/>
    <w:rsid w:val="00A94729"/>
    <w:rsid w:val="00A94735"/>
    <w:rsid w:val="00A9478E"/>
    <w:rsid w:val="00A9479F"/>
    <w:rsid w:val="00A947AE"/>
    <w:rsid w:val="00A947FA"/>
    <w:rsid w:val="00A94808"/>
    <w:rsid w:val="00A94867"/>
    <w:rsid w:val="00A9488D"/>
    <w:rsid w:val="00A94909"/>
    <w:rsid w:val="00A9490B"/>
    <w:rsid w:val="00A94969"/>
    <w:rsid w:val="00A9497C"/>
    <w:rsid w:val="00A94A48"/>
    <w:rsid w:val="00A94B0B"/>
    <w:rsid w:val="00A94B11"/>
    <w:rsid w:val="00A94B26"/>
    <w:rsid w:val="00A94B71"/>
    <w:rsid w:val="00A94B73"/>
    <w:rsid w:val="00A94B78"/>
    <w:rsid w:val="00A94BCE"/>
    <w:rsid w:val="00A94C21"/>
    <w:rsid w:val="00A94C3C"/>
    <w:rsid w:val="00A94C89"/>
    <w:rsid w:val="00A94CFE"/>
    <w:rsid w:val="00A94D07"/>
    <w:rsid w:val="00A94D35"/>
    <w:rsid w:val="00A94D4D"/>
    <w:rsid w:val="00A94D70"/>
    <w:rsid w:val="00A94D8B"/>
    <w:rsid w:val="00A94D92"/>
    <w:rsid w:val="00A94DA1"/>
    <w:rsid w:val="00A94DAA"/>
    <w:rsid w:val="00A94DD6"/>
    <w:rsid w:val="00A94E32"/>
    <w:rsid w:val="00A94E93"/>
    <w:rsid w:val="00A94EA6"/>
    <w:rsid w:val="00A94EB1"/>
    <w:rsid w:val="00A94EBD"/>
    <w:rsid w:val="00A94EBE"/>
    <w:rsid w:val="00A94EEE"/>
    <w:rsid w:val="00A94F55"/>
    <w:rsid w:val="00A94F90"/>
    <w:rsid w:val="00A94FA5"/>
    <w:rsid w:val="00A94FBF"/>
    <w:rsid w:val="00A94FCC"/>
    <w:rsid w:val="00A95047"/>
    <w:rsid w:val="00A950A2"/>
    <w:rsid w:val="00A950D5"/>
    <w:rsid w:val="00A95106"/>
    <w:rsid w:val="00A9510B"/>
    <w:rsid w:val="00A9517C"/>
    <w:rsid w:val="00A951B2"/>
    <w:rsid w:val="00A951DE"/>
    <w:rsid w:val="00A951FD"/>
    <w:rsid w:val="00A95283"/>
    <w:rsid w:val="00A952C2"/>
    <w:rsid w:val="00A952E4"/>
    <w:rsid w:val="00A95327"/>
    <w:rsid w:val="00A9533F"/>
    <w:rsid w:val="00A95350"/>
    <w:rsid w:val="00A95382"/>
    <w:rsid w:val="00A953AB"/>
    <w:rsid w:val="00A953D9"/>
    <w:rsid w:val="00A95437"/>
    <w:rsid w:val="00A95462"/>
    <w:rsid w:val="00A9546E"/>
    <w:rsid w:val="00A9548E"/>
    <w:rsid w:val="00A954CD"/>
    <w:rsid w:val="00A954E5"/>
    <w:rsid w:val="00A954F6"/>
    <w:rsid w:val="00A95530"/>
    <w:rsid w:val="00A95538"/>
    <w:rsid w:val="00A955AB"/>
    <w:rsid w:val="00A955AC"/>
    <w:rsid w:val="00A955AD"/>
    <w:rsid w:val="00A955B7"/>
    <w:rsid w:val="00A955BD"/>
    <w:rsid w:val="00A95600"/>
    <w:rsid w:val="00A95637"/>
    <w:rsid w:val="00A95678"/>
    <w:rsid w:val="00A956AC"/>
    <w:rsid w:val="00A956B9"/>
    <w:rsid w:val="00A956DD"/>
    <w:rsid w:val="00A95757"/>
    <w:rsid w:val="00A95794"/>
    <w:rsid w:val="00A95854"/>
    <w:rsid w:val="00A958A2"/>
    <w:rsid w:val="00A958D9"/>
    <w:rsid w:val="00A95925"/>
    <w:rsid w:val="00A95937"/>
    <w:rsid w:val="00A95965"/>
    <w:rsid w:val="00A959AC"/>
    <w:rsid w:val="00A959E2"/>
    <w:rsid w:val="00A959EF"/>
    <w:rsid w:val="00A959F7"/>
    <w:rsid w:val="00A95A0D"/>
    <w:rsid w:val="00A95AC6"/>
    <w:rsid w:val="00A95B24"/>
    <w:rsid w:val="00A95B39"/>
    <w:rsid w:val="00A95B44"/>
    <w:rsid w:val="00A95B47"/>
    <w:rsid w:val="00A95B87"/>
    <w:rsid w:val="00A95BC5"/>
    <w:rsid w:val="00A95BF4"/>
    <w:rsid w:val="00A95BFE"/>
    <w:rsid w:val="00A95C36"/>
    <w:rsid w:val="00A95C67"/>
    <w:rsid w:val="00A95C6C"/>
    <w:rsid w:val="00A95C77"/>
    <w:rsid w:val="00A95CE4"/>
    <w:rsid w:val="00A95D19"/>
    <w:rsid w:val="00A95D25"/>
    <w:rsid w:val="00A95DA7"/>
    <w:rsid w:val="00A95DB4"/>
    <w:rsid w:val="00A95DFD"/>
    <w:rsid w:val="00A95E26"/>
    <w:rsid w:val="00A95E7E"/>
    <w:rsid w:val="00A95EE9"/>
    <w:rsid w:val="00A95F24"/>
    <w:rsid w:val="00A95F47"/>
    <w:rsid w:val="00A95F70"/>
    <w:rsid w:val="00A95F7F"/>
    <w:rsid w:val="00A95FA2"/>
    <w:rsid w:val="00A95FA3"/>
    <w:rsid w:val="00A95FE4"/>
    <w:rsid w:val="00A96064"/>
    <w:rsid w:val="00A960AE"/>
    <w:rsid w:val="00A960D2"/>
    <w:rsid w:val="00A960E9"/>
    <w:rsid w:val="00A960F9"/>
    <w:rsid w:val="00A96130"/>
    <w:rsid w:val="00A96154"/>
    <w:rsid w:val="00A96156"/>
    <w:rsid w:val="00A96196"/>
    <w:rsid w:val="00A961C1"/>
    <w:rsid w:val="00A961C6"/>
    <w:rsid w:val="00A96243"/>
    <w:rsid w:val="00A962A5"/>
    <w:rsid w:val="00A962C4"/>
    <w:rsid w:val="00A96324"/>
    <w:rsid w:val="00A96384"/>
    <w:rsid w:val="00A963AA"/>
    <w:rsid w:val="00A96426"/>
    <w:rsid w:val="00A9643C"/>
    <w:rsid w:val="00A964BB"/>
    <w:rsid w:val="00A96540"/>
    <w:rsid w:val="00A96545"/>
    <w:rsid w:val="00A96555"/>
    <w:rsid w:val="00A9658A"/>
    <w:rsid w:val="00A965A4"/>
    <w:rsid w:val="00A965CC"/>
    <w:rsid w:val="00A96621"/>
    <w:rsid w:val="00A9666A"/>
    <w:rsid w:val="00A966A1"/>
    <w:rsid w:val="00A966D4"/>
    <w:rsid w:val="00A966F4"/>
    <w:rsid w:val="00A96707"/>
    <w:rsid w:val="00A96711"/>
    <w:rsid w:val="00A9676D"/>
    <w:rsid w:val="00A96788"/>
    <w:rsid w:val="00A96798"/>
    <w:rsid w:val="00A967F8"/>
    <w:rsid w:val="00A96820"/>
    <w:rsid w:val="00A96860"/>
    <w:rsid w:val="00A96868"/>
    <w:rsid w:val="00A968A5"/>
    <w:rsid w:val="00A968F3"/>
    <w:rsid w:val="00A96932"/>
    <w:rsid w:val="00A96946"/>
    <w:rsid w:val="00A96978"/>
    <w:rsid w:val="00A969B3"/>
    <w:rsid w:val="00A969F4"/>
    <w:rsid w:val="00A96A0B"/>
    <w:rsid w:val="00A96A36"/>
    <w:rsid w:val="00A96A90"/>
    <w:rsid w:val="00A96AED"/>
    <w:rsid w:val="00A96BC7"/>
    <w:rsid w:val="00A96C03"/>
    <w:rsid w:val="00A96C1F"/>
    <w:rsid w:val="00A96C20"/>
    <w:rsid w:val="00A96C28"/>
    <w:rsid w:val="00A96C4A"/>
    <w:rsid w:val="00A96C63"/>
    <w:rsid w:val="00A96CC5"/>
    <w:rsid w:val="00A96CE7"/>
    <w:rsid w:val="00A96CF4"/>
    <w:rsid w:val="00A96DFB"/>
    <w:rsid w:val="00A96E24"/>
    <w:rsid w:val="00A96EBB"/>
    <w:rsid w:val="00A96F26"/>
    <w:rsid w:val="00A96F27"/>
    <w:rsid w:val="00A96F63"/>
    <w:rsid w:val="00A96FD9"/>
    <w:rsid w:val="00A96FF7"/>
    <w:rsid w:val="00A9701E"/>
    <w:rsid w:val="00A9702F"/>
    <w:rsid w:val="00A97058"/>
    <w:rsid w:val="00A97061"/>
    <w:rsid w:val="00A97094"/>
    <w:rsid w:val="00A970F8"/>
    <w:rsid w:val="00A9712A"/>
    <w:rsid w:val="00A9715D"/>
    <w:rsid w:val="00A97170"/>
    <w:rsid w:val="00A97198"/>
    <w:rsid w:val="00A971A0"/>
    <w:rsid w:val="00A971D5"/>
    <w:rsid w:val="00A971E1"/>
    <w:rsid w:val="00A9721B"/>
    <w:rsid w:val="00A972CB"/>
    <w:rsid w:val="00A9733D"/>
    <w:rsid w:val="00A9738B"/>
    <w:rsid w:val="00A973C1"/>
    <w:rsid w:val="00A973E8"/>
    <w:rsid w:val="00A97419"/>
    <w:rsid w:val="00A9742A"/>
    <w:rsid w:val="00A9742C"/>
    <w:rsid w:val="00A9744A"/>
    <w:rsid w:val="00A9747D"/>
    <w:rsid w:val="00A974AC"/>
    <w:rsid w:val="00A974E9"/>
    <w:rsid w:val="00A97509"/>
    <w:rsid w:val="00A97536"/>
    <w:rsid w:val="00A975C4"/>
    <w:rsid w:val="00A975E0"/>
    <w:rsid w:val="00A975ED"/>
    <w:rsid w:val="00A975F1"/>
    <w:rsid w:val="00A975F6"/>
    <w:rsid w:val="00A976A2"/>
    <w:rsid w:val="00A976A8"/>
    <w:rsid w:val="00A976B0"/>
    <w:rsid w:val="00A976F7"/>
    <w:rsid w:val="00A97726"/>
    <w:rsid w:val="00A9774C"/>
    <w:rsid w:val="00A9779D"/>
    <w:rsid w:val="00A977B0"/>
    <w:rsid w:val="00A977B9"/>
    <w:rsid w:val="00A977E3"/>
    <w:rsid w:val="00A97822"/>
    <w:rsid w:val="00A97849"/>
    <w:rsid w:val="00A97866"/>
    <w:rsid w:val="00A9787C"/>
    <w:rsid w:val="00A978D5"/>
    <w:rsid w:val="00A978DE"/>
    <w:rsid w:val="00A978FA"/>
    <w:rsid w:val="00A97904"/>
    <w:rsid w:val="00A97906"/>
    <w:rsid w:val="00A9791C"/>
    <w:rsid w:val="00A97923"/>
    <w:rsid w:val="00A97936"/>
    <w:rsid w:val="00A97962"/>
    <w:rsid w:val="00A9797B"/>
    <w:rsid w:val="00A979C3"/>
    <w:rsid w:val="00A979C5"/>
    <w:rsid w:val="00A979D8"/>
    <w:rsid w:val="00A979E5"/>
    <w:rsid w:val="00A979EB"/>
    <w:rsid w:val="00A97A68"/>
    <w:rsid w:val="00A97AF4"/>
    <w:rsid w:val="00A97B02"/>
    <w:rsid w:val="00A97B3C"/>
    <w:rsid w:val="00A97C0A"/>
    <w:rsid w:val="00A97C22"/>
    <w:rsid w:val="00A97C3F"/>
    <w:rsid w:val="00A97C58"/>
    <w:rsid w:val="00A97CC6"/>
    <w:rsid w:val="00A97CE9"/>
    <w:rsid w:val="00A97D0F"/>
    <w:rsid w:val="00A97D75"/>
    <w:rsid w:val="00A97D94"/>
    <w:rsid w:val="00A97DE9"/>
    <w:rsid w:val="00A97E86"/>
    <w:rsid w:val="00A97E93"/>
    <w:rsid w:val="00A97EA7"/>
    <w:rsid w:val="00A97F2E"/>
    <w:rsid w:val="00A97F54"/>
    <w:rsid w:val="00A97F5A"/>
    <w:rsid w:val="00A97FD2"/>
    <w:rsid w:val="00AA00AB"/>
    <w:rsid w:val="00AA00E0"/>
    <w:rsid w:val="00AA00E4"/>
    <w:rsid w:val="00AA0113"/>
    <w:rsid w:val="00AA0135"/>
    <w:rsid w:val="00AA0184"/>
    <w:rsid w:val="00AA0191"/>
    <w:rsid w:val="00AA0193"/>
    <w:rsid w:val="00AA0213"/>
    <w:rsid w:val="00AA021F"/>
    <w:rsid w:val="00AA0261"/>
    <w:rsid w:val="00AA0263"/>
    <w:rsid w:val="00AA0266"/>
    <w:rsid w:val="00AA02BE"/>
    <w:rsid w:val="00AA02EF"/>
    <w:rsid w:val="00AA02F5"/>
    <w:rsid w:val="00AA0383"/>
    <w:rsid w:val="00AA03F5"/>
    <w:rsid w:val="00AA03FF"/>
    <w:rsid w:val="00AA042D"/>
    <w:rsid w:val="00AA044A"/>
    <w:rsid w:val="00AA044F"/>
    <w:rsid w:val="00AA0470"/>
    <w:rsid w:val="00AA047A"/>
    <w:rsid w:val="00AA048A"/>
    <w:rsid w:val="00AA04D4"/>
    <w:rsid w:val="00AA04D8"/>
    <w:rsid w:val="00AA0517"/>
    <w:rsid w:val="00AA0546"/>
    <w:rsid w:val="00AA05A3"/>
    <w:rsid w:val="00AA05C4"/>
    <w:rsid w:val="00AA0627"/>
    <w:rsid w:val="00AA0664"/>
    <w:rsid w:val="00AA06D0"/>
    <w:rsid w:val="00AA0709"/>
    <w:rsid w:val="00AA0711"/>
    <w:rsid w:val="00AA073B"/>
    <w:rsid w:val="00AA0769"/>
    <w:rsid w:val="00AA07CC"/>
    <w:rsid w:val="00AA080E"/>
    <w:rsid w:val="00AA0825"/>
    <w:rsid w:val="00AA0838"/>
    <w:rsid w:val="00AA084D"/>
    <w:rsid w:val="00AA089B"/>
    <w:rsid w:val="00AA08B8"/>
    <w:rsid w:val="00AA0952"/>
    <w:rsid w:val="00AA0967"/>
    <w:rsid w:val="00AA0993"/>
    <w:rsid w:val="00AA0A1A"/>
    <w:rsid w:val="00AA0A59"/>
    <w:rsid w:val="00AA0A8C"/>
    <w:rsid w:val="00AA0AA4"/>
    <w:rsid w:val="00AA0ABC"/>
    <w:rsid w:val="00AA0AC8"/>
    <w:rsid w:val="00AA0ADF"/>
    <w:rsid w:val="00AA0AE3"/>
    <w:rsid w:val="00AA0AF9"/>
    <w:rsid w:val="00AA0B4A"/>
    <w:rsid w:val="00AA0B59"/>
    <w:rsid w:val="00AA0B66"/>
    <w:rsid w:val="00AA0B9C"/>
    <w:rsid w:val="00AA0BD7"/>
    <w:rsid w:val="00AA0C04"/>
    <w:rsid w:val="00AA0C08"/>
    <w:rsid w:val="00AA0C32"/>
    <w:rsid w:val="00AA0C4F"/>
    <w:rsid w:val="00AA0C52"/>
    <w:rsid w:val="00AA0C81"/>
    <w:rsid w:val="00AA0C8C"/>
    <w:rsid w:val="00AA0CB0"/>
    <w:rsid w:val="00AA0CC1"/>
    <w:rsid w:val="00AA0CE3"/>
    <w:rsid w:val="00AA0D46"/>
    <w:rsid w:val="00AA0DE4"/>
    <w:rsid w:val="00AA0E0C"/>
    <w:rsid w:val="00AA0E26"/>
    <w:rsid w:val="00AA0E30"/>
    <w:rsid w:val="00AA0E55"/>
    <w:rsid w:val="00AA0E58"/>
    <w:rsid w:val="00AA0E71"/>
    <w:rsid w:val="00AA0F1D"/>
    <w:rsid w:val="00AA0F52"/>
    <w:rsid w:val="00AA0FB4"/>
    <w:rsid w:val="00AA0FD0"/>
    <w:rsid w:val="00AA1007"/>
    <w:rsid w:val="00AA1081"/>
    <w:rsid w:val="00AA117F"/>
    <w:rsid w:val="00AA1225"/>
    <w:rsid w:val="00AA1236"/>
    <w:rsid w:val="00AA12BD"/>
    <w:rsid w:val="00AA12DE"/>
    <w:rsid w:val="00AA135C"/>
    <w:rsid w:val="00AA136C"/>
    <w:rsid w:val="00AA137A"/>
    <w:rsid w:val="00AA138E"/>
    <w:rsid w:val="00AA13B7"/>
    <w:rsid w:val="00AA13E9"/>
    <w:rsid w:val="00AA147B"/>
    <w:rsid w:val="00AA14AA"/>
    <w:rsid w:val="00AA1559"/>
    <w:rsid w:val="00AA1569"/>
    <w:rsid w:val="00AA15F9"/>
    <w:rsid w:val="00AA1614"/>
    <w:rsid w:val="00AA1617"/>
    <w:rsid w:val="00AA161F"/>
    <w:rsid w:val="00AA1624"/>
    <w:rsid w:val="00AA162E"/>
    <w:rsid w:val="00AA1673"/>
    <w:rsid w:val="00AA1681"/>
    <w:rsid w:val="00AA16B4"/>
    <w:rsid w:val="00AA16BF"/>
    <w:rsid w:val="00AA1714"/>
    <w:rsid w:val="00AA1720"/>
    <w:rsid w:val="00AA1789"/>
    <w:rsid w:val="00AA1799"/>
    <w:rsid w:val="00AA17D1"/>
    <w:rsid w:val="00AA17DB"/>
    <w:rsid w:val="00AA1851"/>
    <w:rsid w:val="00AA18BB"/>
    <w:rsid w:val="00AA18E0"/>
    <w:rsid w:val="00AA1978"/>
    <w:rsid w:val="00AA197F"/>
    <w:rsid w:val="00AA1989"/>
    <w:rsid w:val="00AA19A4"/>
    <w:rsid w:val="00AA19E7"/>
    <w:rsid w:val="00AA1A2C"/>
    <w:rsid w:val="00AA1A96"/>
    <w:rsid w:val="00AA1AEA"/>
    <w:rsid w:val="00AA1BE0"/>
    <w:rsid w:val="00AA1C0C"/>
    <w:rsid w:val="00AA1C52"/>
    <w:rsid w:val="00AA1C58"/>
    <w:rsid w:val="00AA1C65"/>
    <w:rsid w:val="00AA1CAF"/>
    <w:rsid w:val="00AA1CC8"/>
    <w:rsid w:val="00AA1CE4"/>
    <w:rsid w:val="00AA1CFB"/>
    <w:rsid w:val="00AA1D4D"/>
    <w:rsid w:val="00AA1DD3"/>
    <w:rsid w:val="00AA1DDA"/>
    <w:rsid w:val="00AA1E12"/>
    <w:rsid w:val="00AA1EC2"/>
    <w:rsid w:val="00AA1F17"/>
    <w:rsid w:val="00AA1F5C"/>
    <w:rsid w:val="00AA1F76"/>
    <w:rsid w:val="00AA1FDD"/>
    <w:rsid w:val="00AA2014"/>
    <w:rsid w:val="00AA2029"/>
    <w:rsid w:val="00AA2036"/>
    <w:rsid w:val="00AA2055"/>
    <w:rsid w:val="00AA208B"/>
    <w:rsid w:val="00AA20E3"/>
    <w:rsid w:val="00AA210B"/>
    <w:rsid w:val="00AA2195"/>
    <w:rsid w:val="00AA21D2"/>
    <w:rsid w:val="00AA21EC"/>
    <w:rsid w:val="00AA220E"/>
    <w:rsid w:val="00AA2225"/>
    <w:rsid w:val="00AA2272"/>
    <w:rsid w:val="00AA227F"/>
    <w:rsid w:val="00AA228F"/>
    <w:rsid w:val="00AA22A0"/>
    <w:rsid w:val="00AA2319"/>
    <w:rsid w:val="00AA2323"/>
    <w:rsid w:val="00AA23AE"/>
    <w:rsid w:val="00AA23EB"/>
    <w:rsid w:val="00AA2412"/>
    <w:rsid w:val="00AA2422"/>
    <w:rsid w:val="00AA242C"/>
    <w:rsid w:val="00AA2448"/>
    <w:rsid w:val="00AA244A"/>
    <w:rsid w:val="00AA24D3"/>
    <w:rsid w:val="00AA24F8"/>
    <w:rsid w:val="00AA251C"/>
    <w:rsid w:val="00AA2521"/>
    <w:rsid w:val="00AA2529"/>
    <w:rsid w:val="00AA252D"/>
    <w:rsid w:val="00AA25D1"/>
    <w:rsid w:val="00AA25E4"/>
    <w:rsid w:val="00AA2643"/>
    <w:rsid w:val="00AA2667"/>
    <w:rsid w:val="00AA2688"/>
    <w:rsid w:val="00AA26A0"/>
    <w:rsid w:val="00AA26D8"/>
    <w:rsid w:val="00AA2757"/>
    <w:rsid w:val="00AA2785"/>
    <w:rsid w:val="00AA2790"/>
    <w:rsid w:val="00AA27A0"/>
    <w:rsid w:val="00AA27A5"/>
    <w:rsid w:val="00AA283F"/>
    <w:rsid w:val="00AA2842"/>
    <w:rsid w:val="00AA2894"/>
    <w:rsid w:val="00AA28B3"/>
    <w:rsid w:val="00AA28CD"/>
    <w:rsid w:val="00AA28CE"/>
    <w:rsid w:val="00AA2921"/>
    <w:rsid w:val="00AA293C"/>
    <w:rsid w:val="00AA2941"/>
    <w:rsid w:val="00AA29B3"/>
    <w:rsid w:val="00AA29BD"/>
    <w:rsid w:val="00AA29DC"/>
    <w:rsid w:val="00AA29F2"/>
    <w:rsid w:val="00AA29FE"/>
    <w:rsid w:val="00AA2A29"/>
    <w:rsid w:val="00AA2A43"/>
    <w:rsid w:val="00AA2A76"/>
    <w:rsid w:val="00AA2AE2"/>
    <w:rsid w:val="00AA2AE7"/>
    <w:rsid w:val="00AA2B3A"/>
    <w:rsid w:val="00AA2B49"/>
    <w:rsid w:val="00AA2B81"/>
    <w:rsid w:val="00AA2B83"/>
    <w:rsid w:val="00AA2C13"/>
    <w:rsid w:val="00AA2C23"/>
    <w:rsid w:val="00AA2C45"/>
    <w:rsid w:val="00AA2C5C"/>
    <w:rsid w:val="00AA2CCD"/>
    <w:rsid w:val="00AA2CD8"/>
    <w:rsid w:val="00AA2D54"/>
    <w:rsid w:val="00AA2DBE"/>
    <w:rsid w:val="00AA2DC1"/>
    <w:rsid w:val="00AA2DDD"/>
    <w:rsid w:val="00AA2E14"/>
    <w:rsid w:val="00AA2E18"/>
    <w:rsid w:val="00AA2E72"/>
    <w:rsid w:val="00AA2EA2"/>
    <w:rsid w:val="00AA2EC1"/>
    <w:rsid w:val="00AA2F08"/>
    <w:rsid w:val="00AA2F0A"/>
    <w:rsid w:val="00AA2F0B"/>
    <w:rsid w:val="00AA2F12"/>
    <w:rsid w:val="00AA2F16"/>
    <w:rsid w:val="00AA2F81"/>
    <w:rsid w:val="00AA2F94"/>
    <w:rsid w:val="00AA2FD3"/>
    <w:rsid w:val="00AA301B"/>
    <w:rsid w:val="00AA3036"/>
    <w:rsid w:val="00AA3074"/>
    <w:rsid w:val="00AA3092"/>
    <w:rsid w:val="00AA31A1"/>
    <w:rsid w:val="00AA31AA"/>
    <w:rsid w:val="00AA31CE"/>
    <w:rsid w:val="00AA31DA"/>
    <w:rsid w:val="00AA3206"/>
    <w:rsid w:val="00AA326B"/>
    <w:rsid w:val="00AA3277"/>
    <w:rsid w:val="00AA327C"/>
    <w:rsid w:val="00AA32A1"/>
    <w:rsid w:val="00AA32C5"/>
    <w:rsid w:val="00AA3314"/>
    <w:rsid w:val="00AA3324"/>
    <w:rsid w:val="00AA3386"/>
    <w:rsid w:val="00AA33E9"/>
    <w:rsid w:val="00AA33FF"/>
    <w:rsid w:val="00AA3421"/>
    <w:rsid w:val="00AA3439"/>
    <w:rsid w:val="00AA3460"/>
    <w:rsid w:val="00AA3461"/>
    <w:rsid w:val="00AA34B0"/>
    <w:rsid w:val="00AA34CA"/>
    <w:rsid w:val="00AA3508"/>
    <w:rsid w:val="00AA3554"/>
    <w:rsid w:val="00AA3591"/>
    <w:rsid w:val="00AA3620"/>
    <w:rsid w:val="00AA3650"/>
    <w:rsid w:val="00AA36C5"/>
    <w:rsid w:val="00AA36FE"/>
    <w:rsid w:val="00AA3715"/>
    <w:rsid w:val="00AA3812"/>
    <w:rsid w:val="00AA389E"/>
    <w:rsid w:val="00AA38C1"/>
    <w:rsid w:val="00AA38E7"/>
    <w:rsid w:val="00AA393D"/>
    <w:rsid w:val="00AA3954"/>
    <w:rsid w:val="00AA398D"/>
    <w:rsid w:val="00AA39B9"/>
    <w:rsid w:val="00AA39E0"/>
    <w:rsid w:val="00AA39EA"/>
    <w:rsid w:val="00AA39F8"/>
    <w:rsid w:val="00AA3A85"/>
    <w:rsid w:val="00AA3A8E"/>
    <w:rsid w:val="00AA3AAC"/>
    <w:rsid w:val="00AA3AE3"/>
    <w:rsid w:val="00AA3AE4"/>
    <w:rsid w:val="00AA3AFA"/>
    <w:rsid w:val="00AA3B06"/>
    <w:rsid w:val="00AA3BA9"/>
    <w:rsid w:val="00AA3BB4"/>
    <w:rsid w:val="00AA3C28"/>
    <w:rsid w:val="00AA3C3C"/>
    <w:rsid w:val="00AA3C68"/>
    <w:rsid w:val="00AA3CE9"/>
    <w:rsid w:val="00AA3D0E"/>
    <w:rsid w:val="00AA3D24"/>
    <w:rsid w:val="00AA3D39"/>
    <w:rsid w:val="00AA3D48"/>
    <w:rsid w:val="00AA3D5E"/>
    <w:rsid w:val="00AA3DD2"/>
    <w:rsid w:val="00AA3DFC"/>
    <w:rsid w:val="00AA3E15"/>
    <w:rsid w:val="00AA3E48"/>
    <w:rsid w:val="00AA3E7A"/>
    <w:rsid w:val="00AA3F49"/>
    <w:rsid w:val="00AA3F5D"/>
    <w:rsid w:val="00AA3F77"/>
    <w:rsid w:val="00AA3F79"/>
    <w:rsid w:val="00AA3FE4"/>
    <w:rsid w:val="00AA3FE7"/>
    <w:rsid w:val="00AA4068"/>
    <w:rsid w:val="00AA40A4"/>
    <w:rsid w:val="00AA40CB"/>
    <w:rsid w:val="00AA40D0"/>
    <w:rsid w:val="00AA411E"/>
    <w:rsid w:val="00AA4141"/>
    <w:rsid w:val="00AA4173"/>
    <w:rsid w:val="00AA41B9"/>
    <w:rsid w:val="00AA41D7"/>
    <w:rsid w:val="00AA41E2"/>
    <w:rsid w:val="00AA420C"/>
    <w:rsid w:val="00AA4217"/>
    <w:rsid w:val="00AA4281"/>
    <w:rsid w:val="00AA4284"/>
    <w:rsid w:val="00AA436A"/>
    <w:rsid w:val="00AA43D0"/>
    <w:rsid w:val="00AA4431"/>
    <w:rsid w:val="00AA446F"/>
    <w:rsid w:val="00AA449D"/>
    <w:rsid w:val="00AA449F"/>
    <w:rsid w:val="00AA44D2"/>
    <w:rsid w:val="00AA452F"/>
    <w:rsid w:val="00AA4534"/>
    <w:rsid w:val="00AA4546"/>
    <w:rsid w:val="00AA45E6"/>
    <w:rsid w:val="00AA45EE"/>
    <w:rsid w:val="00AA4607"/>
    <w:rsid w:val="00AA4618"/>
    <w:rsid w:val="00AA467A"/>
    <w:rsid w:val="00AA4680"/>
    <w:rsid w:val="00AA46EF"/>
    <w:rsid w:val="00AA4759"/>
    <w:rsid w:val="00AA4792"/>
    <w:rsid w:val="00AA47D5"/>
    <w:rsid w:val="00AA47DD"/>
    <w:rsid w:val="00AA47EA"/>
    <w:rsid w:val="00AA480F"/>
    <w:rsid w:val="00AA483E"/>
    <w:rsid w:val="00AA484B"/>
    <w:rsid w:val="00AA48B1"/>
    <w:rsid w:val="00AA48BB"/>
    <w:rsid w:val="00AA4926"/>
    <w:rsid w:val="00AA493A"/>
    <w:rsid w:val="00AA49C5"/>
    <w:rsid w:val="00AA4A43"/>
    <w:rsid w:val="00AA4A54"/>
    <w:rsid w:val="00AA4A88"/>
    <w:rsid w:val="00AA4AC2"/>
    <w:rsid w:val="00AA4AF6"/>
    <w:rsid w:val="00AA4AFD"/>
    <w:rsid w:val="00AA4B64"/>
    <w:rsid w:val="00AA4BF0"/>
    <w:rsid w:val="00AA4C03"/>
    <w:rsid w:val="00AA4C12"/>
    <w:rsid w:val="00AA4CA0"/>
    <w:rsid w:val="00AA4D24"/>
    <w:rsid w:val="00AA4D43"/>
    <w:rsid w:val="00AA4D67"/>
    <w:rsid w:val="00AA4DD3"/>
    <w:rsid w:val="00AA4E6C"/>
    <w:rsid w:val="00AA4ED8"/>
    <w:rsid w:val="00AA4EDA"/>
    <w:rsid w:val="00AA4EED"/>
    <w:rsid w:val="00AA4F05"/>
    <w:rsid w:val="00AA4F49"/>
    <w:rsid w:val="00AA4FB1"/>
    <w:rsid w:val="00AA4FB9"/>
    <w:rsid w:val="00AA4FCD"/>
    <w:rsid w:val="00AA4FE0"/>
    <w:rsid w:val="00AA5011"/>
    <w:rsid w:val="00AA5021"/>
    <w:rsid w:val="00AA503F"/>
    <w:rsid w:val="00AA5066"/>
    <w:rsid w:val="00AA50D2"/>
    <w:rsid w:val="00AA50EA"/>
    <w:rsid w:val="00AA5120"/>
    <w:rsid w:val="00AA5124"/>
    <w:rsid w:val="00AA5129"/>
    <w:rsid w:val="00AA5157"/>
    <w:rsid w:val="00AA5162"/>
    <w:rsid w:val="00AA5186"/>
    <w:rsid w:val="00AA518B"/>
    <w:rsid w:val="00AA51B0"/>
    <w:rsid w:val="00AA51D1"/>
    <w:rsid w:val="00AA51E8"/>
    <w:rsid w:val="00AA5250"/>
    <w:rsid w:val="00AA52AC"/>
    <w:rsid w:val="00AA52BD"/>
    <w:rsid w:val="00AA5304"/>
    <w:rsid w:val="00AA5313"/>
    <w:rsid w:val="00AA5349"/>
    <w:rsid w:val="00AA535C"/>
    <w:rsid w:val="00AA535F"/>
    <w:rsid w:val="00AA5366"/>
    <w:rsid w:val="00AA5388"/>
    <w:rsid w:val="00AA53FA"/>
    <w:rsid w:val="00AA5453"/>
    <w:rsid w:val="00AA54BB"/>
    <w:rsid w:val="00AA54BE"/>
    <w:rsid w:val="00AA5534"/>
    <w:rsid w:val="00AA5543"/>
    <w:rsid w:val="00AA554E"/>
    <w:rsid w:val="00AA55B4"/>
    <w:rsid w:val="00AA55F6"/>
    <w:rsid w:val="00AA5624"/>
    <w:rsid w:val="00AA5631"/>
    <w:rsid w:val="00AA5670"/>
    <w:rsid w:val="00AA56B4"/>
    <w:rsid w:val="00AA571B"/>
    <w:rsid w:val="00AA57AC"/>
    <w:rsid w:val="00AA582C"/>
    <w:rsid w:val="00AA5869"/>
    <w:rsid w:val="00AA58C1"/>
    <w:rsid w:val="00AA5968"/>
    <w:rsid w:val="00AA596C"/>
    <w:rsid w:val="00AA597B"/>
    <w:rsid w:val="00AA5987"/>
    <w:rsid w:val="00AA59B8"/>
    <w:rsid w:val="00AA59D0"/>
    <w:rsid w:val="00AA59FD"/>
    <w:rsid w:val="00AA5A5F"/>
    <w:rsid w:val="00AA5A76"/>
    <w:rsid w:val="00AA5A8A"/>
    <w:rsid w:val="00AA5B10"/>
    <w:rsid w:val="00AA5B7D"/>
    <w:rsid w:val="00AA5C0B"/>
    <w:rsid w:val="00AA5C3B"/>
    <w:rsid w:val="00AA5C51"/>
    <w:rsid w:val="00AA5C7B"/>
    <w:rsid w:val="00AA5CE9"/>
    <w:rsid w:val="00AA5D18"/>
    <w:rsid w:val="00AA5D60"/>
    <w:rsid w:val="00AA5DE1"/>
    <w:rsid w:val="00AA5DE6"/>
    <w:rsid w:val="00AA5E2A"/>
    <w:rsid w:val="00AA5E62"/>
    <w:rsid w:val="00AA5E6D"/>
    <w:rsid w:val="00AA5F01"/>
    <w:rsid w:val="00AA5F0F"/>
    <w:rsid w:val="00AA5F60"/>
    <w:rsid w:val="00AA5F6D"/>
    <w:rsid w:val="00AA5F91"/>
    <w:rsid w:val="00AA5FD9"/>
    <w:rsid w:val="00AA5FDC"/>
    <w:rsid w:val="00AA6006"/>
    <w:rsid w:val="00AA6008"/>
    <w:rsid w:val="00AA6098"/>
    <w:rsid w:val="00AA6099"/>
    <w:rsid w:val="00AA60C7"/>
    <w:rsid w:val="00AA60CB"/>
    <w:rsid w:val="00AA60CE"/>
    <w:rsid w:val="00AA6137"/>
    <w:rsid w:val="00AA617C"/>
    <w:rsid w:val="00AA61C8"/>
    <w:rsid w:val="00AA61F5"/>
    <w:rsid w:val="00AA6298"/>
    <w:rsid w:val="00AA6300"/>
    <w:rsid w:val="00AA6366"/>
    <w:rsid w:val="00AA637D"/>
    <w:rsid w:val="00AA6396"/>
    <w:rsid w:val="00AA63FD"/>
    <w:rsid w:val="00AA6418"/>
    <w:rsid w:val="00AA649D"/>
    <w:rsid w:val="00AA6624"/>
    <w:rsid w:val="00AA6634"/>
    <w:rsid w:val="00AA6640"/>
    <w:rsid w:val="00AA6669"/>
    <w:rsid w:val="00AA667F"/>
    <w:rsid w:val="00AA6691"/>
    <w:rsid w:val="00AA66DF"/>
    <w:rsid w:val="00AA66E0"/>
    <w:rsid w:val="00AA6716"/>
    <w:rsid w:val="00AA674C"/>
    <w:rsid w:val="00AA67A8"/>
    <w:rsid w:val="00AA67AF"/>
    <w:rsid w:val="00AA67B5"/>
    <w:rsid w:val="00AA67B6"/>
    <w:rsid w:val="00AA6811"/>
    <w:rsid w:val="00AA6812"/>
    <w:rsid w:val="00AA6843"/>
    <w:rsid w:val="00AA68CF"/>
    <w:rsid w:val="00AA68E0"/>
    <w:rsid w:val="00AA6904"/>
    <w:rsid w:val="00AA6924"/>
    <w:rsid w:val="00AA6A4E"/>
    <w:rsid w:val="00AA6A67"/>
    <w:rsid w:val="00AA6AAC"/>
    <w:rsid w:val="00AA6AAE"/>
    <w:rsid w:val="00AA6AB5"/>
    <w:rsid w:val="00AA6AE2"/>
    <w:rsid w:val="00AA6AFB"/>
    <w:rsid w:val="00AA6B0F"/>
    <w:rsid w:val="00AA6BF7"/>
    <w:rsid w:val="00AA6C2F"/>
    <w:rsid w:val="00AA6C7E"/>
    <w:rsid w:val="00AA6C98"/>
    <w:rsid w:val="00AA6CBC"/>
    <w:rsid w:val="00AA6D2F"/>
    <w:rsid w:val="00AA6D30"/>
    <w:rsid w:val="00AA6DE8"/>
    <w:rsid w:val="00AA6DF8"/>
    <w:rsid w:val="00AA6E25"/>
    <w:rsid w:val="00AA6E62"/>
    <w:rsid w:val="00AA6EF8"/>
    <w:rsid w:val="00AA6FA7"/>
    <w:rsid w:val="00AA6FEE"/>
    <w:rsid w:val="00AA701E"/>
    <w:rsid w:val="00AA7074"/>
    <w:rsid w:val="00AA7107"/>
    <w:rsid w:val="00AA7109"/>
    <w:rsid w:val="00AA7125"/>
    <w:rsid w:val="00AA715E"/>
    <w:rsid w:val="00AA7163"/>
    <w:rsid w:val="00AA7174"/>
    <w:rsid w:val="00AA71B7"/>
    <w:rsid w:val="00AA71C0"/>
    <w:rsid w:val="00AA71DA"/>
    <w:rsid w:val="00AA71FB"/>
    <w:rsid w:val="00AA7217"/>
    <w:rsid w:val="00AA7247"/>
    <w:rsid w:val="00AA725D"/>
    <w:rsid w:val="00AA72EB"/>
    <w:rsid w:val="00AA72FC"/>
    <w:rsid w:val="00AA7354"/>
    <w:rsid w:val="00AA73E2"/>
    <w:rsid w:val="00AA7407"/>
    <w:rsid w:val="00AA740F"/>
    <w:rsid w:val="00AA7410"/>
    <w:rsid w:val="00AA742B"/>
    <w:rsid w:val="00AA743C"/>
    <w:rsid w:val="00AA7487"/>
    <w:rsid w:val="00AA74C9"/>
    <w:rsid w:val="00AA74E7"/>
    <w:rsid w:val="00AA752D"/>
    <w:rsid w:val="00AA758D"/>
    <w:rsid w:val="00AA760E"/>
    <w:rsid w:val="00AA7643"/>
    <w:rsid w:val="00AA76EA"/>
    <w:rsid w:val="00AA7741"/>
    <w:rsid w:val="00AA77FB"/>
    <w:rsid w:val="00AA77FF"/>
    <w:rsid w:val="00AA780F"/>
    <w:rsid w:val="00AA783F"/>
    <w:rsid w:val="00AA7849"/>
    <w:rsid w:val="00AA787B"/>
    <w:rsid w:val="00AA78CB"/>
    <w:rsid w:val="00AA78CC"/>
    <w:rsid w:val="00AA78EC"/>
    <w:rsid w:val="00AA7917"/>
    <w:rsid w:val="00AA792F"/>
    <w:rsid w:val="00AA7930"/>
    <w:rsid w:val="00AA7939"/>
    <w:rsid w:val="00AA795B"/>
    <w:rsid w:val="00AA79BB"/>
    <w:rsid w:val="00AA79E4"/>
    <w:rsid w:val="00AA79F6"/>
    <w:rsid w:val="00AA79FF"/>
    <w:rsid w:val="00AA7A27"/>
    <w:rsid w:val="00AA7A3F"/>
    <w:rsid w:val="00AA7AC7"/>
    <w:rsid w:val="00AA7B08"/>
    <w:rsid w:val="00AA7B4B"/>
    <w:rsid w:val="00AA7B8E"/>
    <w:rsid w:val="00AA7BC7"/>
    <w:rsid w:val="00AA7C22"/>
    <w:rsid w:val="00AA7C2B"/>
    <w:rsid w:val="00AA7C48"/>
    <w:rsid w:val="00AA7C4A"/>
    <w:rsid w:val="00AA7C5B"/>
    <w:rsid w:val="00AA7DFB"/>
    <w:rsid w:val="00AA7EA4"/>
    <w:rsid w:val="00AA7ED3"/>
    <w:rsid w:val="00AA7ED6"/>
    <w:rsid w:val="00AA7ED7"/>
    <w:rsid w:val="00AA7EED"/>
    <w:rsid w:val="00AA7EF2"/>
    <w:rsid w:val="00AA7F1A"/>
    <w:rsid w:val="00AA7F51"/>
    <w:rsid w:val="00AB004B"/>
    <w:rsid w:val="00AB0099"/>
    <w:rsid w:val="00AB00AC"/>
    <w:rsid w:val="00AB0137"/>
    <w:rsid w:val="00AB0205"/>
    <w:rsid w:val="00AB0213"/>
    <w:rsid w:val="00AB024E"/>
    <w:rsid w:val="00AB02BC"/>
    <w:rsid w:val="00AB02C9"/>
    <w:rsid w:val="00AB0320"/>
    <w:rsid w:val="00AB0355"/>
    <w:rsid w:val="00AB036A"/>
    <w:rsid w:val="00AB037D"/>
    <w:rsid w:val="00AB03AC"/>
    <w:rsid w:val="00AB03FD"/>
    <w:rsid w:val="00AB0420"/>
    <w:rsid w:val="00AB044F"/>
    <w:rsid w:val="00AB04FF"/>
    <w:rsid w:val="00AB0540"/>
    <w:rsid w:val="00AB0569"/>
    <w:rsid w:val="00AB056A"/>
    <w:rsid w:val="00AB05B6"/>
    <w:rsid w:val="00AB05CB"/>
    <w:rsid w:val="00AB05E1"/>
    <w:rsid w:val="00AB0604"/>
    <w:rsid w:val="00AB0614"/>
    <w:rsid w:val="00AB06CE"/>
    <w:rsid w:val="00AB06E7"/>
    <w:rsid w:val="00AB0702"/>
    <w:rsid w:val="00AB070B"/>
    <w:rsid w:val="00AB0747"/>
    <w:rsid w:val="00AB07A2"/>
    <w:rsid w:val="00AB07C6"/>
    <w:rsid w:val="00AB07FA"/>
    <w:rsid w:val="00AB086A"/>
    <w:rsid w:val="00AB086B"/>
    <w:rsid w:val="00AB0895"/>
    <w:rsid w:val="00AB08AF"/>
    <w:rsid w:val="00AB08D0"/>
    <w:rsid w:val="00AB09A8"/>
    <w:rsid w:val="00AB09D8"/>
    <w:rsid w:val="00AB0AA9"/>
    <w:rsid w:val="00AB0ACB"/>
    <w:rsid w:val="00AB0AD7"/>
    <w:rsid w:val="00AB0B4D"/>
    <w:rsid w:val="00AB0B53"/>
    <w:rsid w:val="00AB0B76"/>
    <w:rsid w:val="00AB0BA0"/>
    <w:rsid w:val="00AB0BA4"/>
    <w:rsid w:val="00AB0BF3"/>
    <w:rsid w:val="00AB0C8C"/>
    <w:rsid w:val="00AB0CE1"/>
    <w:rsid w:val="00AB0D0A"/>
    <w:rsid w:val="00AB0D45"/>
    <w:rsid w:val="00AB0D5C"/>
    <w:rsid w:val="00AB0D8D"/>
    <w:rsid w:val="00AB0D95"/>
    <w:rsid w:val="00AB0DD2"/>
    <w:rsid w:val="00AB0E02"/>
    <w:rsid w:val="00AB0E08"/>
    <w:rsid w:val="00AB0E9A"/>
    <w:rsid w:val="00AB0EE2"/>
    <w:rsid w:val="00AB0EF8"/>
    <w:rsid w:val="00AB0F15"/>
    <w:rsid w:val="00AB0F45"/>
    <w:rsid w:val="00AB0F79"/>
    <w:rsid w:val="00AB0F84"/>
    <w:rsid w:val="00AB0F8B"/>
    <w:rsid w:val="00AB1031"/>
    <w:rsid w:val="00AB1032"/>
    <w:rsid w:val="00AB1033"/>
    <w:rsid w:val="00AB1036"/>
    <w:rsid w:val="00AB1045"/>
    <w:rsid w:val="00AB105F"/>
    <w:rsid w:val="00AB108B"/>
    <w:rsid w:val="00AB10A9"/>
    <w:rsid w:val="00AB1121"/>
    <w:rsid w:val="00AB1136"/>
    <w:rsid w:val="00AB1138"/>
    <w:rsid w:val="00AB1162"/>
    <w:rsid w:val="00AB11A2"/>
    <w:rsid w:val="00AB11F2"/>
    <w:rsid w:val="00AB124B"/>
    <w:rsid w:val="00AB1258"/>
    <w:rsid w:val="00AB126F"/>
    <w:rsid w:val="00AB12D2"/>
    <w:rsid w:val="00AB12F0"/>
    <w:rsid w:val="00AB12FC"/>
    <w:rsid w:val="00AB1380"/>
    <w:rsid w:val="00AB1381"/>
    <w:rsid w:val="00AB1395"/>
    <w:rsid w:val="00AB1400"/>
    <w:rsid w:val="00AB1443"/>
    <w:rsid w:val="00AB1449"/>
    <w:rsid w:val="00AB14D9"/>
    <w:rsid w:val="00AB14F2"/>
    <w:rsid w:val="00AB1526"/>
    <w:rsid w:val="00AB1530"/>
    <w:rsid w:val="00AB1541"/>
    <w:rsid w:val="00AB1586"/>
    <w:rsid w:val="00AB1587"/>
    <w:rsid w:val="00AB15CB"/>
    <w:rsid w:val="00AB1642"/>
    <w:rsid w:val="00AB16E6"/>
    <w:rsid w:val="00AB16FC"/>
    <w:rsid w:val="00AB1734"/>
    <w:rsid w:val="00AB173E"/>
    <w:rsid w:val="00AB177F"/>
    <w:rsid w:val="00AB17F6"/>
    <w:rsid w:val="00AB180C"/>
    <w:rsid w:val="00AB1817"/>
    <w:rsid w:val="00AB18AB"/>
    <w:rsid w:val="00AB18EF"/>
    <w:rsid w:val="00AB1918"/>
    <w:rsid w:val="00AB194E"/>
    <w:rsid w:val="00AB19A9"/>
    <w:rsid w:val="00AB1A2F"/>
    <w:rsid w:val="00AB1AC9"/>
    <w:rsid w:val="00AB1AD1"/>
    <w:rsid w:val="00AB1AD9"/>
    <w:rsid w:val="00AB1ADC"/>
    <w:rsid w:val="00AB1ADF"/>
    <w:rsid w:val="00AB1B49"/>
    <w:rsid w:val="00AB1B95"/>
    <w:rsid w:val="00AB1BD6"/>
    <w:rsid w:val="00AB1BE5"/>
    <w:rsid w:val="00AB1C09"/>
    <w:rsid w:val="00AB1C46"/>
    <w:rsid w:val="00AB1C55"/>
    <w:rsid w:val="00AB1C5E"/>
    <w:rsid w:val="00AB1CCD"/>
    <w:rsid w:val="00AB1CE3"/>
    <w:rsid w:val="00AB1CE4"/>
    <w:rsid w:val="00AB1CE6"/>
    <w:rsid w:val="00AB1CEC"/>
    <w:rsid w:val="00AB1D15"/>
    <w:rsid w:val="00AB1D67"/>
    <w:rsid w:val="00AB1D6F"/>
    <w:rsid w:val="00AB1D91"/>
    <w:rsid w:val="00AB1DA1"/>
    <w:rsid w:val="00AB1DBD"/>
    <w:rsid w:val="00AB1DDA"/>
    <w:rsid w:val="00AB1E11"/>
    <w:rsid w:val="00AB1E3C"/>
    <w:rsid w:val="00AB1E82"/>
    <w:rsid w:val="00AB1EB0"/>
    <w:rsid w:val="00AB1EDF"/>
    <w:rsid w:val="00AB1F42"/>
    <w:rsid w:val="00AB1F5E"/>
    <w:rsid w:val="00AB208F"/>
    <w:rsid w:val="00AB209B"/>
    <w:rsid w:val="00AB2127"/>
    <w:rsid w:val="00AB212D"/>
    <w:rsid w:val="00AB216E"/>
    <w:rsid w:val="00AB218D"/>
    <w:rsid w:val="00AB218E"/>
    <w:rsid w:val="00AB21C8"/>
    <w:rsid w:val="00AB21D0"/>
    <w:rsid w:val="00AB21F1"/>
    <w:rsid w:val="00AB2200"/>
    <w:rsid w:val="00AB2204"/>
    <w:rsid w:val="00AB2270"/>
    <w:rsid w:val="00AB227A"/>
    <w:rsid w:val="00AB229C"/>
    <w:rsid w:val="00AB22A3"/>
    <w:rsid w:val="00AB22BD"/>
    <w:rsid w:val="00AB22CE"/>
    <w:rsid w:val="00AB22FE"/>
    <w:rsid w:val="00AB2301"/>
    <w:rsid w:val="00AB2305"/>
    <w:rsid w:val="00AB233D"/>
    <w:rsid w:val="00AB237C"/>
    <w:rsid w:val="00AB2483"/>
    <w:rsid w:val="00AB2489"/>
    <w:rsid w:val="00AB248F"/>
    <w:rsid w:val="00AB24A5"/>
    <w:rsid w:val="00AB24FC"/>
    <w:rsid w:val="00AB2500"/>
    <w:rsid w:val="00AB2552"/>
    <w:rsid w:val="00AB25B2"/>
    <w:rsid w:val="00AB25D4"/>
    <w:rsid w:val="00AB25DD"/>
    <w:rsid w:val="00AB25E4"/>
    <w:rsid w:val="00AB25EE"/>
    <w:rsid w:val="00AB25F3"/>
    <w:rsid w:val="00AB2618"/>
    <w:rsid w:val="00AB265A"/>
    <w:rsid w:val="00AB26FE"/>
    <w:rsid w:val="00AB2702"/>
    <w:rsid w:val="00AB275C"/>
    <w:rsid w:val="00AB27BB"/>
    <w:rsid w:val="00AB27ED"/>
    <w:rsid w:val="00AB281D"/>
    <w:rsid w:val="00AB2859"/>
    <w:rsid w:val="00AB286F"/>
    <w:rsid w:val="00AB28A4"/>
    <w:rsid w:val="00AB28F4"/>
    <w:rsid w:val="00AB2901"/>
    <w:rsid w:val="00AB297B"/>
    <w:rsid w:val="00AB298A"/>
    <w:rsid w:val="00AB29F1"/>
    <w:rsid w:val="00AB2A42"/>
    <w:rsid w:val="00AB2B08"/>
    <w:rsid w:val="00AB2B5D"/>
    <w:rsid w:val="00AB2B68"/>
    <w:rsid w:val="00AB2C06"/>
    <w:rsid w:val="00AB2CD4"/>
    <w:rsid w:val="00AB2D19"/>
    <w:rsid w:val="00AB2DBA"/>
    <w:rsid w:val="00AB2DC8"/>
    <w:rsid w:val="00AB2DD8"/>
    <w:rsid w:val="00AB2E2B"/>
    <w:rsid w:val="00AB2E38"/>
    <w:rsid w:val="00AB2E52"/>
    <w:rsid w:val="00AB2E66"/>
    <w:rsid w:val="00AB2E76"/>
    <w:rsid w:val="00AB2ECB"/>
    <w:rsid w:val="00AB2EF6"/>
    <w:rsid w:val="00AB2F3D"/>
    <w:rsid w:val="00AB2FDF"/>
    <w:rsid w:val="00AB302A"/>
    <w:rsid w:val="00AB3097"/>
    <w:rsid w:val="00AB30C2"/>
    <w:rsid w:val="00AB30F3"/>
    <w:rsid w:val="00AB30F5"/>
    <w:rsid w:val="00AB3106"/>
    <w:rsid w:val="00AB3159"/>
    <w:rsid w:val="00AB3168"/>
    <w:rsid w:val="00AB31E6"/>
    <w:rsid w:val="00AB320F"/>
    <w:rsid w:val="00AB3215"/>
    <w:rsid w:val="00AB3280"/>
    <w:rsid w:val="00AB329D"/>
    <w:rsid w:val="00AB3301"/>
    <w:rsid w:val="00AB331C"/>
    <w:rsid w:val="00AB3332"/>
    <w:rsid w:val="00AB33A8"/>
    <w:rsid w:val="00AB33DE"/>
    <w:rsid w:val="00AB3403"/>
    <w:rsid w:val="00AB341B"/>
    <w:rsid w:val="00AB346B"/>
    <w:rsid w:val="00AB347C"/>
    <w:rsid w:val="00AB3483"/>
    <w:rsid w:val="00AB34B6"/>
    <w:rsid w:val="00AB3501"/>
    <w:rsid w:val="00AB3547"/>
    <w:rsid w:val="00AB354F"/>
    <w:rsid w:val="00AB35AE"/>
    <w:rsid w:val="00AB3637"/>
    <w:rsid w:val="00AB3642"/>
    <w:rsid w:val="00AB3673"/>
    <w:rsid w:val="00AB3687"/>
    <w:rsid w:val="00AB36DA"/>
    <w:rsid w:val="00AB370E"/>
    <w:rsid w:val="00AB3760"/>
    <w:rsid w:val="00AB3772"/>
    <w:rsid w:val="00AB37B4"/>
    <w:rsid w:val="00AB37C0"/>
    <w:rsid w:val="00AB3872"/>
    <w:rsid w:val="00AB3889"/>
    <w:rsid w:val="00AB38BA"/>
    <w:rsid w:val="00AB3900"/>
    <w:rsid w:val="00AB3904"/>
    <w:rsid w:val="00AB3907"/>
    <w:rsid w:val="00AB3935"/>
    <w:rsid w:val="00AB39AA"/>
    <w:rsid w:val="00AB39DF"/>
    <w:rsid w:val="00AB39E7"/>
    <w:rsid w:val="00AB3A0A"/>
    <w:rsid w:val="00AB3A51"/>
    <w:rsid w:val="00AB3A81"/>
    <w:rsid w:val="00AB3A99"/>
    <w:rsid w:val="00AB3AA5"/>
    <w:rsid w:val="00AB3AB5"/>
    <w:rsid w:val="00AB3AD9"/>
    <w:rsid w:val="00AB3AEB"/>
    <w:rsid w:val="00AB3AF6"/>
    <w:rsid w:val="00AB3B0B"/>
    <w:rsid w:val="00AB3B39"/>
    <w:rsid w:val="00AB3B9A"/>
    <w:rsid w:val="00AB3BF7"/>
    <w:rsid w:val="00AB3C39"/>
    <w:rsid w:val="00AB3C46"/>
    <w:rsid w:val="00AB3CA9"/>
    <w:rsid w:val="00AB3CD8"/>
    <w:rsid w:val="00AB3CF1"/>
    <w:rsid w:val="00AB3D38"/>
    <w:rsid w:val="00AB3D88"/>
    <w:rsid w:val="00AB3DCB"/>
    <w:rsid w:val="00AB3DE7"/>
    <w:rsid w:val="00AB3E06"/>
    <w:rsid w:val="00AB3E10"/>
    <w:rsid w:val="00AB3E62"/>
    <w:rsid w:val="00AB3F16"/>
    <w:rsid w:val="00AB3FDE"/>
    <w:rsid w:val="00AB3FF6"/>
    <w:rsid w:val="00AB4010"/>
    <w:rsid w:val="00AB404D"/>
    <w:rsid w:val="00AB4059"/>
    <w:rsid w:val="00AB4098"/>
    <w:rsid w:val="00AB409F"/>
    <w:rsid w:val="00AB40FE"/>
    <w:rsid w:val="00AB414C"/>
    <w:rsid w:val="00AB418B"/>
    <w:rsid w:val="00AB41B4"/>
    <w:rsid w:val="00AB41BB"/>
    <w:rsid w:val="00AB41BF"/>
    <w:rsid w:val="00AB41F7"/>
    <w:rsid w:val="00AB4224"/>
    <w:rsid w:val="00AB423D"/>
    <w:rsid w:val="00AB4251"/>
    <w:rsid w:val="00AB4257"/>
    <w:rsid w:val="00AB4267"/>
    <w:rsid w:val="00AB4279"/>
    <w:rsid w:val="00AB42D2"/>
    <w:rsid w:val="00AB42DE"/>
    <w:rsid w:val="00AB42F2"/>
    <w:rsid w:val="00AB42FA"/>
    <w:rsid w:val="00AB42FC"/>
    <w:rsid w:val="00AB4322"/>
    <w:rsid w:val="00AB4334"/>
    <w:rsid w:val="00AB4385"/>
    <w:rsid w:val="00AB43B1"/>
    <w:rsid w:val="00AB43EC"/>
    <w:rsid w:val="00AB43FA"/>
    <w:rsid w:val="00AB445F"/>
    <w:rsid w:val="00AB447E"/>
    <w:rsid w:val="00AB4492"/>
    <w:rsid w:val="00AB4498"/>
    <w:rsid w:val="00AB44E1"/>
    <w:rsid w:val="00AB4558"/>
    <w:rsid w:val="00AB4567"/>
    <w:rsid w:val="00AB459F"/>
    <w:rsid w:val="00AB45AC"/>
    <w:rsid w:val="00AB45D8"/>
    <w:rsid w:val="00AB45EF"/>
    <w:rsid w:val="00AB46A5"/>
    <w:rsid w:val="00AB46A6"/>
    <w:rsid w:val="00AB46C2"/>
    <w:rsid w:val="00AB46CA"/>
    <w:rsid w:val="00AB46D4"/>
    <w:rsid w:val="00AB4700"/>
    <w:rsid w:val="00AB4711"/>
    <w:rsid w:val="00AB4713"/>
    <w:rsid w:val="00AB4755"/>
    <w:rsid w:val="00AB4798"/>
    <w:rsid w:val="00AB47A8"/>
    <w:rsid w:val="00AB47B1"/>
    <w:rsid w:val="00AB47BA"/>
    <w:rsid w:val="00AB482B"/>
    <w:rsid w:val="00AB4857"/>
    <w:rsid w:val="00AB48C1"/>
    <w:rsid w:val="00AB48EC"/>
    <w:rsid w:val="00AB4956"/>
    <w:rsid w:val="00AB4978"/>
    <w:rsid w:val="00AB4985"/>
    <w:rsid w:val="00AB49F6"/>
    <w:rsid w:val="00AB49FB"/>
    <w:rsid w:val="00AB4A0A"/>
    <w:rsid w:val="00AB4A19"/>
    <w:rsid w:val="00AB4A33"/>
    <w:rsid w:val="00AB4A3F"/>
    <w:rsid w:val="00AB4A9A"/>
    <w:rsid w:val="00AB4AB3"/>
    <w:rsid w:val="00AB4B74"/>
    <w:rsid w:val="00AB4BA4"/>
    <w:rsid w:val="00AB4C0B"/>
    <w:rsid w:val="00AB4C1F"/>
    <w:rsid w:val="00AB4C43"/>
    <w:rsid w:val="00AB4CA5"/>
    <w:rsid w:val="00AB4D33"/>
    <w:rsid w:val="00AB4D88"/>
    <w:rsid w:val="00AB4DF6"/>
    <w:rsid w:val="00AB4E22"/>
    <w:rsid w:val="00AB4E97"/>
    <w:rsid w:val="00AB4EA5"/>
    <w:rsid w:val="00AB4EAD"/>
    <w:rsid w:val="00AB4EF6"/>
    <w:rsid w:val="00AB4F5F"/>
    <w:rsid w:val="00AB4F8E"/>
    <w:rsid w:val="00AB4FAA"/>
    <w:rsid w:val="00AB4FB3"/>
    <w:rsid w:val="00AB4FB5"/>
    <w:rsid w:val="00AB4FC3"/>
    <w:rsid w:val="00AB4FD0"/>
    <w:rsid w:val="00AB4FFB"/>
    <w:rsid w:val="00AB5047"/>
    <w:rsid w:val="00AB5053"/>
    <w:rsid w:val="00AB5083"/>
    <w:rsid w:val="00AB50AA"/>
    <w:rsid w:val="00AB50C4"/>
    <w:rsid w:val="00AB5138"/>
    <w:rsid w:val="00AB5254"/>
    <w:rsid w:val="00AB52AA"/>
    <w:rsid w:val="00AB52BA"/>
    <w:rsid w:val="00AB5387"/>
    <w:rsid w:val="00AB53C2"/>
    <w:rsid w:val="00AB5425"/>
    <w:rsid w:val="00AB54A7"/>
    <w:rsid w:val="00AB54B5"/>
    <w:rsid w:val="00AB551D"/>
    <w:rsid w:val="00AB5527"/>
    <w:rsid w:val="00AB55A6"/>
    <w:rsid w:val="00AB55D7"/>
    <w:rsid w:val="00AB5698"/>
    <w:rsid w:val="00AB56A6"/>
    <w:rsid w:val="00AB56CD"/>
    <w:rsid w:val="00AB5732"/>
    <w:rsid w:val="00AB5761"/>
    <w:rsid w:val="00AB57A4"/>
    <w:rsid w:val="00AB57B7"/>
    <w:rsid w:val="00AB57F7"/>
    <w:rsid w:val="00AB5833"/>
    <w:rsid w:val="00AB5867"/>
    <w:rsid w:val="00AB587D"/>
    <w:rsid w:val="00AB5883"/>
    <w:rsid w:val="00AB58A1"/>
    <w:rsid w:val="00AB58B3"/>
    <w:rsid w:val="00AB58DD"/>
    <w:rsid w:val="00AB58E1"/>
    <w:rsid w:val="00AB58F1"/>
    <w:rsid w:val="00AB5933"/>
    <w:rsid w:val="00AB59B5"/>
    <w:rsid w:val="00AB59CC"/>
    <w:rsid w:val="00AB5A09"/>
    <w:rsid w:val="00AB5A0F"/>
    <w:rsid w:val="00AB5A4B"/>
    <w:rsid w:val="00AB5AB8"/>
    <w:rsid w:val="00AB5AF1"/>
    <w:rsid w:val="00AB5B5C"/>
    <w:rsid w:val="00AB5B9F"/>
    <w:rsid w:val="00AB5BBA"/>
    <w:rsid w:val="00AB5BDF"/>
    <w:rsid w:val="00AB5C13"/>
    <w:rsid w:val="00AB5CCD"/>
    <w:rsid w:val="00AB5D64"/>
    <w:rsid w:val="00AB5D79"/>
    <w:rsid w:val="00AB5DC1"/>
    <w:rsid w:val="00AB5DEE"/>
    <w:rsid w:val="00AB5E2E"/>
    <w:rsid w:val="00AB5E79"/>
    <w:rsid w:val="00AB5EBD"/>
    <w:rsid w:val="00AB5EE5"/>
    <w:rsid w:val="00AB5EE7"/>
    <w:rsid w:val="00AB5F0C"/>
    <w:rsid w:val="00AB5F41"/>
    <w:rsid w:val="00AB5F49"/>
    <w:rsid w:val="00AB5F5E"/>
    <w:rsid w:val="00AB5F8E"/>
    <w:rsid w:val="00AB5FB2"/>
    <w:rsid w:val="00AB5FCD"/>
    <w:rsid w:val="00AB5FCE"/>
    <w:rsid w:val="00AB6058"/>
    <w:rsid w:val="00AB606A"/>
    <w:rsid w:val="00AB6098"/>
    <w:rsid w:val="00AB60A4"/>
    <w:rsid w:val="00AB60DE"/>
    <w:rsid w:val="00AB6182"/>
    <w:rsid w:val="00AB61B1"/>
    <w:rsid w:val="00AB620A"/>
    <w:rsid w:val="00AB6228"/>
    <w:rsid w:val="00AB6232"/>
    <w:rsid w:val="00AB6254"/>
    <w:rsid w:val="00AB62B5"/>
    <w:rsid w:val="00AB62C5"/>
    <w:rsid w:val="00AB62C8"/>
    <w:rsid w:val="00AB62D6"/>
    <w:rsid w:val="00AB6318"/>
    <w:rsid w:val="00AB6348"/>
    <w:rsid w:val="00AB6371"/>
    <w:rsid w:val="00AB63A5"/>
    <w:rsid w:val="00AB6492"/>
    <w:rsid w:val="00AB6494"/>
    <w:rsid w:val="00AB64A5"/>
    <w:rsid w:val="00AB64CC"/>
    <w:rsid w:val="00AB6660"/>
    <w:rsid w:val="00AB6669"/>
    <w:rsid w:val="00AB6706"/>
    <w:rsid w:val="00AB6784"/>
    <w:rsid w:val="00AB67A5"/>
    <w:rsid w:val="00AB67B0"/>
    <w:rsid w:val="00AB67B4"/>
    <w:rsid w:val="00AB67E7"/>
    <w:rsid w:val="00AB67FB"/>
    <w:rsid w:val="00AB680C"/>
    <w:rsid w:val="00AB681B"/>
    <w:rsid w:val="00AB6868"/>
    <w:rsid w:val="00AB686B"/>
    <w:rsid w:val="00AB68CC"/>
    <w:rsid w:val="00AB6910"/>
    <w:rsid w:val="00AB69DA"/>
    <w:rsid w:val="00AB69E0"/>
    <w:rsid w:val="00AB6A05"/>
    <w:rsid w:val="00AB6A36"/>
    <w:rsid w:val="00AB6A8D"/>
    <w:rsid w:val="00AB6AB6"/>
    <w:rsid w:val="00AB6ACA"/>
    <w:rsid w:val="00AB6B3C"/>
    <w:rsid w:val="00AB6B62"/>
    <w:rsid w:val="00AB6BB3"/>
    <w:rsid w:val="00AB6BE8"/>
    <w:rsid w:val="00AB6BED"/>
    <w:rsid w:val="00AB6C29"/>
    <w:rsid w:val="00AB6CA2"/>
    <w:rsid w:val="00AB6CAD"/>
    <w:rsid w:val="00AB6CBB"/>
    <w:rsid w:val="00AB6CE7"/>
    <w:rsid w:val="00AB6D5E"/>
    <w:rsid w:val="00AB6D69"/>
    <w:rsid w:val="00AB6DFC"/>
    <w:rsid w:val="00AB6E23"/>
    <w:rsid w:val="00AB6E4C"/>
    <w:rsid w:val="00AB6E5A"/>
    <w:rsid w:val="00AB6E80"/>
    <w:rsid w:val="00AB6E88"/>
    <w:rsid w:val="00AB6EFA"/>
    <w:rsid w:val="00AB6F3C"/>
    <w:rsid w:val="00AB7018"/>
    <w:rsid w:val="00AB703E"/>
    <w:rsid w:val="00AB704F"/>
    <w:rsid w:val="00AB7052"/>
    <w:rsid w:val="00AB7074"/>
    <w:rsid w:val="00AB708E"/>
    <w:rsid w:val="00AB7134"/>
    <w:rsid w:val="00AB7135"/>
    <w:rsid w:val="00AB713C"/>
    <w:rsid w:val="00AB714B"/>
    <w:rsid w:val="00AB718C"/>
    <w:rsid w:val="00AB724F"/>
    <w:rsid w:val="00AB725D"/>
    <w:rsid w:val="00AB728E"/>
    <w:rsid w:val="00AB7318"/>
    <w:rsid w:val="00AB738C"/>
    <w:rsid w:val="00AB73BF"/>
    <w:rsid w:val="00AB73D2"/>
    <w:rsid w:val="00AB73E3"/>
    <w:rsid w:val="00AB7404"/>
    <w:rsid w:val="00AB7411"/>
    <w:rsid w:val="00AB741B"/>
    <w:rsid w:val="00AB748E"/>
    <w:rsid w:val="00AB7491"/>
    <w:rsid w:val="00AB7509"/>
    <w:rsid w:val="00AB7526"/>
    <w:rsid w:val="00AB756B"/>
    <w:rsid w:val="00AB7596"/>
    <w:rsid w:val="00AB75EE"/>
    <w:rsid w:val="00AB760E"/>
    <w:rsid w:val="00AB760F"/>
    <w:rsid w:val="00AB7617"/>
    <w:rsid w:val="00AB7633"/>
    <w:rsid w:val="00AB7666"/>
    <w:rsid w:val="00AB7696"/>
    <w:rsid w:val="00AB76B5"/>
    <w:rsid w:val="00AB76D3"/>
    <w:rsid w:val="00AB771C"/>
    <w:rsid w:val="00AB7768"/>
    <w:rsid w:val="00AB77AF"/>
    <w:rsid w:val="00AB77DA"/>
    <w:rsid w:val="00AB7848"/>
    <w:rsid w:val="00AB7886"/>
    <w:rsid w:val="00AB790D"/>
    <w:rsid w:val="00AB7936"/>
    <w:rsid w:val="00AB79CD"/>
    <w:rsid w:val="00AB7ADC"/>
    <w:rsid w:val="00AB7B33"/>
    <w:rsid w:val="00AB7B37"/>
    <w:rsid w:val="00AB7B73"/>
    <w:rsid w:val="00AB7B95"/>
    <w:rsid w:val="00AB7BBC"/>
    <w:rsid w:val="00AB7BBF"/>
    <w:rsid w:val="00AB7C5A"/>
    <w:rsid w:val="00AB7C6F"/>
    <w:rsid w:val="00AB7C91"/>
    <w:rsid w:val="00AB7C9B"/>
    <w:rsid w:val="00AB7CCE"/>
    <w:rsid w:val="00AB7CD2"/>
    <w:rsid w:val="00AB7D0D"/>
    <w:rsid w:val="00AB7D1C"/>
    <w:rsid w:val="00AB7D2B"/>
    <w:rsid w:val="00AB7D7B"/>
    <w:rsid w:val="00AB7DD5"/>
    <w:rsid w:val="00AB7E08"/>
    <w:rsid w:val="00AB7E36"/>
    <w:rsid w:val="00AB7EB9"/>
    <w:rsid w:val="00AB7ECD"/>
    <w:rsid w:val="00AB7ED5"/>
    <w:rsid w:val="00AB7F30"/>
    <w:rsid w:val="00AB7F6B"/>
    <w:rsid w:val="00AB7FF3"/>
    <w:rsid w:val="00AC001A"/>
    <w:rsid w:val="00AC002E"/>
    <w:rsid w:val="00AC004A"/>
    <w:rsid w:val="00AC0069"/>
    <w:rsid w:val="00AC0152"/>
    <w:rsid w:val="00AC015A"/>
    <w:rsid w:val="00AC0176"/>
    <w:rsid w:val="00AC01E2"/>
    <w:rsid w:val="00AC01E6"/>
    <w:rsid w:val="00AC0238"/>
    <w:rsid w:val="00AC0266"/>
    <w:rsid w:val="00AC0325"/>
    <w:rsid w:val="00AC032D"/>
    <w:rsid w:val="00AC0407"/>
    <w:rsid w:val="00AC049C"/>
    <w:rsid w:val="00AC04A1"/>
    <w:rsid w:val="00AC04AC"/>
    <w:rsid w:val="00AC0520"/>
    <w:rsid w:val="00AC0571"/>
    <w:rsid w:val="00AC0573"/>
    <w:rsid w:val="00AC0591"/>
    <w:rsid w:val="00AC05CA"/>
    <w:rsid w:val="00AC0646"/>
    <w:rsid w:val="00AC067D"/>
    <w:rsid w:val="00AC071B"/>
    <w:rsid w:val="00AC0757"/>
    <w:rsid w:val="00AC0817"/>
    <w:rsid w:val="00AC082F"/>
    <w:rsid w:val="00AC083E"/>
    <w:rsid w:val="00AC088F"/>
    <w:rsid w:val="00AC08BD"/>
    <w:rsid w:val="00AC08E9"/>
    <w:rsid w:val="00AC08EE"/>
    <w:rsid w:val="00AC0927"/>
    <w:rsid w:val="00AC0980"/>
    <w:rsid w:val="00AC0988"/>
    <w:rsid w:val="00AC09E3"/>
    <w:rsid w:val="00AC0A12"/>
    <w:rsid w:val="00AC0A6D"/>
    <w:rsid w:val="00AC0AD1"/>
    <w:rsid w:val="00AC0AF9"/>
    <w:rsid w:val="00AC0BD2"/>
    <w:rsid w:val="00AC0BD9"/>
    <w:rsid w:val="00AC0C00"/>
    <w:rsid w:val="00AC0CB2"/>
    <w:rsid w:val="00AC0CC0"/>
    <w:rsid w:val="00AC0CDB"/>
    <w:rsid w:val="00AC0CDD"/>
    <w:rsid w:val="00AC0D98"/>
    <w:rsid w:val="00AC0DAE"/>
    <w:rsid w:val="00AC0DC5"/>
    <w:rsid w:val="00AC0E08"/>
    <w:rsid w:val="00AC0E6D"/>
    <w:rsid w:val="00AC0E76"/>
    <w:rsid w:val="00AC0F05"/>
    <w:rsid w:val="00AC0F4D"/>
    <w:rsid w:val="00AC0FC4"/>
    <w:rsid w:val="00AC0FFD"/>
    <w:rsid w:val="00AC1067"/>
    <w:rsid w:val="00AC10D7"/>
    <w:rsid w:val="00AC10E2"/>
    <w:rsid w:val="00AC1119"/>
    <w:rsid w:val="00AC112F"/>
    <w:rsid w:val="00AC1150"/>
    <w:rsid w:val="00AC11A1"/>
    <w:rsid w:val="00AC11A3"/>
    <w:rsid w:val="00AC11FD"/>
    <w:rsid w:val="00AC121B"/>
    <w:rsid w:val="00AC1270"/>
    <w:rsid w:val="00AC1298"/>
    <w:rsid w:val="00AC129B"/>
    <w:rsid w:val="00AC12F4"/>
    <w:rsid w:val="00AC131A"/>
    <w:rsid w:val="00AC133D"/>
    <w:rsid w:val="00AC1350"/>
    <w:rsid w:val="00AC13C1"/>
    <w:rsid w:val="00AC13C3"/>
    <w:rsid w:val="00AC13EB"/>
    <w:rsid w:val="00AC1410"/>
    <w:rsid w:val="00AC141D"/>
    <w:rsid w:val="00AC147F"/>
    <w:rsid w:val="00AC14DE"/>
    <w:rsid w:val="00AC1565"/>
    <w:rsid w:val="00AC159F"/>
    <w:rsid w:val="00AC15E5"/>
    <w:rsid w:val="00AC1656"/>
    <w:rsid w:val="00AC1679"/>
    <w:rsid w:val="00AC16F0"/>
    <w:rsid w:val="00AC1722"/>
    <w:rsid w:val="00AC1782"/>
    <w:rsid w:val="00AC178C"/>
    <w:rsid w:val="00AC17CB"/>
    <w:rsid w:val="00AC1803"/>
    <w:rsid w:val="00AC18B1"/>
    <w:rsid w:val="00AC1918"/>
    <w:rsid w:val="00AC191A"/>
    <w:rsid w:val="00AC1965"/>
    <w:rsid w:val="00AC19A6"/>
    <w:rsid w:val="00AC19BD"/>
    <w:rsid w:val="00AC19E9"/>
    <w:rsid w:val="00AC19EA"/>
    <w:rsid w:val="00AC1A4D"/>
    <w:rsid w:val="00AC1A99"/>
    <w:rsid w:val="00AC1AAA"/>
    <w:rsid w:val="00AC1AD8"/>
    <w:rsid w:val="00AC1B19"/>
    <w:rsid w:val="00AC1B4D"/>
    <w:rsid w:val="00AC1B52"/>
    <w:rsid w:val="00AC1BEE"/>
    <w:rsid w:val="00AC1BFC"/>
    <w:rsid w:val="00AC1C38"/>
    <w:rsid w:val="00AC1C4B"/>
    <w:rsid w:val="00AC1CCD"/>
    <w:rsid w:val="00AC1CE2"/>
    <w:rsid w:val="00AC1CF1"/>
    <w:rsid w:val="00AC1D3B"/>
    <w:rsid w:val="00AC1D56"/>
    <w:rsid w:val="00AC1DA9"/>
    <w:rsid w:val="00AC1DBE"/>
    <w:rsid w:val="00AC1DED"/>
    <w:rsid w:val="00AC1E68"/>
    <w:rsid w:val="00AC1E6E"/>
    <w:rsid w:val="00AC1E79"/>
    <w:rsid w:val="00AC1E87"/>
    <w:rsid w:val="00AC1E9B"/>
    <w:rsid w:val="00AC1EE2"/>
    <w:rsid w:val="00AC1F2E"/>
    <w:rsid w:val="00AC1F3B"/>
    <w:rsid w:val="00AC1F77"/>
    <w:rsid w:val="00AC203D"/>
    <w:rsid w:val="00AC207E"/>
    <w:rsid w:val="00AC208A"/>
    <w:rsid w:val="00AC208E"/>
    <w:rsid w:val="00AC20AE"/>
    <w:rsid w:val="00AC212E"/>
    <w:rsid w:val="00AC217A"/>
    <w:rsid w:val="00AC21B8"/>
    <w:rsid w:val="00AC21D6"/>
    <w:rsid w:val="00AC21DD"/>
    <w:rsid w:val="00AC2208"/>
    <w:rsid w:val="00AC2211"/>
    <w:rsid w:val="00AC23AB"/>
    <w:rsid w:val="00AC24B7"/>
    <w:rsid w:val="00AC24FC"/>
    <w:rsid w:val="00AC250F"/>
    <w:rsid w:val="00AC2514"/>
    <w:rsid w:val="00AC2550"/>
    <w:rsid w:val="00AC2557"/>
    <w:rsid w:val="00AC2606"/>
    <w:rsid w:val="00AC263E"/>
    <w:rsid w:val="00AC2672"/>
    <w:rsid w:val="00AC26AD"/>
    <w:rsid w:val="00AC26CB"/>
    <w:rsid w:val="00AC2701"/>
    <w:rsid w:val="00AC274A"/>
    <w:rsid w:val="00AC278B"/>
    <w:rsid w:val="00AC2821"/>
    <w:rsid w:val="00AC2853"/>
    <w:rsid w:val="00AC2856"/>
    <w:rsid w:val="00AC286D"/>
    <w:rsid w:val="00AC28E8"/>
    <w:rsid w:val="00AC28F2"/>
    <w:rsid w:val="00AC29B1"/>
    <w:rsid w:val="00AC29D9"/>
    <w:rsid w:val="00AC2AF6"/>
    <w:rsid w:val="00AC2B37"/>
    <w:rsid w:val="00AC2BB1"/>
    <w:rsid w:val="00AC2C26"/>
    <w:rsid w:val="00AC2C57"/>
    <w:rsid w:val="00AC2C8A"/>
    <w:rsid w:val="00AC2CA5"/>
    <w:rsid w:val="00AC2CE9"/>
    <w:rsid w:val="00AC2D23"/>
    <w:rsid w:val="00AC2D89"/>
    <w:rsid w:val="00AC2E03"/>
    <w:rsid w:val="00AC2E64"/>
    <w:rsid w:val="00AC2EA1"/>
    <w:rsid w:val="00AC2EA7"/>
    <w:rsid w:val="00AC2F10"/>
    <w:rsid w:val="00AC3044"/>
    <w:rsid w:val="00AC304C"/>
    <w:rsid w:val="00AC3083"/>
    <w:rsid w:val="00AC30B2"/>
    <w:rsid w:val="00AC30C1"/>
    <w:rsid w:val="00AC30D2"/>
    <w:rsid w:val="00AC30F5"/>
    <w:rsid w:val="00AC3102"/>
    <w:rsid w:val="00AC31E0"/>
    <w:rsid w:val="00AC31EF"/>
    <w:rsid w:val="00AC3213"/>
    <w:rsid w:val="00AC3230"/>
    <w:rsid w:val="00AC327E"/>
    <w:rsid w:val="00AC32A9"/>
    <w:rsid w:val="00AC3309"/>
    <w:rsid w:val="00AC33B9"/>
    <w:rsid w:val="00AC34E3"/>
    <w:rsid w:val="00AC354D"/>
    <w:rsid w:val="00AC3563"/>
    <w:rsid w:val="00AC3593"/>
    <w:rsid w:val="00AC35A5"/>
    <w:rsid w:val="00AC35BF"/>
    <w:rsid w:val="00AC361A"/>
    <w:rsid w:val="00AC3697"/>
    <w:rsid w:val="00AC36AA"/>
    <w:rsid w:val="00AC36B4"/>
    <w:rsid w:val="00AC36BA"/>
    <w:rsid w:val="00AC36C1"/>
    <w:rsid w:val="00AC36C8"/>
    <w:rsid w:val="00AC36D1"/>
    <w:rsid w:val="00AC3748"/>
    <w:rsid w:val="00AC378B"/>
    <w:rsid w:val="00AC3790"/>
    <w:rsid w:val="00AC37E2"/>
    <w:rsid w:val="00AC3848"/>
    <w:rsid w:val="00AC388A"/>
    <w:rsid w:val="00AC38D1"/>
    <w:rsid w:val="00AC3904"/>
    <w:rsid w:val="00AC3928"/>
    <w:rsid w:val="00AC393A"/>
    <w:rsid w:val="00AC3984"/>
    <w:rsid w:val="00AC398D"/>
    <w:rsid w:val="00AC39C1"/>
    <w:rsid w:val="00AC39C6"/>
    <w:rsid w:val="00AC39E8"/>
    <w:rsid w:val="00AC39F1"/>
    <w:rsid w:val="00AC3AE6"/>
    <w:rsid w:val="00AC3B12"/>
    <w:rsid w:val="00AC3B7C"/>
    <w:rsid w:val="00AC3B85"/>
    <w:rsid w:val="00AC3C05"/>
    <w:rsid w:val="00AC3C2C"/>
    <w:rsid w:val="00AC3C51"/>
    <w:rsid w:val="00AC3CAF"/>
    <w:rsid w:val="00AC3CB5"/>
    <w:rsid w:val="00AC3CC3"/>
    <w:rsid w:val="00AC3CE2"/>
    <w:rsid w:val="00AC3E29"/>
    <w:rsid w:val="00AC3E7F"/>
    <w:rsid w:val="00AC3E85"/>
    <w:rsid w:val="00AC3E88"/>
    <w:rsid w:val="00AC3E97"/>
    <w:rsid w:val="00AC3EE5"/>
    <w:rsid w:val="00AC3F48"/>
    <w:rsid w:val="00AC3FD9"/>
    <w:rsid w:val="00AC3FE2"/>
    <w:rsid w:val="00AC404D"/>
    <w:rsid w:val="00AC4096"/>
    <w:rsid w:val="00AC40EB"/>
    <w:rsid w:val="00AC40F9"/>
    <w:rsid w:val="00AC4114"/>
    <w:rsid w:val="00AC413E"/>
    <w:rsid w:val="00AC418B"/>
    <w:rsid w:val="00AC41A0"/>
    <w:rsid w:val="00AC41B2"/>
    <w:rsid w:val="00AC41C5"/>
    <w:rsid w:val="00AC41D8"/>
    <w:rsid w:val="00AC41FA"/>
    <w:rsid w:val="00AC422F"/>
    <w:rsid w:val="00AC4280"/>
    <w:rsid w:val="00AC4305"/>
    <w:rsid w:val="00AC432B"/>
    <w:rsid w:val="00AC4360"/>
    <w:rsid w:val="00AC43A1"/>
    <w:rsid w:val="00AC43C5"/>
    <w:rsid w:val="00AC43D5"/>
    <w:rsid w:val="00AC441C"/>
    <w:rsid w:val="00AC44A4"/>
    <w:rsid w:val="00AC44B6"/>
    <w:rsid w:val="00AC44FD"/>
    <w:rsid w:val="00AC454C"/>
    <w:rsid w:val="00AC4560"/>
    <w:rsid w:val="00AC457E"/>
    <w:rsid w:val="00AC459F"/>
    <w:rsid w:val="00AC45C9"/>
    <w:rsid w:val="00AC45E3"/>
    <w:rsid w:val="00AC464F"/>
    <w:rsid w:val="00AC4678"/>
    <w:rsid w:val="00AC469F"/>
    <w:rsid w:val="00AC46A1"/>
    <w:rsid w:val="00AC46ED"/>
    <w:rsid w:val="00AC4757"/>
    <w:rsid w:val="00AC477D"/>
    <w:rsid w:val="00AC4837"/>
    <w:rsid w:val="00AC4844"/>
    <w:rsid w:val="00AC4858"/>
    <w:rsid w:val="00AC489C"/>
    <w:rsid w:val="00AC48A2"/>
    <w:rsid w:val="00AC48E5"/>
    <w:rsid w:val="00AC4932"/>
    <w:rsid w:val="00AC4967"/>
    <w:rsid w:val="00AC4988"/>
    <w:rsid w:val="00AC4A97"/>
    <w:rsid w:val="00AC4AA6"/>
    <w:rsid w:val="00AC4AA7"/>
    <w:rsid w:val="00AC4AEE"/>
    <w:rsid w:val="00AC4AF0"/>
    <w:rsid w:val="00AC4B0B"/>
    <w:rsid w:val="00AC4B1C"/>
    <w:rsid w:val="00AC4B30"/>
    <w:rsid w:val="00AC4B54"/>
    <w:rsid w:val="00AC4B64"/>
    <w:rsid w:val="00AC4B66"/>
    <w:rsid w:val="00AC4B70"/>
    <w:rsid w:val="00AC4B8B"/>
    <w:rsid w:val="00AC4B8E"/>
    <w:rsid w:val="00AC4BAE"/>
    <w:rsid w:val="00AC4BBE"/>
    <w:rsid w:val="00AC4BCC"/>
    <w:rsid w:val="00AC4BD6"/>
    <w:rsid w:val="00AC4C01"/>
    <w:rsid w:val="00AC4C6B"/>
    <w:rsid w:val="00AC4C85"/>
    <w:rsid w:val="00AC4CA7"/>
    <w:rsid w:val="00AC4CC3"/>
    <w:rsid w:val="00AC4D40"/>
    <w:rsid w:val="00AC4D6A"/>
    <w:rsid w:val="00AC4D83"/>
    <w:rsid w:val="00AC4D8E"/>
    <w:rsid w:val="00AC4DAA"/>
    <w:rsid w:val="00AC4DC0"/>
    <w:rsid w:val="00AC4E62"/>
    <w:rsid w:val="00AC4E97"/>
    <w:rsid w:val="00AC4E9A"/>
    <w:rsid w:val="00AC4EBD"/>
    <w:rsid w:val="00AC4F13"/>
    <w:rsid w:val="00AC4F9C"/>
    <w:rsid w:val="00AC4FE5"/>
    <w:rsid w:val="00AC4FFB"/>
    <w:rsid w:val="00AC5065"/>
    <w:rsid w:val="00AC50F9"/>
    <w:rsid w:val="00AC51AE"/>
    <w:rsid w:val="00AC51BA"/>
    <w:rsid w:val="00AC51FD"/>
    <w:rsid w:val="00AC5298"/>
    <w:rsid w:val="00AC52BA"/>
    <w:rsid w:val="00AC52C2"/>
    <w:rsid w:val="00AC52CD"/>
    <w:rsid w:val="00AC5316"/>
    <w:rsid w:val="00AC531C"/>
    <w:rsid w:val="00AC532A"/>
    <w:rsid w:val="00AC533E"/>
    <w:rsid w:val="00AC5351"/>
    <w:rsid w:val="00AC53AE"/>
    <w:rsid w:val="00AC53DB"/>
    <w:rsid w:val="00AC5406"/>
    <w:rsid w:val="00AC5460"/>
    <w:rsid w:val="00AC5475"/>
    <w:rsid w:val="00AC54CF"/>
    <w:rsid w:val="00AC54D1"/>
    <w:rsid w:val="00AC54F0"/>
    <w:rsid w:val="00AC5554"/>
    <w:rsid w:val="00AC55F4"/>
    <w:rsid w:val="00AC55FE"/>
    <w:rsid w:val="00AC5601"/>
    <w:rsid w:val="00AC5643"/>
    <w:rsid w:val="00AC5680"/>
    <w:rsid w:val="00AC56CE"/>
    <w:rsid w:val="00AC5703"/>
    <w:rsid w:val="00AC5732"/>
    <w:rsid w:val="00AC578A"/>
    <w:rsid w:val="00AC57FE"/>
    <w:rsid w:val="00AC5813"/>
    <w:rsid w:val="00AC583A"/>
    <w:rsid w:val="00AC587B"/>
    <w:rsid w:val="00AC58F3"/>
    <w:rsid w:val="00AC5916"/>
    <w:rsid w:val="00AC5977"/>
    <w:rsid w:val="00AC5999"/>
    <w:rsid w:val="00AC59AF"/>
    <w:rsid w:val="00AC59BB"/>
    <w:rsid w:val="00AC59F5"/>
    <w:rsid w:val="00AC5A1E"/>
    <w:rsid w:val="00AC5A47"/>
    <w:rsid w:val="00AC5A56"/>
    <w:rsid w:val="00AC5AA7"/>
    <w:rsid w:val="00AC5AC8"/>
    <w:rsid w:val="00AC5B91"/>
    <w:rsid w:val="00AC5BAA"/>
    <w:rsid w:val="00AC5BD1"/>
    <w:rsid w:val="00AC5C01"/>
    <w:rsid w:val="00AC5C39"/>
    <w:rsid w:val="00AC5D0B"/>
    <w:rsid w:val="00AC5D0F"/>
    <w:rsid w:val="00AC5D2A"/>
    <w:rsid w:val="00AC5D39"/>
    <w:rsid w:val="00AC5D63"/>
    <w:rsid w:val="00AC5E3F"/>
    <w:rsid w:val="00AC5E61"/>
    <w:rsid w:val="00AC5E71"/>
    <w:rsid w:val="00AC5E88"/>
    <w:rsid w:val="00AC5E92"/>
    <w:rsid w:val="00AC5F27"/>
    <w:rsid w:val="00AC5FB4"/>
    <w:rsid w:val="00AC5FCA"/>
    <w:rsid w:val="00AC6013"/>
    <w:rsid w:val="00AC6034"/>
    <w:rsid w:val="00AC6064"/>
    <w:rsid w:val="00AC6072"/>
    <w:rsid w:val="00AC6075"/>
    <w:rsid w:val="00AC60D7"/>
    <w:rsid w:val="00AC6120"/>
    <w:rsid w:val="00AC6148"/>
    <w:rsid w:val="00AC6160"/>
    <w:rsid w:val="00AC61EB"/>
    <w:rsid w:val="00AC6222"/>
    <w:rsid w:val="00AC6237"/>
    <w:rsid w:val="00AC62A8"/>
    <w:rsid w:val="00AC62FC"/>
    <w:rsid w:val="00AC6308"/>
    <w:rsid w:val="00AC631E"/>
    <w:rsid w:val="00AC637F"/>
    <w:rsid w:val="00AC63F2"/>
    <w:rsid w:val="00AC641F"/>
    <w:rsid w:val="00AC6456"/>
    <w:rsid w:val="00AC6465"/>
    <w:rsid w:val="00AC6476"/>
    <w:rsid w:val="00AC6581"/>
    <w:rsid w:val="00AC658F"/>
    <w:rsid w:val="00AC65C1"/>
    <w:rsid w:val="00AC6618"/>
    <w:rsid w:val="00AC661B"/>
    <w:rsid w:val="00AC662A"/>
    <w:rsid w:val="00AC6635"/>
    <w:rsid w:val="00AC664D"/>
    <w:rsid w:val="00AC6667"/>
    <w:rsid w:val="00AC6702"/>
    <w:rsid w:val="00AC676E"/>
    <w:rsid w:val="00AC6794"/>
    <w:rsid w:val="00AC6828"/>
    <w:rsid w:val="00AC688E"/>
    <w:rsid w:val="00AC6896"/>
    <w:rsid w:val="00AC6899"/>
    <w:rsid w:val="00AC68B5"/>
    <w:rsid w:val="00AC68C9"/>
    <w:rsid w:val="00AC68CB"/>
    <w:rsid w:val="00AC68FB"/>
    <w:rsid w:val="00AC68FC"/>
    <w:rsid w:val="00AC690E"/>
    <w:rsid w:val="00AC694B"/>
    <w:rsid w:val="00AC69E2"/>
    <w:rsid w:val="00AC6A4E"/>
    <w:rsid w:val="00AC6AB8"/>
    <w:rsid w:val="00AC6AC4"/>
    <w:rsid w:val="00AC6B6D"/>
    <w:rsid w:val="00AC6B80"/>
    <w:rsid w:val="00AC6B97"/>
    <w:rsid w:val="00AC6BAB"/>
    <w:rsid w:val="00AC6BDC"/>
    <w:rsid w:val="00AC6BE2"/>
    <w:rsid w:val="00AC6C2E"/>
    <w:rsid w:val="00AC6C70"/>
    <w:rsid w:val="00AC6CAA"/>
    <w:rsid w:val="00AC6D1F"/>
    <w:rsid w:val="00AC6D40"/>
    <w:rsid w:val="00AC6D79"/>
    <w:rsid w:val="00AC6DAB"/>
    <w:rsid w:val="00AC6DBB"/>
    <w:rsid w:val="00AC6DD0"/>
    <w:rsid w:val="00AC6DE7"/>
    <w:rsid w:val="00AC6E61"/>
    <w:rsid w:val="00AC6E63"/>
    <w:rsid w:val="00AC6E6C"/>
    <w:rsid w:val="00AC6F08"/>
    <w:rsid w:val="00AC6F1F"/>
    <w:rsid w:val="00AC6F3D"/>
    <w:rsid w:val="00AC6F42"/>
    <w:rsid w:val="00AC6F6C"/>
    <w:rsid w:val="00AC6F8B"/>
    <w:rsid w:val="00AC6FB6"/>
    <w:rsid w:val="00AC7015"/>
    <w:rsid w:val="00AC7025"/>
    <w:rsid w:val="00AC7047"/>
    <w:rsid w:val="00AC7088"/>
    <w:rsid w:val="00AC7089"/>
    <w:rsid w:val="00AC70CF"/>
    <w:rsid w:val="00AC70D4"/>
    <w:rsid w:val="00AC70FE"/>
    <w:rsid w:val="00AC710E"/>
    <w:rsid w:val="00AC7121"/>
    <w:rsid w:val="00AC715F"/>
    <w:rsid w:val="00AC71AA"/>
    <w:rsid w:val="00AC71D1"/>
    <w:rsid w:val="00AC7232"/>
    <w:rsid w:val="00AC723E"/>
    <w:rsid w:val="00AC723F"/>
    <w:rsid w:val="00AC7267"/>
    <w:rsid w:val="00AC72DA"/>
    <w:rsid w:val="00AC72DB"/>
    <w:rsid w:val="00AC730D"/>
    <w:rsid w:val="00AC731C"/>
    <w:rsid w:val="00AC7336"/>
    <w:rsid w:val="00AC737F"/>
    <w:rsid w:val="00AC7491"/>
    <w:rsid w:val="00AC74B9"/>
    <w:rsid w:val="00AC74D2"/>
    <w:rsid w:val="00AC7578"/>
    <w:rsid w:val="00AC757D"/>
    <w:rsid w:val="00AC759A"/>
    <w:rsid w:val="00AC7621"/>
    <w:rsid w:val="00AC7655"/>
    <w:rsid w:val="00AC7672"/>
    <w:rsid w:val="00AC76BB"/>
    <w:rsid w:val="00AC76C7"/>
    <w:rsid w:val="00AC76D0"/>
    <w:rsid w:val="00AC7718"/>
    <w:rsid w:val="00AC7729"/>
    <w:rsid w:val="00AC7736"/>
    <w:rsid w:val="00AC77FF"/>
    <w:rsid w:val="00AC782E"/>
    <w:rsid w:val="00AC7847"/>
    <w:rsid w:val="00AC7894"/>
    <w:rsid w:val="00AC78C4"/>
    <w:rsid w:val="00AC78C9"/>
    <w:rsid w:val="00AC7945"/>
    <w:rsid w:val="00AC7969"/>
    <w:rsid w:val="00AC799F"/>
    <w:rsid w:val="00AC79A7"/>
    <w:rsid w:val="00AC79AC"/>
    <w:rsid w:val="00AC79C5"/>
    <w:rsid w:val="00AC7A34"/>
    <w:rsid w:val="00AC7A64"/>
    <w:rsid w:val="00AC7A93"/>
    <w:rsid w:val="00AC7AC0"/>
    <w:rsid w:val="00AC7AE7"/>
    <w:rsid w:val="00AC7B95"/>
    <w:rsid w:val="00AC7B99"/>
    <w:rsid w:val="00AC7C2B"/>
    <w:rsid w:val="00AC7C4E"/>
    <w:rsid w:val="00AC7C8C"/>
    <w:rsid w:val="00AC7C98"/>
    <w:rsid w:val="00AC7CD6"/>
    <w:rsid w:val="00AC7D1A"/>
    <w:rsid w:val="00AC7D60"/>
    <w:rsid w:val="00AC7D8E"/>
    <w:rsid w:val="00AC7DCA"/>
    <w:rsid w:val="00AC7DCC"/>
    <w:rsid w:val="00AC7DF3"/>
    <w:rsid w:val="00AC7E03"/>
    <w:rsid w:val="00AC7E16"/>
    <w:rsid w:val="00AC7E69"/>
    <w:rsid w:val="00AC7F4A"/>
    <w:rsid w:val="00AC7F8E"/>
    <w:rsid w:val="00AC7FEC"/>
    <w:rsid w:val="00AC7FF8"/>
    <w:rsid w:val="00AD00AE"/>
    <w:rsid w:val="00AD00BF"/>
    <w:rsid w:val="00AD00DB"/>
    <w:rsid w:val="00AD0137"/>
    <w:rsid w:val="00AD01A8"/>
    <w:rsid w:val="00AD01BA"/>
    <w:rsid w:val="00AD020F"/>
    <w:rsid w:val="00AD0215"/>
    <w:rsid w:val="00AD024B"/>
    <w:rsid w:val="00AD029C"/>
    <w:rsid w:val="00AD02A2"/>
    <w:rsid w:val="00AD037E"/>
    <w:rsid w:val="00AD03D6"/>
    <w:rsid w:val="00AD03DC"/>
    <w:rsid w:val="00AD03DF"/>
    <w:rsid w:val="00AD0478"/>
    <w:rsid w:val="00AD04A7"/>
    <w:rsid w:val="00AD04CF"/>
    <w:rsid w:val="00AD04ED"/>
    <w:rsid w:val="00AD0580"/>
    <w:rsid w:val="00AD060E"/>
    <w:rsid w:val="00AD066A"/>
    <w:rsid w:val="00AD074F"/>
    <w:rsid w:val="00AD07A1"/>
    <w:rsid w:val="00AD07E2"/>
    <w:rsid w:val="00AD07EE"/>
    <w:rsid w:val="00AD0847"/>
    <w:rsid w:val="00AD08AC"/>
    <w:rsid w:val="00AD08B6"/>
    <w:rsid w:val="00AD08DA"/>
    <w:rsid w:val="00AD08E9"/>
    <w:rsid w:val="00AD08EF"/>
    <w:rsid w:val="00AD090F"/>
    <w:rsid w:val="00AD093E"/>
    <w:rsid w:val="00AD0973"/>
    <w:rsid w:val="00AD099C"/>
    <w:rsid w:val="00AD09AD"/>
    <w:rsid w:val="00AD09BC"/>
    <w:rsid w:val="00AD09BD"/>
    <w:rsid w:val="00AD0A43"/>
    <w:rsid w:val="00AD0AAF"/>
    <w:rsid w:val="00AD0AB8"/>
    <w:rsid w:val="00AD0AC2"/>
    <w:rsid w:val="00AD0ACE"/>
    <w:rsid w:val="00AD0AEE"/>
    <w:rsid w:val="00AD0B01"/>
    <w:rsid w:val="00AD0B0D"/>
    <w:rsid w:val="00AD0BC0"/>
    <w:rsid w:val="00AD0BC3"/>
    <w:rsid w:val="00AD0C58"/>
    <w:rsid w:val="00AD0C64"/>
    <w:rsid w:val="00AD0C67"/>
    <w:rsid w:val="00AD0C6A"/>
    <w:rsid w:val="00AD0C9E"/>
    <w:rsid w:val="00AD0CB2"/>
    <w:rsid w:val="00AD0CD5"/>
    <w:rsid w:val="00AD0D58"/>
    <w:rsid w:val="00AD0D7B"/>
    <w:rsid w:val="00AD0D9A"/>
    <w:rsid w:val="00AD0DBE"/>
    <w:rsid w:val="00AD0DCA"/>
    <w:rsid w:val="00AD0DCD"/>
    <w:rsid w:val="00AD0E24"/>
    <w:rsid w:val="00AD0E2D"/>
    <w:rsid w:val="00AD0E40"/>
    <w:rsid w:val="00AD0E43"/>
    <w:rsid w:val="00AD0E76"/>
    <w:rsid w:val="00AD0E88"/>
    <w:rsid w:val="00AD0E8E"/>
    <w:rsid w:val="00AD0E9A"/>
    <w:rsid w:val="00AD0F08"/>
    <w:rsid w:val="00AD0F31"/>
    <w:rsid w:val="00AD0F7F"/>
    <w:rsid w:val="00AD0FD3"/>
    <w:rsid w:val="00AD0FE2"/>
    <w:rsid w:val="00AD1021"/>
    <w:rsid w:val="00AD102D"/>
    <w:rsid w:val="00AD1053"/>
    <w:rsid w:val="00AD105F"/>
    <w:rsid w:val="00AD1083"/>
    <w:rsid w:val="00AD1095"/>
    <w:rsid w:val="00AD10E3"/>
    <w:rsid w:val="00AD10FA"/>
    <w:rsid w:val="00AD1168"/>
    <w:rsid w:val="00AD116F"/>
    <w:rsid w:val="00AD1194"/>
    <w:rsid w:val="00AD11A4"/>
    <w:rsid w:val="00AD1200"/>
    <w:rsid w:val="00AD1236"/>
    <w:rsid w:val="00AD12E8"/>
    <w:rsid w:val="00AD12ED"/>
    <w:rsid w:val="00AD1339"/>
    <w:rsid w:val="00AD1353"/>
    <w:rsid w:val="00AD1356"/>
    <w:rsid w:val="00AD1362"/>
    <w:rsid w:val="00AD1399"/>
    <w:rsid w:val="00AD13A3"/>
    <w:rsid w:val="00AD13C4"/>
    <w:rsid w:val="00AD13DA"/>
    <w:rsid w:val="00AD143F"/>
    <w:rsid w:val="00AD1459"/>
    <w:rsid w:val="00AD146F"/>
    <w:rsid w:val="00AD14C2"/>
    <w:rsid w:val="00AD14CF"/>
    <w:rsid w:val="00AD14FD"/>
    <w:rsid w:val="00AD1546"/>
    <w:rsid w:val="00AD1575"/>
    <w:rsid w:val="00AD1578"/>
    <w:rsid w:val="00AD1607"/>
    <w:rsid w:val="00AD162F"/>
    <w:rsid w:val="00AD165D"/>
    <w:rsid w:val="00AD16DD"/>
    <w:rsid w:val="00AD16EA"/>
    <w:rsid w:val="00AD1700"/>
    <w:rsid w:val="00AD172D"/>
    <w:rsid w:val="00AD17BD"/>
    <w:rsid w:val="00AD1857"/>
    <w:rsid w:val="00AD1858"/>
    <w:rsid w:val="00AD189B"/>
    <w:rsid w:val="00AD18B4"/>
    <w:rsid w:val="00AD193E"/>
    <w:rsid w:val="00AD1962"/>
    <w:rsid w:val="00AD1972"/>
    <w:rsid w:val="00AD198A"/>
    <w:rsid w:val="00AD1997"/>
    <w:rsid w:val="00AD19DA"/>
    <w:rsid w:val="00AD1A3E"/>
    <w:rsid w:val="00AD1A63"/>
    <w:rsid w:val="00AD1AF5"/>
    <w:rsid w:val="00AD1B04"/>
    <w:rsid w:val="00AD1B36"/>
    <w:rsid w:val="00AD1B3B"/>
    <w:rsid w:val="00AD1B56"/>
    <w:rsid w:val="00AD1B86"/>
    <w:rsid w:val="00AD1B8A"/>
    <w:rsid w:val="00AD1B93"/>
    <w:rsid w:val="00AD1BA2"/>
    <w:rsid w:val="00AD1BBE"/>
    <w:rsid w:val="00AD1BCB"/>
    <w:rsid w:val="00AD1BCF"/>
    <w:rsid w:val="00AD1BDF"/>
    <w:rsid w:val="00AD1BEE"/>
    <w:rsid w:val="00AD1C18"/>
    <w:rsid w:val="00AD1C67"/>
    <w:rsid w:val="00AD1C79"/>
    <w:rsid w:val="00AD1C94"/>
    <w:rsid w:val="00AD1CB8"/>
    <w:rsid w:val="00AD1CB9"/>
    <w:rsid w:val="00AD1CD3"/>
    <w:rsid w:val="00AD1D7A"/>
    <w:rsid w:val="00AD1D8F"/>
    <w:rsid w:val="00AD1DDE"/>
    <w:rsid w:val="00AD1E0B"/>
    <w:rsid w:val="00AD1E3E"/>
    <w:rsid w:val="00AD1E6B"/>
    <w:rsid w:val="00AD1EBA"/>
    <w:rsid w:val="00AD1EE4"/>
    <w:rsid w:val="00AD1F48"/>
    <w:rsid w:val="00AD1F4D"/>
    <w:rsid w:val="00AD1FDA"/>
    <w:rsid w:val="00AD1FDF"/>
    <w:rsid w:val="00AD1FE3"/>
    <w:rsid w:val="00AD1FF0"/>
    <w:rsid w:val="00AD2012"/>
    <w:rsid w:val="00AD2017"/>
    <w:rsid w:val="00AD20A9"/>
    <w:rsid w:val="00AD213F"/>
    <w:rsid w:val="00AD219E"/>
    <w:rsid w:val="00AD21A5"/>
    <w:rsid w:val="00AD21B5"/>
    <w:rsid w:val="00AD221F"/>
    <w:rsid w:val="00AD222D"/>
    <w:rsid w:val="00AD227F"/>
    <w:rsid w:val="00AD22F8"/>
    <w:rsid w:val="00AD2313"/>
    <w:rsid w:val="00AD2316"/>
    <w:rsid w:val="00AD231A"/>
    <w:rsid w:val="00AD2357"/>
    <w:rsid w:val="00AD235D"/>
    <w:rsid w:val="00AD2364"/>
    <w:rsid w:val="00AD23A4"/>
    <w:rsid w:val="00AD23EE"/>
    <w:rsid w:val="00AD2406"/>
    <w:rsid w:val="00AD241A"/>
    <w:rsid w:val="00AD245C"/>
    <w:rsid w:val="00AD2474"/>
    <w:rsid w:val="00AD24AC"/>
    <w:rsid w:val="00AD24E3"/>
    <w:rsid w:val="00AD24EE"/>
    <w:rsid w:val="00AD24F2"/>
    <w:rsid w:val="00AD2573"/>
    <w:rsid w:val="00AD2588"/>
    <w:rsid w:val="00AD25A5"/>
    <w:rsid w:val="00AD25C4"/>
    <w:rsid w:val="00AD26C8"/>
    <w:rsid w:val="00AD26CF"/>
    <w:rsid w:val="00AD26D8"/>
    <w:rsid w:val="00AD26FE"/>
    <w:rsid w:val="00AD2707"/>
    <w:rsid w:val="00AD2741"/>
    <w:rsid w:val="00AD27A0"/>
    <w:rsid w:val="00AD27AA"/>
    <w:rsid w:val="00AD2862"/>
    <w:rsid w:val="00AD2876"/>
    <w:rsid w:val="00AD2893"/>
    <w:rsid w:val="00AD28A7"/>
    <w:rsid w:val="00AD28BA"/>
    <w:rsid w:val="00AD2907"/>
    <w:rsid w:val="00AD2911"/>
    <w:rsid w:val="00AD29BD"/>
    <w:rsid w:val="00AD29CF"/>
    <w:rsid w:val="00AD29D8"/>
    <w:rsid w:val="00AD29E7"/>
    <w:rsid w:val="00AD2A44"/>
    <w:rsid w:val="00AD2AA9"/>
    <w:rsid w:val="00AD2B0B"/>
    <w:rsid w:val="00AD2B1E"/>
    <w:rsid w:val="00AD2B3D"/>
    <w:rsid w:val="00AD2B52"/>
    <w:rsid w:val="00AD2B7F"/>
    <w:rsid w:val="00AD2B87"/>
    <w:rsid w:val="00AD2BD3"/>
    <w:rsid w:val="00AD2C24"/>
    <w:rsid w:val="00AD2C26"/>
    <w:rsid w:val="00AD2C8A"/>
    <w:rsid w:val="00AD2CCF"/>
    <w:rsid w:val="00AD2CE3"/>
    <w:rsid w:val="00AD2D15"/>
    <w:rsid w:val="00AD2D1D"/>
    <w:rsid w:val="00AD2D21"/>
    <w:rsid w:val="00AD2D8B"/>
    <w:rsid w:val="00AD2DB3"/>
    <w:rsid w:val="00AD2DF1"/>
    <w:rsid w:val="00AD2E36"/>
    <w:rsid w:val="00AD2E47"/>
    <w:rsid w:val="00AD2E66"/>
    <w:rsid w:val="00AD2E93"/>
    <w:rsid w:val="00AD2F48"/>
    <w:rsid w:val="00AD2F78"/>
    <w:rsid w:val="00AD2F80"/>
    <w:rsid w:val="00AD303F"/>
    <w:rsid w:val="00AD30B8"/>
    <w:rsid w:val="00AD3187"/>
    <w:rsid w:val="00AD31CB"/>
    <w:rsid w:val="00AD320D"/>
    <w:rsid w:val="00AD3231"/>
    <w:rsid w:val="00AD325A"/>
    <w:rsid w:val="00AD32DB"/>
    <w:rsid w:val="00AD32F7"/>
    <w:rsid w:val="00AD3385"/>
    <w:rsid w:val="00AD33DC"/>
    <w:rsid w:val="00AD341B"/>
    <w:rsid w:val="00AD3450"/>
    <w:rsid w:val="00AD345C"/>
    <w:rsid w:val="00AD34A2"/>
    <w:rsid w:val="00AD34FA"/>
    <w:rsid w:val="00AD34FF"/>
    <w:rsid w:val="00AD358B"/>
    <w:rsid w:val="00AD3597"/>
    <w:rsid w:val="00AD361F"/>
    <w:rsid w:val="00AD363F"/>
    <w:rsid w:val="00AD3655"/>
    <w:rsid w:val="00AD3673"/>
    <w:rsid w:val="00AD369A"/>
    <w:rsid w:val="00AD36A1"/>
    <w:rsid w:val="00AD36CF"/>
    <w:rsid w:val="00AD3709"/>
    <w:rsid w:val="00AD3778"/>
    <w:rsid w:val="00AD377A"/>
    <w:rsid w:val="00AD3794"/>
    <w:rsid w:val="00AD37A1"/>
    <w:rsid w:val="00AD37E9"/>
    <w:rsid w:val="00AD3800"/>
    <w:rsid w:val="00AD3820"/>
    <w:rsid w:val="00AD3824"/>
    <w:rsid w:val="00AD3894"/>
    <w:rsid w:val="00AD38EB"/>
    <w:rsid w:val="00AD3900"/>
    <w:rsid w:val="00AD392C"/>
    <w:rsid w:val="00AD396F"/>
    <w:rsid w:val="00AD3972"/>
    <w:rsid w:val="00AD39D8"/>
    <w:rsid w:val="00AD39E2"/>
    <w:rsid w:val="00AD3A12"/>
    <w:rsid w:val="00AD3A4B"/>
    <w:rsid w:val="00AD3A88"/>
    <w:rsid w:val="00AD3A89"/>
    <w:rsid w:val="00AD3ABC"/>
    <w:rsid w:val="00AD3B02"/>
    <w:rsid w:val="00AD3B9E"/>
    <w:rsid w:val="00AD3C3E"/>
    <w:rsid w:val="00AD3C75"/>
    <w:rsid w:val="00AD3CCA"/>
    <w:rsid w:val="00AD3D08"/>
    <w:rsid w:val="00AD3E08"/>
    <w:rsid w:val="00AD3E5F"/>
    <w:rsid w:val="00AD3E6B"/>
    <w:rsid w:val="00AD3E7B"/>
    <w:rsid w:val="00AD3EB8"/>
    <w:rsid w:val="00AD3EDB"/>
    <w:rsid w:val="00AD3EF1"/>
    <w:rsid w:val="00AD3EF7"/>
    <w:rsid w:val="00AD3F4D"/>
    <w:rsid w:val="00AD3F77"/>
    <w:rsid w:val="00AD3F78"/>
    <w:rsid w:val="00AD3F79"/>
    <w:rsid w:val="00AD3FBC"/>
    <w:rsid w:val="00AD3FD3"/>
    <w:rsid w:val="00AD3FEB"/>
    <w:rsid w:val="00AD3FF0"/>
    <w:rsid w:val="00AD4017"/>
    <w:rsid w:val="00AD401C"/>
    <w:rsid w:val="00AD401D"/>
    <w:rsid w:val="00AD409C"/>
    <w:rsid w:val="00AD40AC"/>
    <w:rsid w:val="00AD40B2"/>
    <w:rsid w:val="00AD40B8"/>
    <w:rsid w:val="00AD4127"/>
    <w:rsid w:val="00AD4184"/>
    <w:rsid w:val="00AD4285"/>
    <w:rsid w:val="00AD4310"/>
    <w:rsid w:val="00AD4326"/>
    <w:rsid w:val="00AD43A9"/>
    <w:rsid w:val="00AD43AC"/>
    <w:rsid w:val="00AD43BD"/>
    <w:rsid w:val="00AD43BE"/>
    <w:rsid w:val="00AD43CD"/>
    <w:rsid w:val="00AD4420"/>
    <w:rsid w:val="00AD454C"/>
    <w:rsid w:val="00AD4576"/>
    <w:rsid w:val="00AD457D"/>
    <w:rsid w:val="00AD45CD"/>
    <w:rsid w:val="00AD461F"/>
    <w:rsid w:val="00AD463C"/>
    <w:rsid w:val="00AD464E"/>
    <w:rsid w:val="00AD4673"/>
    <w:rsid w:val="00AD46A8"/>
    <w:rsid w:val="00AD46AB"/>
    <w:rsid w:val="00AD4701"/>
    <w:rsid w:val="00AD475F"/>
    <w:rsid w:val="00AD4772"/>
    <w:rsid w:val="00AD478C"/>
    <w:rsid w:val="00AD4793"/>
    <w:rsid w:val="00AD47C6"/>
    <w:rsid w:val="00AD47E7"/>
    <w:rsid w:val="00AD47E9"/>
    <w:rsid w:val="00AD4805"/>
    <w:rsid w:val="00AD480A"/>
    <w:rsid w:val="00AD4816"/>
    <w:rsid w:val="00AD4848"/>
    <w:rsid w:val="00AD4854"/>
    <w:rsid w:val="00AD488D"/>
    <w:rsid w:val="00AD494D"/>
    <w:rsid w:val="00AD4982"/>
    <w:rsid w:val="00AD4989"/>
    <w:rsid w:val="00AD49B4"/>
    <w:rsid w:val="00AD49CB"/>
    <w:rsid w:val="00AD49E5"/>
    <w:rsid w:val="00AD49E8"/>
    <w:rsid w:val="00AD4AA8"/>
    <w:rsid w:val="00AD4ADF"/>
    <w:rsid w:val="00AD4AFD"/>
    <w:rsid w:val="00AD4B48"/>
    <w:rsid w:val="00AD4BC9"/>
    <w:rsid w:val="00AD4C5A"/>
    <w:rsid w:val="00AD4CD6"/>
    <w:rsid w:val="00AD4CFF"/>
    <w:rsid w:val="00AD4D63"/>
    <w:rsid w:val="00AD4D80"/>
    <w:rsid w:val="00AD4D89"/>
    <w:rsid w:val="00AD4DBF"/>
    <w:rsid w:val="00AD4E14"/>
    <w:rsid w:val="00AD4E30"/>
    <w:rsid w:val="00AD4E8D"/>
    <w:rsid w:val="00AD4EFD"/>
    <w:rsid w:val="00AD4F1A"/>
    <w:rsid w:val="00AD4F59"/>
    <w:rsid w:val="00AD4F6B"/>
    <w:rsid w:val="00AD4F7E"/>
    <w:rsid w:val="00AD4F9B"/>
    <w:rsid w:val="00AD4FAF"/>
    <w:rsid w:val="00AD4FFA"/>
    <w:rsid w:val="00AD500C"/>
    <w:rsid w:val="00AD503E"/>
    <w:rsid w:val="00AD504E"/>
    <w:rsid w:val="00AD50E2"/>
    <w:rsid w:val="00AD514C"/>
    <w:rsid w:val="00AD514D"/>
    <w:rsid w:val="00AD51E1"/>
    <w:rsid w:val="00AD5241"/>
    <w:rsid w:val="00AD52FC"/>
    <w:rsid w:val="00AD5316"/>
    <w:rsid w:val="00AD53B9"/>
    <w:rsid w:val="00AD53E7"/>
    <w:rsid w:val="00AD53F0"/>
    <w:rsid w:val="00AD54A3"/>
    <w:rsid w:val="00AD54C2"/>
    <w:rsid w:val="00AD54D6"/>
    <w:rsid w:val="00AD54D7"/>
    <w:rsid w:val="00AD553C"/>
    <w:rsid w:val="00AD556F"/>
    <w:rsid w:val="00AD5589"/>
    <w:rsid w:val="00AD55B2"/>
    <w:rsid w:val="00AD55BD"/>
    <w:rsid w:val="00AD55BF"/>
    <w:rsid w:val="00AD5663"/>
    <w:rsid w:val="00AD56A1"/>
    <w:rsid w:val="00AD56C4"/>
    <w:rsid w:val="00AD571B"/>
    <w:rsid w:val="00AD5733"/>
    <w:rsid w:val="00AD5736"/>
    <w:rsid w:val="00AD573F"/>
    <w:rsid w:val="00AD5774"/>
    <w:rsid w:val="00AD577B"/>
    <w:rsid w:val="00AD5787"/>
    <w:rsid w:val="00AD57B9"/>
    <w:rsid w:val="00AD5843"/>
    <w:rsid w:val="00AD586B"/>
    <w:rsid w:val="00AD5904"/>
    <w:rsid w:val="00AD590A"/>
    <w:rsid w:val="00AD5937"/>
    <w:rsid w:val="00AD5969"/>
    <w:rsid w:val="00AD596E"/>
    <w:rsid w:val="00AD5980"/>
    <w:rsid w:val="00AD59BF"/>
    <w:rsid w:val="00AD59F2"/>
    <w:rsid w:val="00AD5A18"/>
    <w:rsid w:val="00AD5A61"/>
    <w:rsid w:val="00AD5AA0"/>
    <w:rsid w:val="00AD5B05"/>
    <w:rsid w:val="00AD5B69"/>
    <w:rsid w:val="00AD5BA9"/>
    <w:rsid w:val="00AD5C40"/>
    <w:rsid w:val="00AD5D03"/>
    <w:rsid w:val="00AD5DA5"/>
    <w:rsid w:val="00AD5DA9"/>
    <w:rsid w:val="00AD5DBB"/>
    <w:rsid w:val="00AD5DE7"/>
    <w:rsid w:val="00AD5E19"/>
    <w:rsid w:val="00AD5E9F"/>
    <w:rsid w:val="00AD5EAD"/>
    <w:rsid w:val="00AD5EE5"/>
    <w:rsid w:val="00AD5F3B"/>
    <w:rsid w:val="00AD5F7E"/>
    <w:rsid w:val="00AD5F83"/>
    <w:rsid w:val="00AD5F84"/>
    <w:rsid w:val="00AD5FAA"/>
    <w:rsid w:val="00AD5FF3"/>
    <w:rsid w:val="00AD6003"/>
    <w:rsid w:val="00AD600E"/>
    <w:rsid w:val="00AD6023"/>
    <w:rsid w:val="00AD602E"/>
    <w:rsid w:val="00AD6044"/>
    <w:rsid w:val="00AD606E"/>
    <w:rsid w:val="00AD60E6"/>
    <w:rsid w:val="00AD6158"/>
    <w:rsid w:val="00AD61B0"/>
    <w:rsid w:val="00AD61C0"/>
    <w:rsid w:val="00AD61C2"/>
    <w:rsid w:val="00AD6220"/>
    <w:rsid w:val="00AD6231"/>
    <w:rsid w:val="00AD629D"/>
    <w:rsid w:val="00AD62A1"/>
    <w:rsid w:val="00AD62F3"/>
    <w:rsid w:val="00AD6301"/>
    <w:rsid w:val="00AD6342"/>
    <w:rsid w:val="00AD6346"/>
    <w:rsid w:val="00AD6385"/>
    <w:rsid w:val="00AD63B7"/>
    <w:rsid w:val="00AD63D8"/>
    <w:rsid w:val="00AD6445"/>
    <w:rsid w:val="00AD6512"/>
    <w:rsid w:val="00AD656C"/>
    <w:rsid w:val="00AD65AC"/>
    <w:rsid w:val="00AD6608"/>
    <w:rsid w:val="00AD6653"/>
    <w:rsid w:val="00AD6656"/>
    <w:rsid w:val="00AD669E"/>
    <w:rsid w:val="00AD66EA"/>
    <w:rsid w:val="00AD6744"/>
    <w:rsid w:val="00AD674D"/>
    <w:rsid w:val="00AD678E"/>
    <w:rsid w:val="00AD67B7"/>
    <w:rsid w:val="00AD67CC"/>
    <w:rsid w:val="00AD67F8"/>
    <w:rsid w:val="00AD6870"/>
    <w:rsid w:val="00AD6898"/>
    <w:rsid w:val="00AD6913"/>
    <w:rsid w:val="00AD6920"/>
    <w:rsid w:val="00AD6971"/>
    <w:rsid w:val="00AD699B"/>
    <w:rsid w:val="00AD69C5"/>
    <w:rsid w:val="00AD6A01"/>
    <w:rsid w:val="00AD6A5F"/>
    <w:rsid w:val="00AD6AAE"/>
    <w:rsid w:val="00AD6ABC"/>
    <w:rsid w:val="00AD6ADE"/>
    <w:rsid w:val="00AD6B00"/>
    <w:rsid w:val="00AD6B03"/>
    <w:rsid w:val="00AD6B59"/>
    <w:rsid w:val="00AD6B91"/>
    <w:rsid w:val="00AD6BAE"/>
    <w:rsid w:val="00AD6BD5"/>
    <w:rsid w:val="00AD6C33"/>
    <w:rsid w:val="00AD6C50"/>
    <w:rsid w:val="00AD6C68"/>
    <w:rsid w:val="00AD6CB4"/>
    <w:rsid w:val="00AD6D0C"/>
    <w:rsid w:val="00AD6DAC"/>
    <w:rsid w:val="00AD6DBA"/>
    <w:rsid w:val="00AD6E0A"/>
    <w:rsid w:val="00AD6E2C"/>
    <w:rsid w:val="00AD6E38"/>
    <w:rsid w:val="00AD6E92"/>
    <w:rsid w:val="00AD6E9C"/>
    <w:rsid w:val="00AD6EF9"/>
    <w:rsid w:val="00AD6F0B"/>
    <w:rsid w:val="00AD6F88"/>
    <w:rsid w:val="00AD7008"/>
    <w:rsid w:val="00AD7017"/>
    <w:rsid w:val="00AD701F"/>
    <w:rsid w:val="00AD704B"/>
    <w:rsid w:val="00AD7099"/>
    <w:rsid w:val="00AD7135"/>
    <w:rsid w:val="00AD714D"/>
    <w:rsid w:val="00AD7152"/>
    <w:rsid w:val="00AD7192"/>
    <w:rsid w:val="00AD7220"/>
    <w:rsid w:val="00AD722F"/>
    <w:rsid w:val="00AD7269"/>
    <w:rsid w:val="00AD7299"/>
    <w:rsid w:val="00AD72C8"/>
    <w:rsid w:val="00AD72CB"/>
    <w:rsid w:val="00AD72D1"/>
    <w:rsid w:val="00AD73D0"/>
    <w:rsid w:val="00AD73D5"/>
    <w:rsid w:val="00AD73DD"/>
    <w:rsid w:val="00AD73EC"/>
    <w:rsid w:val="00AD740A"/>
    <w:rsid w:val="00AD741A"/>
    <w:rsid w:val="00AD7472"/>
    <w:rsid w:val="00AD74AF"/>
    <w:rsid w:val="00AD74C7"/>
    <w:rsid w:val="00AD756F"/>
    <w:rsid w:val="00AD75AD"/>
    <w:rsid w:val="00AD75B2"/>
    <w:rsid w:val="00AD75EA"/>
    <w:rsid w:val="00AD7620"/>
    <w:rsid w:val="00AD764D"/>
    <w:rsid w:val="00AD76DE"/>
    <w:rsid w:val="00AD7706"/>
    <w:rsid w:val="00AD7732"/>
    <w:rsid w:val="00AD7743"/>
    <w:rsid w:val="00AD774A"/>
    <w:rsid w:val="00AD77D3"/>
    <w:rsid w:val="00AD7820"/>
    <w:rsid w:val="00AD782F"/>
    <w:rsid w:val="00AD7849"/>
    <w:rsid w:val="00AD7880"/>
    <w:rsid w:val="00AD78BF"/>
    <w:rsid w:val="00AD78D4"/>
    <w:rsid w:val="00AD7967"/>
    <w:rsid w:val="00AD7989"/>
    <w:rsid w:val="00AD79AB"/>
    <w:rsid w:val="00AD79E8"/>
    <w:rsid w:val="00AD7A08"/>
    <w:rsid w:val="00AD7A5D"/>
    <w:rsid w:val="00AD7A78"/>
    <w:rsid w:val="00AD7AB0"/>
    <w:rsid w:val="00AD7B31"/>
    <w:rsid w:val="00AD7B5C"/>
    <w:rsid w:val="00AD7B6B"/>
    <w:rsid w:val="00AD7B9A"/>
    <w:rsid w:val="00AD7BFE"/>
    <w:rsid w:val="00AD7C18"/>
    <w:rsid w:val="00AD7C40"/>
    <w:rsid w:val="00AD7C49"/>
    <w:rsid w:val="00AD7C65"/>
    <w:rsid w:val="00AD7C75"/>
    <w:rsid w:val="00AD7C8B"/>
    <w:rsid w:val="00AD7CC2"/>
    <w:rsid w:val="00AD7CC5"/>
    <w:rsid w:val="00AD7D0B"/>
    <w:rsid w:val="00AD7D1B"/>
    <w:rsid w:val="00AD7D3E"/>
    <w:rsid w:val="00AD7D80"/>
    <w:rsid w:val="00AD7E12"/>
    <w:rsid w:val="00AD7E1E"/>
    <w:rsid w:val="00AD7E29"/>
    <w:rsid w:val="00AD7E41"/>
    <w:rsid w:val="00AD7E54"/>
    <w:rsid w:val="00AD7E64"/>
    <w:rsid w:val="00AD7EB5"/>
    <w:rsid w:val="00AD7EE6"/>
    <w:rsid w:val="00AD7F34"/>
    <w:rsid w:val="00AD7F95"/>
    <w:rsid w:val="00AE0068"/>
    <w:rsid w:val="00AE006D"/>
    <w:rsid w:val="00AE006E"/>
    <w:rsid w:val="00AE009D"/>
    <w:rsid w:val="00AE00BF"/>
    <w:rsid w:val="00AE00D4"/>
    <w:rsid w:val="00AE0110"/>
    <w:rsid w:val="00AE0131"/>
    <w:rsid w:val="00AE014B"/>
    <w:rsid w:val="00AE0160"/>
    <w:rsid w:val="00AE0194"/>
    <w:rsid w:val="00AE019B"/>
    <w:rsid w:val="00AE01B3"/>
    <w:rsid w:val="00AE0256"/>
    <w:rsid w:val="00AE029E"/>
    <w:rsid w:val="00AE02E3"/>
    <w:rsid w:val="00AE0372"/>
    <w:rsid w:val="00AE0391"/>
    <w:rsid w:val="00AE0399"/>
    <w:rsid w:val="00AE039D"/>
    <w:rsid w:val="00AE03FA"/>
    <w:rsid w:val="00AE041D"/>
    <w:rsid w:val="00AE0435"/>
    <w:rsid w:val="00AE045D"/>
    <w:rsid w:val="00AE0499"/>
    <w:rsid w:val="00AE04AE"/>
    <w:rsid w:val="00AE04CD"/>
    <w:rsid w:val="00AE04DA"/>
    <w:rsid w:val="00AE04E7"/>
    <w:rsid w:val="00AE0587"/>
    <w:rsid w:val="00AE05D6"/>
    <w:rsid w:val="00AE0611"/>
    <w:rsid w:val="00AE0669"/>
    <w:rsid w:val="00AE0699"/>
    <w:rsid w:val="00AE069B"/>
    <w:rsid w:val="00AE06F5"/>
    <w:rsid w:val="00AE070D"/>
    <w:rsid w:val="00AE07E9"/>
    <w:rsid w:val="00AE081B"/>
    <w:rsid w:val="00AE0881"/>
    <w:rsid w:val="00AE08ED"/>
    <w:rsid w:val="00AE08F2"/>
    <w:rsid w:val="00AE0918"/>
    <w:rsid w:val="00AE0920"/>
    <w:rsid w:val="00AE0984"/>
    <w:rsid w:val="00AE098E"/>
    <w:rsid w:val="00AE099C"/>
    <w:rsid w:val="00AE09B6"/>
    <w:rsid w:val="00AE09BC"/>
    <w:rsid w:val="00AE09F0"/>
    <w:rsid w:val="00AE0A07"/>
    <w:rsid w:val="00AE0A60"/>
    <w:rsid w:val="00AE0A6C"/>
    <w:rsid w:val="00AE0AC0"/>
    <w:rsid w:val="00AE0AC7"/>
    <w:rsid w:val="00AE0ACD"/>
    <w:rsid w:val="00AE0B48"/>
    <w:rsid w:val="00AE0B8D"/>
    <w:rsid w:val="00AE0B9A"/>
    <w:rsid w:val="00AE0BC3"/>
    <w:rsid w:val="00AE0C96"/>
    <w:rsid w:val="00AE0CA3"/>
    <w:rsid w:val="00AE0D19"/>
    <w:rsid w:val="00AE0D29"/>
    <w:rsid w:val="00AE0D55"/>
    <w:rsid w:val="00AE0D71"/>
    <w:rsid w:val="00AE0E59"/>
    <w:rsid w:val="00AE0E8F"/>
    <w:rsid w:val="00AE0F12"/>
    <w:rsid w:val="00AE0F4C"/>
    <w:rsid w:val="00AE0F78"/>
    <w:rsid w:val="00AE0FD1"/>
    <w:rsid w:val="00AE1020"/>
    <w:rsid w:val="00AE1087"/>
    <w:rsid w:val="00AE1089"/>
    <w:rsid w:val="00AE10A9"/>
    <w:rsid w:val="00AE10F7"/>
    <w:rsid w:val="00AE110F"/>
    <w:rsid w:val="00AE1135"/>
    <w:rsid w:val="00AE1136"/>
    <w:rsid w:val="00AE113F"/>
    <w:rsid w:val="00AE1146"/>
    <w:rsid w:val="00AE1162"/>
    <w:rsid w:val="00AE1184"/>
    <w:rsid w:val="00AE11C9"/>
    <w:rsid w:val="00AE122F"/>
    <w:rsid w:val="00AE12E0"/>
    <w:rsid w:val="00AE12E5"/>
    <w:rsid w:val="00AE1305"/>
    <w:rsid w:val="00AE1313"/>
    <w:rsid w:val="00AE131E"/>
    <w:rsid w:val="00AE1322"/>
    <w:rsid w:val="00AE1331"/>
    <w:rsid w:val="00AE133F"/>
    <w:rsid w:val="00AE1357"/>
    <w:rsid w:val="00AE136A"/>
    <w:rsid w:val="00AE1370"/>
    <w:rsid w:val="00AE1397"/>
    <w:rsid w:val="00AE13A5"/>
    <w:rsid w:val="00AE13A6"/>
    <w:rsid w:val="00AE14EB"/>
    <w:rsid w:val="00AE1557"/>
    <w:rsid w:val="00AE15C7"/>
    <w:rsid w:val="00AE15FD"/>
    <w:rsid w:val="00AE1626"/>
    <w:rsid w:val="00AE1640"/>
    <w:rsid w:val="00AE165F"/>
    <w:rsid w:val="00AE1690"/>
    <w:rsid w:val="00AE16B8"/>
    <w:rsid w:val="00AE16CE"/>
    <w:rsid w:val="00AE16E2"/>
    <w:rsid w:val="00AE16EB"/>
    <w:rsid w:val="00AE1709"/>
    <w:rsid w:val="00AE1732"/>
    <w:rsid w:val="00AE175D"/>
    <w:rsid w:val="00AE1778"/>
    <w:rsid w:val="00AE1783"/>
    <w:rsid w:val="00AE1795"/>
    <w:rsid w:val="00AE1816"/>
    <w:rsid w:val="00AE1831"/>
    <w:rsid w:val="00AE1863"/>
    <w:rsid w:val="00AE1878"/>
    <w:rsid w:val="00AE1893"/>
    <w:rsid w:val="00AE18B9"/>
    <w:rsid w:val="00AE18F0"/>
    <w:rsid w:val="00AE1938"/>
    <w:rsid w:val="00AE195C"/>
    <w:rsid w:val="00AE198D"/>
    <w:rsid w:val="00AE198F"/>
    <w:rsid w:val="00AE1996"/>
    <w:rsid w:val="00AE19F8"/>
    <w:rsid w:val="00AE1A93"/>
    <w:rsid w:val="00AE1B23"/>
    <w:rsid w:val="00AE1C09"/>
    <w:rsid w:val="00AE1C13"/>
    <w:rsid w:val="00AE1C18"/>
    <w:rsid w:val="00AE1C63"/>
    <w:rsid w:val="00AE1D0A"/>
    <w:rsid w:val="00AE1D50"/>
    <w:rsid w:val="00AE1D74"/>
    <w:rsid w:val="00AE1D7A"/>
    <w:rsid w:val="00AE1D7E"/>
    <w:rsid w:val="00AE1DDA"/>
    <w:rsid w:val="00AE1DE5"/>
    <w:rsid w:val="00AE1E0D"/>
    <w:rsid w:val="00AE1E82"/>
    <w:rsid w:val="00AE1F09"/>
    <w:rsid w:val="00AE1F69"/>
    <w:rsid w:val="00AE1FCE"/>
    <w:rsid w:val="00AE1FE2"/>
    <w:rsid w:val="00AE2027"/>
    <w:rsid w:val="00AE204C"/>
    <w:rsid w:val="00AE2080"/>
    <w:rsid w:val="00AE209F"/>
    <w:rsid w:val="00AE2103"/>
    <w:rsid w:val="00AE2169"/>
    <w:rsid w:val="00AE216A"/>
    <w:rsid w:val="00AE21A1"/>
    <w:rsid w:val="00AE21C4"/>
    <w:rsid w:val="00AE2203"/>
    <w:rsid w:val="00AE2209"/>
    <w:rsid w:val="00AE222E"/>
    <w:rsid w:val="00AE2242"/>
    <w:rsid w:val="00AE2286"/>
    <w:rsid w:val="00AE22D9"/>
    <w:rsid w:val="00AE2375"/>
    <w:rsid w:val="00AE23CC"/>
    <w:rsid w:val="00AE23D1"/>
    <w:rsid w:val="00AE2441"/>
    <w:rsid w:val="00AE24BF"/>
    <w:rsid w:val="00AE24C0"/>
    <w:rsid w:val="00AE2521"/>
    <w:rsid w:val="00AE253E"/>
    <w:rsid w:val="00AE2569"/>
    <w:rsid w:val="00AE257E"/>
    <w:rsid w:val="00AE258E"/>
    <w:rsid w:val="00AE25A6"/>
    <w:rsid w:val="00AE25F1"/>
    <w:rsid w:val="00AE260E"/>
    <w:rsid w:val="00AE26FA"/>
    <w:rsid w:val="00AE272C"/>
    <w:rsid w:val="00AE2764"/>
    <w:rsid w:val="00AE2773"/>
    <w:rsid w:val="00AE2779"/>
    <w:rsid w:val="00AE2781"/>
    <w:rsid w:val="00AE27BE"/>
    <w:rsid w:val="00AE27C9"/>
    <w:rsid w:val="00AE27E3"/>
    <w:rsid w:val="00AE2841"/>
    <w:rsid w:val="00AE2894"/>
    <w:rsid w:val="00AE28C8"/>
    <w:rsid w:val="00AE28D8"/>
    <w:rsid w:val="00AE28FA"/>
    <w:rsid w:val="00AE299D"/>
    <w:rsid w:val="00AE29A1"/>
    <w:rsid w:val="00AE29AE"/>
    <w:rsid w:val="00AE29B5"/>
    <w:rsid w:val="00AE29FB"/>
    <w:rsid w:val="00AE2A18"/>
    <w:rsid w:val="00AE2AC1"/>
    <w:rsid w:val="00AE2AD1"/>
    <w:rsid w:val="00AE2AE4"/>
    <w:rsid w:val="00AE2AFC"/>
    <w:rsid w:val="00AE2B0A"/>
    <w:rsid w:val="00AE2B3C"/>
    <w:rsid w:val="00AE2B57"/>
    <w:rsid w:val="00AE2B84"/>
    <w:rsid w:val="00AE2B87"/>
    <w:rsid w:val="00AE2BA1"/>
    <w:rsid w:val="00AE2BB3"/>
    <w:rsid w:val="00AE2C12"/>
    <w:rsid w:val="00AE2C7A"/>
    <w:rsid w:val="00AE2CC3"/>
    <w:rsid w:val="00AE2CD2"/>
    <w:rsid w:val="00AE2CF6"/>
    <w:rsid w:val="00AE2D04"/>
    <w:rsid w:val="00AE2D36"/>
    <w:rsid w:val="00AE2D7D"/>
    <w:rsid w:val="00AE2DDE"/>
    <w:rsid w:val="00AE2DF2"/>
    <w:rsid w:val="00AE2E1C"/>
    <w:rsid w:val="00AE2E58"/>
    <w:rsid w:val="00AE2F2C"/>
    <w:rsid w:val="00AE2F63"/>
    <w:rsid w:val="00AE2FB2"/>
    <w:rsid w:val="00AE2FB4"/>
    <w:rsid w:val="00AE2FB7"/>
    <w:rsid w:val="00AE303A"/>
    <w:rsid w:val="00AE305B"/>
    <w:rsid w:val="00AE3095"/>
    <w:rsid w:val="00AE30BF"/>
    <w:rsid w:val="00AE30F8"/>
    <w:rsid w:val="00AE3113"/>
    <w:rsid w:val="00AE313C"/>
    <w:rsid w:val="00AE3147"/>
    <w:rsid w:val="00AE314A"/>
    <w:rsid w:val="00AE315E"/>
    <w:rsid w:val="00AE316F"/>
    <w:rsid w:val="00AE31DF"/>
    <w:rsid w:val="00AE31FE"/>
    <w:rsid w:val="00AE321B"/>
    <w:rsid w:val="00AE324A"/>
    <w:rsid w:val="00AE3280"/>
    <w:rsid w:val="00AE3293"/>
    <w:rsid w:val="00AE329A"/>
    <w:rsid w:val="00AE32A6"/>
    <w:rsid w:val="00AE32EB"/>
    <w:rsid w:val="00AE332C"/>
    <w:rsid w:val="00AE3356"/>
    <w:rsid w:val="00AE337E"/>
    <w:rsid w:val="00AE3396"/>
    <w:rsid w:val="00AE33D4"/>
    <w:rsid w:val="00AE3405"/>
    <w:rsid w:val="00AE3410"/>
    <w:rsid w:val="00AE3443"/>
    <w:rsid w:val="00AE3465"/>
    <w:rsid w:val="00AE3475"/>
    <w:rsid w:val="00AE348F"/>
    <w:rsid w:val="00AE3499"/>
    <w:rsid w:val="00AE34B8"/>
    <w:rsid w:val="00AE34DF"/>
    <w:rsid w:val="00AE3577"/>
    <w:rsid w:val="00AE35CE"/>
    <w:rsid w:val="00AE3603"/>
    <w:rsid w:val="00AE360E"/>
    <w:rsid w:val="00AE362B"/>
    <w:rsid w:val="00AE365F"/>
    <w:rsid w:val="00AE36A1"/>
    <w:rsid w:val="00AE36AD"/>
    <w:rsid w:val="00AE36AE"/>
    <w:rsid w:val="00AE36D5"/>
    <w:rsid w:val="00AE37AE"/>
    <w:rsid w:val="00AE3809"/>
    <w:rsid w:val="00AE382C"/>
    <w:rsid w:val="00AE3834"/>
    <w:rsid w:val="00AE3858"/>
    <w:rsid w:val="00AE3862"/>
    <w:rsid w:val="00AE392C"/>
    <w:rsid w:val="00AE3946"/>
    <w:rsid w:val="00AE39E6"/>
    <w:rsid w:val="00AE3A62"/>
    <w:rsid w:val="00AE3A71"/>
    <w:rsid w:val="00AE3AA8"/>
    <w:rsid w:val="00AE3BB0"/>
    <w:rsid w:val="00AE3BB1"/>
    <w:rsid w:val="00AE3BC5"/>
    <w:rsid w:val="00AE3BD5"/>
    <w:rsid w:val="00AE3BDE"/>
    <w:rsid w:val="00AE3CB6"/>
    <w:rsid w:val="00AE3D12"/>
    <w:rsid w:val="00AE3D18"/>
    <w:rsid w:val="00AE3D9E"/>
    <w:rsid w:val="00AE3DE5"/>
    <w:rsid w:val="00AE3DE9"/>
    <w:rsid w:val="00AE3E5F"/>
    <w:rsid w:val="00AE3EA0"/>
    <w:rsid w:val="00AE3EE5"/>
    <w:rsid w:val="00AE3EF8"/>
    <w:rsid w:val="00AE3EFD"/>
    <w:rsid w:val="00AE3F37"/>
    <w:rsid w:val="00AE3F40"/>
    <w:rsid w:val="00AE3F73"/>
    <w:rsid w:val="00AE3F7B"/>
    <w:rsid w:val="00AE3FC0"/>
    <w:rsid w:val="00AE3FFE"/>
    <w:rsid w:val="00AE4086"/>
    <w:rsid w:val="00AE4099"/>
    <w:rsid w:val="00AE40B8"/>
    <w:rsid w:val="00AE40BD"/>
    <w:rsid w:val="00AE40F1"/>
    <w:rsid w:val="00AE411A"/>
    <w:rsid w:val="00AE4154"/>
    <w:rsid w:val="00AE415F"/>
    <w:rsid w:val="00AE4160"/>
    <w:rsid w:val="00AE4164"/>
    <w:rsid w:val="00AE4195"/>
    <w:rsid w:val="00AE4245"/>
    <w:rsid w:val="00AE4271"/>
    <w:rsid w:val="00AE42A4"/>
    <w:rsid w:val="00AE42FC"/>
    <w:rsid w:val="00AE4326"/>
    <w:rsid w:val="00AE436A"/>
    <w:rsid w:val="00AE4370"/>
    <w:rsid w:val="00AE43CF"/>
    <w:rsid w:val="00AE4414"/>
    <w:rsid w:val="00AE4434"/>
    <w:rsid w:val="00AE444B"/>
    <w:rsid w:val="00AE446A"/>
    <w:rsid w:val="00AE4481"/>
    <w:rsid w:val="00AE448D"/>
    <w:rsid w:val="00AE44C7"/>
    <w:rsid w:val="00AE4547"/>
    <w:rsid w:val="00AE454E"/>
    <w:rsid w:val="00AE4566"/>
    <w:rsid w:val="00AE4584"/>
    <w:rsid w:val="00AE45A6"/>
    <w:rsid w:val="00AE45B2"/>
    <w:rsid w:val="00AE45DE"/>
    <w:rsid w:val="00AE4604"/>
    <w:rsid w:val="00AE461D"/>
    <w:rsid w:val="00AE468C"/>
    <w:rsid w:val="00AE4691"/>
    <w:rsid w:val="00AE46A3"/>
    <w:rsid w:val="00AE46BE"/>
    <w:rsid w:val="00AE46C4"/>
    <w:rsid w:val="00AE4707"/>
    <w:rsid w:val="00AE472A"/>
    <w:rsid w:val="00AE4744"/>
    <w:rsid w:val="00AE4807"/>
    <w:rsid w:val="00AE481C"/>
    <w:rsid w:val="00AE483F"/>
    <w:rsid w:val="00AE489F"/>
    <w:rsid w:val="00AE48AD"/>
    <w:rsid w:val="00AE48AF"/>
    <w:rsid w:val="00AE48BA"/>
    <w:rsid w:val="00AE4902"/>
    <w:rsid w:val="00AE4907"/>
    <w:rsid w:val="00AE491B"/>
    <w:rsid w:val="00AE491C"/>
    <w:rsid w:val="00AE493F"/>
    <w:rsid w:val="00AE4944"/>
    <w:rsid w:val="00AE4961"/>
    <w:rsid w:val="00AE49D5"/>
    <w:rsid w:val="00AE49E9"/>
    <w:rsid w:val="00AE49F9"/>
    <w:rsid w:val="00AE4A06"/>
    <w:rsid w:val="00AE4A29"/>
    <w:rsid w:val="00AE4A67"/>
    <w:rsid w:val="00AE4A9E"/>
    <w:rsid w:val="00AE4AA3"/>
    <w:rsid w:val="00AE4AA8"/>
    <w:rsid w:val="00AE4ABF"/>
    <w:rsid w:val="00AE4B9C"/>
    <w:rsid w:val="00AE4BD3"/>
    <w:rsid w:val="00AE4C04"/>
    <w:rsid w:val="00AE4C57"/>
    <w:rsid w:val="00AE4C8F"/>
    <w:rsid w:val="00AE4CAF"/>
    <w:rsid w:val="00AE4CD9"/>
    <w:rsid w:val="00AE4D22"/>
    <w:rsid w:val="00AE4D59"/>
    <w:rsid w:val="00AE4D65"/>
    <w:rsid w:val="00AE4DA6"/>
    <w:rsid w:val="00AE4E16"/>
    <w:rsid w:val="00AE4E5D"/>
    <w:rsid w:val="00AE4E65"/>
    <w:rsid w:val="00AE4F01"/>
    <w:rsid w:val="00AE4F30"/>
    <w:rsid w:val="00AE4FA8"/>
    <w:rsid w:val="00AE4FE1"/>
    <w:rsid w:val="00AE502E"/>
    <w:rsid w:val="00AE503F"/>
    <w:rsid w:val="00AE505A"/>
    <w:rsid w:val="00AE5096"/>
    <w:rsid w:val="00AE5158"/>
    <w:rsid w:val="00AE5173"/>
    <w:rsid w:val="00AE5188"/>
    <w:rsid w:val="00AE524A"/>
    <w:rsid w:val="00AE526A"/>
    <w:rsid w:val="00AE527F"/>
    <w:rsid w:val="00AE5297"/>
    <w:rsid w:val="00AE5313"/>
    <w:rsid w:val="00AE532A"/>
    <w:rsid w:val="00AE5332"/>
    <w:rsid w:val="00AE5339"/>
    <w:rsid w:val="00AE535E"/>
    <w:rsid w:val="00AE53EF"/>
    <w:rsid w:val="00AE5493"/>
    <w:rsid w:val="00AE54BB"/>
    <w:rsid w:val="00AE5521"/>
    <w:rsid w:val="00AE556D"/>
    <w:rsid w:val="00AE55FF"/>
    <w:rsid w:val="00AE565A"/>
    <w:rsid w:val="00AE565C"/>
    <w:rsid w:val="00AE5675"/>
    <w:rsid w:val="00AE567A"/>
    <w:rsid w:val="00AE570C"/>
    <w:rsid w:val="00AE5790"/>
    <w:rsid w:val="00AE5796"/>
    <w:rsid w:val="00AE579F"/>
    <w:rsid w:val="00AE57A6"/>
    <w:rsid w:val="00AE57F3"/>
    <w:rsid w:val="00AE581B"/>
    <w:rsid w:val="00AE583A"/>
    <w:rsid w:val="00AE5877"/>
    <w:rsid w:val="00AE5896"/>
    <w:rsid w:val="00AE5990"/>
    <w:rsid w:val="00AE5A4F"/>
    <w:rsid w:val="00AE5A53"/>
    <w:rsid w:val="00AE5A64"/>
    <w:rsid w:val="00AE5A78"/>
    <w:rsid w:val="00AE5A82"/>
    <w:rsid w:val="00AE5A84"/>
    <w:rsid w:val="00AE5AA3"/>
    <w:rsid w:val="00AE5AA4"/>
    <w:rsid w:val="00AE5AEF"/>
    <w:rsid w:val="00AE5B34"/>
    <w:rsid w:val="00AE5B83"/>
    <w:rsid w:val="00AE5BE0"/>
    <w:rsid w:val="00AE5BE9"/>
    <w:rsid w:val="00AE5C5D"/>
    <w:rsid w:val="00AE5C5E"/>
    <w:rsid w:val="00AE5D0B"/>
    <w:rsid w:val="00AE5D29"/>
    <w:rsid w:val="00AE5DE1"/>
    <w:rsid w:val="00AE5E11"/>
    <w:rsid w:val="00AE5E25"/>
    <w:rsid w:val="00AE5ECA"/>
    <w:rsid w:val="00AE5EF6"/>
    <w:rsid w:val="00AE5F30"/>
    <w:rsid w:val="00AE5F4C"/>
    <w:rsid w:val="00AE5FA2"/>
    <w:rsid w:val="00AE5FC5"/>
    <w:rsid w:val="00AE5FC8"/>
    <w:rsid w:val="00AE602F"/>
    <w:rsid w:val="00AE6032"/>
    <w:rsid w:val="00AE605D"/>
    <w:rsid w:val="00AE606D"/>
    <w:rsid w:val="00AE6076"/>
    <w:rsid w:val="00AE61BD"/>
    <w:rsid w:val="00AE6223"/>
    <w:rsid w:val="00AE628D"/>
    <w:rsid w:val="00AE633D"/>
    <w:rsid w:val="00AE639A"/>
    <w:rsid w:val="00AE639B"/>
    <w:rsid w:val="00AE63C6"/>
    <w:rsid w:val="00AE63D3"/>
    <w:rsid w:val="00AE63DC"/>
    <w:rsid w:val="00AE6420"/>
    <w:rsid w:val="00AE6422"/>
    <w:rsid w:val="00AE642C"/>
    <w:rsid w:val="00AE646B"/>
    <w:rsid w:val="00AE6493"/>
    <w:rsid w:val="00AE6498"/>
    <w:rsid w:val="00AE64A6"/>
    <w:rsid w:val="00AE64F2"/>
    <w:rsid w:val="00AE659C"/>
    <w:rsid w:val="00AE65A2"/>
    <w:rsid w:val="00AE6608"/>
    <w:rsid w:val="00AE6624"/>
    <w:rsid w:val="00AE6658"/>
    <w:rsid w:val="00AE666F"/>
    <w:rsid w:val="00AE6690"/>
    <w:rsid w:val="00AE66FF"/>
    <w:rsid w:val="00AE6784"/>
    <w:rsid w:val="00AE6795"/>
    <w:rsid w:val="00AE67B0"/>
    <w:rsid w:val="00AE6829"/>
    <w:rsid w:val="00AE6830"/>
    <w:rsid w:val="00AE6848"/>
    <w:rsid w:val="00AE685F"/>
    <w:rsid w:val="00AE686F"/>
    <w:rsid w:val="00AE690F"/>
    <w:rsid w:val="00AE6954"/>
    <w:rsid w:val="00AE69D7"/>
    <w:rsid w:val="00AE69DA"/>
    <w:rsid w:val="00AE6A03"/>
    <w:rsid w:val="00AE6A4A"/>
    <w:rsid w:val="00AE6A69"/>
    <w:rsid w:val="00AE6A6E"/>
    <w:rsid w:val="00AE6A95"/>
    <w:rsid w:val="00AE6A99"/>
    <w:rsid w:val="00AE6ABE"/>
    <w:rsid w:val="00AE6B01"/>
    <w:rsid w:val="00AE6B37"/>
    <w:rsid w:val="00AE6B40"/>
    <w:rsid w:val="00AE6B79"/>
    <w:rsid w:val="00AE6B84"/>
    <w:rsid w:val="00AE6BB6"/>
    <w:rsid w:val="00AE6BBA"/>
    <w:rsid w:val="00AE6BDE"/>
    <w:rsid w:val="00AE6C74"/>
    <w:rsid w:val="00AE6C77"/>
    <w:rsid w:val="00AE6CB2"/>
    <w:rsid w:val="00AE6CCA"/>
    <w:rsid w:val="00AE6CD6"/>
    <w:rsid w:val="00AE6CDA"/>
    <w:rsid w:val="00AE6CEF"/>
    <w:rsid w:val="00AE6D03"/>
    <w:rsid w:val="00AE6D2C"/>
    <w:rsid w:val="00AE6D50"/>
    <w:rsid w:val="00AE6DA5"/>
    <w:rsid w:val="00AE6DC9"/>
    <w:rsid w:val="00AE6DD0"/>
    <w:rsid w:val="00AE6DFA"/>
    <w:rsid w:val="00AE6E1C"/>
    <w:rsid w:val="00AE6E2B"/>
    <w:rsid w:val="00AE6E41"/>
    <w:rsid w:val="00AE6E96"/>
    <w:rsid w:val="00AE6EBD"/>
    <w:rsid w:val="00AE6EC0"/>
    <w:rsid w:val="00AE6EFA"/>
    <w:rsid w:val="00AE6F02"/>
    <w:rsid w:val="00AE6F8F"/>
    <w:rsid w:val="00AE6FC0"/>
    <w:rsid w:val="00AE6FC9"/>
    <w:rsid w:val="00AE7068"/>
    <w:rsid w:val="00AE7089"/>
    <w:rsid w:val="00AE7103"/>
    <w:rsid w:val="00AE7130"/>
    <w:rsid w:val="00AE7178"/>
    <w:rsid w:val="00AE71A5"/>
    <w:rsid w:val="00AE72BF"/>
    <w:rsid w:val="00AE72EF"/>
    <w:rsid w:val="00AE72F2"/>
    <w:rsid w:val="00AE730E"/>
    <w:rsid w:val="00AE735D"/>
    <w:rsid w:val="00AE73AE"/>
    <w:rsid w:val="00AE741F"/>
    <w:rsid w:val="00AE7435"/>
    <w:rsid w:val="00AE74C4"/>
    <w:rsid w:val="00AE74D6"/>
    <w:rsid w:val="00AE7536"/>
    <w:rsid w:val="00AE7549"/>
    <w:rsid w:val="00AE756C"/>
    <w:rsid w:val="00AE757E"/>
    <w:rsid w:val="00AE759B"/>
    <w:rsid w:val="00AE75E6"/>
    <w:rsid w:val="00AE75FB"/>
    <w:rsid w:val="00AE7617"/>
    <w:rsid w:val="00AE7634"/>
    <w:rsid w:val="00AE764F"/>
    <w:rsid w:val="00AE76B3"/>
    <w:rsid w:val="00AE76CA"/>
    <w:rsid w:val="00AE76CB"/>
    <w:rsid w:val="00AE76E8"/>
    <w:rsid w:val="00AE76F9"/>
    <w:rsid w:val="00AE777F"/>
    <w:rsid w:val="00AE7790"/>
    <w:rsid w:val="00AE77C2"/>
    <w:rsid w:val="00AE77C8"/>
    <w:rsid w:val="00AE77CB"/>
    <w:rsid w:val="00AE77D1"/>
    <w:rsid w:val="00AE77F5"/>
    <w:rsid w:val="00AE7859"/>
    <w:rsid w:val="00AE789A"/>
    <w:rsid w:val="00AE78BC"/>
    <w:rsid w:val="00AE7947"/>
    <w:rsid w:val="00AE7A2F"/>
    <w:rsid w:val="00AE7A47"/>
    <w:rsid w:val="00AE7AAA"/>
    <w:rsid w:val="00AE7AB5"/>
    <w:rsid w:val="00AE7AD5"/>
    <w:rsid w:val="00AE7AE3"/>
    <w:rsid w:val="00AE7B25"/>
    <w:rsid w:val="00AE7B40"/>
    <w:rsid w:val="00AE7B65"/>
    <w:rsid w:val="00AE7B66"/>
    <w:rsid w:val="00AE7B75"/>
    <w:rsid w:val="00AE7B79"/>
    <w:rsid w:val="00AE7BB5"/>
    <w:rsid w:val="00AE7BED"/>
    <w:rsid w:val="00AE7BFE"/>
    <w:rsid w:val="00AE7C79"/>
    <w:rsid w:val="00AE7C99"/>
    <w:rsid w:val="00AE7CAA"/>
    <w:rsid w:val="00AE7CB4"/>
    <w:rsid w:val="00AE7CBE"/>
    <w:rsid w:val="00AE7CC1"/>
    <w:rsid w:val="00AE7CD9"/>
    <w:rsid w:val="00AE7D8B"/>
    <w:rsid w:val="00AE7DC4"/>
    <w:rsid w:val="00AE7E25"/>
    <w:rsid w:val="00AE7E38"/>
    <w:rsid w:val="00AE7F08"/>
    <w:rsid w:val="00AE7F20"/>
    <w:rsid w:val="00AE7F2D"/>
    <w:rsid w:val="00AE7F94"/>
    <w:rsid w:val="00AE7FD6"/>
    <w:rsid w:val="00AE7FE3"/>
    <w:rsid w:val="00AF001D"/>
    <w:rsid w:val="00AF008D"/>
    <w:rsid w:val="00AF00D7"/>
    <w:rsid w:val="00AF0165"/>
    <w:rsid w:val="00AF01B7"/>
    <w:rsid w:val="00AF01E8"/>
    <w:rsid w:val="00AF0205"/>
    <w:rsid w:val="00AF0262"/>
    <w:rsid w:val="00AF029C"/>
    <w:rsid w:val="00AF02B6"/>
    <w:rsid w:val="00AF0329"/>
    <w:rsid w:val="00AF033F"/>
    <w:rsid w:val="00AF0368"/>
    <w:rsid w:val="00AF0374"/>
    <w:rsid w:val="00AF0376"/>
    <w:rsid w:val="00AF040F"/>
    <w:rsid w:val="00AF045F"/>
    <w:rsid w:val="00AF0484"/>
    <w:rsid w:val="00AF04A7"/>
    <w:rsid w:val="00AF04D8"/>
    <w:rsid w:val="00AF0580"/>
    <w:rsid w:val="00AF0597"/>
    <w:rsid w:val="00AF05C1"/>
    <w:rsid w:val="00AF05F6"/>
    <w:rsid w:val="00AF05FA"/>
    <w:rsid w:val="00AF060A"/>
    <w:rsid w:val="00AF0619"/>
    <w:rsid w:val="00AF0630"/>
    <w:rsid w:val="00AF06CA"/>
    <w:rsid w:val="00AF06FC"/>
    <w:rsid w:val="00AF070A"/>
    <w:rsid w:val="00AF076C"/>
    <w:rsid w:val="00AF077C"/>
    <w:rsid w:val="00AF0783"/>
    <w:rsid w:val="00AF07A2"/>
    <w:rsid w:val="00AF07D6"/>
    <w:rsid w:val="00AF07DA"/>
    <w:rsid w:val="00AF082D"/>
    <w:rsid w:val="00AF083F"/>
    <w:rsid w:val="00AF08D3"/>
    <w:rsid w:val="00AF08EB"/>
    <w:rsid w:val="00AF08F5"/>
    <w:rsid w:val="00AF091B"/>
    <w:rsid w:val="00AF092C"/>
    <w:rsid w:val="00AF0967"/>
    <w:rsid w:val="00AF099E"/>
    <w:rsid w:val="00AF09C6"/>
    <w:rsid w:val="00AF09C9"/>
    <w:rsid w:val="00AF0A1B"/>
    <w:rsid w:val="00AF0A48"/>
    <w:rsid w:val="00AF0A57"/>
    <w:rsid w:val="00AF0AB5"/>
    <w:rsid w:val="00AF0ACD"/>
    <w:rsid w:val="00AF0B3A"/>
    <w:rsid w:val="00AF0B5A"/>
    <w:rsid w:val="00AF0BC4"/>
    <w:rsid w:val="00AF0CB0"/>
    <w:rsid w:val="00AF0CCB"/>
    <w:rsid w:val="00AF0D2A"/>
    <w:rsid w:val="00AF0D38"/>
    <w:rsid w:val="00AF0D43"/>
    <w:rsid w:val="00AF0DEA"/>
    <w:rsid w:val="00AF0E13"/>
    <w:rsid w:val="00AF0E33"/>
    <w:rsid w:val="00AF0E3D"/>
    <w:rsid w:val="00AF0EAF"/>
    <w:rsid w:val="00AF0EB5"/>
    <w:rsid w:val="00AF0EF6"/>
    <w:rsid w:val="00AF0EFE"/>
    <w:rsid w:val="00AF0F44"/>
    <w:rsid w:val="00AF0F50"/>
    <w:rsid w:val="00AF0FB8"/>
    <w:rsid w:val="00AF0FBB"/>
    <w:rsid w:val="00AF0FE4"/>
    <w:rsid w:val="00AF0FED"/>
    <w:rsid w:val="00AF0FF0"/>
    <w:rsid w:val="00AF0FFB"/>
    <w:rsid w:val="00AF1003"/>
    <w:rsid w:val="00AF105F"/>
    <w:rsid w:val="00AF107D"/>
    <w:rsid w:val="00AF10A3"/>
    <w:rsid w:val="00AF111D"/>
    <w:rsid w:val="00AF126C"/>
    <w:rsid w:val="00AF1278"/>
    <w:rsid w:val="00AF12C3"/>
    <w:rsid w:val="00AF12CA"/>
    <w:rsid w:val="00AF12D6"/>
    <w:rsid w:val="00AF12E8"/>
    <w:rsid w:val="00AF12F2"/>
    <w:rsid w:val="00AF1315"/>
    <w:rsid w:val="00AF134B"/>
    <w:rsid w:val="00AF1353"/>
    <w:rsid w:val="00AF1358"/>
    <w:rsid w:val="00AF139A"/>
    <w:rsid w:val="00AF13A8"/>
    <w:rsid w:val="00AF13DA"/>
    <w:rsid w:val="00AF13FE"/>
    <w:rsid w:val="00AF142E"/>
    <w:rsid w:val="00AF142F"/>
    <w:rsid w:val="00AF143A"/>
    <w:rsid w:val="00AF1456"/>
    <w:rsid w:val="00AF1475"/>
    <w:rsid w:val="00AF149F"/>
    <w:rsid w:val="00AF1500"/>
    <w:rsid w:val="00AF1533"/>
    <w:rsid w:val="00AF15E7"/>
    <w:rsid w:val="00AF163E"/>
    <w:rsid w:val="00AF1676"/>
    <w:rsid w:val="00AF1679"/>
    <w:rsid w:val="00AF16AE"/>
    <w:rsid w:val="00AF16C1"/>
    <w:rsid w:val="00AF16C5"/>
    <w:rsid w:val="00AF1713"/>
    <w:rsid w:val="00AF179C"/>
    <w:rsid w:val="00AF17C3"/>
    <w:rsid w:val="00AF17FD"/>
    <w:rsid w:val="00AF181E"/>
    <w:rsid w:val="00AF185F"/>
    <w:rsid w:val="00AF1863"/>
    <w:rsid w:val="00AF18C8"/>
    <w:rsid w:val="00AF18E0"/>
    <w:rsid w:val="00AF1909"/>
    <w:rsid w:val="00AF1982"/>
    <w:rsid w:val="00AF1993"/>
    <w:rsid w:val="00AF19B9"/>
    <w:rsid w:val="00AF19C0"/>
    <w:rsid w:val="00AF1A36"/>
    <w:rsid w:val="00AF1A39"/>
    <w:rsid w:val="00AF1A8A"/>
    <w:rsid w:val="00AF1B32"/>
    <w:rsid w:val="00AF1B33"/>
    <w:rsid w:val="00AF1B63"/>
    <w:rsid w:val="00AF1B7B"/>
    <w:rsid w:val="00AF1BA2"/>
    <w:rsid w:val="00AF1BD1"/>
    <w:rsid w:val="00AF1BD9"/>
    <w:rsid w:val="00AF1C17"/>
    <w:rsid w:val="00AF1C1B"/>
    <w:rsid w:val="00AF1C42"/>
    <w:rsid w:val="00AF1CB2"/>
    <w:rsid w:val="00AF1D13"/>
    <w:rsid w:val="00AF1D18"/>
    <w:rsid w:val="00AF1D3B"/>
    <w:rsid w:val="00AF1D44"/>
    <w:rsid w:val="00AF1D52"/>
    <w:rsid w:val="00AF1D78"/>
    <w:rsid w:val="00AF1DB4"/>
    <w:rsid w:val="00AF1DD0"/>
    <w:rsid w:val="00AF1DEB"/>
    <w:rsid w:val="00AF1E93"/>
    <w:rsid w:val="00AF1EB8"/>
    <w:rsid w:val="00AF1EBE"/>
    <w:rsid w:val="00AF1F0B"/>
    <w:rsid w:val="00AF1F23"/>
    <w:rsid w:val="00AF1FAE"/>
    <w:rsid w:val="00AF1FD9"/>
    <w:rsid w:val="00AF2001"/>
    <w:rsid w:val="00AF2006"/>
    <w:rsid w:val="00AF2023"/>
    <w:rsid w:val="00AF20C3"/>
    <w:rsid w:val="00AF2182"/>
    <w:rsid w:val="00AF21CF"/>
    <w:rsid w:val="00AF21E4"/>
    <w:rsid w:val="00AF2215"/>
    <w:rsid w:val="00AF223A"/>
    <w:rsid w:val="00AF226D"/>
    <w:rsid w:val="00AF22B0"/>
    <w:rsid w:val="00AF2306"/>
    <w:rsid w:val="00AF236B"/>
    <w:rsid w:val="00AF2372"/>
    <w:rsid w:val="00AF238B"/>
    <w:rsid w:val="00AF23A1"/>
    <w:rsid w:val="00AF2419"/>
    <w:rsid w:val="00AF2420"/>
    <w:rsid w:val="00AF243F"/>
    <w:rsid w:val="00AF248B"/>
    <w:rsid w:val="00AF2524"/>
    <w:rsid w:val="00AF25F0"/>
    <w:rsid w:val="00AF260D"/>
    <w:rsid w:val="00AF2614"/>
    <w:rsid w:val="00AF2665"/>
    <w:rsid w:val="00AF2759"/>
    <w:rsid w:val="00AF2765"/>
    <w:rsid w:val="00AF277B"/>
    <w:rsid w:val="00AF278F"/>
    <w:rsid w:val="00AF27AB"/>
    <w:rsid w:val="00AF27B5"/>
    <w:rsid w:val="00AF2849"/>
    <w:rsid w:val="00AF28F3"/>
    <w:rsid w:val="00AF294B"/>
    <w:rsid w:val="00AF2981"/>
    <w:rsid w:val="00AF2A00"/>
    <w:rsid w:val="00AF2A33"/>
    <w:rsid w:val="00AF2AC0"/>
    <w:rsid w:val="00AF2AC4"/>
    <w:rsid w:val="00AF2AD5"/>
    <w:rsid w:val="00AF2AE7"/>
    <w:rsid w:val="00AF2B2F"/>
    <w:rsid w:val="00AF2C20"/>
    <w:rsid w:val="00AF2C84"/>
    <w:rsid w:val="00AF2CE3"/>
    <w:rsid w:val="00AF2CE9"/>
    <w:rsid w:val="00AF2D59"/>
    <w:rsid w:val="00AF2D63"/>
    <w:rsid w:val="00AF2DFD"/>
    <w:rsid w:val="00AF2E4E"/>
    <w:rsid w:val="00AF2E59"/>
    <w:rsid w:val="00AF2E5C"/>
    <w:rsid w:val="00AF2E7D"/>
    <w:rsid w:val="00AF2EA0"/>
    <w:rsid w:val="00AF2EFE"/>
    <w:rsid w:val="00AF2F06"/>
    <w:rsid w:val="00AF2F0E"/>
    <w:rsid w:val="00AF2F33"/>
    <w:rsid w:val="00AF2F58"/>
    <w:rsid w:val="00AF2F5F"/>
    <w:rsid w:val="00AF2F7E"/>
    <w:rsid w:val="00AF2FA1"/>
    <w:rsid w:val="00AF2FB6"/>
    <w:rsid w:val="00AF2FC1"/>
    <w:rsid w:val="00AF2FDA"/>
    <w:rsid w:val="00AF2FEF"/>
    <w:rsid w:val="00AF2FFB"/>
    <w:rsid w:val="00AF2FFC"/>
    <w:rsid w:val="00AF3013"/>
    <w:rsid w:val="00AF309E"/>
    <w:rsid w:val="00AF30B3"/>
    <w:rsid w:val="00AF3114"/>
    <w:rsid w:val="00AF3147"/>
    <w:rsid w:val="00AF31AA"/>
    <w:rsid w:val="00AF31C3"/>
    <w:rsid w:val="00AF31F1"/>
    <w:rsid w:val="00AF3237"/>
    <w:rsid w:val="00AF3247"/>
    <w:rsid w:val="00AF3267"/>
    <w:rsid w:val="00AF32B0"/>
    <w:rsid w:val="00AF32F1"/>
    <w:rsid w:val="00AF3337"/>
    <w:rsid w:val="00AF334A"/>
    <w:rsid w:val="00AF33AF"/>
    <w:rsid w:val="00AF33D5"/>
    <w:rsid w:val="00AF33D7"/>
    <w:rsid w:val="00AF33E1"/>
    <w:rsid w:val="00AF3429"/>
    <w:rsid w:val="00AF3452"/>
    <w:rsid w:val="00AF346D"/>
    <w:rsid w:val="00AF3493"/>
    <w:rsid w:val="00AF34AC"/>
    <w:rsid w:val="00AF34C2"/>
    <w:rsid w:val="00AF34D8"/>
    <w:rsid w:val="00AF34F3"/>
    <w:rsid w:val="00AF3514"/>
    <w:rsid w:val="00AF3523"/>
    <w:rsid w:val="00AF355D"/>
    <w:rsid w:val="00AF3564"/>
    <w:rsid w:val="00AF358A"/>
    <w:rsid w:val="00AF358E"/>
    <w:rsid w:val="00AF35BF"/>
    <w:rsid w:val="00AF35CC"/>
    <w:rsid w:val="00AF35D4"/>
    <w:rsid w:val="00AF35D5"/>
    <w:rsid w:val="00AF3626"/>
    <w:rsid w:val="00AF3665"/>
    <w:rsid w:val="00AF3692"/>
    <w:rsid w:val="00AF3698"/>
    <w:rsid w:val="00AF36B2"/>
    <w:rsid w:val="00AF3704"/>
    <w:rsid w:val="00AF374A"/>
    <w:rsid w:val="00AF378C"/>
    <w:rsid w:val="00AF380C"/>
    <w:rsid w:val="00AF380E"/>
    <w:rsid w:val="00AF381A"/>
    <w:rsid w:val="00AF3872"/>
    <w:rsid w:val="00AF3884"/>
    <w:rsid w:val="00AF3996"/>
    <w:rsid w:val="00AF39C6"/>
    <w:rsid w:val="00AF39E6"/>
    <w:rsid w:val="00AF3A12"/>
    <w:rsid w:val="00AF3A26"/>
    <w:rsid w:val="00AF3A80"/>
    <w:rsid w:val="00AF3AB1"/>
    <w:rsid w:val="00AF3ADE"/>
    <w:rsid w:val="00AF3AE8"/>
    <w:rsid w:val="00AF3B64"/>
    <w:rsid w:val="00AF3BB3"/>
    <w:rsid w:val="00AF3BB6"/>
    <w:rsid w:val="00AF3BCF"/>
    <w:rsid w:val="00AF3BEC"/>
    <w:rsid w:val="00AF3CC6"/>
    <w:rsid w:val="00AF3D06"/>
    <w:rsid w:val="00AF3D32"/>
    <w:rsid w:val="00AF3D56"/>
    <w:rsid w:val="00AF3DCB"/>
    <w:rsid w:val="00AF3E0E"/>
    <w:rsid w:val="00AF3E23"/>
    <w:rsid w:val="00AF3E41"/>
    <w:rsid w:val="00AF3E46"/>
    <w:rsid w:val="00AF3E78"/>
    <w:rsid w:val="00AF3E9B"/>
    <w:rsid w:val="00AF3EA1"/>
    <w:rsid w:val="00AF3EA9"/>
    <w:rsid w:val="00AF3F47"/>
    <w:rsid w:val="00AF3F75"/>
    <w:rsid w:val="00AF3F82"/>
    <w:rsid w:val="00AF3F9D"/>
    <w:rsid w:val="00AF3FC9"/>
    <w:rsid w:val="00AF4004"/>
    <w:rsid w:val="00AF4064"/>
    <w:rsid w:val="00AF4083"/>
    <w:rsid w:val="00AF409F"/>
    <w:rsid w:val="00AF40AB"/>
    <w:rsid w:val="00AF4193"/>
    <w:rsid w:val="00AF41A3"/>
    <w:rsid w:val="00AF41A8"/>
    <w:rsid w:val="00AF4202"/>
    <w:rsid w:val="00AF4243"/>
    <w:rsid w:val="00AF427C"/>
    <w:rsid w:val="00AF42B4"/>
    <w:rsid w:val="00AF4305"/>
    <w:rsid w:val="00AF4392"/>
    <w:rsid w:val="00AF439C"/>
    <w:rsid w:val="00AF43DA"/>
    <w:rsid w:val="00AF442A"/>
    <w:rsid w:val="00AF448B"/>
    <w:rsid w:val="00AF44B3"/>
    <w:rsid w:val="00AF44BB"/>
    <w:rsid w:val="00AF44BE"/>
    <w:rsid w:val="00AF44D5"/>
    <w:rsid w:val="00AF44F4"/>
    <w:rsid w:val="00AF452B"/>
    <w:rsid w:val="00AF4556"/>
    <w:rsid w:val="00AF4569"/>
    <w:rsid w:val="00AF457D"/>
    <w:rsid w:val="00AF45A1"/>
    <w:rsid w:val="00AF45AE"/>
    <w:rsid w:val="00AF45C5"/>
    <w:rsid w:val="00AF45E8"/>
    <w:rsid w:val="00AF4605"/>
    <w:rsid w:val="00AF4647"/>
    <w:rsid w:val="00AF46F3"/>
    <w:rsid w:val="00AF478E"/>
    <w:rsid w:val="00AF47BD"/>
    <w:rsid w:val="00AF47CC"/>
    <w:rsid w:val="00AF4806"/>
    <w:rsid w:val="00AF4865"/>
    <w:rsid w:val="00AF48BD"/>
    <w:rsid w:val="00AF48DE"/>
    <w:rsid w:val="00AF4951"/>
    <w:rsid w:val="00AF495C"/>
    <w:rsid w:val="00AF499E"/>
    <w:rsid w:val="00AF49A3"/>
    <w:rsid w:val="00AF49B0"/>
    <w:rsid w:val="00AF49C8"/>
    <w:rsid w:val="00AF4A19"/>
    <w:rsid w:val="00AF4A90"/>
    <w:rsid w:val="00AF4AD5"/>
    <w:rsid w:val="00AF4AE0"/>
    <w:rsid w:val="00AF4B01"/>
    <w:rsid w:val="00AF4B02"/>
    <w:rsid w:val="00AF4B20"/>
    <w:rsid w:val="00AF4B23"/>
    <w:rsid w:val="00AF4B3E"/>
    <w:rsid w:val="00AF4B76"/>
    <w:rsid w:val="00AF4B8C"/>
    <w:rsid w:val="00AF4B99"/>
    <w:rsid w:val="00AF4BD7"/>
    <w:rsid w:val="00AF4BDE"/>
    <w:rsid w:val="00AF4BFA"/>
    <w:rsid w:val="00AF4C05"/>
    <w:rsid w:val="00AF4C89"/>
    <w:rsid w:val="00AF4CB1"/>
    <w:rsid w:val="00AF4D7E"/>
    <w:rsid w:val="00AF4DAE"/>
    <w:rsid w:val="00AF4DF5"/>
    <w:rsid w:val="00AF4E0C"/>
    <w:rsid w:val="00AF4E7B"/>
    <w:rsid w:val="00AF4EBB"/>
    <w:rsid w:val="00AF4EF7"/>
    <w:rsid w:val="00AF4F2A"/>
    <w:rsid w:val="00AF4FA2"/>
    <w:rsid w:val="00AF4FAE"/>
    <w:rsid w:val="00AF5002"/>
    <w:rsid w:val="00AF501D"/>
    <w:rsid w:val="00AF5025"/>
    <w:rsid w:val="00AF5086"/>
    <w:rsid w:val="00AF509B"/>
    <w:rsid w:val="00AF512E"/>
    <w:rsid w:val="00AF5138"/>
    <w:rsid w:val="00AF519E"/>
    <w:rsid w:val="00AF51A2"/>
    <w:rsid w:val="00AF51A9"/>
    <w:rsid w:val="00AF5207"/>
    <w:rsid w:val="00AF5208"/>
    <w:rsid w:val="00AF522B"/>
    <w:rsid w:val="00AF5247"/>
    <w:rsid w:val="00AF529F"/>
    <w:rsid w:val="00AF52A5"/>
    <w:rsid w:val="00AF52F0"/>
    <w:rsid w:val="00AF536C"/>
    <w:rsid w:val="00AF5374"/>
    <w:rsid w:val="00AF5381"/>
    <w:rsid w:val="00AF53E7"/>
    <w:rsid w:val="00AF53EA"/>
    <w:rsid w:val="00AF540A"/>
    <w:rsid w:val="00AF540F"/>
    <w:rsid w:val="00AF5427"/>
    <w:rsid w:val="00AF542F"/>
    <w:rsid w:val="00AF546B"/>
    <w:rsid w:val="00AF5475"/>
    <w:rsid w:val="00AF54D8"/>
    <w:rsid w:val="00AF54DC"/>
    <w:rsid w:val="00AF54E4"/>
    <w:rsid w:val="00AF54E8"/>
    <w:rsid w:val="00AF550D"/>
    <w:rsid w:val="00AF553D"/>
    <w:rsid w:val="00AF5563"/>
    <w:rsid w:val="00AF5580"/>
    <w:rsid w:val="00AF5583"/>
    <w:rsid w:val="00AF55A5"/>
    <w:rsid w:val="00AF55C6"/>
    <w:rsid w:val="00AF5603"/>
    <w:rsid w:val="00AF5677"/>
    <w:rsid w:val="00AF56FE"/>
    <w:rsid w:val="00AF573D"/>
    <w:rsid w:val="00AF574B"/>
    <w:rsid w:val="00AF5778"/>
    <w:rsid w:val="00AF578B"/>
    <w:rsid w:val="00AF578D"/>
    <w:rsid w:val="00AF57B2"/>
    <w:rsid w:val="00AF5812"/>
    <w:rsid w:val="00AF5865"/>
    <w:rsid w:val="00AF5926"/>
    <w:rsid w:val="00AF5969"/>
    <w:rsid w:val="00AF59E8"/>
    <w:rsid w:val="00AF5A15"/>
    <w:rsid w:val="00AF5A28"/>
    <w:rsid w:val="00AF5AA4"/>
    <w:rsid w:val="00AF5B0E"/>
    <w:rsid w:val="00AF5B21"/>
    <w:rsid w:val="00AF5BAC"/>
    <w:rsid w:val="00AF5BE3"/>
    <w:rsid w:val="00AF5C00"/>
    <w:rsid w:val="00AF5C28"/>
    <w:rsid w:val="00AF5C2A"/>
    <w:rsid w:val="00AF5C40"/>
    <w:rsid w:val="00AF5CD8"/>
    <w:rsid w:val="00AF5D20"/>
    <w:rsid w:val="00AF5D6A"/>
    <w:rsid w:val="00AF5DB0"/>
    <w:rsid w:val="00AF5DBB"/>
    <w:rsid w:val="00AF5DD1"/>
    <w:rsid w:val="00AF5DE0"/>
    <w:rsid w:val="00AF5DFB"/>
    <w:rsid w:val="00AF5E25"/>
    <w:rsid w:val="00AF5E38"/>
    <w:rsid w:val="00AF5E42"/>
    <w:rsid w:val="00AF5E7F"/>
    <w:rsid w:val="00AF5E83"/>
    <w:rsid w:val="00AF5EA5"/>
    <w:rsid w:val="00AF5EB9"/>
    <w:rsid w:val="00AF5F1B"/>
    <w:rsid w:val="00AF5F2E"/>
    <w:rsid w:val="00AF5F30"/>
    <w:rsid w:val="00AF5FDE"/>
    <w:rsid w:val="00AF5FDF"/>
    <w:rsid w:val="00AF6043"/>
    <w:rsid w:val="00AF6090"/>
    <w:rsid w:val="00AF60CE"/>
    <w:rsid w:val="00AF616F"/>
    <w:rsid w:val="00AF618B"/>
    <w:rsid w:val="00AF619A"/>
    <w:rsid w:val="00AF61B1"/>
    <w:rsid w:val="00AF61DE"/>
    <w:rsid w:val="00AF6225"/>
    <w:rsid w:val="00AF625E"/>
    <w:rsid w:val="00AF6287"/>
    <w:rsid w:val="00AF62C3"/>
    <w:rsid w:val="00AF6329"/>
    <w:rsid w:val="00AF633E"/>
    <w:rsid w:val="00AF6366"/>
    <w:rsid w:val="00AF6396"/>
    <w:rsid w:val="00AF639A"/>
    <w:rsid w:val="00AF63D1"/>
    <w:rsid w:val="00AF6434"/>
    <w:rsid w:val="00AF6435"/>
    <w:rsid w:val="00AF645C"/>
    <w:rsid w:val="00AF6481"/>
    <w:rsid w:val="00AF64C5"/>
    <w:rsid w:val="00AF64E5"/>
    <w:rsid w:val="00AF6515"/>
    <w:rsid w:val="00AF656C"/>
    <w:rsid w:val="00AF65BA"/>
    <w:rsid w:val="00AF65EB"/>
    <w:rsid w:val="00AF6609"/>
    <w:rsid w:val="00AF6612"/>
    <w:rsid w:val="00AF66A0"/>
    <w:rsid w:val="00AF6703"/>
    <w:rsid w:val="00AF670F"/>
    <w:rsid w:val="00AF6737"/>
    <w:rsid w:val="00AF6742"/>
    <w:rsid w:val="00AF6767"/>
    <w:rsid w:val="00AF67AE"/>
    <w:rsid w:val="00AF67B8"/>
    <w:rsid w:val="00AF67EC"/>
    <w:rsid w:val="00AF67FC"/>
    <w:rsid w:val="00AF6810"/>
    <w:rsid w:val="00AF6869"/>
    <w:rsid w:val="00AF68B7"/>
    <w:rsid w:val="00AF68E9"/>
    <w:rsid w:val="00AF68F8"/>
    <w:rsid w:val="00AF68FE"/>
    <w:rsid w:val="00AF6959"/>
    <w:rsid w:val="00AF699E"/>
    <w:rsid w:val="00AF69C9"/>
    <w:rsid w:val="00AF6A52"/>
    <w:rsid w:val="00AF6A7D"/>
    <w:rsid w:val="00AF6AB0"/>
    <w:rsid w:val="00AF6ADC"/>
    <w:rsid w:val="00AF6B21"/>
    <w:rsid w:val="00AF6B4E"/>
    <w:rsid w:val="00AF6BB1"/>
    <w:rsid w:val="00AF6C12"/>
    <w:rsid w:val="00AF6C8E"/>
    <w:rsid w:val="00AF6CBC"/>
    <w:rsid w:val="00AF6CD7"/>
    <w:rsid w:val="00AF6DE1"/>
    <w:rsid w:val="00AF6E1C"/>
    <w:rsid w:val="00AF6E31"/>
    <w:rsid w:val="00AF6E50"/>
    <w:rsid w:val="00AF6E6A"/>
    <w:rsid w:val="00AF6E6C"/>
    <w:rsid w:val="00AF6E9B"/>
    <w:rsid w:val="00AF6EFB"/>
    <w:rsid w:val="00AF6F1E"/>
    <w:rsid w:val="00AF6F55"/>
    <w:rsid w:val="00AF6F7A"/>
    <w:rsid w:val="00AF6F95"/>
    <w:rsid w:val="00AF6FA2"/>
    <w:rsid w:val="00AF6FA6"/>
    <w:rsid w:val="00AF6FEC"/>
    <w:rsid w:val="00AF7010"/>
    <w:rsid w:val="00AF7026"/>
    <w:rsid w:val="00AF7076"/>
    <w:rsid w:val="00AF7092"/>
    <w:rsid w:val="00AF70B2"/>
    <w:rsid w:val="00AF70E9"/>
    <w:rsid w:val="00AF710F"/>
    <w:rsid w:val="00AF7110"/>
    <w:rsid w:val="00AF7146"/>
    <w:rsid w:val="00AF7189"/>
    <w:rsid w:val="00AF718D"/>
    <w:rsid w:val="00AF71B1"/>
    <w:rsid w:val="00AF71FB"/>
    <w:rsid w:val="00AF7237"/>
    <w:rsid w:val="00AF725D"/>
    <w:rsid w:val="00AF7273"/>
    <w:rsid w:val="00AF72E9"/>
    <w:rsid w:val="00AF72F7"/>
    <w:rsid w:val="00AF7346"/>
    <w:rsid w:val="00AF738C"/>
    <w:rsid w:val="00AF73A0"/>
    <w:rsid w:val="00AF73CD"/>
    <w:rsid w:val="00AF7443"/>
    <w:rsid w:val="00AF7467"/>
    <w:rsid w:val="00AF7480"/>
    <w:rsid w:val="00AF749B"/>
    <w:rsid w:val="00AF7508"/>
    <w:rsid w:val="00AF754F"/>
    <w:rsid w:val="00AF7566"/>
    <w:rsid w:val="00AF75A0"/>
    <w:rsid w:val="00AF75A3"/>
    <w:rsid w:val="00AF75D9"/>
    <w:rsid w:val="00AF760C"/>
    <w:rsid w:val="00AF7648"/>
    <w:rsid w:val="00AF765E"/>
    <w:rsid w:val="00AF76DD"/>
    <w:rsid w:val="00AF7723"/>
    <w:rsid w:val="00AF7777"/>
    <w:rsid w:val="00AF779D"/>
    <w:rsid w:val="00AF783E"/>
    <w:rsid w:val="00AF7852"/>
    <w:rsid w:val="00AF7871"/>
    <w:rsid w:val="00AF788A"/>
    <w:rsid w:val="00AF789C"/>
    <w:rsid w:val="00AF789E"/>
    <w:rsid w:val="00AF78A6"/>
    <w:rsid w:val="00AF78AA"/>
    <w:rsid w:val="00AF78AE"/>
    <w:rsid w:val="00AF7915"/>
    <w:rsid w:val="00AF7927"/>
    <w:rsid w:val="00AF7943"/>
    <w:rsid w:val="00AF794A"/>
    <w:rsid w:val="00AF79D5"/>
    <w:rsid w:val="00AF7A42"/>
    <w:rsid w:val="00AF7A69"/>
    <w:rsid w:val="00AF7A76"/>
    <w:rsid w:val="00AF7B38"/>
    <w:rsid w:val="00AF7BBD"/>
    <w:rsid w:val="00AF7C5E"/>
    <w:rsid w:val="00AF7C86"/>
    <w:rsid w:val="00AF7C8E"/>
    <w:rsid w:val="00AF7CED"/>
    <w:rsid w:val="00AF7D1D"/>
    <w:rsid w:val="00AF7D2E"/>
    <w:rsid w:val="00AF7D40"/>
    <w:rsid w:val="00AF7D5A"/>
    <w:rsid w:val="00AF7D67"/>
    <w:rsid w:val="00AF7DD7"/>
    <w:rsid w:val="00AF7E17"/>
    <w:rsid w:val="00AF7E47"/>
    <w:rsid w:val="00AF7E80"/>
    <w:rsid w:val="00AF7F33"/>
    <w:rsid w:val="00AF7F9B"/>
    <w:rsid w:val="00AF7FA2"/>
    <w:rsid w:val="00AF7FD6"/>
    <w:rsid w:val="00AF7FF8"/>
    <w:rsid w:val="00B0000B"/>
    <w:rsid w:val="00B00022"/>
    <w:rsid w:val="00B00053"/>
    <w:rsid w:val="00B000B7"/>
    <w:rsid w:val="00B000EF"/>
    <w:rsid w:val="00B00104"/>
    <w:rsid w:val="00B001A6"/>
    <w:rsid w:val="00B0021A"/>
    <w:rsid w:val="00B00229"/>
    <w:rsid w:val="00B0024B"/>
    <w:rsid w:val="00B0028A"/>
    <w:rsid w:val="00B002B0"/>
    <w:rsid w:val="00B002F6"/>
    <w:rsid w:val="00B0037B"/>
    <w:rsid w:val="00B003E7"/>
    <w:rsid w:val="00B003FB"/>
    <w:rsid w:val="00B00430"/>
    <w:rsid w:val="00B00455"/>
    <w:rsid w:val="00B004B0"/>
    <w:rsid w:val="00B004C5"/>
    <w:rsid w:val="00B004CC"/>
    <w:rsid w:val="00B004D4"/>
    <w:rsid w:val="00B00517"/>
    <w:rsid w:val="00B00539"/>
    <w:rsid w:val="00B00547"/>
    <w:rsid w:val="00B005BE"/>
    <w:rsid w:val="00B0064F"/>
    <w:rsid w:val="00B00687"/>
    <w:rsid w:val="00B006F7"/>
    <w:rsid w:val="00B0071C"/>
    <w:rsid w:val="00B00735"/>
    <w:rsid w:val="00B00750"/>
    <w:rsid w:val="00B0076E"/>
    <w:rsid w:val="00B00782"/>
    <w:rsid w:val="00B00787"/>
    <w:rsid w:val="00B0079A"/>
    <w:rsid w:val="00B007A6"/>
    <w:rsid w:val="00B007A7"/>
    <w:rsid w:val="00B007AF"/>
    <w:rsid w:val="00B007D5"/>
    <w:rsid w:val="00B007E6"/>
    <w:rsid w:val="00B007EB"/>
    <w:rsid w:val="00B0081A"/>
    <w:rsid w:val="00B0083C"/>
    <w:rsid w:val="00B008F6"/>
    <w:rsid w:val="00B008F8"/>
    <w:rsid w:val="00B0096D"/>
    <w:rsid w:val="00B009DA"/>
    <w:rsid w:val="00B00A1F"/>
    <w:rsid w:val="00B00A3E"/>
    <w:rsid w:val="00B00A61"/>
    <w:rsid w:val="00B00AB2"/>
    <w:rsid w:val="00B00B07"/>
    <w:rsid w:val="00B00B52"/>
    <w:rsid w:val="00B00B5F"/>
    <w:rsid w:val="00B00B81"/>
    <w:rsid w:val="00B00BBC"/>
    <w:rsid w:val="00B00BD6"/>
    <w:rsid w:val="00B00BDE"/>
    <w:rsid w:val="00B00BED"/>
    <w:rsid w:val="00B00C0B"/>
    <w:rsid w:val="00B00C89"/>
    <w:rsid w:val="00B00D21"/>
    <w:rsid w:val="00B00DBB"/>
    <w:rsid w:val="00B00DF0"/>
    <w:rsid w:val="00B00E14"/>
    <w:rsid w:val="00B00E45"/>
    <w:rsid w:val="00B00E94"/>
    <w:rsid w:val="00B00E9B"/>
    <w:rsid w:val="00B00EC6"/>
    <w:rsid w:val="00B00F2A"/>
    <w:rsid w:val="00B00F4C"/>
    <w:rsid w:val="00B00F8D"/>
    <w:rsid w:val="00B00FAF"/>
    <w:rsid w:val="00B00FFE"/>
    <w:rsid w:val="00B01034"/>
    <w:rsid w:val="00B0104D"/>
    <w:rsid w:val="00B01051"/>
    <w:rsid w:val="00B01061"/>
    <w:rsid w:val="00B01075"/>
    <w:rsid w:val="00B01076"/>
    <w:rsid w:val="00B01079"/>
    <w:rsid w:val="00B01135"/>
    <w:rsid w:val="00B01211"/>
    <w:rsid w:val="00B0133F"/>
    <w:rsid w:val="00B01387"/>
    <w:rsid w:val="00B01389"/>
    <w:rsid w:val="00B01397"/>
    <w:rsid w:val="00B013E6"/>
    <w:rsid w:val="00B013F3"/>
    <w:rsid w:val="00B01542"/>
    <w:rsid w:val="00B015B3"/>
    <w:rsid w:val="00B015B4"/>
    <w:rsid w:val="00B015D2"/>
    <w:rsid w:val="00B0164A"/>
    <w:rsid w:val="00B0169D"/>
    <w:rsid w:val="00B016C0"/>
    <w:rsid w:val="00B016E5"/>
    <w:rsid w:val="00B016EA"/>
    <w:rsid w:val="00B01719"/>
    <w:rsid w:val="00B0172C"/>
    <w:rsid w:val="00B01756"/>
    <w:rsid w:val="00B01767"/>
    <w:rsid w:val="00B01796"/>
    <w:rsid w:val="00B01797"/>
    <w:rsid w:val="00B01804"/>
    <w:rsid w:val="00B01888"/>
    <w:rsid w:val="00B018B8"/>
    <w:rsid w:val="00B018D0"/>
    <w:rsid w:val="00B01955"/>
    <w:rsid w:val="00B0199F"/>
    <w:rsid w:val="00B019E4"/>
    <w:rsid w:val="00B019FF"/>
    <w:rsid w:val="00B01A6A"/>
    <w:rsid w:val="00B01A74"/>
    <w:rsid w:val="00B01A99"/>
    <w:rsid w:val="00B01B3D"/>
    <w:rsid w:val="00B01B6C"/>
    <w:rsid w:val="00B01B95"/>
    <w:rsid w:val="00B01BB6"/>
    <w:rsid w:val="00B01BCB"/>
    <w:rsid w:val="00B01BE5"/>
    <w:rsid w:val="00B01BEE"/>
    <w:rsid w:val="00B01C43"/>
    <w:rsid w:val="00B01C54"/>
    <w:rsid w:val="00B01C90"/>
    <w:rsid w:val="00B01CAB"/>
    <w:rsid w:val="00B01CE4"/>
    <w:rsid w:val="00B01CF7"/>
    <w:rsid w:val="00B01CFA"/>
    <w:rsid w:val="00B01D01"/>
    <w:rsid w:val="00B01D15"/>
    <w:rsid w:val="00B01D26"/>
    <w:rsid w:val="00B01D6C"/>
    <w:rsid w:val="00B01D87"/>
    <w:rsid w:val="00B01D88"/>
    <w:rsid w:val="00B01D89"/>
    <w:rsid w:val="00B01E06"/>
    <w:rsid w:val="00B01E77"/>
    <w:rsid w:val="00B01EDA"/>
    <w:rsid w:val="00B01EDB"/>
    <w:rsid w:val="00B01EDE"/>
    <w:rsid w:val="00B01EE0"/>
    <w:rsid w:val="00B01F00"/>
    <w:rsid w:val="00B01F36"/>
    <w:rsid w:val="00B01F55"/>
    <w:rsid w:val="00B01F5A"/>
    <w:rsid w:val="00B01F90"/>
    <w:rsid w:val="00B01FAD"/>
    <w:rsid w:val="00B01FB4"/>
    <w:rsid w:val="00B02066"/>
    <w:rsid w:val="00B02124"/>
    <w:rsid w:val="00B02146"/>
    <w:rsid w:val="00B0216F"/>
    <w:rsid w:val="00B02194"/>
    <w:rsid w:val="00B0222A"/>
    <w:rsid w:val="00B0225A"/>
    <w:rsid w:val="00B02266"/>
    <w:rsid w:val="00B02296"/>
    <w:rsid w:val="00B022A3"/>
    <w:rsid w:val="00B022AB"/>
    <w:rsid w:val="00B022AC"/>
    <w:rsid w:val="00B022E7"/>
    <w:rsid w:val="00B02304"/>
    <w:rsid w:val="00B0230E"/>
    <w:rsid w:val="00B02350"/>
    <w:rsid w:val="00B0237B"/>
    <w:rsid w:val="00B02399"/>
    <w:rsid w:val="00B023A8"/>
    <w:rsid w:val="00B023C1"/>
    <w:rsid w:val="00B023FF"/>
    <w:rsid w:val="00B0242F"/>
    <w:rsid w:val="00B02473"/>
    <w:rsid w:val="00B024C2"/>
    <w:rsid w:val="00B02524"/>
    <w:rsid w:val="00B02526"/>
    <w:rsid w:val="00B02552"/>
    <w:rsid w:val="00B0256A"/>
    <w:rsid w:val="00B025A5"/>
    <w:rsid w:val="00B025D4"/>
    <w:rsid w:val="00B0260F"/>
    <w:rsid w:val="00B02638"/>
    <w:rsid w:val="00B02641"/>
    <w:rsid w:val="00B02643"/>
    <w:rsid w:val="00B02698"/>
    <w:rsid w:val="00B026A1"/>
    <w:rsid w:val="00B026BF"/>
    <w:rsid w:val="00B026E7"/>
    <w:rsid w:val="00B02754"/>
    <w:rsid w:val="00B0275E"/>
    <w:rsid w:val="00B0277A"/>
    <w:rsid w:val="00B027ED"/>
    <w:rsid w:val="00B02806"/>
    <w:rsid w:val="00B02839"/>
    <w:rsid w:val="00B02856"/>
    <w:rsid w:val="00B028FE"/>
    <w:rsid w:val="00B02900"/>
    <w:rsid w:val="00B02917"/>
    <w:rsid w:val="00B02930"/>
    <w:rsid w:val="00B0299C"/>
    <w:rsid w:val="00B029FE"/>
    <w:rsid w:val="00B02A0E"/>
    <w:rsid w:val="00B02A3B"/>
    <w:rsid w:val="00B02A50"/>
    <w:rsid w:val="00B02AB1"/>
    <w:rsid w:val="00B02AB5"/>
    <w:rsid w:val="00B02B03"/>
    <w:rsid w:val="00B02B8C"/>
    <w:rsid w:val="00B02B94"/>
    <w:rsid w:val="00B02B96"/>
    <w:rsid w:val="00B02BCF"/>
    <w:rsid w:val="00B02BDD"/>
    <w:rsid w:val="00B02C4E"/>
    <w:rsid w:val="00B02C59"/>
    <w:rsid w:val="00B02CA6"/>
    <w:rsid w:val="00B02CEB"/>
    <w:rsid w:val="00B02D05"/>
    <w:rsid w:val="00B02D5C"/>
    <w:rsid w:val="00B02D6D"/>
    <w:rsid w:val="00B02DA3"/>
    <w:rsid w:val="00B02DA8"/>
    <w:rsid w:val="00B02DE0"/>
    <w:rsid w:val="00B02DEB"/>
    <w:rsid w:val="00B02E3C"/>
    <w:rsid w:val="00B02E7F"/>
    <w:rsid w:val="00B02EAB"/>
    <w:rsid w:val="00B02EE3"/>
    <w:rsid w:val="00B02F02"/>
    <w:rsid w:val="00B02F16"/>
    <w:rsid w:val="00B02F92"/>
    <w:rsid w:val="00B02FB4"/>
    <w:rsid w:val="00B02FBE"/>
    <w:rsid w:val="00B02FF6"/>
    <w:rsid w:val="00B03074"/>
    <w:rsid w:val="00B03085"/>
    <w:rsid w:val="00B03088"/>
    <w:rsid w:val="00B0309D"/>
    <w:rsid w:val="00B0312B"/>
    <w:rsid w:val="00B0316A"/>
    <w:rsid w:val="00B03193"/>
    <w:rsid w:val="00B0319D"/>
    <w:rsid w:val="00B031D2"/>
    <w:rsid w:val="00B031E5"/>
    <w:rsid w:val="00B0320C"/>
    <w:rsid w:val="00B0324E"/>
    <w:rsid w:val="00B03264"/>
    <w:rsid w:val="00B032A5"/>
    <w:rsid w:val="00B032C3"/>
    <w:rsid w:val="00B032DE"/>
    <w:rsid w:val="00B032F5"/>
    <w:rsid w:val="00B03324"/>
    <w:rsid w:val="00B03349"/>
    <w:rsid w:val="00B03378"/>
    <w:rsid w:val="00B03392"/>
    <w:rsid w:val="00B0339C"/>
    <w:rsid w:val="00B033D1"/>
    <w:rsid w:val="00B03457"/>
    <w:rsid w:val="00B034B0"/>
    <w:rsid w:val="00B034CA"/>
    <w:rsid w:val="00B03502"/>
    <w:rsid w:val="00B03512"/>
    <w:rsid w:val="00B0357A"/>
    <w:rsid w:val="00B0357B"/>
    <w:rsid w:val="00B035A1"/>
    <w:rsid w:val="00B03643"/>
    <w:rsid w:val="00B036A5"/>
    <w:rsid w:val="00B036F5"/>
    <w:rsid w:val="00B03747"/>
    <w:rsid w:val="00B03789"/>
    <w:rsid w:val="00B0378E"/>
    <w:rsid w:val="00B0378F"/>
    <w:rsid w:val="00B037C6"/>
    <w:rsid w:val="00B037CD"/>
    <w:rsid w:val="00B03832"/>
    <w:rsid w:val="00B03841"/>
    <w:rsid w:val="00B03857"/>
    <w:rsid w:val="00B03874"/>
    <w:rsid w:val="00B03884"/>
    <w:rsid w:val="00B03896"/>
    <w:rsid w:val="00B03898"/>
    <w:rsid w:val="00B038C5"/>
    <w:rsid w:val="00B03979"/>
    <w:rsid w:val="00B03A25"/>
    <w:rsid w:val="00B03A2C"/>
    <w:rsid w:val="00B03A97"/>
    <w:rsid w:val="00B03AA6"/>
    <w:rsid w:val="00B03AB7"/>
    <w:rsid w:val="00B03AFC"/>
    <w:rsid w:val="00B03B22"/>
    <w:rsid w:val="00B03B68"/>
    <w:rsid w:val="00B03B85"/>
    <w:rsid w:val="00B03B91"/>
    <w:rsid w:val="00B03C01"/>
    <w:rsid w:val="00B03C14"/>
    <w:rsid w:val="00B03C18"/>
    <w:rsid w:val="00B03C44"/>
    <w:rsid w:val="00B03C53"/>
    <w:rsid w:val="00B03C58"/>
    <w:rsid w:val="00B03C63"/>
    <w:rsid w:val="00B03C65"/>
    <w:rsid w:val="00B03C9A"/>
    <w:rsid w:val="00B03D1E"/>
    <w:rsid w:val="00B03DBD"/>
    <w:rsid w:val="00B03E32"/>
    <w:rsid w:val="00B03E58"/>
    <w:rsid w:val="00B03EB2"/>
    <w:rsid w:val="00B03ED1"/>
    <w:rsid w:val="00B03F02"/>
    <w:rsid w:val="00B03F04"/>
    <w:rsid w:val="00B03F2D"/>
    <w:rsid w:val="00B03F8F"/>
    <w:rsid w:val="00B03F93"/>
    <w:rsid w:val="00B03FAC"/>
    <w:rsid w:val="00B03FDA"/>
    <w:rsid w:val="00B04022"/>
    <w:rsid w:val="00B04027"/>
    <w:rsid w:val="00B04039"/>
    <w:rsid w:val="00B04042"/>
    <w:rsid w:val="00B0406E"/>
    <w:rsid w:val="00B0408F"/>
    <w:rsid w:val="00B040A1"/>
    <w:rsid w:val="00B04155"/>
    <w:rsid w:val="00B04167"/>
    <w:rsid w:val="00B04172"/>
    <w:rsid w:val="00B04180"/>
    <w:rsid w:val="00B04183"/>
    <w:rsid w:val="00B041A8"/>
    <w:rsid w:val="00B0420D"/>
    <w:rsid w:val="00B04293"/>
    <w:rsid w:val="00B042C6"/>
    <w:rsid w:val="00B042EB"/>
    <w:rsid w:val="00B04319"/>
    <w:rsid w:val="00B04324"/>
    <w:rsid w:val="00B043CA"/>
    <w:rsid w:val="00B04444"/>
    <w:rsid w:val="00B04452"/>
    <w:rsid w:val="00B044C6"/>
    <w:rsid w:val="00B04589"/>
    <w:rsid w:val="00B0458A"/>
    <w:rsid w:val="00B04591"/>
    <w:rsid w:val="00B045BE"/>
    <w:rsid w:val="00B045D4"/>
    <w:rsid w:val="00B04620"/>
    <w:rsid w:val="00B046AC"/>
    <w:rsid w:val="00B0478D"/>
    <w:rsid w:val="00B04791"/>
    <w:rsid w:val="00B047D1"/>
    <w:rsid w:val="00B047F9"/>
    <w:rsid w:val="00B04859"/>
    <w:rsid w:val="00B0488C"/>
    <w:rsid w:val="00B04897"/>
    <w:rsid w:val="00B04906"/>
    <w:rsid w:val="00B04949"/>
    <w:rsid w:val="00B04973"/>
    <w:rsid w:val="00B04977"/>
    <w:rsid w:val="00B049B5"/>
    <w:rsid w:val="00B04A3F"/>
    <w:rsid w:val="00B04A48"/>
    <w:rsid w:val="00B04A4B"/>
    <w:rsid w:val="00B04A51"/>
    <w:rsid w:val="00B04AF4"/>
    <w:rsid w:val="00B04B4E"/>
    <w:rsid w:val="00B04B53"/>
    <w:rsid w:val="00B04BD4"/>
    <w:rsid w:val="00B04BEE"/>
    <w:rsid w:val="00B04C8A"/>
    <w:rsid w:val="00B04C95"/>
    <w:rsid w:val="00B04CB0"/>
    <w:rsid w:val="00B04CD9"/>
    <w:rsid w:val="00B04CE8"/>
    <w:rsid w:val="00B04D1F"/>
    <w:rsid w:val="00B04D4D"/>
    <w:rsid w:val="00B04D53"/>
    <w:rsid w:val="00B04E03"/>
    <w:rsid w:val="00B04E98"/>
    <w:rsid w:val="00B04EA5"/>
    <w:rsid w:val="00B04EB0"/>
    <w:rsid w:val="00B04EB4"/>
    <w:rsid w:val="00B04EB9"/>
    <w:rsid w:val="00B04EC9"/>
    <w:rsid w:val="00B04F04"/>
    <w:rsid w:val="00B04F42"/>
    <w:rsid w:val="00B04F56"/>
    <w:rsid w:val="00B04F5F"/>
    <w:rsid w:val="00B04FAB"/>
    <w:rsid w:val="00B04FE4"/>
    <w:rsid w:val="00B05005"/>
    <w:rsid w:val="00B0500A"/>
    <w:rsid w:val="00B05045"/>
    <w:rsid w:val="00B050D7"/>
    <w:rsid w:val="00B0511A"/>
    <w:rsid w:val="00B0512A"/>
    <w:rsid w:val="00B05130"/>
    <w:rsid w:val="00B0515C"/>
    <w:rsid w:val="00B05166"/>
    <w:rsid w:val="00B051A8"/>
    <w:rsid w:val="00B051C8"/>
    <w:rsid w:val="00B051C9"/>
    <w:rsid w:val="00B051DD"/>
    <w:rsid w:val="00B051EB"/>
    <w:rsid w:val="00B05261"/>
    <w:rsid w:val="00B052BF"/>
    <w:rsid w:val="00B052CF"/>
    <w:rsid w:val="00B052FA"/>
    <w:rsid w:val="00B05312"/>
    <w:rsid w:val="00B05390"/>
    <w:rsid w:val="00B05393"/>
    <w:rsid w:val="00B05397"/>
    <w:rsid w:val="00B053B7"/>
    <w:rsid w:val="00B053E7"/>
    <w:rsid w:val="00B0548E"/>
    <w:rsid w:val="00B05500"/>
    <w:rsid w:val="00B0551A"/>
    <w:rsid w:val="00B05529"/>
    <w:rsid w:val="00B05546"/>
    <w:rsid w:val="00B0557A"/>
    <w:rsid w:val="00B0557B"/>
    <w:rsid w:val="00B0559A"/>
    <w:rsid w:val="00B055A5"/>
    <w:rsid w:val="00B055AF"/>
    <w:rsid w:val="00B05666"/>
    <w:rsid w:val="00B056B3"/>
    <w:rsid w:val="00B056F5"/>
    <w:rsid w:val="00B05716"/>
    <w:rsid w:val="00B0573C"/>
    <w:rsid w:val="00B0573F"/>
    <w:rsid w:val="00B0578D"/>
    <w:rsid w:val="00B057E1"/>
    <w:rsid w:val="00B0580F"/>
    <w:rsid w:val="00B05833"/>
    <w:rsid w:val="00B058BF"/>
    <w:rsid w:val="00B058C6"/>
    <w:rsid w:val="00B05929"/>
    <w:rsid w:val="00B0595C"/>
    <w:rsid w:val="00B05965"/>
    <w:rsid w:val="00B059B8"/>
    <w:rsid w:val="00B05A2D"/>
    <w:rsid w:val="00B05A3B"/>
    <w:rsid w:val="00B05A4D"/>
    <w:rsid w:val="00B05A75"/>
    <w:rsid w:val="00B05A79"/>
    <w:rsid w:val="00B05AF5"/>
    <w:rsid w:val="00B05B15"/>
    <w:rsid w:val="00B05B79"/>
    <w:rsid w:val="00B05B80"/>
    <w:rsid w:val="00B05BDB"/>
    <w:rsid w:val="00B05C12"/>
    <w:rsid w:val="00B05C1F"/>
    <w:rsid w:val="00B05C2B"/>
    <w:rsid w:val="00B05C2C"/>
    <w:rsid w:val="00B05C3A"/>
    <w:rsid w:val="00B05C61"/>
    <w:rsid w:val="00B05CF1"/>
    <w:rsid w:val="00B05DA2"/>
    <w:rsid w:val="00B05DFD"/>
    <w:rsid w:val="00B05E01"/>
    <w:rsid w:val="00B05E02"/>
    <w:rsid w:val="00B05E0D"/>
    <w:rsid w:val="00B05E58"/>
    <w:rsid w:val="00B05E63"/>
    <w:rsid w:val="00B05E8E"/>
    <w:rsid w:val="00B05EB7"/>
    <w:rsid w:val="00B05F2E"/>
    <w:rsid w:val="00B05F75"/>
    <w:rsid w:val="00B05F7A"/>
    <w:rsid w:val="00B05FDE"/>
    <w:rsid w:val="00B0605A"/>
    <w:rsid w:val="00B060E0"/>
    <w:rsid w:val="00B06116"/>
    <w:rsid w:val="00B0611C"/>
    <w:rsid w:val="00B0613E"/>
    <w:rsid w:val="00B06159"/>
    <w:rsid w:val="00B061CB"/>
    <w:rsid w:val="00B061D5"/>
    <w:rsid w:val="00B061DD"/>
    <w:rsid w:val="00B06221"/>
    <w:rsid w:val="00B0622F"/>
    <w:rsid w:val="00B06230"/>
    <w:rsid w:val="00B06270"/>
    <w:rsid w:val="00B062DD"/>
    <w:rsid w:val="00B062EF"/>
    <w:rsid w:val="00B06327"/>
    <w:rsid w:val="00B06338"/>
    <w:rsid w:val="00B0633A"/>
    <w:rsid w:val="00B0633E"/>
    <w:rsid w:val="00B06347"/>
    <w:rsid w:val="00B0635F"/>
    <w:rsid w:val="00B063A0"/>
    <w:rsid w:val="00B063AE"/>
    <w:rsid w:val="00B063BF"/>
    <w:rsid w:val="00B063CC"/>
    <w:rsid w:val="00B063E1"/>
    <w:rsid w:val="00B063F4"/>
    <w:rsid w:val="00B06407"/>
    <w:rsid w:val="00B06418"/>
    <w:rsid w:val="00B0647D"/>
    <w:rsid w:val="00B064BF"/>
    <w:rsid w:val="00B064D8"/>
    <w:rsid w:val="00B0650D"/>
    <w:rsid w:val="00B0651A"/>
    <w:rsid w:val="00B065A3"/>
    <w:rsid w:val="00B065B4"/>
    <w:rsid w:val="00B06600"/>
    <w:rsid w:val="00B06629"/>
    <w:rsid w:val="00B06679"/>
    <w:rsid w:val="00B0667B"/>
    <w:rsid w:val="00B06698"/>
    <w:rsid w:val="00B066A6"/>
    <w:rsid w:val="00B06705"/>
    <w:rsid w:val="00B0674E"/>
    <w:rsid w:val="00B0677C"/>
    <w:rsid w:val="00B067BE"/>
    <w:rsid w:val="00B067C6"/>
    <w:rsid w:val="00B067E8"/>
    <w:rsid w:val="00B0682A"/>
    <w:rsid w:val="00B068AF"/>
    <w:rsid w:val="00B068BD"/>
    <w:rsid w:val="00B068E0"/>
    <w:rsid w:val="00B068E2"/>
    <w:rsid w:val="00B068FF"/>
    <w:rsid w:val="00B06937"/>
    <w:rsid w:val="00B06949"/>
    <w:rsid w:val="00B06968"/>
    <w:rsid w:val="00B069E6"/>
    <w:rsid w:val="00B06A21"/>
    <w:rsid w:val="00B06A46"/>
    <w:rsid w:val="00B06A67"/>
    <w:rsid w:val="00B06A68"/>
    <w:rsid w:val="00B06A6D"/>
    <w:rsid w:val="00B06AE1"/>
    <w:rsid w:val="00B06B4D"/>
    <w:rsid w:val="00B06BE5"/>
    <w:rsid w:val="00B06BEA"/>
    <w:rsid w:val="00B06C3A"/>
    <w:rsid w:val="00B06C46"/>
    <w:rsid w:val="00B06C8C"/>
    <w:rsid w:val="00B06C8E"/>
    <w:rsid w:val="00B06CAA"/>
    <w:rsid w:val="00B06CD5"/>
    <w:rsid w:val="00B06D75"/>
    <w:rsid w:val="00B06D7C"/>
    <w:rsid w:val="00B06D84"/>
    <w:rsid w:val="00B06DF1"/>
    <w:rsid w:val="00B06E99"/>
    <w:rsid w:val="00B06EF2"/>
    <w:rsid w:val="00B06F47"/>
    <w:rsid w:val="00B06F4C"/>
    <w:rsid w:val="00B06F98"/>
    <w:rsid w:val="00B06FBF"/>
    <w:rsid w:val="00B06FE2"/>
    <w:rsid w:val="00B06FEE"/>
    <w:rsid w:val="00B07077"/>
    <w:rsid w:val="00B070D5"/>
    <w:rsid w:val="00B07124"/>
    <w:rsid w:val="00B07151"/>
    <w:rsid w:val="00B0716E"/>
    <w:rsid w:val="00B071DF"/>
    <w:rsid w:val="00B07214"/>
    <w:rsid w:val="00B07236"/>
    <w:rsid w:val="00B072AD"/>
    <w:rsid w:val="00B072F8"/>
    <w:rsid w:val="00B0734C"/>
    <w:rsid w:val="00B0736A"/>
    <w:rsid w:val="00B07372"/>
    <w:rsid w:val="00B0737C"/>
    <w:rsid w:val="00B0738E"/>
    <w:rsid w:val="00B0739A"/>
    <w:rsid w:val="00B073A7"/>
    <w:rsid w:val="00B073BF"/>
    <w:rsid w:val="00B073CB"/>
    <w:rsid w:val="00B073F5"/>
    <w:rsid w:val="00B07408"/>
    <w:rsid w:val="00B07466"/>
    <w:rsid w:val="00B07481"/>
    <w:rsid w:val="00B07491"/>
    <w:rsid w:val="00B07504"/>
    <w:rsid w:val="00B0753E"/>
    <w:rsid w:val="00B0757A"/>
    <w:rsid w:val="00B075A1"/>
    <w:rsid w:val="00B075BA"/>
    <w:rsid w:val="00B07600"/>
    <w:rsid w:val="00B0760B"/>
    <w:rsid w:val="00B07615"/>
    <w:rsid w:val="00B07616"/>
    <w:rsid w:val="00B0761E"/>
    <w:rsid w:val="00B07665"/>
    <w:rsid w:val="00B07698"/>
    <w:rsid w:val="00B076BA"/>
    <w:rsid w:val="00B076C5"/>
    <w:rsid w:val="00B076F2"/>
    <w:rsid w:val="00B076F9"/>
    <w:rsid w:val="00B07704"/>
    <w:rsid w:val="00B07718"/>
    <w:rsid w:val="00B0776C"/>
    <w:rsid w:val="00B077B9"/>
    <w:rsid w:val="00B077BD"/>
    <w:rsid w:val="00B077FD"/>
    <w:rsid w:val="00B0787E"/>
    <w:rsid w:val="00B07890"/>
    <w:rsid w:val="00B078B6"/>
    <w:rsid w:val="00B0790E"/>
    <w:rsid w:val="00B07940"/>
    <w:rsid w:val="00B0794E"/>
    <w:rsid w:val="00B079E7"/>
    <w:rsid w:val="00B079EC"/>
    <w:rsid w:val="00B07A24"/>
    <w:rsid w:val="00B07AB1"/>
    <w:rsid w:val="00B07AC4"/>
    <w:rsid w:val="00B07B0F"/>
    <w:rsid w:val="00B07B25"/>
    <w:rsid w:val="00B07B46"/>
    <w:rsid w:val="00B07B6F"/>
    <w:rsid w:val="00B07B9C"/>
    <w:rsid w:val="00B07BBB"/>
    <w:rsid w:val="00B07BBC"/>
    <w:rsid w:val="00B07BD2"/>
    <w:rsid w:val="00B07BD4"/>
    <w:rsid w:val="00B07BDE"/>
    <w:rsid w:val="00B07C97"/>
    <w:rsid w:val="00B07C98"/>
    <w:rsid w:val="00B07CF7"/>
    <w:rsid w:val="00B07D05"/>
    <w:rsid w:val="00B07DA3"/>
    <w:rsid w:val="00B07DF4"/>
    <w:rsid w:val="00B07DFC"/>
    <w:rsid w:val="00B07E02"/>
    <w:rsid w:val="00B07E17"/>
    <w:rsid w:val="00B07ED1"/>
    <w:rsid w:val="00B07F54"/>
    <w:rsid w:val="00B07FFC"/>
    <w:rsid w:val="00B1004C"/>
    <w:rsid w:val="00B10106"/>
    <w:rsid w:val="00B1014B"/>
    <w:rsid w:val="00B101E0"/>
    <w:rsid w:val="00B10211"/>
    <w:rsid w:val="00B10224"/>
    <w:rsid w:val="00B1022E"/>
    <w:rsid w:val="00B102BB"/>
    <w:rsid w:val="00B1031F"/>
    <w:rsid w:val="00B10324"/>
    <w:rsid w:val="00B1032B"/>
    <w:rsid w:val="00B10331"/>
    <w:rsid w:val="00B10336"/>
    <w:rsid w:val="00B10362"/>
    <w:rsid w:val="00B103C1"/>
    <w:rsid w:val="00B103E9"/>
    <w:rsid w:val="00B103F6"/>
    <w:rsid w:val="00B10436"/>
    <w:rsid w:val="00B10467"/>
    <w:rsid w:val="00B10472"/>
    <w:rsid w:val="00B10480"/>
    <w:rsid w:val="00B10485"/>
    <w:rsid w:val="00B104A6"/>
    <w:rsid w:val="00B10527"/>
    <w:rsid w:val="00B10559"/>
    <w:rsid w:val="00B1056C"/>
    <w:rsid w:val="00B10585"/>
    <w:rsid w:val="00B105AF"/>
    <w:rsid w:val="00B105DF"/>
    <w:rsid w:val="00B1060E"/>
    <w:rsid w:val="00B10645"/>
    <w:rsid w:val="00B10652"/>
    <w:rsid w:val="00B1065B"/>
    <w:rsid w:val="00B106C8"/>
    <w:rsid w:val="00B106D6"/>
    <w:rsid w:val="00B106F8"/>
    <w:rsid w:val="00B10723"/>
    <w:rsid w:val="00B1079B"/>
    <w:rsid w:val="00B107C7"/>
    <w:rsid w:val="00B107D3"/>
    <w:rsid w:val="00B10800"/>
    <w:rsid w:val="00B10808"/>
    <w:rsid w:val="00B10840"/>
    <w:rsid w:val="00B1085B"/>
    <w:rsid w:val="00B10936"/>
    <w:rsid w:val="00B10943"/>
    <w:rsid w:val="00B10949"/>
    <w:rsid w:val="00B1098B"/>
    <w:rsid w:val="00B109EC"/>
    <w:rsid w:val="00B10A11"/>
    <w:rsid w:val="00B10A30"/>
    <w:rsid w:val="00B10A32"/>
    <w:rsid w:val="00B10A54"/>
    <w:rsid w:val="00B10A7E"/>
    <w:rsid w:val="00B10A8C"/>
    <w:rsid w:val="00B10AB3"/>
    <w:rsid w:val="00B10AC4"/>
    <w:rsid w:val="00B10AE0"/>
    <w:rsid w:val="00B10AE9"/>
    <w:rsid w:val="00B10AED"/>
    <w:rsid w:val="00B10B04"/>
    <w:rsid w:val="00B10B0D"/>
    <w:rsid w:val="00B10BCB"/>
    <w:rsid w:val="00B10C37"/>
    <w:rsid w:val="00B10C67"/>
    <w:rsid w:val="00B10C7E"/>
    <w:rsid w:val="00B10C90"/>
    <w:rsid w:val="00B10CBD"/>
    <w:rsid w:val="00B10D2E"/>
    <w:rsid w:val="00B10D3D"/>
    <w:rsid w:val="00B10D5E"/>
    <w:rsid w:val="00B10DA5"/>
    <w:rsid w:val="00B10E86"/>
    <w:rsid w:val="00B10E88"/>
    <w:rsid w:val="00B10E8D"/>
    <w:rsid w:val="00B10EE8"/>
    <w:rsid w:val="00B10EE9"/>
    <w:rsid w:val="00B10F03"/>
    <w:rsid w:val="00B10F57"/>
    <w:rsid w:val="00B10F69"/>
    <w:rsid w:val="00B10FB5"/>
    <w:rsid w:val="00B10FD4"/>
    <w:rsid w:val="00B1100D"/>
    <w:rsid w:val="00B11027"/>
    <w:rsid w:val="00B11081"/>
    <w:rsid w:val="00B110B8"/>
    <w:rsid w:val="00B110C6"/>
    <w:rsid w:val="00B1119B"/>
    <w:rsid w:val="00B111E8"/>
    <w:rsid w:val="00B111F3"/>
    <w:rsid w:val="00B11305"/>
    <w:rsid w:val="00B1130B"/>
    <w:rsid w:val="00B1132F"/>
    <w:rsid w:val="00B1135C"/>
    <w:rsid w:val="00B1139D"/>
    <w:rsid w:val="00B113A8"/>
    <w:rsid w:val="00B113B1"/>
    <w:rsid w:val="00B113BD"/>
    <w:rsid w:val="00B1149F"/>
    <w:rsid w:val="00B114B6"/>
    <w:rsid w:val="00B1151C"/>
    <w:rsid w:val="00B11520"/>
    <w:rsid w:val="00B11538"/>
    <w:rsid w:val="00B11539"/>
    <w:rsid w:val="00B1158A"/>
    <w:rsid w:val="00B1158E"/>
    <w:rsid w:val="00B115C6"/>
    <w:rsid w:val="00B115CA"/>
    <w:rsid w:val="00B11639"/>
    <w:rsid w:val="00B11643"/>
    <w:rsid w:val="00B1167F"/>
    <w:rsid w:val="00B11693"/>
    <w:rsid w:val="00B1169F"/>
    <w:rsid w:val="00B116E5"/>
    <w:rsid w:val="00B116F2"/>
    <w:rsid w:val="00B1171F"/>
    <w:rsid w:val="00B1172A"/>
    <w:rsid w:val="00B1174A"/>
    <w:rsid w:val="00B1174B"/>
    <w:rsid w:val="00B11797"/>
    <w:rsid w:val="00B117BF"/>
    <w:rsid w:val="00B1183C"/>
    <w:rsid w:val="00B118CA"/>
    <w:rsid w:val="00B118F4"/>
    <w:rsid w:val="00B11961"/>
    <w:rsid w:val="00B11974"/>
    <w:rsid w:val="00B119CE"/>
    <w:rsid w:val="00B119E8"/>
    <w:rsid w:val="00B11A1F"/>
    <w:rsid w:val="00B11A60"/>
    <w:rsid w:val="00B11A72"/>
    <w:rsid w:val="00B11ACA"/>
    <w:rsid w:val="00B11B1C"/>
    <w:rsid w:val="00B11B2A"/>
    <w:rsid w:val="00B11B4E"/>
    <w:rsid w:val="00B11BCC"/>
    <w:rsid w:val="00B11BE3"/>
    <w:rsid w:val="00B11BE6"/>
    <w:rsid w:val="00B11C61"/>
    <w:rsid w:val="00B11CF7"/>
    <w:rsid w:val="00B11D2B"/>
    <w:rsid w:val="00B11D3C"/>
    <w:rsid w:val="00B11D3E"/>
    <w:rsid w:val="00B11D6E"/>
    <w:rsid w:val="00B11D88"/>
    <w:rsid w:val="00B11DA7"/>
    <w:rsid w:val="00B11DFF"/>
    <w:rsid w:val="00B11E48"/>
    <w:rsid w:val="00B11E67"/>
    <w:rsid w:val="00B11EFE"/>
    <w:rsid w:val="00B11F15"/>
    <w:rsid w:val="00B11F45"/>
    <w:rsid w:val="00B11FAC"/>
    <w:rsid w:val="00B11FEC"/>
    <w:rsid w:val="00B12023"/>
    <w:rsid w:val="00B12070"/>
    <w:rsid w:val="00B120A6"/>
    <w:rsid w:val="00B120E8"/>
    <w:rsid w:val="00B121B6"/>
    <w:rsid w:val="00B121C0"/>
    <w:rsid w:val="00B121E9"/>
    <w:rsid w:val="00B121F2"/>
    <w:rsid w:val="00B121F4"/>
    <w:rsid w:val="00B1223C"/>
    <w:rsid w:val="00B12291"/>
    <w:rsid w:val="00B122A3"/>
    <w:rsid w:val="00B122E4"/>
    <w:rsid w:val="00B12386"/>
    <w:rsid w:val="00B12388"/>
    <w:rsid w:val="00B12408"/>
    <w:rsid w:val="00B1241A"/>
    <w:rsid w:val="00B12445"/>
    <w:rsid w:val="00B12467"/>
    <w:rsid w:val="00B12591"/>
    <w:rsid w:val="00B125AD"/>
    <w:rsid w:val="00B125B2"/>
    <w:rsid w:val="00B125D7"/>
    <w:rsid w:val="00B125E8"/>
    <w:rsid w:val="00B125F2"/>
    <w:rsid w:val="00B12665"/>
    <w:rsid w:val="00B1268B"/>
    <w:rsid w:val="00B126D0"/>
    <w:rsid w:val="00B126FB"/>
    <w:rsid w:val="00B12725"/>
    <w:rsid w:val="00B12760"/>
    <w:rsid w:val="00B12790"/>
    <w:rsid w:val="00B1279F"/>
    <w:rsid w:val="00B127B9"/>
    <w:rsid w:val="00B12869"/>
    <w:rsid w:val="00B1289D"/>
    <w:rsid w:val="00B128A4"/>
    <w:rsid w:val="00B1290C"/>
    <w:rsid w:val="00B12949"/>
    <w:rsid w:val="00B12969"/>
    <w:rsid w:val="00B129A1"/>
    <w:rsid w:val="00B129B5"/>
    <w:rsid w:val="00B129E4"/>
    <w:rsid w:val="00B129EB"/>
    <w:rsid w:val="00B12A0B"/>
    <w:rsid w:val="00B12A13"/>
    <w:rsid w:val="00B12A76"/>
    <w:rsid w:val="00B12AFB"/>
    <w:rsid w:val="00B12B30"/>
    <w:rsid w:val="00B12B9F"/>
    <w:rsid w:val="00B12BB9"/>
    <w:rsid w:val="00B12BC0"/>
    <w:rsid w:val="00B12BC2"/>
    <w:rsid w:val="00B12BFC"/>
    <w:rsid w:val="00B12C02"/>
    <w:rsid w:val="00B12C57"/>
    <w:rsid w:val="00B12C7F"/>
    <w:rsid w:val="00B12CBC"/>
    <w:rsid w:val="00B12CF3"/>
    <w:rsid w:val="00B12D33"/>
    <w:rsid w:val="00B12D34"/>
    <w:rsid w:val="00B12D83"/>
    <w:rsid w:val="00B12D9D"/>
    <w:rsid w:val="00B12DC8"/>
    <w:rsid w:val="00B12DC9"/>
    <w:rsid w:val="00B12DE2"/>
    <w:rsid w:val="00B12DF0"/>
    <w:rsid w:val="00B12E1D"/>
    <w:rsid w:val="00B12E54"/>
    <w:rsid w:val="00B12E75"/>
    <w:rsid w:val="00B12E78"/>
    <w:rsid w:val="00B12E7B"/>
    <w:rsid w:val="00B12E95"/>
    <w:rsid w:val="00B12EB4"/>
    <w:rsid w:val="00B12EB8"/>
    <w:rsid w:val="00B12F1C"/>
    <w:rsid w:val="00B12F33"/>
    <w:rsid w:val="00B12F65"/>
    <w:rsid w:val="00B1303D"/>
    <w:rsid w:val="00B13042"/>
    <w:rsid w:val="00B13050"/>
    <w:rsid w:val="00B1305C"/>
    <w:rsid w:val="00B13079"/>
    <w:rsid w:val="00B1307B"/>
    <w:rsid w:val="00B130AC"/>
    <w:rsid w:val="00B130B0"/>
    <w:rsid w:val="00B130BD"/>
    <w:rsid w:val="00B130DF"/>
    <w:rsid w:val="00B130EC"/>
    <w:rsid w:val="00B1310E"/>
    <w:rsid w:val="00B13130"/>
    <w:rsid w:val="00B13144"/>
    <w:rsid w:val="00B13166"/>
    <w:rsid w:val="00B13193"/>
    <w:rsid w:val="00B131BC"/>
    <w:rsid w:val="00B13278"/>
    <w:rsid w:val="00B1327A"/>
    <w:rsid w:val="00B132A5"/>
    <w:rsid w:val="00B13313"/>
    <w:rsid w:val="00B1332F"/>
    <w:rsid w:val="00B133E4"/>
    <w:rsid w:val="00B133E7"/>
    <w:rsid w:val="00B133F7"/>
    <w:rsid w:val="00B1340E"/>
    <w:rsid w:val="00B13412"/>
    <w:rsid w:val="00B13426"/>
    <w:rsid w:val="00B13428"/>
    <w:rsid w:val="00B13454"/>
    <w:rsid w:val="00B13463"/>
    <w:rsid w:val="00B1346C"/>
    <w:rsid w:val="00B134DC"/>
    <w:rsid w:val="00B13508"/>
    <w:rsid w:val="00B13590"/>
    <w:rsid w:val="00B135A4"/>
    <w:rsid w:val="00B135AC"/>
    <w:rsid w:val="00B135BF"/>
    <w:rsid w:val="00B135F8"/>
    <w:rsid w:val="00B136C0"/>
    <w:rsid w:val="00B136EF"/>
    <w:rsid w:val="00B13705"/>
    <w:rsid w:val="00B13711"/>
    <w:rsid w:val="00B13779"/>
    <w:rsid w:val="00B13789"/>
    <w:rsid w:val="00B137CF"/>
    <w:rsid w:val="00B137F5"/>
    <w:rsid w:val="00B137F7"/>
    <w:rsid w:val="00B13809"/>
    <w:rsid w:val="00B13855"/>
    <w:rsid w:val="00B13894"/>
    <w:rsid w:val="00B13898"/>
    <w:rsid w:val="00B13907"/>
    <w:rsid w:val="00B13936"/>
    <w:rsid w:val="00B13939"/>
    <w:rsid w:val="00B13976"/>
    <w:rsid w:val="00B13990"/>
    <w:rsid w:val="00B139A9"/>
    <w:rsid w:val="00B139CB"/>
    <w:rsid w:val="00B139F2"/>
    <w:rsid w:val="00B13A30"/>
    <w:rsid w:val="00B13A3D"/>
    <w:rsid w:val="00B13A69"/>
    <w:rsid w:val="00B13A95"/>
    <w:rsid w:val="00B13AB1"/>
    <w:rsid w:val="00B13AD3"/>
    <w:rsid w:val="00B13B51"/>
    <w:rsid w:val="00B13B60"/>
    <w:rsid w:val="00B13B6B"/>
    <w:rsid w:val="00B13B86"/>
    <w:rsid w:val="00B13BA5"/>
    <w:rsid w:val="00B13BA6"/>
    <w:rsid w:val="00B13BAE"/>
    <w:rsid w:val="00B13BB9"/>
    <w:rsid w:val="00B13BEF"/>
    <w:rsid w:val="00B13C38"/>
    <w:rsid w:val="00B13CAC"/>
    <w:rsid w:val="00B13CB6"/>
    <w:rsid w:val="00B13CE1"/>
    <w:rsid w:val="00B13D0E"/>
    <w:rsid w:val="00B13D36"/>
    <w:rsid w:val="00B13D46"/>
    <w:rsid w:val="00B13D85"/>
    <w:rsid w:val="00B13DC0"/>
    <w:rsid w:val="00B13DFE"/>
    <w:rsid w:val="00B13E08"/>
    <w:rsid w:val="00B13E31"/>
    <w:rsid w:val="00B13E48"/>
    <w:rsid w:val="00B13EBD"/>
    <w:rsid w:val="00B13F1E"/>
    <w:rsid w:val="00B13F48"/>
    <w:rsid w:val="00B13F5D"/>
    <w:rsid w:val="00B13F74"/>
    <w:rsid w:val="00B13F7E"/>
    <w:rsid w:val="00B13F89"/>
    <w:rsid w:val="00B13FCC"/>
    <w:rsid w:val="00B13FE8"/>
    <w:rsid w:val="00B14025"/>
    <w:rsid w:val="00B14032"/>
    <w:rsid w:val="00B14047"/>
    <w:rsid w:val="00B14048"/>
    <w:rsid w:val="00B14068"/>
    <w:rsid w:val="00B140A9"/>
    <w:rsid w:val="00B1413D"/>
    <w:rsid w:val="00B1414D"/>
    <w:rsid w:val="00B1419B"/>
    <w:rsid w:val="00B141A0"/>
    <w:rsid w:val="00B141E8"/>
    <w:rsid w:val="00B141F9"/>
    <w:rsid w:val="00B14293"/>
    <w:rsid w:val="00B142AA"/>
    <w:rsid w:val="00B142C1"/>
    <w:rsid w:val="00B142D7"/>
    <w:rsid w:val="00B142DE"/>
    <w:rsid w:val="00B1431B"/>
    <w:rsid w:val="00B14321"/>
    <w:rsid w:val="00B14325"/>
    <w:rsid w:val="00B14342"/>
    <w:rsid w:val="00B14366"/>
    <w:rsid w:val="00B14373"/>
    <w:rsid w:val="00B143A3"/>
    <w:rsid w:val="00B143B8"/>
    <w:rsid w:val="00B143C4"/>
    <w:rsid w:val="00B143D5"/>
    <w:rsid w:val="00B143E7"/>
    <w:rsid w:val="00B144C2"/>
    <w:rsid w:val="00B144EA"/>
    <w:rsid w:val="00B14529"/>
    <w:rsid w:val="00B145FB"/>
    <w:rsid w:val="00B145FC"/>
    <w:rsid w:val="00B1468A"/>
    <w:rsid w:val="00B14699"/>
    <w:rsid w:val="00B146F6"/>
    <w:rsid w:val="00B14739"/>
    <w:rsid w:val="00B1473C"/>
    <w:rsid w:val="00B14781"/>
    <w:rsid w:val="00B147E9"/>
    <w:rsid w:val="00B147EC"/>
    <w:rsid w:val="00B1480A"/>
    <w:rsid w:val="00B1480E"/>
    <w:rsid w:val="00B14817"/>
    <w:rsid w:val="00B14842"/>
    <w:rsid w:val="00B1499D"/>
    <w:rsid w:val="00B149AB"/>
    <w:rsid w:val="00B149CC"/>
    <w:rsid w:val="00B149D1"/>
    <w:rsid w:val="00B149D6"/>
    <w:rsid w:val="00B149F1"/>
    <w:rsid w:val="00B14A0E"/>
    <w:rsid w:val="00B14A26"/>
    <w:rsid w:val="00B14A69"/>
    <w:rsid w:val="00B14A99"/>
    <w:rsid w:val="00B14AAE"/>
    <w:rsid w:val="00B14AB4"/>
    <w:rsid w:val="00B14AFA"/>
    <w:rsid w:val="00B14B09"/>
    <w:rsid w:val="00B14BAF"/>
    <w:rsid w:val="00B14BBF"/>
    <w:rsid w:val="00B14BDE"/>
    <w:rsid w:val="00B14BE3"/>
    <w:rsid w:val="00B14BF2"/>
    <w:rsid w:val="00B14C29"/>
    <w:rsid w:val="00B14C5C"/>
    <w:rsid w:val="00B14C85"/>
    <w:rsid w:val="00B14C9F"/>
    <w:rsid w:val="00B14CEC"/>
    <w:rsid w:val="00B14D03"/>
    <w:rsid w:val="00B14D1E"/>
    <w:rsid w:val="00B14D2F"/>
    <w:rsid w:val="00B14D3E"/>
    <w:rsid w:val="00B14D65"/>
    <w:rsid w:val="00B14D6C"/>
    <w:rsid w:val="00B14D71"/>
    <w:rsid w:val="00B14D9C"/>
    <w:rsid w:val="00B14DA4"/>
    <w:rsid w:val="00B14DA7"/>
    <w:rsid w:val="00B14DEA"/>
    <w:rsid w:val="00B14DFB"/>
    <w:rsid w:val="00B14E44"/>
    <w:rsid w:val="00B14E4C"/>
    <w:rsid w:val="00B14E5D"/>
    <w:rsid w:val="00B14E8F"/>
    <w:rsid w:val="00B14EA1"/>
    <w:rsid w:val="00B14EA2"/>
    <w:rsid w:val="00B14F79"/>
    <w:rsid w:val="00B14FED"/>
    <w:rsid w:val="00B1504A"/>
    <w:rsid w:val="00B150AA"/>
    <w:rsid w:val="00B150FA"/>
    <w:rsid w:val="00B15128"/>
    <w:rsid w:val="00B15162"/>
    <w:rsid w:val="00B15164"/>
    <w:rsid w:val="00B15173"/>
    <w:rsid w:val="00B151A2"/>
    <w:rsid w:val="00B151CF"/>
    <w:rsid w:val="00B151FF"/>
    <w:rsid w:val="00B15210"/>
    <w:rsid w:val="00B15216"/>
    <w:rsid w:val="00B1525A"/>
    <w:rsid w:val="00B152C3"/>
    <w:rsid w:val="00B152E3"/>
    <w:rsid w:val="00B152E7"/>
    <w:rsid w:val="00B152FF"/>
    <w:rsid w:val="00B15315"/>
    <w:rsid w:val="00B1532D"/>
    <w:rsid w:val="00B15330"/>
    <w:rsid w:val="00B15334"/>
    <w:rsid w:val="00B1539D"/>
    <w:rsid w:val="00B153CD"/>
    <w:rsid w:val="00B153D3"/>
    <w:rsid w:val="00B153F0"/>
    <w:rsid w:val="00B15463"/>
    <w:rsid w:val="00B1549E"/>
    <w:rsid w:val="00B154A5"/>
    <w:rsid w:val="00B15510"/>
    <w:rsid w:val="00B15559"/>
    <w:rsid w:val="00B155CE"/>
    <w:rsid w:val="00B15601"/>
    <w:rsid w:val="00B1565E"/>
    <w:rsid w:val="00B15663"/>
    <w:rsid w:val="00B156CE"/>
    <w:rsid w:val="00B156DA"/>
    <w:rsid w:val="00B156FE"/>
    <w:rsid w:val="00B15734"/>
    <w:rsid w:val="00B15737"/>
    <w:rsid w:val="00B15759"/>
    <w:rsid w:val="00B1577A"/>
    <w:rsid w:val="00B157F4"/>
    <w:rsid w:val="00B1592D"/>
    <w:rsid w:val="00B15935"/>
    <w:rsid w:val="00B15989"/>
    <w:rsid w:val="00B159DC"/>
    <w:rsid w:val="00B15A09"/>
    <w:rsid w:val="00B15A6C"/>
    <w:rsid w:val="00B15A91"/>
    <w:rsid w:val="00B15AA1"/>
    <w:rsid w:val="00B15B0B"/>
    <w:rsid w:val="00B15B43"/>
    <w:rsid w:val="00B15B96"/>
    <w:rsid w:val="00B15BC1"/>
    <w:rsid w:val="00B15BC7"/>
    <w:rsid w:val="00B15C30"/>
    <w:rsid w:val="00B15C5D"/>
    <w:rsid w:val="00B15C78"/>
    <w:rsid w:val="00B15CBA"/>
    <w:rsid w:val="00B15CD1"/>
    <w:rsid w:val="00B15DAC"/>
    <w:rsid w:val="00B15DB5"/>
    <w:rsid w:val="00B15DBF"/>
    <w:rsid w:val="00B15DCF"/>
    <w:rsid w:val="00B15DEB"/>
    <w:rsid w:val="00B15DF7"/>
    <w:rsid w:val="00B15E02"/>
    <w:rsid w:val="00B15E0A"/>
    <w:rsid w:val="00B15E26"/>
    <w:rsid w:val="00B15EF7"/>
    <w:rsid w:val="00B15F00"/>
    <w:rsid w:val="00B15F02"/>
    <w:rsid w:val="00B15F21"/>
    <w:rsid w:val="00B15F62"/>
    <w:rsid w:val="00B16084"/>
    <w:rsid w:val="00B160E4"/>
    <w:rsid w:val="00B1613D"/>
    <w:rsid w:val="00B16148"/>
    <w:rsid w:val="00B16156"/>
    <w:rsid w:val="00B1620B"/>
    <w:rsid w:val="00B1622D"/>
    <w:rsid w:val="00B16239"/>
    <w:rsid w:val="00B162A6"/>
    <w:rsid w:val="00B162BE"/>
    <w:rsid w:val="00B162CB"/>
    <w:rsid w:val="00B162D2"/>
    <w:rsid w:val="00B1639C"/>
    <w:rsid w:val="00B163F7"/>
    <w:rsid w:val="00B16427"/>
    <w:rsid w:val="00B16485"/>
    <w:rsid w:val="00B164C3"/>
    <w:rsid w:val="00B164EF"/>
    <w:rsid w:val="00B1652A"/>
    <w:rsid w:val="00B16553"/>
    <w:rsid w:val="00B1657B"/>
    <w:rsid w:val="00B165F9"/>
    <w:rsid w:val="00B166B1"/>
    <w:rsid w:val="00B166D4"/>
    <w:rsid w:val="00B166FA"/>
    <w:rsid w:val="00B16715"/>
    <w:rsid w:val="00B1673B"/>
    <w:rsid w:val="00B1674C"/>
    <w:rsid w:val="00B167CF"/>
    <w:rsid w:val="00B167D6"/>
    <w:rsid w:val="00B167E5"/>
    <w:rsid w:val="00B167EB"/>
    <w:rsid w:val="00B16831"/>
    <w:rsid w:val="00B16893"/>
    <w:rsid w:val="00B168A8"/>
    <w:rsid w:val="00B168C3"/>
    <w:rsid w:val="00B16932"/>
    <w:rsid w:val="00B16967"/>
    <w:rsid w:val="00B1697D"/>
    <w:rsid w:val="00B169B1"/>
    <w:rsid w:val="00B169D7"/>
    <w:rsid w:val="00B16A4D"/>
    <w:rsid w:val="00B16A5B"/>
    <w:rsid w:val="00B16A75"/>
    <w:rsid w:val="00B16A78"/>
    <w:rsid w:val="00B16AB5"/>
    <w:rsid w:val="00B16AB7"/>
    <w:rsid w:val="00B16ACA"/>
    <w:rsid w:val="00B16AD5"/>
    <w:rsid w:val="00B16B07"/>
    <w:rsid w:val="00B16B17"/>
    <w:rsid w:val="00B16B1E"/>
    <w:rsid w:val="00B16B3A"/>
    <w:rsid w:val="00B16B45"/>
    <w:rsid w:val="00B16BDF"/>
    <w:rsid w:val="00B16C24"/>
    <w:rsid w:val="00B16C32"/>
    <w:rsid w:val="00B16C3A"/>
    <w:rsid w:val="00B16C48"/>
    <w:rsid w:val="00B16C8F"/>
    <w:rsid w:val="00B16CCC"/>
    <w:rsid w:val="00B16CF0"/>
    <w:rsid w:val="00B16D0E"/>
    <w:rsid w:val="00B16D18"/>
    <w:rsid w:val="00B16D45"/>
    <w:rsid w:val="00B16D5F"/>
    <w:rsid w:val="00B16D98"/>
    <w:rsid w:val="00B16DA2"/>
    <w:rsid w:val="00B16E83"/>
    <w:rsid w:val="00B16EC8"/>
    <w:rsid w:val="00B16F19"/>
    <w:rsid w:val="00B16F49"/>
    <w:rsid w:val="00B16F69"/>
    <w:rsid w:val="00B16F78"/>
    <w:rsid w:val="00B16F99"/>
    <w:rsid w:val="00B16F9A"/>
    <w:rsid w:val="00B16FF2"/>
    <w:rsid w:val="00B1700D"/>
    <w:rsid w:val="00B17193"/>
    <w:rsid w:val="00B171DC"/>
    <w:rsid w:val="00B17230"/>
    <w:rsid w:val="00B172BE"/>
    <w:rsid w:val="00B17367"/>
    <w:rsid w:val="00B173E7"/>
    <w:rsid w:val="00B17401"/>
    <w:rsid w:val="00B1743E"/>
    <w:rsid w:val="00B17533"/>
    <w:rsid w:val="00B17545"/>
    <w:rsid w:val="00B17576"/>
    <w:rsid w:val="00B175B2"/>
    <w:rsid w:val="00B17602"/>
    <w:rsid w:val="00B17678"/>
    <w:rsid w:val="00B1767E"/>
    <w:rsid w:val="00B17683"/>
    <w:rsid w:val="00B176C0"/>
    <w:rsid w:val="00B1772C"/>
    <w:rsid w:val="00B17748"/>
    <w:rsid w:val="00B17751"/>
    <w:rsid w:val="00B1776F"/>
    <w:rsid w:val="00B17771"/>
    <w:rsid w:val="00B177AE"/>
    <w:rsid w:val="00B177B3"/>
    <w:rsid w:val="00B177D1"/>
    <w:rsid w:val="00B177DA"/>
    <w:rsid w:val="00B177DF"/>
    <w:rsid w:val="00B177F5"/>
    <w:rsid w:val="00B17865"/>
    <w:rsid w:val="00B17866"/>
    <w:rsid w:val="00B1789B"/>
    <w:rsid w:val="00B1790B"/>
    <w:rsid w:val="00B17914"/>
    <w:rsid w:val="00B1794E"/>
    <w:rsid w:val="00B17A35"/>
    <w:rsid w:val="00B17A56"/>
    <w:rsid w:val="00B17AA9"/>
    <w:rsid w:val="00B17AAB"/>
    <w:rsid w:val="00B17AF8"/>
    <w:rsid w:val="00B17B51"/>
    <w:rsid w:val="00B17BFD"/>
    <w:rsid w:val="00B17C75"/>
    <w:rsid w:val="00B17C82"/>
    <w:rsid w:val="00B17CC9"/>
    <w:rsid w:val="00B17CD7"/>
    <w:rsid w:val="00B17CE2"/>
    <w:rsid w:val="00B17D14"/>
    <w:rsid w:val="00B17D40"/>
    <w:rsid w:val="00B17D5F"/>
    <w:rsid w:val="00B17D75"/>
    <w:rsid w:val="00B17D7B"/>
    <w:rsid w:val="00B17E34"/>
    <w:rsid w:val="00B17E3A"/>
    <w:rsid w:val="00B17E41"/>
    <w:rsid w:val="00B17E69"/>
    <w:rsid w:val="00B17E6D"/>
    <w:rsid w:val="00B17ED8"/>
    <w:rsid w:val="00B17F23"/>
    <w:rsid w:val="00B17F26"/>
    <w:rsid w:val="00B17F3F"/>
    <w:rsid w:val="00B17F4B"/>
    <w:rsid w:val="00B17FAA"/>
    <w:rsid w:val="00B17FE8"/>
    <w:rsid w:val="00B20069"/>
    <w:rsid w:val="00B200B1"/>
    <w:rsid w:val="00B20112"/>
    <w:rsid w:val="00B20128"/>
    <w:rsid w:val="00B20162"/>
    <w:rsid w:val="00B201A5"/>
    <w:rsid w:val="00B201EE"/>
    <w:rsid w:val="00B20224"/>
    <w:rsid w:val="00B20240"/>
    <w:rsid w:val="00B20257"/>
    <w:rsid w:val="00B202A8"/>
    <w:rsid w:val="00B202B0"/>
    <w:rsid w:val="00B202F5"/>
    <w:rsid w:val="00B202F6"/>
    <w:rsid w:val="00B20341"/>
    <w:rsid w:val="00B2036F"/>
    <w:rsid w:val="00B203AA"/>
    <w:rsid w:val="00B203D0"/>
    <w:rsid w:val="00B20430"/>
    <w:rsid w:val="00B20467"/>
    <w:rsid w:val="00B2046C"/>
    <w:rsid w:val="00B204D8"/>
    <w:rsid w:val="00B20539"/>
    <w:rsid w:val="00B2056A"/>
    <w:rsid w:val="00B205C8"/>
    <w:rsid w:val="00B205E9"/>
    <w:rsid w:val="00B2061E"/>
    <w:rsid w:val="00B20644"/>
    <w:rsid w:val="00B2066F"/>
    <w:rsid w:val="00B206CA"/>
    <w:rsid w:val="00B2079B"/>
    <w:rsid w:val="00B207AA"/>
    <w:rsid w:val="00B207E0"/>
    <w:rsid w:val="00B207E1"/>
    <w:rsid w:val="00B207FB"/>
    <w:rsid w:val="00B207FD"/>
    <w:rsid w:val="00B20807"/>
    <w:rsid w:val="00B2080A"/>
    <w:rsid w:val="00B2084D"/>
    <w:rsid w:val="00B20884"/>
    <w:rsid w:val="00B2088A"/>
    <w:rsid w:val="00B20A45"/>
    <w:rsid w:val="00B20AD4"/>
    <w:rsid w:val="00B20AE1"/>
    <w:rsid w:val="00B20AEB"/>
    <w:rsid w:val="00B20AEC"/>
    <w:rsid w:val="00B20B10"/>
    <w:rsid w:val="00B20BE3"/>
    <w:rsid w:val="00B20BEE"/>
    <w:rsid w:val="00B20C27"/>
    <w:rsid w:val="00B20C60"/>
    <w:rsid w:val="00B20C80"/>
    <w:rsid w:val="00B20CFD"/>
    <w:rsid w:val="00B20D05"/>
    <w:rsid w:val="00B20D5E"/>
    <w:rsid w:val="00B20D89"/>
    <w:rsid w:val="00B20D93"/>
    <w:rsid w:val="00B20DA5"/>
    <w:rsid w:val="00B20DA7"/>
    <w:rsid w:val="00B20DED"/>
    <w:rsid w:val="00B20E43"/>
    <w:rsid w:val="00B20E61"/>
    <w:rsid w:val="00B20E6E"/>
    <w:rsid w:val="00B20F3C"/>
    <w:rsid w:val="00B20F42"/>
    <w:rsid w:val="00B20F95"/>
    <w:rsid w:val="00B20FA8"/>
    <w:rsid w:val="00B2105B"/>
    <w:rsid w:val="00B210AD"/>
    <w:rsid w:val="00B210CF"/>
    <w:rsid w:val="00B21109"/>
    <w:rsid w:val="00B21179"/>
    <w:rsid w:val="00B21239"/>
    <w:rsid w:val="00B21256"/>
    <w:rsid w:val="00B21272"/>
    <w:rsid w:val="00B2130B"/>
    <w:rsid w:val="00B2133A"/>
    <w:rsid w:val="00B21371"/>
    <w:rsid w:val="00B21377"/>
    <w:rsid w:val="00B2137A"/>
    <w:rsid w:val="00B21388"/>
    <w:rsid w:val="00B213E7"/>
    <w:rsid w:val="00B213FA"/>
    <w:rsid w:val="00B21402"/>
    <w:rsid w:val="00B21415"/>
    <w:rsid w:val="00B2143B"/>
    <w:rsid w:val="00B214E6"/>
    <w:rsid w:val="00B214F0"/>
    <w:rsid w:val="00B21518"/>
    <w:rsid w:val="00B21528"/>
    <w:rsid w:val="00B21532"/>
    <w:rsid w:val="00B21538"/>
    <w:rsid w:val="00B21581"/>
    <w:rsid w:val="00B21582"/>
    <w:rsid w:val="00B215DC"/>
    <w:rsid w:val="00B21631"/>
    <w:rsid w:val="00B21696"/>
    <w:rsid w:val="00B216B0"/>
    <w:rsid w:val="00B216E1"/>
    <w:rsid w:val="00B2170D"/>
    <w:rsid w:val="00B21714"/>
    <w:rsid w:val="00B21783"/>
    <w:rsid w:val="00B217B9"/>
    <w:rsid w:val="00B21814"/>
    <w:rsid w:val="00B218FA"/>
    <w:rsid w:val="00B2192D"/>
    <w:rsid w:val="00B2198E"/>
    <w:rsid w:val="00B21997"/>
    <w:rsid w:val="00B219B3"/>
    <w:rsid w:val="00B219EC"/>
    <w:rsid w:val="00B219F5"/>
    <w:rsid w:val="00B219FF"/>
    <w:rsid w:val="00B21A33"/>
    <w:rsid w:val="00B21A83"/>
    <w:rsid w:val="00B21AA4"/>
    <w:rsid w:val="00B21AE9"/>
    <w:rsid w:val="00B21B2A"/>
    <w:rsid w:val="00B21BD9"/>
    <w:rsid w:val="00B21C78"/>
    <w:rsid w:val="00B21CBF"/>
    <w:rsid w:val="00B21CEB"/>
    <w:rsid w:val="00B21CFA"/>
    <w:rsid w:val="00B21D55"/>
    <w:rsid w:val="00B21DB1"/>
    <w:rsid w:val="00B21E6D"/>
    <w:rsid w:val="00B21E82"/>
    <w:rsid w:val="00B21E83"/>
    <w:rsid w:val="00B21EBB"/>
    <w:rsid w:val="00B21EC7"/>
    <w:rsid w:val="00B21EF2"/>
    <w:rsid w:val="00B21F50"/>
    <w:rsid w:val="00B21F9A"/>
    <w:rsid w:val="00B21FCA"/>
    <w:rsid w:val="00B21FDB"/>
    <w:rsid w:val="00B21FDE"/>
    <w:rsid w:val="00B21FE5"/>
    <w:rsid w:val="00B22033"/>
    <w:rsid w:val="00B22056"/>
    <w:rsid w:val="00B22116"/>
    <w:rsid w:val="00B22118"/>
    <w:rsid w:val="00B2214A"/>
    <w:rsid w:val="00B2215D"/>
    <w:rsid w:val="00B22164"/>
    <w:rsid w:val="00B22173"/>
    <w:rsid w:val="00B22176"/>
    <w:rsid w:val="00B221A5"/>
    <w:rsid w:val="00B221B7"/>
    <w:rsid w:val="00B222DA"/>
    <w:rsid w:val="00B222E8"/>
    <w:rsid w:val="00B22307"/>
    <w:rsid w:val="00B22357"/>
    <w:rsid w:val="00B2236A"/>
    <w:rsid w:val="00B22392"/>
    <w:rsid w:val="00B223A8"/>
    <w:rsid w:val="00B223BE"/>
    <w:rsid w:val="00B223E4"/>
    <w:rsid w:val="00B2240A"/>
    <w:rsid w:val="00B22411"/>
    <w:rsid w:val="00B22416"/>
    <w:rsid w:val="00B22417"/>
    <w:rsid w:val="00B22436"/>
    <w:rsid w:val="00B2247D"/>
    <w:rsid w:val="00B224F3"/>
    <w:rsid w:val="00B224F8"/>
    <w:rsid w:val="00B22505"/>
    <w:rsid w:val="00B22596"/>
    <w:rsid w:val="00B225AD"/>
    <w:rsid w:val="00B225AE"/>
    <w:rsid w:val="00B225D4"/>
    <w:rsid w:val="00B226CC"/>
    <w:rsid w:val="00B22744"/>
    <w:rsid w:val="00B22764"/>
    <w:rsid w:val="00B22787"/>
    <w:rsid w:val="00B227A3"/>
    <w:rsid w:val="00B22801"/>
    <w:rsid w:val="00B2282A"/>
    <w:rsid w:val="00B2282F"/>
    <w:rsid w:val="00B2283A"/>
    <w:rsid w:val="00B2284C"/>
    <w:rsid w:val="00B22866"/>
    <w:rsid w:val="00B22888"/>
    <w:rsid w:val="00B228B1"/>
    <w:rsid w:val="00B228B3"/>
    <w:rsid w:val="00B228BB"/>
    <w:rsid w:val="00B228F2"/>
    <w:rsid w:val="00B22900"/>
    <w:rsid w:val="00B22952"/>
    <w:rsid w:val="00B22966"/>
    <w:rsid w:val="00B229A0"/>
    <w:rsid w:val="00B22A2A"/>
    <w:rsid w:val="00B22A44"/>
    <w:rsid w:val="00B22A70"/>
    <w:rsid w:val="00B22B26"/>
    <w:rsid w:val="00B22B2B"/>
    <w:rsid w:val="00B22B2C"/>
    <w:rsid w:val="00B22B45"/>
    <w:rsid w:val="00B22B60"/>
    <w:rsid w:val="00B22B72"/>
    <w:rsid w:val="00B22B77"/>
    <w:rsid w:val="00B22B7B"/>
    <w:rsid w:val="00B22B98"/>
    <w:rsid w:val="00B22BE0"/>
    <w:rsid w:val="00B22C0B"/>
    <w:rsid w:val="00B22C3E"/>
    <w:rsid w:val="00B22C63"/>
    <w:rsid w:val="00B22C89"/>
    <w:rsid w:val="00B22C9B"/>
    <w:rsid w:val="00B22CCF"/>
    <w:rsid w:val="00B22CD6"/>
    <w:rsid w:val="00B22CE5"/>
    <w:rsid w:val="00B22D42"/>
    <w:rsid w:val="00B22D5A"/>
    <w:rsid w:val="00B22DA2"/>
    <w:rsid w:val="00B22DA7"/>
    <w:rsid w:val="00B22DC6"/>
    <w:rsid w:val="00B22DF9"/>
    <w:rsid w:val="00B22E59"/>
    <w:rsid w:val="00B22E89"/>
    <w:rsid w:val="00B22E97"/>
    <w:rsid w:val="00B22E9E"/>
    <w:rsid w:val="00B22F06"/>
    <w:rsid w:val="00B22F3B"/>
    <w:rsid w:val="00B22F85"/>
    <w:rsid w:val="00B22F86"/>
    <w:rsid w:val="00B22FC1"/>
    <w:rsid w:val="00B22FE1"/>
    <w:rsid w:val="00B22FF6"/>
    <w:rsid w:val="00B22FFE"/>
    <w:rsid w:val="00B23038"/>
    <w:rsid w:val="00B23041"/>
    <w:rsid w:val="00B23163"/>
    <w:rsid w:val="00B231A7"/>
    <w:rsid w:val="00B231E4"/>
    <w:rsid w:val="00B231E7"/>
    <w:rsid w:val="00B23245"/>
    <w:rsid w:val="00B23247"/>
    <w:rsid w:val="00B2325A"/>
    <w:rsid w:val="00B23260"/>
    <w:rsid w:val="00B232BF"/>
    <w:rsid w:val="00B232E7"/>
    <w:rsid w:val="00B232EC"/>
    <w:rsid w:val="00B23309"/>
    <w:rsid w:val="00B23314"/>
    <w:rsid w:val="00B23332"/>
    <w:rsid w:val="00B233A1"/>
    <w:rsid w:val="00B233BC"/>
    <w:rsid w:val="00B233C4"/>
    <w:rsid w:val="00B23455"/>
    <w:rsid w:val="00B2355A"/>
    <w:rsid w:val="00B2355E"/>
    <w:rsid w:val="00B23577"/>
    <w:rsid w:val="00B23581"/>
    <w:rsid w:val="00B235AD"/>
    <w:rsid w:val="00B23648"/>
    <w:rsid w:val="00B23650"/>
    <w:rsid w:val="00B2365C"/>
    <w:rsid w:val="00B23696"/>
    <w:rsid w:val="00B236C2"/>
    <w:rsid w:val="00B236EF"/>
    <w:rsid w:val="00B2373A"/>
    <w:rsid w:val="00B23775"/>
    <w:rsid w:val="00B237A9"/>
    <w:rsid w:val="00B237AE"/>
    <w:rsid w:val="00B237C6"/>
    <w:rsid w:val="00B2381C"/>
    <w:rsid w:val="00B2383E"/>
    <w:rsid w:val="00B2384F"/>
    <w:rsid w:val="00B2388A"/>
    <w:rsid w:val="00B238A9"/>
    <w:rsid w:val="00B238BA"/>
    <w:rsid w:val="00B23993"/>
    <w:rsid w:val="00B23A02"/>
    <w:rsid w:val="00B23A06"/>
    <w:rsid w:val="00B23A43"/>
    <w:rsid w:val="00B23A81"/>
    <w:rsid w:val="00B23A96"/>
    <w:rsid w:val="00B23AC1"/>
    <w:rsid w:val="00B23BB6"/>
    <w:rsid w:val="00B23BC7"/>
    <w:rsid w:val="00B23BDD"/>
    <w:rsid w:val="00B23BF2"/>
    <w:rsid w:val="00B23BF5"/>
    <w:rsid w:val="00B23C03"/>
    <w:rsid w:val="00B23C0C"/>
    <w:rsid w:val="00B23C13"/>
    <w:rsid w:val="00B23C23"/>
    <w:rsid w:val="00B23C3C"/>
    <w:rsid w:val="00B23C49"/>
    <w:rsid w:val="00B23C8A"/>
    <w:rsid w:val="00B23CA7"/>
    <w:rsid w:val="00B23CBB"/>
    <w:rsid w:val="00B23D05"/>
    <w:rsid w:val="00B23D80"/>
    <w:rsid w:val="00B23DA8"/>
    <w:rsid w:val="00B23DC5"/>
    <w:rsid w:val="00B23E2A"/>
    <w:rsid w:val="00B23E41"/>
    <w:rsid w:val="00B23E4E"/>
    <w:rsid w:val="00B23E68"/>
    <w:rsid w:val="00B23E69"/>
    <w:rsid w:val="00B23E96"/>
    <w:rsid w:val="00B23EA9"/>
    <w:rsid w:val="00B23ECB"/>
    <w:rsid w:val="00B23ECF"/>
    <w:rsid w:val="00B23F1D"/>
    <w:rsid w:val="00B23FC6"/>
    <w:rsid w:val="00B24032"/>
    <w:rsid w:val="00B24045"/>
    <w:rsid w:val="00B24054"/>
    <w:rsid w:val="00B2406A"/>
    <w:rsid w:val="00B2407B"/>
    <w:rsid w:val="00B24161"/>
    <w:rsid w:val="00B241A2"/>
    <w:rsid w:val="00B241B4"/>
    <w:rsid w:val="00B241C9"/>
    <w:rsid w:val="00B241E3"/>
    <w:rsid w:val="00B241F7"/>
    <w:rsid w:val="00B24231"/>
    <w:rsid w:val="00B24283"/>
    <w:rsid w:val="00B24290"/>
    <w:rsid w:val="00B242A3"/>
    <w:rsid w:val="00B242B1"/>
    <w:rsid w:val="00B242FC"/>
    <w:rsid w:val="00B242FD"/>
    <w:rsid w:val="00B24343"/>
    <w:rsid w:val="00B24362"/>
    <w:rsid w:val="00B24385"/>
    <w:rsid w:val="00B243DB"/>
    <w:rsid w:val="00B243E3"/>
    <w:rsid w:val="00B243F5"/>
    <w:rsid w:val="00B2441D"/>
    <w:rsid w:val="00B244F0"/>
    <w:rsid w:val="00B24519"/>
    <w:rsid w:val="00B2451A"/>
    <w:rsid w:val="00B245A8"/>
    <w:rsid w:val="00B24602"/>
    <w:rsid w:val="00B2461E"/>
    <w:rsid w:val="00B24632"/>
    <w:rsid w:val="00B24683"/>
    <w:rsid w:val="00B246C6"/>
    <w:rsid w:val="00B246DB"/>
    <w:rsid w:val="00B24721"/>
    <w:rsid w:val="00B24724"/>
    <w:rsid w:val="00B24741"/>
    <w:rsid w:val="00B24751"/>
    <w:rsid w:val="00B24755"/>
    <w:rsid w:val="00B24773"/>
    <w:rsid w:val="00B24776"/>
    <w:rsid w:val="00B2478C"/>
    <w:rsid w:val="00B24790"/>
    <w:rsid w:val="00B247CA"/>
    <w:rsid w:val="00B247E4"/>
    <w:rsid w:val="00B24802"/>
    <w:rsid w:val="00B24835"/>
    <w:rsid w:val="00B2486E"/>
    <w:rsid w:val="00B2488F"/>
    <w:rsid w:val="00B2489D"/>
    <w:rsid w:val="00B248AF"/>
    <w:rsid w:val="00B2494E"/>
    <w:rsid w:val="00B2495C"/>
    <w:rsid w:val="00B24970"/>
    <w:rsid w:val="00B249CD"/>
    <w:rsid w:val="00B249E4"/>
    <w:rsid w:val="00B24A08"/>
    <w:rsid w:val="00B24A35"/>
    <w:rsid w:val="00B24AA8"/>
    <w:rsid w:val="00B24ABF"/>
    <w:rsid w:val="00B24AC6"/>
    <w:rsid w:val="00B24AD5"/>
    <w:rsid w:val="00B24AF1"/>
    <w:rsid w:val="00B24B2C"/>
    <w:rsid w:val="00B24BF3"/>
    <w:rsid w:val="00B24BF5"/>
    <w:rsid w:val="00B24BFF"/>
    <w:rsid w:val="00B24C2F"/>
    <w:rsid w:val="00B24C5B"/>
    <w:rsid w:val="00B24C8E"/>
    <w:rsid w:val="00B24CD7"/>
    <w:rsid w:val="00B24CDC"/>
    <w:rsid w:val="00B24CEA"/>
    <w:rsid w:val="00B24D76"/>
    <w:rsid w:val="00B24DF0"/>
    <w:rsid w:val="00B24DF3"/>
    <w:rsid w:val="00B24E68"/>
    <w:rsid w:val="00B24EBF"/>
    <w:rsid w:val="00B24EF3"/>
    <w:rsid w:val="00B24F1B"/>
    <w:rsid w:val="00B24F2A"/>
    <w:rsid w:val="00B24FBE"/>
    <w:rsid w:val="00B24FD4"/>
    <w:rsid w:val="00B24FE2"/>
    <w:rsid w:val="00B24FEE"/>
    <w:rsid w:val="00B24FF4"/>
    <w:rsid w:val="00B2502A"/>
    <w:rsid w:val="00B25056"/>
    <w:rsid w:val="00B25076"/>
    <w:rsid w:val="00B25082"/>
    <w:rsid w:val="00B25113"/>
    <w:rsid w:val="00B25130"/>
    <w:rsid w:val="00B25145"/>
    <w:rsid w:val="00B25185"/>
    <w:rsid w:val="00B25256"/>
    <w:rsid w:val="00B2530F"/>
    <w:rsid w:val="00B25360"/>
    <w:rsid w:val="00B2536A"/>
    <w:rsid w:val="00B25378"/>
    <w:rsid w:val="00B25379"/>
    <w:rsid w:val="00B2537B"/>
    <w:rsid w:val="00B25410"/>
    <w:rsid w:val="00B25484"/>
    <w:rsid w:val="00B25499"/>
    <w:rsid w:val="00B254DC"/>
    <w:rsid w:val="00B25542"/>
    <w:rsid w:val="00B25549"/>
    <w:rsid w:val="00B255BB"/>
    <w:rsid w:val="00B255F8"/>
    <w:rsid w:val="00B2567D"/>
    <w:rsid w:val="00B256DF"/>
    <w:rsid w:val="00B25710"/>
    <w:rsid w:val="00B25713"/>
    <w:rsid w:val="00B2571B"/>
    <w:rsid w:val="00B257B5"/>
    <w:rsid w:val="00B257B9"/>
    <w:rsid w:val="00B257EC"/>
    <w:rsid w:val="00B2582C"/>
    <w:rsid w:val="00B25837"/>
    <w:rsid w:val="00B2586D"/>
    <w:rsid w:val="00B258C5"/>
    <w:rsid w:val="00B258FF"/>
    <w:rsid w:val="00B2596F"/>
    <w:rsid w:val="00B259A4"/>
    <w:rsid w:val="00B25A21"/>
    <w:rsid w:val="00B25A5F"/>
    <w:rsid w:val="00B25A60"/>
    <w:rsid w:val="00B25A84"/>
    <w:rsid w:val="00B25AAD"/>
    <w:rsid w:val="00B25AB5"/>
    <w:rsid w:val="00B25AC9"/>
    <w:rsid w:val="00B25AF4"/>
    <w:rsid w:val="00B25B74"/>
    <w:rsid w:val="00B25B78"/>
    <w:rsid w:val="00B25BAF"/>
    <w:rsid w:val="00B25BE6"/>
    <w:rsid w:val="00B25C49"/>
    <w:rsid w:val="00B25C84"/>
    <w:rsid w:val="00B25CC4"/>
    <w:rsid w:val="00B25D16"/>
    <w:rsid w:val="00B25DE7"/>
    <w:rsid w:val="00B25E19"/>
    <w:rsid w:val="00B25E9A"/>
    <w:rsid w:val="00B25ED4"/>
    <w:rsid w:val="00B25F3A"/>
    <w:rsid w:val="00B25F45"/>
    <w:rsid w:val="00B25F89"/>
    <w:rsid w:val="00B25FD4"/>
    <w:rsid w:val="00B260B9"/>
    <w:rsid w:val="00B260C4"/>
    <w:rsid w:val="00B260E3"/>
    <w:rsid w:val="00B26115"/>
    <w:rsid w:val="00B26168"/>
    <w:rsid w:val="00B2616A"/>
    <w:rsid w:val="00B261C5"/>
    <w:rsid w:val="00B261E5"/>
    <w:rsid w:val="00B26231"/>
    <w:rsid w:val="00B26237"/>
    <w:rsid w:val="00B26252"/>
    <w:rsid w:val="00B26263"/>
    <w:rsid w:val="00B2626A"/>
    <w:rsid w:val="00B2627C"/>
    <w:rsid w:val="00B26281"/>
    <w:rsid w:val="00B2629A"/>
    <w:rsid w:val="00B262A8"/>
    <w:rsid w:val="00B262DA"/>
    <w:rsid w:val="00B26423"/>
    <w:rsid w:val="00B264A1"/>
    <w:rsid w:val="00B264AC"/>
    <w:rsid w:val="00B264BF"/>
    <w:rsid w:val="00B264DF"/>
    <w:rsid w:val="00B2650C"/>
    <w:rsid w:val="00B2657D"/>
    <w:rsid w:val="00B2658F"/>
    <w:rsid w:val="00B265CA"/>
    <w:rsid w:val="00B265D3"/>
    <w:rsid w:val="00B26602"/>
    <w:rsid w:val="00B2661A"/>
    <w:rsid w:val="00B2666E"/>
    <w:rsid w:val="00B266D5"/>
    <w:rsid w:val="00B26702"/>
    <w:rsid w:val="00B2678A"/>
    <w:rsid w:val="00B267A4"/>
    <w:rsid w:val="00B267C4"/>
    <w:rsid w:val="00B267DE"/>
    <w:rsid w:val="00B267F1"/>
    <w:rsid w:val="00B267FA"/>
    <w:rsid w:val="00B2684A"/>
    <w:rsid w:val="00B26854"/>
    <w:rsid w:val="00B2688D"/>
    <w:rsid w:val="00B268C0"/>
    <w:rsid w:val="00B26915"/>
    <w:rsid w:val="00B2691B"/>
    <w:rsid w:val="00B2694C"/>
    <w:rsid w:val="00B2694D"/>
    <w:rsid w:val="00B26951"/>
    <w:rsid w:val="00B2696E"/>
    <w:rsid w:val="00B2697E"/>
    <w:rsid w:val="00B2698F"/>
    <w:rsid w:val="00B269BF"/>
    <w:rsid w:val="00B269D6"/>
    <w:rsid w:val="00B269D9"/>
    <w:rsid w:val="00B26A06"/>
    <w:rsid w:val="00B26A83"/>
    <w:rsid w:val="00B26A9C"/>
    <w:rsid w:val="00B26AAB"/>
    <w:rsid w:val="00B26AC3"/>
    <w:rsid w:val="00B26B11"/>
    <w:rsid w:val="00B26BF2"/>
    <w:rsid w:val="00B26BF5"/>
    <w:rsid w:val="00B26BF9"/>
    <w:rsid w:val="00B26C5B"/>
    <w:rsid w:val="00B26C72"/>
    <w:rsid w:val="00B26CC5"/>
    <w:rsid w:val="00B26CD4"/>
    <w:rsid w:val="00B26CEC"/>
    <w:rsid w:val="00B26D50"/>
    <w:rsid w:val="00B26D85"/>
    <w:rsid w:val="00B26E77"/>
    <w:rsid w:val="00B26ED2"/>
    <w:rsid w:val="00B26EF1"/>
    <w:rsid w:val="00B26F10"/>
    <w:rsid w:val="00B26F2F"/>
    <w:rsid w:val="00B26F4E"/>
    <w:rsid w:val="00B26F8A"/>
    <w:rsid w:val="00B26FD4"/>
    <w:rsid w:val="00B26FDF"/>
    <w:rsid w:val="00B26FE4"/>
    <w:rsid w:val="00B27026"/>
    <w:rsid w:val="00B2702E"/>
    <w:rsid w:val="00B270A2"/>
    <w:rsid w:val="00B270B5"/>
    <w:rsid w:val="00B27112"/>
    <w:rsid w:val="00B27146"/>
    <w:rsid w:val="00B27158"/>
    <w:rsid w:val="00B27176"/>
    <w:rsid w:val="00B2718F"/>
    <w:rsid w:val="00B271C2"/>
    <w:rsid w:val="00B2724A"/>
    <w:rsid w:val="00B272AB"/>
    <w:rsid w:val="00B272E0"/>
    <w:rsid w:val="00B272F0"/>
    <w:rsid w:val="00B272FC"/>
    <w:rsid w:val="00B27315"/>
    <w:rsid w:val="00B2731F"/>
    <w:rsid w:val="00B273BD"/>
    <w:rsid w:val="00B273C7"/>
    <w:rsid w:val="00B273FF"/>
    <w:rsid w:val="00B27429"/>
    <w:rsid w:val="00B27446"/>
    <w:rsid w:val="00B27469"/>
    <w:rsid w:val="00B2748E"/>
    <w:rsid w:val="00B27491"/>
    <w:rsid w:val="00B27499"/>
    <w:rsid w:val="00B274A6"/>
    <w:rsid w:val="00B2754B"/>
    <w:rsid w:val="00B27596"/>
    <w:rsid w:val="00B275B4"/>
    <w:rsid w:val="00B275B8"/>
    <w:rsid w:val="00B275BE"/>
    <w:rsid w:val="00B275FB"/>
    <w:rsid w:val="00B27617"/>
    <w:rsid w:val="00B2766A"/>
    <w:rsid w:val="00B27676"/>
    <w:rsid w:val="00B27682"/>
    <w:rsid w:val="00B27687"/>
    <w:rsid w:val="00B2769B"/>
    <w:rsid w:val="00B276AA"/>
    <w:rsid w:val="00B276FB"/>
    <w:rsid w:val="00B27702"/>
    <w:rsid w:val="00B27714"/>
    <w:rsid w:val="00B27718"/>
    <w:rsid w:val="00B278D2"/>
    <w:rsid w:val="00B278E2"/>
    <w:rsid w:val="00B27922"/>
    <w:rsid w:val="00B27937"/>
    <w:rsid w:val="00B27988"/>
    <w:rsid w:val="00B27998"/>
    <w:rsid w:val="00B279BD"/>
    <w:rsid w:val="00B279C3"/>
    <w:rsid w:val="00B27A3E"/>
    <w:rsid w:val="00B27A85"/>
    <w:rsid w:val="00B27B13"/>
    <w:rsid w:val="00B27BBA"/>
    <w:rsid w:val="00B27BCE"/>
    <w:rsid w:val="00B27BCF"/>
    <w:rsid w:val="00B27BE5"/>
    <w:rsid w:val="00B27C10"/>
    <w:rsid w:val="00B27C4C"/>
    <w:rsid w:val="00B27C60"/>
    <w:rsid w:val="00B27C63"/>
    <w:rsid w:val="00B27CC4"/>
    <w:rsid w:val="00B27D48"/>
    <w:rsid w:val="00B27DA6"/>
    <w:rsid w:val="00B27DE2"/>
    <w:rsid w:val="00B27EBB"/>
    <w:rsid w:val="00B27EF2"/>
    <w:rsid w:val="00B27F43"/>
    <w:rsid w:val="00B27F44"/>
    <w:rsid w:val="00B27F76"/>
    <w:rsid w:val="00B27FE1"/>
    <w:rsid w:val="00B30001"/>
    <w:rsid w:val="00B3003F"/>
    <w:rsid w:val="00B30046"/>
    <w:rsid w:val="00B30053"/>
    <w:rsid w:val="00B300BF"/>
    <w:rsid w:val="00B300C5"/>
    <w:rsid w:val="00B300EF"/>
    <w:rsid w:val="00B30121"/>
    <w:rsid w:val="00B3014E"/>
    <w:rsid w:val="00B30218"/>
    <w:rsid w:val="00B3021B"/>
    <w:rsid w:val="00B3023C"/>
    <w:rsid w:val="00B30286"/>
    <w:rsid w:val="00B30293"/>
    <w:rsid w:val="00B302DA"/>
    <w:rsid w:val="00B302EE"/>
    <w:rsid w:val="00B30306"/>
    <w:rsid w:val="00B30367"/>
    <w:rsid w:val="00B30379"/>
    <w:rsid w:val="00B30395"/>
    <w:rsid w:val="00B303A1"/>
    <w:rsid w:val="00B303B5"/>
    <w:rsid w:val="00B303BC"/>
    <w:rsid w:val="00B303E5"/>
    <w:rsid w:val="00B303F0"/>
    <w:rsid w:val="00B3043E"/>
    <w:rsid w:val="00B3046E"/>
    <w:rsid w:val="00B3047A"/>
    <w:rsid w:val="00B304C8"/>
    <w:rsid w:val="00B30526"/>
    <w:rsid w:val="00B3055A"/>
    <w:rsid w:val="00B30594"/>
    <w:rsid w:val="00B30598"/>
    <w:rsid w:val="00B305EC"/>
    <w:rsid w:val="00B306B4"/>
    <w:rsid w:val="00B306EC"/>
    <w:rsid w:val="00B3070A"/>
    <w:rsid w:val="00B3073F"/>
    <w:rsid w:val="00B30747"/>
    <w:rsid w:val="00B30756"/>
    <w:rsid w:val="00B30766"/>
    <w:rsid w:val="00B307A7"/>
    <w:rsid w:val="00B307C6"/>
    <w:rsid w:val="00B3092C"/>
    <w:rsid w:val="00B3094A"/>
    <w:rsid w:val="00B309AB"/>
    <w:rsid w:val="00B309E1"/>
    <w:rsid w:val="00B30AAE"/>
    <w:rsid w:val="00B30AE4"/>
    <w:rsid w:val="00B30B03"/>
    <w:rsid w:val="00B30B60"/>
    <w:rsid w:val="00B30BE9"/>
    <w:rsid w:val="00B30C02"/>
    <w:rsid w:val="00B30C1E"/>
    <w:rsid w:val="00B30C29"/>
    <w:rsid w:val="00B30C86"/>
    <w:rsid w:val="00B30C8D"/>
    <w:rsid w:val="00B30CDA"/>
    <w:rsid w:val="00B30D16"/>
    <w:rsid w:val="00B30D64"/>
    <w:rsid w:val="00B30D69"/>
    <w:rsid w:val="00B30D9E"/>
    <w:rsid w:val="00B30DA6"/>
    <w:rsid w:val="00B30DB9"/>
    <w:rsid w:val="00B30DF3"/>
    <w:rsid w:val="00B30E07"/>
    <w:rsid w:val="00B30E0D"/>
    <w:rsid w:val="00B30E15"/>
    <w:rsid w:val="00B30E2E"/>
    <w:rsid w:val="00B30E5E"/>
    <w:rsid w:val="00B30EDC"/>
    <w:rsid w:val="00B30F1B"/>
    <w:rsid w:val="00B30F34"/>
    <w:rsid w:val="00B30FA3"/>
    <w:rsid w:val="00B30FA7"/>
    <w:rsid w:val="00B30FA8"/>
    <w:rsid w:val="00B3109D"/>
    <w:rsid w:val="00B310F9"/>
    <w:rsid w:val="00B31192"/>
    <w:rsid w:val="00B311D1"/>
    <w:rsid w:val="00B31220"/>
    <w:rsid w:val="00B3122E"/>
    <w:rsid w:val="00B31243"/>
    <w:rsid w:val="00B3128D"/>
    <w:rsid w:val="00B312AF"/>
    <w:rsid w:val="00B31327"/>
    <w:rsid w:val="00B31383"/>
    <w:rsid w:val="00B31387"/>
    <w:rsid w:val="00B313AB"/>
    <w:rsid w:val="00B313DF"/>
    <w:rsid w:val="00B3144D"/>
    <w:rsid w:val="00B314C8"/>
    <w:rsid w:val="00B314CB"/>
    <w:rsid w:val="00B314EE"/>
    <w:rsid w:val="00B314F2"/>
    <w:rsid w:val="00B3150A"/>
    <w:rsid w:val="00B3154C"/>
    <w:rsid w:val="00B315A1"/>
    <w:rsid w:val="00B315DB"/>
    <w:rsid w:val="00B315DF"/>
    <w:rsid w:val="00B315F3"/>
    <w:rsid w:val="00B3166E"/>
    <w:rsid w:val="00B31694"/>
    <w:rsid w:val="00B31699"/>
    <w:rsid w:val="00B3171B"/>
    <w:rsid w:val="00B3178E"/>
    <w:rsid w:val="00B317AC"/>
    <w:rsid w:val="00B317B4"/>
    <w:rsid w:val="00B31852"/>
    <w:rsid w:val="00B318C6"/>
    <w:rsid w:val="00B318C8"/>
    <w:rsid w:val="00B318E1"/>
    <w:rsid w:val="00B318F0"/>
    <w:rsid w:val="00B31915"/>
    <w:rsid w:val="00B3193F"/>
    <w:rsid w:val="00B3195E"/>
    <w:rsid w:val="00B319BB"/>
    <w:rsid w:val="00B319EA"/>
    <w:rsid w:val="00B31A03"/>
    <w:rsid w:val="00B31A3C"/>
    <w:rsid w:val="00B31A5B"/>
    <w:rsid w:val="00B31A9D"/>
    <w:rsid w:val="00B31AC5"/>
    <w:rsid w:val="00B31AF6"/>
    <w:rsid w:val="00B31B06"/>
    <w:rsid w:val="00B31B4A"/>
    <w:rsid w:val="00B31B79"/>
    <w:rsid w:val="00B31BB4"/>
    <w:rsid w:val="00B31BBF"/>
    <w:rsid w:val="00B31C27"/>
    <w:rsid w:val="00B31C2D"/>
    <w:rsid w:val="00B31C5B"/>
    <w:rsid w:val="00B31C94"/>
    <w:rsid w:val="00B31CCD"/>
    <w:rsid w:val="00B31D9B"/>
    <w:rsid w:val="00B31DD5"/>
    <w:rsid w:val="00B31DDA"/>
    <w:rsid w:val="00B31DF5"/>
    <w:rsid w:val="00B31E3E"/>
    <w:rsid w:val="00B31E8F"/>
    <w:rsid w:val="00B31ED2"/>
    <w:rsid w:val="00B31F08"/>
    <w:rsid w:val="00B31F15"/>
    <w:rsid w:val="00B31F22"/>
    <w:rsid w:val="00B31FA1"/>
    <w:rsid w:val="00B31FE7"/>
    <w:rsid w:val="00B3200F"/>
    <w:rsid w:val="00B32041"/>
    <w:rsid w:val="00B3205B"/>
    <w:rsid w:val="00B3208E"/>
    <w:rsid w:val="00B320AC"/>
    <w:rsid w:val="00B320B2"/>
    <w:rsid w:val="00B320B5"/>
    <w:rsid w:val="00B320C0"/>
    <w:rsid w:val="00B320D7"/>
    <w:rsid w:val="00B320DA"/>
    <w:rsid w:val="00B320E1"/>
    <w:rsid w:val="00B320F1"/>
    <w:rsid w:val="00B320F8"/>
    <w:rsid w:val="00B3210A"/>
    <w:rsid w:val="00B32113"/>
    <w:rsid w:val="00B3216C"/>
    <w:rsid w:val="00B3222C"/>
    <w:rsid w:val="00B3225B"/>
    <w:rsid w:val="00B322F9"/>
    <w:rsid w:val="00B32304"/>
    <w:rsid w:val="00B3230B"/>
    <w:rsid w:val="00B32359"/>
    <w:rsid w:val="00B3235D"/>
    <w:rsid w:val="00B323C6"/>
    <w:rsid w:val="00B323E5"/>
    <w:rsid w:val="00B3241A"/>
    <w:rsid w:val="00B3243A"/>
    <w:rsid w:val="00B32447"/>
    <w:rsid w:val="00B3245A"/>
    <w:rsid w:val="00B3246D"/>
    <w:rsid w:val="00B324DC"/>
    <w:rsid w:val="00B324F0"/>
    <w:rsid w:val="00B3258A"/>
    <w:rsid w:val="00B32596"/>
    <w:rsid w:val="00B3259A"/>
    <w:rsid w:val="00B325A7"/>
    <w:rsid w:val="00B325C9"/>
    <w:rsid w:val="00B325D4"/>
    <w:rsid w:val="00B325EE"/>
    <w:rsid w:val="00B32622"/>
    <w:rsid w:val="00B32636"/>
    <w:rsid w:val="00B32639"/>
    <w:rsid w:val="00B32649"/>
    <w:rsid w:val="00B32690"/>
    <w:rsid w:val="00B326C4"/>
    <w:rsid w:val="00B3270D"/>
    <w:rsid w:val="00B3275E"/>
    <w:rsid w:val="00B32773"/>
    <w:rsid w:val="00B32788"/>
    <w:rsid w:val="00B327E3"/>
    <w:rsid w:val="00B32818"/>
    <w:rsid w:val="00B3283F"/>
    <w:rsid w:val="00B3285B"/>
    <w:rsid w:val="00B328AF"/>
    <w:rsid w:val="00B328CF"/>
    <w:rsid w:val="00B3294B"/>
    <w:rsid w:val="00B3297C"/>
    <w:rsid w:val="00B32982"/>
    <w:rsid w:val="00B329CE"/>
    <w:rsid w:val="00B329FA"/>
    <w:rsid w:val="00B32A12"/>
    <w:rsid w:val="00B32A3C"/>
    <w:rsid w:val="00B32A86"/>
    <w:rsid w:val="00B32AB0"/>
    <w:rsid w:val="00B32AB5"/>
    <w:rsid w:val="00B32AB8"/>
    <w:rsid w:val="00B32AF5"/>
    <w:rsid w:val="00B32B36"/>
    <w:rsid w:val="00B32B43"/>
    <w:rsid w:val="00B32B7B"/>
    <w:rsid w:val="00B32B7D"/>
    <w:rsid w:val="00B32B85"/>
    <w:rsid w:val="00B32BCF"/>
    <w:rsid w:val="00B32BDD"/>
    <w:rsid w:val="00B32C2F"/>
    <w:rsid w:val="00B32C32"/>
    <w:rsid w:val="00B32C4B"/>
    <w:rsid w:val="00B32C51"/>
    <w:rsid w:val="00B32C95"/>
    <w:rsid w:val="00B32CC0"/>
    <w:rsid w:val="00B32CFB"/>
    <w:rsid w:val="00B32D5D"/>
    <w:rsid w:val="00B32D6E"/>
    <w:rsid w:val="00B32D87"/>
    <w:rsid w:val="00B32D9E"/>
    <w:rsid w:val="00B32DD9"/>
    <w:rsid w:val="00B32EC2"/>
    <w:rsid w:val="00B32EC9"/>
    <w:rsid w:val="00B32EF8"/>
    <w:rsid w:val="00B32F08"/>
    <w:rsid w:val="00B32F36"/>
    <w:rsid w:val="00B32F3A"/>
    <w:rsid w:val="00B32F41"/>
    <w:rsid w:val="00B32F7E"/>
    <w:rsid w:val="00B32FE1"/>
    <w:rsid w:val="00B33008"/>
    <w:rsid w:val="00B3301B"/>
    <w:rsid w:val="00B3307D"/>
    <w:rsid w:val="00B33085"/>
    <w:rsid w:val="00B330A6"/>
    <w:rsid w:val="00B330D5"/>
    <w:rsid w:val="00B330DF"/>
    <w:rsid w:val="00B33132"/>
    <w:rsid w:val="00B3314F"/>
    <w:rsid w:val="00B33215"/>
    <w:rsid w:val="00B33234"/>
    <w:rsid w:val="00B3329E"/>
    <w:rsid w:val="00B332A1"/>
    <w:rsid w:val="00B332B1"/>
    <w:rsid w:val="00B332DF"/>
    <w:rsid w:val="00B33307"/>
    <w:rsid w:val="00B3334B"/>
    <w:rsid w:val="00B33357"/>
    <w:rsid w:val="00B33361"/>
    <w:rsid w:val="00B3336A"/>
    <w:rsid w:val="00B333B6"/>
    <w:rsid w:val="00B3340F"/>
    <w:rsid w:val="00B3342D"/>
    <w:rsid w:val="00B3344D"/>
    <w:rsid w:val="00B334F3"/>
    <w:rsid w:val="00B335B2"/>
    <w:rsid w:val="00B33672"/>
    <w:rsid w:val="00B3367F"/>
    <w:rsid w:val="00B336A1"/>
    <w:rsid w:val="00B336AA"/>
    <w:rsid w:val="00B336EA"/>
    <w:rsid w:val="00B33713"/>
    <w:rsid w:val="00B3372B"/>
    <w:rsid w:val="00B3373F"/>
    <w:rsid w:val="00B33793"/>
    <w:rsid w:val="00B3379D"/>
    <w:rsid w:val="00B337BE"/>
    <w:rsid w:val="00B337D9"/>
    <w:rsid w:val="00B33818"/>
    <w:rsid w:val="00B338D9"/>
    <w:rsid w:val="00B338EE"/>
    <w:rsid w:val="00B33918"/>
    <w:rsid w:val="00B33921"/>
    <w:rsid w:val="00B3392E"/>
    <w:rsid w:val="00B33933"/>
    <w:rsid w:val="00B33955"/>
    <w:rsid w:val="00B339B1"/>
    <w:rsid w:val="00B339E8"/>
    <w:rsid w:val="00B33A73"/>
    <w:rsid w:val="00B33AFB"/>
    <w:rsid w:val="00B33B00"/>
    <w:rsid w:val="00B33B54"/>
    <w:rsid w:val="00B33B86"/>
    <w:rsid w:val="00B33BA2"/>
    <w:rsid w:val="00B33C02"/>
    <w:rsid w:val="00B33C4B"/>
    <w:rsid w:val="00B33C65"/>
    <w:rsid w:val="00B33C88"/>
    <w:rsid w:val="00B33C9C"/>
    <w:rsid w:val="00B33CCD"/>
    <w:rsid w:val="00B33D05"/>
    <w:rsid w:val="00B33D0D"/>
    <w:rsid w:val="00B33D55"/>
    <w:rsid w:val="00B33D72"/>
    <w:rsid w:val="00B33D8C"/>
    <w:rsid w:val="00B33DF2"/>
    <w:rsid w:val="00B33E1A"/>
    <w:rsid w:val="00B33E4B"/>
    <w:rsid w:val="00B33E69"/>
    <w:rsid w:val="00B33F03"/>
    <w:rsid w:val="00B33F0B"/>
    <w:rsid w:val="00B33F38"/>
    <w:rsid w:val="00B33FA2"/>
    <w:rsid w:val="00B33FA9"/>
    <w:rsid w:val="00B33FAF"/>
    <w:rsid w:val="00B33FC5"/>
    <w:rsid w:val="00B34024"/>
    <w:rsid w:val="00B3403D"/>
    <w:rsid w:val="00B34092"/>
    <w:rsid w:val="00B340DF"/>
    <w:rsid w:val="00B340E7"/>
    <w:rsid w:val="00B3411D"/>
    <w:rsid w:val="00B3419A"/>
    <w:rsid w:val="00B34273"/>
    <w:rsid w:val="00B3427D"/>
    <w:rsid w:val="00B342C9"/>
    <w:rsid w:val="00B342F5"/>
    <w:rsid w:val="00B34312"/>
    <w:rsid w:val="00B3434A"/>
    <w:rsid w:val="00B34402"/>
    <w:rsid w:val="00B3440B"/>
    <w:rsid w:val="00B34454"/>
    <w:rsid w:val="00B3450B"/>
    <w:rsid w:val="00B3450C"/>
    <w:rsid w:val="00B3450D"/>
    <w:rsid w:val="00B3451E"/>
    <w:rsid w:val="00B34525"/>
    <w:rsid w:val="00B34553"/>
    <w:rsid w:val="00B3455C"/>
    <w:rsid w:val="00B345B5"/>
    <w:rsid w:val="00B345ED"/>
    <w:rsid w:val="00B3462B"/>
    <w:rsid w:val="00B34644"/>
    <w:rsid w:val="00B3468A"/>
    <w:rsid w:val="00B3476B"/>
    <w:rsid w:val="00B34799"/>
    <w:rsid w:val="00B347CE"/>
    <w:rsid w:val="00B347DD"/>
    <w:rsid w:val="00B3485C"/>
    <w:rsid w:val="00B34863"/>
    <w:rsid w:val="00B3487D"/>
    <w:rsid w:val="00B34896"/>
    <w:rsid w:val="00B348AE"/>
    <w:rsid w:val="00B348C0"/>
    <w:rsid w:val="00B348DE"/>
    <w:rsid w:val="00B34935"/>
    <w:rsid w:val="00B3493F"/>
    <w:rsid w:val="00B34952"/>
    <w:rsid w:val="00B34963"/>
    <w:rsid w:val="00B349E5"/>
    <w:rsid w:val="00B34A2E"/>
    <w:rsid w:val="00B34A35"/>
    <w:rsid w:val="00B34A5E"/>
    <w:rsid w:val="00B34A65"/>
    <w:rsid w:val="00B34A7E"/>
    <w:rsid w:val="00B34A88"/>
    <w:rsid w:val="00B34ADA"/>
    <w:rsid w:val="00B34B2E"/>
    <w:rsid w:val="00B34B8B"/>
    <w:rsid w:val="00B34B93"/>
    <w:rsid w:val="00B34BA0"/>
    <w:rsid w:val="00B34BD4"/>
    <w:rsid w:val="00B34C05"/>
    <w:rsid w:val="00B34C4C"/>
    <w:rsid w:val="00B34C63"/>
    <w:rsid w:val="00B34C67"/>
    <w:rsid w:val="00B34C89"/>
    <w:rsid w:val="00B34D09"/>
    <w:rsid w:val="00B34D1A"/>
    <w:rsid w:val="00B34D1C"/>
    <w:rsid w:val="00B34D53"/>
    <w:rsid w:val="00B34D6C"/>
    <w:rsid w:val="00B34D81"/>
    <w:rsid w:val="00B34EFA"/>
    <w:rsid w:val="00B34F1D"/>
    <w:rsid w:val="00B34F59"/>
    <w:rsid w:val="00B34F76"/>
    <w:rsid w:val="00B34FAD"/>
    <w:rsid w:val="00B34FC6"/>
    <w:rsid w:val="00B34FDB"/>
    <w:rsid w:val="00B35014"/>
    <w:rsid w:val="00B3501B"/>
    <w:rsid w:val="00B35023"/>
    <w:rsid w:val="00B3507E"/>
    <w:rsid w:val="00B350AC"/>
    <w:rsid w:val="00B350CA"/>
    <w:rsid w:val="00B350ED"/>
    <w:rsid w:val="00B3514A"/>
    <w:rsid w:val="00B3515C"/>
    <w:rsid w:val="00B3515D"/>
    <w:rsid w:val="00B35162"/>
    <w:rsid w:val="00B3517B"/>
    <w:rsid w:val="00B3521D"/>
    <w:rsid w:val="00B35228"/>
    <w:rsid w:val="00B3523E"/>
    <w:rsid w:val="00B35297"/>
    <w:rsid w:val="00B352C8"/>
    <w:rsid w:val="00B352FC"/>
    <w:rsid w:val="00B35308"/>
    <w:rsid w:val="00B3535F"/>
    <w:rsid w:val="00B3542C"/>
    <w:rsid w:val="00B35435"/>
    <w:rsid w:val="00B35464"/>
    <w:rsid w:val="00B3548E"/>
    <w:rsid w:val="00B35515"/>
    <w:rsid w:val="00B3553B"/>
    <w:rsid w:val="00B35583"/>
    <w:rsid w:val="00B35587"/>
    <w:rsid w:val="00B355A6"/>
    <w:rsid w:val="00B355D4"/>
    <w:rsid w:val="00B3561C"/>
    <w:rsid w:val="00B35631"/>
    <w:rsid w:val="00B35679"/>
    <w:rsid w:val="00B3569C"/>
    <w:rsid w:val="00B3569D"/>
    <w:rsid w:val="00B35701"/>
    <w:rsid w:val="00B3574D"/>
    <w:rsid w:val="00B3577E"/>
    <w:rsid w:val="00B357C8"/>
    <w:rsid w:val="00B35868"/>
    <w:rsid w:val="00B358B6"/>
    <w:rsid w:val="00B358D5"/>
    <w:rsid w:val="00B358D7"/>
    <w:rsid w:val="00B3591B"/>
    <w:rsid w:val="00B3593C"/>
    <w:rsid w:val="00B359A1"/>
    <w:rsid w:val="00B35A03"/>
    <w:rsid w:val="00B35A22"/>
    <w:rsid w:val="00B35A32"/>
    <w:rsid w:val="00B35A39"/>
    <w:rsid w:val="00B35A53"/>
    <w:rsid w:val="00B35AA4"/>
    <w:rsid w:val="00B35AA7"/>
    <w:rsid w:val="00B35AB5"/>
    <w:rsid w:val="00B35AC3"/>
    <w:rsid w:val="00B35AEA"/>
    <w:rsid w:val="00B35B2F"/>
    <w:rsid w:val="00B35BA0"/>
    <w:rsid w:val="00B35BF6"/>
    <w:rsid w:val="00B35C32"/>
    <w:rsid w:val="00B35C35"/>
    <w:rsid w:val="00B35C4C"/>
    <w:rsid w:val="00B35CB5"/>
    <w:rsid w:val="00B35CBB"/>
    <w:rsid w:val="00B35CC4"/>
    <w:rsid w:val="00B35D9B"/>
    <w:rsid w:val="00B35DA8"/>
    <w:rsid w:val="00B35DBC"/>
    <w:rsid w:val="00B35DC4"/>
    <w:rsid w:val="00B35DE1"/>
    <w:rsid w:val="00B35E33"/>
    <w:rsid w:val="00B35E55"/>
    <w:rsid w:val="00B35F1E"/>
    <w:rsid w:val="00B35F44"/>
    <w:rsid w:val="00B35F52"/>
    <w:rsid w:val="00B36022"/>
    <w:rsid w:val="00B3603F"/>
    <w:rsid w:val="00B36089"/>
    <w:rsid w:val="00B36115"/>
    <w:rsid w:val="00B3611F"/>
    <w:rsid w:val="00B36130"/>
    <w:rsid w:val="00B3613A"/>
    <w:rsid w:val="00B36145"/>
    <w:rsid w:val="00B36160"/>
    <w:rsid w:val="00B36249"/>
    <w:rsid w:val="00B362FD"/>
    <w:rsid w:val="00B36331"/>
    <w:rsid w:val="00B363AE"/>
    <w:rsid w:val="00B36418"/>
    <w:rsid w:val="00B36419"/>
    <w:rsid w:val="00B36455"/>
    <w:rsid w:val="00B364B1"/>
    <w:rsid w:val="00B364EA"/>
    <w:rsid w:val="00B3653E"/>
    <w:rsid w:val="00B36541"/>
    <w:rsid w:val="00B3654F"/>
    <w:rsid w:val="00B3655D"/>
    <w:rsid w:val="00B365C7"/>
    <w:rsid w:val="00B36621"/>
    <w:rsid w:val="00B36639"/>
    <w:rsid w:val="00B3663E"/>
    <w:rsid w:val="00B36642"/>
    <w:rsid w:val="00B3666A"/>
    <w:rsid w:val="00B366B6"/>
    <w:rsid w:val="00B366BB"/>
    <w:rsid w:val="00B366CD"/>
    <w:rsid w:val="00B366D9"/>
    <w:rsid w:val="00B366ED"/>
    <w:rsid w:val="00B366F8"/>
    <w:rsid w:val="00B3672C"/>
    <w:rsid w:val="00B36783"/>
    <w:rsid w:val="00B367F4"/>
    <w:rsid w:val="00B36800"/>
    <w:rsid w:val="00B36814"/>
    <w:rsid w:val="00B36815"/>
    <w:rsid w:val="00B36856"/>
    <w:rsid w:val="00B369AB"/>
    <w:rsid w:val="00B369B7"/>
    <w:rsid w:val="00B369C2"/>
    <w:rsid w:val="00B369CC"/>
    <w:rsid w:val="00B36A24"/>
    <w:rsid w:val="00B36A9E"/>
    <w:rsid w:val="00B36AA6"/>
    <w:rsid w:val="00B36B11"/>
    <w:rsid w:val="00B36BC9"/>
    <w:rsid w:val="00B36BE3"/>
    <w:rsid w:val="00B36C18"/>
    <w:rsid w:val="00B36C45"/>
    <w:rsid w:val="00B36C53"/>
    <w:rsid w:val="00B36C57"/>
    <w:rsid w:val="00B36C85"/>
    <w:rsid w:val="00B36D03"/>
    <w:rsid w:val="00B36D2B"/>
    <w:rsid w:val="00B36D82"/>
    <w:rsid w:val="00B36DEA"/>
    <w:rsid w:val="00B36E04"/>
    <w:rsid w:val="00B36E58"/>
    <w:rsid w:val="00B36E6C"/>
    <w:rsid w:val="00B36E82"/>
    <w:rsid w:val="00B36ECA"/>
    <w:rsid w:val="00B36ECF"/>
    <w:rsid w:val="00B36F66"/>
    <w:rsid w:val="00B37061"/>
    <w:rsid w:val="00B37078"/>
    <w:rsid w:val="00B370DC"/>
    <w:rsid w:val="00B371A1"/>
    <w:rsid w:val="00B371A3"/>
    <w:rsid w:val="00B3724C"/>
    <w:rsid w:val="00B37291"/>
    <w:rsid w:val="00B372A0"/>
    <w:rsid w:val="00B372B9"/>
    <w:rsid w:val="00B372BD"/>
    <w:rsid w:val="00B372FD"/>
    <w:rsid w:val="00B37301"/>
    <w:rsid w:val="00B3731D"/>
    <w:rsid w:val="00B37351"/>
    <w:rsid w:val="00B3736C"/>
    <w:rsid w:val="00B373A8"/>
    <w:rsid w:val="00B373AE"/>
    <w:rsid w:val="00B373D4"/>
    <w:rsid w:val="00B373DB"/>
    <w:rsid w:val="00B37469"/>
    <w:rsid w:val="00B374AE"/>
    <w:rsid w:val="00B374E3"/>
    <w:rsid w:val="00B37520"/>
    <w:rsid w:val="00B37542"/>
    <w:rsid w:val="00B37569"/>
    <w:rsid w:val="00B3757E"/>
    <w:rsid w:val="00B37638"/>
    <w:rsid w:val="00B376EA"/>
    <w:rsid w:val="00B376F2"/>
    <w:rsid w:val="00B37726"/>
    <w:rsid w:val="00B3777A"/>
    <w:rsid w:val="00B37883"/>
    <w:rsid w:val="00B37887"/>
    <w:rsid w:val="00B37895"/>
    <w:rsid w:val="00B37904"/>
    <w:rsid w:val="00B37931"/>
    <w:rsid w:val="00B3793B"/>
    <w:rsid w:val="00B37962"/>
    <w:rsid w:val="00B3799D"/>
    <w:rsid w:val="00B379A5"/>
    <w:rsid w:val="00B379C1"/>
    <w:rsid w:val="00B379F9"/>
    <w:rsid w:val="00B37A0A"/>
    <w:rsid w:val="00B37A28"/>
    <w:rsid w:val="00B37A7F"/>
    <w:rsid w:val="00B37A8A"/>
    <w:rsid w:val="00B37AFC"/>
    <w:rsid w:val="00B37B4C"/>
    <w:rsid w:val="00B37B65"/>
    <w:rsid w:val="00B37BE1"/>
    <w:rsid w:val="00B37C22"/>
    <w:rsid w:val="00B37C56"/>
    <w:rsid w:val="00B37CC3"/>
    <w:rsid w:val="00B37CD1"/>
    <w:rsid w:val="00B37D18"/>
    <w:rsid w:val="00B37DD4"/>
    <w:rsid w:val="00B37E1B"/>
    <w:rsid w:val="00B37E7F"/>
    <w:rsid w:val="00B37E89"/>
    <w:rsid w:val="00B37EDC"/>
    <w:rsid w:val="00B37FBE"/>
    <w:rsid w:val="00B37FBF"/>
    <w:rsid w:val="00B37FC7"/>
    <w:rsid w:val="00B37FD9"/>
    <w:rsid w:val="00B400A6"/>
    <w:rsid w:val="00B400D4"/>
    <w:rsid w:val="00B40123"/>
    <w:rsid w:val="00B4017F"/>
    <w:rsid w:val="00B401EB"/>
    <w:rsid w:val="00B401FE"/>
    <w:rsid w:val="00B40249"/>
    <w:rsid w:val="00B4028A"/>
    <w:rsid w:val="00B402CD"/>
    <w:rsid w:val="00B402D0"/>
    <w:rsid w:val="00B40313"/>
    <w:rsid w:val="00B4031B"/>
    <w:rsid w:val="00B403A9"/>
    <w:rsid w:val="00B403B0"/>
    <w:rsid w:val="00B403BC"/>
    <w:rsid w:val="00B403ED"/>
    <w:rsid w:val="00B404E9"/>
    <w:rsid w:val="00B40502"/>
    <w:rsid w:val="00B40503"/>
    <w:rsid w:val="00B4056A"/>
    <w:rsid w:val="00B40616"/>
    <w:rsid w:val="00B4066C"/>
    <w:rsid w:val="00B4068B"/>
    <w:rsid w:val="00B406E6"/>
    <w:rsid w:val="00B40705"/>
    <w:rsid w:val="00B4075E"/>
    <w:rsid w:val="00B407AA"/>
    <w:rsid w:val="00B407CA"/>
    <w:rsid w:val="00B40803"/>
    <w:rsid w:val="00B40815"/>
    <w:rsid w:val="00B40833"/>
    <w:rsid w:val="00B4089D"/>
    <w:rsid w:val="00B4089E"/>
    <w:rsid w:val="00B40954"/>
    <w:rsid w:val="00B40983"/>
    <w:rsid w:val="00B409B9"/>
    <w:rsid w:val="00B40A13"/>
    <w:rsid w:val="00B40A4E"/>
    <w:rsid w:val="00B40A5E"/>
    <w:rsid w:val="00B40A6E"/>
    <w:rsid w:val="00B40A7D"/>
    <w:rsid w:val="00B40AB4"/>
    <w:rsid w:val="00B40AB6"/>
    <w:rsid w:val="00B40B25"/>
    <w:rsid w:val="00B40B5F"/>
    <w:rsid w:val="00B40B64"/>
    <w:rsid w:val="00B40BA1"/>
    <w:rsid w:val="00B40BB5"/>
    <w:rsid w:val="00B40BFD"/>
    <w:rsid w:val="00B40C81"/>
    <w:rsid w:val="00B40CA6"/>
    <w:rsid w:val="00B40CBD"/>
    <w:rsid w:val="00B40CF5"/>
    <w:rsid w:val="00B40CFC"/>
    <w:rsid w:val="00B40D05"/>
    <w:rsid w:val="00B40D22"/>
    <w:rsid w:val="00B40D80"/>
    <w:rsid w:val="00B40DAC"/>
    <w:rsid w:val="00B40DB3"/>
    <w:rsid w:val="00B40DF6"/>
    <w:rsid w:val="00B40DFE"/>
    <w:rsid w:val="00B40E77"/>
    <w:rsid w:val="00B40E8C"/>
    <w:rsid w:val="00B40E93"/>
    <w:rsid w:val="00B40EA6"/>
    <w:rsid w:val="00B40EE6"/>
    <w:rsid w:val="00B40EF0"/>
    <w:rsid w:val="00B40F16"/>
    <w:rsid w:val="00B40F82"/>
    <w:rsid w:val="00B41006"/>
    <w:rsid w:val="00B41008"/>
    <w:rsid w:val="00B41039"/>
    <w:rsid w:val="00B41061"/>
    <w:rsid w:val="00B41064"/>
    <w:rsid w:val="00B41070"/>
    <w:rsid w:val="00B410CD"/>
    <w:rsid w:val="00B410EC"/>
    <w:rsid w:val="00B41138"/>
    <w:rsid w:val="00B411B1"/>
    <w:rsid w:val="00B411D0"/>
    <w:rsid w:val="00B411D5"/>
    <w:rsid w:val="00B41283"/>
    <w:rsid w:val="00B41290"/>
    <w:rsid w:val="00B4132D"/>
    <w:rsid w:val="00B41339"/>
    <w:rsid w:val="00B41340"/>
    <w:rsid w:val="00B41345"/>
    <w:rsid w:val="00B41388"/>
    <w:rsid w:val="00B41418"/>
    <w:rsid w:val="00B41426"/>
    <w:rsid w:val="00B41433"/>
    <w:rsid w:val="00B41453"/>
    <w:rsid w:val="00B414FB"/>
    <w:rsid w:val="00B41505"/>
    <w:rsid w:val="00B4150F"/>
    <w:rsid w:val="00B4152F"/>
    <w:rsid w:val="00B41593"/>
    <w:rsid w:val="00B41594"/>
    <w:rsid w:val="00B4161F"/>
    <w:rsid w:val="00B41627"/>
    <w:rsid w:val="00B4164B"/>
    <w:rsid w:val="00B4165D"/>
    <w:rsid w:val="00B4166E"/>
    <w:rsid w:val="00B41689"/>
    <w:rsid w:val="00B416CD"/>
    <w:rsid w:val="00B4170F"/>
    <w:rsid w:val="00B41759"/>
    <w:rsid w:val="00B4178E"/>
    <w:rsid w:val="00B41792"/>
    <w:rsid w:val="00B417EB"/>
    <w:rsid w:val="00B41840"/>
    <w:rsid w:val="00B4186F"/>
    <w:rsid w:val="00B41883"/>
    <w:rsid w:val="00B41893"/>
    <w:rsid w:val="00B418A6"/>
    <w:rsid w:val="00B418AD"/>
    <w:rsid w:val="00B41982"/>
    <w:rsid w:val="00B419B0"/>
    <w:rsid w:val="00B419EE"/>
    <w:rsid w:val="00B41A13"/>
    <w:rsid w:val="00B41A35"/>
    <w:rsid w:val="00B41A3A"/>
    <w:rsid w:val="00B41A59"/>
    <w:rsid w:val="00B41A8F"/>
    <w:rsid w:val="00B41ACA"/>
    <w:rsid w:val="00B41B2B"/>
    <w:rsid w:val="00B41B56"/>
    <w:rsid w:val="00B41BD0"/>
    <w:rsid w:val="00B41BE3"/>
    <w:rsid w:val="00B41BE9"/>
    <w:rsid w:val="00B41C13"/>
    <w:rsid w:val="00B41C19"/>
    <w:rsid w:val="00B41C20"/>
    <w:rsid w:val="00B41C49"/>
    <w:rsid w:val="00B41C9A"/>
    <w:rsid w:val="00B41D0C"/>
    <w:rsid w:val="00B41D5E"/>
    <w:rsid w:val="00B41D87"/>
    <w:rsid w:val="00B41D90"/>
    <w:rsid w:val="00B41D93"/>
    <w:rsid w:val="00B41DF2"/>
    <w:rsid w:val="00B41E03"/>
    <w:rsid w:val="00B41E1A"/>
    <w:rsid w:val="00B41E6D"/>
    <w:rsid w:val="00B41E9C"/>
    <w:rsid w:val="00B41EAF"/>
    <w:rsid w:val="00B41EB8"/>
    <w:rsid w:val="00B41EDD"/>
    <w:rsid w:val="00B41EF7"/>
    <w:rsid w:val="00B41F13"/>
    <w:rsid w:val="00B41F9F"/>
    <w:rsid w:val="00B41FCE"/>
    <w:rsid w:val="00B42005"/>
    <w:rsid w:val="00B4200E"/>
    <w:rsid w:val="00B42041"/>
    <w:rsid w:val="00B420CE"/>
    <w:rsid w:val="00B420E5"/>
    <w:rsid w:val="00B420F7"/>
    <w:rsid w:val="00B42107"/>
    <w:rsid w:val="00B4210B"/>
    <w:rsid w:val="00B42136"/>
    <w:rsid w:val="00B42190"/>
    <w:rsid w:val="00B421A8"/>
    <w:rsid w:val="00B421B8"/>
    <w:rsid w:val="00B421BE"/>
    <w:rsid w:val="00B421CD"/>
    <w:rsid w:val="00B421FD"/>
    <w:rsid w:val="00B42223"/>
    <w:rsid w:val="00B42288"/>
    <w:rsid w:val="00B4228D"/>
    <w:rsid w:val="00B42297"/>
    <w:rsid w:val="00B42304"/>
    <w:rsid w:val="00B42339"/>
    <w:rsid w:val="00B423B0"/>
    <w:rsid w:val="00B423D6"/>
    <w:rsid w:val="00B42418"/>
    <w:rsid w:val="00B4248A"/>
    <w:rsid w:val="00B4248F"/>
    <w:rsid w:val="00B424B3"/>
    <w:rsid w:val="00B424E4"/>
    <w:rsid w:val="00B42536"/>
    <w:rsid w:val="00B42576"/>
    <w:rsid w:val="00B425A0"/>
    <w:rsid w:val="00B425A4"/>
    <w:rsid w:val="00B425D5"/>
    <w:rsid w:val="00B42600"/>
    <w:rsid w:val="00B4266B"/>
    <w:rsid w:val="00B426A3"/>
    <w:rsid w:val="00B426CA"/>
    <w:rsid w:val="00B426EA"/>
    <w:rsid w:val="00B426EF"/>
    <w:rsid w:val="00B42708"/>
    <w:rsid w:val="00B42723"/>
    <w:rsid w:val="00B4276E"/>
    <w:rsid w:val="00B427E6"/>
    <w:rsid w:val="00B427F5"/>
    <w:rsid w:val="00B427FE"/>
    <w:rsid w:val="00B42814"/>
    <w:rsid w:val="00B4288F"/>
    <w:rsid w:val="00B42893"/>
    <w:rsid w:val="00B428EA"/>
    <w:rsid w:val="00B428F9"/>
    <w:rsid w:val="00B4296D"/>
    <w:rsid w:val="00B4299A"/>
    <w:rsid w:val="00B429AA"/>
    <w:rsid w:val="00B429D3"/>
    <w:rsid w:val="00B42A19"/>
    <w:rsid w:val="00B42A2D"/>
    <w:rsid w:val="00B42A2F"/>
    <w:rsid w:val="00B42A55"/>
    <w:rsid w:val="00B42A92"/>
    <w:rsid w:val="00B42AF8"/>
    <w:rsid w:val="00B42BCB"/>
    <w:rsid w:val="00B42BCE"/>
    <w:rsid w:val="00B42BD1"/>
    <w:rsid w:val="00B42C4F"/>
    <w:rsid w:val="00B42C5E"/>
    <w:rsid w:val="00B42C8D"/>
    <w:rsid w:val="00B42CBB"/>
    <w:rsid w:val="00B42D13"/>
    <w:rsid w:val="00B42D5F"/>
    <w:rsid w:val="00B42D65"/>
    <w:rsid w:val="00B42DA9"/>
    <w:rsid w:val="00B42E13"/>
    <w:rsid w:val="00B42E93"/>
    <w:rsid w:val="00B42E9A"/>
    <w:rsid w:val="00B42EB1"/>
    <w:rsid w:val="00B42F06"/>
    <w:rsid w:val="00B42F07"/>
    <w:rsid w:val="00B42F42"/>
    <w:rsid w:val="00B42F44"/>
    <w:rsid w:val="00B42F77"/>
    <w:rsid w:val="00B42FBB"/>
    <w:rsid w:val="00B42FBE"/>
    <w:rsid w:val="00B42FC5"/>
    <w:rsid w:val="00B43016"/>
    <w:rsid w:val="00B43064"/>
    <w:rsid w:val="00B430B1"/>
    <w:rsid w:val="00B430B3"/>
    <w:rsid w:val="00B430BF"/>
    <w:rsid w:val="00B430CD"/>
    <w:rsid w:val="00B43123"/>
    <w:rsid w:val="00B4313D"/>
    <w:rsid w:val="00B4314B"/>
    <w:rsid w:val="00B431D0"/>
    <w:rsid w:val="00B43201"/>
    <w:rsid w:val="00B43202"/>
    <w:rsid w:val="00B43258"/>
    <w:rsid w:val="00B43280"/>
    <w:rsid w:val="00B4329E"/>
    <w:rsid w:val="00B432CF"/>
    <w:rsid w:val="00B4330A"/>
    <w:rsid w:val="00B4332A"/>
    <w:rsid w:val="00B4338E"/>
    <w:rsid w:val="00B43393"/>
    <w:rsid w:val="00B433F6"/>
    <w:rsid w:val="00B43402"/>
    <w:rsid w:val="00B43484"/>
    <w:rsid w:val="00B434DA"/>
    <w:rsid w:val="00B434DF"/>
    <w:rsid w:val="00B4350F"/>
    <w:rsid w:val="00B43543"/>
    <w:rsid w:val="00B43562"/>
    <w:rsid w:val="00B435A0"/>
    <w:rsid w:val="00B4363E"/>
    <w:rsid w:val="00B43655"/>
    <w:rsid w:val="00B43673"/>
    <w:rsid w:val="00B4367E"/>
    <w:rsid w:val="00B436D5"/>
    <w:rsid w:val="00B436E0"/>
    <w:rsid w:val="00B436E2"/>
    <w:rsid w:val="00B436F1"/>
    <w:rsid w:val="00B43707"/>
    <w:rsid w:val="00B4372F"/>
    <w:rsid w:val="00B43739"/>
    <w:rsid w:val="00B4380D"/>
    <w:rsid w:val="00B438D7"/>
    <w:rsid w:val="00B43928"/>
    <w:rsid w:val="00B43943"/>
    <w:rsid w:val="00B4399C"/>
    <w:rsid w:val="00B43A01"/>
    <w:rsid w:val="00B43A16"/>
    <w:rsid w:val="00B43A19"/>
    <w:rsid w:val="00B43A4C"/>
    <w:rsid w:val="00B43A6C"/>
    <w:rsid w:val="00B43AAE"/>
    <w:rsid w:val="00B43AE0"/>
    <w:rsid w:val="00B43B74"/>
    <w:rsid w:val="00B43BBB"/>
    <w:rsid w:val="00B43BC9"/>
    <w:rsid w:val="00B43BDB"/>
    <w:rsid w:val="00B43BFC"/>
    <w:rsid w:val="00B43C77"/>
    <w:rsid w:val="00B43CBA"/>
    <w:rsid w:val="00B43D20"/>
    <w:rsid w:val="00B43D3F"/>
    <w:rsid w:val="00B43D57"/>
    <w:rsid w:val="00B43DC7"/>
    <w:rsid w:val="00B43E2B"/>
    <w:rsid w:val="00B43E3C"/>
    <w:rsid w:val="00B43EC0"/>
    <w:rsid w:val="00B43EEF"/>
    <w:rsid w:val="00B43F33"/>
    <w:rsid w:val="00B43F8A"/>
    <w:rsid w:val="00B43FB9"/>
    <w:rsid w:val="00B43FDA"/>
    <w:rsid w:val="00B43FE0"/>
    <w:rsid w:val="00B43FE1"/>
    <w:rsid w:val="00B43FFF"/>
    <w:rsid w:val="00B440C6"/>
    <w:rsid w:val="00B440EE"/>
    <w:rsid w:val="00B4411A"/>
    <w:rsid w:val="00B4411F"/>
    <w:rsid w:val="00B44124"/>
    <w:rsid w:val="00B44158"/>
    <w:rsid w:val="00B4416E"/>
    <w:rsid w:val="00B441B4"/>
    <w:rsid w:val="00B4421B"/>
    <w:rsid w:val="00B44286"/>
    <w:rsid w:val="00B442E0"/>
    <w:rsid w:val="00B44308"/>
    <w:rsid w:val="00B443B9"/>
    <w:rsid w:val="00B44402"/>
    <w:rsid w:val="00B44405"/>
    <w:rsid w:val="00B44439"/>
    <w:rsid w:val="00B44595"/>
    <w:rsid w:val="00B445A7"/>
    <w:rsid w:val="00B445CF"/>
    <w:rsid w:val="00B44606"/>
    <w:rsid w:val="00B44624"/>
    <w:rsid w:val="00B446E4"/>
    <w:rsid w:val="00B44714"/>
    <w:rsid w:val="00B44743"/>
    <w:rsid w:val="00B4474E"/>
    <w:rsid w:val="00B44783"/>
    <w:rsid w:val="00B447C5"/>
    <w:rsid w:val="00B447CF"/>
    <w:rsid w:val="00B447EF"/>
    <w:rsid w:val="00B447FD"/>
    <w:rsid w:val="00B44804"/>
    <w:rsid w:val="00B4483C"/>
    <w:rsid w:val="00B44891"/>
    <w:rsid w:val="00B4492C"/>
    <w:rsid w:val="00B44958"/>
    <w:rsid w:val="00B4498A"/>
    <w:rsid w:val="00B4498B"/>
    <w:rsid w:val="00B44AA1"/>
    <w:rsid w:val="00B44AA8"/>
    <w:rsid w:val="00B44AF7"/>
    <w:rsid w:val="00B44B3D"/>
    <w:rsid w:val="00B44B41"/>
    <w:rsid w:val="00B44B63"/>
    <w:rsid w:val="00B44B97"/>
    <w:rsid w:val="00B44B99"/>
    <w:rsid w:val="00B44BAE"/>
    <w:rsid w:val="00B44C84"/>
    <w:rsid w:val="00B44C8F"/>
    <w:rsid w:val="00B44CBB"/>
    <w:rsid w:val="00B44D02"/>
    <w:rsid w:val="00B44D27"/>
    <w:rsid w:val="00B44D31"/>
    <w:rsid w:val="00B44D77"/>
    <w:rsid w:val="00B44DAA"/>
    <w:rsid w:val="00B44EB0"/>
    <w:rsid w:val="00B44ED7"/>
    <w:rsid w:val="00B44F40"/>
    <w:rsid w:val="00B44F63"/>
    <w:rsid w:val="00B44FC3"/>
    <w:rsid w:val="00B4502E"/>
    <w:rsid w:val="00B450BE"/>
    <w:rsid w:val="00B450DA"/>
    <w:rsid w:val="00B450EC"/>
    <w:rsid w:val="00B45119"/>
    <w:rsid w:val="00B45180"/>
    <w:rsid w:val="00B45185"/>
    <w:rsid w:val="00B45193"/>
    <w:rsid w:val="00B451E2"/>
    <w:rsid w:val="00B451E3"/>
    <w:rsid w:val="00B45256"/>
    <w:rsid w:val="00B45277"/>
    <w:rsid w:val="00B45282"/>
    <w:rsid w:val="00B4529C"/>
    <w:rsid w:val="00B452BC"/>
    <w:rsid w:val="00B452D3"/>
    <w:rsid w:val="00B452DA"/>
    <w:rsid w:val="00B45368"/>
    <w:rsid w:val="00B45374"/>
    <w:rsid w:val="00B4537F"/>
    <w:rsid w:val="00B453DE"/>
    <w:rsid w:val="00B45401"/>
    <w:rsid w:val="00B4541A"/>
    <w:rsid w:val="00B45420"/>
    <w:rsid w:val="00B45481"/>
    <w:rsid w:val="00B4548B"/>
    <w:rsid w:val="00B4557B"/>
    <w:rsid w:val="00B455B2"/>
    <w:rsid w:val="00B455C1"/>
    <w:rsid w:val="00B45647"/>
    <w:rsid w:val="00B45697"/>
    <w:rsid w:val="00B456F1"/>
    <w:rsid w:val="00B45751"/>
    <w:rsid w:val="00B4578C"/>
    <w:rsid w:val="00B457B7"/>
    <w:rsid w:val="00B4581B"/>
    <w:rsid w:val="00B45822"/>
    <w:rsid w:val="00B4582E"/>
    <w:rsid w:val="00B45835"/>
    <w:rsid w:val="00B4583E"/>
    <w:rsid w:val="00B45891"/>
    <w:rsid w:val="00B45892"/>
    <w:rsid w:val="00B45911"/>
    <w:rsid w:val="00B4593E"/>
    <w:rsid w:val="00B45944"/>
    <w:rsid w:val="00B45967"/>
    <w:rsid w:val="00B459D0"/>
    <w:rsid w:val="00B45A1C"/>
    <w:rsid w:val="00B45A49"/>
    <w:rsid w:val="00B45A63"/>
    <w:rsid w:val="00B45A7D"/>
    <w:rsid w:val="00B45A9E"/>
    <w:rsid w:val="00B45AE6"/>
    <w:rsid w:val="00B45B2C"/>
    <w:rsid w:val="00B45B6D"/>
    <w:rsid w:val="00B45B78"/>
    <w:rsid w:val="00B45C24"/>
    <w:rsid w:val="00B45C45"/>
    <w:rsid w:val="00B45C47"/>
    <w:rsid w:val="00B45C55"/>
    <w:rsid w:val="00B45C62"/>
    <w:rsid w:val="00B45CA5"/>
    <w:rsid w:val="00B45CAF"/>
    <w:rsid w:val="00B45D44"/>
    <w:rsid w:val="00B45D52"/>
    <w:rsid w:val="00B45DA9"/>
    <w:rsid w:val="00B45DB8"/>
    <w:rsid w:val="00B45E40"/>
    <w:rsid w:val="00B45E69"/>
    <w:rsid w:val="00B45EAF"/>
    <w:rsid w:val="00B45EB6"/>
    <w:rsid w:val="00B45EBB"/>
    <w:rsid w:val="00B45F27"/>
    <w:rsid w:val="00B45F6C"/>
    <w:rsid w:val="00B45F7D"/>
    <w:rsid w:val="00B45FD4"/>
    <w:rsid w:val="00B45FF4"/>
    <w:rsid w:val="00B460D7"/>
    <w:rsid w:val="00B460EA"/>
    <w:rsid w:val="00B461D5"/>
    <w:rsid w:val="00B461EB"/>
    <w:rsid w:val="00B46212"/>
    <w:rsid w:val="00B4621C"/>
    <w:rsid w:val="00B46304"/>
    <w:rsid w:val="00B46321"/>
    <w:rsid w:val="00B4638F"/>
    <w:rsid w:val="00B463D1"/>
    <w:rsid w:val="00B464CD"/>
    <w:rsid w:val="00B464F2"/>
    <w:rsid w:val="00B46539"/>
    <w:rsid w:val="00B46554"/>
    <w:rsid w:val="00B46639"/>
    <w:rsid w:val="00B466D6"/>
    <w:rsid w:val="00B4671C"/>
    <w:rsid w:val="00B46741"/>
    <w:rsid w:val="00B4675C"/>
    <w:rsid w:val="00B467C8"/>
    <w:rsid w:val="00B467F9"/>
    <w:rsid w:val="00B4680F"/>
    <w:rsid w:val="00B4681D"/>
    <w:rsid w:val="00B46847"/>
    <w:rsid w:val="00B4685D"/>
    <w:rsid w:val="00B46861"/>
    <w:rsid w:val="00B468AC"/>
    <w:rsid w:val="00B468CD"/>
    <w:rsid w:val="00B468D6"/>
    <w:rsid w:val="00B4690A"/>
    <w:rsid w:val="00B4693B"/>
    <w:rsid w:val="00B46951"/>
    <w:rsid w:val="00B4695B"/>
    <w:rsid w:val="00B4695D"/>
    <w:rsid w:val="00B46999"/>
    <w:rsid w:val="00B469B5"/>
    <w:rsid w:val="00B469F9"/>
    <w:rsid w:val="00B46A09"/>
    <w:rsid w:val="00B46A16"/>
    <w:rsid w:val="00B46A5E"/>
    <w:rsid w:val="00B46AD5"/>
    <w:rsid w:val="00B46AD7"/>
    <w:rsid w:val="00B46ADA"/>
    <w:rsid w:val="00B46ADB"/>
    <w:rsid w:val="00B46AF0"/>
    <w:rsid w:val="00B46AFA"/>
    <w:rsid w:val="00B46B10"/>
    <w:rsid w:val="00B46B33"/>
    <w:rsid w:val="00B46B62"/>
    <w:rsid w:val="00B46B98"/>
    <w:rsid w:val="00B46B9D"/>
    <w:rsid w:val="00B46BAC"/>
    <w:rsid w:val="00B46BF0"/>
    <w:rsid w:val="00B46C1A"/>
    <w:rsid w:val="00B46C2A"/>
    <w:rsid w:val="00B46C5B"/>
    <w:rsid w:val="00B46C8E"/>
    <w:rsid w:val="00B46CA3"/>
    <w:rsid w:val="00B46CAA"/>
    <w:rsid w:val="00B46CC2"/>
    <w:rsid w:val="00B46CE3"/>
    <w:rsid w:val="00B46CE4"/>
    <w:rsid w:val="00B46E4C"/>
    <w:rsid w:val="00B46E6E"/>
    <w:rsid w:val="00B46EA4"/>
    <w:rsid w:val="00B46ED5"/>
    <w:rsid w:val="00B46EF3"/>
    <w:rsid w:val="00B46F16"/>
    <w:rsid w:val="00B46FB0"/>
    <w:rsid w:val="00B46FD5"/>
    <w:rsid w:val="00B46FE4"/>
    <w:rsid w:val="00B4706B"/>
    <w:rsid w:val="00B4706C"/>
    <w:rsid w:val="00B47071"/>
    <w:rsid w:val="00B47094"/>
    <w:rsid w:val="00B470B2"/>
    <w:rsid w:val="00B470D7"/>
    <w:rsid w:val="00B47105"/>
    <w:rsid w:val="00B47114"/>
    <w:rsid w:val="00B47187"/>
    <w:rsid w:val="00B47190"/>
    <w:rsid w:val="00B47194"/>
    <w:rsid w:val="00B471D0"/>
    <w:rsid w:val="00B47208"/>
    <w:rsid w:val="00B4727F"/>
    <w:rsid w:val="00B472AD"/>
    <w:rsid w:val="00B472BF"/>
    <w:rsid w:val="00B472DA"/>
    <w:rsid w:val="00B472FE"/>
    <w:rsid w:val="00B4731E"/>
    <w:rsid w:val="00B47324"/>
    <w:rsid w:val="00B47365"/>
    <w:rsid w:val="00B4736D"/>
    <w:rsid w:val="00B47418"/>
    <w:rsid w:val="00B4743D"/>
    <w:rsid w:val="00B4743E"/>
    <w:rsid w:val="00B47440"/>
    <w:rsid w:val="00B47443"/>
    <w:rsid w:val="00B4744A"/>
    <w:rsid w:val="00B47476"/>
    <w:rsid w:val="00B4747D"/>
    <w:rsid w:val="00B474A2"/>
    <w:rsid w:val="00B474AE"/>
    <w:rsid w:val="00B47500"/>
    <w:rsid w:val="00B4751B"/>
    <w:rsid w:val="00B4758E"/>
    <w:rsid w:val="00B475B4"/>
    <w:rsid w:val="00B475F0"/>
    <w:rsid w:val="00B47610"/>
    <w:rsid w:val="00B4764B"/>
    <w:rsid w:val="00B4769C"/>
    <w:rsid w:val="00B476CD"/>
    <w:rsid w:val="00B476E5"/>
    <w:rsid w:val="00B47700"/>
    <w:rsid w:val="00B47702"/>
    <w:rsid w:val="00B477A2"/>
    <w:rsid w:val="00B477B0"/>
    <w:rsid w:val="00B477BA"/>
    <w:rsid w:val="00B477D9"/>
    <w:rsid w:val="00B47817"/>
    <w:rsid w:val="00B4784B"/>
    <w:rsid w:val="00B47852"/>
    <w:rsid w:val="00B47888"/>
    <w:rsid w:val="00B4796D"/>
    <w:rsid w:val="00B47998"/>
    <w:rsid w:val="00B479A8"/>
    <w:rsid w:val="00B479B2"/>
    <w:rsid w:val="00B479C8"/>
    <w:rsid w:val="00B47A08"/>
    <w:rsid w:val="00B47A0E"/>
    <w:rsid w:val="00B47A2A"/>
    <w:rsid w:val="00B47A52"/>
    <w:rsid w:val="00B47A6B"/>
    <w:rsid w:val="00B47B2E"/>
    <w:rsid w:val="00B47B75"/>
    <w:rsid w:val="00B47B7C"/>
    <w:rsid w:val="00B47B99"/>
    <w:rsid w:val="00B47BF3"/>
    <w:rsid w:val="00B47BFB"/>
    <w:rsid w:val="00B47C28"/>
    <w:rsid w:val="00B47C3B"/>
    <w:rsid w:val="00B47C50"/>
    <w:rsid w:val="00B47C52"/>
    <w:rsid w:val="00B47CC4"/>
    <w:rsid w:val="00B47CFC"/>
    <w:rsid w:val="00B47DA1"/>
    <w:rsid w:val="00B47DA9"/>
    <w:rsid w:val="00B47DAA"/>
    <w:rsid w:val="00B47DC6"/>
    <w:rsid w:val="00B47E4A"/>
    <w:rsid w:val="00B47E7A"/>
    <w:rsid w:val="00B47E9D"/>
    <w:rsid w:val="00B47EA5"/>
    <w:rsid w:val="00B47EC0"/>
    <w:rsid w:val="00B47F51"/>
    <w:rsid w:val="00B47F5D"/>
    <w:rsid w:val="00B47FB8"/>
    <w:rsid w:val="00B50018"/>
    <w:rsid w:val="00B5008F"/>
    <w:rsid w:val="00B5012F"/>
    <w:rsid w:val="00B50138"/>
    <w:rsid w:val="00B50161"/>
    <w:rsid w:val="00B50185"/>
    <w:rsid w:val="00B501DD"/>
    <w:rsid w:val="00B5021F"/>
    <w:rsid w:val="00B50228"/>
    <w:rsid w:val="00B5029B"/>
    <w:rsid w:val="00B502E4"/>
    <w:rsid w:val="00B502F5"/>
    <w:rsid w:val="00B5033C"/>
    <w:rsid w:val="00B5036C"/>
    <w:rsid w:val="00B5039A"/>
    <w:rsid w:val="00B5039E"/>
    <w:rsid w:val="00B503E5"/>
    <w:rsid w:val="00B50413"/>
    <w:rsid w:val="00B50446"/>
    <w:rsid w:val="00B5048E"/>
    <w:rsid w:val="00B504B4"/>
    <w:rsid w:val="00B504ED"/>
    <w:rsid w:val="00B504F1"/>
    <w:rsid w:val="00B50590"/>
    <w:rsid w:val="00B5059E"/>
    <w:rsid w:val="00B505B1"/>
    <w:rsid w:val="00B505CF"/>
    <w:rsid w:val="00B505E7"/>
    <w:rsid w:val="00B50602"/>
    <w:rsid w:val="00B5061F"/>
    <w:rsid w:val="00B50660"/>
    <w:rsid w:val="00B5067A"/>
    <w:rsid w:val="00B506A7"/>
    <w:rsid w:val="00B5072B"/>
    <w:rsid w:val="00B5072C"/>
    <w:rsid w:val="00B50808"/>
    <w:rsid w:val="00B5082D"/>
    <w:rsid w:val="00B5084F"/>
    <w:rsid w:val="00B508CA"/>
    <w:rsid w:val="00B50900"/>
    <w:rsid w:val="00B5093F"/>
    <w:rsid w:val="00B50982"/>
    <w:rsid w:val="00B50983"/>
    <w:rsid w:val="00B50985"/>
    <w:rsid w:val="00B509C2"/>
    <w:rsid w:val="00B50A05"/>
    <w:rsid w:val="00B50AEE"/>
    <w:rsid w:val="00B50B0F"/>
    <w:rsid w:val="00B50B16"/>
    <w:rsid w:val="00B50B1F"/>
    <w:rsid w:val="00B50B2C"/>
    <w:rsid w:val="00B50B2F"/>
    <w:rsid w:val="00B50B32"/>
    <w:rsid w:val="00B50B5B"/>
    <w:rsid w:val="00B50B89"/>
    <w:rsid w:val="00B50BC4"/>
    <w:rsid w:val="00B50BF1"/>
    <w:rsid w:val="00B50C66"/>
    <w:rsid w:val="00B50C74"/>
    <w:rsid w:val="00B50C7E"/>
    <w:rsid w:val="00B50CB1"/>
    <w:rsid w:val="00B50CBD"/>
    <w:rsid w:val="00B50CD1"/>
    <w:rsid w:val="00B50D01"/>
    <w:rsid w:val="00B50D29"/>
    <w:rsid w:val="00B50D3D"/>
    <w:rsid w:val="00B50DA8"/>
    <w:rsid w:val="00B50DBC"/>
    <w:rsid w:val="00B50E05"/>
    <w:rsid w:val="00B50E68"/>
    <w:rsid w:val="00B50F12"/>
    <w:rsid w:val="00B50F28"/>
    <w:rsid w:val="00B50F2E"/>
    <w:rsid w:val="00B50F4E"/>
    <w:rsid w:val="00B50F68"/>
    <w:rsid w:val="00B50FA0"/>
    <w:rsid w:val="00B50FC1"/>
    <w:rsid w:val="00B50FC4"/>
    <w:rsid w:val="00B51004"/>
    <w:rsid w:val="00B511D1"/>
    <w:rsid w:val="00B51222"/>
    <w:rsid w:val="00B5124E"/>
    <w:rsid w:val="00B512E1"/>
    <w:rsid w:val="00B512EC"/>
    <w:rsid w:val="00B5130C"/>
    <w:rsid w:val="00B51379"/>
    <w:rsid w:val="00B513AF"/>
    <w:rsid w:val="00B513BD"/>
    <w:rsid w:val="00B513F9"/>
    <w:rsid w:val="00B513FA"/>
    <w:rsid w:val="00B5146E"/>
    <w:rsid w:val="00B514AD"/>
    <w:rsid w:val="00B514BC"/>
    <w:rsid w:val="00B5151B"/>
    <w:rsid w:val="00B51541"/>
    <w:rsid w:val="00B51561"/>
    <w:rsid w:val="00B51583"/>
    <w:rsid w:val="00B515B0"/>
    <w:rsid w:val="00B515BA"/>
    <w:rsid w:val="00B515D6"/>
    <w:rsid w:val="00B515FC"/>
    <w:rsid w:val="00B5163E"/>
    <w:rsid w:val="00B5167D"/>
    <w:rsid w:val="00B5169A"/>
    <w:rsid w:val="00B516CC"/>
    <w:rsid w:val="00B51704"/>
    <w:rsid w:val="00B517B2"/>
    <w:rsid w:val="00B517B9"/>
    <w:rsid w:val="00B51808"/>
    <w:rsid w:val="00B51859"/>
    <w:rsid w:val="00B518B4"/>
    <w:rsid w:val="00B518D6"/>
    <w:rsid w:val="00B518EC"/>
    <w:rsid w:val="00B5195E"/>
    <w:rsid w:val="00B51A0A"/>
    <w:rsid w:val="00B51A0D"/>
    <w:rsid w:val="00B51A14"/>
    <w:rsid w:val="00B51A31"/>
    <w:rsid w:val="00B51AA8"/>
    <w:rsid w:val="00B51AE2"/>
    <w:rsid w:val="00B51AE4"/>
    <w:rsid w:val="00B51B4A"/>
    <w:rsid w:val="00B51B4D"/>
    <w:rsid w:val="00B51B59"/>
    <w:rsid w:val="00B51B7B"/>
    <w:rsid w:val="00B51BFA"/>
    <w:rsid w:val="00B51CCD"/>
    <w:rsid w:val="00B51D00"/>
    <w:rsid w:val="00B51D45"/>
    <w:rsid w:val="00B51D47"/>
    <w:rsid w:val="00B51D4A"/>
    <w:rsid w:val="00B51D7A"/>
    <w:rsid w:val="00B51E08"/>
    <w:rsid w:val="00B51E28"/>
    <w:rsid w:val="00B51E59"/>
    <w:rsid w:val="00B51E85"/>
    <w:rsid w:val="00B51EDB"/>
    <w:rsid w:val="00B51F22"/>
    <w:rsid w:val="00B51F4C"/>
    <w:rsid w:val="00B51F63"/>
    <w:rsid w:val="00B51F6E"/>
    <w:rsid w:val="00B51F7C"/>
    <w:rsid w:val="00B51FDA"/>
    <w:rsid w:val="00B52048"/>
    <w:rsid w:val="00B52097"/>
    <w:rsid w:val="00B520B9"/>
    <w:rsid w:val="00B5217D"/>
    <w:rsid w:val="00B521A7"/>
    <w:rsid w:val="00B521B3"/>
    <w:rsid w:val="00B521BE"/>
    <w:rsid w:val="00B521DF"/>
    <w:rsid w:val="00B52206"/>
    <w:rsid w:val="00B52237"/>
    <w:rsid w:val="00B52239"/>
    <w:rsid w:val="00B52240"/>
    <w:rsid w:val="00B5224E"/>
    <w:rsid w:val="00B52283"/>
    <w:rsid w:val="00B522E1"/>
    <w:rsid w:val="00B52322"/>
    <w:rsid w:val="00B5244C"/>
    <w:rsid w:val="00B5245E"/>
    <w:rsid w:val="00B52472"/>
    <w:rsid w:val="00B524B7"/>
    <w:rsid w:val="00B524CE"/>
    <w:rsid w:val="00B52505"/>
    <w:rsid w:val="00B52506"/>
    <w:rsid w:val="00B52556"/>
    <w:rsid w:val="00B52569"/>
    <w:rsid w:val="00B52578"/>
    <w:rsid w:val="00B525A7"/>
    <w:rsid w:val="00B52690"/>
    <w:rsid w:val="00B526C2"/>
    <w:rsid w:val="00B526F0"/>
    <w:rsid w:val="00B52724"/>
    <w:rsid w:val="00B52761"/>
    <w:rsid w:val="00B52790"/>
    <w:rsid w:val="00B52797"/>
    <w:rsid w:val="00B527AA"/>
    <w:rsid w:val="00B5280A"/>
    <w:rsid w:val="00B52817"/>
    <w:rsid w:val="00B5281C"/>
    <w:rsid w:val="00B52821"/>
    <w:rsid w:val="00B5282D"/>
    <w:rsid w:val="00B52846"/>
    <w:rsid w:val="00B528C1"/>
    <w:rsid w:val="00B528D3"/>
    <w:rsid w:val="00B52915"/>
    <w:rsid w:val="00B5292F"/>
    <w:rsid w:val="00B52948"/>
    <w:rsid w:val="00B52967"/>
    <w:rsid w:val="00B52977"/>
    <w:rsid w:val="00B5299D"/>
    <w:rsid w:val="00B529A1"/>
    <w:rsid w:val="00B529B1"/>
    <w:rsid w:val="00B52A9C"/>
    <w:rsid w:val="00B52ACC"/>
    <w:rsid w:val="00B52B25"/>
    <w:rsid w:val="00B52BD5"/>
    <w:rsid w:val="00B52C3A"/>
    <w:rsid w:val="00B52CB8"/>
    <w:rsid w:val="00B52D6E"/>
    <w:rsid w:val="00B52D89"/>
    <w:rsid w:val="00B52DCF"/>
    <w:rsid w:val="00B52DE3"/>
    <w:rsid w:val="00B52E0E"/>
    <w:rsid w:val="00B52E1A"/>
    <w:rsid w:val="00B52E4A"/>
    <w:rsid w:val="00B52F77"/>
    <w:rsid w:val="00B52F78"/>
    <w:rsid w:val="00B52F8D"/>
    <w:rsid w:val="00B52F90"/>
    <w:rsid w:val="00B52F9C"/>
    <w:rsid w:val="00B52FBC"/>
    <w:rsid w:val="00B52FF4"/>
    <w:rsid w:val="00B53062"/>
    <w:rsid w:val="00B53068"/>
    <w:rsid w:val="00B53093"/>
    <w:rsid w:val="00B530C9"/>
    <w:rsid w:val="00B53109"/>
    <w:rsid w:val="00B53139"/>
    <w:rsid w:val="00B5316A"/>
    <w:rsid w:val="00B5317A"/>
    <w:rsid w:val="00B5319C"/>
    <w:rsid w:val="00B531BB"/>
    <w:rsid w:val="00B53204"/>
    <w:rsid w:val="00B53219"/>
    <w:rsid w:val="00B53220"/>
    <w:rsid w:val="00B532D6"/>
    <w:rsid w:val="00B53328"/>
    <w:rsid w:val="00B533A6"/>
    <w:rsid w:val="00B5341D"/>
    <w:rsid w:val="00B53469"/>
    <w:rsid w:val="00B5348C"/>
    <w:rsid w:val="00B534C8"/>
    <w:rsid w:val="00B53535"/>
    <w:rsid w:val="00B53539"/>
    <w:rsid w:val="00B53572"/>
    <w:rsid w:val="00B535D6"/>
    <w:rsid w:val="00B535E4"/>
    <w:rsid w:val="00B5360C"/>
    <w:rsid w:val="00B53663"/>
    <w:rsid w:val="00B5368D"/>
    <w:rsid w:val="00B53691"/>
    <w:rsid w:val="00B53695"/>
    <w:rsid w:val="00B536D6"/>
    <w:rsid w:val="00B5372C"/>
    <w:rsid w:val="00B53731"/>
    <w:rsid w:val="00B53748"/>
    <w:rsid w:val="00B53785"/>
    <w:rsid w:val="00B5378A"/>
    <w:rsid w:val="00B537D6"/>
    <w:rsid w:val="00B53806"/>
    <w:rsid w:val="00B53842"/>
    <w:rsid w:val="00B5387B"/>
    <w:rsid w:val="00B53939"/>
    <w:rsid w:val="00B53978"/>
    <w:rsid w:val="00B539EB"/>
    <w:rsid w:val="00B53A80"/>
    <w:rsid w:val="00B53AAD"/>
    <w:rsid w:val="00B53AE5"/>
    <w:rsid w:val="00B53AF1"/>
    <w:rsid w:val="00B53B2C"/>
    <w:rsid w:val="00B53B8C"/>
    <w:rsid w:val="00B53C02"/>
    <w:rsid w:val="00B53C1D"/>
    <w:rsid w:val="00B53C39"/>
    <w:rsid w:val="00B53C60"/>
    <w:rsid w:val="00B53CE1"/>
    <w:rsid w:val="00B53D58"/>
    <w:rsid w:val="00B53DC6"/>
    <w:rsid w:val="00B53DC9"/>
    <w:rsid w:val="00B53E3C"/>
    <w:rsid w:val="00B53E5E"/>
    <w:rsid w:val="00B53EDB"/>
    <w:rsid w:val="00B53EF8"/>
    <w:rsid w:val="00B53F22"/>
    <w:rsid w:val="00B53F53"/>
    <w:rsid w:val="00B53F8C"/>
    <w:rsid w:val="00B53FB3"/>
    <w:rsid w:val="00B53FBB"/>
    <w:rsid w:val="00B53FDF"/>
    <w:rsid w:val="00B54030"/>
    <w:rsid w:val="00B54049"/>
    <w:rsid w:val="00B5405A"/>
    <w:rsid w:val="00B5405C"/>
    <w:rsid w:val="00B540F5"/>
    <w:rsid w:val="00B5413F"/>
    <w:rsid w:val="00B541DE"/>
    <w:rsid w:val="00B541F2"/>
    <w:rsid w:val="00B54221"/>
    <w:rsid w:val="00B54257"/>
    <w:rsid w:val="00B54272"/>
    <w:rsid w:val="00B542A3"/>
    <w:rsid w:val="00B542AB"/>
    <w:rsid w:val="00B542B9"/>
    <w:rsid w:val="00B542CA"/>
    <w:rsid w:val="00B542CB"/>
    <w:rsid w:val="00B54312"/>
    <w:rsid w:val="00B54315"/>
    <w:rsid w:val="00B54372"/>
    <w:rsid w:val="00B54374"/>
    <w:rsid w:val="00B54385"/>
    <w:rsid w:val="00B54392"/>
    <w:rsid w:val="00B543BA"/>
    <w:rsid w:val="00B543C2"/>
    <w:rsid w:val="00B543C7"/>
    <w:rsid w:val="00B543E3"/>
    <w:rsid w:val="00B54426"/>
    <w:rsid w:val="00B54427"/>
    <w:rsid w:val="00B54444"/>
    <w:rsid w:val="00B54500"/>
    <w:rsid w:val="00B5450C"/>
    <w:rsid w:val="00B5454B"/>
    <w:rsid w:val="00B54574"/>
    <w:rsid w:val="00B54584"/>
    <w:rsid w:val="00B545EB"/>
    <w:rsid w:val="00B545F4"/>
    <w:rsid w:val="00B5463C"/>
    <w:rsid w:val="00B54655"/>
    <w:rsid w:val="00B546CB"/>
    <w:rsid w:val="00B54707"/>
    <w:rsid w:val="00B5475C"/>
    <w:rsid w:val="00B54766"/>
    <w:rsid w:val="00B547AB"/>
    <w:rsid w:val="00B54808"/>
    <w:rsid w:val="00B54826"/>
    <w:rsid w:val="00B54837"/>
    <w:rsid w:val="00B54845"/>
    <w:rsid w:val="00B54889"/>
    <w:rsid w:val="00B5489C"/>
    <w:rsid w:val="00B548DB"/>
    <w:rsid w:val="00B54929"/>
    <w:rsid w:val="00B54945"/>
    <w:rsid w:val="00B54980"/>
    <w:rsid w:val="00B549AD"/>
    <w:rsid w:val="00B549B8"/>
    <w:rsid w:val="00B54A3A"/>
    <w:rsid w:val="00B54ABB"/>
    <w:rsid w:val="00B54AD5"/>
    <w:rsid w:val="00B54BAA"/>
    <w:rsid w:val="00B54BD5"/>
    <w:rsid w:val="00B54C69"/>
    <w:rsid w:val="00B54C87"/>
    <w:rsid w:val="00B54CC6"/>
    <w:rsid w:val="00B54CC8"/>
    <w:rsid w:val="00B54D4D"/>
    <w:rsid w:val="00B54D66"/>
    <w:rsid w:val="00B54E93"/>
    <w:rsid w:val="00B54E9B"/>
    <w:rsid w:val="00B54EEE"/>
    <w:rsid w:val="00B54EFF"/>
    <w:rsid w:val="00B54F5A"/>
    <w:rsid w:val="00B54F64"/>
    <w:rsid w:val="00B54F6B"/>
    <w:rsid w:val="00B54F83"/>
    <w:rsid w:val="00B54FA7"/>
    <w:rsid w:val="00B54FC1"/>
    <w:rsid w:val="00B54FC9"/>
    <w:rsid w:val="00B5500C"/>
    <w:rsid w:val="00B55020"/>
    <w:rsid w:val="00B5502B"/>
    <w:rsid w:val="00B5503A"/>
    <w:rsid w:val="00B55085"/>
    <w:rsid w:val="00B5508F"/>
    <w:rsid w:val="00B55109"/>
    <w:rsid w:val="00B55156"/>
    <w:rsid w:val="00B55161"/>
    <w:rsid w:val="00B55163"/>
    <w:rsid w:val="00B55249"/>
    <w:rsid w:val="00B5526E"/>
    <w:rsid w:val="00B552C1"/>
    <w:rsid w:val="00B55330"/>
    <w:rsid w:val="00B5534C"/>
    <w:rsid w:val="00B55350"/>
    <w:rsid w:val="00B553BB"/>
    <w:rsid w:val="00B553FF"/>
    <w:rsid w:val="00B5546E"/>
    <w:rsid w:val="00B5547C"/>
    <w:rsid w:val="00B554A4"/>
    <w:rsid w:val="00B554C4"/>
    <w:rsid w:val="00B55517"/>
    <w:rsid w:val="00B55531"/>
    <w:rsid w:val="00B5554D"/>
    <w:rsid w:val="00B5555D"/>
    <w:rsid w:val="00B55563"/>
    <w:rsid w:val="00B55576"/>
    <w:rsid w:val="00B5557C"/>
    <w:rsid w:val="00B555A0"/>
    <w:rsid w:val="00B555B9"/>
    <w:rsid w:val="00B555E3"/>
    <w:rsid w:val="00B555F8"/>
    <w:rsid w:val="00B55611"/>
    <w:rsid w:val="00B55639"/>
    <w:rsid w:val="00B5563A"/>
    <w:rsid w:val="00B55641"/>
    <w:rsid w:val="00B55650"/>
    <w:rsid w:val="00B55657"/>
    <w:rsid w:val="00B55667"/>
    <w:rsid w:val="00B556E9"/>
    <w:rsid w:val="00B556F7"/>
    <w:rsid w:val="00B5572F"/>
    <w:rsid w:val="00B5579E"/>
    <w:rsid w:val="00B557DE"/>
    <w:rsid w:val="00B557DF"/>
    <w:rsid w:val="00B557F3"/>
    <w:rsid w:val="00B557F4"/>
    <w:rsid w:val="00B55812"/>
    <w:rsid w:val="00B558C7"/>
    <w:rsid w:val="00B55964"/>
    <w:rsid w:val="00B5597C"/>
    <w:rsid w:val="00B559B2"/>
    <w:rsid w:val="00B559B7"/>
    <w:rsid w:val="00B559DA"/>
    <w:rsid w:val="00B55A0C"/>
    <w:rsid w:val="00B55A3D"/>
    <w:rsid w:val="00B55AAC"/>
    <w:rsid w:val="00B55AAD"/>
    <w:rsid w:val="00B55AB0"/>
    <w:rsid w:val="00B55B1E"/>
    <w:rsid w:val="00B55B54"/>
    <w:rsid w:val="00B55B6C"/>
    <w:rsid w:val="00B55BEE"/>
    <w:rsid w:val="00B55BF1"/>
    <w:rsid w:val="00B55C01"/>
    <w:rsid w:val="00B55C87"/>
    <w:rsid w:val="00B55C99"/>
    <w:rsid w:val="00B55C9E"/>
    <w:rsid w:val="00B55CBC"/>
    <w:rsid w:val="00B55CC7"/>
    <w:rsid w:val="00B55D05"/>
    <w:rsid w:val="00B55D23"/>
    <w:rsid w:val="00B55D36"/>
    <w:rsid w:val="00B55D91"/>
    <w:rsid w:val="00B55E15"/>
    <w:rsid w:val="00B55E34"/>
    <w:rsid w:val="00B55F22"/>
    <w:rsid w:val="00B55F69"/>
    <w:rsid w:val="00B55F71"/>
    <w:rsid w:val="00B55FE4"/>
    <w:rsid w:val="00B55FF6"/>
    <w:rsid w:val="00B5600F"/>
    <w:rsid w:val="00B56140"/>
    <w:rsid w:val="00B56199"/>
    <w:rsid w:val="00B561AE"/>
    <w:rsid w:val="00B56266"/>
    <w:rsid w:val="00B56276"/>
    <w:rsid w:val="00B56297"/>
    <w:rsid w:val="00B562A9"/>
    <w:rsid w:val="00B562E5"/>
    <w:rsid w:val="00B5636C"/>
    <w:rsid w:val="00B563EB"/>
    <w:rsid w:val="00B5642E"/>
    <w:rsid w:val="00B56541"/>
    <w:rsid w:val="00B56588"/>
    <w:rsid w:val="00B565C1"/>
    <w:rsid w:val="00B565E5"/>
    <w:rsid w:val="00B566A9"/>
    <w:rsid w:val="00B566B9"/>
    <w:rsid w:val="00B566C1"/>
    <w:rsid w:val="00B566D1"/>
    <w:rsid w:val="00B566EE"/>
    <w:rsid w:val="00B56777"/>
    <w:rsid w:val="00B5679E"/>
    <w:rsid w:val="00B567BC"/>
    <w:rsid w:val="00B567D4"/>
    <w:rsid w:val="00B567E5"/>
    <w:rsid w:val="00B567EF"/>
    <w:rsid w:val="00B567FA"/>
    <w:rsid w:val="00B5682B"/>
    <w:rsid w:val="00B56869"/>
    <w:rsid w:val="00B5686A"/>
    <w:rsid w:val="00B56878"/>
    <w:rsid w:val="00B568BD"/>
    <w:rsid w:val="00B568DB"/>
    <w:rsid w:val="00B56947"/>
    <w:rsid w:val="00B56985"/>
    <w:rsid w:val="00B569F3"/>
    <w:rsid w:val="00B56A3F"/>
    <w:rsid w:val="00B56A80"/>
    <w:rsid w:val="00B56A99"/>
    <w:rsid w:val="00B56AAE"/>
    <w:rsid w:val="00B56AE4"/>
    <w:rsid w:val="00B56B0C"/>
    <w:rsid w:val="00B56B16"/>
    <w:rsid w:val="00B56B44"/>
    <w:rsid w:val="00B56B9B"/>
    <w:rsid w:val="00B56BCE"/>
    <w:rsid w:val="00B56BDF"/>
    <w:rsid w:val="00B56BFE"/>
    <w:rsid w:val="00B56C1E"/>
    <w:rsid w:val="00B56C3E"/>
    <w:rsid w:val="00B56C58"/>
    <w:rsid w:val="00B56C9B"/>
    <w:rsid w:val="00B56CAA"/>
    <w:rsid w:val="00B56CFB"/>
    <w:rsid w:val="00B56D02"/>
    <w:rsid w:val="00B56D15"/>
    <w:rsid w:val="00B56D33"/>
    <w:rsid w:val="00B56D3A"/>
    <w:rsid w:val="00B56DB6"/>
    <w:rsid w:val="00B56E05"/>
    <w:rsid w:val="00B56E20"/>
    <w:rsid w:val="00B56E3B"/>
    <w:rsid w:val="00B56E4D"/>
    <w:rsid w:val="00B56E8E"/>
    <w:rsid w:val="00B56E9D"/>
    <w:rsid w:val="00B56EC1"/>
    <w:rsid w:val="00B56EC4"/>
    <w:rsid w:val="00B56F01"/>
    <w:rsid w:val="00B56F15"/>
    <w:rsid w:val="00B56FA2"/>
    <w:rsid w:val="00B56FE1"/>
    <w:rsid w:val="00B56FFC"/>
    <w:rsid w:val="00B57025"/>
    <w:rsid w:val="00B5703D"/>
    <w:rsid w:val="00B57075"/>
    <w:rsid w:val="00B57089"/>
    <w:rsid w:val="00B57094"/>
    <w:rsid w:val="00B570C8"/>
    <w:rsid w:val="00B570D3"/>
    <w:rsid w:val="00B57105"/>
    <w:rsid w:val="00B57149"/>
    <w:rsid w:val="00B5715F"/>
    <w:rsid w:val="00B57175"/>
    <w:rsid w:val="00B571E2"/>
    <w:rsid w:val="00B571F7"/>
    <w:rsid w:val="00B57221"/>
    <w:rsid w:val="00B57279"/>
    <w:rsid w:val="00B572B0"/>
    <w:rsid w:val="00B572B6"/>
    <w:rsid w:val="00B572F3"/>
    <w:rsid w:val="00B57337"/>
    <w:rsid w:val="00B5733E"/>
    <w:rsid w:val="00B57363"/>
    <w:rsid w:val="00B57374"/>
    <w:rsid w:val="00B57382"/>
    <w:rsid w:val="00B573A9"/>
    <w:rsid w:val="00B573D6"/>
    <w:rsid w:val="00B57467"/>
    <w:rsid w:val="00B57475"/>
    <w:rsid w:val="00B5747D"/>
    <w:rsid w:val="00B5749B"/>
    <w:rsid w:val="00B574A7"/>
    <w:rsid w:val="00B574AA"/>
    <w:rsid w:val="00B574CA"/>
    <w:rsid w:val="00B574E1"/>
    <w:rsid w:val="00B57578"/>
    <w:rsid w:val="00B5758F"/>
    <w:rsid w:val="00B575D4"/>
    <w:rsid w:val="00B57624"/>
    <w:rsid w:val="00B5768A"/>
    <w:rsid w:val="00B5768B"/>
    <w:rsid w:val="00B576D8"/>
    <w:rsid w:val="00B576E8"/>
    <w:rsid w:val="00B57715"/>
    <w:rsid w:val="00B5774B"/>
    <w:rsid w:val="00B5774D"/>
    <w:rsid w:val="00B57754"/>
    <w:rsid w:val="00B57784"/>
    <w:rsid w:val="00B57792"/>
    <w:rsid w:val="00B577C3"/>
    <w:rsid w:val="00B577CA"/>
    <w:rsid w:val="00B5783D"/>
    <w:rsid w:val="00B578C9"/>
    <w:rsid w:val="00B578F4"/>
    <w:rsid w:val="00B57908"/>
    <w:rsid w:val="00B57926"/>
    <w:rsid w:val="00B5797C"/>
    <w:rsid w:val="00B57989"/>
    <w:rsid w:val="00B57999"/>
    <w:rsid w:val="00B579A4"/>
    <w:rsid w:val="00B579CC"/>
    <w:rsid w:val="00B57A0A"/>
    <w:rsid w:val="00B57A3E"/>
    <w:rsid w:val="00B57A4E"/>
    <w:rsid w:val="00B57A5D"/>
    <w:rsid w:val="00B57A6D"/>
    <w:rsid w:val="00B57AF5"/>
    <w:rsid w:val="00B57B0E"/>
    <w:rsid w:val="00B57B3F"/>
    <w:rsid w:val="00B57B68"/>
    <w:rsid w:val="00B57B7F"/>
    <w:rsid w:val="00B57B99"/>
    <w:rsid w:val="00B57BBB"/>
    <w:rsid w:val="00B57C26"/>
    <w:rsid w:val="00B57C9C"/>
    <w:rsid w:val="00B57CE3"/>
    <w:rsid w:val="00B57D74"/>
    <w:rsid w:val="00B57D92"/>
    <w:rsid w:val="00B57DA3"/>
    <w:rsid w:val="00B57DA4"/>
    <w:rsid w:val="00B57E23"/>
    <w:rsid w:val="00B57E43"/>
    <w:rsid w:val="00B57EDC"/>
    <w:rsid w:val="00B57EE0"/>
    <w:rsid w:val="00B57F3D"/>
    <w:rsid w:val="00B57F3E"/>
    <w:rsid w:val="00B57FBF"/>
    <w:rsid w:val="00B57FD5"/>
    <w:rsid w:val="00B57FE7"/>
    <w:rsid w:val="00B6001A"/>
    <w:rsid w:val="00B60034"/>
    <w:rsid w:val="00B60047"/>
    <w:rsid w:val="00B60099"/>
    <w:rsid w:val="00B600CE"/>
    <w:rsid w:val="00B600D9"/>
    <w:rsid w:val="00B60141"/>
    <w:rsid w:val="00B6019E"/>
    <w:rsid w:val="00B601A9"/>
    <w:rsid w:val="00B601FB"/>
    <w:rsid w:val="00B602AC"/>
    <w:rsid w:val="00B602B0"/>
    <w:rsid w:val="00B602DD"/>
    <w:rsid w:val="00B6035D"/>
    <w:rsid w:val="00B60373"/>
    <w:rsid w:val="00B60381"/>
    <w:rsid w:val="00B603A5"/>
    <w:rsid w:val="00B603C9"/>
    <w:rsid w:val="00B6043E"/>
    <w:rsid w:val="00B6049B"/>
    <w:rsid w:val="00B604C3"/>
    <w:rsid w:val="00B604C6"/>
    <w:rsid w:val="00B60537"/>
    <w:rsid w:val="00B60558"/>
    <w:rsid w:val="00B60586"/>
    <w:rsid w:val="00B60596"/>
    <w:rsid w:val="00B605F1"/>
    <w:rsid w:val="00B60603"/>
    <w:rsid w:val="00B60626"/>
    <w:rsid w:val="00B60656"/>
    <w:rsid w:val="00B60684"/>
    <w:rsid w:val="00B60699"/>
    <w:rsid w:val="00B606B6"/>
    <w:rsid w:val="00B606B9"/>
    <w:rsid w:val="00B606D2"/>
    <w:rsid w:val="00B606DB"/>
    <w:rsid w:val="00B606EA"/>
    <w:rsid w:val="00B606FA"/>
    <w:rsid w:val="00B607BB"/>
    <w:rsid w:val="00B607BC"/>
    <w:rsid w:val="00B60807"/>
    <w:rsid w:val="00B608F1"/>
    <w:rsid w:val="00B60A1B"/>
    <w:rsid w:val="00B60A87"/>
    <w:rsid w:val="00B60A8E"/>
    <w:rsid w:val="00B60ABB"/>
    <w:rsid w:val="00B60AE7"/>
    <w:rsid w:val="00B60B12"/>
    <w:rsid w:val="00B60B7D"/>
    <w:rsid w:val="00B60B88"/>
    <w:rsid w:val="00B60BBB"/>
    <w:rsid w:val="00B60BF1"/>
    <w:rsid w:val="00B60C2F"/>
    <w:rsid w:val="00B60C41"/>
    <w:rsid w:val="00B60CA0"/>
    <w:rsid w:val="00B60CB5"/>
    <w:rsid w:val="00B60CFE"/>
    <w:rsid w:val="00B60D53"/>
    <w:rsid w:val="00B60DAD"/>
    <w:rsid w:val="00B60DDA"/>
    <w:rsid w:val="00B60E1B"/>
    <w:rsid w:val="00B60E33"/>
    <w:rsid w:val="00B60E5D"/>
    <w:rsid w:val="00B60E89"/>
    <w:rsid w:val="00B60EC3"/>
    <w:rsid w:val="00B60ECD"/>
    <w:rsid w:val="00B60EEB"/>
    <w:rsid w:val="00B60EFF"/>
    <w:rsid w:val="00B60F85"/>
    <w:rsid w:val="00B610D8"/>
    <w:rsid w:val="00B61183"/>
    <w:rsid w:val="00B61214"/>
    <w:rsid w:val="00B6125F"/>
    <w:rsid w:val="00B61286"/>
    <w:rsid w:val="00B6130A"/>
    <w:rsid w:val="00B61363"/>
    <w:rsid w:val="00B61393"/>
    <w:rsid w:val="00B61398"/>
    <w:rsid w:val="00B6139C"/>
    <w:rsid w:val="00B613C0"/>
    <w:rsid w:val="00B613FB"/>
    <w:rsid w:val="00B6142D"/>
    <w:rsid w:val="00B61481"/>
    <w:rsid w:val="00B614C7"/>
    <w:rsid w:val="00B61502"/>
    <w:rsid w:val="00B6150C"/>
    <w:rsid w:val="00B6154A"/>
    <w:rsid w:val="00B615D8"/>
    <w:rsid w:val="00B615E3"/>
    <w:rsid w:val="00B61639"/>
    <w:rsid w:val="00B61696"/>
    <w:rsid w:val="00B616B6"/>
    <w:rsid w:val="00B616C3"/>
    <w:rsid w:val="00B616CB"/>
    <w:rsid w:val="00B616CD"/>
    <w:rsid w:val="00B616CE"/>
    <w:rsid w:val="00B616F8"/>
    <w:rsid w:val="00B61718"/>
    <w:rsid w:val="00B61749"/>
    <w:rsid w:val="00B61754"/>
    <w:rsid w:val="00B6177A"/>
    <w:rsid w:val="00B61790"/>
    <w:rsid w:val="00B617B6"/>
    <w:rsid w:val="00B617C4"/>
    <w:rsid w:val="00B61814"/>
    <w:rsid w:val="00B6181B"/>
    <w:rsid w:val="00B61872"/>
    <w:rsid w:val="00B61890"/>
    <w:rsid w:val="00B61891"/>
    <w:rsid w:val="00B618A1"/>
    <w:rsid w:val="00B61957"/>
    <w:rsid w:val="00B619D7"/>
    <w:rsid w:val="00B61A08"/>
    <w:rsid w:val="00B61A0F"/>
    <w:rsid w:val="00B61A56"/>
    <w:rsid w:val="00B61A5C"/>
    <w:rsid w:val="00B61ABA"/>
    <w:rsid w:val="00B61AD8"/>
    <w:rsid w:val="00B61BA8"/>
    <w:rsid w:val="00B61BBB"/>
    <w:rsid w:val="00B61BE6"/>
    <w:rsid w:val="00B61C21"/>
    <w:rsid w:val="00B61C3F"/>
    <w:rsid w:val="00B61C40"/>
    <w:rsid w:val="00B61CE5"/>
    <w:rsid w:val="00B61CFE"/>
    <w:rsid w:val="00B61D3C"/>
    <w:rsid w:val="00B61D67"/>
    <w:rsid w:val="00B61D83"/>
    <w:rsid w:val="00B61DB2"/>
    <w:rsid w:val="00B61DF2"/>
    <w:rsid w:val="00B61E3A"/>
    <w:rsid w:val="00B61E4B"/>
    <w:rsid w:val="00B61EAE"/>
    <w:rsid w:val="00B61EC7"/>
    <w:rsid w:val="00B61EC8"/>
    <w:rsid w:val="00B61EE8"/>
    <w:rsid w:val="00B61EEF"/>
    <w:rsid w:val="00B61EF4"/>
    <w:rsid w:val="00B61EF7"/>
    <w:rsid w:val="00B61F20"/>
    <w:rsid w:val="00B61F43"/>
    <w:rsid w:val="00B61F52"/>
    <w:rsid w:val="00B61F5A"/>
    <w:rsid w:val="00B61F99"/>
    <w:rsid w:val="00B61FB8"/>
    <w:rsid w:val="00B6202F"/>
    <w:rsid w:val="00B62066"/>
    <w:rsid w:val="00B6209A"/>
    <w:rsid w:val="00B620AC"/>
    <w:rsid w:val="00B620B2"/>
    <w:rsid w:val="00B620BB"/>
    <w:rsid w:val="00B62105"/>
    <w:rsid w:val="00B62141"/>
    <w:rsid w:val="00B62195"/>
    <w:rsid w:val="00B621F5"/>
    <w:rsid w:val="00B62211"/>
    <w:rsid w:val="00B6223E"/>
    <w:rsid w:val="00B6225F"/>
    <w:rsid w:val="00B62278"/>
    <w:rsid w:val="00B6228B"/>
    <w:rsid w:val="00B622FF"/>
    <w:rsid w:val="00B6232B"/>
    <w:rsid w:val="00B6233B"/>
    <w:rsid w:val="00B623A2"/>
    <w:rsid w:val="00B623AD"/>
    <w:rsid w:val="00B62405"/>
    <w:rsid w:val="00B62465"/>
    <w:rsid w:val="00B624C7"/>
    <w:rsid w:val="00B624D5"/>
    <w:rsid w:val="00B6253A"/>
    <w:rsid w:val="00B625D3"/>
    <w:rsid w:val="00B62607"/>
    <w:rsid w:val="00B62612"/>
    <w:rsid w:val="00B62615"/>
    <w:rsid w:val="00B6263C"/>
    <w:rsid w:val="00B6267C"/>
    <w:rsid w:val="00B6268F"/>
    <w:rsid w:val="00B626A7"/>
    <w:rsid w:val="00B62709"/>
    <w:rsid w:val="00B62762"/>
    <w:rsid w:val="00B6277A"/>
    <w:rsid w:val="00B6278A"/>
    <w:rsid w:val="00B627AA"/>
    <w:rsid w:val="00B627FB"/>
    <w:rsid w:val="00B62800"/>
    <w:rsid w:val="00B6282E"/>
    <w:rsid w:val="00B62844"/>
    <w:rsid w:val="00B62895"/>
    <w:rsid w:val="00B628A6"/>
    <w:rsid w:val="00B628BD"/>
    <w:rsid w:val="00B628E5"/>
    <w:rsid w:val="00B62956"/>
    <w:rsid w:val="00B6296B"/>
    <w:rsid w:val="00B629A3"/>
    <w:rsid w:val="00B62A38"/>
    <w:rsid w:val="00B62A58"/>
    <w:rsid w:val="00B62AD1"/>
    <w:rsid w:val="00B62B0C"/>
    <w:rsid w:val="00B62B2A"/>
    <w:rsid w:val="00B62B31"/>
    <w:rsid w:val="00B62B41"/>
    <w:rsid w:val="00B62B5C"/>
    <w:rsid w:val="00B62B88"/>
    <w:rsid w:val="00B62B9E"/>
    <w:rsid w:val="00B62BAF"/>
    <w:rsid w:val="00B62C16"/>
    <w:rsid w:val="00B62C34"/>
    <w:rsid w:val="00B62C74"/>
    <w:rsid w:val="00B62C7B"/>
    <w:rsid w:val="00B62C8F"/>
    <w:rsid w:val="00B62C92"/>
    <w:rsid w:val="00B62CD9"/>
    <w:rsid w:val="00B62CEE"/>
    <w:rsid w:val="00B62D77"/>
    <w:rsid w:val="00B62DAC"/>
    <w:rsid w:val="00B62DD8"/>
    <w:rsid w:val="00B62DDA"/>
    <w:rsid w:val="00B62E7A"/>
    <w:rsid w:val="00B62EC0"/>
    <w:rsid w:val="00B62EDB"/>
    <w:rsid w:val="00B62F6A"/>
    <w:rsid w:val="00B62F71"/>
    <w:rsid w:val="00B62FDE"/>
    <w:rsid w:val="00B63003"/>
    <w:rsid w:val="00B63027"/>
    <w:rsid w:val="00B630B2"/>
    <w:rsid w:val="00B630FB"/>
    <w:rsid w:val="00B6310A"/>
    <w:rsid w:val="00B63119"/>
    <w:rsid w:val="00B6314E"/>
    <w:rsid w:val="00B6315C"/>
    <w:rsid w:val="00B63166"/>
    <w:rsid w:val="00B631E1"/>
    <w:rsid w:val="00B63295"/>
    <w:rsid w:val="00B632CC"/>
    <w:rsid w:val="00B63333"/>
    <w:rsid w:val="00B633CE"/>
    <w:rsid w:val="00B633DE"/>
    <w:rsid w:val="00B633E0"/>
    <w:rsid w:val="00B633EB"/>
    <w:rsid w:val="00B633FA"/>
    <w:rsid w:val="00B63410"/>
    <w:rsid w:val="00B63443"/>
    <w:rsid w:val="00B63450"/>
    <w:rsid w:val="00B6346C"/>
    <w:rsid w:val="00B6349E"/>
    <w:rsid w:val="00B634A9"/>
    <w:rsid w:val="00B634D7"/>
    <w:rsid w:val="00B63575"/>
    <w:rsid w:val="00B635A6"/>
    <w:rsid w:val="00B635CE"/>
    <w:rsid w:val="00B635E7"/>
    <w:rsid w:val="00B63609"/>
    <w:rsid w:val="00B63620"/>
    <w:rsid w:val="00B6362E"/>
    <w:rsid w:val="00B63631"/>
    <w:rsid w:val="00B6363F"/>
    <w:rsid w:val="00B63653"/>
    <w:rsid w:val="00B6366B"/>
    <w:rsid w:val="00B6369C"/>
    <w:rsid w:val="00B636A0"/>
    <w:rsid w:val="00B636E8"/>
    <w:rsid w:val="00B63712"/>
    <w:rsid w:val="00B63730"/>
    <w:rsid w:val="00B63740"/>
    <w:rsid w:val="00B63752"/>
    <w:rsid w:val="00B637D1"/>
    <w:rsid w:val="00B637EB"/>
    <w:rsid w:val="00B63805"/>
    <w:rsid w:val="00B63841"/>
    <w:rsid w:val="00B63850"/>
    <w:rsid w:val="00B638B4"/>
    <w:rsid w:val="00B638EC"/>
    <w:rsid w:val="00B638F2"/>
    <w:rsid w:val="00B63999"/>
    <w:rsid w:val="00B639D4"/>
    <w:rsid w:val="00B63A3C"/>
    <w:rsid w:val="00B63A85"/>
    <w:rsid w:val="00B63B24"/>
    <w:rsid w:val="00B63B2D"/>
    <w:rsid w:val="00B63B3D"/>
    <w:rsid w:val="00B63BB9"/>
    <w:rsid w:val="00B63BDE"/>
    <w:rsid w:val="00B63C0A"/>
    <w:rsid w:val="00B63C15"/>
    <w:rsid w:val="00B63C22"/>
    <w:rsid w:val="00B63C2B"/>
    <w:rsid w:val="00B63C31"/>
    <w:rsid w:val="00B63C4B"/>
    <w:rsid w:val="00B63C5A"/>
    <w:rsid w:val="00B63CC3"/>
    <w:rsid w:val="00B63CCB"/>
    <w:rsid w:val="00B63D45"/>
    <w:rsid w:val="00B63D97"/>
    <w:rsid w:val="00B63E12"/>
    <w:rsid w:val="00B63E20"/>
    <w:rsid w:val="00B63E40"/>
    <w:rsid w:val="00B63EB5"/>
    <w:rsid w:val="00B63ECE"/>
    <w:rsid w:val="00B63EEB"/>
    <w:rsid w:val="00B63F66"/>
    <w:rsid w:val="00B63F9F"/>
    <w:rsid w:val="00B63FA8"/>
    <w:rsid w:val="00B63FDB"/>
    <w:rsid w:val="00B64026"/>
    <w:rsid w:val="00B640DA"/>
    <w:rsid w:val="00B640EB"/>
    <w:rsid w:val="00B6410C"/>
    <w:rsid w:val="00B64137"/>
    <w:rsid w:val="00B6417B"/>
    <w:rsid w:val="00B641C8"/>
    <w:rsid w:val="00B641DE"/>
    <w:rsid w:val="00B641F6"/>
    <w:rsid w:val="00B64202"/>
    <w:rsid w:val="00B64205"/>
    <w:rsid w:val="00B64227"/>
    <w:rsid w:val="00B64253"/>
    <w:rsid w:val="00B64265"/>
    <w:rsid w:val="00B64289"/>
    <w:rsid w:val="00B642BE"/>
    <w:rsid w:val="00B642FA"/>
    <w:rsid w:val="00B64303"/>
    <w:rsid w:val="00B6432A"/>
    <w:rsid w:val="00B6438D"/>
    <w:rsid w:val="00B643B7"/>
    <w:rsid w:val="00B643FF"/>
    <w:rsid w:val="00B6445A"/>
    <w:rsid w:val="00B6446C"/>
    <w:rsid w:val="00B64493"/>
    <w:rsid w:val="00B644BE"/>
    <w:rsid w:val="00B6451B"/>
    <w:rsid w:val="00B6453F"/>
    <w:rsid w:val="00B645C0"/>
    <w:rsid w:val="00B645DB"/>
    <w:rsid w:val="00B645F4"/>
    <w:rsid w:val="00B64609"/>
    <w:rsid w:val="00B646AA"/>
    <w:rsid w:val="00B6471B"/>
    <w:rsid w:val="00B64771"/>
    <w:rsid w:val="00B6477C"/>
    <w:rsid w:val="00B647ED"/>
    <w:rsid w:val="00B64802"/>
    <w:rsid w:val="00B64831"/>
    <w:rsid w:val="00B64834"/>
    <w:rsid w:val="00B64841"/>
    <w:rsid w:val="00B648F9"/>
    <w:rsid w:val="00B6494F"/>
    <w:rsid w:val="00B64983"/>
    <w:rsid w:val="00B649BC"/>
    <w:rsid w:val="00B64A38"/>
    <w:rsid w:val="00B64A5C"/>
    <w:rsid w:val="00B64A60"/>
    <w:rsid w:val="00B64AE0"/>
    <w:rsid w:val="00B64B45"/>
    <w:rsid w:val="00B64B47"/>
    <w:rsid w:val="00B64C2C"/>
    <w:rsid w:val="00B64C57"/>
    <w:rsid w:val="00B64C8C"/>
    <w:rsid w:val="00B64C9E"/>
    <w:rsid w:val="00B64CBC"/>
    <w:rsid w:val="00B64CF1"/>
    <w:rsid w:val="00B64D0C"/>
    <w:rsid w:val="00B64D23"/>
    <w:rsid w:val="00B64D73"/>
    <w:rsid w:val="00B64DBE"/>
    <w:rsid w:val="00B64DBF"/>
    <w:rsid w:val="00B64DD6"/>
    <w:rsid w:val="00B64DE8"/>
    <w:rsid w:val="00B64E42"/>
    <w:rsid w:val="00B64E6D"/>
    <w:rsid w:val="00B64EA7"/>
    <w:rsid w:val="00B64F04"/>
    <w:rsid w:val="00B64F11"/>
    <w:rsid w:val="00B64F58"/>
    <w:rsid w:val="00B64FA7"/>
    <w:rsid w:val="00B64FBF"/>
    <w:rsid w:val="00B64FDC"/>
    <w:rsid w:val="00B64FED"/>
    <w:rsid w:val="00B6506F"/>
    <w:rsid w:val="00B65088"/>
    <w:rsid w:val="00B650B8"/>
    <w:rsid w:val="00B65146"/>
    <w:rsid w:val="00B65150"/>
    <w:rsid w:val="00B65176"/>
    <w:rsid w:val="00B651BB"/>
    <w:rsid w:val="00B651BE"/>
    <w:rsid w:val="00B651DC"/>
    <w:rsid w:val="00B65241"/>
    <w:rsid w:val="00B65248"/>
    <w:rsid w:val="00B65250"/>
    <w:rsid w:val="00B6527A"/>
    <w:rsid w:val="00B6531A"/>
    <w:rsid w:val="00B65330"/>
    <w:rsid w:val="00B65340"/>
    <w:rsid w:val="00B65367"/>
    <w:rsid w:val="00B65439"/>
    <w:rsid w:val="00B65441"/>
    <w:rsid w:val="00B6544B"/>
    <w:rsid w:val="00B6544C"/>
    <w:rsid w:val="00B65451"/>
    <w:rsid w:val="00B6548F"/>
    <w:rsid w:val="00B65496"/>
    <w:rsid w:val="00B6549F"/>
    <w:rsid w:val="00B654CC"/>
    <w:rsid w:val="00B654E2"/>
    <w:rsid w:val="00B65581"/>
    <w:rsid w:val="00B6558F"/>
    <w:rsid w:val="00B655CA"/>
    <w:rsid w:val="00B655DB"/>
    <w:rsid w:val="00B655E9"/>
    <w:rsid w:val="00B6560B"/>
    <w:rsid w:val="00B6561F"/>
    <w:rsid w:val="00B6562E"/>
    <w:rsid w:val="00B6563C"/>
    <w:rsid w:val="00B6566A"/>
    <w:rsid w:val="00B656D9"/>
    <w:rsid w:val="00B656E3"/>
    <w:rsid w:val="00B656EC"/>
    <w:rsid w:val="00B65714"/>
    <w:rsid w:val="00B65723"/>
    <w:rsid w:val="00B6575B"/>
    <w:rsid w:val="00B65779"/>
    <w:rsid w:val="00B65794"/>
    <w:rsid w:val="00B657C5"/>
    <w:rsid w:val="00B65867"/>
    <w:rsid w:val="00B65877"/>
    <w:rsid w:val="00B6587D"/>
    <w:rsid w:val="00B658BD"/>
    <w:rsid w:val="00B658C4"/>
    <w:rsid w:val="00B658F3"/>
    <w:rsid w:val="00B65917"/>
    <w:rsid w:val="00B6596D"/>
    <w:rsid w:val="00B6598E"/>
    <w:rsid w:val="00B65997"/>
    <w:rsid w:val="00B659D9"/>
    <w:rsid w:val="00B65A1E"/>
    <w:rsid w:val="00B65A61"/>
    <w:rsid w:val="00B65ABE"/>
    <w:rsid w:val="00B65AC9"/>
    <w:rsid w:val="00B65AF7"/>
    <w:rsid w:val="00B65B0A"/>
    <w:rsid w:val="00B65B0F"/>
    <w:rsid w:val="00B65B11"/>
    <w:rsid w:val="00B65B4F"/>
    <w:rsid w:val="00B65B87"/>
    <w:rsid w:val="00B65C0C"/>
    <w:rsid w:val="00B65C37"/>
    <w:rsid w:val="00B65C3B"/>
    <w:rsid w:val="00B65C49"/>
    <w:rsid w:val="00B65CF4"/>
    <w:rsid w:val="00B65D11"/>
    <w:rsid w:val="00B65D25"/>
    <w:rsid w:val="00B65E0F"/>
    <w:rsid w:val="00B65E3B"/>
    <w:rsid w:val="00B65E58"/>
    <w:rsid w:val="00B65E78"/>
    <w:rsid w:val="00B65EDE"/>
    <w:rsid w:val="00B65F35"/>
    <w:rsid w:val="00B65FC0"/>
    <w:rsid w:val="00B6605D"/>
    <w:rsid w:val="00B660EC"/>
    <w:rsid w:val="00B6611B"/>
    <w:rsid w:val="00B66169"/>
    <w:rsid w:val="00B6619D"/>
    <w:rsid w:val="00B661BC"/>
    <w:rsid w:val="00B661CE"/>
    <w:rsid w:val="00B661D5"/>
    <w:rsid w:val="00B661E4"/>
    <w:rsid w:val="00B66282"/>
    <w:rsid w:val="00B662C8"/>
    <w:rsid w:val="00B662E4"/>
    <w:rsid w:val="00B6630C"/>
    <w:rsid w:val="00B66374"/>
    <w:rsid w:val="00B66393"/>
    <w:rsid w:val="00B66426"/>
    <w:rsid w:val="00B66450"/>
    <w:rsid w:val="00B66452"/>
    <w:rsid w:val="00B66475"/>
    <w:rsid w:val="00B66494"/>
    <w:rsid w:val="00B664B3"/>
    <w:rsid w:val="00B664C3"/>
    <w:rsid w:val="00B664C9"/>
    <w:rsid w:val="00B6654B"/>
    <w:rsid w:val="00B6656D"/>
    <w:rsid w:val="00B665DA"/>
    <w:rsid w:val="00B665DD"/>
    <w:rsid w:val="00B66620"/>
    <w:rsid w:val="00B66634"/>
    <w:rsid w:val="00B666B0"/>
    <w:rsid w:val="00B66704"/>
    <w:rsid w:val="00B66796"/>
    <w:rsid w:val="00B667ED"/>
    <w:rsid w:val="00B66812"/>
    <w:rsid w:val="00B66834"/>
    <w:rsid w:val="00B6686F"/>
    <w:rsid w:val="00B6689F"/>
    <w:rsid w:val="00B668B0"/>
    <w:rsid w:val="00B668F5"/>
    <w:rsid w:val="00B66974"/>
    <w:rsid w:val="00B669FB"/>
    <w:rsid w:val="00B66A41"/>
    <w:rsid w:val="00B66A4F"/>
    <w:rsid w:val="00B66A60"/>
    <w:rsid w:val="00B66A88"/>
    <w:rsid w:val="00B66A91"/>
    <w:rsid w:val="00B66A9D"/>
    <w:rsid w:val="00B66AD1"/>
    <w:rsid w:val="00B66B52"/>
    <w:rsid w:val="00B66B89"/>
    <w:rsid w:val="00B66BAE"/>
    <w:rsid w:val="00B66BB6"/>
    <w:rsid w:val="00B66C01"/>
    <w:rsid w:val="00B66C14"/>
    <w:rsid w:val="00B66C9F"/>
    <w:rsid w:val="00B66CA9"/>
    <w:rsid w:val="00B66CD5"/>
    <w:rsid w:val="00B66D24"/>
    <w:rsid w:val="00B66D31"/>
    <w:rsid w:val="00B66D54"/>
    <w:rsid w:val="00B66D6D"/>
    <w:rsid w:val="00B66DCA"/>
    <w:rsid w:val="00B66DFD"/>
    <w:rsid w:val="00B66DFF"/>
    <w:rsid w:val="00B66E1C"/>
    <w:rsid w:val="00B66E2E"/>
    <w:rsid w:val="00B66E79"/>
    <w:rsid w:val="00B66F04"/>
    <w:rsid w:val="00B66F06"/>
    <w:rsid w:val="00B66F25"/>
    <w:rsid w:val="00B66F56"/>
    <w:rsid w:val="00B66F71"/>
    <w:rsid w:val="00B66F96"/>
    <w:rsid w:val="00B66FC9"/>
    <w:rsid w:val="00B66FD7"/>
    <w:rsid w:val="00B66FFC"/>
    <w:rsid w:val="00B67026"/>
    <w:rsid w:val="00B67079"/>
    <w:rsid w:val="00B67081"/>
    <w:rsid w:val="00B670C5"/>
    <w:rsid w:val="00B6710C"/>
    <w:rsid w:val="00B6712F"/>
    <w:rsid w:val="00B67153"/>
    <w:rsid w:val="00B67168"/>
    <w:rsid w:val="00B6718D"/>
    <w:rsid w:val="00B671DE"/>
    <w:rsid w:val="00B6720C"/>
    <w:rsid w:val="00B6728F"/>
    <w:rsid w:val="00B672A2"/>
    <w:rsid w:val="00B672A8"/>
    <w:rsid w:val="00B672E5"/>
    <w:rsid w:val="00B6731D"/>
    <w:rsid w:val="00B6733F"/>
    <w:rsid w:val="00B67380"/>
    <w:rsid w:val="00B67384"/>
    <w:rsid w:val="00B67439"/>
    <w:rsid w:val="00B6743D"/>
    <w:rsid w:val="00B6746D"/>
    <w:rsid w:val="00B67479"/>
    <w:rsid w:val="00B6749B"/>
    <w:rsid w:val="00B674A1"/>
    <w:rsid w:val="00B67524"/>
    <w:rsid w:val="00B67534"/>
    <w:rsid w:val="00B6753A"/>
    <w:rsid w:val="00B67576"/>
    <w:rsid w:val="00B67581"/>
    <w:rsid w:val="00B6762B"/>
    <w:rsid w:val="00B676B3"/>
    <w:rsid w:val="00B676FC"/>
    <w:rsid w:val="00B67716"/>
    <w:rsid w:val="00B67819"/>
    <w:rsid w:val="00B6784C"/>
    <w:rsid w:val="00B67878"/>
    <w:rsid w:val="00B678BE"/>
    <w:rsid w:val="00B67940"/>
    <w:rsid w:val="00B6795F"/>
    <w:rsid w:val="00B67984"/>
    <w:rsid w:val="00B67988"/>
    <w:rsid w:val="00B67998"/>
    <w:rsid w:val="00B679EE"/>
    <w:rsid w:val="00B67A01"/>
    <w:rsid w:val="00B67A1D"/>
    <w:rsid w:val="00B67A45"/>
    <w:rsid w:val="00B67A83"/>
    <w:rsid w:val="00B67A91"/>
    <w:rsid w:val="00B67AA2"/>
    <w:rsid w:val="00B67ABE"/>
    <w:rsid w:val="00B67ADA"/>
    <w:rsid w:val="00B67AED"/>
    <w:rsid w:val="00B67B13"/>
    <w:rsid w:val="00B67B71"/>
    <w:rsid w:val="00B67B75"/>
    <w:rsid w:val="00B67BC2"/>
    <w:rsid w:val="00B67BCA"/>
    <w:rsid w:val="00B67BF6"/>
    <w:rsid w:val="00B67C0B"/>
    <w:rsid w:val="00B67C23"/>
    <w:rsid w:val="00B67C72"/>
    <w:rsid w:val="00B67CD7"/>
    <w:rsid w:val="00B67CEF"/>
    <w:rsid w:val="00B67D41"/>
    <w:rsid w:val="00B67D8C"/>
    <w:rsid w:val="00B67D9E"/>
    <w:rsid w:val="00B67E4F"/>
    <w:rsid w:val="00B67E55"/>
    <w:rsid w:val="00B67E57"/>
    <w:rsid w:val="00B67EC0"/>
    <w:rsid w:val="00B67EDD"/>
    <w:rsid w:val="00B67EF8"/>
    <w:rsid w:val="00B67F72"/>
    <w:rsid w:val="00B67FA4"/>
    <w:rsid w:val="00B70049"/>
    <w:rsid w:val="00B70066"/>
    <w:rsid w:val="00B700B0"/>
    <w:rsid w:val="00B700B6"/>
    <w:rsid w:val="00B700BC"/>
    <w:rsid w:val="00B70162"/>
    <w:rsid w:val="00B70166"/>
    <w:rsid w:val="00B7017B"/>
    <w:rsid w:val="00B7017F"/>
    <w:rsid w:val="00B701AF"/>
    <w:rsid w:val="00B701BA"/>
    <w:rsid w:val="00B701C9"/>
    <w:rsid w:val="00B701D2"/>
    <w:rsid w:val="00B701FE"/>
    <w:rsid w:val="00B70286"/>
    <w:rsid w:val="00B702E2"/>
    <w:rsid w:val="00B703AC"/>
    <w:rsid w:val="00B703FA"/>
    <w:rsid w:val="00B70469"/>
    <w:rsid w:val="00B70496"/>
    <w:rsid w:val="00B704A2"/>
    <w:rsid w:val="00B704DF"/>
    <w:rsid w:val="00B70569"/>
    <w:rsid w:val="00B70595"/>
    <w:rsid w:val="00B705C8"/>
    <w:rsid w:val="00B705DF"/>
    <w:rsid w:val="00B705F2"/>
    <w:rsid w:val="00B70605"/>
    <w:rsid w:val="00B7061F"/>
    <w:rsid w:val="00B7071D"/>
    <w:rsid w:val="00B70727"/>
    <w:rsid w:val="00B70736"/>
    <w:rsid w:val="00B707AF"/>
    <w:rsid w:val="00B7081F"/>
    <w:rsid w:val="00B70839"/>
    <w:rsid w:val="00B708CA"/>
    <w:rsid w:val="00B708DA"/>
    <w:rsid w:val="00B708E7"/>
    <w:rsid w:val="00B708EF"/>
    <w:rsid w:val="00B70903"/>
    <w:rsid w:val="00B70909"/>
    <w:rsid w:val="00B7093A"/>
    <w:rsid w:val="00B70964"/>
    <w:rsid w:val="00B7097F"/>
    <w:rsid w:val="00B70999"/>
    <w:rsid w:val="00B709DB"/>
    <w:rsid w:val="00B70A4A"/>
    <w:rsid w:val="00B70A5C"/>
    <w:rsid w:val="00B70B28"/>
    <w:rsid w:val="00B70B2B"/>
    <w:rsid w:val="00B70B2F"/>
    <w:rsid w:val="00B70BA2"/>
    <w:rsid w:val="00B70C82"/>
    <w:rsid w:val="00B70CA3"/>
    <w:rsid w:val="00B70CA9"/>
    <w:rsid w:val="00B70D4D"/>
    <w:rsid w:val="00B70D53"/>
    <w:rsid w:val="00B70D6E"/>
    <w:rsid w:val="00B70D8A"/>
    <w:rsid w:val="00B70D92"/>
    <w:rsid w:val="00B70DA3"/>
    <w:rsid w:val="00B70DCB"/>
    <w:rsid w:val="00B70E1F"/>
    <w:rsid w:val="00B70E47"/>
    <w:rsid w:val="00B70E82"/>
    <w:rsid w:val="00B70EC3"/>
    <w:rsid w:val="00B70F27"/>
    <w:rsid w:val="00B70F31"/>
    <w:rsid w:val="00B70F62"/>
    <w:rsid w:val="00B70FAC"/>
    <w:rsid w:val="00B70FBB"/>
    <w:rsid w:val="00B71080"/>
    <w:rsid w:val="00B710AC"/>
    <w:rsid w:val="00B71100"/>
    <w:rsid w:val="00B71164"/>
    <w:rsid w:val="00B71171"/>
    <w:rsid w:val="00B7118F"/>
    <w:rsid w:val="00B71191"/>
    <w:rsid w:val="00B711D4"/>
    <w:rsid w:val="00B71242"/>
    <w:rsid w:val="00B712A6"/>
    <w:rsid w:val="00B712CD"/>
    <w:rsid w:val="00B712DA"/>
    <w:rsid w:val="00B712DD"/>
    <w:rsid w:val="00B713C1"/>
    <w:rsid w:val="00B713E6"/>
    <w:rsid w:val="00B713F1"/>
    <w:rsid w:val="00B71422"/>
    <w:rsid w:val="00B71428"/>
    <w:rsid w:val="00B7155A"/>
    <w:rsid w:val="00B71569"/>
    <w:rsid w:val="00B715B2"/>
    <w:rsid w:val="00B715DE"/>
    <w:rsid w:val="00B715EB"/>
    <w:rsid w:val="00B715FB"/>
    <w:rsid w:val="00B71639"/>
    <w:rsid w:val="00B7169D"/>
    <w:rsid w:val="00B716C8"/>
    <w:rsid w:val="00B716CB"/>
    <w:rsid w:val="00B716D1"/>
    <w:rsid w:val="00B716D6"/>
    <w:rsid w:val="00B716D7"/>
    <w:rsid w:val="00B716E7"/>
    <w:rsid w:val="00B71709"/>
    <w:rsid w:val="00B7173C"/>
    <w:rsid w:val="00B71748"/>
    <w:rsid w:val="00B717AA"/>
    <w:rsid w:val="00B717C9"/>
    <w:rsid w:val="00B717D2"/>
    <w:rsid w:val="00B717E3"/>
    <w:rsid w:val="00B718A6"/>
    <w:rsid w:val="00B7191E"/>
    <w:rsid w:val="00B71936"/>
    <w:rsid w:val="00B719B1"/>
    <w:rsid w:val="00B719F4"/>
    <w:rsid w:val="00B71A01"/>
    <w:rsid w:val="00B71A15"/>
    <w:rsid w:val="00B71A50"/>
    <w:rsid w:val="00B71A52"/>
    <w:rsid w:val="00B71A84"/>
    <w:rsid w:val="00B71AB7"/>
    <w:rsid w:val="00B71AC3"/>
    <w:rsid w:val="00B71AD3"/>
    <w:rsid w:val="00B71B5E"/>
    <w:rsid w:val="00B71B63"/>
    <w:rsid w:val="00B71B85"/>
    <w:rsid w:val="00B71BA6"/>
    <w:rsid w:val="00B71BAA"/>
    <w:rsid w:val="00B71C04"/>
    <w:rsid w:val="00B71C13"/>
    <w:rsid w:val="00B71C2F"/>
    <w:rsid w:val="00B71C51"/>
    <w:rsid w:val="00B71CB3"/>
    <w:rsid w:val="00B71CFA"/>
    <w:rsid w:val="00B71D1B"/>
    <w:rsid w:val="00B71D2E"/>
    <w:rsid w:val="00B71D39"/>
    <w:rsid w:val="00B71DCB"/>
    <w:rsid w:val="00B71DF0"/>
    <w:rsid w:val="00B71E5D"/>
    <w:rsid w:val="00B71E9D"/>
    <w:rsid w:val="00B71EB1"/>
    <w:rsid w:val="00B71EEA"/>
    <w:rsid w:val="00B71F23"/>
    <w:rsid w:val="00B71F5E"/>
    <w:rsid w:val="00B71F7E"/>
    <w:rsid w:val="00B71FB9"/>
    <w:rsid w:val="00B71FDC"/>
    <w:rsid w:val="00B71FE4"/>
    <w:rsid w:val="00B71FFA"/>
    <w:rsid w:val="00B72042"/>
    <w:rsid w:val="00B72052"/>
    <w:rsid w:val="00B72072"/>
    <w:rsid w:val="00B7209A"/>
    <w:rsid w:val="00B720D8"/>
    <w:rsid w:val="00B72107"/>
    <w:rsid w:val="00B72137"/>
    <w:rsid w:val="00B721D5"/>
    <w:rsid w:val="00B7230D"/>
    <w:rsid w:val="00B7231F"/>
    <w:rsid w:val="00B72320"/>
    <w:rsid w:val="00B72336"/>
    <w:rsid w:val="00B72356"/>
    <w:rsid w:val="00B723AB"/>
    <w:rsid w:val="00B723AD"/>
    <w:rsid w:val="00B723B7"/>
    <w:rsid w:val="00B723BB"/>
    <w:rsid w:val="00B724F2"/>
    <w:rsid w:val="00B7250F"/>
    <w:rsid w:val="00B725A5"/>
    <w:rsid w:val="00B725DE"/>
    <w:rsid w:val="00B7261F"/>
    <w:rsid w:val="00B7264D"/>
    <w:rsid w:val="00B726C0"/>
    <w:rsid w:val="00B726D8"/>
    <w:rsid w:val="00B72758"/>
    <w:rsid w:val="00B7279C"/>
    <w:rsid w:val="00B727C7"/>
    <w:rsid w:val="00B727F2"/>
    <w:rsid w:val="00B72811"/>
    <w:rsid w:val="00B72846"/>
    <w:rsid w:val="00B7284F"/>
    <w:rsid w:val="00B7288F"/>
    <w:rsid w:val="00B728B0"/>
    <w:rsid w:val="00B72915"/>
    <w:rsid w:val="00B72961"/>
    <w:rsid w:val="00B7296E"/>
    <w:rsid w:val="00B729E0"/>
    <w:rsid w:val="00B72A02"/>
    <w:rsid w:val="00B72A07"/>
    <w:rsid w:val="00B72A39"/>
    <w:rsid w:val="00B72A98"/>
    <w:rsid w:val="00B72AAC"/>
    <w:rsid w:val="00B72B05"/>
    <w:rsid w:val="00B72C31"/>
    <w:rsid w:val="00B72C48"/>
    <w:rsid w:val="00B72C8B"/>
    <w:rsid w:val="00B72C95"/>
    <w:rsid w:val="00B72CD4"/>
    <w:rsid w:val="00B72CED"/>
    <w:rsid w:val="00B72CF1"/>
    <w:rsid w:val="00B72D2C"/>
    <w:rsid w:val="00B72D51"/>
    <w:rsid w:val="00B72D64"/>
    <w:rsid w:val="00B72D7A"/>
    <w:rsid w:val="00B72D84"/>
    <w:rsid w:val="00B72D95"/>
    <w:rsid w:val="00B72DAD"/>
    <w:rsid w:val="00B72DC5"/>
    <w:rsid w:val="00B72DE3"/>
    <w:rsid w:val="00B72DF8"/>
    <w:rsid w:val="00B72E40"/>
    <w:rsid w:val="00B72E6E"/>
    <w:rsid w:val="00B72E90"/>
    <w:rsid w:val="00B72EA6"/>
    <w:rsid w:val="00B72F94"/>
    <w:rsid w:val="00B72FCD"/>
    <w:rsid w:val="00B73002"/>
    <w:rsid w:val="00B73041"/>
    <w:rsid w:val="00B73078"/>
    <w:rsid w:val="00B730A8"/>
    <w:rsid w:val="00B730C0"/>
    <w:rsid w:val="00B73101"/>
    <w:rsid w:val="00B7310D"/>
    <w:rsid w:val="00B73126"/>
    <w:rsid w:val="00B7312D"/>
    <w:rsid w:val="00B731A8"/>
    <w:rsid w:val="00B731B1"/>
    <w:rsid w:val="00B731B2"/>
    <w:rsid w:val="00B731B5"/>
    <w:rsid w:val="00B7320E"/>
    <w:rsid w:val="00B73215"/>
    <w:rsid w:val="00B73220"/>
    <w:rsid w:val="00B73249"/>
    <w:rsid w:val="00B73254"/>
    <w:rsid w:val="00B73263"/>
    <w:rsid w:val="00B73293"/>
    <w:rsid w:val="00B732AE"/>
    <w:rsid w:val="00B732B4"/>
    <w:rsid w:val="00B732CE"/>
    <w:rsid w:val="00B7333A"/>
    <w:rsid w:val="00B7339E"/>
    <w:rsid w:val="00B7341D"/>
    <w:rsid w:val="00B73448"/>
    <w:rsid w:val="00B7344B"/>
    <w:rsid w:val="00B734AC"/>
    <w:rsid w:val="00B7353E"/>
    <w:rsid w:val="00B7355C"/>
    <w:rsid w:val="00B73581"/>
    <w:rsid w:val="00B735C3"/>
    <w:rsid w:val="00B73603"/>
    <w:rsid w:val="00B73611"/>
    <w:rsid w:val="00B7364F"/>
    <w:rsid w:val="00B7367A"/>
    <w:rsid w:val="00B736D8"/>
    <w:rsid w:val="00B7377C"/>
    <w:rsid w:val="00B73796"/>
    <w:rsid w:val="00B7379E"/>
    <w:rsid w:val="00B737BC"/>
    <w:rsid w:val="00B73819"/>
    <w:rsid w:val="00B7385F"/>
    <w:rsid w:val="00B73877"/>
    <w:rsid w:val="00B7389E"/>
    <w:rsid w:val="00B738A1"/>
    <w:rsid w:val="00B738BC"/>
    <w:rsid w:val="00B738C1"/>
    <w:rsid w:val="00B738CF"/>
    <w:rsid w:val="00B7390C"/>
    <w:rsid w:val="00B73934"/>
    <w:rsid w:val="00B73937"/>
    <w:rsid w:val="00B73951"/>
    <w:rsid w:val="00B73956"/>
    <w:rsid w:val="00B739A5"/>
    <w:rsid w:val="00B739A8"/>
    <w:rsid w:val="00B739B4"/>
    <w:rsid w:val="00B739E4"/>
    <w:rsid w:val="00B73A08"/>
    <w:rsid w:val="00B73AAB"/>
    <w:rsid w:val="00B73ADB"/>
    <w:rsid w:val="00B73AFA"/>
    <w:rsid w:val="00B73B26"/>
    <w:rsid w:val="00B73BBD"/>
    <w:rsid w:val="00B73BE2"/>
    <w:rsid w:val="00B73C30"/>
    <w:rsid w:val="00B73C4F"/>
    <w:rsid w:val="00B73CCC"/>
    <w:rsid w:val="00B73D21"/>
    <w:rsid w:val="00B73D44"/>
    <w:rsid w:val="00B73D4D"/>
    <w:rsid w:val="00B73DF6"/>
    <w:rsid w:val="00B73E05"/>
    <w:rsid w:val="00B73E0D"/>
    <w:rsid w:val="00B73E0E"/>
    <w:rsid w:val="00B73E16"/>
    <w:rsid w:val="00B73E71"/>
    <w:rsid w:val="00B73ED4"/>
    <w:rsid w:val="00B73EDA"/>
    <w:rsid w:val="00B73F65"/>
    <w:rsid w:val="00B73FFB"/>
    <w:rsid w:val="00B74046"/>
    <w:rsid w:val="00B7405E"/>
    <w:rsid w:val="00B740A5"/>
    <w:rsid w:val="00B740AF"/>
    <w:rsid w:val="00B74112"/>
    <w:rsid w:val="00B74181"/>
    <w:rsid w:val="00B741B6"/>
    <w:rsid w:val="00B741C3"/>
    <w:rsid w:val="00B741D6"/>
    <w:rsid w:val="00B741E6"/>
    <w:rsid w:val="00B74259"/>
    <w:rsid w:val="00B7426C"/>
    <w:rsid w:val="00B7427A"/>
    <w:rsid w:val="00B742AA"/>
    <w:rsid w:val="00B742E5"/>
    <w:rsid w:val="00B742E9"/>
    <w:rsid w:val="00B742EF"/>
    <w:rsid w:val="00B742FA"/>
    <w:rsid w:val="00B74378"/>
    <w:rsid w:val="00B7439E"/>
    <w:rsid w:val="00B74401"/>
    <w:rsid w:val="00B7440D"/>
    <w:rsid w:val="00B74481"/>
    <w:rsid w:val="00B744B9"/>
    <w:rsid w:val="00B7450D"/>
    <w:rsid w:val="00B74548"/>
    <w:rsid w:val="00B7456A"/>
    <w:rsid w:val="00B74583"/>
    <w:rsid w:val="00B74627"/>
    <w:rsid w:val="00B74655"/>
    <w:rsid w:val="00B74678"/>
    <w:rsid w:val="00B746BF"/>
    <w:rsid w:val="00B746C6"/>
    <w:rsid w:val="00B746E1"/>
    <w:rsid w:val="00B746FF"/>
    <w:rsid w:val="00B7474C"/>
    <w:rsid w:val="00B74760"/>
    <w:rsid w:val="00B74766"/>
    <w:rsid w:val="00B7477B"/>
    <w:rsid w:val="00B7477E"/>
    <w:rsid w:val="00B747D5"/>
    <w:rsid w:val="00B74847"/>
    <w:rsid w:val="00B74873"/>
    <w:rsid w:val="00B748D9"/>
    <w:rsid w:val="00B74924"/>
    <w:rsid w:val="00B749E8"/>
    <w:rsid w:val="00B74A2E"/>
    <w:rsid w:val="00B74A5C"/>
    <w:rsid w:val="00B74AD6"/>
    <w:rsid w:val="00B74AFD"/>
    <w:rsid w:val="00B74B7B"/>
    <w:rsid w:val="00B74BDF"/>
    <w:rsid w:val="00B74C0D"/>
    <w:rsid w:val="00B74C32"/>
    <w:rsid w:val="00B74C76"/>
    <w:rsid w:val="00B74CFB"/>
    <w:rsid w:val="00B74D0F"/>
    <w:rsid w:val="00B74D76"/>
    <w:rsid w:val="00B74D78"/>
    <w:rsid w:val="00B74D93"/>
    <w:rsid w:val="00B74D96"/>
    <w:rsid w:val="00B74DCA"/>
    <w:rsid w:val="00B74DD7"/>
    <w:rsid w:val="00B74DDE"/>
    <w:rsid w:val="00B74DF7"/>
    <w:rsid w:val="00B74E42"/>
    <w:rsid w:val="00B74E44"/>
    <w:rsid w:val="00B74E67"/>
    <w:rsid w:val="00B74E6E"/>
    <w:rsid w:val="00B74EC2"/>
    <w:rsid w:val="00B74F1B"/>
    <w:rsid w:val="00B74F47"/>
    <w:rsid w:val="00B74F87"/>
    <w:rsid w:val="00B74FD1"/>
    <w:rsid w:val="00B74FEB"/>
    <w:rsid w:val="00B74FFD"/>
    <w:rsid w:val="00B75057"/>
    <w:rsid w:val="00B75123"/>
    <w:rsid w:val="00B75159"/>
    <w:rsid w:val="00B7516A"/>
    <w:rsid w:val="00B75195"/>
    <w:rsid w:val="00B751BE"/>
    <w:rsid w:val="00B75250"/>
    <w:rsid w:val="00B75271"/>
    <w:rsid w:val="00B753D7"/>
    <w:rsid w:val="00B753F0"/>
    <w:rsid w:val="00B75428"/>
    <w:rsid w:val="00B7543E"/>
    <w:rsid w:val="00B75451"/>
    <w:rsid w:val="00B75464"/>
    <w:rsid w:val="00B7546D"/>
    <w:rsid w:val="00B75493"/>
    <w:rsid w:val="00B754D6"/>
    <w:rsid w:val="00B7552D"/>
    <w:rsid w:val="00B7553B"/>
    <w:rsid w:val="00B7553F"/>
    <w:rsid w:val="00B75582"/>
    <w:rsid w:val="00B755CF"/>
    <w:rsid w:val="00B755EC"/>
    <w:rsid w:val="00B755ED"/>
    <w:rsid w:val="00B755F1"/>
    <w:rsid w:val="00B755F8"/>
    <w:rsid w:val="00B75621"/>
    <w:rsid w:val="00B7566C"/>
    <w:rsid w:val="00B75680"/>
    <w:rsid w:val="00B75717"/>
    <w:rsid w:val="00B75788"/>
    <w:rsid w:val="00B757DB"/>
    <w:rsid w:val="00B7586F"/>
    <w:rsid w:val="00B7587E"/>
    <w:rsid w:val="00B758AF"/>
    <w:rsid w:val="00B758B1"/>
    <w:rsid w:val="00B758C0"/>
    <w:rsid w:val="00B758FA"/>
    <w:rsid w:val="00B758FB"/>
    <w:rsid w:val="00B75922"/>
    <w:rsid w:val="00B7597C"/>
    <w:rsid w:val="00B75982"/>
    <w:rsid w:val="00B7598B"/>
    <w:rsid w:val="00B75996"/>
    <w:rsid w:val="00B759AB"/>
    <w:rsid w:val="00B75A1F"/>
    <w:rsid w:val="00B75A31"/>
    <w:rsid w:val="00B75A39"/>
    <w:rsid w:val="00B75A6D"/>
    <w:rsid w:val="00B75A85"/>
    <w:rsid w:val="00B75AD0"/>
    <w:rsid w:val="00B75AD1"/>
    <w:rsid w:val="00B75B49"/>
    <w:rsid w:val="00B75B76"/>
    <w:rsid w:val="00B75C2D"/>
    <w:rsid w:val="00B75C37"/>
    <w:rsid w:val="00B75C7F"/>
    <w:rsid w:val="00B75CAF"/>
    <w:rsid w:val="00B75CD0"/>
    <w:rsid w:val="00B75CED"/>
    <w:rsid w:val="00B75D51"/>
    <w:rsid w:val="00B75D6F"/>
    <w:rsid w:val="00B75DA3"/>
    <w:rsid w:val="00B75DA4"/>
    <w:rsid w:val="00B75E05"/>
    <w:rsid w:val="00B75E2C"/>
    <w:rsid w:val="00B75E39"/>
    <w:rsid w:val="00B75EF6"/>
    <w:rsid w:val="00B75EFE"/>
    <w:rsid w:val="00B75F36"/>
    <w:rsid w:val="00B75F4A"/>
    <w:rsid w:val="00B75F5F"/>
    <w:rsid w:val="00B75F7E"/>
    <w:rsid w:val="00B75FA5"/>
    <w:rsid w:val="00B75FD6"/>
    <w:rsid w:val="00B75FED"/>
    <w:rsid w:val="00B75FFB"/>
    <w:rsid w:val="00B7600F"/>
    <w:rsid w:val="00B76026"/>
    <w:rsid w:val="00B76049"/>
    <w:rsid w:val="00B76061"/>
    <w:rsid w:val="00B76081"/>
    <w:rsid w:val="00B76085"/>
    <w:rsid w:val="00B760EC"/>
    <w:rsid w:val="00B760F8"/>
    <w:rsid w:val="00B76154"/>
    <w:rsid w:val="00B76167"/>
    <w:rsid w:val="00B76168"/>
    <w:rsid w:val="00B761AB"/>
    <w:rsid w:val="00B761AC"/>
    <w:rsid w:val="00B7623C"/>
    <w:rsid w:val="00B76276"/>
    <w:rsid w:val="00B7632C"/>
    <w:rsid w:val="00B7633A"/>
    <w:rsid w:val="00B76380"/>
    <w:rsid w:val="00B763B4"/>
    <w:rsid w:val="00B763EE"/>
    <w:rsid w:val="00B76410"/>
    <w:rsid w:val="00B76428"/>
    <w:rsid w:val="00B76431"/>
    <w:rsid w:val="00B76439"/>
    <w:rsid w:val="00B76446"/>
    <w:rsid w:val="00B7644D"/>
    <w:rsid w:val="00B76574"/>
    <w:rsid w:val="00B765A7"/>
    <w:rsid w:val="00B765D3"/>
    <w:rsid w:val="00B765D9"/>
    <w:rsid w:val="00B765E5"/>
    <w:rsid w:val="00B76611"/>
    <w:rsid w:val="00B76638"/>
    <w:rsid w:val="00B76640"/>
    <w:rsid w:val="00B76648"/>
    <w:rsid w:val="00B76693"/>
    <w:rsid w:val="00B766D8"/>
    <w:rsid w:val="00B76755"/>
    <w:rsid w:val="00B7675E"/>
    <w:rsid w:val="00B7677B"/>
    <w:rsid w:val="00B76790"/>
    <w:rsid w:val="00B7684F"/>
    <w:rsid w:val="00B7685E"/>
    <w:rsid w:val="00B7688E"/>
    <w:rsid w:val="00B768B3"/>
    <w:rsid w:val="00B7691C"/>
    <w:rsid w:val="00B76920"/>
    <w:rsid w:val="00B7694D"/>
    <w:rsid w:val="00B7696D"/>
    <w:rsid w:val="00B76977"/>
    <w:rsid w:val="00B76995"/>
    <w:rsid w:val="00B769A3"/>
    <w:rsid w:val="00B769BD"/>
    <w:rsid w:val="00B769DA"/>
    <w:rsid w:val="00B76A80"/>
    <w:rsid w:val="00B76AC4"/>
    <w:rsid w:val="00B76B06"/>
    <w:rsid w:val="00B76B0B"/>
    <w:rsid w:val="00B76B21"/>
    <w:rsid w:val="00B76BC3"/>
    <w:rsid w:val="00B76BD9"/>
    <w:rsid w:val="00B76BE6"/>
    <w:rsid w:val="00B76BF4"/>
    <w:rsid w:val="00B76CC5"/>
    <w:rsid w:val="00B76CD1"/>
    <w:rsid w:val="00B76DD2"/>
    <w:rsid w:val="00B76DDF"/>
    <w:rsid w:val="00B76DF6"/>
    <w:rsid w:val="00B76E4F"/>
    <w:rsid w:val="00B76EA0"/>
    <w:rsid w:val="00B76ECC"/>
    <w:rsid w:val="00B76EFB"/>
    <w:rsid w:val="00B76F3F"/>
    <w:rsid w:val="00B76F9E"/>
    <w:rsid w:val="00B76FDF"/>
    <w:rsid w:val="00B7701E"/>
    <w:rsid w:val="00B7704B"/>
    <w:rsid w:val="00B770AB"/>
    <w:rsid w:val="00B770E9"/>
    <w:rsid w:val="00B77121"/>
    <w:rsid w:val="00B7713E"/>
    <w:rsid w:val="00B7714E"/>
    <w:rsid w:val="00B771FF"/>
    <w:rsid w:val="00B77211"/>
    <w:rsid w:val="00B77236"/>
    <w:rsid w:val="00B77277"/>
    <w:rsid w:val="00B77326"/>
    <w:rsid w:val="00B7738D"/>
    <w:rsid w:val="00B77398"/>
    <w:rsid w:val="00B773AD"/>
    <w:rsid w:val="00B773B0"/>
    <w:rsid w:val="00B77405"/>
    <w:rsid w:val="00B7742C"/>
    <w:rsid w:val="00B774D6"/>
    <w:rsid w:val="00B774E7"/>
    <w:rsid w:val="00B77557"/>
    <w:rsid w:val="00B77561"/>
    <w:rsid w:val="00B7765F"/>
    <w:rsid w:val="00B7766A"/>
    <w:rsid w:val="00B77764"/>
    <w:rsid w:val="00B777AC"/>
    <w:rsid w:val="00B777DE"/>
    <w:rsid w:val="00B7780E"/>
    <w:rsid w:val="00B7781A"/>
    <w:rsid w:val="00B7788A"/>
    <w:rsid w:val="00B778C6"/>
    <w:rsid w:val="00B778CC"/>
    <w:rsid w:val="00B77954"/>
    <w:rsid w:val="00B77984"/>
    <w:rsid w:val="00B779A6"/>
    <w:rsid w:val="00B779E4"/>
    <w:rsid w:val="00B779EE"/>
    <w:rsid w:val="00B77A49"/>
    <w:rsid w:val="00B77A7B"/>
    <w:rsid w:val="00B77A81"/>
    <w:rsid w:val="00B77A8A"/>
    <w:rsid w:val="00B77A9F"/>
    <w:rsid w:val="00B77B4F"/>
    <w:rsid w:val="00B77B54"/>
    <w:rsid w:val="00B77B59"/>
    <w:rsid w:val="00B77B77"/>
    <w:rsid w:val="00B77B89"/>
    <w:rsid w:val="00B77BA2"/>
    <w:rsid w:val="00B77CC5"/>
    <w:rsid w:val="00B77CE8"/>
    <w:rsid w:val="00B77CFD"/>
    <w:rsid w:val="00B77D64"/>
    <w:rsid w:val="00B77D68"/>
    <w:rsid w:val="00B77DB8"/>
    <w:rsid w:val="00B77DE3"/>
    <w:rsid w:val="00B77DEF"/>
    <w:rsid w:val="00B77DF7"/>
    <w:rsid w:val="00B77E37"/>
    <w:rsid w:val="00B77E57"/>
    <w:rsid w:val="00B77E71"/>
    <w:rsid w:val="00B77E94"/>
    <w:rsid w:val="00B77EB2"/>
    <w:rsid w:val="00B77EB9"/>
    <w:rsid w:val="00B77EC7"/>
    <w:rsid w:val="00B77EEF"/>
    <w:rsid w:val="00B77F0D"/>
    <w:rsid w:val="00B77F45"/>
    <w:rsid w:val="00B77F5F"/>
    <w:rsid w:val="00B77FA6"/>
    <w:rsid w:val="00B80011"/>
    <w:rsid w:val="00B80035"/>
    <w:rsid w:val="00B80063"/>
    <w:rsid w:val="00B8008B"/>
    <w:rsid w:val="00B800A7"/>
    <w:rsid w:val="00B800E3"/>
    <w:rsid w:val="00B80126"/>
    <w:rsid w:val="00B8012B"/>
    <w:rsid w:val="00B8012C"/>
    <w:rsid w:val="00B801A7"/>
    <w:rsid w:val="00B801C0"/>
    <w:rsid w:val="00B801DC"/>
    <w:rsid w:val="00B801F7"/>
    <w:rsid w:val="00B80281"/>
    <w:rsid w:val="00B802B4"/>
    <w:rsid w:val="00B802D1"/>
    <w:rsid w:val="00B8035F"/>
    <w:rsid w:val="00B8036D"/>
    <w:rsid w:val="00B80379"/>
    <w:rsid w:val="00B803B6"/>
    <w:rsid w:val="00B80416"/>
    <w:rsid w:val="00B8041E"/>
    <w:rsid w:val="00B80431"/>
    <w:rsid w:val="00B80453"/>
    <w:rsid w:val="00B80465"/>
    <w:rsid w:val="00B804BB"/>
    <w:rsid w:val="00B804D3"/>
    <w:rsid w:val="00B804D4"/>
    <w:rsid w:val="00B8055D"/>
    <w:rsid w:val="00B805D2"/>
    <w:rsid w:val="00B8061E"/>
    <w:rsid w:val="00B80649"/>
    <w:rsid w:val="00B80693"/>
    <w:rsid w:val="00B806A4"/>
    <w:rsid w:val="00B806B3"/>
    <w:rsid w:val="00B806E8"/>
    <w:rsid w:val="00B80713"/>
    <w:rsid w:val="00B80714"/>
    <w:rsid w:val="00B80754"/>
    <w:rsid w:val="00B80888"/>
    <w:rsid w:val="00B808C8"/>
    <w:rsid w:val="00B808D5"/>
    <w:rsid w:val="00B80957"/>
    <w:rsid w:val="00B809BF"/>
    <w:rsid w:val="00B809EF"/>
    <w:rsid w:val="00B80A19"/>
    <w:rsid w:val="00B80A8E"/>
    <w:rsid w:val="00B80AB8"/>
    <w:rsid w:val="00B80B02"/>
    <w:rsid w:val="00B80B99"/>
    <w:rsid w:val="00B80BE7"/>
    <w:rsid w:val="00B80BED"/>
    <w:rsid w:val="00B80C16"/>
    <w:rsid w:val="00B80C2A"/>
    <w:rsid w:val="00B80C5C"/>
    <w:rsid w:val="00B80C65"/>
    <w:rsid w:val="00B80CCE"/>
    <w:rsid w:val="00B80CF6"/>
    <w:rsid w:val="00B80D72"/>
    <w:rsid w:val="00B80DED"/>
    <w:rsid w:val="00B80DFC"/>
    <w:rsid w:val="00B80E3E"/>
    <w:rsid w:val="00B80E3F"/>
    <w:rsid w:val="00B80E5B"/>
    <w:rsid w:val="00B80E77"/>
    <w:rsid w:val="00B80E82"/>
    <w:rsid w:val="00B80E95"/>
    <w:rsid w:val="00B80E97"/>
    <w:rsid w:val="00B80FC3"/>
    <w:rsid w:val="00B80FF2"/>
    <w:rsid w:val="00B81067"/>
    <w:rsid w:val="00B81117"/>
    <w:rsid w:val="00B81158"/>
    <w:rsid w:val="00B8118D"/>
    <w:rsid w:val="00B811F6"/>
    <w:rsid w:val="00B81261"/>
    <w:rsid w:val="00B812B0"/>
    <w:rsid w:val="00B812C8"/>
    <w:rsid w:val="00B81337"/>
    <w:rsid w:val="00B81339"/>
    <w:rsid w:val="00B813C8"/>
    <w:rsid w:val="00B813D2"/>
    <w:rsid w:val="00B81401"/>
    <w:rsid w:val="00B81404"/>
    <w:rsid w:val="00B81423"/>
    <w:rsid w:val="00B8142B"/>
    <w:rsid w:val="00B8143E"/>
    <w:rsid w:val="00B8144D"/>
    <w:rsid w:val="00B8145B"/>
    <w:rsid w:val="00B81461"/>
    <w:rsid w:val="00B814B2"/>
    <w:rsid w:val="00B814D4"/>
    <w:rsid w:val="00B814E7"/>
    <w:rsid w:val="00B81555"/>
    <w:rsid w:val="00B8155E"/>
    <w:rsid w:val="00B81574"/>
    <w:rsid w:val="00B8157B"/>
    <w:rsid w:val="00B815A2"/>
    <w:rsid w:val="00B815D2"/>
    <w:rsid w:val="00B81653"/>
    <w:rsid w:val="00B8168D"/>
    <w:rsid w:val="00B8173A"/>
    <w:rsid w:val="00B8177E"/>
    <w:rsid w:val="00B81797"/>
    <w:rsid w:val="00B817A8"/>
    <w:rsid w:val="00B817C5"/>
    <w:rsid w:val="00B817D8"/>
    <w:rsid w:val="00B81820"/>
    <w:rsid w:val="00B81829"/>
    <w:rsid w:val="00B8184F"/>
    <w:rsid w:val="00B81852"/>
    <w:rsid w:val="00B81886"/>
    <w:rsid w:val="00B8188C"/>
    <w:rsid w:val="00B818D6"/>
    <w:rsid w:val="00B8191A"/>
    <w:rsid w:val="00B81938"/>
    <w:rsid w:val="00B81A8C"/>
    <w:rsid w:val="00B81A92"/>
    <w:rsid w:val="00B81AC5"/>
    <w:rsid w:val="00B81AD5"/>
    <w:rsid w:val="00B81AE4"/>
    <w:rsid w:val="00B81BA1"/>
    <w:rsid w:val="00B81BB8"/>
    <w:rsid w:val="00B81C3F"/>
    <w:rsid w:val="00B81C60"/>
    <w:rsid w:val="00B81C79"/>
    <w:rsid w:val="00B81C83"/>
    <w:rsid w:val="00B81CC1"/>
    <w:rsid w:val="00B81CD7"/>
    <w:rsid w:val="00B81D4B"/>
    <w:rsid w:val="00B81D69"/>
    <w:rsid w:val="00B81D76"/>
    <w:rsid w:val="00B81D86"/>
    <w:rsid w:val="00B81DAB"/>
    <w:rsid w:val="00B81E74"/>
    <w:rsid w:val="00B81E82"/>
    <w:rsid w:val="00B81EC7"/>
    <w:rsid w:val="00B81F0C"/>
    <w:rsid w:val="00B81F26"/>
    <w:rsid w:val="00B81F6B"/>
    <w:rsid w:val="00B81FE3"/>
    <w:rsid w:val="00B81FE4"/>
    <w:rsid w:val="00B8200A"/>
    <w:rsid w:val="00B82015"/>
    <w:rsid w:val="00B8204C"/>
    <w:rsid w:val="00B820A1"/>
    <w:rsid w:val="00B820E1"/>
    <w:rsid w:val="00B82148"/>
    <w:rsid w:val="00B82159"/>
    <w:rsid w:val="00B82196"/>
    <w:rsid w:val="00B821C0"/>
    <w:rsid w:val="00B821E6"/>
    <w:rsid w:val="00B8223A"/>
    <w:rsid w:val="00B82266"/>
    <w:rsid w:val="00B822D5"/>
    <w:rsid w:val="00B82329"/>
    <w:rsid w:val="00B82330"/>
    <w:rsid w:val="00B82359"/>
    <w:rsid w:val="00B82370"/>
    <w:rsid w:val="00B823AB"/>
    <w:rsid w:val="00B823D5"/>
    <w:rsid w:val="00B823E1"/>
    <w:rsid w:val="00B823E9"/>
    <w:rsid w:val="00B823FC"/>
    <w:rsid w:val="00B8241A"/>
    <w:rsid w:val="00B82424"/>
    <w:rsid w:val="00B82454"/>
    <w:rsid w:val="00B824B4"/>
    <w:rsid w:val="00B8251D"/>
    <w:rsid w:val="00B8258E"/>
    <w:rsid w:val="00B82596"/>
    <w:rsid w:val="00B8259E"/>
    <w:rsid w:val="00B825B5"/>
    <w:rsid w:val="00B825C8"/>
    <w:rsid w:val="00B825CA"/>
    <w:rsid w:val="00B825F4"/>
    <w:rsid w:val="00B82640"/>
    <w:rsid w:val="00B8269E"/>
    <w:rsid w:val="00B826B9"/>
    <w:rsid w:val="00B826F2"/>
    <w:rsid w:val="00B82709"/>
    <w:rsid w:val="00B82737"/>
    <w:rsid w:val="00B82744"/>
    <w:rsid w:val="00B82776"/>
    <w:rsid w:val="00B82777"/>
    <w:rsid w:val="00B827EA"/>
    <w:rsid w:val="00B8281C"/>
    <w:rsid w:val="00B82821"/>
    <w:rsid w:val="00B82868"/>
    <w:rsid w:val="00B82878"/>
    <w:rsid w:val="00B828C4"/>
    <w:rsid w:val="00B8292E"/>
    <w:rsid w:val="00B82943"/>
    <w:rsid w:val="00B82944"/>
    <w:rsid w:val="00B82988"/>
    <w:rsid w:val="00B82A0B"/>
    <w:rsid w:val="00B82A3B"/>
    <w:rsid w:val="00B82A41"/>
    <w:rsid w:val="00B82AA8"/>
    <w:rsid w:val="00B82AF1"/>
    <w:rsid w:val="00B82B07"/>
    <w:rsid w:val="00B82B30"/>
    <w:rsid w:val="00B82B6E"/>
    <w:rsid w:val="00B82BA1"/>
    <w:rsid w:val="00B82BA4"/>
    <w:rsid w:val="00B82BC0"/>
    <w:rsid w:val="00B82C4B"/>
    <w:rsid w:val="00B82C81"/>
    <w:rsid w:val="00B82C93"/>
    <w:rsid w:val="00B82C9D"/>
    <w:rsid w:val="00B82CAA"/>
    <w:rsid w:val="00B82DD4"/>
    <w:rsid w:val="00B82E16"/>
    <w:rsid w:val="00B82E17"/>
    <w:rsid w:val="00B82E4F"/>
    <w:rsid w:val="00B82E61"/>
    <w:rsid w:val="00B82E92"/>
    <w:rsid w:val="00B82EE3"/>
    <w:rsid w:val="00B82FAE"/>
    <w:rsid w:val="00B82FC7"/>
    <w:rsid w:val="00B82FF2"/>
    <w:rsid w:val="00B83029"/>
    <w:rsid w:val="00B8302E"/>
    <w:rsid w:val="00B83033"/>
    <w:rsid w:val="00B83062"/>
    <w:rsid w:val="00B83069"/>
    <w:rsid w:val="00B83087"/>
    <w:rsid w:val="00B830AB"/>
    <w:rsid w:val="00B830D8"/>
    <w:rsid w:val="00B830E0"/>
    <w:rsid w:val="00B83121"/>
    <w:rsid w:val="00B83127"/>
    <w:rsid w:val="00B831AF"/>
    <w:rsid w:val="00B831C3"/>
    <w:rsid w:val="00B831DB"/>
    <w:rsid w:val="00B831DC"/>
    <w:rsid w:val="00B8323F"/>
    <w:rsid w:val="00B83263"/>
    <w:rsid w:val="00B83293"/>
    <w:rsid w:val="00B8329A"/>
    <w:rsid w:val="00B83302"/>
    <w:rsid w:val="00B83322"/>
    <w:rsid w:val="00B83349"/>
    <w:rsid w:val="00B8335C"/>
    <w:rsid w:val="00B8338C"/>
    <w:rsid w:val="00B833AC"/>
    <w:rsid w:val="00B833F2"/>
    <w:rsid w:val="00B83437"/>
    <w:rsid w:val="00B83497"/>
    <w:rsid w:val="00B834E7"/>
    <w:rsid w:val="00B834EA"/>
    <w:rsid w:val="00B8351E"/>
    <w:rsid w:val="00B8352D"/>
    <w:rsid w:val="00B8357C"/>
    <w:rsid w:val="00B83586"/>
    <w:rsid w:val="00B835DD"/>
    <w:rsid w:val="00B835F6"/>
    <w:rsid w:val="00B8360B"/>
    <w:rsid w:val="00B83696"/>
    <w:rsid w:val="00B8373F"/>
    <w:rsid w:val="00B837D6"/>
    <w:rsid w:val="00B83814"/>
    <w:rsid w:val="00B83825"/>
    <w:rsid w:val="00B83895"/>
    <w:rsid w:val="00B838A3"/>
    <w:rsid w:val="00B838AB"/>
    <w:rsid w:val="00B83909"/>
    <w:rsid w:val="00B83916"/>
    <w:rsid w:val="00B8392E"/>
    <w:rsid w:val="00B83949"/>
    <w:rsid w:val="00B83A02"/>
    <w:rsid w:val="00B83A04"/>
    <w:rsid w:val="00B83A13"/>
    <w:rsid w:val="00B83A18"/>
    <w:rsid w:val="00B83A6D"/>
    <w:rsid w:val="00B83A79"/>
    <w:rsid w:val="00B83A82"/>
    <w:rsid w:val="00B83A92"/>
    <w:rsid w:val="00B83AC9"/>
    <w:rsid w:val="00B83B4A"/>
    <w:rsid w:val="00B83B54"/>
    <w:rsid w:val="00B83B8A"/>
    <w:rsid w:val="00B83B9B"/>
    <w:rsid w:val="00B83B9E"/>
    <w:rsid w:val="00B83BF3"/>
    <w:rsid w:val="00B83C57"/>
    <w:rsid w:val="00B83CA2"/>
    <w:rsid w:val="00B83CD8"/>
    <w:rsid w:val="00B83CF3"/>
    <w:rsid w:val="00B83CFA"/>
    <w:rsid w:val="00B83D24"/>
    <w:rsid w:val="00B83D75"/>
    <w:rsid w:val="00B83DA6"/>
    <w:rsid w:val="00B83DAC"/>
    <w:rsid w:val="00B83DF8"/>
    <w:rsid w:val="00B83E20"/>
    <w:rsid w:val="00B83E2D"/>
    <w:rsid w:val="00B83EB5"/>
    <w:rsid w:val="00B83ECB"/>
    <w:rsid w:val="00B83F01"/>
    <w:rsid w:val="00B83F1D"/>
    <w:rsid w:val="00B83F35"/>
    <w:rsid w:val="00B83FA2"/>
    <w:rsid w:val="00B83FB3"/>
    <w:rsid w:val="00B83FE5"/>
    <w:rsid w:val="00B83FE8"/>
    <w:rsid w:val="00B840C9"/>
    <w:rsid w:val="00B84154"/>
    <w:rsid w:val="00B8416C"/>
    <w:rsid w:val="00B8418D"/>
    <w:rsid w:val="00B84194"/>
    <w:rsid w:val="00B84197"/>
    <w:rsid w:val="00B84223"/>
    <w:rsid w:val="00B84239"/>
    <w:rsid w:val="00B84264"/>
    <w:rsid w:val="00B84288"/>
    <w:rsid w:val="00B84289"/>
    <w:rsid w:val="00B842CB"/>
    <w:rsid w:val="00B842DB"/>
    <w:rsid w:val="00B842E1"/>
    <w:rsid w:val="00B84312"/>
    <w:rsid w:val="00B84334"/>
    <w:rsid w:val="00B84350"/>
    <w:rsid w:val="00B84383"/>
    <w:rsid w:val="00B843D6"/>
    <w:rsid w:val="00B843EB"/>
    <w:rsid w:val="00B84442"/>
    <w:rsid w:val="00B84452"/>
    <w:rsid w:val="00B84483"/>
    <w:rsid w:val="00B84486"/>
    <w:rsid w:val="00B844C2"/>
    <w:rsid w:val="00B844CC"/>
    <w:rsid w:val="00B84505"/>
    <w:rsid w:val="00B84532"/>
    <w:rsid w:val="00B845A2"/>
    <w:rsid w:val="00B845F5"/>
    <w:rsid w:val="00B845FB"/>
    <w:rsid w:val="00B84668"/>
    <w:rsid w:val="00B8471B"/>
    <w:rsid w:val="00B8472D"/>
    <w:rsid w:val="00B8477D"/>
    <w:rsid w:val="00B84862"/>
    <w:rsid w:val="00B848BD"/>
    <w:rsid w:val="00B848DC"/>
    <w:rsid w:val="00B84935"/>
    <w:rsid w:val="00B84939"/>
    <w:rsid w:val="00B849A8"/>
    <w:rsid w:val="00B84A01"/>
    <w:rsid w:val="00B84A24"/>
    <w:rsid w:val="00B84A65"/>
    <w:rsid w:val="00B84ABD"/>
    <w:rsid w:val="00B84ABE"/>
    <w:rsid w:val="00B84ACA"/>
    <w:rsid w:val="00B84AF6"/>
    <w:rsid w:val="00B84B49"/>
    <w:rsid w:val="00B84B8A"/>
    <w:rsid w:val="00B84B9A"/>
    <w:rsid w:val="00B84BF9"/>
    <w:rsid w:val="00B84C1E"/>
    <w:rsid w:val="00B84CAF"/>
    <w:rsid w:val="00B84CB5"/>
    <w:rsid w:val="00B84D1C"/>
    <w:rsid w:val="00B84D23"/>
    <w:rsid w:val="00B84D42"/>
    <w:rsid w:val="00B84D89"/>
    <w:rsid w:val="00B84D94"/>
    <w:rsid w:val="00B84DCA"/>
    <w:rsid w:val="00B84DE5"/>
    <w:rsid w:val="00B84DFB"/>
    <w:rsid w:val="00B84E06"/>
    <w:rsid w:val="00B84E8C"/>
    <w:rsid w:val="00B84E90"/>
    <w:rsid w:val="00B84E9B"/>
    <w:rsid w:val="00B84EDA"/>
    <w:rsid w:val="00B84F1E"/>
    <w:rsid w:val="00B84F3F"/>
    <w:rsid w:val="00B84F5E"/>
    <w:rsid w:val="00B84F68"/>
    <w:rsid w:val="00B84F78"/>
    <w:rsid w:val="00B84F81"/>
    <w:rsid w:val="00B84F8C"/>
    <w:rsid w:val="00B84FD7"/>
    <w:rsid w:val="00B84FF7"/>
    <w:rsid w:val="00B84FFB"/>
    <w:rsid w:val="00B8503D"/>
    <w:rsid w:val="00B85050"/>
    <w:rsid w:val="00B85053"/>
    <w:rsid w:val="00B850C5"/>
    <w:rsid w:val="00B850DA"/>
    <w:rsid w:val="00B85109"/>
    <w:rsid w:val="00B85161"/>
    <w:rsid w:val="00B8518F"/>
    <w:rsid w:val="00B85248"/>
    <w:rsid w:val="00B8525A"/>
    <w:rsid w:val="00B85294"/>
    <w:rsid w:val="00B852DA"/>
    <w:rsid w:val="00B852EF"/>
    <w:rsid w:val="00B8533D"/>
    <w:rsid w:val="00B85374"/>
    <w:rsid w:val="00B8537D"/>
    <w:rsid w:val="00B8538A"/>
    <w:rsid w:val="00B853AA"/>
    <w:rsid w:val="00B853BD"/>
    <w:rsid w:val="00B853C4"/>
    <w:rsid w:val="00B853D1"/>
    <w:rsid w:val="00B853E9"/>
    <w:rsid w:val="00B85427"/>
    <w:rsid w:val="00B85457"/>
    <w:rsid w:val="00B85458"/>
    <w:rsid w:val="00B85475"/>
    <w:rsid w:val="00B85486"/>
    <w:rsid w:val="00B854F1"/>
    <w:rsid w:val="00B854FD"/>
    <w:rsid w:val="00B8563A"/>
    <w:rsid w:val="00B85654"/>
    <w:rsid w:val="00B856BC"/>
    <w:rsid w:val="00B85738"/>
    <w:rsid w:val="00B85756"/>
    <w:rsid w:val="00B8579C"/>
    <w:rsid w:val="00B857D5"/>
    <w:rsid w:val="00B857F7"/>
    <w:rsid w:val="00B85815"/>
    <w:rsid w:val="00B8582F"/>
    <w:rsid w:val="00B8586B"/>
    <w:rsid w:val="00B8586F"/>
    <w:rsid w:val="00B85870"/>
    <w:rsid w:val="00B858A8"/>
    <w:rsid w:val="00B858C1"/>
    <w:rsid w:val="00B858CB"/>
    <w:rsid w:val="00B85922"/>
    <w:rsid w:val="00B8592C"/>
    <w:rsid w:val="00B85931"/>
    <w:rsid w:val="00B85946"/>
    <w:rsid w:val="00B859A2"/>
    <w:rsid w:val="00B859B1"/>
    <w:rsid w:val="00B859D5"/>
    <w:rsid w:val="00B85A0C"/>
    <w:rsid w:val="00B85A50"/>
    <w:rsid w:val="00B85A89"/>
    <w:rsid w:val="00B85A98"/>
    <w:rsid w:val="00B85ADD"/>
    <w:rsid w:val="00B85B67"/>
    <w:rsid w:val="00B85B7C"/>
    <w:rsid w:val="00B85BA0"/>
    <w:rsid w:val="00B85BA6"/>
    <w:rsid w:val="00B85C08"/>
    <w:rsid w:val="00B85CC6"/>
    <w:rsid w:val="00B85D1D"/>
    <w:rsid w:val="00B85DA4"/>
    <w:rsid w:val="00B85E2F"/>
    <w:rsid w:val="00B85E55"/>
    <w:rsid w:val="00B85EAE"/>
    <w:rsid w:val="00B85F13"/>
    <w:rsid w:val="00B85F22"/>
    <w:rsid w:val="00B85F2D"/>
    <w:rsid w:val="00B85FA5"/>
    <w:rsid w:val="00B85FC3"/>
    <w:rsid w:val="00B86000"/>
    <w:rsid w:val="00B86056"/>
    <w:rsid w:val="00B86062"/>
    <w:rsid w:val="00B86100"/>
    <w:rsid w:val="00B8610F"/>
    <w:rsid w:val="00B86110"/>
    <w:rsid w:val="00B8617F"/>
    <w:rsid w:val="00B86186"/>
    <w:rsid w:val="00B861F6"/>
    <w:rsid w:val="00B86221"/>
    <w:rsid w:val="00B8622F"/>
    <w:rsid w:val="00B86245"/>
    <w:rsid w:val="00B86265"/>
    <w:rsid w:val="00B86298"/>
    <w:rsid w:val="00B862B4"/>
    <w:rsid w:val="00B8635E"/>
    <w:rsid w:val="00B8637F"/>
    <w:rsid w:val="00B863D4"/>
    <w:rsid w:val="00B86443"/>
    <w:rsid w:val="00B8645E"/>
    <w:rsid w:val="00B864AE"/>
    <w:rsid w:val="00B86514"/>
    <w:rsid w:val="00B86538"/>
    <w:rsid w:val="00B8655F"/>
    <w:rsid w:val="00B8659D"/>
    <w:rsid w:val="00B865A2"/>
    <w:rsid w:val="00B865EF"/>
    <w:rsid w:val="00B865F3"/>
    <w:rsid w:val="00B86633"/>
    <w:rsid w:val="00B86690"/>
    <w:rsid w:val="00B866B4"/>
    <w:rsid w:val="00B866B7"/>
    <w:rsid w:val="00B866BA"/>
    <w:rsid w:val="00B8671B"/>
    <w:rsid w:val="00B8677A"/>
    <w:rsid w:val="00B86811"/>
    <w:rsid w:val="00B86819"/>
    <w:rsid w:val="00B86845"/>
    <w:rsid w:val="00B869CF"/>
    <w:rsid w:val="00B869D8"/>
    <w:rsid w:val="00B86A3C"/>
    <w:rsid w:val="00B86A4C"/>
    <w:rsid w:val="00B86AC6"/>
    <w:rsid w:val="00B86AE4"/>
    <w:rsid w:val="00B86B0E"/>
    <w:rsid w:val="00B86B23"/>
    <w:rsid w:val="00B86BB0"/>
    <w:rsid w:val="00B86C20"/>
    <w:rsid w:val="00B86C7D"/>
    <w:rsid w:val="00B86CAD"/>
    <w:rsid w:val="00B86CC0"/>
    <w:rsid w:val="00B86CF0"/>
    <w:rsid w:val="00B86D17"/>
    <w:rsid w:val="00B86D21"/>
    <w:rsid w:val="00B86D63"/>
    <w:rsid w:val="00B86D70"/>
    <w:rsid w:val="00B86D90"/>
    <w:rsid w:val="00B86D96"/>
    <w:rsid w:val="00B86DB1"/>
    <w:rsid w:val="00B86DCC"/>
    <w:rsid w:val="00B86DE5"/>
    <w:rsid w:val="00B86E5C"/>
    <w:rsid w:val="00B86E75"/>
    <w:rsid w:val="00B86E85"/>
    <w:rsid w:val="00B86ECA"/>
    <w:rsid w:val="00B86EEE"/>
    <w:rsid w:val="00B86FCF"/>
    <w:rsid w:val="00B86FFF"/>
    <w:rsid w:val="00B87011"/>
    <w:rsid w:val="00B87086"/>
    <w:rsid w:val="00B870A8"/>
    <w:rsid w:val="00B870DF"/>
    <w:rsid w:val="00B8716C"/>
    <w:rsid w:val="00B87172"/>
    <w:rsid w:val="00B87180"/>
    <w:rsid w:val="00B8719F"/>
    <w:rsid w:val="00B871AB"/>
    <w:rsid w:val="00B871B4"/>
    <w:rsid w:val="00B871BC"/>
    <w:rsid w:val="00B87243"/>
    <w:rsid w:val="00B8724C"/>
    <w:rsid w:val="00B87277"/>
    <w:rsid w:val="00B8727B"/>
    <w:rsid w:val="00B872E4"/>
    <w:rsid w:val="00B87386"/>
    <w:rsid w:val="00B87396"/>
    <w:rsid w:val="00B8744F"/>
    <w:rsid w:val="00B87469"/>
    <w:rsid w:val="00B8748F"/>
    <w:rsid w:val="00B874BA"/>
    <w:rsid w:val="00B874CE"/>
    <w:rsid w:val="00B874D3"/>
    <w:rsid w:val="00B874D6"/>
    <w:rsid w:val="00B8753F"/>
    <w:rsid w:val="00B87540"/>
    <w:rsid w:val="00B8754A"/>
    <w:rsid w:val="00B87550"/>
    <w:rsid w:val="00B87564"/>
    <w:rsid w:val="00B875B0"/>
    <w:rsid w:val="00B875DA"/>
    <w:rsid w:val="00B8764B"/>
    <w:rsid w:val="00B876DD"/>
    <w:rsid w:val="00B8770D"/>
    <w:rsid w:val="00B87728"/>
    <w:rsid w:val="00B8777F"/>
    <w:rsid w:val="00B87796"/>
    <w:rsid w:val="00B8779E"/>
    <w:rsid w:val="00B877A5"/>
    <w:rsid w:val="00B87807"/>
    <w:rsid w:val="00B87810"/>
    <w:rsid w:val="00B87884"/>
    <w:rsid w:val="00B878A3"/>
    <w:rsid w:val="00B878D3"/>
    <w:rsid w:val="00B878EA"/>
    <w:rsid w:val="00B87922"/>
    <w:rsid w:val="00B87972"/>
    <w:rsid w:val="00B87979"/>
    <w:rsid w:val="00B87990"/>
    <w:rsid w:val="00B879C9"/>
    <w:rsid w:val="00B87A0A"/>
    <w:rsid w:val="00B87AEC"/>
    <w:rsid w:val="00B87B18"/>
    <w:rsid w:val="00B87BA1"/>
    <w:rsid w:val="00B87BC8"/>
    <w:rsid w:val="00B87BD2"/>
    <w:rsid w:val="00B87C68"/>
    <w:rsid w:val="00B87C77"/>
    <w:rsid w:val="00B87C8F"/>
    <w:rsid w:val="00B87CB3"/>
    <w:rsid w:val="00B87CF1"/>
    <w:rsid w:val="00B87CFE"/>
    <w:rsid w:val="00B87D1A"/>
    <w:rsid w:val="00B87D37"/>
    <w:rsid w:val="00B87D46"/>
    <w:rsid w:val="00B87D68"/>
    <w:rsid w:val="00B87DA0"/>
    <w:rsid w:val="00B87DA1"/>
    <w:rsid w:val="00B87DBA"/>
    <w:rsid w:val="00B87DC4"/>
    <w:rsid w:val="00B87DD3"/>
    <w:rsid w:val="00B87DD6"/>
    <w:rsid w:val="00B87DD9"/>
    <w:rsid w:val="00B87DEA"/>
    <w:rsid w:val="00B87DF3"/>
    <w:rsid w:val="00B87E24"/>
    <w:rsid w:val="00B87E4D"/>
    <w:rsid w:val="00B87EAD"/>
    <w:rsid w:val="00B87EB3"/>
    <w:rsid w:val="00B87EB9"/>
    <w:rsid w:val="00B87F1D"/>
    <w:rsid w:val="00B87F29"/>
    <w:rsid w:val="00B87F56"/>
    <w:rsid w:val="00B87F64"/>
    <w:rsid w:val="00B87F87"/>
    <w:rsid w:val="00B87F93"/>
    <w:rsid w:val="00B87FEC"/>
    <w:rsid w:val="00B90031"/>
    <w:rsid w:val="00B90039"/>
    <w:rsid w:val="00B90040"/>
    <w:rsid w:val="00B90060"/>
    <w:rsid w:val="00B90087"/>
    <w:rsid w:val="00B900A1"/>
    <w:rsid w:val="00B900BE"/>
    <w:rsid w:val="00B900C2"/>
    <w:rsid w:val="00B900DF"/>
    <w:rsid w:val="00B900F9"/>
    <w:rsid w:val="00B90110"/>
    <w:rsid w:val="00B90115"/>
    <w:rsid w:val="00B9011A"/>
    <w:rsid w:val="00B9012A"/>
    <w:rsid w:val="00B90143"/>
    <w:rsid w:val="00B9015C"/>
    <w:rsid w:val="00B90188"/>
    <w:rsid w:val="00B901F8"/>
    <w:rsid w:val="00B9020E"/>
    <w:rsid w:val="00B90238"/>
    <w:rsid w:val="00B9029C"/>
    <w:rsid w:val="00B9038A"/>
    <w:rsid w:val="00B903FE"/>
    <w:rsid w:val="00B90415"/>
    <w:rsid w:val="00B90419"/>
    <w:rsid w:val="00B90468"/>
    <w:rsid w:val="00B90479"/>
    <w:rsid w:val="00B90494"/>
    <w:rsid w:val="00B9052E"/>
    <w:rsid w:val="00B90540"/>
    <w:rsid w:val="00B9057F"/>
    <w:rsid w:val="00B90583"/>
    <w:rsid w:val="00B905D7"/>
    <w:rsid w:val="00B905ED"/>
    <w:rsid w:val="00B90645"/>
    <w:rsid w:val="00B90672"/>
    <w:rsid w:val="00B906BD"/>
    <w:rsid w:val="00B906C3"/>
    <w:rsid w:val="00B906D2"/>
    <w:rsid w:val="00B9072A"/>
    <w:rsid w:val="00B9072F"/>
    <w:rsid w:val="00B90766"/>
    <w:rsid w:val="00B90787"/>
    <w:rsid w:val="00B907FD"/>
    <w:rsid w:val="00B908E7"/>
    <w:rsid w:val="00B908F0"/>
    <w:rsid w:val="00B9091B"/>
    <w:rsid w:val="00B9099D"/>
    <w:rsid w:val="00B909A9"/>
    <w:rsid w:val="00B90A3C"/>
    <w:rsid w:val="00B90A71"/>
    <w:rsid w:val="00B90A76"/>
    <w:rsid w:val="00B90A79"/>
    <w:rsid w:val="00B90A93"/>
    <w:rsid w:val="00B90AB8"/>
    <w:rsid w:val="00B90ACA"/>
    <w:rsid w:val="00B90AE8"/>
    <w:rsid w:val="00B90AFD"/>
    <w:rsid w:val="00B90BB5"/>
    <w:rsid w:val="00B90BC3"/>
    <w:rsid w:val="00B90BE2"/>
    <w:rsid w:val="00B90C02"/>
    <w:rsid w:val="00B90C3E"/>
    <w:rsid w:val="00B90C93"/>
    <w:rsid w:val="00B90CA8"/>
    <w:rsid w:val="00B90CAC"/>
    <w:rsid w:val="00B90D0F"/>
    <w:rsid w:val="00B90D44"/>
    <w:rsid w:val="00B90D4C"/>
    <w:rsid w:val="00B90D58"/>
    <w:rsid w:val="00B90D79"/>
    <w:rsid w:val="00B90D7D"/>
    <w:rsid w:val="00B90D94"/>
    <w:rsid w:val="00B90D96"/>
    <w:rsid w:val="00B90DB3"/>
    <w:rsid w:val="00B90DBB"/>
    <w:rsid w:val="00B90DC9"/>
    <w:rsid w:val="00B90E5C"/>
    <w:rsid w:val="00B90E61"/>
    <w:rsid w:val="00B90EA8"/>
    <w:rsid w:val="00B90EC6"/>
    <w:rsid w:val="00B90F0F"/>
    <w:rsid w:val="00B90F4F"/>
    <w:rsid w:val="00B90F5C"/>
    <w:rsid w:val="00B90F79"/>
    <w:rsid w:val="00B90FF9"/>
    <w:rsid w:val="00B9101E"/>
    <w:rsid w:val="00B91051"/>
    <w:rsid w:val="00B9107D"/>
    <w:rsid w:val="00B910F4"/>
    <w:rsid w:val="00B910FA"/>
    <w:rsid w:val="00B91111"/>
    <w:rsid w:val="00B9118E"/>
    <w:rsid w:val="00B911A0"/>
    <w:rsid w:val="00B912ED"/>
    <w:rsid w:val="00B91306"/>
    <w:rsid w:val="00B91315"/>
    <w:rsid w:val="00B9134E"/>
    <w:rsid w:val="00B913ED"/>
    <w:rsid w:val="00B91409"/>
    <w:rsid w:val="00B9142F"/>
    <w:rsid w:val="00B9143B"/>
    <w:rsid w:val="00B91512"/>
    <w:rsid w:val="00B915C4"/>
    <w:rsid w:val="00B915F2"/>
    <w:rsid w:val="00B9160C"/>
    <w:rsid w:val="00B91650"/>
    <w:rsid w:val="00B9169D"/>
    <w:rsid w:val="00B916EB"/>
    <w:rsid w:val="00B916F7"/>
    <w:rsid w:val="00B91727"/>
    <w:rsid w:val="00B917A3"/>
    <w:rsid w:val="00B917C4"/>
    <w:rsid w:val="00B917D5"/>
    <w:rsid w:val="00B917FF"/>
    <w:rsid w:val="00B91805"/>
    <w:rsid w:val="00B91854"/>
    <w:rsid w:val="00B91863"/>
    <w:rsid w:val="00B91898"/>
    <w:rsid w:val="00B918E5"/>
    <w:rsid w:val="00B91901"/>
    <w:rsid w:val="00B9194F"/>
    <w:rsid w:val="00B91966"/>
    <w:rsid w:val="00B9197F"/>
    <w:rsid w:val="00B919EE"/>
    <w:rsid w:val="00B919FE"/>
    <w:rsid w:val="00B91A3D"/>
    <w:rsid w:val="00B91A40"/>
    <w:rsid w:val="00B91A76"/>
    <w:rsid w:val="00B91AB6"/>
    <w:rsid w:val="00B91B2D"/>
    <w:rsid w:val="00B91B3D"/>
    <w:rsid w:val="00B91B43"/>
    <w:rsid w:val="00B91B4F"/>
    <w:rsid w:val="00B91B98"/>
    <w:rsid w:val="00B91C42"/>
    <w:rsid w:val="00B91C5D"/>
    <w:rsid w:val="00B91C7A"/>
    <w:rsid w:val="00B91CDE"/>
    <w:rsid w:val="00B91D93"/>
    <w:rsid w:val="00B91DDF"/>
    <w:rsid w:val="00B91E1E"/>
    <w:rsid w:val="00B91E27"/>
    <w:rsid w:val="00B91E2E"/>
    <w:rsid w:val="00B91E80"/>
    <w:rsid w:val="00B91E9C"/>
    <w:rsid w:val="00B91EB4"/>
    <w:rsid w:val="00B91ECD"/>
    <w:rsid w:val="00B91ED1"/>
    <w:rsid w:val="00B91EDA"/>
    <w:rsid w:val="00B91F2F"/>
    <w:rsid w:val="00B91F51"/>
    <w:rsid w:val="00B91F97"/>
    <w:rsid w:val="00B91FE5"/>
    <w:rsid w:val="00B91FFE"/>
    <w:rsid w:val="00B9208C"/>
    <w:rsid w:val="00B92099"/>
    <w:rsid w:val="00B920ED"/>
    <w:rsid w:val="00B92139"/>
    <w:rsid w:val="00B9216E"/>
    <w:rsid w:val="00B9218C"/>
    <w:rsid w:val="00B9219C"/>
    <w:rsid w:val="00B921B4"/>
    <w:rsid w:val="00B92225"/>
    <w:rsid w:val="00B9222D"/>
    <w:rsid w:val="00B92241"/>
    <w:rsid w:val="00B92246"/>
    <w:rsid w:val="00B9224A"/>
    <w:rsid w:val="00B9226A"/>
    <w:rsid w:val="00B92270"/>
    <w:rsid w:val="00B9229A"/>
    <w:rsid w:val="00B922B2"/>
    <w:rsid w:val="00B9233E"/>
    <w:rsid w:val="00B92379"/>
    <w:rsid w:val="00B92389"/>
    <w:rsid w:val="00B923A8"/>
    <w:rsid w:val="00B923C2"/>
    <w:rsid w:val="00B923E3"/>
    <w:rsid w:val="00B92467"/>
    <w:rsid w:val="00B924CA"/>
    <w:rsid w:val="00B925A9"/>
    <w:rsid w:val="00B92617"/>
    <w:rsid w:val="00B92621"/>
    <w:rsid w:val="00B9262D"/>
    <w:rsid w:val="00B9266A"/>
    <w:rsid w:val="00B9266B"/>
    <w:rsid w:val="00B92677"/>
    <w:rsid w:val="00B926A9"/>
    <w:rsid w:val="00B926B9"/>
    <w:rsid w:val="00B926C1"/>
    <w:rsid w:val="00B926D2"/>
    <w:rsid w:val="00B9270D"/>
    <w:rsid w:val="00B92737"/>
    <w:rsid w:val="00B92788"/>
    <w:rsid w:val="00B92789"/>
    <w:rsid w:val="00B927E5"/>
    <w:rsid w:val="00B927E9"/>
    <w:rsid w:val="00B92807"/>
    <w:rsid w:val="00B9289F"/>
    <w:rsid w:val="00B928CE"/>
    <w:rsid w:val="00B928F6"/>
    <w:rsid w:val="00B92901"/>
    <w:rsid w:val="00B92918"/>
    <w:rsid w:val="00B9291F"/>
    <w:rsid w:val="00B92938"/>
    <w:rsid w:val="00B9295E"/>
    <w:rsid w:val="00B9297C"/>
    <w:rsid w:val="00B92985"/>
    <w:rsid w:val="00B9298F"/>
    <w:rsid w:val="00B929C7"/>
    <w:rsid w:val="00B929EA"/>
    <w:rsid w:val="00B92A2F"/>
    <w:rsid w:val="00B92AAB"/>
    <w:rsid w:val="00B92AE2"/>
    <w:rsid w:val="00B92AF2"/>
    <w:rsid w:val="00B92AF6"/>
    <w:rsid w:val="00B92B57"/>
    <w:rsid w:val="00B92B7F"/>
    <w:rsid w:val="00B92C57"/>
    <w:rsid w:val="00B92DE6"/>
    <w:rsid w:val="00B92E10"/>
    <w:rsid w:val="00B92E13"/>
    <w:rsid w:val="00B92E1C"/>
    <w:rsid w:val="00B92E5C"/>
    <w:rsid w:val="00B92E5E"/>
    <w:rsid w:val="00B92E88"/>
    <w:rsid w:val="00B92E89"/>
    <w:rsid w:val="00B92E8F"/>
    <w:rsid w:val="00B92EFD"/>
    <w:rsid w:val="00B92F02"/>
    <w:rsid w:val="00B92F09"/>
    <w:rsid w:val="00B92F2E"/>
    <w:rsid w:val="00B92F5F"/>
    <w:rsid w:val="00B92F60"/>
    <w:rsid w:val="00B92F6F"/>
    <w:rsid w:val="00B92FD6"/>
    <w:rsid w:val="00B92FDA"/>
    <w:rsid w:val="00B9301D"/>
    <w:rsid w:val="00B93044"/>
    <w:rsid w:val="00B9307A"/>
    <w:rsid w:val="00B930A9"/>
    <w:rsid w:val="00B930BB"/>
    <w:rsid w:val="00B930CE"/>
    <w:rsid w:val="00B930DA"/>
    <w:rsid w:val="00B930DC"/>
    <w:rsid w:val="00B93104"/>
    <w:rsid w:val="00B93105"/>
    <w:rsid w:val="00B93116"/>
    <w:rsid w:val="00B9317E"/>
    <w:rsid w:val="00B93186"/>
    <w:rsid w:val="00B93197"/>
    <w:rsid w:val="00B931CA"/>
    <w:rsid w:val="00B931FE"/>
    <w:rsid w:val="00B93211"/>
    <w:rsid w:val="00B93219"/>
    <w:rsid w:val="00B9321E"/>
    <w:rsid w:val="00B9323E"/>
    <w:rsid w:val="00B93274"/>
    <w:rsid w:val="00B93281"/>
    <w:rsid w:val="00B9328C"/>
    <w:rsid w:val="00B932A2"/>
    <w:rsid w:val="00B932B8"/>
    <w:rsid w:val="00B932DB"/>
    <w:rsid w:val="00B9334D"/>
    <w:rsid w:val="00B9336F"/>
    <w:rsid w:val="00B933BF"/>
    <w:rsid w:val="00B933C9"/>
    <w:rsid w:val="00B9341E"/>
    <w:rsid w:val="00B9343F"/>
    <w:rsid w:val="00B93451"/>
    <w:rsid w:val="00B93498"/>
    <w:rsid w:val="00B934B9"/>
    <w:rsid w:val="00B93522"/>
    <w:rsid w:val="00B9353A"/>
    <w:rsid w:val="00B9357E"/>
    <w:rsid w:val="00B93586"/>
    <w:rsid w:val="00B9359A"/>
    <w:rsid w:val="00B935BF"/>
    <w:rsid w:val="00B935F2"/>
    <w:rsid w:val="00B935FE"/>
    <w:rsid w:val="00B93608"/>
    <w:rsid w:val="00B936BA"/>
    <w:rsid w:val="00B936CA"/>
    <w:rsid w:val="00B936F6"/>
    <w:rsid w:val="00B9380F"/>
    <w:rsid w:val="00B9381A"/>
    <w:rsid w:val="00B93828"/>
    <w:rsid w:val="00B93844"/>
    <w:rsid w:val="00B93851"/>
    <w:rsid w:val="00B93875"/>
    <w:rsid w:val="00B938AB"/>
    <w:rsid w:val="00B938FD"/>
    <w:rsid w:val="00B93935"/>
    <w:rsid w:val="00B93944"/>
    <w:rsid w:val="00B9398B"/>
    <w:rsid w:val="00B9398C"/>
    <w:rsid w:val="00B9399C"/>
    <w:rsid w:val="00B939FC"/>
    <w:rsid w:val="00B93A26"/>
    <w:rsid w:val="00B93A41"/>
    <w:rsid w:val="00B93A74"/>
    <w:rsid w:val="00B93AB5"/>
    <w:rsid w:val="00B93B3C"/>
    <w:rsid w:val="00B93B61"/>
    <w:rsid w:val="00B93BEE"/>
    <w:rsid w:val="00B93BFD"/>
    <w:rsid w:val="00B93C48"/>
    <w:rsid w:val="00B93CF4"/>
    <w:rsid w:val="00B93CF5"/>
    <w:rsid w:val="00B93CF6"/>
    <w:rsid w:val="00B93D11"/>
    <w:rsid w:val="00B93D5F"/>
    <w:rsid w:val="00B93D67"/>
    <w:rsid w:val="00B93DB2"/>
    <w:rsid w:val="00B93DB9"/>
    <w:rsid w:val="00B93DD4"/>
    <w:rsid w:val="00B93DE5"/>
    <w:rsid w:val="00B93E10"/>
    <w:rsid w:val="00B93EC4"/>
    <w:rsid w:val="00B93ECC"/>
    <w:rsid w:val="00B93F05"/>
    <w:rsid w:val="00B93F09"/>
    <w:rsid w:val="00B93F45"/>
    <w:rsid w:val="00B93F70"/>
    <w:rsid w:val="00B93FA3"/>
    <w:rsid w:val="00B93FBB"/>
    <w:rsid w:val="00B93FCA"/>
    <w:rsid w:val="00B93FD1"/>
    <w:rsid w:val="00B93FE8"/>
    <w:rsid w:val="00B94012"/>
    <w:rsid w:val="00B9404F"/>
    <w:rsid w:val="00B9409C"/>
    <w:rsid w:val="00B940A6"/>
    <w:rsid w:val="00B940CB"/>
    <w:rsid w:val="00B940E9"/>
    <w:rsid w:val="00B940EA"/>
    <w:rsid w:val="00B940F5"/>
    <w:rsid w:val="00B94116"/>
    <w:rsid w:val="00B9411B"/>
    <w:rsid w:val="00B94190"/>
    <w:rsid w:val="00B941B5"/>
    <w:rsid w:val="00B941BE"/>
    <w:rsid w:val="00B941CD"/>
    <w:rsid w:val="00B94255"/>
    <w:rsid w:val="00B942AD"/>
    <w:rsid w:val="00B942DF"/>
    <w:rsid w:val="00B942E4"/>
    <w:rsid w:val="00B9433D"/>
    <w:rsid w:val="00B94340"/>
    <w:rsid w:val="00B9435F"/>
    <w:rsid w:val="00B943A5"/>
    <w:rsid w:val="00B943C1"/>
    <w:rsid w:val="00B94412"/>
    <w:rsid w:val="00B94453"/>
    <w:rsid w:val="00B944D6"/>
    <w:rsid w:val="00B944F0"/>
    <w:rsid w:val="00B944F8"/>
    <w:rsid w:val="00B9458D"/>
    <w:rsid w:val="00B945D6"/>
    <w:rsid w:val="00B9461B"/>
    <w:rsid w:val="00B94624"/>
    <w:rsid w:val="00B946B1"/>
    <w:rsid w:val="00B946E2"/>
    <w:rsid w:val="00B94726"/>
    <w:rsid w:val="00B94737"/>
    <w:rsid w:val="00B9475E"/>
    <w:rsid w:val="00B9476D"/>
    <w:rsid w:val="00B947A0"/>
    <w:rsid w:val="00B947C7"/>
    <w:rsid w:val="00B947EC"/>
    <w:rsid w:val="00B947F9"/>
    <w:rsid w:val="00B9483A"/>
    <w:rsid w:val="00B94841"/>
    <w:rsid w:val="00B948CE"/>
    <w:rsid w:val="00B948D5"/>
    <w:rsid w:val="00B948EA"/>
    <w:rsid w:val="00B9495B"/>
    <w:rsid w:val="00B949D6"/>
    <w:rsid w:val="00B949FF"/>
    <w:rsid w:val="00B94A0C"/>
    <w:rsid w:val="00B94A13"/>
    <w:rsid w:val="00B94A21"/>
    <w:rsid w:val="00B94A36"/>
    <w:rsid w:val="00B94A3E"/>
    <w:rsid w:val="00B94A75"/>
    <w:rsid w:val="00B94A76"/>
    <w:rsid w:val="00B94AC2"/>
    <w:rsid w:val="00B94AF0"/>
    <w:rsid w:val="00B94B83"/>
    <w:rsid w:val="00B94B87"/>
    <w:rsid w:val="00B94BA3"/>
    <w:rsid w:val="00B94BCD"/>
    <w:rsid w:val="00B94BDF"/>
    <w:rsid w:val="00B94C21"/>
    <w:rsid w:val="00B94C47"/>
    <w:rsid w:val="00B94CA1"/>
    <w:rsid w:val="00B94CBD"/>
    <w:rsid w:val="00B94D02"/>
    <w:rsid w:val="00B94D59"/>
    <w:rsid w:val="00B94D72"/>
    <w:rsid w:val="00B94DB5"/>
    <w:rsid w:val="00B94DC6"/>
    <w:rsid w:val="00B94DFC"/>
    <w:rsid w:val="00B94E04"/>
    <w:rsid w:val="00B94E28"/>
    <w:rsid w:val="00B94E29"/>
    <w:rsid w:val="00B94E2C"/>
    <w:rsid w:val="00B94E45"/>
    <w:rsid w:val="00B94EEA"/>
    <w:rsid w:val="00B94F06"/>
    <w:rsid w:val="00B94F14"/>
    <w:rsid w:val="00B95037"/>
    <w:rsid w:val="00B9505A"/>
    <w:rsid w:val="00B95063"/>
    <w:rsid w:val="00B95086"/>
    <w:rsid w:val="00B9508B"/>
    <w:rsid w:val="00B9509F"/>
    <w:rsid w:val="00B950B7"/>
    <w:rsid w:val="00B950E5"/>
    <w:rsid w:val="00B95160"/>
    <w:rsid w:val="00B95197"/>
    <w:rsid w:val="00B951FE"/>
    <w:rsid w:val="00B95227"/>
    <w:rsid w:val="00B95230"/>
    <w:rsid w:val="00B95241"/>
    <w:rsid w:val="00B95252"/>
    <w:rsid w:val="00B95263"/>
    <w:rsid w:val="00B95278"/>
    <w:rsid w:val="00B95335"/>
    <w:rsid w:val="00B95336"/>
    <w:rsid w:val="00B9533E"/>
    <w:rsid w:val="00B95374"/>
    <w:rsid w:val="00B9537C"/>
    <w:rsid w:val="00B953FA"/>
    <w:rsid w:val="00B953FB"/>
    <w:rsid w:val="00B95417"/>
    <w:rsid w:val="00B95426"/>
    <w:rsid w:val="00B95432"/>
    <w:rsid w:val="00B954D6"/>
    <w:rsid w:val="00B954ED"/>
    <w:rsid w:val="00B955AD"/>
    <w:rsid w:val="00B955B4"/>
    <w:rsid w:val="00B955C0"/>
    <w:rsid w:val="00B955D5"/>
    <w:rsid w:val="00B95614"/>
    <w:rsid w:val="00B956D2"/>
    <w:rsid w:val="00B956F9"/>
    <w:rsid w:val="00B9573E"/>
    <w:rsid w:val="00B9576B"/>
    <w:rsid w:val="00B9577D"/>
    <w:rsid w:val="00B957AF"/>
    <w:rsid w:val="00B957F7"/>
    <w:rsid w:val="00B95803"/>
    <w:rsid w:val="00B9584A"/>
    <w:rsid w:val="00B958B1"/>
    <w:rsid w:val="00B958D5"/>
    <w:rsid w:val="00B9590A"/>
    <w:rsid w:val="00B9592E"/>
    <w:rsid w:val="00B95937"/>
    <w:rsid w:val="00B9594F"/>
    <w:rsid w:val="00B95967"/>
    <w:rsid w:val="00B959B1"/>
    <w:rsid w:val="00B959BB"/>
    <w:rsid w:val="00B95A87"/>
    <w:rsid w:val="00B95A93"/>
    <w:rsid w:val="00B95ABB"/>
    <w:rsid w:val="00B95AFC"/>
    <w:rsid w:val="00B95B05"/>
    <w:rsid w:val="00B95B1E"/>
    <w:rsid w:val="00B95B73"/>
    <w:rsid w:val="00B95BA2"/>
    <w:rsid w:val="00B95BA6"/>
    <w:rsid w:val="00B95BBF"/>
    <w:rsid w:val="00B95C04"/>
    <w:rsid w:val="00B95C41"/>
    <w:rsid w:val="00B95C88"/>
    <w:rsid w:val="00B95CB0"/>
    <w:rsid w:val="00B95CF7"/>
    <w:rsid w:val="00B95D0C"/>
    <w:rsid w:val="00B95D17"/>
    <w:rsid w:val="00B95D30"/>
    <w:rsid w:val="00B95D74"/>
    <w:rsid w:val="00B95DA1"/>
    <w:rsid w:val="00B95E4C"/>
    <w:rsid w:val="00B95E62"/>
    <w:rsid w:val="00B95E66"/>
    <w:rsid w:val="00B95E67"/>
    <w:rsid w:val="00B95E8F"/>
    <w:rsid w:val="00B95F61"/>
    <w:rsid w:val="00B95FA9"/>
    <w:rsid w:val="00B95FB6"/>
    <w:rsid w:val="00B95FCD"/>
    <w:rsid w:val="00B96034"/>
    <w:rsid w:val="00B96060"/>
    <w:rsid w:val="00B960A6"/>
    <w:rsid w:val="00B960AA"/>
    <w:rsid w:val="00B9612D"/>
    <w:rsid w:val="00B96141"/>
    <w:rsid w:val="00B9614E"/>
    <w:rsid w:val="00B96168"/>
    <w:rsid w:val="00B96183"/>
    <w:rsid w:val="00B961A3"/>
    <w:rsid w:val="00B961CE"/>
    <w:rsid w:val="00B961D5"/>
    <w:rsid w:val="00B961EB"/>
    <w:rsid w:val="00B961ED"/>
    <w:rsid w:val="00B9621D"/>
    <w:rsid w:val="00B9625F"/>
    <w:rsid w:val="00B962B2"/>
    <w:rsid w:val="00B96323"/>
    <w:rsid w:val="00B9632D"/>
    <w:rsid w:val="00B96353"/>
    <w:rsid w:val="00B96380"/>
    <w:rsid w:val="00B963A0"/>
    <w:rsid w:val="00B963CC"/>
    <w:rsid w:val="00B963DB"/>
    <w:rsid w:val="00B96419"/>
    <w:rsid w:val="00B96426"/>
    <w:rsid w:val="00B9645F"/>
    <w:rsid w:val="00B964BC"/>
    <w:rsid w:val="00B964DE"/>
    <w:rsid w:val="00B964E0"/>
    <w:rsid w:val="00B964F4"/>
    <w:rsid w:val="00B96512"/>
    <w:rsid w:val="00B96528"/>
    <w:rsid w:val="00B9652A"/>
    <w:rsid w:val="00B965A5"/>
    <w:rsid w:val="00B965EC"/>
    <w:rsid w:val="00B966E6"/>
    <w:rsid w:val="00B966FC"/>
    <w:rsid w:val="00B96705"/>
    <w:rsid w:val="00B9671F"/>
    <w:rsid w:val="00B9674D"/>
    <w:rsid w:val="00B96759"/>
    <w:rsid w:val="00B96773"/>
    <w:rsid w:val="00B96845"/>
    <w:rsid w:val="00B9684A"/>
    <w:rsid w:val="00B96853"/>
    <w:rsid w:val="00B968AF"/>
    <w:rsid w:val="00B968E3"/>
    <w:rsid w:val="00B9690E"/>
    <w:rsid w:val="00B96990"/>
    <w:rsid w:val="00B969B1"/>
    <w:rsid w:val="00B96A1F"/>
    <w:rsid w:val="00B96A72"/>
    <w:rsid w:val="00B96A82"/>
    <w:rsid w:val="00B96A8F"/>
    <w:rsid w:val="00B96A94"/>
    <w:rsid w:val="00B96A95"/>
    <w:rsid w:val="00B96B33"/>
    <w:rsid w:val="00B96B37"/>
    <w:rsid w:val="00B96B67"/>
    <w:rsid w:val="00B96B6A"/>
    <w:rsid w:val="00B96B6E"/>
    <w:rsid w:val="00B96B82"/>
    <w:rsid w:val="00B96BC7"/>
    <w:rsid w:val="00B96BDD"/>
    <w:rsid w:val="00B96C00"/>
    <w:rsid w:val="00B96C19"/>
    <w:rsid w:val="00B96C44"/>
    <w:rsid w:val="00B96C61"/>
    <w:rsid w:val="00B96C7D"/>
    <w:rsid w:val="00B96D2A"/>
    <w:rsid w:val="00B96D47"/>
    <w:rsid w:val="00B96D78"/>
    <w:rsid w:val="00B96D9C"/>
    <w:rsid w:val="00B96D9F"/>
    <w:rsid w:val="00B96DB9"/>
    <w:rsid w:val="00B96DF3"/>
    <w:rsid w:val="00B96E21"/>
    <w:rsid w:val="00B96E43"/>
    <w:rsid w:val="00B96E44"/>
    <w:rsid w:val="00B96E6F"/>
    <w:rsid w:val="00B96EA9"/>
    <w:rsid w:val="00B96EB0"/>
    <w:rsid w:val="00B96EB7"/>
    <w:rsid w:val="00B96EC3"/>
    <w:rsid w:val="00B96EC6"/>
    <w:rsid w:val="00B96ED5"/>
    <w:rsid w:val="00B96EF4"/>
    <w:rsid w:val="00B96FA1"/>
    <w:rsid w:val="00B96FBD"/>
    <w:rsid w:val="00B96FCE"/>
    <w:rsid w:val="00B96FE6"/>
    <w:rsid w:val="00B96FEB"/>
    <w:rsid w:val="00B9709D"/>
    <w:rsid w:val="00B970B3"/>
    <w:rsid w:val="00B970DC"/>
    <w:rsid w:val="00B970DE"/>
    <w:rsid w:val="00B97126"/>
    <w:rsid w:val="00B9717F"/>
    <w:rsid w:val="00B9719F"/>
    <w:rsid w:val="00B971A4"/>
    <w:rsid w:val="00B972A2"/>
    <w:rsid w:val="00B972AA"/>
    <w:rsid w:val="00B972FD"/>
    <w:rsid w:val="00B97306"/>
    <w:rsid w:val="00B97314"/>
    <w:rsid w:val="00B97382"/>
    <w:rsid w:val="00B9743D"/>
    <w:rsid w:val="00B9744D"/>
    <w:rsid w:val="00B97486"/>
    <w:rsid w:val="00B974AF"/>
    <w:rsid w:val="00B974D0"/>
    <w:rsid w:val="00B974D1"/>
    <w:rsid w:val="00B974D9"/>
    <w:rsid w:val="00B975BD"/>
    <w:rsid w:val="00B975CB"/>
    <w:rsid w:val="00B975D6"/>
    <w:rsid w:val="00B975E9"/>
    <w:rsid w:val="00B975EA"/>
    <w:rsid w:val="00B97638"/>
    <w:rsid w:val="00B97652"/>
    <w:rsid w:val="00B97670"/>
    <w:rsid w:val="00B97745"/>
    <w:rsid w:val="00B9777B"/>
    <w:rsid w:val="00B97784"/>
    <w:rsid w:val="00B977A7"/>
    <w:rsid w:val="00B977AA"/>
    <w:rsid w:val="00B978A5"/>
    <w:rsid w:val="00B97910"/>
    <w:rsid w:val="00B97947"/>
    <w:rsid w:val="00B9795C"/>
    <w:rsid w:val="00B979DB"/>
    <w:rsid w:val="00B97A46"/>
    <w:rsid w:val="00B97A7A"/>
    <w:rsid w:val="00B97A83"/>
    <w:rsid w:val="00B97A87"/>
    <w:rsid w:val="00B97B03"/>
    <w:rsid w:val="00B97B12"/>
    <w:rsid w:val="00B97B2B"/>
    <w:rsid w:val="00B97B49"/>
    <w:rsid w:val="00B97B6A"/>
    <w:rsid w:val="00B97B71"/>
    <w:rsid w:val="00B97B76"/>
    <w:rsid w:val="00B97B87"/>
    <w:rsid w:val="00B97B90"/>
    <w:rsid w:val="00B97BE4"/>
    <w:rsid w:val="00B97C01"/>
    <w:rsid w:val="00B97C85"/>
    <w:rsid w:val="00B97C9E"/>
    <w:rsid w:val="00B97CAC"/>
    <w:rsid w:val="00B97CD9"/>
    <w:rsid w:val="00B97CDF"/>
    <w:rsid w:val="00B97D90"/>
    <w:rsid w:val="00B97D94"/>
    <w:rsid w:val="00B97E4D"/>
    <w:rsid w:val="00B97E57"/>
    <w:rsid w:val="00B97E6A"/>
    <w:rsid w:val="00B97E84"/>
    <w:rsid w:val="00B97EE5"/>
    <w:rsid w:val="00B97EE6"/>
    <w:rsid w:val="00B97F63"/>
    <w:rsid w:val="00B97FB7"/>
    <w:rsid w:val="00B97FEA"/>
    <w:rsid w:val="00BA002B"/>
    <w:rsid w:val="00BA0042"/>
    <w:rsid w:val="00BA00A4"/>
    <w:rsid w:val="00BA00BD"/>
    <w:rsid w:val="00BA00DE"/>
    <w:rsid w:val="00BA012F"/>
    <w:rsid w:val="00BA0193"/>
    <w:rsid w:val="00BA01CF"/>
    <w:rsid w:val="00BA01E3"/>
    <w:rsid w:val="00BA0217"/>
    <w:rsid w:val="00BA0232"/>
    <w:rsid w:val="00BA027A"/>
    <w:rsid w:val="00BA0284"/>
    <w:rsid w:val="00BA02C8"/>
    <w:rsid w:val="00BA02D0"/>
    <w:rsid w:val="00BA0316"/>
    <w:rsid w:val="00BA0350"/>
    <w:rsid w:val="00BA035C"/>
    <w:rsid w:val="00BA038B"/>
    <w:rsid w:val="00BA03BA"/>
    <w:rsid w:val="00BA03DB"/>
    <w:rsid w:val="00BA0470"/>
    <w:rsid w:val="00BA04B1"/>
    <w:rsid w:val="00BA04F2"/>
    <w:rsid w:val="00BA04FD"/>
    <w:rsid w:val="00BA0506"/>
    <w:rsid w:val="00BA0537"/>
    <w:rsid w:val="00BA057D"/>
    <w:rsid w:val="00BA05BE"/>
    <w:rsid w:val="00BA0691"/>
    <w:rsid w:val="00BA069E"/>
    <w:rsid w:val="00BA06DB"/>
    <w:rsid w:val="00BA072C"/>
    <w:rsid w:val="00BA0755"/>
    <w:rsid w:val="00BA075B"/>
    <w:rsid w:val="00BA0790"/>
    <w:rsid w:val="00BA07C8"/>
    <w:rsid w:val="00BA07D5"/>
    <w:rsid w:val="00BA07DE"/>
    <w:rsid w:val="00BA07E1"/>
    <w:rsid w:val="00BA07FB"/>
    <w:rsid w:val="00BA081D"/>
    <w:rsid w:val="00BA08B0"/>
    <w:rsid w:val="00BA0913"/>
    <w:rsid w:val="00BA0939"/>
    <w:rsid w:val="00BA0985"/>
    <w:rsid w:val="00BA0987"/>
    <w:rsid w:val="00BA09AB"/>
    <w:rsid w:val="00BA09C3"/>
    <w:rsid w:val="00BA09F2"/>
    <w:rsid w:val="00BA0A78"/>
    <w:rsid w:val="00BA0A81"/>
    <w:rsid w:val="00BA0AA7"/>
    <w:rsid w:val="00BA0AD1"/>
    <w:rsid w:val="00BA0AEF"/>
    <w:rsid w:val="00BA0AF0"/>
    <w:rsid w:val="00BA0B72"/>
    <w:rsid w:val="00BA0B73"/>
    <w:rsid w:val="00BA0BC0"/>
    <w:rsid w:val="00BA0C00"/>
    <w:rsid w:val="00BA0C19"/>
    <w:rsid w:val="00BA0C25"/>
    <w:rsid w:val="00BA0CA4"/>
    <w:rsid w:val="00BA0CD7"/>
    <w:rsid w:val="00BA0D5C"/>
    <w:rsid w:val="00BA0D73"/>
    <w:rsid w:val="00BA0DAE"/>
    <w:rsid w:val="00BA0E40"/>
    <w:rsid w:val="00BA0E5B"/>
    <w:rsid w:val="00BA0EE8"/>
    <w:rsid w:val="00BA0EF5"/>
    <w:rsid w:val="00BA0F04"/>
    <w:rsid w:val="00BA0F14"/>
    <w:rsid w:val="00BA0F25"/>
    <w:rsid w:val="00BA0F26"/>
    <w:rsid w:val="00BA0F71"/>
    <w:rsid w:val="00BA0FA9"/>
    <w:rsid w:val="00BA1048"/>
    <w:rsid w:val="00BA1053"/>
    <w:rsid w:val="00BA1077"/>
    <w:rsid w:val="00BA116F"/>
    <w:rsid w:val="00BA11C7"/>
    <w:rsid w:val="00BA11D0"/>
    <w:rsid w:val="00BA11ED"/>
    <w:rsid w:val="00BA1211"/>
    <w:rsid w:val="00BA12E7"/>
    <w:rsid w:val="00BA1308"/>
    <w:rsid w:val="00BA1329"/>
    <w:rsid w:val="00BA1341"/>
    <w:rsid w:val="00BA136F"/>
    <w:rsid w:val="00BA1371"/>
    <w:rsid w:val="00BA13C5"/>
    <w:rsid w:val="00BA13FE"/>
    <w:rsid w:val="00BA1403"/>
    <w:rsid w:val="00BA1404"/>
    <w:rsid w:val="00BA1429"/>
    <w:rsid w:val="00BA1446"/>
    <w:rsid w:val="00BA144A"/>
    <w:rsid w:val="00BA1453"/>
    <w:rsid w:val="00BA1482"/>
    <w:rsid w:val="00BA1489"/>
    <w:rsid w:val="00BA14D0"/>
    <w:rsid w:val="00BA14D4"/>
    <w:rsid w:val="00BA14FA"/>
    <w:rsid w:val="00BA150A"/>
    <w:rsid w:val="00BA1560"/>
    <w:rsid w:val="00BA15C2"/>
    <w:rsid w:val="00BA15E8"/>
    <w:rsid w:val="00BA15F8"/>
    <w:rsid w:val="00BA1627"/>
    <w:rsid w:val="00BA1639"/>
    <w:rsid w:val="00BA1644"/>
    <w:rsid w:val="00BA1678"/>
    <w:rsid w:val="00BA168D"/>
    <w:rsid w:val="00BA16A0"/>
    <w:rsid w:val="00BA175A"/>
    <w:rsid w:val="00BA1765"/>
    <w:rsid w:val="00BA17B2"/>
    <w:rsid w:val="00BA182A"/>
    <w:rsid w:val="00BA18B9"/>
    <w:rsid w:val="00BA18BB"/>
    <w:rsid w:val="00BA1918"/>
    <w:rsid w:val="00BA194D"/>
    <w:rsid w:val="00BA195F"/>
    <w:rsid w:val="00BA1986"/>
    <w:rsid w:val="00BA198F"/>
    <w:rsid w:val="00BA19E5"/>
    <w:rsid w:val="00BA1A04"/>
    <w:rsid w:val="00BA1A98"/>
    <w:rsid w:val="00BA1AAD"/>
    <w:rsid w:val="00BA1AAE"/>
    <w:rsid w:val="00BA1ADB"/>
    <w:rsid w:val="00BA1AED"/>
    <w:rsid w:val="00BA1AF2"/>
    <w:rsid w:val="00BA1B24"/>
    <w:rsid w:val="00BA1B47"/>
    <w:rsid w:val="00BA1B52"/>
    <w:rsid w:val="00BA1BCB"/>
    <w:rsid w:val="00BA1C0C"/>
    <w:rsid w:val="00BA1C3A"/>
    <w:rsid w:val="00BA1C4E"/>
    <w:rsid w:val="00BA1C76"/>
    <w:rsid w:val="00BA1C95"/>
    <w:rsid w:val="00BA1CCB"/>
    <w:rsid w:val="00BA1CD8"/>
    <w:rsid w:val="00BA1CE7"/>
    <w:rsid w:val="00BA1D19"/>
    <w:rsid w:val="00BA1D3D"/>
    <w:rsid w:val="00BA1D6D"/>
    <w:rsid w:val="00BA1D81"/>
    <w:rsid w:val="00BA1DB4"/>
    <w:rsid w:val="00BA1DC4"/>
    <w:rsid w:val="00BA1E0B"/>
    <w:rsid w:val="00BA1E1B"/>
    <w:rsid w:val="00BA1E22"/>
    <w:rsid w:val="00BA1E6B"/>
    <w:rsid w:val="00BA1EB0"/>
    <w:rsid w:val="00BA1EBC"/>
    <w:rsid w:val="00BA1EC3"/>
    <w:rsid w:val="00BA1EE0"/>
    <w:rsid w:val="00BA1EE2"/>
    <w:rsid w:val="00BA1F28"/>
    <w:rsid w:val="00BA1F4A"/>
    <w:rsid w:val="00BA1F50"/>
    <w:rsid w:val="00BA1F69"/>
    <w:rsid w:val="00BA1FA2"/>
    <w:rsid w:val="00BA1FB5"/>
    <w:rsid w:val="00BA1FF9"/>
    <w:rsid w:val="00BA20D6"/>
    <w:rsid w:val="00BA216D"/>
    <w:rsid w:val="00BA2174"/>
    <w:rsid w:val="00BA2190"/>
    <w:rsid w:val="00BA21CE"/>
    <w:rsid w:val="00BA221F"/>
    <w:rsid w:val="00BA22EC"/>
    <w:rsid w:val="00BA2312"/>
    <w:rsid w:val="00BA2330"/>
    <w:rsid w:val="00BA2354"/>
    <w:rsid w:val="00BA236F"/>
    <w:rsid w:val="00BA237D"/>
    <w:rsid w:val="00BA23C3"/>
    <w:rsid w:val="00BA23F2"/>
    <w:rsid w:val="00BA2407"/>
    <w:rsid w:val="00BA244E"/>
    <w:rsid w:val="00BA24F1"/>
    <w:rsid w:val="00BA2522"/>
    <w:rsid w:val="00BA253C"/>
    <w:rsid w:val="00BA2576"/>
    <w:rsid w:val="00BA2582"/>
    <w:rsid w:val="00BA25A0"/>
    <w:rsid w:val="00BA25EB"/>
    <w:rsid w:val="00BA25F8"/>
    <w:rsid w:val="00BA2629"/>
    <w:rsid w:val="00BA26BC"/>
    <w:rsid w:val="00BA278F"/>
    <w:rsid w:val="00BA27BD"/>
    <w:rsid w:val="00BA27D1"/>
    <w:rsid w:val="00BA27E9"/>
    <w:rsid w:val="00BA286E"/>
    <w:rsid w:val="00BA2876"/>
    <w:rsid w:val="00BA2877"/>
    <w:rsid w:val="00BA28A0"/>
    <w:rsid w:val="00BA28B6"/>
    <w:rsid w:val="00BA28F1"/>
    <w:rsid w:val="00BA2914"/>
    <w:rsid w:val="00BA2931"/>
    <w:rsid w:val="00BA2937"/>
    <w:rsid w:val="00BA2943"/>
    <w:rsid w:val="00BA2957"/>
    <w:rsid w:val="00BA2963"/>
    <w:rsid w:val="00BA2974"/>
    <w:rsid w:val="00BA29A1"/>
    <w:rsid w:val="00BA29C8"/>
    <w:rsid w:val="00BA2A6C"/>
    <w:rsid w:val="00BA2A9D"/>
    <w:rsid w:val="00BA2B2C"/>
    <w:rsid w:val="00BA2B3F"/>
    <w:rsid w:val="00BA2B83"/>
    <w:rsid w:val="00BA2B8B"/>
    <w:rsid w:val="00BA2BA2"/>
    <w:rsid w:val="00BA2BB3"/>
    <w:rsid w:val="00BA2BDC"/>
    <w:rsid w:val="00BA2CB6"/>
    <w:rsid w:val="00BA2CC0"/>
    <w:rsid w:val="00BA2CE3"/>
    <w:rsid w:val="00BA2D06"/>
    <w:rsid w:val="00BA2D0E"/>
    <w:rsid w:val="00BA2D14"/>
    <w:rsid w:val="00BA2D73"/>
    <w:rsid w:val="00BA2D7A"/>
    <w:rsid w:val="00BA2D93"/>
    <w:rsid w:val="00BA2DA6"/>
    <w:rsid w:val="00BA2E03"/>
    <w:rsid w:val="00BA2E41"/>
    <w:rsid w:val="00BA2E7B"/>
    <w:rsid w:val="00BA2E8E"/>
    <w:rsid w:val="00BA2F64"/>
    <w:rsid w:val="00BA2FA3"/>
    <w:rsid w:val="00BA2FCA"/>
    <w:rsid w:val="00BA2FED"/>
    <w:rsid w:val="00BA3034"/>
    <w:rsid w:val="00BA307B"/>
    <w:rsid w:val="00BA30C5"/>
    <w:rsid w:val="00BA3183"/>
    <w:rsid w:val="00BA319D"/>
    <w:rsid w:val="00BA31A1"/>
    <w:rsid w:val="00BA31DA"/>
    <w:rsid w:val="00BA3234"/>
    <w:rsid w:val="00BA3353"/>
    <w:rsid w:val="00BA3357"/>
    <w:rsid w:val="00BA336E"/>
    <w:rsid w:val="00BA33C5"/>
    <w:rsid w:val="00BA3413"/>
    <w:rsid w:val="00BA3429"/>
    <w:rsid w:val="00BA343A"/>
    <w:rsid w:val="00BA3487"/>
    <w:rsid w:val="00BA349B"/>
    <w:rsid w:val="00BA3535"/>
    <w:rsid w:val="00BA354D"/>
    <w:rsid w:val="00BA35BC"/>
    <w:rsid w:val="00BA3698"/>
    <w:rsid w:val="00BA36AB"/>
    <w:rsid w:val="00BA371F"/>
    <w:rsid w:val="00BA3722"/>
    <w:rsid w:val="00BA3770"/>
    <w:rsid w:val="00BA3776"/>
    <w:rsid w:val="00BA37DE"/>
    <w:rsid w:val="00BA37F5"/>
    <w:rsid w:val="00BA383E"/>
    <w:rsid w:val="00BA3865"/>
    <w:rsid w:val="00BA3899"/>
    <w:rsid w:val="00BA38C9"/>
    <w:rsid w:val="00BA38FD"/>
    <w:rsid w:val="00BA3944"/>
    <w:rsid w:val="00BA3945"/>
    <w:rsid w:val="00BA3960"/>
    <w:rsid w:val="00BA39A8"/>
    <w:rsid w:val="00BA39D9"/>
    <w:rsid w:val="00BA39E1"/>
    <w:rsid w:val="00BA39FA"/>
    <w:rsid w:val="00BA3A3B"/>
    <w:rsid w:val="00BA3A5C"/>
    <w:rsid w:val="00BA3A66"/>
    <w:rsid w:val="00BA3A7E"/>
    <w:rsid w:val="00BA3AA1"/>
    <w:rsid w:val="00BA3B66"/>
    <w:rsid w:val="00BA3C03"/>
    <w:rsid w:val="00BA3C27"/>
    <w:rsid w:val="00BA3C2B"/>
    <w:rsid w:val="00BA3D63"/>
    <w:rsid w:val="00BA3E3A"/>
    <w:rsid w:val="00BA3E7C"/>
    <w:rsid w:val="00BA3E8F"/>
    <w:rsid w:val="00BA3EE6"/>
    <w:rsid w:val="00BA3EF6"/>
    <w:rsid w:val="00BA3EFB"/>
    <w:rsid w:val="00BA3F4C"/>
    <w:rsid w:val="00BA3FC5"/>
    <w:rsid w:val="00BA4018"/>
    <w:rsid w:val="00BA4064"/>
    <w:rsid w:val="00BA406F"/>
    <w:rsid w:val="00BA40BA"/>
    <w:rsid w:val="00BA40C2"/>
    <w:rsid w:val="00BA412F"/>
    <w:rsid w:val="00BA414F"/>
    <w:rsid w:val="00BA4158"/>
    <w:rsid w:val="00BA419D"/>
    <w:rsid w:val="00BA41A7"/>
    <w:rsid w:val="00BA41BC"/>
    <w:rsid w:val="00BA420D"/>
    <w:rsid w:val="00BA421A"/>
    <w:rsid w:val="00BA4247"/>
    <w:rsid w:val="00BA426F"/>
    <w:rsid w:val="00BA427D"/>
    <w:rsid w:val="00BA429A"/>
    <w:rsid w:val="00BA42B9"/>
    <w:rsid w:val="00BA4302"/>
    <w:rsid w:val="00BA4322"/>
    <w:rsid w:val="00BA432D"/>
    <w:rsid w:val="00BA4398"/>
    <w:rsid w:val="00BA43CB"/>
    <w:rsid w:val="00BA43D1"/>
    <w:rsid w:val="00BA43F8"/>
    <w:rsid w:val="00BA442E"/>
    <w:rsid w:val="00BA4449"/>
    <w:rsid w:val="00BA4489"/>
    <w:rsid w:val="00BA4498"/>
    <w:rsid w:val="00BA44C1"/>
    <w:rsid w:val="00BA44DD"/>
    <w:rsid w:val="00BA450C"/>
    <w:rsid w:val="00BA451E"/>
    <w:rsid w:val="00BA4528"/>
    <w:rsid w:val="00BA4531"/>
    <w:rsid w:val="00BA456D"/>
    <w:rsid w:val="00BA459C"/>
    <w:rsid w:val="00BA459F"/>
    <w:rsid w:val="00BA460A"/>
    <w:rsid w:val="00BA463E"/>
    <w:rsid w:val="00BA468E"/>
    <w:rsid w:val="00BA4699"/>
    <w:rsid w:val="00BA46A8"/>
    <w:rsid w:val="00BA46DE"/>
    <w:rsid w:val="00BA4725"/>
    <w:rsid w:val="00BA472F"/>
    <w:rsid w:val="00BA4798"/>
    <w:rsid w:val="00BA4839"/>
    <w:rsid w:val="00BA485B"/>
    <w:rsid w:val="00BA486E"/>
    <w:rsid w:val="00BA491E"/>
    <w:rsid w:val="00BA4A0E"/>
    <w:rsid w:val="00BA4AB6"/>
    <w:rsid w:val="00BA4B0B"/>
    <w:rsid w:val="00BA4B16"/>
    <w:rsid w:val="00BA4BC2"/>
    <w:rsid w:val="00BA4BC3"/>
    <w:rsid w:val="00BA4BC4"/>
    <w:rsid w:val="00BA4BC8"/>
    <w:rsid w:val="00BA4BF5"/>
    <w:rsid w:val="00BA4C0A"/>
    <w:rsid w:val="00BA4C31"/>
    <w:rsid w:val="00BA4C7C"/>
    <w:rsid w:val="00BA4CBB"/>
    <w:rsid w:val="00BA4D79"/>
    <w:rsid w:val="00BA4D87"/>
    <w:rsid w:val="00BA4DA8"/>
    <w:rsid w:val="00BA4DB0"/>
    <w:rsid w:val="00BA4E33"/>
    <w:rsid w:val="00BA4E40"/>
    <w:rsid w:val="00BA4E57"/>
    <w:rsid w:val="00BA4E6E"/>
    <w:rsid w:val="00BA4EF1"/>
    <w:rsid w:val="00BA4F14"/>
    <w:rsid w:val="00BA4F24"/>
    <w:rsid w:val="00BA4F88"/>
    <w:rsid w:val="00BA4F91"/>
    <w:rsid w:val="00BA4FD6"/>
    <w:rsid w:val="00BA5009"/>
    <w:rsid w:val="00BA500F"/>
    <w:rsid w:val="00BA5031"/>
    <w:rsid w:val="00BA50BB"/>
    <w:rsid w:val="00BA50CA"/>
    <w:rsid w:val="00BA50F4"/>
    <w:rsid w:val="00BA5112"/>
    <w:rsid w:val="00BA5113"/>
    <w:rsid w:val="00BA51D1"/>
    <w:rsid w:val="00BA51F8"/>
    <w:rsid w:val="00BA5302"/>
    <w:rsid w:val="00BA5372"/>
    <w:rsid w:val="00BA537A"/>
    <w:rsid w:val="00BA538E"/>
    <w:rsid w:val="00BA53E8"/>
    <w:rsid w:val="00BA53EB"/>
    <w:rsid w:val="00BA5427"/>
    <w:rsid w:val="00BA544B"/>
    <w:rsid w:val="00BA5483"/>
    <w:rsid w:val="00BA54A9"/>
    <w:rsid w:val="00BA54D2"/>
    <w:rsid w:val="00BA551D"/>
    <w:rsid w:val="00BA5545"/>
    <w:rsid w:val="00BA554F"/>
    <w:rsid w:val="00BA5586"/>
    <w:rsid w:val="00BA5590"/>
    <w:rsid w:val="00BA5611"/>
    <w:rsid w:val="00BA5620"/>
    <w:rsid w:val="00BA5633"/>
    <w:rsid w:val="00BA563A"/>
    <w:rsid w:val="00BA5695"/>
    <w:rsid w:val="00BA56E0"/>
    <w:rsid w:val="00BA571D"/>
    <w:rsid w:val="00BA5730"/>
    <w:rsid w:val="00BA5732"/>
    <w:rsid w:val="00BA5741"/>
    <w:rsid w:val="00BA5756"/>
    <w:rsid w:val="00BA575F"/>
    <w:rsid w:val="00BA5795"/>
    <w:rsid w:val="00BA57C0"/>
    <w:rsid w:val="00BA582A"/>
    <w:rsid w:val="00BA5875"/>
    <w:rsid w:val="00BA58C1"/>
    <w:rsid w:val="00BA58CB"/>
    <w:rsid w:val="00BA58CF"/>
    <w:rsid w:val="00BA58F9"/>
    <w:rsid w:val="00BA5900"/>
    <w:rsid w:val="00BA5946"/>
    <w:rsid w:val="00BA596F"/>
    <w:rsid w:val="00BA59C6"/>
    <w:rsid w:val="00BA59EE"/>
    <w:rsid w:val="00BA5A2B"/>
    <w:rsid w:val="00BA5A3A"/>
    <w:rsid w:val="00BA5A7E"/>
    <w:rsid w:val="00BA5A83"/>
    <w:rsid w:val="00BA5A97"/>
    <w:rsid w:val="00BA5AF5"/>
    <w:rsid w:val="00BA5B2C"/>
    <w:rsid w:val="00BA5B39"/>
    <w:rsid w:val="00BA5B68"/>
    <w:rsid w:val="00BA5B85"/>
    <w:rsid w:val="00BA5BCE"/>
    <w:rsid w:val="00BA5BE4"/>
    <w:rsid w:val="00BA5BEF"/>
    <w:rsid w:val="00BA5BFB"/>
    <w:rsid w:val="00BA5C2A"/>
    <w:rsid w:val="00BA5CA2"/>
    <w:rsid w:val="00BA5D04"/>
    <w:rsid w:val="00BA5D1E"/>
    <w:rsid w:val="00BA5D20"/>
    <w:rsid w:val="00BA5D24"/>
    <w:rsid w:val="00BA5D3F"/>
    <w:rsid w:val="00BA5D40"/>
    <w:rsid w:val="00BA5DA1"/>
    <w:rsid w:val="00BA5E0F"/>
    <w:rsid w:val="00BA5E86"/>
    <w:rsid w:val="00BA5E9B"/>
    <w:rsid w:val="00BA5EA3"/>
    <w:rsid w:val="00BA5F58"/>
    <w:rsid w:val="00BA5F99"/>
    <w:rsid w:val="00BA603D"/>
    <w:rsid w:val="00BA60A1"/>
    <w:rsid w:val="00BA60B0"/>
    <w:rsid w:val="00BA60F7"/>
    <w:rsid w:val="00BA6118"/>
    <w:rsid w:val="00BA61A8"/>
    <w:rsid w:val="00BA61D4"/>
    <w:rsid w:val="00BA61ED"/>
    <w:rsid w:val="00BA621E"/>
    <w:rsid w:val="00BA623F"/>
    <w:rsid w:val="00BA626B"/>
    <w:rsid w:val="00BA6322"/>
    <w:rsid w:val="00BA6370"/>
    <w:rsid w:val="00BA6377"/>
    <w:rsid w:val="00BA6396"/>
    <w:rsid w:val="00BA63A9"/>
    <w:rsid w:val="00BA63CE"/>
    <w:rsid w:val="00BA6425"/>
    <w:rsid w:val="00BA6476"/>
    <w:rsid w:val="00BA64A5"/>
    <w:rsid w:val="00BA64A6"/>
    <w:rsid w:val="00BA64BD"/>
    <w:rsid w:val="00BA64C1"/>
    <w:rsid w:val="00BA64D6"/>
    <w:rsid w:val="00BA64DB"/>
    <w:rsid w:val="00BA64F4"/>
    <w:rsid w:val="00BA653B"/>
    <w:rsid w:val="00BA65B4"/>
    <w:rsid w:val="00BA65DD"/>
    <w:rsid w:val="00BA65EE"/>
    <w:rsid w:val="00BA660B"/>
    <w:rsid w:val="00BA660C"/>
    <w:rsid w:val="00BA66B2"/>
    <w:rsid w:val="00BA66B9"/>
    <w:rsid w:val="00BA671F"/>
    <w:rsid w:val="00BA67B9"/>
    <w:rsid w:val="00BA67ED"/>
    <w:rsid w:val="00BA6819"/>
    <w:rsid w:val="00BA6841"/>
    <w:rsid w:val="00BA6854"/>
    <w:rsid w:val="00BA6862"/>
    <w:rsid w:val="00BA686F"/>
    <w:rsid w:val="00BA68AD"/>
    <w:rsid w:val="00BA690E"/>
    <w:rsid w:val="00BA694C"/>
    <w:rsid w:val="00BA69B3"/>
    <w:rsid w:val="00BA69BC"/>
    <w:rsid w:val="00BA69D3"/>
    <w:rsid w:val="00BA6A0B"/>
    <w:rsid w:val="00BA6A0D"/>
    <w:rsid w:val="00BA6A30"/>
    <w:rsid w:val="00BA6A66"/>
    <w:rsid w:val="00BA6B0F"/>
    <w:rsid w:val="00BA6B2E"/>
    <w:rsid w:val="00BA6B42"/>
    <w:rsid w:val="00BA6B4E"/>
    <w:rsid w:val="00BA6B76"/>
    <w:rsid w:val="00BA6B78"/>
    <w:rsid w:val="00BA6BBC"/>
    <w:rsid w:val="00BA6BD7"/>
    <w:rsid w:val="00BA6BFE"/>
    <w:rsid w:val="00BA6C04"/>
    <w:rsid w:val="00BA6C11"/>
    <w:rsid w:val="00BA6C32"/>
    <w:rsid w:val="00BA6C48"/>
    <w:rsid w:val="00BA6C63"/>
    <w:rsid w:val="00BA6C6B"/>
    <w:rsid w:val="00BA6CDE"/>
    <w:rsid w:val="00BA6D33"/>
    <w:rsid w:val="00BA6D61"/>
    <w:rsid w:val="00BA6D8A"/>
    <w:rsid w:val="00BA6DC0"/>
    <w:rsid w:val="00BA6DC7"/>
    <w:rsid w:val="00BA6E8E"/>
    <w:rsid w:val="00BA6E95"/>
    <w:rsid w:val="00BA6EF1"/>
    <w:rsid w:val="00BA6F35"/>
    <w:rsid w:val="00BA6F46"/>
    <w:rsid w:val="00BA6F6B"/>
    <w:rsid w:val="00BA6FA6"/>
    <w:rsid w:val="00BA6FBC"/>
    <w:rsid w:val="00BA6FD2"/>
    <w:rsid w:val="00BA703B"/>
    <w:rsid w:val="00BA7047"/>
    <w:rsid w:val="00BA7074"/>
    <w:rsid w:val="00BA7097"/>
    <w:rsid w:val="00BA70F5"/>
    <w:rsid w:val="00BA710F"/>
    <w:rsid w:val="00BA711C"/>
    <w:rsid w:val="00BA7133"/>
    <w:rsid w:val="00BA71A1"/>
    <w:rsid w:val="00BA725A"/>
    <w:rsid w:val="00BA7294"/>
    <w:rsid w:val="00BA72A8"/>
    <w:rsid w:val="00BA72AF"/>
    <w:rsid w:val="00BA72B2"/>
    <w:rsid w:val="00BA731C"/>
    <w:rsid w:val="00BA737D"/>
    <w:rsid w:val="00BA739D"/>
    <w:rsid w:val="00BA73BB"/>
    <w:rsid w:val="00BA7439"/>
    <w:rsid w:val="00BA743C"/>
    <w:rsid w:val="00BA7441"/>
    <w:rsid w:val="00BA7445"/>
    <w:rsid w:val="00BA745C"/>
    <w:rsid w:val="00BA747E"/>
    <w:rsid w:val="00BA74AF"/>
    <w:rsid w:val="00BA74B2"/>
    <w:rsid w:val="00BA74E9"/>
    <w:rsid w:val="00BA7506"/>
    <w:rsid w:val="00BA7522"/>
    <w:rsid w:val="00BA752A"/>
    <w:rsid w:val="00BA757F"/>
    <w:rsid w:val="00BA7593"/>
    <w:rsid w:val="00BA75C6"/>
    <w:rsid w:val="00BA75F0"/>
    <w:rsid w:val="00BA7616"/>
    <w:rsid w:val="00BA762D"/>
    <w:rsid w:val="00BA76A5"/>
    <w:rsid w:val="00BA76C1"/>
    <w:rsid w:val="00BA76E6"/>
    <w:rsid w:val="00BA76F4"/>
    <w:rsid w:val="00BA7703"/>
    <w:rsid w:val="00BA7719"/>
    <w:rsid w:val="00BA7788"/>
    <w:rsid w:val="00BA77A4"/>
    <w:rsid w:val="00BA77BD"/>
    <w:rsid w:val="00BA77D2"/>
    <w:rsid w:val="00BA77FC"/>
    <w:rsid w:val="00BA7820"/>
    <w:rsid w:val="00BA7824"/>
    <w:rsid w:val="00BA783F"/>
    <w:rsid w:val="00BA785E"/>
    <w:rsid w:val="00BA785F"/>
    <w:rsid w:val="00BA7889"/>
    <w:rsid w:val="00BA78B4"/>
    <w:rsid w:val="00BA7911"/>
    <w:rsid w:val="00BA79D3"/>
    <w:rsid w:val="00BA79EB"/>
    <w:rsid w:val="00BA7A6E"/>
    <w:rsid w:val="00BA7B51"/>
    <w:rsid w:val="00BA7B54"/>
    <w:rsid w:val="00BA7B55"/>
    <w:rsid w:val="00BA7B5A"/>
    <w:rsid w:val="00BA7B5D"/>
    <w:rsid w:val="00BA7B69"/>
    <w:rsid w:val="00BA7CB6"/>
    <w:rsid w:val="00BA7CC3"/>
    <w:rsid w:val="00BA7CC8"/>
    <w:rsid w:val="00BA7CD9"/>
    <w:rsid w:val="00BA7CF2"/>
    <w:rsid w:val="00BA7CF4"/>
    <w:rsid w:val="00BA7D16"/>
    <w:rsid w:val="00BA7D58"/>
    <w:rsid w:val="00BA7DEB"/>
    <w:rsid w:val="00BA7DF3"/>
    <w:rsid w:val="00BA7E15"/>
    <w:rsid w:val="00BA7E17"/>
    <w:rsid w:val="00BA7E2C"/>
    <w:rsid w:val="00BA7E33"/>
    <w:rsid w:val="00BA7E3B"/>
    <w:rsid w:val="00BA7E95"/>
    <w:rsid w:val="00BA7EDC"/>
    <w:rsid w:val="00BA7FBB"/>
    <w:rsid w:val="00BA7FBC"/>
    <w:rsid w:val="00BA7FC0"/>
    <w:rsid w:val="00BA7FDB"/>
    <w:rsid w:val="00BA7FE2"/>
    <w:rsid w:val="00BA7FE5"/>
    <w:rsid w:val="00BB004A"/>
    <w:rsid w:val="00BB0052"/>
    <w:rsid w:val="00BB005E"/>
    <w:rsid w:val="00BB0076"/>
    <w:rsid w:val="00BB009B"/>
    <w:rsid w:val="00BB00A0"/>
    <w:rsid w:val="00BB00BE"/>
    <w:rsid w:val="00BB00EC"/>
    <w:rsid w:val="00BB0104"/>
    <w:rsid w:val="00BB0120"/>
    <w:rsid w:val="00BB0123"/>
    <w:rsid w:val="00BB0145"/>
    <w:rsid w:val="00BB018C"/>
    <w:rsid w:val="00BB0191"/>
    <w:rsid w:val="00BB0211"/>
    <w:rsid w:val="00BB021B"/>
    <w:rsid w:val="00BB0246"/>
    <w:rsid w:val="00BB024C"/>
    <w:rsid w:val="00BB0259"/>
    <w:rsid w:val="00BB02CA"/>
    <w:rsid w:val="00BB0371"/>
    <w:rsid w:val="00BB0386"/>
    <w:rsid w:val="00BB03F0"/>
    <w:rsid w:val="00BB03FE"/>
    <w:rsid w:val="00BB042A"/>
    <w:rsid w:val="00BB0456"/>
    <w:rsid w:val="00BB049A"/>
    <w:rsid w:val="00BB04DA"/>
    <w:rsid w:val="00BB057F"/>
    <w:rsid w:val="00BB0589"/>
    <w:rsid w:val="00BB058F"/>
    <w:rsid w:val="00BB05EC"/>
    <w:rsid w:val="00BB05EF"/>
    <w:rsid w:val="00BB0616"/>
    <w:rsid w:val="00BB062E"/>
    <w:rsid w:val="00BB0634"/>
    <w:rsid w:val="00BB0675"/>
    <w:rsid w:val="00BB069C"/>
    <w:rsid w:val="00BB06C3"/>
    <w:rsid w:val="00BB06FC"/>
    <w:rsid w:val="00BB072F"/>
    <w:rsid w:val="00BB073E"/>
    <w:rsid w:val="00BB0760"/>
    <w:rsid w:val="00BB079E"/>
    <w:rsid w:val="00BB07E0"/>
    <w:rsid w:val="00BB07FC"/>
    <w:rsid w:val="00BB0824"/>
    <w:rsid w:val="00BB0897"/>
    <w:rsid w:val="00BB089E"/>
    <w:rsid w:val="00BB08C6"/>
    <w:rsid w:val="00BB0907"/>
    <w:rsid w:val="00BB0911"/>
    <w:rsid w:val="00BB0943"/>
    <w:rsid w:val="00BB09AE"/>
    <w:rsid w:val="00BB09BE"/>
    <w:rsid w:val="00BB09C4"/>
    <w:rsid w:val="00BB0A41"/>
    <w:rsid w:val="00BB0A51"/>
    <w:rsid w:val="00BB0A78"/>
    <w:rsid w:val="00BB0AFD"/>
    <w:rsid w:val="00BB0B20"/>
    <w:rsid w:val="00BB0B32"/>
    <w:rsid w:val="00BB0B4E"/>
    <w:rsid w:val="00BB0BF1"/>
    <w:rsid w:val="00BB0C31"/>
    <w:rsid w:val="00BB0C41"/>
    <w:rsid w:val="00BB0CAF"/>
    <w:rsid w:val="00BB0CCE"/>
    <w:rsid w:val="00BB0CEA"/>
    <w:rsid w:val="00BB0CF8"/>
    <w:rsid w:val="00BB0CFB"/>
    <w:rsid w:val="00BB0D32"/>
    <w:rsid w:val="00BB0DCF"/>
    <w:rsid w:val="00BB0E1F"/>
    <w:rsid w:val="00BB0E83"/>
    <w:rsid w:val="00BB0EB0"/>
    <w:rsid w:val="00BB0EB2"/>
    <w:rsid w:val="00BB0F16"/>
    <w:rsid w:val="00BB0F24"/>
    <w:rsid w:val="00BB0F2E"/>
    <w:rsid w:val="00BB0F6B"/>
    <w:rsid w:val="00BB0F7B"/>
    <w:rsid w:val="00BB0F99"/>
    <w:rsid w:val="00BB0FE6"/>
    <w:rsid w:val="00BB1035"/>
    <w:rsid w:val="00BB10A5"/>
    <w:rsid w:val="00BB1108"/>
    <w:rsid w:val="00BB110D"/>
    <w:rsid w:val="00BB1124"/>
    <w:rsid w:val="00BB1146"/>
    <w:rsid w:val="00BB114E"/>
    <w:rsid w:val="00BB1157"/>
    <w:rsid w:val="00BB11AE"/>
    <w:rsid w:val="00BB11D8"/>
    <w:rsid w:val="00BB11DE"/>
    <w:rsid w:val="00BB11E8"/>
    <w:rsid w:val="00BB1204"/>
    <w:rsid w:val="00BB1238"/>
    <w:rsid w:val="00BB1241"/>
    <w:rsid w:val="00BB1242"/>
    <w:rsid w:val="00BB125A"/>
    <w:rsid w:val="00BB1311"/>
    <w:rsid w:val="00BB1394"/>
    <w:rsid w:val="00BB13C3"/>
    <w:rsid w:val="00BB13C5"/>
    <w:rsid w:val="00BB1425"/>
    <w:rsid w:val="00BB1433"/>
    <w:rsid w:val="00BB144D"/>
    <w:rsid w:val="00BB1464"/>
    <w:rsid w:val="00BB1528"/>
    <w:rsid w:val="00BB156B"/>
    <w:rsid w:val="00BB1588"/>
    <w:rsid w:val="00BB15BB"/>
    <w:rsid w:val="00BB15E4"/>
    <w:rsid w:val="00BB168B"/>
    <w:rsid w:val="00BB16CB"/>
    <w:rsid w:val="00BB16E5"/>
    <w:rsid w:val="00BB170D"/>
    <w:rsid w:val="00BB173C"/>
    <w:rsid w:val="00BB1751"/>
    <w:rsid w:val="00BB1761"/>
    <w:rsid w:val="00BB17E1"/>
    <w:rsid w:val="00BB17E5"/>
    <w:rsid w:val="00BB1865"/>
    <w:rsid w:val="00BB1876"/>
    <w:rsid w:val="00BB1890"/>
    <w:rsid w:val="00BB18B4"/>
    <w:rsid w:val="00BB18FD"/>
    <w:rsid w:val="00BB1907"/>
    <w:rsid w:val="00BB191D"/>
    <w:rsid w:val="00BB1949"/>
    <w:rsid w:val="00BB194B"/>
    <w:rsid w:val="00BB19E0"/>
    <w:rsid w:val="00BB19E6"/>
    <w:rsid w:val="00BB19FB"/>
    <w:rsid w:val="00BB1A24"/>
    <w:rsid w:val="00BB1AD0"/>
    <w:rsid w:val="00BB1B0C"/>
    <w:rsid w:val="00BB1B4F"/>
    <w:rsid w:val="00BB1B5C"/>
    <w:rsid w:val="00BB1B71"/>
    <w:rsid w:val="00BB1B96"/>
    <w:rsid w:val="00BB1C1F"/>
    <w:rsid w:val="00BB1C4B"/>
    <w:rsid w:val="00BB1C57"/>
    <w:rsid w:val="00BB1CA8"/>
    <w:rsid w:val="00BB1CD8"/>
    <w:rsid w:val="00BB1D8B"/>
    <w:rsid w:val="00BB1E03"/>
    <w:rsid w:val="00BB1E1B"/>
    <w:rsid w:val="00BB1E3D"/>
    <w:rsid w:val="00BB1E52"/>
    <w:rsid w:val="00BB1EEE"/>
    <w:rsid w:val="00BB1F1A"/>
    <w:rsid w:val="00BB1F1D"/>
    <w:rsid w:val="00BB1FE0"/>
    <w:rsid w:val="00BB1FF4"/>
    <w:rsid w:val="00BB2073"/>
    <w:rsid w:val="00BB207D"/>
    <w:rsid w:val="00BB2177"/>
    <w:rsid w:val="00BB219C"/>
    <w:rsid w:val="00BB21A3"/>
    <w:rsid w:val="00BB21A4"/>
    <w:rsid w:val="00BB2257"/>
    <w:rsid w:val="00BB2282"/>
    <w:rsid w:val="00BB229E"/>
    <w:rsid w:val="00BB22A6"/>
    <w:rsid w:val="00BB22AD"/>
    <w:rsid w:val="00BB2314"/>
    <w:rsid w:val="00BB23A5"/>
    <w:rsid w:val="00BB240E"/>
    <w:rsid w:val="00BB2415"/>
    <w:rsid w:val="00BB2445"/>
    <w:rsid w:val="00BB2476"/>
    <w:rsid w:val="00BB24CA"/>
    <w:rsid w:val="00BB2521"/>
    <w:rsid w:val="00BB2530"/>
    <w:rsid w:val="00BB2536"/>
    <w:rsid w:val="00BB253B"/>
    <w:rsid w:val="00BB2544"/>
    <w:rsid w:val="00BB2575"/>
    <w:rsid w:val="00BB25D2"/>
    <w:rsid w:val="00BB25D5"/>
    <w:rsid w:val="00BB25EE"/>
    <w:rsid w:val="00BB2627"/>
    <w:rsid w:val="00BB262B"/>
    <w:rsid w:val="00BB2687"/>
    <w:rsid w:val="00BB2694"/>
    <w:rsid w:val="00BB26BA"/>
    <w:rsid w:val="00BB26EE"/>
    <w:rsid w:val="00BB2780"/>
    <w:rsid w:val="00BB27B8"/>
    <w:rsid w:val="00BB27EE"/>
    <w:rsid w:val="00BB2800"/>
    <w:rsid w:val="00BB283C"/>
    <w:rsid w:val="00BB28B2"/>
    <w:rsid w:val="00BB2912"/>
    <w:rsid w:val="00BB2937"/>
    <w:rsid w:val="00BB294A"/>
    <w:rsid w:val="00BB296B"/>
    <w:rsid w:val="00BB29D6"/>
    <w:rsid w:val="00BB2A0B"/>
    <w:rsid w:val="00BB2A50"/>
    <w:rsid w:val="00BB2A9C"/>
    <w:rsid w:val="00BB2AC5"/>
    <w:rsid w:val="00BB2AF0"/>
    <w:rsid w:val="00BB2AFC"/>
    <w:rsid w:val="00BB2B56"/>
    <w:rsid w:val="00BB2B63"/>
    <w:rsid w:val="00BB2B7B"/>
    <w:rsid w:val="00BB2BEC"/>
    <w:rsid w:val="00BB2BF6"/>
    <w:rsid w:val="00BB2C36"/>
    <w:rsid w:val="00BB2C74"/>
    <w:rsid w:val="00BB2C7E"/>
    <w:rsid w:val="00BB2CC3"/>
    <w:rsid w:val="00BB2CC8"/>
    <w:rsid w:val="00BB2CD6"/>
    <w:rsid w:val="00BB2D04"/>
    <w:rsid w:val="00BB2D29"/>
    <w:rsid w:val="00BB2D64"/>
    <w:rsid w:val="00BB2D6D"/>
    <w:rsid w:val="00BB2D85"/>
    <w:rsid w:val="00BB2D8E"/>
    <w:rsid w:val="00BB2E14"/>
    <w:rsid w:val="00BB2E45"/>
    <w:rsid w:val="00BB2E72"/>
    <w:rsid w:val="00BB2EE8"/>
    <w:rsid w:val="00BB2F0F"/>
    <w:rsid w:val="00BB2F18"/>
    <w:rsid w:val="00BB2F1E"/>
    <w:rsid w:val="00BB2FA5"/>
    <w:rsid w:val="00BB2FDA"/>
    <w:rsid w:val="00BB3056"/>
    <w:rsid w:val="00BB3066"/>
    <w:rsid w:val="00BB308F"/>
    <w:rsid w:val="00BB30F4"/>
    <w:rsid w:val="00BB312A"/>
    <w:rsid w:val="00BB316D"/>
    <w:rsid w:val="00BB31AF"/>
    <w:rsid w:val="00BB31BF"/>
    <w:rsid w:val="00BB31D1"/>
    <w:rsid w:val="00BB31E3"/>
    <w:rsid w:val="00BB31EB"/>
    <w:rsid w:val="00BB3250"/>
    <w:rsid w:val="00BB32B6"/>
    <w:rsid w:val="00BB3305"/>
    <w:rsid w:val="00BB3311"/>
    <w:rsid w:val="00BB331F"/>
    <w:rsid w:val="00BB3339"/>
    <w:rsid w:val="00BB339C"/>
    <w:rsid w:val="00BB33B5"/>
    <w:rsid w:val="00BB33C3"/>
    <w:rsid w:val="00BB3417"/>
    <w:rsid w:val="00BB3420"/>
    <w:rsid w:val="00BB3434"/>
    <w:rsid w:val="00BB347B"/>
    <w:rsid w:val="00BB34BC"/>
    <w:rsid w:val="00BB34C6"/>
    <w:rsid w:val="00BB34DF"/>
    <w:rsid w:val="00BB34FD"/>
    <w:rsid w:val="00BB3540"/>
    <w:rsid w:val="00BB3555"/>
    <w:rsid w:val="00BB35A1"/>
    <w:rsid w:val="00BB3638"/>
    <w:rsid w:val="00BB3693"/>
    <w:rsid w:val="00BB369B"/>
    <w:rsid w:val="00BB36EF"/>
    <w:rsid w:val="00BB3798"/>
    <w:rsid w:val="00BB37A3"/>
    <w:rsid w:val="00BB37EF"/>
    <w:rsid w:val="00BB3859"/>
    <w:rsid w:val="00BB38D5"/>
    <w:rsid w:val="00BB38ED"/>
    <w:rsid w:val="00BB3982"/>
    <w:rsid w:val="00BB39B4"/>
    <w:rsid w:val="00BB39D0"/>
    <w:rsid w:val="00BB39E8"/>
    <w:rsid w:val="00BB3A1A"/>
    <w:rsid w:val="00BB3A37"/>
    <w:rsid w:val="00BB3A43"/>
    <w:rsid w:val="00BB3A52"/>
    <w:rsid w:val="00BB3A6C"/>
    <w:rsid w:val="00BB3A84"/>
    <w:rsid w:val="00BB3AB1"/>
    <w:rsid w:val="00BB3ADA"/>
    <w:rsid w:val="00BB3B14"/>
    <w:rsid w:val="00BB3B46"/>
    <w:rsid w:val="00BB3B61"/>
    <w:rsid w:val="00BB3BAD"/>
    <w:rsid w:val="00BB3BCB"/>
    <w:rsid w:val="00BB3BF7"/>
    <w:rsid w:val="00BB3C20"/>
    <w:rsid w:val="00BB3C41"/>
    <w:rsid w:val="00BB3C72"/>
    <w:rsid w:val="00BB3C9A"/>
    <w:rsid w:val="00BB3CA5"/>
    <w:rsid w:val="00BB3D5A"/>
    <w:rsid w:val="00BB3D74"/>
    <w:rsid w:val="00BB3D77"/>
    <w:rsid w:val="00BB3DA5"/>
    <w:rsid w:val="00BB3DF7"/>
    <w:rsid w:val="00BB3E0A"/>
    <w:rsid w:val="00BB3E39"/>
    <w:rsid w:val="00BB3EFB"/>
    <w:rsid w:val="00BB3F3E"/>
    <w:rsid w:val="00BB3F57"/>
    <w:rsid w:val="00BB3F6E"/>
    <w:rsid w:val="00BB3F73"/>
    <w:rsid w:val="00BB3F94"/>
    <w:rsid w:val="00BB3F9E"/>
    <w:rsid w:val="00BB3FFD"/>
    <w:rsid w:val="00BB4004"/>
    <w:rsid w:val="00BB403E"/>
    <w:rsid w:val="00BB40CD"/>
    <w:rsid w:val="00BB40EF"/>
    <w:rsid w:val="00BB4110"/>
    <w:rsid w:val="00BB413D"/>
    <w:rsid w:val="00BB4175"/>
    <w:rsid w:val="00BB417F"/>
    <w:rsid w:val="00BB4238"/>
    <w:rsid w:val="00BB42A9"/>
    <w:rsid w:val="00BB4360"/>
    <w:rsid w:val="00BB4386"/>
    <w:rsid w:val="00BB43FC"/>
    <w:rsid w:val="00BB43FD"/>
    <w:rsid w:val="00BB4415"/>
    <w:rsid w:val="00BB4416"/>
    <w:rsid w:val="00BB4473"/>
    <w:rsid w:val="00BB44A3"/>
    <w:rsid w:val="00BB44C7"/>
    <w:rsid w:val="00BB44D0"/>
    <w:rsid w:val="00BB4524"/>
    <w:rsid w:val="00BB4544"/>
    <w:rsid w:val="00BB458E"/>
    <w:rsid w:val="00BB459B"/>
    <w:rsid w:val="00BB45A7"/>
    <w:rsid w:val="00BB4678"/>
    <w:rsid w:val="00BB474A"/>
    <w:rsid w:val="00BB476D"/>
    <w:rsid w:val="00BB47FF"/>
    <w:rsid w:val="00BB480C"/>
    <w:rsid w:val="00BB4858"/>
    <w:rsid w:val="00BB4880"/>
    <w:rsid w:val="00BB4932"/>
    <w:rsid w:val="00BB4964"/>
    <w:rsid w:val="00BB4A0E"/>
    <w:rsid w:val="00BB4A43"/>
    <w:rsid w:val="00BB4A59"/>
    <w:rsid w:val="00BB4A61"/>
    <w:rsid w:val="00BB4B6F"/>
    <w:rsid w:val="00BB4B7C"/>
    <w:rsid w:val="00BB4B90"/>
    <w:rsid w:val="00BB4BA4"/>
    <w:rsid w:val="00BB4BBC"/>
    <w:rsid w:val="00BB4C0E"/>
    <w:rsid w:val="00BB4C3C"/>
    <w:rsid w:val="00BB4C8E"/>
    <w:rsid w:val="00BB4C92"/>
    <w:rsid w:val="00BB4CF6"/>
    <w:rsid w:val="00BB4CFC"/>
    <w:rsid w:val="00BB4D33"/>
    <w:rsid w:val="00BB4D34"/>
    <w:rsid w:val="00BB4D5C"/>
    <w:rsid w:val="00BB4E8D"/>
    <w:rsid w:val="00BB4EA9"/>
    <w:rsid w:val="00BB4ECA"/>
    <w:rsid w:val="00BB4F12"/>
    <w:rsid w:val="00BB4F99"/>
    <w:rsid w:val="00BB4FB0"/>
    <w:rsid w:val="00BB4FC0"/>
    <w:rsid w:val="00BB4FD6"/>
    <w:rsid w:val="00BB4FDF"/>
    <w:rsid w:val="00BB4FE1"/>
    <w:rsid w:val="00BB4FEC"/>
    <w:rsid w:val="00BB5034"/>
    <w:rsid w:val="00BB508D"/>
    <w:rsid w:val="00BB50C9"/>
    <w:rsid w:val="00BB511D"/>
    <w:rsid w:val="00BB5133"/>
    <w:rsid w:val="00BB515B"/>
    <w:rsid w:val="00BB517D"/>
    <w:rsid w:val="00BB51C3"/>
    <w:rsid w:val="00BB51CF"/>
    <w:rsid w:val="00BB51F7"/>
    <w:rsid w:val="00BB5229"/>
    <w:rsid w:val="00BB5234"/>
    <w:rsid w:val="00BB525F"/>
    <w:rsid w:val="00BB526A"/>
    <w:rsid w:val="00BB5291"/>
    <w:rsid w:val="00BB52E8"/>
    <w:rsid w:val="00BB52FF"/>
    <w:rsid w:val="00BB5378"/>
    <w:rsid w:val="00BB53B5"/>
    <w:rsid w:val="00BB53EE"/>
    <w:rsid w:val="00BB540A"/>
    <w:rsid w:val="00BB541F"/>
    <w:rsid w:val="00BB543E"/>
    <w:rsid w:val="00BB548C"/>
    <w:rsid w:val="00BB5509"/>
    <w:rsid w:val="00BB5563"/>
    <w:rsid w:val="00BB5568"/>
    <w:rsid w:val="00BB5586"/>
    <w:rsid w:val="00BB55F8"/>
    <w:rsid w:val="00BB564D"/>
    <w:rsid w:val="00BB567D"/>
    <w:rsid w:val="00BB5685"/>
    <w:rsid w:val="00BB56A3"/>
    <w:rsid w:val="00BB56C8"/>
    <w:rsid w:val="00BB56D0"/>
    <w:rsid w:val="00BB574A"/>
    <w:rsid w:val="00BB5774"/>
    <w:rsid w:val="00BB5785"/>
    <w:rsid w:val="00BB57C6"/>
    <w:rsid w:val="00BB57E0"/>
    <w:rsid w:val="00BB588D"/>
    <w:rsid w:val="00BB58EE"/>
    <w:rsid w:val="00BB58FF"/>
    <w:rsid w:val="00BB5956"/>
    <w:rsid w:val="00BB5967"/>
    <w:rsid w:val="00BB597A"/>
    <w:rsid w:val="00BB5987"/>
    <w:rsid w:val="00BB5A3E"/>
    <w:rsid w:val="00BB5A7F"/>
    <w:rsid w:val="00BB5A89"/>
    <w:rsid w:val="00BB5ACE"/>
    <w:rsid w:val="00BB5AFD"/>
    <w:rsid w:val="00BB5B1A"/>
    <w:rsid w:val="00BB5B5F"/>
    <w:rsid w:val="00BB5B80"/>
    <w:rsid w:val="00BB5BE2"/>
    <w:rsid w:val="00BB5C34"/>
    <w:rsid w:val="00BB5C40"/>
    <w:rsid w:val="00BB5C64"/>
    <w:rsid w:val="00BB5D05"/>
    <w:rsid w:val="00BB5D0F"/>
    <w:rsid w:val="00BB5D64"/>
    <w:rsid w:val="00BB5D87"/>
    <w:rsid w:val="00BB5E6C"/>
    <w:rsid w:val="00BB5EE5"/>
    <w:rsid w:val="00BB5F0D"/>
    <w:rsid w:val="00BB5F2D"/>
    <w:rsid w:val="00BB5F54"/>
    <w:rsid w:val="00BB5F61"/>
    <w:rsid w:val="00BB5F82"/>
    <w:rsid w:val="00BB5FD0"/>
    <w:rsid w:val="00BB5FDF"/>
    <w:rsid w:val="00BB5FE5"/>
    <w:rsid w:val="00BB5FE8"/>
    <w:rsid w:val="00BB5FF8"/>
    <w:rsid w:val="00BB6025"/>
    <w:rsid w:val="00BB604F"/>
    <w:rsid w:val="00BB6078"/>
    <w:rsid w:val="00BB60B7"/>
    <w:rsid w:val="00BB60DD"/>
    <w:rsid w:val="00BB616D"/>
    <w:rsid w:val="00BB6180"/>
    <w:rsid w:val="00BB6182"/>
    <w:rsid w:val="00BB619D"/>
    <w:rsid w:val="00BB61B6"/>
    <w:rsid w:val="00BB61C6"/>
    <w:rsid w:val="00BB61FE"/>
    <w:rsid w:val="00BB62A2"/>
    <w:rsid w:val="00BB62C5"/>
    <w:rsid w:val="00BB62DB"/>
    <w:rsid w:val="00BB635E"/>
    <w:rsid w:val="00BB6370"/>
    <w:rsid w:val="00BB63DD"/>
    <w:rsid w:val="00BB63EB"/>
    <w:rsid w:val="00BB6416"/>
    <w:rsid w:val="00BB6437"/>
    <w:rsid w:val="00BB64B4"/>
    <w:rsid w:val="00BB64F0"/>
    <w:rsid w:val="00BB6508"/>
    <w:rsid w:val="00BB6525"/>
    <w:rsid w:val="00BB6531"/>
    <w:rsid w:val="00BB6565"/>
    <w:rsid w:val="00BB6569"/>
    <w:rsid w:val="00BB65FA"/>
    <w:rsid w:val="00BB65FE"/>
    <w:rsid w:val="00BB665C"/>
    <w:rsid w:val="00BB6673"/>
    <w:rsid w:val="00BB6767"/>
    <w:rsid w:val="00BB6769"/>
    <w:rsid w:val="00BB676D"/>
    <w:rsid w:val="00BB67C6"/>
    <w:rsid w:val="00BB67CE"/>
    <w:rsid w:val="00BB6802"/>
    <w:rsid w:val="00BB685D"/>
    <w:rsid w:val="00BB688D"/>
    <w:rsid w:val="00BB68B8"/>
    <w:rsid w:val="00BB68EF"/>
    <w:rsid w:val="00BB6917"/>
    <w:rsid w:val="00BB6931"/>
    <w:rsid w:val="00BB6966"/>
    <w:rsid w:val="00BB698D"/>
    <w:rsid w:val="00BB6992"/>
    <w:rsid w:val="00BB69B3"/>
    <w:rsid w:val="00BB69ED"/>
    <w:rsid w:val="00BB69F4"/>
    <w:rsid w:val="00BB6AAA"/>
    <w:rsid w:val="00BB6ACA"/>
    <w:rsid w:val="00BB6B40"/>
    <w:rsid w:val="00BB6B41"/>
    <w:rsid w:val="00BB6B53"/>
    <w:rsid w:val="00BB6BB4"/>
    <w:rsid w:val="00BB6BB9"/>
    <w:rsid w:val="00BB6C20"/>
    <w:rsid w:val="00BB6C47"/>
    <w:rsid w:val="00BB6C73"/>
    <w:rsid w:val="00BB6C8C"/>
    <w:rsid w:val="00BB6CD0"/>
    <w:rsid w:val="00BB6CD8"/>
    <w:rsid w:val="00BB6D0C"/>
    <w:rsid w:val="00BB6D27"/>
    <w:rsid w:val="00BB6DD9"/>
    <w:rsid w:val="00BB6E35"/>
    <w:rsid w:val="00BB6E80"/>
    <w:rsid w:val="00BB6E81"/>
    <w:rsid w:val="00BB6E88"/>
    <w:rsid w:val="00BB6ED4"/>
    <w:rsid w:val="00BB6F40"/>
    <w:rsid w:val="00BB6F7C"/>
    <w:rsid w:val="00BB6F7D"/>
    <w:rsid w:val="00BB6F99"/>
    <w:rsid w:val="00BB6FB3"/>
    <w:rsid w:val="00BB6FF0"/>
    <w:rsid w:val="00BB705D"/>
    <w:rsid w:val="00BB7079"/>
    <w:rsid w:val="00BB70C1"/>
    <w:rsid w:val="00BB70F1"/>
    <w:rsid w:val="00BB711D"/>
    <w:rsid w:val="00BB711F"/>
    <w:rsid w:val="00BB7147"/>
    <w:rsid w:val="00BB726F"/>
    <w:rsid w:val="00BB72DA"/>
    <w:rsid w:val="00BB733D"/>
    <w:rsid w:val="00BB73D2"/>
    <w:rsid w:val="00BB7402"/>
    <w:rsid w:val="00BB742B"/>
    <w:rsid w:val="00BB7452"/>
    <w:rsid w:val="00BB7458"/>
    <w:rsid w:val="00BB7461"/>
    <w:rsid w:val="00BB7477"/>
    <w:rsid w:val="00BB74B2"/>
    <w:rsid w:val="00BB74BD"/>
    <w:rsid w:val="00BB74DA"/>
    <w:rsid w:val="00BB7539"/>
    <w:rsid w:val="00BB753F"/>
    <w:rsid w:val="00BB756C"/>
    <w:rsid w:val="00BB75CB"/>
    <w:rsid w:val="00BB75ED"/>
    <w:rsid w:val="00BB7613"/>
    <w:rsid w:val="00BB7645"/>
    <w:rsid w:val="00BB76E2"/>
    <w:rsid w:val="00BB76E3"/>
    <w:rsid w:val="00BB76F8"/>
    <w:rsid w:val="00BB776C"/>
    <w:rsid w:val="00BB7773"/>
    <w:rsid w:val="00BB7788"/>
    <w:rsid w:val="00BB77CA"/>
    <w:rsid w:val="00BB77D8"/>
    <w:rsid w:val="00BB788F"/>
    <w:rsid w:val="00BB78A8"/>
    <w:rsid w:val="00BB78E0"/>
    <w:rsid w:val="00BB7973"/>
    <w:rsid w:val="00BB79A5"/>
    <w:rsid w:val="00BB7A01"/>
    <w:rsid w:val="00BB7A6E"/>
    <w:rsid w:val="00BB7A8F"/>
    <w:rsid w:val="00BB7AC2"/>
    <w:rsid w:val="00BB7B0B"/>
    <w:rsid w:val="00BB7B35"/>
    <w:rsid w:val="00BB7B52"/>
    <w:rsid w:val="00BB7B57"/>
    <w:rsid w:val="00BB7B65"/>
    <w:rsid w:val="00BB7B74"/>
    <w:rsid w:val="00BB7B99"/>
    <w:rsid w:val="00BB7BA2"/>
    <w:rsid w:val="00BB7BDB"/>
    <w:rsid w:val="00BB7C10"/>
    <w:rsid w:val="00BB7C1D"/>
    <w:rsid w:val="00BB7C29"/>
    <w:rsid w:val="00BB7C68"/>
    <w:rsid w:val="00BB7C89"/>
    <w:rsid w:val="00BB7CB0"/>
    <w:rsid w:val="00BB7CF8"/>
    <w:rsid w:val="00BB7D10"/>
    <w:rsid w:val="00BB7DDA"/>
    <w:rsid w:val="00BB7E33"/>
    <w:rsid w:val="00BB7E82"/>
    <w:rsid w:val="00BB7ED2"/>
    <w:rsid w:val="00BB7F01"/>
    <w:rsid w:val="00BB7F24"/>
    <w:rsid w:val="00BB7F81"/>
    <w:rsid w:val="00BB7F92"/>
    <w:rsid w:val="00BC002A"/>
    <w:rsid w:val="00BC00B8"/>
    <w:rsid w:val="00BC018B"/>
    <w:rsid w:val="00BC01C2"/>
    <w:rsid w:val="00BC01C5"/>
    <w:rsid w:val="00BC01F6"/>
    <w:rsid w:val="00BC021E"/>
    <w:rsid w:val="00BC0246"/>
    <w:rsid w:val="00BC0292"/>
    <w:rsid w:val="00BC02CD"/>
    <w:rsid w:val="00BC02E6"/>
    <w:rsid w:val="00BC02F8"/>
    <w:rsid w:val="00BC0321"/>
    <w:rsid w:val="00BC032A"/>
    <w:rsid w:val="00BC0343"/>
    <w:rsid w:val="00BC0355"/>
    <w:rsid w:val="00BC0361"/>
    <w:rsid w:val="00BC0381"/>
    <w:rsid w:val="00BC041C"/>
    <w:rsid w:val="00BC0448"/>
    <w:rsid w:val="00BC0487"/>
    <w:rsid w:val="00BC0561"/>
    <w:rsid w:val="00BC05F2"/>
    <w:rsid w:val="00BC0622"/>
    <w:rsid w:val="00BC06AA"/>
    <w:rsid w:val="00BC0733"/>
    <w:rsid w:val="00BC074E"/>
    <w:rsid w:val="00BC076D"/>
    <w:rsid w:val="00BC0779"/>
    <w:rsid w:val="00BC0796"/>
    <w:rsid w:val="00BC07FA"/>
    <w:rsid w:val="00BC0823"/>
    <w:rsid w:val="00BC0866"/>
    <w:rsid w:val="00BC0870"/>
    <w:rsid w:val="00BC088F"/>
    <w:rsid w:val="00BC08D1"/>
    <w:rsid w:val="00BC093D"/>
    <w:rsid w:val="00BC09AA"/>
    <w:rsid w:val="00BC09FB"/>
    <w:rsid w:val="00BC0A0A"/>
    <w:rsid w:val="00BC0A6B"/>
    <w:rsid w:val="00BC0A93"/>
    <w:rsid w:val="00BC0AD4"/>
    <w:rsid w:val="00BC0B2C"/>
    <w:rsid w:val="00BC0B80"/>
    <w:rsid w:val="00BC0BD8"/>
    <w:rsid w:val="00BC0C55"/>
    <w:rsid w:val="00BC0D1C"/>
    <w:rsid w:val="00BC0D56"/>
    <w:rsid w:val="00BC0D90"/>
    <w:rsid w:val="00BC0E58"/>
    <w:rsid w:val="00BC0E8F"/>
    <w:rsid w:val="00BC0E95"/>
    <w:rsid w:val="00BC0F37"/>
    <w:rsid w:val="00BC0F3A"/>
    <w:rsid w:val="00BC0F45"/>
    <w:rsid w:val="00BC0F6F"/>
    <w:rsid w:val="00BC0F73"/>
    <w:rsid w:val="00BC0F77"/>
    <w:rsid w:val="00BC0F85"/>
    <w:rsid w:val="00BC0FA6"/>
    <w:rsid w:val="00BC0FBE"/>
    <w:rsid w:val="00BC0FFC"/>
    <w:rsid w:val="00BC0FFD"/>
    <w:rsid w:val="00BC1027"/>
    <w:rsid w:val="00BC1066"/>
    <w:rsid w:val="00BC10F1"/>
    <w:rsid w:val="00BC1157"/>
    <w:rsid w:val="00BC11E9"/>
    <w:rsid w:val="00BC11F5"/>
    <w:rsid w:val="00BC12A7"/>
    <w:rsid w:val="00BC12CE"/>
    <w:rsid w:val="00BC132E"/>
    <w:rsid w:val="00BC1349"/>
    <w:rsid w:val="00BC1377"/>
    <w:rsid w:val="00BC138C"/>
    <w:rsid w:val="00BC13C9"/>
    <w:rsid w:val="00BC13ED"/>
    <w:rsid w:val="00BC140F"/>
    <w:rsid w:val="00BC142E"/>
    <w:rsid w:val="00BC1431"/>
    <w:rsid w:val="00BC143F"/>
    <w:rsid w:val="00BC1452"/>
    <w:rsid w:val="00BC145C"/>
    <w:rsid w:val="00BC1465"/>
    <w:rsid w:val="00BC1494"/>
    <w:rsid w:val="00BC14AF"/>
    <w:rsid w:val="00BC14FF"/>
    <w:rsid w:val="00BC1501"/>
    <w:rsid w:val="00BC1564"/>
    <w:rsid w:val="00BC157E"/>
    <w:rsid w:val="00BC15AC"/>
    <w:rsid w:val="00BC15CB"/>
    <w:rsid w:val="00BC15D1"/>
    <w:rsid w:val="00BC15DC"/>
    <w:rsid w:val="00BC15E6"/>
    <w:rsid w:val="00BC15F4"/>
    <w:rsid w:val="00BC15FF"/>
    <w:rsid w:val="00BC1652"/>
    <w:rsid w:val="00BC165B"/>
    <w:rsid w:val="00BC1684"/>
    <w:rsid w:val="00BC169F"/>
    <w:rsid w:val="00BC16A6"/>
    <w:rsid w:val="00BC16C1"/>
    <w:rsid w:val="00BC16D5"/>
    <w:rsid w:val="00BC1765"/>
    <w:rsid w:val="00BC1777"/>
    <w:rsid w:val="00BC17D7"/>
    <w:rsid w:val="00BC1914"/>
    <w:rsid w:val="00BC1921"/>
    <w:rsid w:val="00BC195C"/>
    <w:rsid w:val="00BC19DB"/>
    <w:rsid w:val="00BC19E6"/>
    <w:rsid w:val="00BC1A3E"/>
    <w:rsid w:val="00BC1A77"/>
    <w:rsid w:val="00BC1B13"/>
    <w:rsid w:val="00BC1B47"/>
    <w:rsid w:val="00BC1B5E"/>
    <w:rsid w:val="00BC1B81"/>
    <w:rsid w:val="00BC1BAC"/>
    <w:rsid w:val="00BC1BB1"/>
    <w:rsid w:val="00BC1BBE"/>
    <w:rsid w:val="00BC1BD5"/>
    <w:rsid w:val="00BC1C20"/>
    <w:rsid w:val="00BC1C2E"/>
    <w:rsid w:val="00BC1C4A"/>
    <w:rsid w:val="00BC1C50"/>
    <w:rsid w:val="00BC1C88"/>
    <w:rsid w:val="00BC1CAB"/>
    <w:rsid w:val="00BC1CC4"/>
    <w:rsid w:val="00BC1CC7"/>
    <w:rsid w:val="00BC1D0C"/>
    <w:rsid w:val="00BC1D2E"/>
    <w:rsid w:val="00BC1D5F"/>
    <w:rsid w:val="00BC1D72"/>
    <w:rsid w:val="00BC1D9B"/>
    <w:rsid w:val="00BC1EDE"/>
    <w:rsid w:val="00BC1F35"/>
    <w:rsid w:val="00BC1F6F"/>
    <w:rsid w:val="00BC1F92"/>
    <w:rsid w:val="00BC1F93"/>
    <w:rsid w:val="00BC1F9D"/>
    <w:rsid w:val="00BC1FAD"/>
    <w:rsid w:val="00BC1FED"/>
    <w:rsid w:val="00BC2011"/>
    <w:rsid w:val="00BC202D"/>
    <w:rsid w:val="00BC203F"/>
    <w:rsid w:val="00BC204B"/>
    <w:rsid w:val="00BC2064"/>
    <w:rsid w:val="00BC2099"/>
    <w:rsid w:val="00BC20A5"/>
    <w:rsid w:val="00BC20EA"/>
    <w:rsid w:val="00BC2127"/>
    <w:rsid w:val="00BC2140"/>
    <w:rsid w:val="00BC215D"/>
    <w:rsid w:val="00BC218C"/>
    <w:rsid w:val="00BC21A0"/>
    <w:rsid w:val="00BC21A6"/>
    <w:rsid w:val="00BC21B5"/>
    <w:rsid w:val="00BC21E1"/>
    <w:rsid w:val="00BC223C"/>
    <w:rsid w:val="00BC2240"/>
    <w:rsid w:val="00BC22CD"/>
    <w:rsid w:val="00BC22DF"/>
    <w:rsid w:val="00BC2331"/>
    <w:rsid w:val="00BC234F"/>
    <w:rsid w:val="00BC238D"/>
    <w:rsid w:val="00BC23C6"/>
    <w:rsid w:val="00BC251C"/>
    <w:rsid w:val="00BC255D"/>
    <w:rsid w:val="00BC25F4"/>
    <w:rsid w:val="00BC264C"/>
    <w:rsid w:val="00BC2653"/>
    <w:rsid w:val="00BC2671"/>
    <w:rsid w:val="00BC268C"/>
    <w:rsid w:val="00BC26CD"/>
    <w:rsid w:val="00BC2714"/>
    <w:rsid w:val="00BC2732"/>
    <w:rsid w:val="00BC2734"/>
    <w:rsid w:val="00BC2743"/>
    <w:rsid w:val="00BC277F"/>
    <w:rsid w:val="00BC284B"/>
    <w:rsid w:val="00BC2887"/>
    <w:rsid w:val="00BC288B"/>
    <w:rsid w:val="00BC28AD"/>
    <w:rsid w:val="00BC2912"/>
    <w:rsid w:val="00BC2962"/>
    <w:rsid w:val="00BC29ED"/>
    <w:rsid w:val="00BC2A4F"/>
    <w:rsid w:val="00BC2A61"/>
    <w:rsid w:val="00BC2A6F"/>
    <w:rsid w:val="00BC2AC5"/>
    <w:rsid w:val="00BC2AD9"/>
    <w:rsid w:val="00BC2B80"/>
    <w:rsid w:val="00BC2B89"/>
    <w:rsid w:val="00BC2C0E"/>
    <w:rsid w:val="00BC2C3B"/>
    <w:rsid w:val="00BC2C4C"/>
    <w:rsid w:val="00BC2C66"/>
    <w:rsid w:val="00BC2C73"/>
    <w:rsid w:val="00BC2CD0"/>
    <w:rsid w:val="00BC2CDC"/>
    <w:rsid w:val="00BC2D2A"/>
    <w:rsid w:val="00BC2D30"/>
    <w:rsid w:val="00BC2D54"/>
    <w:rsid w:val="00BC2D79"/>
    <w:rsid w:val="00BC2D7F"/>
    <w:rsid w:val="00BC2DC4"/>
    <w:rsid w:val="00BC2DD9"/>
    <w:rsid w:val="00BC2ECB"/>
    <w:rsid w:val="00BC2EE7"/>
    <w:rsid w:val="00BC2F02"/>
    <w:rsid w:val="00BC2F50"/>
    <w:rsid w:val="00BC2F6B"/>
    <w:rsid w:val="00BC2FB7"/>
    <w:rsid w:val="00BC3075"/>
    <w:rsid w:val="00BC309E"/>
    <w:rsid w:val="00BC30B5"/>
    <w:rsid w:val="00BC30BF"/>
    <w:rsid w:val="00BC30D2"/>
    <w:rsid w:val="00BC30F5"/>
    <w:rsid w:val="00BC3115"/>
    <w:rsid w:val="00BC314F"/>
    <w:rsid w:val="00BC319F"/>
    <w:rsid w:val="00BC31A1"/>
    <w:rsid w:val="00BC3212"/>
    <w:rsid w:val="00BC322B"/>
    <w:rsid w:val="00BC32CC"/>
    <w:rsid w:val="00BC332C"/>
    <w:rsid w:val="00BC33BC"/>
    <w:rsid w:val="00BC33CB"/>
    <w:rsid w:val="00BC33E9"/>
    <w:rsid w:val="00BC33EA"/>
    <w:rsid w:val="00BC3402"/>
    <w:rsid w:val="00BC3416"/>
    <w:rsid w:val="00BC3488"/>
    <w:rsid w:val="00BC3497"/>
    <w:rsid w:val="00BC34AB"/>
    <w:rsid w:val="00BC34CB"/>
    <w:rsid w:val="00BC34F7"/>
    <w:rsid w:val="00BC353F"/>
    <w:rsid w:val="00BC355B"/>
    <w:rsid w:val="00BC35B1"/>
    <w:rsid w:val="00BC35C3"/>
    <w:rsid w:val="00BC35D6"/>
    <w:rsid w:val="00BC3608"/>
    <w:rsid w:val="00BC361C"/>
    <w:rsid w:val="00BC3635"/>
    <w:rsid w:val="00BC3656"/>
    <w:rsid w:val="00BC371C"/>
    <w:rsid w:val="00BC374C"/>
    <w:rsid w:val="00BC3752"/>
    <w:rsid w:val="00BC3773"/>
    <w:rsid w:val="00BC3780"/>
    <w:rsid w:val="00BC3799"/>
    <w:rsid w:val="00BC37A4"/>
    <w:rsid w:val="00BC385A"/>
    <w:rsid w:val="00BC3893"/>
    <w:rsid w:val="00BC3895"/>
    <w:rsid w:val="00BC3904"/>
    <w:rsid w:val="00BC391E"/>
    <w:rsid w:val="00BC3925"/>
    <w:rsid w:val="00BC3926"/>
    <w:rsid w:val="00BC395D"/>
    <w:rsid w:val="00BC39D4"/>
    <w:rsid w:val="00BC3A10"/>
    <w:rsid w:val="00BC3A42"/>
    <w:rsid w:val="00BC3A54"/>
    <w:rsid w:val="00BC3AE2"/>
    <w:rsid w:val="00BC3B4B"/>
    <w:rsid w:val="00BC3BDB"/>
    <w:rsid w:val="00BC3BFD"/>
    <w:rsid w:val="00BC3C38"/>
    <w:rsid w:val="00BC3C55"/>
    <w:rsid w:val="00BC3C66"/>
    <w:rsid w:val="00BC3C68"/>
    <w:rsid w:val="00BC3C8C"/>
    <w:rsid w:val="00BC3CA3"/>
    <w:rsid w:val="00BC3D1A"/>
    <w:rsid w:val="00BC3D2C"/>
    <w:rsid w:val="00BC3D34"/>
    <w:rsid w:val="00BC3D5C"/>
    <w:rsid w:val="00BC3D80"/>
    <w:rsid w:val="00BC3D87"/>
    <w:rsid w:val="00BC3DDC"/>
    <w:rsid w:val="00BC3E44"/>
    <w:rsid w:val="00BC3E68"/>
    <w:rsid w:val="00BC3E86"/>
    <w:rsid w:val="00BC3EB8"/>
    <w:rsid w:val="00BC3F2F"/>
    <w:rsid w:val="00BC3FB4"/>
    <w:rsid w:val="00BC4023"/>
    <w:rsid w:val="00BC402B"/>
    <w:rsid w:val="00BC403F"/>
    <w:rsid w:val="00BC4086"/>
    <w:rsid w:val="00BC4093"/>
    <w:rsid w:val="00BC40FF"/>
    <w:rsid w:val="00BC410D"/>
    <w:rsid w:val="00BC4114"/>
    <w:rsid w:val="00BC413C"/>
    <w:rsid w:val="00BC4142"/>
    <w:rsid w:val="00BC4166"/>
    <w:rsid w:val="00BC417F"/>
    <w:rsid w:val="00BC41C0"/>
    <w:rsid w:val="00BC41CE"/>
    <w:rsid w:val="00BC41D3"/>
    <w:rsid w:val="00BC421B"/>
    <w:rsid w:val="00BC422D"/>
    <w:rsid w:val="00BC4237"/>
    <w:rsid w:val="00BC423B"/>
    <w:rsid w:val="00BC426E"/>
    <w:rsid w:val="00BC4298"/>
    <w:rsid w:val="00BC42A1"/>
    <w:rsid w:val="00BC433B"/>
    <w:rsid w:val="00BC43C8"/>
    <w:rsid w:val="00BC43C9"/>
    <w:rsid w:val="00BC43D1"/>
    <w:rsid w:val="00BC44B2"/>
    <w:rsid w:val="00BC44D5"/>
    <w:rsid w:val="00BC44FB"/>
    <w:rsid w:val="00BC451C"/>
    <w:rsid w:val="00BC4559"/>
    <w:rsid w:val="00BC4589"/>
    <w:rsid w:val="00BC45B2"/>
    <w:rsid w:val="00BC468A"/>
    <w:rsid w:val="00BC46DF"/>
    <w:rsid w:val="00BC46ED"/>
    <w:rsid w:val="00BC475F"/>
    <w:rsid w:val="00BC4766"/>
    <w:rsid w:val="00BC4774"/>
    <w:rsid w:val="00BC4792"/>
    <w:rsid w:val="00BC484D"/>
    <w:rsid w:val="00BC48DF"/>
    <w:rsid w:val="00BC48EB"/>
    <w:rsid w:val="00BC4936"/>
    <w:rsid w:val="00BC4943"/>
    <w:rsid w:val="00BC4959"/>
    <w:rsid w:val="00BC4978"/>
    <w:rsid w:val="00BC49B4"/>
    <w:rsid w:val="00BC49D8"/>
    <w:rsid w:val="00BC4A0F"/>
    <w:rsid w:val="00BC4A3E"/>
    <w:rsid w:val="00BC4A69"/>
    <w:rsid w:val="00BC4AA1"/>
    <w:rsid w:val="00BC4AB6"/>
    <w:rsid w:val="00BC4AC0"/>
    <w:rsid w:val="00BC4AEB"/>
    <w:rsid w:val="00BC4B35"/>
    <w:rsid w:val="00BC4B8C"/>
    <w:rsid w:val="00BC4B91"/>
    <w:rsid w:val="00BC4BB6"/>
    <w:rsid w:val="00BC4C5C"/>
    <w:rsid w:val="00BC4CA2"/>
    <w:rsid w:val="00BC4CC1"/>
    <w:rsid w:val="00BC4CCB"/>
    <w:rsid w:val="00BC4CEB"/>
    <w:rsid w:val="00BC4D02"/>
    <w:rsid w:val="00BC4D32"/>
    <w:rsid w:val="00BC4D4E"/>
    <w:rsid w:val="00BC4DB4"/>
    <w:rsid w:val="00BC4DB8"/>
    <w:rsid w:val="00BC4DDF"/>
    <w:rsid w:val="00BC4E97"/>
    <w:rsid w:val="00BC4EF1"/>
    <w:rsid w:val="00BC4F01"/>
    <w:rsid w:val="00BC4F13"/>
    <w:rsid w:val="00BC4F96"/>
    <w:rsid w:val="00BC4FB0"/>
    <w:rsid w:val="00BC4FB8"/>
    <w:rsid w:val="00BC4FD8"/>
    <w:rsid w:val="00BC5038"/>
    <w:rsid w:val="00BC5064"/>
    <w:rsid w:val="00BC50B8"/>
    <w:rsid w:val="00BC50D3"/>
    <w:rsid w:val="00BC50D7"/>
    <w:rsid w:val="00BC5131"/>
    <w:rsid w:val="00BC516C"/>
    <w:rsid w:val="00BC5170"/>
    <w:rsid w:val="00BC5179"/>
    <w:rsid w:val="00BC51D3"/>
    <w:rsid w:val="00BC5228"/>
    <w:rsid w:val="00BC526F"/>
    <w:rsid w:val="00BC5294"/>
    <w:rsid w:val="00BC5298"/>
    <w:rsid w:val="00BC52C5"/>
    <w:rsid w:val="00BC53C3"/>
    <w:rsid w:val="00BC53D1"/>
    <w:rsid w:val="00BC5458"/>
    <w:rsid w:val="00BC5488"/>
    <w:rsid w:val="00BC54A1"/>
    <w:rsid w:val="00BC54A4"/>
    <w:rsid w:val="00BC54A9"/>
    <w:rsid w:val="00BC55C3"/>
    <w:rsid w:val="00BC55DB"/>
    <w:rsid w:val="00BC55DC"/>
    <w:rsid w:val="00BC5634"/>
    <w:rsid w:val="00BC564B"/>
    <w:rsid w:val="00BC5651"/>
    <w:rsid w:val="00BC5664"/>
    <w:rsid w:val="00BC56D5"/>
    <w:rsid w:val="00BC56F9"/>
    <w:rsid w:val="00BC5834"/>
    <w:rsid w:val="00BC583B"/>
    <w:rsid w:val="00BC583E"/>
    <w:rsid w:val="00BC5872"/>
    <w:rsid w:val="00BC589A"/>
    <w:rsid w:val="00BC58D3"/>
    <w:rsid w:val="00BC58D4"/>
    <w:rsid w:val="00BC58FD"/>
    <w:rsid w:val="00BC591E"/>
    <w:rsid w:val="00BC595E"/>
    <w:rsid w:val="00BC59B2"/>
    <w:rsid w:val="00BC5A1E"/>
    <w:rsid w:val="00BC5A2E"/>
    <w:rsid w:val="00BC5A39"/>
    <w:rsid w:val="00BC5A66"/>
    <w:rsid w:val="00BC5A73"/>
    <w:rsid w:val="00BC5AF1"/>
    <w:rsid w:val="00BC5BA1"/>
    <w:rsid w:val="00BC5BBE"/>
    <w:rsid w:val="00BC5BDB"/>
    <w:rsid w:val="00BC5BEE"/>
    <w:rsid w:val="00BC5C4F"/>
    <w:rsid w:val="00BC5CB5"/>
    <w:rsid w:val="00BC5CC2"/>
    <w:rsid w:val="00BC5CC8"/>
    <w:rsid w:val="00BC5CDD"/>
    <w:rsid w:val="00BC5DAC"/>
    <w:rsid w:val="00BC5DB1"/>
    <w:rsid w:val="00BC5DFD"/>
    <w:rsid w:val="00BC5E50"/>
    <w:rsid w:val="00BC5F2B"/>
    <w:rsid w:val="00BC5F30"/>
    <w:rsid w:val="00BC5F72"/>
    <w:rsid w:val="00BC5F8F"/>
    <w:rsid w:val="00BC5F9E"/>
    <w:rsid w:val="00BC5F9F"/>
    <w:rsid w:val="00BC5FA8"/>
    <w:rsid w:val="00BC5FC4"/>
    <w:rsid w:val="00BC5FD3"/>
    <w:rsid w:val="00BC5FEF"/>
    <w:rsid w:val="00BC60A0"/>
    <w:rsid w:val="00BC60B2"/>
    <w:rsid w:val="00BC60B6"/>
    <w:rsid w:val="00BC60C8"/>
    <w:rsid w:val="00BC60D0"/>
    <w:rsid w:val="00BC6164"/>
    <w:rsid w:val="00BC61A7"/>
    <w:rsid w:val="00BC61BB"/>
    <w:rsid w:val="00BC621A"/>
    <w:rsid w:val="00BC6237"/>
    <w:rsid w:val="00BC6252"/>
    <w:rsid w:val="00BC62A1"/>
    <w:rsid w:val="00BC6305"/>
    <w:rsid w:val="00BC6336"/>
    <w:rsid w:val="00BC63AD"/>
    <w:rsid w:val="00BC63C5"/>
    <w:rsid w:val="00BC63CA"/>
    <w:rsid w:val="00BC63D2"/>
    <w:rsid w:val="00BC63ED"/>
    <w:rsid w:val="00BC6437"/>
    <w:rsid w:val="00BC6438"/>
    <w:rsid w:val="00BC6447"/>
    <w:rsid w:val="00BC6510"/>
    <w:rsid w:val="00BC65E3"/>
    <w:rsid w:val="00BC6639"/>
    <w:rsid w:val="00BC663E"/>
    <w:rsid w:val="00BC66A7"/>
    <w:rsid w:val="00BC66BD"/>
    <w:rsid w:val="00BC66CE"/>
    <w:rsid w:val="00BC66F9"/>
    <w:rsid w:val="00BC673A"/>
    <w:rsid w:val="00BC679D"/>
    <w:rsid w:val="00BC67CF"/>
    <w:rsid w:val="00BC67E5"/>
    <w:rsid w:val="00BC6811"/>
    <w:rsid w:val="00BC6845"/>
    <w:rsid w:val="00BC6860"/>
    <w:rsid w:val="00BC6864"/>
    <w:rsid w:val="00BC686D"/>
    <w:rsid w:val="00BC687C"/>
    <w:rsid w:val="00BC6891"/>
    <w:rsid w:val="00BC68B1"/>
    <w:rsid w:val="00BC68CD"/>
    <w:rsid w:val="00BC68D5"/>
    <w:rsid w:val="00BC6918"/>
    <w:rsid w:val="00BC692A"/>
    <w:rsid w:val="00BC6954"/>
    <w:rsid w:val="00BC6964"/>
    <w:rsid w:val="00BC6969"/>
    <w:rsid w:val="00BC698B"/>
    <w:rsid w:val="00BC69B9"/>
    <w:rsid w:val="00BC6A00"/>
    <w:rsid w:val="00BC6A24"/>
    <w:rsid w:val="00BC6A29"/>
    <w:rsid w:val="00BC6A31"/>
    <w:rsid w:val="00BC6A35"/>
    <w:rsid w:val="00BC6A6E"/>
    <w:rsid w:val="00BC6AD9"/>
    <w:rsid w:val="00BC6ADC"/>
    <w:rsid w:val="00BC6B00"/>
    <w:rsid w:val="00BC6B7D"/>
    <w:rsid w:val="00BC6BA1"/>
    <w:rsid w:val="00BC6BBC"/>
    <w:rsid w:val="00BC6BD2"/>
    <w:rsid w:val="00BC6BE7"/>
    <w:rsid w:val="00BC6C18"/>
    <w:rsid w:val="00BC6C6B"/>
    <w:rsid w:val="00BC6C6C"/>
    <w:rsid w:val="00BC6CF0"/>
    <w:rsid w:val="00BC6D02"/>
    <w:rsid w:val="00BC6D5F"/>
    <w:rsid w:val="00BC6DE7"/>
    <w:rsid w:val="00BC6DFB"/>
    <w:rsid w:val="00BC6EC7"/>
    <w:rsid w:val="00BC6ECB"/>
    <w:rsid w:val="00BC6F5B"/>
    <w:rsid w:val="00BC6F77"/>
    <w:rsid w:val="00BC6F8E"/>
    <w:rsid w:val="00BC6FA7"/>
    <w:rsid w:val="00BC6FEF"/>
    <w:rsid w:val="00BC7020"/>
    <w:rsid w:val="00BC702A"/>
    <w:rsid w:val="00BC7031"/>
    <w:rsid w:val="00BC704F"/>
    <w:rsid w:val="00BC706B"/>
    <w:rsid w:val="00BC708B"/>
    <w:rsid w:val="00BC709E"/>
    <w:rsid w:val="00BC70AC"/>
    <w:rsid w:val="00BC710E"/>
    <w:rsid w:val="00BC715D"/>
    <w:rsid w:val="00BC71A3"/>
    <w:rsid w:val="00BC71C6"/>
    <w:rsid w:val="00BC7282"/>
    <w:rsid w:val="00BC7309"/>
    <w:rsid w:val="00BC730C"/>
    <w:rsid w:val="00BC734A"/>
    <w:rsid w:val="00BC735C"/>
    <w:rsid w:val="00BC7368"/>
    <w:rsid w:val="00BC73B3"/>
    <w:rsid w:val="00BC73D1"/>
    <w:rsid w:val="00BC73ED"/>
    <w:rsid w:val="00BC74DA"/>
    <w:rsid w:val="00BC757E"/>
    <w:rsid w:val="00BC758B"/>
    <w:rsid w:val="00BC7597"/>
    <w:rsid w:val="00BC75A2"/>
    <w:rsid w:val="00BC75F6"/>
    <w:rsid w:val="00BC7627"/>
    <w:rsid w:val="00BC7633"/>
    <w:rsid w:val="00BC76AF"/>
    <w:rsid w:val="00BC76B1"/>
    <w:rsid w:val="00BC76BE"/>
    <w:rsid w:val="00BC76DA"/>
    <w:rsid w:val="00BC770A"/>
    <w:rsid w:val="00BC772F"/>
    <w:rsid w:val="00BC7748"/>
    <w:rsid w:val="00BC7781"/>
    <w:rsid w:val="00BC7811"/>
    <w:rsid w:val="00BC7856"/>
    <w:rsid w:val="00BC78A7"/>
    <w:rsid w:val="00BC78A9"/>
    <w:rsid w:val="00BC7930"/>
    <w:rsid w:val="00BC793F"/>
    <w:rsid w:val="00BC79CC"/>
    <w:rsid w:val="00BC79F5"/>
    <w:rsid w:val="00BC7A86"/>
    <w:rsid w:val="00BC7AB8"/>
    <w:rsid w:val="00BC7AD2"/>
    <w:rsid w:val="00BC7AE4"/>
    <w:rsid w:val="00BC7B22"/>
    <w:rsid w:val="00BC7B88"/>
    <w:rsid w:val="00BC7C43"/>
    <w:rsid w:val="00BC7C5F"/>
    <w:rsid w:val="00BC7C65"/>
    <w:rsid w:val="00BC7C72"/>
    <w:rsid w:val="00BC7CA7"/>
    <w:rsid w:val="00BC7CA8"/>
    <w:rsid w:val="00BC7CB2"/>
    <w:rsid w:val="00BC7CDA"/>
    <w:rsid w:val="00BC7E11"/>
    <w:rsid w:val="00BC7E23"/>
    <w:rsid w:val="00BC7EC9"/>
    <w:rsid w:val="00BC7F3C"/>
    <w:rsid w:val="00BC7F70"/>
    <w:rsid w:val="00BC7F76"/>
    <w:rsid w:val="00BC7F8A"/>
    <w:rsid w:val="00BC7FE6"/>
    <w:rsid w:val="00BC7FFB"/>
    <w:rsid w:val="00BD002A"/>
    <w:rsid w:val="00BD004E"/>
    <w:rsid w:val="00BD0066"/>
    <w:rsid w:val="00BD006C"/>
    <w:rsid w:val="00BD0071"/>
    <w:rsid w:val="00BD0072"/>
    <w:rsid w:val="00BD00F6"/>
    <w:rsid w:val="00BD0122"/>
    <w:rsid w:val="00BD0124"/>
    <w:rsid w:val="00BD01B5"/>
    <w:rsid w:val="00BD01B9"/>
    <w:rsid w:val="00BD01C6"/>
    <w:rsid w:val="00BD01E2"/>
    <w:rsid w:val="00BD023E"/>
    <w:rsid w:val="00BD0289"/>
    <w:rsid w:val="00BD02C7"/>
    <w:rsid w:val="00BD031A"/>
    <w:rsid w:val="00BD0330"/>
    <w:rsid w:val="00BD034C"/>
    <w:rsid w:val="00BD0352"/>
    <w:rsid w:val="00BD0363"/>
    <w:rsid w:val="00BD0439"/>
    <w:rsid w:val="00BD049B"/>
    <w:rsid w:val="00BD04B4"/>
    <w:rsid w:val="00BD04B8"/>
    <w:rsid w:val="00BD04C2"/>
    <w:rsid w:val="00BD04C3"/>
    <w:rsid w:val="00BD0519"/>
    <w:rsid w:val="00BD0533"/>
    <w:rsid w:val="00BD05E6"/>
    <w:rsid w:val="00BD069D"/>
    <w:rsid w:val="00BD069F"/>
    <w:rsid w:val="00BD06F4"/>
    <w:rsid w:val="00BD071A"/>
    <w:rsid w:val="00BD072B"/>
    <w:rsid w:val="00BD0767"/>
    <w:rsid w:val="00BD0798"/>
    <w:rsid w:val="00BD079C"/>
    <w:rsid w:val="00BD07A4"/>
    <w:rsid w:val="00BD07B1"/>
    <w:rsid w:val="00BD07BA"/>
    <w:rsid w:val="00BD07F9"/>
    <w:rsid w:val="00BD0861"/>
    <w:rsid w:val="00BD08C1"/>
    <w:rsid w:val="00BD08F9"/>
    <w:rsid w:val="00BD08FC"/>
    <w:rsid w:val="00BD0914"/>
    <w:rsid w:val="00BD091F"/>
    <w:rsid w:val="00BD095D"/>
    <w:rsid w:val="00BD09A4"/>
    <w:rsid w:val="00BD09BB"/>
    <w:rsid w:val="00BD09D8"/>
    <w:rsid w:val="00BD0A18"/>
    <w:rsid w:val="00BD0A8E"/>
    <w:rsid w:val="00BD0ADB"/>
    <w:rsid w:val="00BD0AE3"/>
    <w:rsid w:val="00BD0AE9"/>
    <w:rsid w:val="00BD0B10"/>
    <w:rsid w:val="00BD0B21"/>
    <w:rsid w:val="00BD0B3D"/>
    <w:rsid w:val="00BD0B57"/>
    <w:rsid w:val="00BD0BA2"/>
    <w:rsid w:val="00BD0BC1"/>
    <w:rsid w:val="00BD0BCA"/>
    <w:rsid w:val="00BD0C25"/>
    <w:rsid w:val="00BD0D13"/>
    <w:rsid w:val="00BD0D3B"/>
    <w:rsid w:val="00BD0D6A"/>
    <w:rsid w:val="00BD0D78"/>
    <w:rsid w:val="00BD0D82"/>
    <w:rsid w:val="00BD0D95"/>
    <w:rsid w:val="00BD0D9C"/>
    <w:rsid w:val="00BD0DF2"/>
    <w:rsid w:val="00BD0E4A"/>
    <w:rsid w:val="00BD0E87"/>
    <w:rsid w:val="00BD0EA9"/>
    <w:rsid w:val="00BD0F0E"/>
    <w:rsid w:val="00BD0F3F"/>
    <w:rsid w:val="00BD0F44"/>
    <w:rsid w:val="00BD0F80"/>
    <w:rsid w:val="00BD0F86"/>
    <w:rsid w:val="00BD0F96"/>
    <w:rsid w:val="00BD0F9C"/>
    <w:rsid w:val="00BD0FA9"/>
    <w:rsid w:val="00BD103C"/>
    <w:rsid w:val="00BD10CD"/>
    <w:rsid w:val="00BD110D"/>
    <w:rsid w:val="00BD1116"/>
    <w:rsid w:val="00BD1120"/>
    <w:rsid w:val="00BD1128"/>
    <w:rsid w:val="00BD1158"/>
    <w:rsid w:val="00BD11CE"/>
    <w:rsid w:val="00BD11E3"/>
    <w:rsid w:val="00BD11F2"/>
    <w:rsid w:val="00BD1209"/>
    <w:rsid w:val="00BD123A"/>
    <w:rsid w:val="00BD1255"/>
    <w:rsid w:val="00BD12A7"/>
    <w:rsid w:val="00BD12A9"/>
    <w:rsid w:val="00BD12D6"/>
    <w:rsid w:val="00BD12E0"/>
    <w:rsid w:val="00BD12F7"/>
    <w:rsid w:val="00BD12FF"/>
    <w:rsid w:val="00BD130C"/>
    <w:rsid w:val="00BD131E"/>
    <w:rsid w:val="00BD134C"/>
    <w:rsid w:val="00BD134F"/>
    <w:rsid w:val="00BD13B5"/>
    <w:rsid w:val="00BD13C2"/>
    <w:rsid w:val="00BD13CD"/>
    <w:rsid w:val="00BD13CE"/>
    <w:rsid w:val="00BD13FB"/>
    <w:rsid w:val="00BD1492"/>
    <w:rsid w:val="00BD156C"/>
    <w:rsid w:val="00BD15AE"/>
    <w:rsid w:val="00BD15E8"/>
    <w:rsid w:val="00BD15F8"/>
    <w:rsid w:val="00BD1607"/>
    <w:rsid w:val="00BD1649"/>
    <w:rsid w:val="00BD173D"/>
    <w:rsid w:val="00BD1780"/>
    <w:rsid w:val="00BD17C9"/>
    <w:rsid w:val="00BD17E9"/>
    <w:rsid w:val="00BD17FE"/>
    <w:rsid w:val="00BD181E"/>
    <w:rsid w:val="00BD188A"/>
    <w:rsid w:val="00BD18F2"/>
    <w:rsid w:val="00BD1950"/>
    <w:rsid w:val="00BD198D"/>
    <w:rsid w:val="00BD19AA"/>
    <w:rsid w:val="00BD19BE"/>
    <w:rsid w:val="00BD1A15"/>
    <w:rsid w:val="00BD1A27"/>
    <w:rsid w:val="00BD1AAD"/>
    <w:rsid w:val="00BD1B8D"/>
    <w:rsid w:val="00BD1BD4"/>
    <w:rsid w:val="00BD1BEC"/>
    <w:rsid w:val="00BD1BF7"/>
    <w:rsid w:val="00BD1C1F"/>
    <w:rsid w:val="00BD1C2C"/>
    <w:rsid w:val="00BD1C5D"/>
    <w:rsid w:val="00BD1CA8"/>
    <w:rsid w:val="00BD1CB3"/>
    <w:rsid w:val="00BD1CCE"/>
    <w:rsid w:val="00BD1CDF"/>
    <w:rsid w:val="00BD1D56"/>
    <w:rsid w:val="00BD1E65"/>
    <w:rsid w:val="00BD1EA1"/>
    <w:rsid w:val="00BD1EAC"/>
    <w:rsid w:val="00BD1F72"/>
    <w:rsid w:val="00BD1F96"/>
    <w:rsid w:val="00BD1FAD"/>
    <w:rsid w:val="00BD1FC6"/>
    <w:rsid w:val="00BD1FDF"/>
    <w:rsid w:val="00BD2004"/>
    <w:rsid w:val="00BD200C"/>
    <w:rsid w:val="00BD2043"/>
    <w:rsid w:val="00BD2048"/>
    <w:rsid w:val="00BD20BC"/>
    <w:rsid w:val="00BD2100"/>
    <w:rsid w:val="00BD214F"/>
    <w:rsid w:val="00BD2160"/>
    <w:rsid w:val="00BD21A0"/>
    <w:rsid w:val="00BD21EA"/>
    <w:rsid w:val="00BD2240"/>
    <w:rsid w:val="00BD22A2"/>
    <w:rsid w:val="00BD22C8"/>
    <w:rsid w:val="00BD22FE"/>
    <w:rsid w:val="00BD2317"/>
    <w:rsid w:val="00BD2325"/>
    <w:rsid w:val="00BD235D"/>
    <w:rsid w:val="00BD2364"/>
    <w:rsid w:val="00BD2395"/>
    <w:rsid w:val="00BD241F"/>
    <w:rsid w:val="00BD24A2"/>
    <w:rsid w:val="00BD24F5"/>
    <w:rsid w:val="00BD2552"/>
    <w:rsid w:val="00BD255F"/>
    <w:rsid w:val="00BD256C"/>
    <w:rsid w:val="00BD25B8"/>
    <w:rsid w:val="00BD25CF"/>
    <w:rsid w:val="00BD2606"/>
    <w:rsid w:val="00BD2638"/>
    <w:rsid w:val="00BD2645"/>
    <w:rsid w:val="00BD2679"/>
    <w:rsid w:val="00BD26D2"/>
    <w:rsid w:val="00BD2738"/>
    <w:rsid w:val="00BD276D"/>
    <w:rsid w:val="00BD2770"/>
    <w:rsid w:val="00BD278A"/>
    <w:rsid w:val="00BD27CF"/>
    <w:rsid w:val="00BD27E7"/>
    <w:rsid w:val="00BD27ED"/>
    <w:rsid w:val="00BD281D"/>
    <w:rsid w:val="00BD285A"/>
    <w:rsid w:val="00BD28BB"/>
    <w:rsid w:val="00BD28BD"/>
    <w:rsid w:val="00BD2939"/>
    <w:rsid w:val="00BD29A5"/>
    <w:rsid w:val="00BD29BE"/>
    <w:rsid w:val="00BD29F0"/>
    <w:rsid w:val="00BD29FD"/>
    <w:rsid w:val="00BD2A56"/>
    <w:rsid w:val="00BD2A65"/>
    <w:rsid w:val="00BD2ABF"/>
    <w:rsid w:val="00BD2AD4"/>
    <w:rsid w:val="00BD2B4D"/>
    <w:rsid w:val="00BD2B85"/>
    <w:rsid w:val="00BD2B8F"/>
    <w:rsid w:val="00BD2C10"/>
    <w:rsid w:val="00BD2C19"/>
    <w:rsid w:val="00BD2CC8"/>
    <w:rsid w:val="00BD2CEA"/>
    <w:rsid w:val="00BD2D6F"/>
    <w:rsid w:val="00BD2DA5"/>
    <w:rsid w:val="00BD2DC1"/>
    <w:rsid w:val="00BD2EA5"/>
    <w:rsid w:val="00BD2EC6"/>
    <w:rsid w:val="00BD2F34"/>
    <w:rsid w:val="00BD2F47"/>
    <w:rsid w:val="00BD2F49"/>
    <w:rsid w:val="00BD2F8B"/>
    <w:rsid w:val="00BD2FFC"/>
    <w:rsid w:val="00BD304C"/>
    <w:rsid w:val="00BD3060"/>
    <w:rsid w:val="00BD3073"/>
    <w:rsid w:val="00BD30E5"/>
    <w:rsid w:val="00BD3112"/>
    <w:rsid w:val="00BD3128"/>
    <w:rsid w:val="00BD3135"/>
    <w:rsid w:val="00BD3186"/>
    <w:rsid w:val="00BD3199"/>
    <w:rsid w:val="00BD323B"/>
    <w:rsid w:val="00BD326E"/>
    <w:rsid w:val="00BD32E2"/>
    <w:rsid w:val="00BD333B"/>
    <w:rsid w:val="00BD333E"/>
    <w:rsid w:val="00BD33BE"/>
    <w:rsid w:val="00BD3412"/>
    <w:rsid w:val="00BD3457"/>
    <w:rsid w:val="00BD34EB"/>
    <w:rsid w:val="00BD3512"/>
    <w:rsid w:val="00BD356C"/>
    <w:rsid w:val="00BD357D"/>
    <w:rsid w:val="00BD35EC"/>
    <w:rsid w:val="00BD363A"/>
    <w:rsid w:val="00BD368C"/>
    <w:rsid w:val="00BD369D"/>
    <w:rsid w:val="00BD36E2"/>
    <w:rsid w:val="00BD36E9"/>
    <w:rsid w:val="00BD36FA"/>
    <w:rsid w:val="00BD370D"/>
    <w:rsid w:val="00BD376F"/>
    <w:rsid w:val="00BD3772"/>
    <w:rsid w:val="00BD3792"/>
    <w:rsid w:val="00BD3793"/>
    <w:rsid w:val="00BD3799"/>
    <w:rsid w:val="00BD37D3"/>
    <w:rsid w:val="00BD3832"/>
    <w:rsid w:val="00BD39CD"/>
    <w:rsid w:val="00BD3A3E"/>
    <w:rsid w:val="00BD3A84"/>
    <w:rsid w:val="00BD3AB0"/>
    <w:rsid w:val="00BD3B2D"/>
    <w:rsid w:val="00BD3B89"/>
    <w:rsid w:val="00BD3C3A"/>
    <w:rsid w:val="00BD3C3E"/>
    <w:rsid w:val="00BD3C55"/>
    <w:rsid w:val="00BD3C5B"/>
    <w:rsid w:val="00BD3CA4"/>
    <w:rsid w:val="00BD3CC5"/>
    <w:rsid w:val="00BD3D01"/>
    <w:rsid w:val="00BD3D3B"/>
    <w:rsid w:val="00BD3D82"/>
    <w:rsid w:val="00BD3D99"/>
    <w:rsid w:val="00BD3DBD"/>
    <w:rsid w:val="00BD3E33"/>
    <w:rsid w:val="00BD3E5D"/>
    <w:rsid w:val="00BD3E71"/>
    <w:rsid w:val="00BD3E84"/>
    <w:rsid w:val="00BD3ECE"/>
    <w:rsid w:val="00BD3EDA"/>
    <w:rsid w:val="00BD3F33"/>
    <w:rsid w:val="00BD3FAF"/>
    <w:rsid w:val="00BD3FE1"/>
    <w:rsid w:val="00BD4006"/>
    <w:rsid w:val="00BD402A"/>
    <w:rsid w:val="00BD403B"/>
    <w:rsid w:val="00BD4052"/>
    <w:rsid w:val="00BD4065"/>
    <w:rsid w:val="00BD406E"/>
    <w:rsid w:val="00BD4081"/>
    <w:rsid w:val="00BD40A7"/>
    <w:rsid w:val="00BD40C2"/>
    <w:rsid w:val="00BD412E"/>
    <w:rsid w:val="00BD416E"/>
    <w:rsid w:val="00BD416F"/>
    <w:rsid w:val="00BD420F"/>
    <w:rsid w:val="00BD428F"/>
    <w:rsid w:val="00BD42BB"/>
    <w:rsid w:val="00BD42D0"/>
    <w:rsid w:val="00BD42F4"/>
    <w:rsid w:val="00BD430C"/>
    <w:rsid w:val="00BD432B"/>
    <w:rsid w:val="00BD432C"/>
    <w:rsid w:val="00BD4331"/>
    <w:rsid w:val="00BD433B"/>
    <w:rsid w:val="00BD4353"/>
    <w:rsid w:val="00BD435D"/>
    <w:rsid w:val="00BD43AA"/>
    <w:rsid w:val="00BD43E2"/>
    <w:rsid w:val="00BD4417"/>
    <w:rsid w:val="00BD4426"/>
    <w:rsid w:val="00BD44F0"/>
    <w:rsid w:val="00BD4505"/>
    <w:rsid w:val="00BD4537"/>
    <w:rsid w:val="00BD4578"/>
    <w:rsid w:val="00BD4598"/>
    <w:rsid w:val="00BD465A"/>
    <w:rsid w:val="00BD467D"/>
    <w:rsid w:val="00BD46A7"/>
    <w:rsid w:val="00BD46CA"/>
    <w:rsid w:val="00BD46FB"/>
    <w:rsid w:val="00BD4721"/>
    <w:rsid w:val="00BD4751"/>
    <w:rsid w:val="00BD4773"/>
    <w:rsid w:val="00BD47A7"/>
    <w:rsid w:val="00BD47E7"/>
    <w:rsid w:val="00BD47FF"/>
    <w:rsid w:val="00BD4829"/>
    <w:rsid w:val="00BD482B"/>
    <w:rsid w:val="00BD4853"/>
    <w:rsid w:val="00BD48DF"/>
    <w:rsid w:val="00BD4907"/>
    <w:rsid w:val="00BD495C"/>
    <w:rsid w:val="00BD497B"/>
    <w:rsid w:val="00BD49FC"/>
    <w:rsid w:val="00BD4A2F"/>
    <w:rsid w:val="00BD4A4B"/>
    <w:rsid w:val="00BD4A51"/>
    <w:rsid w:val="00BD4A74"/>
    <w:rsid w:val="00BD4A89"/>
    <w:rsid w:val="00BD4A8E"/>
    <w:rsid w:val="00BD4B50"/>
    <w:rsid w:val="00BD4B95"/>
    <w:rsid w:val="00BD4BAE"/>
    <w:rsid w:val="00BD4BCB"/>
    <w:rsid w:val="00BD4BE1"/>
    <w:rsid w:val="00BD4BF3"/>
    <w:rsid w:val="00BD4C40"/>
    <w:rsid w:val="00BD4C53"/>
    <w:rsid w:val="00BD4C84"/>
    <w:rsid w:val="00BD4C8B"/>
    <w:rsid w:val="00BD4C8C"/>
    <w:rsid w:val="00BD4CC0"/>
    <w:rsid w:val="00BD4CFA"/>
    <w:rsid w:val="00BD4D33"/>
    <w:rsid w:val="00BD4D4D"/>
    <w:rsid w:val="00BD4D5F"/>
    <w:rsid w:val="00BD4D62"/>
    <w:rsid w:val="00BD4D8F"/>
    <w:rsid w:val="00BD4E17"/>
    <w:rsid w:val="00BD4E28"/>
    <w:rsid w:val="00BD4E83"/>
    <w:rsid w:val="00BD4EDE"/>
    <w:rsid w:val="00BD4EF2"/>
    <w:rsid w:val="00BD4F58"/>
    <w:rsid w:val="00BD4F5C"/>
    <w:rsid w:val="00BD4F9D"/>
    <w:rsid w:val="00BD4FAB"/>
    <w:rsid w:val="00BD5029"/>
    <w:rsid w:val="00BD5033"/>
    <w:rsid w:val="00BD507A"/>
    <w:rsid w:val="00BD50D2"/>
    <w:rsid w:val="00BD50D8"/>
    <w:rsid w:val="00BD50EB"/>
    <w:rsid w:val="00BD5126"/>
    <w:rsid w:val="00BD514D"/>
    <w:rsid w:val="00BD521A"/>
    <w:rsid w:val="00BD5236"/>
    <w:rsid w:val="00BD523A"/>
    <w:rsid w:val="00BD525F"/>
    <w:rsid w:val="00BD5267"/>
    <w:rsid w:val="00BD52D0"/>
    <w:rsid w:val="00BD5308"/>
    <w:rsid w:val="00BD5391"/>
    <w:rsid w:val="00BD539E"/>
    <w:rsid w:val="00BD53A2"/>
    <w:rsid w:val="00BD53BB"/>
    <w:rsid w:val="00BD53CC"/>
    <w:rsid w:val="00BD53DB"/>
    <w:rsid w:val="00BD5456"/>
    <w:rsid w:val="00BD5501"/>
    <w:rsid w:val="00BD5543"/>
    <w:rsid w:val="00BD556E"/>
    <w:rsid w:val="00BD5583"/>
    <w:rsid w:val="00BD55EE"/>
    <w:rsid w:val="00BD561E"/>
    <w:rsid w:val="00BD568E"/>
    <w:rsid w:val="00BD56EC"/>
    <w:rsid w:val="00BD5701"/>
    <w:rsid w:val="00BD570D"/>
    <w:rsid w:val="00BD5737"/>
    <w:rsid w:val="00BD5781"/>
    <w:rsid w:val="00BD5784"/>
    <w:rsid w:val="00BD57D3"/>
    <w:rsid w:val="00BD5867"/>
    <w:rsid w:val="00BD58B9"/>
    <w:rsid w:val="00BD58BA"/>
    <w:rsid w:val="00BD58C9"/>
    <w:rsid w:val="00BD58E4"/>
    <w:rsid w:val="00BD58FC"/>
    <w:rsid w:val="00BD5917"/>
    <w:rsid w:val="00BD5966"/>
    <w:rsid w:val="00BD5974"/>
    <w:rsid w:val="00BD5979"/>
    <w:rsid w:val="00BD59D9"/>
    <w:rsid w:val="00BD5A35"/>
    <w:rsid w:val="00BD5A3F"/>
    <w:rsid w:val="00BD5A5F"/>
    <w:rsid w:val="00BD5AA7"/>
    <w:rsid w:val="00BD5B02"/>
    <w:rsid w:val="00BD5B34"/>
    <w:rsid w:val="00BD5B4B"/>
    <w:rsid w:val="00BD5B59"/>
    <w:rsid w:val="00BD5B63"/>
    <w:rsid w:val="00BD5B82"/>
    <w:rsid w:val="00BD5B8B"/>
    <w:rsid w:val="00BD5BB2"/>
    <w:rsid w:val="00BD5BE7"/>
    <w:rsid w:val="00BD5C57"/>
    <w:rsid w:val="00BD5C8A"/>
    <w:rsid w:val="00BD5C99"/>
    <w:rsid w:val="00BD5CED"/>
    <w:rsid w:val="00BD5DA2"/>
    <w:rsid w:val="00BD5DAF"/>
    <w:rsid w:val="00BD5DCB"/>
    <w:rsid w:val="00BD5E03"/>
    <w:rsid w:val="00BD5E37"/>
    <w:rsid w:val="00BD5EAD"/>
    <w:rsid w:val="00BD5FB0"/>
    <w:rsid w:val="00BD5FE6"/>
    <w:rsid w:val="00BD6000"/>
    <w:rsid w:val="00BD6014"/>
    <w:rsid w:val="00BD6016"/>
    <w:rsid w:val="00BD6017"/>
    <w:rsid w:val="00BD6040"/>
    <w:rsid w:val="00BD6058"/>
    <w:rsid w:val="00BD608F"/>
    <w:rsid w:val="00BD60D8"/>
    <w:rsid w:val="00BD6104"/>
    <w:rsid w:val="00BD610C"/>
    <w:rsid w:val="00BD6134"/>
    <w:rsid w:val="00BD6144"/>
    <w:rsid w:val="00BD6179"/>
    <w:rsid w:val="00BD6194"/>
    <w:rsid w:val="00BD61F2"/>
    <w:rsid w:val="00BD6232"/>
    <w:rsid w:val="00BD6261"/>
    <w:rsid w:val="00BD629A"/>
    <w:rsid w:val="00BD62B4"/>
    <w:rsid w:val="00BD62F0"/>
    <w:rsid w:val="00BD63C1"/>
    <w:rsid w:val="00BD63DC"/>
    <w:rsid w:val="00BD63EB"/>
    <w:rsid w:val="00BD6407"/>
    <w:rsid w:val="00BD6409"/>
    <w:rsid w:val="00BD6421"/>
    <w:rsid w:val="00BD6436"/>
    <w:rsid w:val="00BD64EE"/>
    <w:rsid w:val="00BD64F5"/>
    <w:rsid w:val="00BD64FE"/>
    <w:rsid w:val="00BD650B"/>
    <w:rsid w:val="00BD659E"/>
    <w:rsid w:val="00BD65AD"/>
    <w:rsid w:val="00BD65B0"/>
    <w:rsid w:val="00BD662F"/>
    <w:rsid w:val="00BD6636"/>
    <w:rsid w:val="00BD6643"/>
    <w:rsid w:val="00BD6672"/>
    <w:rsid w:val="00BD6802"/>
    <w:rsid w:val="00BD6856"/>
    <w:rsid w:val="00BD6862"/>
    <w:rsid w:val="00BD6881"/>
    <w:rsid w:val="00BD692B"/>
    <w:rsid w:val="00BD6956"/>
    <w:rsid w:val="00BD6963"/>
    <w:rsid w:val="00BD69CB"/>
    <w:rsid w:val="00BD6A23"/>
    <w:rsid w:val="00BD6A40"/>
    <w:rsid w:val="00BD6A78"/>
    <w:rsid w:val="00BD6AFC"/>
    <w:rsid w:val="00BD6B5D"/>
    <w:rsid w:val="00BD6BD1"/>
    <w:rsid w:val="00BD6BD4"/>
    <w:rsid w:val="00BD6BE5"/>
    <w:rsid w:val="00BD6BFA"/>
    <w:rsid w:val="00BD6C37"/>
    <w:rsid w:val="00BD6C6A"/>
    <w:rsid w:val="00BD6C79"/>
    <w:rsid w:val="00BD6CA0"/>
    <w:rsid w:val="00BD6CCA"/>
    <w:rsid w:val="00BD6D2C"/>
    <w:rsid w:val="00BD6DA9"/>
    <w:rsid w:val="00BD6E67"/>
    <w:rsid w:val="00BD6E9D"/>
    <w:rsid w:val="00BD6ECA"/>
    <w:rsid w:val="00BD6EF5"/>
    <w:rsid w:val="00BD6F0F"/>
    <w:rsid w:val="00BD6F16"/>
    <w:rsid w:val="00BD6F4C"/>
    <w:rsid w:val="00BD6F6D"/>
    <w:rsid w:val="00BD6F7A"/>
    <w:rsid w:val="00BD6FA9"/>
    <w:rsid w:val="00BD6FC7"/>
    <w:rsid w:val="00BD7062"/>
    <w:rsid w:val="00BD7137"/>
    <w:rsid w:val="00BD7164"/>
    <w:rsid w:val="00BD71B1"/>
    <w:rsid w:val="00BD71FF"/>
    <w:rsid w:val="00BD7228"/>
    <w:rsid w:val="00BD7260"/>
    <w:rsid w:val="00BD7276"/>
    <w:rsid w:val="00BD72AD"/>
    <w:rsid w:val="00BD72C9"/>
    <w:rsid w:val="00BD72E6"/>
    <w:rsid w:val="00BD72FE"/>
    <w:rsid w:val="00BD7311"/>
    <w:rsid w:val="00BD7373"/>
    <w:rsid w:val="00BD738B"/>
    <w:rsid w:val="00BD73C1"/>
    <w:rsid w:val="00BD7409"/>
    <w:rsid w:val="00BD7422"/>
    <w:rsid w:val="00BD743C"/>
    <w:rsid w:val="00BD747B"/>
    <w:rsid w:val="00BD7499"/>
    <w:rsid w:val="00BD74B7"/>
    <w:rsid w:val="00BD74DC"/>
    <w:rsid w:val="00BD74DE"/>
    <w:rsid w:val="00BD752C"/>
    <w:rsid w:val="00BD755C"/>
    <w:rsid w:val="00BD758A"/>
    <w:rsid w:val="00BD7598"/>
    <w:rsid w:val="00BD7616"/>
    <w:rsid w:val="00BD7665"/>
    <w:rsid w:val="00BD7687"/>
    <w:rsid w:val="00BD76B3"/>
    <w:rsid w:val="00BD76C5"/>
    <w:rsid w:val="00BD7716"/>
    <w:rsid w:val="00BD774F"/>
    <w:rsid w:val="00BD7760"/>
    <w:rsid w:val="00BD778D"/>
    <w:rsid w:val="00BD77D0"/>
    <w:rsid w:val="00BD77EB"/>
    <w:rsid w:val="00BD77F1"/>
    <w:rsid w:val="00BD77FD"/>
    <w:rsid w:val="00BD77FF"/>
    <w:rsid w:val="00BD7850"/>
    <w:rsid w:val="00BD7947"/>
    <w:rsid w:val="00BD79C0"/>
    <w:rsid w:val="00BD79CE"/>
    <w:rsid w:val="00BD79E4"/>
    <w:rsid w:val="00BD7A2B"/>
    <w:rsid w:val="00BD7A57"/>
    <w:rsid w:val="00BD7A61"/>
    <w:rsid w:val="00BD7B51"/>
    <w:rsid w:val="00BD7B56"/>
    <w:rsid w:val="00BD7B77"/>
    <w:rsid w:val="00BD7B7E"/>
    <w:rsid w:val="00BD7B81"/>
    <w:rsid w:val="00BD7BA5"/>
    <w:rsid w:val="00BD7C15"/>
    <w:rsid w:val="00BD7C54"/>
    <w:rsid w:val="00BD7CF5"/>
    <w:rsid w:val="00BD7CFD"/>
    <w:rsid w:val="00BD7D3A"/>
    <w:rsid w:val="00BD7D94"/>
    <w:rsid w:val="00BD7D95"/>
    <w:rsid w:val="00BD7DD3"/>
    <w:rsid w:val="00BD7DE1"/>
    <w:rsid w:val="00BD7E24"/>
    <w:rsid w:val="00BD7E28"/>
    <w:rsid w:val="00BD7E62"/>
    <w:rsid w:val="00BD7E7D"/>
    <w:rsid w:val="00BD7E85"/>
    <w:rsid w:val="00BD7EB4"/>
    <w:rsid w:val="00BD7EFB"/>
    <w:rsid w:val="00BD7F76"/>
    <w:rsid w:val="00BD7FC4"/>
    <w:rsid w:val="00BE0012"/>
    <w:rsid w:val="00BE0019"/>
    <w:rsid w:val="00BE0032"/>
    <w:rsid w:val="00BE0039"/>
    <w:rsid w:val="00BE00A0"/>
    <w:rsid w:val="00BE00C0"/>
    <w:rsid w:val="00BE00C6"/>
    <w:rsid w:val="00BE00EC"/>
    <w:rsid w:val="00BE0104"/>
    <w:rsid w:val="00BE0151"/>
    <w:rsid w:val="00BE0161"/>
    <w:rsid w:val="00BE01A8"/>
    <w:rsid w:val="00BE01E8"/>
    <w:rsid w:val="00BE01FE"/>
    <w:rsid w:val="00BE021B"/>
    <w:rsid w:val="00BE0220"/>
    <w:rsid w:val="00BE02D5"/>
    <w:rsid w:val="00BE02DB"/>
    <w:rsid w:val="00BE02EB"/>
    <w:rsid w:val="00BE02EC"/>
    <w:rsid w:val="00BE02F9"/>
    <w:rsid w:val="00BE036E"/>
    <w:rsid w:val="00BE03D6"/>
    <w:rsid w:val="00BE042C"/>
    <w:rsid w:val="00BE0481"/>
    <w:rsid w:val="00BE04A8"/>
    <w:rsid w:val="00BE04C6"/>
    <w:rsid w:val="00BE04C9"/>
    <w:rsid w:val="00BE050C"/>
    <w:rsid w:val="00BE052A"/>
    <w:rsid w:val="00BE0532"/>
    <w:rsid w:val="00BE05BF"/>
    <w:rsid w:val="00BE05C0"/>
    <w:rsid w:val="00BE05EC"/>
    <w:rsid w:val="00BE05ED"/>
    <w:rsid w:val="00BE0623"/>
    <w:rsid w:val="00BE066B"/>
    <w:rsid w:val="00BE068F"/>
    <w:rsid w:val="00BE06E7"/>
    <w:rsid w:val="00BE06E8"/>
    <w:rsid w:val="00BE0740"/>
    <w:rsid w:val="00BE0774"/>
    <w:rsid w:val="00BE079B"/>
    <w:rsid w:val="00BE0803"/>
    <w:rsid w:val="00BE0835"/>
    <w:rsid w:val="00BE0869"/>
    <w:rsid w:val="00BE08BE"/>
    <w:rsid w:val="00BE0914"/>
    <w:rsid w:val="00BE0976"/>
    <w:rsid w:val="00BE09A0"/>
    <w:rsid w:val="00BE09AE"/>
    <w:rsid w:val="00BE09D8"/>
    <w:rsid w:val="00BE0A1C"/>
    <w:rsid w:val="00BE0A49"/>
    <w:rsid w:val="00BE0BB6"/>
    <w:rsid w:val="00BE0BB9"/>
    <w:rsid w:val="00BE0BD0"/>
    <w:rsid w:val="00BE0BF7"/>
    <w:rsid w:val="00BE0C37"/>
    <w:rsid w:val="00BE0CB2"/>
    <w:rsid w:val="00BE0CC8"/>
    <w:rsid w:val="00BE0CE1"/>
    <w:rsid w:val="00BE0D42"/>
    <w:rsid w:val="00BE0D5D"/>
    <w:rsid w:val="00BE0E46"/>
    <w:rsid w:val="00BE0E6C"/>
    <w:rsid w:val="00BE0ED0"/>
    <w:rsid w:val="00BE0EE7"/>
    <w:rsid w:val="00BE0F06"/>
    <w:rsid w:val="00BE0F0A"/>
    <w:rsid w:val="00BE0F26"/>
    <w:rsid w:val="00BE0F5B"/>
    <w:rsid w:val="00BE0FE1"/>
    <w:rsid w:val="00BE105B"/>
    <w:rsid w:val="00BE108C"/>
    <w:rsid w:val="00BE10E0"/>
    <w:rsid w:val="00BE10FE"/>
    <w:rsid w:val="00BE112C"/>
    <w:rsid w:val="00BE115E"/>
    <w:rsid w:val="00BE11BC"/>
    <w:rsid w:val="00BE11FC"/>
    <w:rsid w:val="00BE1202"/>
    <w:rsid w:val="00BE1209"/>
    <w:rsid w:val="00BE1246"/>
    <w:rsid w:val="00BE1274"/>
    <w:rsid w:val="00BE12DF"/>
    <w:rsid w:val="00BE12F9"/>
    <w:rsid w:val="00BE130F"/>
    <w:rsid w:val="00BE1321"/>
    <w:rsid w:val="00BE134D"/>
    <w:rsid w:val="00BE139E"/>
    <w:rsid w:val="00BE13A8"/>
    <w:rsid w:val="00BE13C1"/>
    <w:rsid w:val="00BE13FD"/>
    <w:rsid w:val="00BE145F"/>
    <w:rsid w:val="00BE1474"/>
    <w:rsid w:val="00BE14A9"/>
    <w:rsid w:val="00BE14CE"/>
    <w:rsid w:val="00BE14D7"/>
    <w:rsid w:val="00BE1508"/>
    <w:rsid w:val="00BE1536"/>
    <w:rsid w:val="00BE155F"/>
    <w:rsid w:val="00BE1576"/>
    <w:rsid w:val="00BE157A"/>
    <w:rsid w:val="00BE158D"/>
    <w:rsid w:val="00BE1605"/>
    <w:rsid w:val="00BE1612"/>
    <w:rsid w:val="00BE16B0"/>
    <w:rsid w:val="00BE16E2"/>
    <w:rsid w:val="00BE1770"/>
    <w:rsid w:val="00BE177B"/>
    <w:rsid w:val="00BE1809"/>
    <w:rsid w:val="00BE1843"/>
    <w:rsid w:val="00BE184A"/>
    <w:rsid w:val="00BE1859"/>
    <w:rsid w:val="00BE1877"/>
    <w:rsid w:val="00BE18E6"/>
    <w:rsid w:val="00BE18FC"/>
    <w:rsid w:val="00BE1909"/>
    <w:rsid w:val="00BE1919"/>
    <w:rsid w:val="00BE19AF"/>
    <w:rsid w:val="00BE19D2"/>
    <w:rsid w:val="00BE1A46"/>
    <w:rsid w:val="00BE1AD3"/>
    <w:rsid w:val="00BE1AEE"/>
    <w:rsid w:val="00BE1B53"/>
    <w:rsid w:val="00BE1BCC"/>
    <w:rsid w:val="00BE1BD6"/>
    <w:rsid w:val="00BE1BEF"/>
    <w:rsid w:val="00BE1C0C"/>
    <w:rsid w:val="00BE1C3D"/>
    <w:rsid w:val="00BE1CC5"/>
    <w:rsid w:val="00BE1CE7"/>
    <w:rsid w:val="00BE1D2E"/>
    <w:rsid w:val="00BE1DB6"/>
    <w:rsid w:val="00BE1DBE"/>
    <w:rsid w:val="00BE1DDB"/>
    <w:rsid w:val="00BE1E1D"/>
    <w:rsid w:val="00BE1F47"/>
    <w:rsid w:val="00BE1F5B"/>
    <w:rsid w:val="00BE1F9D"/>
    <w:rsid w:val="00BE202B"/>
    <w:rsid w:val="00BE204B"/>
    <w:rsid w:val="00BE204D"/>
    <w:rsid w:val="00BE2100"/>
    <w:rsid w:val="00BE210C"/>
    <w:rsid w:val="00BE213A"/>
    <w:rsid w:val="00BE2155"/>
    <w:rsid w:val="00BE21DA"/>
    <w:rsid w:val="00BE224F"/>
    <w:rsid w:val="00BE2251"/>
    <w:rsid w:val="00BE2252"/>
    <w:rsid w:val="00BE22B6"/>
    <w:rsid w:val="00BE22B8"/>
    <w:rsid w:val="00BE22B9"/>
    <w:rsid w:val="00BE22BF"/>
    <w:rsid w:val="00BE234A"/>
    <w:rsid w:val="00BE2386"/>
    <w:rsid w:val="00BE242A"/>
    <w:rsid w:val="00BE2455"/>
    <w:rsid w:val="00BE24A0"/>
    <w:rsid w:val="00BE2520"/>
    <w:rsid w:val="00BE252E"/>
    <w:rsid w:val="00BE2533"/>
    <w:rsid w:val="00BE2534"/>
    <w:rsid w:val="00BE2560"/>
    <w:rsid w:val="00BE25EC"/>
    <w:rsid w:val="00BE2620"/>
    <w:rsid w:val="00BE2621"/>
    <w:rsid w:val="00BE2630"/>
    <w:rsid w:val="00BE268B"/>
    <w:rsid w:val="00BE268D"/>
    <w:rsid w:val="00BE26B9"/>
    <w:rsid w:val="00BE26E2"/>
    <w:rsid w:val="00BE26E7"/>
    <w:rsid w:val="00BE27B3"/>
    <w:rsid w:val="00BE27EA"/>
    <w:rsid w:val="00BE27F7"/>
    <w:rsid w:val="00BE27FD"/>
    <w:rsid w:val="00BE282E"/>
    <w:rsid w:val="00BE285A"/>
    <w:rsid w:val="00BE2898"/>
    <w:rsid w:val="00BE28BA"/>
    <w:rsid w:val="00BE28CB"/>
    <w:rsid w:val="00BE291B"/>
    <w:rsid w:val="00BE294A"/>
    <w:rsid w:val="00BE2A67"/>
    <w:rsid w:val="00BE2A6F"/>
    <w:rsid w:val="00BE2B34"/>
    <w:rsid w:val="00BE2B68"/>
    <w:rsid w:val="00BE2B6F"/>
    <w:rsid w:val="00BE2BA0"/>
    <w:rsid w:val="00BE2BA1"/>
    <w:rsid w:val="00BE2BA2"/>
    <w:rsid w:val="00BE2BB4"/>
    <w:rsid w:val="00BE2BE7"/>
    <w:rsid w:val="00BE2C26"/>
    <w:rsid w:val="00BE2C4A"/>
    <w:rsid w:val="00BE2C50"/>
    <w:rsid w:val="00BE2C87"/>
    <w:rsid w:val="00BE2C8D"/>
    <w:rsid w:val="00BE2C95"/>
    <w:rsid w:val="00BE2CB4"/>
    <w:rsid w:val="00BE2CE3"/>
    <w:rsid w:val="00BE2D62"/>
    <w:rsid w:val="00BE2D9C"/>
    <w:rsid w:val="00BE2DA1"/>
    <w:rsid w:val="00BE2DBE"/>
    <w:rsid w:val="00BE2DD1"/>
    <w:rsid w:val="00BE2DDB"/>
    <w:rsid w:val="00BE2DFD"/>
    <w:rsid w:val="00BE2E51"/>
    <w:rsid w:val="00BE2EE3"/>
    <w:rsid w:val="00BE2F1E"/>
    <w:rsid w:val="00BE2F8A"/>
    <w:rsid w:val="00BE2FCF"/>
    <w:rsid w:val="00BE2FF1"/>
    <w:rsid w:val="00BE300B"/>
    <w:rsid w:val="00BE3035"/>
    <w:rsid w:val="00BE305B"/>
    <w:rsid w:val="00BE306F"/>
    <w:rsid w:val="00BE308D"/>
    <w:rsid w:val="00BE30BC"/>
    <w:rsid w:val="00BE30C9"/>
    <w:rsid w:val="00BE30DD"/>
    <w:rsid w:val="00BE30EC"/>
    <w:rsid w:val="00BE3107"/>
    <w:rsid w:val="00BE311E"/>
    <w:rsid w:val="00BE3134"/>
    <w:rsid w:val="00BE3185"/>
    <w:rsid w:val="00BE3199"/>
    <w:rsid w:val="00BE3242"/>
    <w:rsid w:val="00BE3257"/>
    <w:rsid w:val="00BE3283"/>
    <w:rsid w:val="00BE32E7"/>
    <w:rsid w:val="00BE331A"/>
    <w:rsid w:val="00BE3342"/>
    <w:rsid w:val="00BE3346"/>
    <w:rsid w:val="00BE3356"/>
    <w:rsid w:val="00BE339F"/>
    <w:rsid w:val="00BE3410"/>
    <w:rsid w:val="00BE345E"/>
    <w:rsid w:val="00BE3467"/>
    <w:rsid w:val="00BE348A"/>
    <w:rsid w:val="00BE34B9"/>
    <w:rsid w:val="00BE34C2"/>
    <w:rsid w:val="00BE359D"/>
    <w:rsid w:val="00BE35E7"/>
    <w:rsid w:val="00BE3615"/>
    <w:rsid w:val="00BE37DA"/>
    <w:rsid w:val="00BE3803"/>
    <w:rsid w:val="00BE385D"/>
    <w:rsid w:val="00BE38B9"/>
    <w:rsid w:val="00BE392C"/>
    <w:rsid w:val="00BE393F"/>
    <w:rsid w:val="00BE3982"/>
    <w:rsid w:val="00BE39AC"/>
    <w:rsid w:val="00BE3A11"/>
    <w:rsid w:val="00BE3A43"/>
    <w:rsid w:val="00BE3A5B"/>
    <w:rsid w:val="00BE3A83"/>
    <w:rsid w:val="00BE3A94"/>
    <w:rsid w:val="00BE3AE0"/>
    <w:rsid w:val="00BE3AE6"/>
    <w:rsid w:val="00BE3B0E"/>
    <w:rsid w:val="00BE3B27"/>
    <w:rsid w:val="00BE3BB8"/>
    <w:rsid w:val="00BE3BDF"/>
    <w:rsid w:val="00BE3BE0"/>
    <w:rsid w:val="00BE3BE4"/>
    <w:rsid w:val="00BE3C35"/>
    <w:rsid w:val="00BE3C7F"/>
    <w:rsid w:val="00BE3CBC"/>
    <w:rsid w:val="00BE3CC6"/>
    <w:rsid w:val="00BE3D36"/>
    <w:rsid w:val="00BE3D49"/>
    <w:rsid w:val="00BE3D8D"/>
    <w:rsid w:val="00BE3DE8"/>
    <w:rsid w:val="00BE3DFE"/>
    <w:rsid w:val="00BE3E02"/>
    <w:rsid w:val="00BE3E44"/>
    <w:rsid w:val="00BE3E46"/>
    <w:rsid w:val="00BE3E51"/>
    <w:rsid w:val="00BE3E61"/>
    <w:rsid w:val="00BE3E97"/>
    <w:rsid w:val="00BE3EB0"/>
    <w:rsid w:val="00BE3ED7"/>
    <w:rsid w:val="00BE3EEF"/>
    <w:rsid w:val="00BE3F9F"/>
    <w:rsid w:val="00BE3FA0"/>
    <w:rsid w:val="00BE3FBE"/>
    <w:rsid w:val="00BE3FCF"/>
    <w:rsid w:val="00BE4015"/>
    <w:rsid w:val="00BE404D"/>
    <w:rsid w:val="00BE40C6"/>
    <w:rsid w:val="00BE40CD"/>
    <w:rsid w:val="00BE40ED"/>
    <w:rsid w:val="00BE4111"/>
    <w:rsid w:val="00BE413E"/>
    <w:rsid w:val="00BE4186"/>
    <w:rsid w:val="00BE41E3"/>
    <w:rsid w:val="00BE4274"/>
    <w:rsid w:val="00BE427A"/>
    <w:rsid w:val="00BE431D"/>
    <w:rsid w:val="00BE4324"/>
    <w:rsid w:val="00BE433B"/>
    <w:rsid w:val="00BE4393"/>
    <w:rsid w:val="00BE43AE"/>
    <w:rsid w:val="00BE43B7"/>
    <w:rsid w:val="00BE43C6"/>
    <w:rsid w:val="00BE43EA"/>
    <w:rsid w:val="00BE4434"/>
    <w:rsid w:val="00BE4454"/>
    <w:rsid w:val="00BE448D"/>
    <w:rsid w:val="00BE44B7"/>
    <w:rsid w:val="00BE44EC"/>
    <w:rsid w:val="00BE4542"/>
    <w:rsid w:val="00BE457B"/>
    <w:rsid w:val="00BE45C5"/>
    <w:rsid w:val="00BE45D2"/>
    <w:rsid w:val="00BE460A"/>
    <w:rsid w:val="00BE4614"/>
    <w:rsid w:val="00BE4643"/>
    <w:rsid w:val="00BE46EC"/>
    <w:rsid w:val="00BE4747"/>
    <w:rsid w:val="00BE4776"/>
    <w:rsid w:val="00BE47C7"/>
    <w:rsid w:val="00BE47CD"/>
    <w:rsid w:val="00BE4814"/>
    <w:rsid w:val="00BE4824"/>
    <w:rsid w:val="00BE4888"/>
    <w:rsid w:val="00BE48C2"/>
    <w:rsid w:val="00BE48D5"/>
    <w:rsid w:val="00BE48EF"/>
    <w:rsid w:val="00BE4907"/>
    <w:rsid w:val="00BE4931"/>
    <w:rsid w:val="00BE4953"/>
    <w:rsid w:val="00BE495A"/>
    <w:rsid w:val="00BE4997"/>
    <w:rsid w:val="00BE49E5"/>
    <w:rsid w:val="00BE4A58"/>
    <w:rsid w:val="00BE4A67"/>
    <w:rsid w:val="00BE4A79"/>
    <w:rsid w:val="00BE4AA8"/>
    <w:rsid w:val="00BE4AA9"/>
    <w:rsid w:val="00BE4B16"/>
    <w:rsid w:val="00BE4B1A"/>
    <w:rsid w:val="00BE4B31"/>
    <w:rsid w:val="00BE4B36"/>
    <w:rsid w:val="00BE4BE1"/>
    <w:rsid w:val="00BE4C18"/>
    <w:rsid w:val="00BE4C94"/>
    <w:rsid w:val="00BE4D3C"/>
    <w:rsid w:val="00BE4D7F"/>
    <w:rsid w:val="00BE4E0E"/>
    <w:rsid w:val="00BE4E3E"/>
    <w:rsid w:val="00BE4E9B"/>
    <w:rsid w:val="00BE4EBD"/>
    <w:rsid w:val="00BE4F12"/>
    <w:rsid w:val="00BE4F5C"/>
    <w:rsid w:val="00BE4FBE"/>
    <w:rsid w:val="00BE4FD3"/>
    <w:rsid w:val="00BE4FE0"/>
    <w:rsid w:val="00BE4FF0"/>
    <w:rsid w:val="00BE4FFB"/>
    <w:rsid w:val="00BE5001"/>
    <w:rsid w:val="00BE5007"/>
    <w:rsid w:val="00BE5075"/>
    <w:rsid w:val="00BE508B"/>
    <w:rsid w:val="00BE5091"/>
    <w:rsid w:val="00BE50EB"/>
    <w:rsid w:val="00BE50F9"/>
    <w:rsid w:val="00BE5123"/>
    <w:rsid w:val="00BE5125"/>
    <w:rsid w:val="00BE5141"/>
    <w:rsid w:val="00BE5146"/>
    <w:rsid w:val="00BE5191"/>
    <w:rsid w:val="00BE5194"/>
    <w:rsid w:val="00BE519F"/>
    <w:rsid w:val="00BE51B2"/>
    <w:rsid w:val="00BE5206"/>
    <w:rsid w:val="00BE5286"/>
    <w:rsid w:val="00BE528E"/>
    <w:rsid w:val="00BE52DD"/>
    <w:rsid w:val="00BE52F0"/>
    <w:rsid w:val="00BE52FD"/>
    <w:rsid w:val="00BE5370"/>
    <w:rsid w:val="00BE53A9"/>
    <w:rsid w:val="00BE5415"/>
    <w:rsid w:val="00BE541C"/>
    <w:rsid w:val="00BE5421"/>
    <w:rsid w:val="00BE5466"/>
    <w:rsid w:val="00BE5487"/>
    <w:rsid w:val="00BE54AE"/>
    <w:rsid w:val="00BE54E8"/>
    <w:rsid w:val="00BE5508"/>
    <w:rsid w:val="00BE553D"/>
    <w:rsid w:val="00BE5557"/>
    <w:rsid w:val="00BE557D"/>
    <w:rsid w:val="00BE5650"/>
    <w:rsid w:val="00BE5653"/>
    <w:rsid w:val="00BE5673"/>
    <w:rsid w:val="00BE568B"/>
    <w:rsid w:val="00BE56A3"/>
    <w:rsid w:val="00BE56A9"/>
    <w:rsid w:val="00BE56E7"/>
    <w:rsid w:val="00BE56ED"/>
    <w:rsid w:val="00BE5769"/>
    <w:rsid w:val="00BE583F"/>
    <w:rsid w:val="00BE59A5"/>
    <w:rsid w:val="00BE59DC"/>
    <w:rsid w:val="00BE59F0"/>
    <w:rsid w:val="00BE5A46"/>
    <w:rsid w:val="00BE5A83"/>
    <w:rsid w:val="00BE5ACD"/>
    <w:rsid w:val="00BE5B66"/>
    <w:rsid w:val="00BE5B7B"/>
    <w:rsid w:val="00BE5B91"/>
    <w:rsid w:val="00BE5B9A"/>
    <w:rsid w:val="00BE5BB1"/>
    <w:rsid w:val="00BE5BC6"/>
    <w:rsid w:val="00BE5BD6"/>
    <w:rsid w:val="00BE5BD9"/>
    <w:rsid w:val="00BE5BDC"/>
    <w:rsid w:val="00BE5C08"/>
    <w:rsid w:val="00BE5C2B"/>
    <w:rsid w:val="00BE5C72"/>
    <w:rsid w:val="00BE5CA1"/>
    <w:rsid w:val="00BE5CDB"/>
    <w:rsid w:val="00BE5D17"/>
    <w:rsid w:val="00BE5D1E"/>
    <w:rsid w:val="00BE5D44"/>
    <w:rsid w:val="00BE5DA8"/>
    <w:rsid w:val="00BE5DD9"/>
    <w:rsid w:val="00BE5DE1"/>
    <w:rsid w:val="00BE5E56"/>
    <w:rsid w:val="00BE5E89"/>
    <w:rsid w:val="00BE5EC4"/>
    <w:rsid w:val="00BE5EC6"/>
    <w:rsid w:val="00BE5ECF"/>
    <w:rsid w:val="00BE5F2B"/>
    <w:rsid w:val="00BE5F3F"/>
    <w:rsid w:val="00BE5FB0"/>
    <w:rsid w:val="00BE5FB1"/>
    <w:rsid w:val="00BE5FDD"/>
    <w:rsid w:val="00BE5FDF"/>
    <w:rsid w:val="00BE6005"/>
    <w:rsid w:val="00BE6062"/>
    <w:rsid w:val="00BE6114"/>
    <w:rsid w:val="00BE6190"/>
    <w:rsid w:val="00BE61A7"/>
    <w:rsid w:val="00BE61EE"/>
    <w:rsid w:val="00BE61F2"/>
    <w:rsid w:val="00BE6278"/>
    <w:rsid w:val="00BE62D9"/>
    <w:rsid w:val="00BE6300"/>
    <w:rsid w:val="00BE631F"/>
    <w:rsid w:val="00BE633D"/>
    <w:rsid w:val="00BE6357"/>
    <w:rsid w:val="00BE6358"/>
    <w:rsid w:val="00BE63A8"/>
    <w:rsid w:val="00BE63AB"/>
    <w:rsid w:val="00BE63CC"/>
    <w:rsid w:val="00BE63D8"/>
    <w:rsid w:val="00BE6450"/>
    <w:rsid w:val="00BE648F"/>
    <w:rsid w:val="00BE64D6"/>
    <w:rsid w:val="00BE6562"/>
    <w:rsid w:val="00BE6592"/>
    <w:rsid w:val="00BE65B6"/>
    <w:rsid w:val="00BE65E3"/>
    <w:rsid w:val="00BE6612"/>
    <w:rsid w:val="00BE6685"/>
    <w:rsid w:val="00BE66C5"/>
    <w:rsid w:val="00BE673E"/>
    <w:rsid w:val="00BE6769"/>
    <w:rsid w:val="00BE6777"/>
    <w:rsid w:val="00BE6779"/>
    <w:rsid w:val="00BE6794"/>
    <w:rsid w:val="00BE67C5"/>
    <w:rsid w:val="00BE6825"/>
    <w:rsid w:val="00BE682A"/>
    <w:rsid w:val="00BE684A"/>
    <w:rsid w:val="00BE6853"/>
    <w:rsid w:val="00BE6867"/>
    <w:rsid w:val="00BE68AD"/>
    <w:rsid w:val="00BE68C1"/>
    <w:rsid w:val="00BE68F2"/>
    <w:rsid w:val="00BE68F6"/>
    <w:rsid w:val="00BE68F7"/>
    <w:rsid w:val="00BE692C"/>
    <w:rsid w:val="00BE6974"/>
    <w:rsid w:val="00BE69C9"/>
    <w:rsid w:val="00BE69F3"/>
    <w:rsid w:val="00BE6A0A"/>
    <w:rsid w:val="00BE6A1B"/>
    <w:rsid w:val="00BE6A2B"/>
    <w:rsid w:val="00BE6A55"/>
    <w:rsid w:val="00BE6A70"/>
    <w:rsid w:val="00BE6AE4"/>
    <w:rsid w:val="00BE6AF1"/>
    <w:rsid w:val="00BE6B10"/>
    <w:rsid w:val="00BE6B3B"/>
    <w:rsid w:val="00BE6BC4"/>
    <w:rsid w:val="00BE6C0E"/>
    <w:rsid w:val="00BE6C14"/>
    <w:rsid w:val="00BE6C42"/>
    <w:rsid w:val="00BE6C54"/>
    <w:rsid w:val="00BE6CBE"/>
    <w:rsid w:val="00BE6CF7"/>
    <w:rsid w:val="00BE6D15"/>
    <w:rsid w:val="00BE6D3A"/>
    <w:rsid w:val="00BE6D4E"/>
    <w:rsid w:val="00BE6DDB"/>
    <w:rsid w:val="00BE6DDE"/>
    <w:rsid w:val="00BE6E2B"/>
    <w:rsid w:val="00BE6E6B"/>
    <w:rsid w:val="00BE6EB3"/>
    <w:rsid w:val="00BE6EC3"/>
    <w:rsid w:val="00BE6ED6"/>
    <w:rsid w:val="00BE6EDE"/>
    <w:rsid w:val="00BE6EEC"/>
    <w:rsid w:val="00BE6F04"/>
    <w:rsid w:val="00BE6F14"/>
    <w:rsid w:val="00BE6FD8"/>
    <w:rsid w:val="00BE6FE9"/>
    <w:rsid w:val="00BE7094"/>
    <w:rsid w:val="00BE70B7"/>
    <w:rsid w:val="00BE70BB"/>
    <w:rsid w:val="00BE7102"/>
    <w:rsid w:val="00BE714E"/>
    <w:rsid w:val="00BE7158"/>
    <w:rsid w:val="00BE717F"/>
    <w:rsid w:val="00BE718C"/>
    <w:rsid w:val="00BE722A"/>
    <w:rsid w:val="00BE7231"/>
    <w:rsid w:val="00BE7330"/>
    <w:rsid w:val="00BE7468"/>
    <w:rsid w:val="00BE7469"/>
    <w:rsid w:val="00BE74CD"/>
    <w:rsid w:val="00BE74EE"/>
    <w:rsid w:val="00BE7535"/>
    <w:rsid w:val="00BE754C"/>
    <w:rsid w:val="00BE755B"/>
    <w:rsid w:val="00BE755D"/>
    <w:rsid w:val="00BE75DA"/>
    <w:rsid w:val="00BE75DF"/>
    <w:rsid w:val="00BE75F1"/>
    <w:rsid w:val="00BE75FB"/>
    <w:rsid w:val="00BE7623"/>
    <w:rsid w:val="00BE7626"/>
    <w:rsid w:val="00BE76A2"/>
    <w:rsid w:val="00BE76B0"/>
    <w:rsid w:val="00BE76C2"/>
    <w:rsid w:val="00BE76D8"/>
    <w:rsid w:val="00BE76EC"/>
    <w:rsid w:val="00BE76F8"/>
    <w:rsid w:val="00BE7731"/>
    <w:rsid w:val="00BE777A"/>
    <w:rsid w:val="00BE7798"/>
    <w:rsid w:val="00BE77BF"/>
    <w:rsid w:val="00BE77D5"/>
    <w:rsid w:val="00BE77E3"/>
    <w:rsid w:val="00BE783A"/>
    <w:rsid w:val="00BE7842"/>
    <w:rsid w:val="00BE785A"/>
    <w:rsid w:val="00BE785C"/>
    <w:rsid w:val="00BE7929"/>
    <w:rsid w:val="00BE7973"/>
    <w:rsid w:val="00BE7A11"/>
    <w:rsid w:val="00BE7A3F"/>
    <w:rsid w:val="00BE7A8C"/>
    <w:rsid w:val="00BE7B0C"/>
    <w:rsid w:val="00BE7B1B"/>
    <w:rsid w:val="00BE7B62"/>
    <w:rsid w:val="00BE7BAD"/>
    <w:rsid w:val="00BE7BB8"/>
    <w:rsid w:val="00BE7C59"/>
    <w:rsid w:val="00BE7C6A"/>
    <w:rsid w:val="00BE7CB1"/>
    <w:rsid w:val="00BE7CDF"/>
    <w:rsid w:val="00BE7D58"/>
    <w:rsid w:val="00BE7D5D"/>
    <w:rsid w:val="00BE7D75"/>
    <w:rsid w:val="00BE7DBA"/>
    <w:rsid w:val="00BE7DC3"/>
    <w:rsid w:val="00BE7DFA"/>
    <w:rsid w:val="00BE7E60"/>
    <w:rsid w:val="00BE7E67"/>
    <w:rsid w:val="00BE7EAA"/>
    <w:rsid w:val="00BE7F13"/>
    <w:rsid w:val="00BE7F65"/>
    <w:rsid w:val="00BE7F84"/>
    <w:rsid w:val="00BE7F87"/>
    <w:rsid w:val="00BE7FA2"/>
    <w:rsid w:val="00BE7FB1"/>
    <w:rsid w:val="00BE7FB7"/>
    <w:rsid w:val="00BE7FF3"/>
    <w:rsid w:val="00BF0024"/>
    <w:rsid w:val="00BF0037"/>
    <w:rsid w:val="00BF0073"/>
    <w:rsid w:val="00BF0075"/>
    <w:rsid w:val="00BF0082"/>
    <w:rsid w:val="00BF0086"/>
    <w:rsid w:val="00BF00EA"/>
    <w:rsid w:val="00BF0154"/>
    <w:rsid w:val="00BF0164"/>
    <w:rsid w:val="00BF0186"/>
    <w:rsid w:val="00BF01A1"/>
    <w:rsid w:val="00BF01C8"/>
    <w:rsid w:val="00BF01C9"/>
    <w:rsid w:val="00BF0214"/>
    <w:rsid w:val="00BF0247"/>
    <w:rsid w:val="00BF029C"/>
    <w:rsid w:val="00BF02AF"/>
    <w:rsid w:val="00BF02C4"/>
    <w:rsid w:val="00BF02DE"/>
    <w:rsid w:val="00BF0300"/>
    <w:rsid w:val="00BF03D7"/>
    <w:rsid w:val="00BF03E8"/>
    <w:rsid w:val="00BF0437"/>
    <w:rsid w:val="00BF04A8"/>
    <w:rsid w:val="00BF04B5"/>
    <w:rsid w:val="00BF04D0"/>
    <w:rsid w:val="00BF052C"/>
    <w:rsid w:val="00BF0531"/>
    <w:rsid w:val="00BF053C"/>
    <w:rsid w:val="00BF0579"/>
    <w:rsid w:val="00BF057F"/>
    <w:rsid w:val="00BF05BE"/>
    <w:rsid w:val="00BF0615"/>
    <w:rsid w:val="00BF061E"/>
    <w:rsid w:val="00BF0630"/>
    <w:rsid w:val="00BF063E"/>
    <w:rsid w:val="00BF063F"/>
    <w:rsid w:val="00BF068D"/>
    <w:rsid w:val="00BF06BC"/>
    <w:rsid w:val="00BF06DC"/>
    <w:rsid w:val="00BF0706"/>
    <w:rsid w:val="00BF07BE"/>
    <w:rsid w:val="00BF07CF"/>
    <w:rsid w:val="00BF0808"/>
    <w:rsid w:val="00BF0867"/>
    <w:rsid w:val="00BF0925"/>
    <w:rsid w:val="00BF0945"/>
    <w:rsid w:val="00BF0956"/>
    <w:rsid w:val="00BF099E"/>
    <w:rsid w:val="00BF09D9"/>
    <w:rsid w:val="00BF0A09"/>
    <w:rsid w:val="00BF0AA9"/>
    <w:rsid w:val="00BF0ADD"/>
    <w:rsid w:val="00BF0AF0"/>
    <w:rsid w:val="00BF0B20"/>
    <w:rsid w:val="00BF0B29"/>
    <w:rsid w:val="00BF0BF0"/>
    <w:rsid w:val="00BF0BF4"/>
    <w:rsid w:val="00BF0BF9"/>
    <w:rsid w:val="00BF0BFE"/>
    <w:rsid w:val="00BF0C3B"/>
    <w:rsid w:val="00BF0C74"/>
    <w:rsid w:val="00BF0CDF"/>
    <w:rsid w:val="00BF0E26"/>
    <w:rsid w:val="00BF0E89"/>
    <w:rsid w:val="00BF0ED9"/>
    <w:rsid w:val="00BF0FB6"/>
    <w:rsid w:val="00BF102E"/>
    <w:rsid w:val="00BF104D"/>
    <w:rsid w:val="00BF1057"/>
    <w:rsid w:val="00BF107B"/>
    <w:rsid w:val="00BF1081"/>
    <w:rsid w:val="00BF1087"/>
    <w:rsid w:val="00BF1088"/>
    <w:rsid w:val="00BF10A6"/>
    <w:rsid w:val="00BF110C"/>
    <w:rsid w:val="00BF1118"/>
    <w:rsid w:val="00BF111C"/>
    <w:rsid w:val="00BF111F"/>
    <w:rsid w:val="00BF1141"/>
    <w:rsid w:val="00BF114B"/>
    <w:rsid w:val="00BF1219"/>
    <w:rsid w:val="00BF123D"/>
    <w:rsid w:val="00BF1268"/>
    <w:rsid w:val="00BF12BB"/>
    <w:rsid w:val="00BF12DB"/>
    <w:rsid w:val="00BF12F7"/>
    <w:rsid w:val="00BF12FB"/>
    <w:rsid w:val="00BF1310"/>
    <w:rsid w:val="00BF1348"/>
    <w:rsid w:val="00BF138D"/>
    <w:rsid w:val="00BF1394"/>
    <w:rsid w:val="00BF1398"/>
    <w:rsid w:val="00BF139D"/>
    <w:rsid w:val="00BF13AE"/>
    <w:rsid w:val="00BF142C"/>
    <w:rsid w:val="00BF1450"/>
    <w:rsid w:val="00BF147C"/>
    <w:rsid w:val="00BF14B0"/>
    <w:rsid w:val="00BF14D2"/>
    <w:rsid w:val="00BF154F"/>
    <w:rsid w:val="00BF15A0"/>
    <w:rsid w:val="00BF16B3"/>
    <w:rsid w:val="00BF16B4"/>
    <w:rsid w:val="00BF16EC"/>
    <w:rsid w:val="00BF1704"/>
    <w:rsid w:val="00BF1722"/>
    <w:rsid w:val="00BF17B5"/>
    <w:rsid w:val="00BF181A"/>
    <w:rsid w:val="00BF184A"/>
    <w:rsid w:val="00BF18AD"/>
    <w:rsid w:val="00BF18E0"/>
    <w:rsid w:val="00BF1917"/>
    <w:rsid w:val="00BF1940"/>
    <w:rsid w:val="00BF1950"/>
    <w:rsid w:val="00BF19B2"/>
    <w:rsid w:val="00BF19B3"/>
    <w:rsid w:val="00BF19B8"/>
    <w:rsid w:val="00BF19DE"/>
    <w:rsid w:val="00BF1A31"/>
    <w:rsid w:val="00BF1A38"/>
    <w:rsid w:val="00BF1AA1"/>
    <w:rsid w:val="00BF1AC5"/>
    <w:rsid w:val="00BF1B07"/>
    <w:rsid w:val="00BF1B22"/>
    <w:rsid w:val="00BF1B29"/>
    <w:rsid w:val="00BF1B3C"/>
    <w:rsid w:val="00BF1B61"/>
    <w:rsid w:val="00BF1B63"/>
    <w:rsid w:val="00BF1B65"/>
    <w:rsid w:val="00BF1B91"/>
    <w:rsid w:val="00BF1B9A"/>
    <w:rsid w:val="00BF1BA1"/>
    <w:rsid w:val="00BF1BAE"/>
    <w:rsid w:val="00BF1BD5"/>
    <w:rsid w:val="00BF1C22"/>
    <w:rsid w:val="00BF1C44"/>
    <w:rsid w:val="00BF1C79"/>
    <w:rsid w:val="00BF1CF6"/>
    <w:rsid w:val="00BF1D13"/>
    <w:rsid w:val="00BF1D57"/>
    <w:rsid w:val="00BF1D58"/>
    <w:rsid w:val="00BF1D62"/>
    <w:rsid w:val="00BF1DE2"/>
    <w:rsid w:val="00BF1E18"/>
    <w:rsid w:val="00BF1E2B"/>
    <w:rsid w:val="00BF1E2E"/>
    <w:rsid w:val="00BF1F8C"/>
    <w:rsid w:val="00BF1FE2"/>
    <w:rsid w:val="00BF1FFA"/>
    <w:rsid w:val="00BF2018"/>
    <w:rsid w:val="00BF205E"/>
    <w:rsid w:val="00BF2065"/>
    <w:rsid w:val="00BF2087"/>
    <w:rsid w:val="00BF20A9"/>
    <w:rsid w:val="00BF21EB"/>
    <w:rsid w:val="00BF2260"/>
    <w:rsid w:val="00BF226F"/>
    <w:rsid w:val="00BF2282"/>
    <w:rsid w:val="00BF228B"/>
    <w:rsid w:val="00BF22C3"/>
    <w:rsid w:val="00BF237E"/>
    <w:rsid w:val="00BF2392"/>
    <w:rsid w:val="00BF23DF"/>
    <w:rsid w:val="00BF23F8"/>
    <w:rsid w:val="00BF2455"/>
    <w:rsid w:val="00BF2467"/>
    <w:rsid w:val="00BF2470"/>
    <w:rsid w:val="00BF2497"/>
    <w:rsid w:val="00BF24BE"/>
    <w:rsid w:val="00BF24D8"/>
    <w:rsid w:val="00BF250F"/>
    <w:rsid w:val="00BF2529"/>
    <w:rsid w:val="00BF255A"/>
    <w:rsid w:val="00BF2568"/>
    <w:rsid w:val="00BF25B2"/>
    <w:rsid w:val="00BF25CA"/>
    <w:rsid w:val="00BF25FD"/>
    <w:rsid w:val="00BF268F"/>
    <w:rsid w:val="00BF2691"/>
    <w:rsid w:val="00BF26A7"/>
    <w:rsid w:val="00BF26C1"/>
    <w:rsid w:val="00BF26DD"/>
    <w:rsid w:val="00BF26F8"/>
    <w:rsid w:val="00BF26FB"/>
    <w:rsid w:val="00BF2767"/>
    <w:rsid w:val="00BF2786"/>
    <w:rsid w:val="00BF278E"/>
    <w:rsid w:val="00BF27DE"/>
    <w:rsid w:val="00BF27E2"/>
    <w:rsid w:val="00BF2822"/>
    <w:rsid w:val="00BF284D"/>
    <w:rsid w:val="00BF287D"/>
    <w:rsid w:val="00BF2928"/>
    <w:rsid w:val="00BF293A"/>
    <w:rsid w:val="00BF2985"/>
    <w:rsid w:val="00BF2999"/>
    <w:rsid w:val="00BF29EF"/>
    <w:rsid w:val="00BF2A2F"/>
    <w:rsid w:val="00BF2A53"/>
    <w:rsid w:val="00BF2A58"/>
    <w:rsid w:val="00BF2ABF"/>
    <w:rsid w:val="00BF2AEA"/>
    <w:rsid w:val="00BF2B04"/>
    <w:rsid w:val="00BF2B5B"/>
    <w:rsid w:val="00BF2B81"/>
    <w:rsid w:val="00BF2BA2"/>
    <w:rsid w:val="00BF2BC1"/>
    <w:rsid w:val="00BF2BCD"/>
    <w:rsid w:val="00BF2BEC"/>
    <w:rsid w:val="00BF2C11"/>
    <w:rsid w:val="00BF2C76"/>
    <w:rsid w:val="00BF2CAE"/>
    <w:rsid w:val="00BF2D1E"/>
    <w:rsid w:val="00BF2D48"/>
    <w:rsid w:val="00BF2D82"/>
    <w:rsid w:val="00BF2D86"/>
    <w:rsid w:val="00BF2DB9"/>
    <w:rsid w:val="00BF2DEA"/>
    <w:rsid w:val="00BF2F0D"/>
    <w:rsid w:val="00BF2F34"/>
    <w:rsid w:val="00BF2F44"/>
    <w:rsid w:val="00BF2F46"/>
    <w:rsid w:val="00BF2F88"/>
    <w:rsid w:val="00BF2FC4"/>
    <w:rsid w:val="00BF303D"/>
    <w:rsid w:val="00BF3049"/>
    <w:rsid w:val="00BF304B"/>
    <w:rsid w:val="00BF30F9"/>
    <w:rsid w:val="00BF3101"/>
    <w:rsid w:val="00BF316B"/>
    <w:rsid w:val="00BF316F"/>
    <w:rsid w:val="00BF31CB"/>
    <w:rsid w:val="00BF3248"/>
    <w:rsid w:val="00BF326E"/>
    <w:rsid w:val="00BF3287"/>
    <w:rsid w:val="00BF32B4"/>
    <w:rsid w:val="00BF332F"/>
    <w:rsid w:val="00BF342C"/>
    <w:rsid w:val="00BF3439"/>
    <w:rsid w:val="00BF3453"/>
    <w:rsid w:val="00BF34B8"/>
    <w:rsid w:val="00BF34E7"/>
    <w:rsid w:val="00BF350F"/>
    <w:rsid w:val="00BF3541"/>
    <w:rsid w:val="00BF354C"/>
    <w:rsid w:val="00BF357B"/>
    <w:rsid w:val="00BF35AF"/>
    <w:rsid w:val="00BF35EB"/>
    <w:rsid w:val="00BF35FD"/>
    <w:rsid w:val="00BF360F"/>
    <w:rsid w:val="00BF361C"/>
    <w:rsid w:val="00BF362B"/>
    <w:rsid w:val="00BF36E2"/>
    <w:rsid w:val="00BF3701"/>
    <w:rsid w:val="00BF3704"/>
    <w:rsid w:val="00BF3714"/>
    <w:rsid w:val="00BF372E"/>
    <w:rsid w:val="00BF37A0"/>
    <w:rsid w:val="00BF37AB"/>
    <w:rsid w:val="00BF387D"/>
    <w:rsid w:val="00BF3885"/>
    <w:rsid w:val="00BF38D7"/>
    <w:rsid w:val="00BF38F7"/>
    <w:rsid w:val="00BF398B"/>
    <w:rsid w:val="00BF39C3"/>
    <w:rsid w:val="00BF39E2"/>
    <w:rsid w:val="00BF3A15"/>
    <w:rsid w:val="00BF3A2B"/>
    <w:rsid w:val="00BF3A70"/>
    <w:rsid w:val="00BF3A72"/>
    <w:rsid w:val="00BF3AAD"/>
    <w:rsid w:val="00BF3AB3"/>
    <w:rsid w:val="00BF3B2B"/>
    <w:rsid w:val="00BF3B3A"/>
    <w:rsid w:val="00BF3B5C"/>
    <w:rsid w:val="00BF3B68"/>
    <w:rsid w:val="00BF3B71"/>
    <w:rsid w:val="00BF3BAD"/>
    <w:rsid w:val="00BF3BC5"/>
    <w:rsid w:val="00BF3BD1"/>
    <w:rsid w:val="00BF3C15"/>
    <w:rsid w:val="00BF3C2C"/>
    <w:rsid w:val="00BF3C9F"/>
    <w:rsid w:val="00BF3CA0"/>
    <w:rsid w:val="00BF3D7A"/>
    <w:rsid w:val="00BF3DD8"/>
    <w:rsid w:val="00BF3E27"/>
    <w:rsid w:val="00BF3E37"/>
    <w:rsid w:val="00BF3E50"/>
    <w:rsid w:val="00BF3E5E"/>
    <w:rsid w:val="00BF3EBB"/>
    <w:rsid w:val="00BF3F01"/>
    <w:rsid w:val="00BF3F47"/>
    <w:rsid w:val="00BF3F96"/>
    <w:rsid w:val="00BF3FF2"/>
    <w:rsid w:val="00BF4013"/>
    <w:rsid w:val="00BF4082"/>
    <w:rsid w:val="00BF4085"/>
    <w:rsid w:val="00BF40F4"/>
    <w:rsid w:val="00BF4135"/>
    <w:rsid w:val="00BF4155"/>
    <w:rsid w:val="00BF425E"/>
    <w:rsid w:val="00BF426B"/>
    <w:rsid w:val="00BF427B"/>
    <w:rsid w:val="00BF42AA"/>
    <w:rsid w:val="00BF42BB"/>
    <w:rsid w:val="00BF42DB"/>
    <w:rsid w:val="00BF42E6"/>
    <w:rsid w:val="00BF42FA"/>
    <w:rsid w:val="00BF4379"/>
    <w:rsid w:val="00BF438A"/>
    <w:rsid w:val="00BF4423"/>
    <w:rsid w:val="00BF444A"/>
    <w:rsid w:val="00BF446B"/>
    <w:rsid w:val="00BF44AB"/>
    <w:rsid w:val="00BF4504"/>
    <w:rsid w:val="00BF4516"/>
    <w:rsid w:val="00BF4553"/>
    <w:rsid w:val="00BF4569"/>
    <w:rsid w:val="00BF45AC"/>
    <w:rsid w:val="00BF45DC"/>
    <w:rsid w:val="00BF45FA"/>
    <w:rsid w:val="00BF460A"/>
    <w:rsid w:val="00BF4623"/>
    <w:rsid w:val="00BF4651"/>
    <w:rsid w:val="00BF465C"/>
    <w:rsid w:val="00BF4681"/>
    <w:rsid w:val="00BF4685"/>
    <w:rsid w:val="00BF4692"/>
    <w:rsid w:val="00BF472B"/>
    <w:rsid w:val="00BF4778"/>
    <w:rsid w:val="00BF4786"/>
    <w:rsid w:val="00BF47A0"/>
    <w:rsid w:val="00BF47BB"/>
    <w:rsid w:val="00BF47C5"/>
    <w:rsid w:val="00BF4805"/>
    <w:rsid w:val="00BF4810"/>
    <w:rsid w:val="00BF4828"/>
    <w:rsid w:val="00BF4829"/>
    <w:rsid w:val="00BF483D"/>
    <w:rsid w:val="00BF485D"/>
    <w:rsid w:val="00BF4891"/>
    <w:rsid w:val="00BF48A1"/>
    <w:rsid w:val="00BF48CC"/>
    <w:rsid w:val="00BF4929"/>
    <w:rsid w:val="00BF4949"/>
    <w:rsid w:val="00BF498E"/>
    <w:rsid w:val="00BF49BB"/>
    <w:rsid w:val="00BF49C0"/>
    <w:rsid w:val="00BF49C7"/>
    <w:rsid w:val="00BF49F4"/>
    <w:rsid w:val="00BF4AAF"/>
    <w:rsid w:val="00BF4ABE"/>
    <w:rsid w:val="00BF4B05"/>
    <w:rsid w:val="00BF4B18"/>
    <w:rsid w:val="00BF4B25"/>
    <w:rsid w:val="00BF4BB1"/>
    <w:rsid w:val="00BF4BD6"/>
    <w:rsid w:val="00BF4BE7"/>
    <w:rsid w:val="00BF4CA1"/>
    <w:rsid w:val="00BF4CB5"/>
    <w:rsid w:val="00BF4CBD"/>
    <w:rsid w:val="00BF4CE9"/>
    <w:rsid w:val="00BF4CF1"/>
    <w:rsid w:val="00BF4D27"/>
    <w:rsid w:val="00BF4D79"/>
    <w:rsid w:val="00BF4DA6"/>
    <w:rsid w:val="00BF4DB4"/>
    <w:rsid w:val="00BF4E0A"/>
    <w:rsid w:val="00BF4E65"/>
    <w:rsid w:val="00BF4E66"/>
    <w:rsid w:val="00BF4E7C"/>
    <w:rsid w:val="00BF4EC4"/>
    <w:rsid w:val="00BF4EE0"/>
    <w:rsid w:val="00BF4F03"/>
    <w:rsid w:val="00BF4F89"/>
    <w:rsid w:val="00BF4FBC"/>
    <w:rsid w:val="00BF4FCB"/>
    <w:rsid w:val="00BF4FF9"/>
    <w:rsid w:val="00BF5018"/>
    <w:rsid w:val="00BF504A"/>
    <w:rsid w:val="00BF5060"/>
    <w:rsid w:val="00BF507E"/>
    <w:rsid w:val="00BF50AA"/>
    <w:rsid w:val="00BF50F8"/>
    <w:rsid w:val="00BF5122"/>
    <w:rsid w:val="00BF5124"/>
    <w:rsid w:val="00BF5136"/>
    <w:rsid w:val="00BF5147"/>
    <w:rsid w:val="00BF5154"/>
    <w:rsid w:val="00BF5156"/>
    <w:rsid w:val="00BF5194"/>
    <w:rsid w:val="00BF5220"/>
    <w:rsid w:val="00BF5271"/>
    <w:rsid w:val="00BF52A3"/>
    <w:rsid w:val="00BF52A4"/>
    <w:rsid w:val="00BF52AA"/>
    <w:rsid w:val="00BF52C0"/>
    <w:rsid w:val="00BF5338"/>
    <w:rsid w:val="00BF536A"/>
    <w:rsid w:val="00BF5376"/>
    <w:rsid w:val="00BF538D"/>
    <w:rsid w:val="00BF53A0"/>
    <w:rsid w:val="00BF5436"/>
    <w:rsid w:val="00BF546A"/>
    <w:rsid w:val="00BF546D"/>
    <w:rsid w:val="00BF5473"/>
    <w:rsid w:val="00BF549A"/>
    <w:rsid w:val="00BF54AC"/>
    <w:rsid w:val="00BF54C7"/>
    <w:rsid w:val="00BF54DC"/>
    <w:rsid w:val="00BF54EB"/>
    <w:rsid w:val="00BF550B"/>
    <w:rsid w:val="00BF553A"/>
    <w:rsid w:val="00BF55A5"/>
    <w:rsid w:val="00BF55AA"/>
    <w:rsid w:val="00BF55B5"/>
    <w:rsid w:val="00BF55C9"/>
    <w:rsid w:val="00BF5689"/>
    <w:rsid w:val="00BF56E6"/>
    <w:rsid w:val="00BF570B"/>
    <w:rsid w:val="00BF5711"/>
    <w:rsid w:val="00BF5753"/>
    <w:rsid w:val="00BF5756"/>
    <w:rsid w:val="00BF576B"/>
    <w:rsid w:val="00BF5797"/>
    <w:rsid w:val="00BF57D9"/>
    <w:rsid w:val="00BF57E6"/>
    <w:rsid w:val="00BF57EA"/>
    <w:rsid w:val="00BF581D"/>
    <w:rsid w:val="00BF582C"/>
    <w:rsid w:val="00BF58CA"/>
    <w:rsid w:val="00BF58F2"/>
    <w:rsid w:val="00BF5909"/>
    <w:rsid w:val="00BF5946"/>
    <w:rsid w:val="00BF5992"/>
    <w:rsid w:val="00BF59CE"/>
    <w:rsid w:val="00BF59FC"/>
    <w:rsid w:val="00BF5A0A"/>
    <w:rsid w:val="00BF5A3F"/>
    <w:rsid w:val="00BF5A46"/>
    <w:rsid w:val="00BF5A56"/>
    <w:rsid w:val="00BF5A78"/>
    <w:rsid w:val="00BF5ABC"/>
    <w:rsid w:val="00BF5ACB"/>
    <w:rsid w:val="00BF5B02"/>
    <w:rsid w:val="00BF5B88"/>
    <w:rsid w:val="00BF5BA8"/>
    <w:rsid w:val="00BF5BAF"/>
    <w:rsid w:val="00BF5BE3"/>
    <w:rsid w:val="00BF5BFB"/>
    <w:rsid w:val="00BF5C93"/>
    <w:rsid w:val="00BF5D01"/>
    <w:rsid w:val="00BF5D03"/>
    <w:rsid w:val="00BF5D4B"/>
    <w:rsid w:val="00BF5D79"/>
    <w:rsid w:val="00BF5D7A"/>
    <w:rsid w:val="00BF5D99"/>
    <w:rsid w:val="00BF5DBE"/>
    <w:rsid w:val="00BF5DD1"/>
    <w:rsid w:val="00BF5DE5"/>
    <w:rsid w:val="00BF5DE7"/>
    <w:rsid w:val="00BF5E38"/>
    <w:rsid w:val="00BF5E5F"/>
    <w:rsid w:val="00BF5E70"/>
    <w:rsid w:val="00BF5E8A"/>
    <w:rsid w:val="00BF5EB2"/>
    <w:rsid w:val="00BF5EF7"/>
    <w:rsid w:val="00BF5F2E"/>
    <w:rsid w:val="00BF5F30"/>
    <w:rsid w:val="00BF5F3D"/>
    <w:rsid w:val="00BF5FD9"/>
    <w:rsid w:val="00BF5FE5"/>
    <w:rsid w:val="00BF6021"/>
    <w:rsid w:val="00BF6048"/>
    <w:rsid w:val="00BF608F"/>
    <w:rsid w:val="00BF60D4"/>
    <w:rsid w:val="00BF60DC"/>
    <w:rsid w:val="00BF60DD"/>
    <w:rsid w:val="00BF61C8"/>
    <w:rsid w:val="00BF61EE"/>
    <w:rsid w:val="00BF620D"/>
    <w:rsid w:val="00BF622A"/>
    <w:rsid w:val="00BF6264"/>
    <w:rsid w:val="00BF6303"/>
    <w:rsid w:val="00BF632A"/>
    <w:rsid w:val="00BF6345"/>
    <w:rsid w:val="00BF63A2"/>
    <w:rsid w:val="00BF63A6"/>
    <w:rsid w:val="00BF63B9"/>
    <w:rsid w:val="00BF646D"/>
    <w:rsid w:val="00BF6478"/>
    <w:rsid w:val="00BF64CC"/>
    <w:rsid w:val="00BF650A"/>
    <w:rsid w:val="00BF6550"/>
    <w:rsid w:val="00BF655B"/>
    <w:rsid w:val="00BF6588"/>
    <w:rsid w:val="00BF6595"/>
    <w:rsid w:val="00BF65DE"/>
    <w:rsid w:val="00BF660A"/>
    <w:rsid w:val="00BF6612"/>
    <w:rsid w:val="00BF662C"/>
    <w:rsid w:val="00BF667E"/>
    <w:rsid w:val="00BF667F"/>
    <w:rsid w:val="00BF66CF"/>
    <w:rsid w:val="00BF66D2"/>
    <w:rsid w:val="00BF66DC"/>
    <w:rsid w:val="00BF66EC"/>
    <w:rsid w:val="00BF6779"/>
    <w:rsid w:val="00BF67E7"/>
    <w:rsid w:val="00BF684B"/>
    <w:rsid w:val="00BF68BA"/>
    <w:rsid w:val="00BF68C9"/>
    <w:rsid w:val="00BF68E3"/>
    <w:rsid w:val="00BF6900"/>
    <w:rsid w:val="00BF6962"/>
    <w:rsid w:val="00BF698F"/>
    <w:rsid w:val="00BF699F"/>
    <w:rsid w:val="00BF6A13"/>
    <w:rsid w:val="00BF6A32"/>
    <w:rsid w:val="00BF6A6C"/>
    <w:rsid w:val="00BF6AAC"/>
    <w:rsid w:val="00BF6AF3"/>
    <w:rsid w:val="00BF6B15"/>
    <w:rsid w:val="00BF6BBC"/>
    <w:rsid w:val="00BF6C42"/>
    <w:rsid w:val="00BF6CD1"/>
    <w:rsid w:val="00BF6CF1"/>
    <w:rsid w:val="00BF6D49"/>
    <w:rsid w:val="00BF6D77"/>
    <w:rsid w:val="00BF6D8F"/>
    <w:rsid w:val="00BF6DD2"/>
    <w:rsid w:val="00BF6DD8"/>
    <w:rsid w:val="00BF6E23"/>
    <w:rsid w:val="00BF6E3B"/>
    <w:rsid w:val="00BF6E89"/>
    <w:rsid w:val="00BF6EA1"/>
    <w:rsid w:val="00BF6EBC"/>
    <w:rsid w:val="00BF6EDF"/>
    <w:rsid w:val="00BF6F12"/>
    <w:rsid w:val="00BF6F1B"/>
    <w:rsid w:val="00BF6F26"/>
    <w:rsid w:val="00BF6F5B"/>
    <w:rsid w:val="00BF6F6C"/>
    <w:rsid w:val="00BF7055"/>
    <w:rsid w:val="00BF7076"/>
    <w:rsid w:val="00BF70C2"/>
    <w:rsid w:val="00BF70DE"/>
    <w:rsid w:val="00BF7146"/>
    <w:rsid w:val="00BF7217"/>
    <w:rsid w:val="00BF723D"/>
    <w:rsid w:val="00BF7252"/>
    <w:rsid w:val="00BF725F"/>
    <w:rsid w:val="00BF7295"/>
    <w:rsid w:val="00BF72C3"/>
    <w:rsid w:val="00BF72E4"/>
    <w:rsid w:val="00BF72EC"/>
    <w:rsid w:val="00BF7312"/>
    <w:rsid w:val="00BF7327"/>
    <w:rsid w:val="00BF7361"/>
    <w:rsid w:val="00BF7384"/>
    <w:rsid w:val="00BF73DF"/>
    <w:rsid w:val="00BF7425"/>
    <w:rsid w:val="00BF7450"/>
    <w:rsid w:val="00BF74B4"/>
    <w:rsid w:val="00BF74EC"/>
    <w:rsid w:val="00BF750F"/>
    <w:rsid w:val="00BF752E"/>
    <w:rsid w:val="00BF753B"/>
    <w:rsid w:val="00BF7571"/>
    <w:rsid w:val="00BF75D9"/>
    <w:rsid w:val="00BF762A"/>
    <w:rsid w:val="00BF76B5"/>
    <w:rsid w:val="00BF7734"/>
    <w:rsid w:val="00BF773B"/>
    <w:rsid w:val="00BF7768"/>
    <w:rsid w:val="00BF778A"/>
    <w:rsid w:val="00BF779C"/>
    <w:rsid w:val="00BF77AD"/>
    <w:rsid w:val="00BF77E3"/>
    <w:rsid w:val="00BF794C"/>
    <w:rsid w:val="00BF795F"/>
    <w:rsid w:val="00BF7962"/>
    <w:rsid w:val="00BF7975"/>
    <w:rsid w:val="00BF79C8"/>
    <w:rsid w:val="00BF7A13"/>
    <w:rsid w:val="00BF7A4B"/>
    <w:rsid w:val="00BF7A66"/>
    <w:rsid w:val="00BF7AD2"/>
    <w:rsid w:val="00BF7B39"/>
    <w:rsid w:val="00BF7B50"/>
    <w:rsid w:val="00BF7B97"/>
    <w:rsid w:val="00BF7BAF"/>
    <w:rsid w:val="00BF7BCF"/>
    <w:rsid w:val="00BF7BF5"/>
    <w:rsid w:val="00BF7C20"/>
    <w:rsid w:val="00BF7C69"/>
    <w:rsid w:val="00BF7CF2"/>
    <w:rsid w:val="00BF7D26"/>
    <w:rsid w:val="00BF7D3C"/>
    <w:rsid w:val="00BF7D7B"/>
    <w:rsid w:val="00BF7D96"/>
    <w:rsid w:val="00BF7DAA"/>
    <w:rsid w:val="00BF7E00"/>
    <w:rsid w:val="00BF7E6A"/>
    <w:rsid w:val="00BF7EAF"/>
    <w:rsid w:val="00BF7EBA"/>
    <w:rsid w:val="00BF7EDE"/>
    <w:rsid w:val="00BF7EFE"/>
    <w:rsid w:val="00BF7F08"/>
    <w:rsid w:val="00BF7F0F"/>
    <w:rsid w:val="00BF7FF0"/>
    <w:rsid w:val="00BF7FF1"/>
    <w:rsid w:val="00C00052"/>
    <w:rsid w:val="00C00070"/>
    <w:rsid w:val="00C00073"/>
    <w:rsid w:val="00C0007A"/>
    <w:rsid w:val="00C0007D"/>
    <w:rsid w:val="00C000D7"/>
    <w:rsid w:val="00C00113"/>
    <w:rsid w:val="00C0011C"/>
    <w:rsid w:val="00C00148"/>
    <w:rsid w:val="00C00158"/>
    <w:rsid w:val="00C001A6"/>
    <w:rsid w:val="00C001B3"/>
    <w:rsid w:val="00C001DC"/>
    <w:rsid w:val="00C001F8"/>
    <w:rsid w:val="00C001FC"/>
    <w:rsid w:val="00C0023B"/>
    <w:rsid w:val="00C0023E"/>
    <w:rsid w:val="00C00243"/>
    <w:rsid w:val="00C0026A"/>
    <w:rsid w:val="00C002B1"/>
    <w:rsid w:val="00C002E9"/>
    <w:rsid w:val="00C00327"/>
    <w:rsid w:val="00C0032B"/>
    <w:rsid w:val="00C00342"/>
    <w:rsid w:val="00C003A1"/>
    <w:rsid w:val="00C003CE"/>
    <w:rsid w:val="00C003E4"/>
    <w:rsid w:val="00C003EA"/>
    <w:rsid w:val="00C003EF"/>
    <w:rsid w:val="00C00485"/>
    <w:rsid w:val="00C004A3"/>
    <w:rsid w:val="00C004B4"/>
    <w:rsid w:val="00C004C7"/>
    <w:rsid w:val="00C00546"/>
    <w:rsid w:val="00C005B1"/>
    <w:rsid w:val="00C005C6"/>
    <w:rsid w:val="00C005E2"/>
    <w:rsid w:val="00C0061A"/>
    <w:rsid w:val="00C00655"/>
    <w:rsid w:val="00C0065B"/>
    <w:rsid w:val="00C0066F"/>
    <w:rsid w:val="00C006BE"/>
    <w:rsid w:val="00C006EE"/>
    <w:rsid w:val="00C0071C"/>
    <w:rsid w:val="00C007B7"/>
    <w:rsid w:val="00C00828"/>
    <w:rsid w:val="00C00926"/>
    <w:rsid w:val="00C0098B"/>
    <w:rsid w:val="00C009CE"/>
    <w:rsid w:val="00C009D8"/>
    <w:rsid w:val="00C009F6"/>
    <w:rsid w:val="00C00A05"/>
    <w:rsid w:val="00C00A3A"/>
    <w:rsid w:val="00C00A44"/>
    <w:rsid w:val="00C00A75"/>
    <w:rsid w:val="00C00A79"/>
    <w:rsid w:val="00C00AB0"/>
    <w:rsid w:val="00C00AE7"/>
    <w:rsid w:val="00C00AF9"/>
    <w:rsid w:val="00C00B30"/>
    <w:rsid w:val="00C00B3A"/>
    <w:rsid w:val="00C00BFF"/>
    <w:rsid w:val="00C00C0E"/>
    <w:rsid w:val="00C00C7B"/>
    <w:rsid w:val="00C00CBF"/>
    <w:rsid w:val="00C00D10"/>
    <w:rsid w:val="00C00D42"/>
    <w:rsid w:val="00C00DA0"/>
    <w:rsid w:val="00C00DF5"/>
    <w:rsid w:val="00C00E33"/>
    <w:rsid w:val="00C00E7E"/>
    <w:rsid w:val="00C00EA0"/>
    <w:rsid w:val="00C00EBD"/>
    <w:rsid w:val="00C00EF2"/>
    <w:rsid w:val="00C00F02"/>
    <w:rsid w:val="00C00F32"/>
    <w:rsid w:val="00C00F71"/>
    <w:rsid w:val="00C00F89"/>
    <w:rsid w:val="00C00F9C"/>
    <w:rsid w:val="00C00FC2"/>
    <w:rsid w:val="00C00FE0"/>
    <w:rsid w:val="00C0102D"/>
    <w:rsid w:val="00C0107A"/>
    <w:rsid w:val="00C010F0"/>
    <w:rsid w:val="00C0111B"/>
    <w:rsid w:val="00C0115D"/>
    <w:rsid w:val="00C01188"/>
    <w:rsid w:val="00C01195"/>
    <w:rsid w:val="00C011BF"/>
    <w:rsid w:val="00C011DC"/>
    <w:rsid w:val="00C0125C"/>
    <w:rsid w:val="00C0128A"/>
    <w:rsid w:val="00C012A0"/>
    <w:rsid w:val="00C012A4"/>
    <w:rsid w:val="00C01325"/>
    <w:rsid w:val="00C01332"/>
    <w:rsid w:val="00C01333"/>
    <w:rsid w:val="00C01356"/>
    <w:rsid w:val="00C0137C"/>
    <w:rsid w:val="00C013B1"/>
    <w:rsid w:val="00C01408"/>
    <w:rsid w:val="00C0146C"/>
    <w:rsid w:val="00C0149D"/>
    <w:rsid w:val="00C014E2"/>
    <w:rsid w:val="00C014EC"/>
    <w:rsid w:val="00C0150B"/>
    <w:rsid w:val="00C01534"/>
    <w:rsid w:val="00C015BE"/>
    <w:rsid w:val="00C0162D"/>
    <w:rsid w:val="00C0164F"/>
    <w:rsid w:val="00C01659"/>
    <w:rsid w:val="00C01697"/>
    <w:rsid w:val="00C01715"/>
    <w:rsid w:val="00C0175A"/>
    <w:rsid w:val="00C01775"/>
    <w:rsid w:val="00C01776"/>
    <w:rsid w:val="00C01793"/>
    <w:rsid w:val="00C0179F"/>
    <w:rsid w:val="00C017F2"/>
    <w:rsid w:val="00C017FE"/>
    <w:rsid w:val="00C01804"/>
    <w:rsid w:val="00C01824"/>
    <w:rsid w:val="00C018A7"/>
    <w:rsid w:val="00C018DD"/>
    <w:rsid w:val="00C01900"/>
    <w:rsid w:val="00C0191B"/>
    <w:rsid w:val="00C0194B"/>
    <w:rsid w:val="00C01996"/>
    <w:rsid w:val="00C01A01"/>
    <w:rsid w:val="00C01A4C"/>
    <w:rsid w:val="00C01A76"/>
    <w:rsid w:val="00C01AE7"/>
    <w:rsid w:val="00C01B16"/>
    <w:rsid w:val="00C01B33"/>
    <w:rsid w:val="00C01B44"/>
    <w:rsid w:val="00C01BBB"/>
    <w:rsid w:val="00C01C43"/>
    <w:rsid w:val="00C01CA1"/>
    <w:rsid w:val="00C01CE7"/>
    <w:rsid w:val="00C01D0E"/>
    <w:rsid w:val="00C01D1A"/>
    <w:rsid w:val="00C01E0D"/>
    <w:rsid w:val="00C01E32"/>
    <w:rsid w:val="00C01EA4"/>
    <w:rsid w:val="00C01EBC"/>
    <w:rsid w:val="00C01F14"/>
    <w:rsid w:val="00C01F2F"/>
    <w:rsid w:val="00C01F6D"/>
    <w:rsid w:val="00C01F9C"/>
    <w:rsid w:val="00C0201B"/>
    <w:rsid w:val="00C020DC"/>
    <w:rsid w:val="00C0213C"/>
    <w:rsid w:val="00C021AD"/>
    <w:rsid w:val="00C021C2"/>
    <w:rsid w:val="00C021EC"/>
    <w:rsid w:val="00C02201"/>
    <w:rsid w:val="00C02238"/>
    <w:rsid w:val="00C0224B"/>
    <w:rsid w:val="00C02274"/>
    <w:rsid w:val="00C0228E"/>
    <w:rsid w:val="00C02298"/>
    <w:rsid w:val="00C02299"/>
    <w:rsid w:val="00C022A4"/>
    <w:rsid w:val="00C022CB"/>
    <w:rsid w:val="00C022D8"/>
    <w:rsid w:val="00C022EF"/>
    <w:rsid w:val="00C022FE"/>
    <w:rsid w:val="00C0230A"/>
    <w:rsid w:val="00C0234A"/>
    <w:rsid w:val="00C02369"/>
    <w:rsid w:val="00C023C4"/>
    <w:rsid w:val="00C0244A"/>
    <w:rsid w:val="00C024B6"/>
    <w:rsid w:val="00C024DC"/>
    <w:rsid w:val="00C024E8"/>
    <w:rsid w:val="00C024FB"/>
    <w:rsid w:val="00C02500"/>
    <w:rsid w:val="00C02525"/>
    <w:rsid w:val="00C02589"/>
    <w:rsid w:val="00C02595"/>
    <w:rsid w:val="00C025B6"/>
    <w:rsid w:val="00C025C2"/>
    <w:rsid w:val="00C025CC"/>
    <w:rsid w:val="00C025FD"/>
    <w:rsid w:val="00C02600"/>
    <w:rsid w:val="00C02659"/>
    <w:rsid w:val="00C0268A"/>
    <w:rsid w:val="00C0269F"/>
    <w:rsid w:val="00C026AF"/>
    <w:rsid w:val="00C02708"/>
    <w:rsid w:val="00C02710"/>
    <w:rsid w:val="00C0274D"/>
    <w:rsid w:val="00C02759"/>
    <w:rsid w:val="00C0275A"/>
    <w:rsid w:val="00C02779"/>
    <w:rsid w:val="00C0285B"/>
    <w:rsid w:val="00C0285E"/>
    <w:rsid w:val="00C02897"/>
    <w:rsid w:val="00C028A9"/>
    <w:rsid w:val="00C028C0"/>
    <w:rsid w:val="00C02927"/>
    <w:rsid w:val="00C02938"/>
    <w:rsid w:val="00C02941"/>
    <w:rsid w:val="00C029AC"/>
    <w:rsid w:val="00C029D2"/>
    <w:rsid w:val="00C02A36"/>
    <w:rsid w:val="00C02AE9"/>
    <w:rsid w:val="00C02B27"/>
    <w:rsid w:val="00C02BAA"/>
    <w:rsid w:val="00C02BFF"/>
    <w:rsid w:val="00C02C00"/>
    <w:rsid w:val="00C02C4B"/>
    <w:rsid w:val="00C02C65"/>
    <w:rsid w:val="00C02CA6"/>
    <w:rsid w:val="00C02CAF"/>
    <w:rsid w:val="00C02CB8"/>
    <w:rsid w:val="00C02CDC"/>
    <w:rsid w:val="00C02D35"/>
    <w:rsid w:val="00C02D56"/>
    <w:rsid w:val="00C02D85"/>
    <w:rsid w:val="00C02DBD"/>
    <w:rsid w:val="00C02DF1"/>
    <w:rsid w:val="00C02E42"/>
    <w:rsid w:val="00C02E71"/>
    <w:rsid w:val="00C02E9E"/>
    <w:rsid w:val="00C02EC1"/>
    <w:rsid w:val="00C02EDC"/>
    <w:rsid w:val="00C02F2D"/>
    <w:rsid w:val="00C02F2F"/>
    <w:rsid w:val="00C02F53"/>
    <w:rsid w:val="00C02F84"/>
    <w:rsid w:val="00C02FD2"/>
    <w:rsid w:val="00C02FFC"/>
    <w:rsid w:val="00C0308D"/>
    <w:rsid w:val="00C03091"/>
    <w:rsid w:val="00C030B3"/>
    <w:rsid w:val="00C030D4"/>
    <w:rsid w:val="00C030DB"/>
    <w:rsid w:val="00C030F2"/>
    <w:rsid w:val="00C0313F"/>
    <w:rsid w:val="00C03143"/>
    <w:rsid w:val="00C03177"/>
    <w:rsid w:val="00C0319A"/>
    <w:rsid w:val="00C03204"/>
    <w:rsid w:val="00C03211"/>
    <w:rsid w:val="00C03233"/>
    <w:rsid w:val="00C03266"/>
    <w:rsid w:val="00C0327C"/>
    <w:rsid w:val="00C03280"/>
    <w:rsid w:val="00C032D6"/>
    <w:rsid w:val="00C032EE"/>
    <w:rsid w:val="00C0334A"/>
    <w:rsid w:val="00C033B4"/>
    <w:rsid w:val="00C034AB"/>
    <w:rsid w:val="00C034F3"/>
    <w:rsid w:val="00C03518"/>
    <w:rsid w:val="00C03520"/>
    <w:rsid w:val="00C03538"/>
    <w:rsid w:val="00C035EB"/>
    <w:rsid w:val="00C0368D"/>
    <w:rsid w:val="00C036BD"/>
    <w:rsid w:val="00C036E7"/>
    <w:rsid w:val="00C036E8"/>
    <w:rsid w:val="00C03734"/>
    <w:rsid w:val="00C03751"/>
    <w:rsid w:val="00C037EF"/>
    <w:rsid w:val="00C03806"/>
    <w:rsid w:val="00C03821"/>
    <w:rsid w:val="00C0384C"/>
    <w:rsid w:val="00C0386F"/>
    <w:rsid w:val="00C0389B"/>
    <w:rsid w:val="00C03934"/>
    <w:rsid w:val="00C039A2"/>
    <w:rsid w:val="00C03AD8"/>
    <w:rsid w:val="00C03AE0"/>
    <w:rsid w:val="00C03AE7"/>
    <w:rsid w:val="00C03AF3"/>
    <w:rsid w:val="00C03B9E"/>
    <w:rsid w:val="00C03BCE"/>
    <w:rsid w:val="00C03BDD"/>
    <w:rsid w:val="00C03BED"/>
    <w:rsid w:val="00C03C17"/>
    <w:rsid w:val="00C03C91"/>
    <w:rsid w:val="00C03CFC"/>
    <w:rsid w:val="00C03D23"/>
    <w:rsid w:val="00C03D26"/>
    <w:rsid w:val="00C03D5F"/>
    <w:rsid w:val="00C03D6B"/>
    <w:rsid w:val="00C03D85"/>
    <w:rsid w:val="00C03DB1"/>
    <w:rsid w:val="00C03E26"/>
    <w:rsid w:val="00C03E58"/>
    <w:rsid w:val="00C03E6E"/>
    <w:rsid w:val="00C03E7D"/>
    <w:rsid w:val="00C03E90"/>
    <w:rsid w:val="00C03E9D"/>
    <w:rsid w:val="00C03ED2"/>
    <w:rsid w:val="00C03EDB"/>
    <w:rsid w:val="00C03F00"/>
    <w:rsid w:val="00C03F05"/>
    <w:rsid w:val="00C03F0B"/>
    <w:rsid w:val="00C03F99"/>
    <w:rsid w:val="00C03F9A"/>
    <w:rsid w:val="00C03FBD"/>
    <w:rsid w:val="00C04003"/>
    <w:rsid w:val="00C0400A"/>
    <w:rsid w:val="00C0403A"/>
    <w:rsid w:val="00C0405A"/>
    <w:rsid w:val="00C04081"/>
    <w:rsid w:val="00C040C1"/>
    <w:rsid w:val="00C040CB"/>
    <w:rsid w:val="00C040D2"/>
    <w:rsid w:val="00C04116"/>
    <w:rsid w:val="00C0414E"/>
    <w:rsid w:val="00C04152"/>
    <w:rsid w:val="00C0418D"/>
    <w:rsid w:val="00C041B4"/>
    <w:rsid w:val="00C041EA"/>
    <w:rsid w:val="00C041FF"/>
    <w:rsid w:val="00C0421A"/>
    <w:rsid w:val="00C04274"/>
    <w:rsid w:val="00C04294"/>
    <w:rsid w:val="00C042BF"/>
    <w:rsid w:val="00C042CC"/>
    <w:rsid w:val="00C042D1"/>
    <w:rsid w:val="00C042DA"/>
    <w:rsid w:val="00C04357"/>
    <w:rsid w:val="00C043AE"/>
    <w:rsid w:val="00C043ED"/>
    <w:rsid w:val="00C04400"/>
    <w:rsid w:val="00C0440F"/>
    <w:rsid w:val="00C04431"/>
    <w:rsid w:val="00C04474"/>
    <w:rsid w:val="00C044A2"/>
    <w:rsid w:val="00C044DE"/>
    <w:rsid w:val="00C044E3"/>
    <w:rsid w:val="00C044F5"/>
    <w:rsid w:val="00C04519"/>
    <w:rsid w:val="00C04532"/>
    <w:rsid w:val="00C04552"/>
    <w:rsid w:val="00C0455F"/>
    <w:rsid w:val="00C045DF"/>
    <w:rsid w:val="00C04655"/>
    <w:rsid w:val="00C0465B"/>
    <w:rsid w:val="00C0469B"/>
    <w:rsid w:val="00C046B8"/>
    <w:rsid w:val="00C046D1"/>
    <w:rsid w:val="00C046F5"/>
    <w:rsid w:val="00C04702"/>
    <w:rsid w:val="00C04718"/>
    <w:rsid w:val="00C0471A"/>
    <w:rsid w:val="00C04777"/>
    <w:rsid w:val="00C047EF"/>
    <w:rsid w:val="00C0480A"/>
    <w:rsid w:val="00C04824"/>
    <w:rsid w:val="00C0483C"/>
    <w:rsid w:val="00C04851"/>
    <w:rsid w:val="00C04886"/>
    <w:rsid w:val="00C048B2"/>
    <w:rsid w:val="00C048B6"/>
    <w:rsid w:val="00C048C6"/>
    <w:rsid w:val="00C04958"/>
    <w:rsid w:val="00C0496B"/>
    <w:rsid w:val="00C04A4E"/>
    <w:rsid w:val="00C04ABE"/>
    <w:rsid w:val="00C04ACA"/>
    <w:rsid w:val="00C04AD0"/>
    <w:rsid w:val="00C04AE9"/>
    <w:rsid w:val="00C04B5B"/>
    <w:rsid w:val="00C04BAB"/>
    <w:rsid w:val="00C04C03"/>
    <w:rsid w:val="00C04C74"/>
    <w:rsid w:val="00C04C76"/>
    <w:rsid w:val="00C04CB1"/>
    <w:rsid w:val="00C04CB5"/>
    <w:rsid w:val="00C04CC8"/>
    <w:rsid w:val="00C04CCC"/>
    <w:rsid w:val="00C04D0C"/>
    <w:rsid w:val="00C04D18"/>
    <w:rsid w:val="00C04D58"/>
    <w:rsid w:val="00C04D86"/>
    <w:rsid w:val="00C04D91"/>
    <w:rsid w:val="00C04DD9"/>
    <w:rsid w:val="00C04DEF"/>
    <w:rsid w:val="00C04DF2"/>
    <w:rsid w:val="00C04DFA"/>
    <w:rsid w:val="00C04E1D"/>
    <w:rsid w:val="00C04E33"/>
    <w:rsid w:val="00C04E72"/>
    <w:rsid w:val="00C04E78"/>
    <w:rsid w:val="00C04EA3"/>
    <w:rsid w:val="00C04EAE"/>
    <w:rsid w:val="00C04FA4"/>
    <w:rsid w:val="00C04FF7"/>
    <w:rsid w:val="00C05003"/>
    <w:rsid w:val="00C050CF"/>
    <w:rsid w:val="00C050DA"/>
    <w:rsid w:val="00C0511B"/>
    <w:rsid w:val="00C051C7"/>
    <w:rsid w:val="00C051CB"/>
    <w:rsid w:val="00C051CF"/>
    <w:rsid w:val="00C051EB"/>
    <w:rsid w:val="00C0521F"/>
    <w:rsid w:val="00C05240"/>
    <w:rsid w:val="00C05269"/>
    <w:rsid w:val="00C05288"/>
    <w:rsid w:val="00C052BF"/>
    <w:rsid w:val="00C052C9"/>
    <w:rsid w:val="00C052DE"/>
    <w:rsid w:val="00C05311"/>
    <w:rsid w:val="00C05322"/>
    <w:rsid w:val="00C05336"/>
    <w:rsid w:val="00C05340"/>
    <w:rsid w:val="00C05343"/>
    <w:rsid w:val="00C05387"/>
    <w:rsid w:val="00C053A0"/>
    <w:rsid w:val="00C053A1"/>
    <w:rsid w:val="00C05401"/>
    <w:rsid w:val="00C0540A"/>
    <w:rsid w:val="00C05424"/>
    <w:rsid w:val="00C0549F"/>
    <w:rsid w:val="00C0556F"/>
    <w:rsid w:val="00C05584"/>
    <w:rsid w:val="00C055B5"/>
    <w:rsid w:val="00C055C5"/>
    <w:rsid w:val="00C055CB"/>
    <w:rsid w:val="00C055F0"/>
    <w:rsid w:val="00C05606"/>
    <w:rsid w:val="00C05694"/>
    <w:rsid w:val="00C05701"/>
    <w:rsid w:val="00C05704"/>
    <w:rsid w:val="00C05710"/>
    <w:rsid w:val="00C05736"/>
    <w:rsid w:val="00C057A3"/>
    <w:rsid w:val="00C057FB"/>
    <w:rsid w:val="00C0582D"/>
    <w:rsid w:val="00C05850"/>
    <w:rsid w:val="00C05867"/>
    <w:rsid w:val="00C05882"/>
    <w:rsid w:val="00C058B2"/>
    <w:rsid w:val="00C058C7"/>
    <w:rsid w:val="00C058CC"/>
    <w:rsid w:val="00C058CF"/>
    <w:rsid w:val="00C0591A"/>
    <w:rsid w:val="00C05921"/>
    <w:rsid w:val="00C0593F"/>
    <w:rsid w:val="00C05966"/>
    <w:rsid w:val="00C0597E"/>
    <w:rsid w:val="00C059F5"/>
    <w:rsid w:val="00C05A1B"/>
    <w:rsid w:val="00C05A2B"/>
    <w:rsid w:val="00C05A30"/>
    <w:rsid w:val="00C05A4B"/>
    <w:rsid w:val="00C05A4C"/>
    <w:rsid w:val="00C05A9B"/>
    <w:rsid w:val="00C05AB0"/>
    <w:rsid w:val="00C05B5A"/>
    <w:rsid w:val="00C05B83"/>
    <w:rsid w:val="00C05BD2"/>
    <w:rsid w:val="00C05BE3"/>
    <w:rsid w:val="00C05BFB"/>
    <w:rsid w:val="00C05C08"/>
    <w:rsid w:val="00C05C2E"/>
    <w:rsid w:val="00C05C3D"/>
    <w:rsid w:val="00C05C6C"/>
    <w:rsid w:val="00C05C82"/>
    <w:rsid w:val="00C05C86"/>
    <w:rsid w:val="00C05CDF"/>
    <w:rsid w:val="00C05CE6"/>
    <w:rsid w:val="00C05CF1"/>
    <w:rsid w:val="00C05D06"/>
    <w:rsid w:val="00C05D1B"/>
    <w:rsid w:val="00C05D25"/>
    <w:rsid w:val="00C05D28"/>
    <w:rsid w:val="00C05D55"/>
    <w:rsid w:val="00C05D58"/>
    <w:rsid w:val="00C05D70"/>
    <w:rsid w:val="00C05D76"/>
    <w:rsid w:val="00C05D77"/>
    <w:rsid w:val="00C05E55"/>
    <w:rsid w:val="00C05E79"/>
    <w:rsid w:val="00C05E90"/>
    <w:rsid w:val="00C05E93"/>
    <w:rsid w:val="00C05EA5"/>
    <w:rsid w:val="00C05F1A"/>
    <w:rsid w:val="00C05F5A"/>
    <w:rsid w:val="00C05FB8"/>
    <w:rsid w:val="00C05FED"/>
    <w:rsid w:val="00C06003"/>
    <w:rsid w:val="00C06010"/>
    <w:rsid w:val="00C06012"/>
    <w:rsid w:val="00C0602C"/>
    <w:rsid w:val="00C06036"/>
    <w:rsid w:val="00C06056"/>
    <w:rsid w:val="00C06058"/>
    <w:rsid w:val="00C0609C"/>
    <w:rsid w:val="00C0609F"/>
    <w:rsid w:val="00C060A2"/>
    <w:rsid w:val="00C0611F"/>
    <w:rsid w:val="00C0612C"/>
    <w:rsid w:val="00C06135"/>
    <w:rsid w:val="00C061C3"/>
    <w:rsid w:val="00C06216"/>
    <w:rsid w:val="00C0622F"/>
    <w:rsid w:val="00C06237"/>
    <w:rsid w:val="00C06254"/>
    <w:rsid w:val="00C06279"/>
    <w:rsid w:val="00C0628E"/>
    <w:rsid w:val="00C062D4"/>
    <w:rsid w:val="00C062DC"/>
    <w:rsid w:val="00C063B8"/>
    <w:rsid w:val="00C063D1"/>
    <w:rsid w:val="00C06414"/>
    <w:rsid w:val="00C06420"/>
    <w:rsid w:val="00C0645E"/>
    <w:rsid w:val="00C0649B"/>
    <w:rsid w:val="00C0660E"/>
    <w:rsid w:val="00C0662B"/>
    <w:rsid w:val="00C0663E"/>
    <w:rsid w:val="00C0666A"/>
    <w:rsid w:val="00C066A8"/>
    <w:rsid w:val="00C066D7"/>
    <w:rsid w:val="00C066DB"/>
    <w:rsid w:val="00C066F1"/>
    <w:rsid w:val="00C06716"/>
    <w:rsid w:val="00C067D0"/>
    <w:rsid w:val="00C067F3"/>
    <w:rsid w:val="00C067FD"/>
    <w:rsid w:val="00C0681B"/>
    <w:rsid w:val="00C0687B"/>
    <w:rsid w:val="00C068D0"/>
    <w:rsid w:val="00C068F5"/>
    <w:rsid w:val="00C068FA"/>
    <w:rsid w:val="00C06926"/>
    <w:rsid w:val="00C0699F"/>
    <w:rsid w:val="00C069BF"/>
    <w:rsid w:val="00C069C2"/>
    <w:rsid w:val="00C069D8"/>
    <w:rsid w:val="00C069E9"/>
    <w:rsid w:val="00C069EC"/>
    <w:rsid w:val="00C069F3"/>
    <w:rsid w:val="00C06A27"/>
    <w:rsid w:val="00C06A87"/>
    <w:rsid w:val="00C06AE0"/>
    <w:rsid w:val="00C06AFE"/>
    <w:rsid w:val="00C06B08"/>
    <w:rsid w:val="00C06B2A"/>
    <w:rsid w:val="00C06BCB"/>
    <w:rsid w:val="00C06BE4"/>
    <w:rsid w:val="00C06CC6"/>
    <w:rsid w:val="00C06CE1"/>
    <w:rsid w:val="00C06CED"/>
    <w:rsid w:val="00C06CF0"/>
    <w:rsid w:val="00C06D70"/>
    <w:rsid w:val="00C06D81"/>
    <w:rsid w:val="00C06DE8"/>
    <w:rsid w:val="00C06DF3"/>
    <w:rsid w:val="00C06E16"/>
    <w:rsid w:val="00C06E21"/>
    <w:rsid w:val="00C06E6B"/>
    <w:rsid w:val="00C06EE4"/>
    <w:rsid w:val="00C06EE7"/>
    <w:rsid w:val="00C06EEF"/>
    <w:rsid w:val="00C06F28"/>
    <w:rsid w:val="00C06F2F"/>
    <w:rsid w:val="00C06F3B"/>
    <w:rsid w:val="00C06F70"/>
    <w:rsid w:val="00C06F82"/>
    <w:rsid w:val="00C06FC0"/>
    <w:rsid w:val="00C06FD2"/>
    <w:rsid w:val="00C0700C"/>
    <w:rsid w:val="00C07010"/>
    <w:rsid w:val="00C07024"/>
    <w:rsid w:val="00C07054"/>
    <w:rsid w:val="00C07082"/>
    <w:rsid w:val="00C0709F"/>
    <w:rsid w:val="00C070BD"/>
    <w:rsid w:val="00C070C1"/>
    <w:rsid w:val="00C070C6"/>
    <w:rsid w:val="00C0710A"/>
    <w:rsid w:val="00C07121"/>
    <w:rsid w:val="00C0712C"/>
    <w:rsid w:val="00C07159"/>
    <w:rsid w:val="00C07162"/>
    <w:rsid w:val="00C07182"/>
    <w:rsid w:val="00C072A2"/>
    <w:rsid w:val="00C072A7"/>
    <w:rsid w:val="00C072E5"/>
    <w:rsid w:val="00C07334"/>
    <w:rsid w:val="00C07345"/>
    <w:rsid w:val="00C073D2"/>
    <w:rsid w:val="00C073D3"/>
    <w:rsid w:val="00C073DD"/>
    <w:rsid w:val="00C07441"/>
    <w:rsid w:val="00C0746B"/>
    <w:rsid w:val="00C0749D"/>
    <w:rsid w:val="00C074A1"/>
    <w:rsid w:val="00C07539"/>
    <w:rsid w:val="00C0755C"/>
    <w:rsid w:val="00C07573"/>
    <w:rsid w:val="00C07591"/>
    <w:rsid w:val="00C075BC"/>
    <w:rsid w:val="00C075C7"/>
    <w:rsid w:val="00C0761E"/>
    <w:rsid w:val="00C07629"/>
    <w:rsid w:val="00C07645"/>
    <w:rsid w:val="00C0764E"/>
    <w:rsid w:val="00C07681"/>
    <w:rsid w:val="00C07697"/>
    <w:rsid w:val="00C076D3"/>
    <w:rsid w:val="00C076D7"/>
    <w:rsid w:val="00C07729"/>
    <w:rsid w:val="00C0774E"/>
    <w:rsid w:val="00C077C6"/>
    <w:rsid w:val="00C0782C"/>
    <w:rsid w:val="00C0783B"/>
    <w:rsid w:val="00C07841"/>
    <w:rsid w:val="00C0784A"/>
    <w:rsid w:val="00C078D0"/>
    <w:rsid w:val="00C078F3"/>
    <w:rsid w:val="00C078FF"/>
    <w:rsid w:val="00C0797E"/>
    <w:rsid w:val="00C07989"/>
    <w:rsid w:val="00C0798C"/>
    <w:rsid w:val="00C079B5"/>
    <w:rsid w:val="00C079C7"/>
    <w:rsid w:val="00C079CC"/>
    <w:rsid w:val="00C07A3C"/>
    <w:rsid w:val="00C07A45"/>
    <w:rsid w:val="00C07A79"/>
    <w:rsid w:val="00C07B56"/>
    <w:rsid w:val="00C07B66"/>
    <w:rsid w:val="00C07B6C"/>
    <w:rsid w:val="00C07BA0"/>
    <w:rsid w:val="00C07C13"/>
    <w:rsid w:val="00C07C1F"/>
    <w:rsid w:val="00C07C7B"/>
    <w:rsid w:val="00C07C99"/>
    <w:rsid w:val="00C07CD4"/>
    <w:rsid w:val="00C07CF3"/>
    <w:rsid w:val="00C07CFD"/>
    <w:rsid w:val="00C07D0E"/>
    <w:rsid w:val="00C07D17"/>
    <w:rsid w:val="00C07D33"/>
    <w:rsid w:val="00C07D56"/>
    <w:rsid w:val="00C07D72"/>
    <w:rsid w:val="00C07D7F"/>
    <w:rsid w:val="00C07D84"/>
    <w:rsid w:val="00C07DC1"/>
    <w:rsid w:val="00C07DE3"/>
    <w:rsid w:val="00C07DF9"/>
    <w:rsid w:val="00C07E10"/>
    <w:rsid w:val="00C07E2E"/>
    <w:rsid w:val="00C07E38"/>
    <w:rsid w:val="00C07E3A"/>
    <w:rsid w:val="00C07E43"/>
    <w:rsid w:val="00C07E73"/>
    <w:rsid w:val="00C07E85"/>
    <w:rsid w:val="00C07EE1"/>
    <w:rsid w:val="00C07F40"/>
    <w:rsid w:val="00C07F81"/>
    <w:rsid w:val="00C07FBA"/>
    <w:rsid w:val="00C07FC9"/>
    <w:rsid w:val="00C07FDA"/>
    <w:rsid w:val="00C10002"/>
    <w:rsid w:val="00C1009B"/>
    <w:rsid w:val="00C10129"/>
    <w:rsid w:val="00C10188"/>
    <w:rsid w:val="00C101B1"/>
    <w:rsid w:val="00C1021B"/>
    <w:rsid w:val="00C10245"/>
    <w:rsid w:val="00C10251"/>
    <w:rsid w:val="00C1027D"/>
    <w:rsid w:val="00C102C5"/>
    <w:rsid w:val="00C102EE"/>
    <w:rsid w:val="00C102F8"/>
    <w:rsid w:val="00C102F9"/>
    <w:rsid w:val="00C10307"/>
    <w:rsid w:val="00C10339"/>
    <w:rsid w:val="00C1035A"/>
    <w:rsid w:val="00C103DE"/>
    <w:rsid w:val="00C1041F"/>
    <w:rsid w:val="00C1047E"/>
    <w:rsid w:val="00C10484"/>
    <w:rsid w:val="00C104E8"/>
    <w:rsid w:val="00C10533"/>
    <w:rsid w:val="00C10572"/>
    <w:rsid w:val="00C105B3"/>
    <w:rsid w:val="00C1060A"/>
    <w:rsid w:val="00C1061E"/>
    <w:rsid w:val="00C10623"/>
    <w:rsid w:val="00C10686"/>
    <w:rsid w:val="00C106B0"/>
    <w:rsid w:val="00C106C0"/>
    <w:rsid w:val="00C106CD"/>
    <w:rsid w:val="00C106F9"/>
    <w:rsid w:val="00C1070A"/>
    <w:rsid w:val="00C1076C"/>
    <w:rsid w:val="00C10786"/>
    <w:rsid w:val="00C10796"/>
    <w:rsid w:val="00C10805"/>
    <w:rsid w:val="00C1084F"/>
    <w:rsid w:val="00C10853"/>
    <w:rsid w:val="00C10867"/>
    <w:rsid w:val="00C10895"/>
    <w:rsid w:val="00C108AF"/>
    <w:rsid w:val="00C108F3"/>
    <w:rsid w:val="00C10906"/>
    <w:rsid w:val="00C10949"/>
    <w:rsid w:val="00C109AD"/>
    <w:rsid w:val="00C109E6"/>
    <w:rsid w:val="00C109E8"/>
    <w:rsid w:val="00C109E9"/>
    <w:rsid w:val="00C109F5"/>
    <w:rsid w:val="00C10A3C"/>
    <w:rsid w:val="00C10A94"/>
    <w:rsid w:val="00C10AC9"/>
    <w:rsid w:val="00C10BB9"/>
    <w:rsid w:val="00C10BBA"/>
    <w:rsid w:val="00C10BBD"/>
    <w:rsid w:val="00C10BBE"/>
    <w:rsid w:val="00C10BCE"/>
    <w:rsid w:val="00C10C04"/>
    <w:rsid w:val="00C10C13"/>
    <w:rsid w:val="00C10C31"/>
    <w:rsid w:val="00C10C3B"/>
    <w:rsid w:val="00C10C40"/>
    <w:rsid w:val="00C10C6B"/>
    <w:rsid w:val="00C10D02"/>
    <w:rsid w:val="00C10D16"/>
    <w:rsid w:val="00C10D48"/>
    <w:rsid w:val="00C10D4C"/>
    <w:rsid w:val="00C10D94"/>
    <w:rsid w:val="00C10D9A"/>
    <w:rsid w:val="00C10E0C"/>
    <w:rsid w:val="00C10E28"/>
    <w:rsid w:val="00C10E71"/>
    <w:rsid w:val="00C10E98"/>
    <w:rsid w:val="00C10EBA"/>
    <w:rsid w:val="00C10EBD"/>
    <w:rsid w:val="00C10EEF"/>
    <w:rsid w:val="00C10F2D"/>
    <w:rsid w:val="00C10F5D"/>
    <w:rsid w:val="00C10F9A"/>
    <w:rsid w:val="00C10FBC"/>
    <w:rsid w:val="00C11012"/>
    <w:rsid w:val="00C110C8"/>
    <w:rsid w:val="00C110E5"/>
    <w:rsid w:val="00C11109"/>
    <w:rsid w:val="00C11127"/>
    <w:rsid w:val="00C11141"/>
    <w:rsid w:val="00C11182"/>
    <w:rsid w:val="00C111A5"/>
    <w:rsid w:val="00C111AE"/>
    <w:rsid w:val="00C11272"/>
    <w:rsid w:val="00C112CD"/>
    <w:rsid w:val="00C112E6"/>
    <w:rsid w:val="00C112FD"/>
    <w:rsid w:val="00C1132B"/>
    <w:rsid w:val="00C113B5"/>
    <w:rsid w:val="00C113F6"/>
    <w:rsid w:val="00C11407"/>
    <w:rsid w:val="00C1140D"/>
    <w:rsid w:val="00C11431"/>
    <w:rsid w:val="00C11437"/>
    <w:rsid w:val="00C11456"/>
    <w:rsid w:val="00C11467"/>
    <w:rsid w:val="00C114E2"/>
    <w:rsid w:val="00C11520"/>
    <w:rsid w:val="00C11567"/>
    <w:rsid w:val="00C11596"/>
    <w:rsid w:val="00C115A3"/>
    <w:rsid w:val="00C115AF"/>
    <w:rsid w:val="00C115B6"/>
    <w:rsid w:val="00C115B8"/>
    <w:rsid w:val="00C11652"/>
    <w:rsid w:val="00C11719"/>
    <w:rsid w:val="00C11733"/>
    <w:rsid w:val="00C11735"/>
    <w:rsid w:val="00C11766"/>
    <w:rsid w:val="00C1177E"/>
    <w:rsid w:val="00C117E0"/>
    <w:rsid w:val="00C1180F"/>
    <w:rsid w:val="00C11875"/>
    <w:rsid w:val="00C1187C"/>
    <w:rsid w:val="00C1187F"/>
    <w:rsid w:val="00C11978"/>
    <w:rsid w:val="00C119A4"/>
    <w:rsid w:val="00C119D7"/>
    <w:rsid w:val="00C11A1D"/>
    <w:rsid w:val="00C11A82"/>
    <w:rsid w:val="00C11AC2"/>
    <w:rsid w:val="00C11ACA"/>
    <w:rsid w:val="00C11AE0"/>
    <w:rsid w:val="00C11AF6"/>
    <w:rsid w:val="00C11B30"/>
    <w:rsid w:val="00C11B7D"/>
    <w:rsid w:val="00C11C94"/>
    <w:rsid w:val="00C11CA5"/>
    <w:rsid w:val="00C11CF7"/>
    <w:rsid w:val="00C11CF8"/>
    <w:rsid w:val="00C11D44"/>
    <w:rsid w:val="00C11D7D"/>
    <w:rsid w:val="00C11D9E"/>
    <w:rsid w:val="00C11DF0"/>
    <w:rsid w:val="00C11E4E"/>
    <w:rsid w:val="00C11E79"/>
    <w:rsid w:val="00C11E83"/>
    <w:rsid w:val="00C11EA7"/>
    <w:rsid w:val="00C11EF8"/>
    <w:rsid w:val="00C11F70"/>
    <w:rsid w:val="00C11F84"/>
    <w:rsid w:val="00C11FA1"/>
    <w:rsid w:val="00C11FEE"/>
    <w:rsid w:val="00C11FFE"/>
    <w:rsid w:val="00C1201F"/>
    <w:rsid w:val="00C12042"/>
    <w:rsid w:val="00C120D2"/>
    <w:rsid w:val="00C1211D"/>
    <w:rsid w:val="00C12121"/>
    <w:rsid w:val="00C1213D"/>
    <w:rsid w:val="00C12149"/>
    <w:rsid w:val="00C12194"/>
    <w:rsid w:val="00C121A3"/>
    <w:rsid w:val="00C121F5"/>
    <w:rsid w:val="00C121FE"/>
    <w:rsid w:val="00C12219"/>
    <w:rsid w:val="00C12238"/>
    <w:rsid w:val="00C12277"/>
    <w:rsid w:val="00C12297"/>
    <w:rsid w:val="00C1229B"/>
    <w:rsid w:val="00C122A3"/>
    <w:rsid w:val="00C122C1"/>
    <w:rsid w:val="00C122D8"/>
    <w:rsid w:val="00C122F6"/>
    <w:rsid w:val="00C12359"/>
    <w:rsid w:val="00C1242A"/>
    <w:rsid w:val="00C12438"/>
    <w:rsid w:val="00C1243C"/>
    <w:rsid w:val="00C12494"/>
    <w:rsid w:val="00C124CF"/>
    <w:rsid w:val="00C124E7"/>
    <w:rsid w:val="00C124EA"/>
    <w:rsid w:val="00C12500"/>
    <w:rsid w:val="00C12545"/>
    <w:rsid w:val="00C1254E"/>
    <w:rsid w:val="00C1255E"/>
    <w:rsid w:val="00C12560"/>
    <w:rsid w:val="00C12580"/>
    <w:rsid w:val="00C125AC"/>
    <w:rsid w:val="00C125C5"/>
    <w:rsid w:val="00C125E2"/>
    <w:rsid w:val="00C125F6"/>
    <w:rsid w:val="00C12688"/>
    <w:rsid w:val="00C126AD"/>
    <w:rsid w:val="00C126F3"/>
    <w:rsid w:val="00C126FA"/>
    <w:rsid w:val="00C1272E"/>
    <w:rsid w:val="00C127AB"/>
    <w:rsid w:val="00C127E9"/>
    <w:rsid w:val="00C12826"/>
    <w:rsid w:val="00C128A9"/>
    <w:rsid w:val="00C12949"/>
    <w:rsid w:val="00C129A1"/>
    <w:rsid w:val="00C129D0"/>
    <w:rsid w:val="00C12A09"/>
    <w:rsid w:val="00C12A7B"/>
    <w:rsid w:val="00C12A7E"/>
    <w:rsid w:val="00C12A9E"/>
    <w:rsid w:val="00C12AA3"/>
    <w:rsid w:val="00C12AB2"/>
    <w:rsid w:val="00C12ABA"/>
    <w:rsid w:val="00C12AE3"/>
    <w:rsid w:val="00C12AE4"/>
    <w:rsid w:val="00C12B6E"/>
    <w:rsid w:val="00C12BA7"/>
    <w:rsid w:val="00C12C07"/>
    <w:rsid w:val="00C12C79"/>
    <w:rsid w:val="00C12D31"/>
    <w:rsid w:val="00C12D4D"/>
    <w:rsid w:val="00C12D62"/>
    <w:rsid w:val="00C12DA0"/>
    <w:rsid w:val="00C12DC8"/>
    <w:rsid w:val="00C12E2A"/>
    <w:rsid w:val="00C12E64"/>
    <w:rsid w:val="00C12F63"/>
    <w:rsid w:val="00C12F65"/>
    <w:rsid w:val="00C12FA3"/>
    <w:rsid w:val="00C12FE8"/>
    <w:rsid w:val="00C12FF8"/>
    <w:rsid w:val="00C12FFD"/>
    <w:rsid w:val="00C130B2"/>
    <w:rsid w:val="00C130B6"/>
    <w:rsid w:val="00C130BD"/>
    <w:rsid w:val="00C130E2"/>
    <w:rsid w:val="00C130F7"/>
    <w:rsid w:val="00C1310C"/>
    <w:rsid w:val="00C13156"/>
    <w:rsid w:val="00C1317D"/>
    <w:rsid w:val="00C131C7"/>
    <w:rsid w:val="00C13254"/>
    <w:rsid w:val="00C1325B"/>
    <w:rsid w:val="00C13271"/>
    <w:rsid w:val="00C132AF"/>
    <w:rsid w:val="00C132C8"/>
    <w:rsid w:val="00C132CF"/>
    <w:rsid w:val="00C13379"/>
    <w:rsid w:val="00C133BB"/>
    <w:rsid w:val="00C13412"/>
    <w:rsid w:val="00C13472"/>
    <w:rsid w:val="00C13476"/>
    <w:rsid w:val="00C1349A"/>
    <w:rsid w:val="00C134A9"/>
    <w:rsid w:val="00C1356D"/>
    <w:rsid w:val="00C13651"/>
    <w:rsid w:val="00C1366F"/>
    <w:rsid w:val="00C136AE"/>
    <w:rsid w:val="00C136E7"/>
    <w:rsid w:val="00C13732"/>
    <w:rsid w:val="00C13770"/>
    <w:rsid w:val="00C13814"/>
    <w:rsid w:val="00C13835"/>
    <w:rsid w:val="00C1385B"/>
    <w:rsid w:val="00C138AB"/>
    <w:rsid w:val="00C138B2"/>
    <w:rsid w:val="00C138D2"/>
    <w:rsid w:val="00C13920"/>
    <w:rsid w:val="00C13993"/>
    <w:rsid w:val="00C139C1"/>
    <w:rsid w:val="00C139D7"/>
    <w:rsid w:val="00C13A11"/>
    <w:rsid w:val="00C13A33"/>
    <w:rsid w:val="00C13A47"/>
    <w:rsid w:val="00C13A59"/>
    <w:rsid w:val="00C13A6C"/>
    <w:rsid w:val="00C13A9F"/>
    <w:rsid w:val="00C13ACD"/>
    <w:rsid w:val="00C13AF4"/>
    <w:rsid w:val="00C13B3D"/>
    <w:rsid w:val="00C13B42"/>
    <w:rsid w:val="00C13B5C"/>
    <w:rsid w:val="00C13B63"/>
    <w:rsid w:val="00C13B8B"/>
    <w:rsid w:val="00C13BAB"/>
    <w:rsid w:val="00C13BD5"/>
    <w:rsid w:val="00C13BE0"/>
    <w:rsid w:val="00C13C18"/>
    <w:rsid w:val="00C13C2C"/>
    <w:rsid w:val="00C13CA1"/>
    <w:rsid w:val="00C13CB5"/>
    <w:rsid w:val="00C13CB9"/>
    <w:rsid w:val="00C13CDA"/>
    <w:rsid w:val="00C13CDC"/>
    <w:rsid w:val="00C13D45"/>
    <w:rsid w:val="00C13D68"/>
    <w:rsid w:val="00C13D69"/>
    <w:rsid w:val="00C13D98"/>
    <w:rsid w:val="00C13DB9"/>
    <w:rsid w:val="00C13E59"/>
    <w:rsid w:val="00C13E63"/>
    <w:rsid w:val="00C13EF9"/>
    <w:rsid w:val="00C13F10"/>
    <w:rsid w:val="00C13F2D"/>
    <w:rsid w:val="00C13F4B"/>
    <w:rsid w:val="00C13F4C"/>
    <w:rsid w:val="00C13F66"/>
    <w:rsid w:val="00C13F96"/>
    <w:rsid w:val="00C13F9A"/>
    <w:rsid w:val="00C13FAF"/>
    <w:rsid w:val="00C13FB4"/>
    <w:rsid w:val="00C13FC5"/>
    <w:rsid w:val="00C13FD1"/>
    <w:rsid w:val="00C13FD6"/>
    <w:rsid w:val="00C13FFC"/>
    <w:rsid w:val="00C14000"/>
    <w:rsid w:val="00C1406D"/>
    <w:rsid w:val="00C14089"/>
    <w:rsid w:val="00C14094"/>
    <w:rsid w:val="00C14099"/>
    <w:rsid w:val="00C1414F"/>
    <w:rsid w:val="00C14173"/>
    <w:rsid w:val="00C14191"/>
    <w:rsid w:val="00C141C4"/>
    <w:rsid w:val="00C141CA"/>
    <w:rsid w:val="00C142AD"/>
    <w:rsid w:val="00C142DB"/>
    <w:rsid w:val="00C1438F"/>
    <w:rsid w:val="00C143A0"/>
    <w:rsid w:val="00C143AE"/>
    <w:rsid w:val="00C143B4"/>
    <w:rsid w:val="00C14426"/>
    <w:rsid w:val="00C14476"/>
    <w:rsid w:val="00C144CB"/>
    <w:rsid w:val="00C14558"/>
    <w:rsid w:val="00C14561"/>
    <w:rsid w:val="00C14600"/>
    <w:rsid w:val="00C14607"/>
    <w:rsid w:val="00C14672"/>
    <w:rsid w:val="00C146B4"/>
    <w:rsid w:val="00C146D0"/>
    <w:rsid w:val="00C146FB"/>
    <w:rsid w:val="00C14732"/>
    <w:rsid w:val="00C1476F"/>
    <w:rsid w:val="00C147AF"/>
    <w:rsid w:val="00C147C2"/>
    <w:rsid w:val="00C147F7"/>
    <w:rsid w:val="00C14827"/>
    <w:rsid w:val="00C14863"/>
    <w:rsid w:val="00C14865"/>
    <w:rsid w:val="00C1488D"/>
    <w:rsid w:val="00C148C5"/>
    <w:rsid w:val="00C1490E"/>
    <w:rsid w:val="00C1495C"/>
    <w:rsid w:val="00C14990"/>
    <w:rsid w:val="00C14A07"/>
    <w:rsid w:val="00C14A4C"/>
    <w:rsid w:val="00C14A53"/>
    <w:rsid w:val="00C14A5C"/>
    <w:rsid w:val="00C14A68"/>
    <w:rsid w:val="00C14A72"/>
    <w:rsid w:val="00C14A75"/>
    <w:rsid w:val="00C14A80"/>
    <w:rsid w:val="00C14AB9"/>
    <w:rsid w:val="00C14AFE"/>
    <w:rsid w:val="00C14B3A"/>
    <w:rsid w:val="00C14BCC"/>
    <w:rsid w:val="00C14C0F"/>
    <w:rsid w:val="00C14C16"/>
    <w:rsid w:val="00C14C4F"/>
    <w:rsid w:val="00C14C61"/>
    <w:rsid w:val="00C14C76"/>
    <w:rsid w:val="00C14C97"/>
    <w:rsid w:val="00C14CD3"/>
    <w:rsid w:val="00C14CE0"/>
    <w:rsid w:val="00C14CE3"/>
    <w:rsid w:val="00C14D0E"/>
    <w:rsid w:val="00C14D88"/>
    <w:rsid w:val="00C14DA0"/>
    <w:rsid w:val="00C14E1A"/>
    <w:rsid w:val="00C14E32"/>
    <w:rsid w:val="00C14E37"/>
    <w:rsid w:val="00C14E63"/>
    <w:rsid w:val="00C14E69"/>
    <w:rsid w:val="00C14EC1"/>
    <w:rsid w:val="00C14ED1"/>
    <w:rsid w:val="00C14ED5"/>
    <w:rsid w:val="00C14F23"/>
    <w:rsid w:val="00C14F5A"/>
    <w:rsid w:val="00C14F5B"/>
    <w:rsid w:val="00C14F72"/>
    <w:rsid w:val="00C14F9B"/>
    <w:rsid w:val="00C15006"/>
    <w:rsid w:val="00C1502D"/>
    <w:rsid w:val="00C15048"/>
    <w:rsid w:val="00C150B4"/>
    <w:rsid w:val="00C150D4"/>
    <w:rsid w:val="00C150ED"/>
    <w:rsid w:val="00C15129"/>
    <w:rsid w:val="00C15153"/>
    <w:rsid w:val="00C15173"/>
    <w:rsid w:val="00C151CC"/>
    <w:rsid w:val="00C151E6"/>
    <w:rsid w:val="00C151F8"/>
    <w:rsid w:val="00C151FC"/>
    <w:rsid w:val="00C15223"/>
    <w:rsid w:val="00C15224"/>
    <w:rsid w:val="00C15233"/>
    <w:rsid w:val="00C15273"/>
    <w:rsid w:val="00C15290"/>
    <w:rsid w:val="00C152B2"/>
    <w:rsid w:val="00C152FB"/>
    <w:rsid w:val="00C15336"/>
    <w:rsid w:val="00C15369"/>
    <w:rsid w:val="00C15451"/>
    <w:rsid w:val="00C15457"/>
    <w:rsid w:val="00C154A7"/>
    <w:rsid w:val="00C1550C"/>
    <w:rsid w:val="00C15510"/>
    <w:rsid w:val="00C1551E"/>
    <w:rsid w:val="00C1553F"/>
    <w:rsid w:val="00C155E0"/>
    <w:rsid w:val="00C15621"/>
    <w:rsid w:val="00C156E5"/>
    <w:rsid w:val="00C15770"/>
    <w:rsid w:val="00C15839"/>
    <w:rsid w:val="00C15861"/>
    <w:rsid w:val="00C15887"/>
    <w:rsid w:val="00C158A6"/>
    <w:rsid w:val="00C158EE"/>
    <w:rsid w:val="00C15914"/>
    <w:rsid w:val="00C15976"/>
    <w:rsid w:val="00C15987"/>
    <w:rsid w:val="00C1599A"/>
    <w:rsid w:val="00C159E3"/>
    <w:rsid w:val="00C159F7"/>
    <w:rsid w:val="00C15A1F"/>
    <w:rsid w:val="00C15A2F"/>
    <w:rsid w:val="00C15A4B"/>
    <w:rsid w:val="00C15A6C"/>
    <w:rsid w:val="00C15B08"/>
    <w:rsid w:val="00C15B0B"/>
    <w:rsid w:val="00C15B4C"/>
    <w:rsid w:val="00C15B52"/>
    <w:rsid w:val="00C15B55"/>
    <w:rsid w:val="00C15BEC"/>
    <w:rsid w:val="00C15BFC"/>
    <w:rsid w:val="00C15C22"/>
    <w:rsid w:val="00C15C51"/>
    <w:rsid w:val="00C15CA1"/>
    <w:rsid w:val="00C15CB6"/>
    <w:rsid w:val="00C15CBF"/>
    <w:rsid w:val="00C15D17"/>
    <w:rsid w:val="00C15D47"/>
    <w:rsid w:val="00C15DE2"/>
    <w:rsid w:val="00C15DE4"/>
    <w:rsid w:val="00C15E4D"/>
    <w:rsid w:val="00C15E7D"/>
    <w:rsid w:val="00C15EBA"/>
    <w:rsid w:val="00C15ED3"/>
    <w:rsid w:val="00C15EDC"/>
    <w:rsid w:val="00C15EDD"/>
    <w:rsid w:val="00C15F09"/>
    <w:rsid w:val="00C15F19"/>
    <w:rsid w:val="00C15F7A"/>
    <w:rsid w:val="00C15FEF"/>
    <w:rsid w:val="00C16004"/>
    <w:rsid w:val="00C16034"/>
    <w:rsid w:val="00C160B0"/>
    <w:rsid w:val="00C160CB"/>
    <w:rsid w:val="00C1615A"/>
    <w:rsid w:val="00C1615D"/>
    <w:rsid w:val="00C161A0"/>
    <w:rsid w:val="00C161F4"/>
    <w:rsid w:val="00C16264"/>
    <w:rsid w:val="00C16284"/>
    <w:rsid w:val="00C16290"/>
    <w:rsid w:val="00C162F5"/>
    <w:rsid w:val="00C16394"/>
    <w:rsid w:val="00C163A4"/>
    <w:rsid w:val="00C163B3"/>
    <w:rsid w:val="00C163B9"/>
    <w:rsid w:val="00C163C7"/>
    <w:rsid w:val="00C163EA"/>
    <w:rsid w:val="00C16429"/>
    <w:rsid w:val="00C16459"/>
    <w:rsid w:val="00C16543"/>
    <w:rsid w:val="00C16545"/>
    <w:rsid w:val="00C1655D"/>
    <w:rsid w:val="00C16566"/>
    <w:rsid w:val="00C165A2"/>
    <w:rsid w:val="00C165B8"/>
    <w:rsid w:val="00C165D0"/>
    <w:rsid w:val="00C165E3"/>
    <w:rsid w:val="00C16606"/>
    <w:rsid w:val="00C166CA"/>
    <w:rsid w:val="00C166D5"/>
    <w:rsid w:val="00C166E7"/>
    <w:rsid w:val="00C166F1"/>
    <w:rsid w:val="00C16727"/>
    <w:rsid w:val="00C1680A"/>
    <w:rsid w:val="00C16827"/>
    <w:rsid w:val="00C16831"/>
    <w:rsid w:val="00C1683D"/>
    <w:rsid w:val="00C16849"/>
    <w:rsid w:val="00C16898"/>
    <w:rsid w:val="00C168B3"/>
    <w:rsid w:val="00C168C2"/>
    <w:rsid w:val="00C16928"/>
    <w:rsid w:val="00C16944"/>
    <w:rsid w:val="00C169D8"/>
    <w:rsid w:val="00C169E6"/>
    <w:rsid w:val="00C16A3B"/>
    <w:rsid w:val="00C16A68"/>
    <w:rsid w:val="00C16AB5"/>
    <w:rsid w:val="00C16AE0"/>
    <w:rsid w:val="00C16B20"/>
    <w:rsid w:val="00C16B2A"/>
    <w:rsid w:val="00C16B6D"/>
    <w:rsid w:val="00C16C4E"/>
    <w:rsid w:val="00C16CEA"/>
    <w:rsid w:val="00C16CF0"/>
    <w:rsid w:val="00C16D17"/>
    <w:rsid w:val="00C16D1E"/>
    <w:rsid w:val="00C16D59"/>
    <w:rsid w:val="00C16D64"/>
    <w:rsid w:val="00C16D67"/>
    <w:rsid w:val="00C16DBB"/>
    <w:rsid w:val="00C16DC5"/>
    <w:rsid w:val="00C16DE3"/>
    <w:rsid w:val="00C16E46"/>
    <w:rsid w:val="00C16E82"/>
    <w:rsid w:val="00C16EDD"/>
    <w:rsid w:val="00C16EE4"/>
    <w:rsid w:val="00C16EF1"/>
    <w:rsid w:val="00C16F01"/>
    <w:rsid w:val="00C16F3C"/>
    <w:rsid w:val="00C16F52"/>
    <w:rsid w:val="00C16FAF"/>
    <w:rsid w:val="00C16FC2"/>
    <w:rsid w:val="00C16FC4"/>
    <w:rsid w:val="00C17021"/>
    <w:rsid w:val="00C1708E"/>
    <w:rsid w:val="00C170E4"/>
    <w:rsid w:val="00C17112"/>
    <w:rsid w:val="00C1711A"/>
    <w:rsid w:val="00C17137"/>
    <w:rsid w:val="00C1716F"/>
    <w:rsid w:val="00C171D3"/>
    <w:rsid w:val="00C1721F"/>
    <w:rsid w:val="00C17224"/>
    <w:rsid w:val="00C17230"/>
    <w:rsid w:val="00C17237"/>
    <w:rsid w:val="00C172A8"/>
    <w:rsid w:val="00C17366"/>
    <w:rsid w:val="00C1739C"/>
    <w:rsid w:val="00C173BC"/>
    <w:rsid w:val="00C173C9"/>
    <w:rsid w:val="00C173EA"/>
    <w:rsid w:val="00C173FE"/>
    <w:rsid w:val="00C17431"/>
    <w:rsid w:val="00C1744A"/>
    <w:rsid w:val="00C17454"/>
    <w:rsid w:val="00C1746D"/>
    <w:rsid w:val="00C1748F"/>
    <w:rsid w:val="00C174B7"/>
    <w:rsid w:val="00C174FB"/>
    <w:rsid w:val="00C1751B"/>
    <w:rsid w:val="00C175A5"/>
    <w:rsid w:val="00C175CA"/>
    <w:rsid w:val="00C17687"/>
    <w:rsid w:val="00C17690"/>
    <w:rsid w:val="00C176BC"/>
    <w:rsid w:val="00C176ED"/>
    <w:rsid w:val="00C17717"/>
    <w:rsid w:val="00C1771E"/>
    <w:rsid w:val="00C17729"/>
    <w:rsid w:val="00C1775C"/>
    <w:rsid w:val="00C1776F"/>
    <w:rsid w:val="00C1778A"/>
    <w:rsid w:val="00C17795"/>
    <w:rsid w:val="00C17880"/>
    <w:rsid w:val="00C178AC"/>
    <w:rsid w:val="00C178EC"/>
    <w:rsid w:val="00C1791F"/>
    <w:rsid w:val="00C17927"/>
    <w:rsid w:val="00C17969"/>
    <w:rsid w:val="00C17997"/>
    <w:rsid w:val="00C179F8"/>
    <w:rsid w:val="00C17A14"/>
    <w:rsid w:val="00C17A54"/>
    <w:rsid w:val="00C17AD5"/>
    <w:rsid w:val="00C17AE0"/>
    <w:rsid w:val="00C17AE6"/>
    <w:rsid w:val="00C17B18"/>
    <w:rsid w:val="00C17B1E"/>
    <w:rsid w:val="00C17B4D"/>
    <w:rsid w:val="00C17B79"/>
    <w:rsid w:val="00C17B82"/>
    <w:rsid w:val="00C17BCC"/>
    <w:rsid w:val="00C17C35"/>
    <w:rsid w:val="00C17C3C"/>
    <w:rsid w:val="00C17C66"/>
    <w:rsid w:val="00C17CB1"/>
    <w:rsid w:val="00C17CDD"/>
    <w:rsid w:val="00C17CE6"/>
    <w:rsid w:val="00C17DB2"/>
    <w:rsid w:val="00C17EBA"/>
    <w:rsid w:val="00C17F20"/>
    <w:rsid w:val="00C17F25"/>
    <w:rsid w:val="00C17F91"/>
    <w:rsid w:val="00C17F9F"/>
    <w:rsid w:val="00C20019"/>
    <w:rsid w:val="00C2004F"/>
    <w:rsid w:val="00C20085"/>
    <w:rsid w:val="00C200AA"/>
    <w:rsid w:val="00C200B7"/>
    <w:rsid w:val="00C200EB"/>
    <w:rsid w:val="00C20114"/>
    <w:rsid w:val="00C2018C"/>
    <w:rsid w:val="00C2019D"/>
    <w:rsid w:val="00C201E2"/>
    <w:rsid w:val="00C2020C"/>
    <w:rsid w:val="00C20249"/>
    <w:rsid w:val="00C20250"/>
    <w:rsid w:val="00C2031C"/>
    <w:rsid w:val="00C20322"/>
    <w:rsid w:val="00C20351"/>
    <w:rsid w:val="00C20363"/>
    <w:rsid w:val="00C20370"/>
    <w:rsid w:val="00C203B7"/>
    <w:rsid w:val="00C20447"/>
    <w:rsid w:val="00C20470"/>
    <w:rsid w:val="00C204E8"/>
    <w:rsid w:val="00C204E9"/>
    <w:rsid w:val="00C204F4"/>
    <w:rsid w:val="00C20517"/>
    <w:rsid w:val="00C205B1"/>
    <w:rsid w:val="00C205DF"/>
    <w:rsid w:val="00C20668"/>
    <w:rsid w:val="00C206EE"/>
    <w:rsid w:val="00C206F0"/>
    <w:rsid w:val="00C20714"/>
    <w:rsid w:val="00C20732"/>
    <w:rsid w:val="00C20735"/>
    <w:rsid w:val="00C20738"/>
    <w:rsid w:val="00C20768"/>
    <w:rsid w:val="00C2078D"/>
    <w:rsid w:val="00C2079B"/>
    <w:rsid w:val="00C207AA"/>
    <w:rsid w:val="00C20832"/>
    <w:rsid w:val="00C20852"/>
    <w:rsid w:val="00C20867"/>
    <w:rsid w:val="00C2087F"/>
    <w:rsid w:val="00C2088C"/>
    <w:rsid w:val="00C208BD"/>
    <w:rsid w:val="00C208D6"/>
    <w:rsid w:val="00C20957"/>
    <w:rsid w:val="00C20962"/>
    <w:rsid w:val="00C20990"/>
    <w:rsid w:val="00C209D7"/>
    <w:rsid w:val="00C209EE"/>
    <w:rsid w:val="00C20A39"/>
    <w:rsid w:val="00C20A3D"/>
    <w:rsid w:val="00C20AC1"/>
    <w:rsid w:val="00C20AF3"/>
    <w:rsid w:val="00C20AFC"/>
    <w:rsid w:val="00C20B51"/>
    <w:rsid w:val="00C20B5E"/>
    <w:rsid w:val="00C20BA9"/>
    <w:rsid w:val="00C20C26"/>
    <w:rsid w:val="00C20C2A"/>
    <w:rsid w:val="00C20C35"/>
    <w:rsid w:val="00C20C4D"/>
    <w:rsid w:val="00C20C4E"/>
    <w:rsid w:val="00C20C7D"/>
    <w:rsid w:val="00C20CE2"/>
    <w:rsid w:val="00C20D00"/>
    <w:rsid w:val="00C20D0E"/>
    <w:rsid w:val="00C20D9A"/>
    <w:rsid w:val="00C20D9F"/>
    <w:rsid w:val="00C20E39"/>
    <w:rsid w:val="00C20E3C"/>
    <w:rsid w:val="00C20E44"/>
    <w:rsid w:val="00C20EBB"/>
    <w:rsid w:val="00C20F2D"/>
    <w:rsid w:val="00C20F75"/>
    <w:rsid w:val="00C20FAB"/>
    <w:rsid w:val="00C20FE9"/>
    <w:rsid w:val="00C20FF3"/>
    <w:rsid w:val="00C21089"/>
    <w:rsid w:val="00C210D8"/>
    <w:rsid w:val="00C21109"/>
    <w:rsid w:val="00C21188"/>
    <w:rsid w:val="00C211F8"/>
    <w:rsid w:val="00C2121C"/>
    <w:rsid w:val="00C21251"/>
    <w:rsid w:val="00C2126A"/>
    <w:rsid w:val="00C2128D"/>
    <w:rsid w:val="00C2129F"/>
    <w:rsid w:val="00C212AD"/>
    <w:rsid w:val="00C212C0"/>
    <w:rsid w:val="00C21353"/>
    <w:rsid w:val="00C2137D"/>
    <w:rsid w:val="00C21387"/>
    <w:rsid w:val="00C213A4"/>
    <w:rsid w:val="00C21412"/>
    <w:rsid w:val="00C214E5"/>
    <w:rsid w:val="00C214F7"/>
    <w:rsid w:val="00C2153F"/>
    <w:rsid w:val="00C2154B"/>
    <w:rsid w:val="00C2157C"/>
    <w:rsid w:val="00C21592"/>
    <w:rsid w:val="00C21604"/>
    <w:rsid w:val="00C2160A"/>
    <w:rsid w:val="00C216A4"/>
    <w:rsid w:val="00C216B9"/>
    <w:rsid w:val="00C216E5"/>
    <w:rsid w:val="00C21728"/>
    <w:rsid w:val="00C21737"/>
    <w:rsid w:val="00C21743"/>
    <w:rsid w:val="00C217AD"/>
    <w:rsid w:val="00C217CF"/>
    <w:rsid w:val="00C2181F"/>
    <w:rsid w:val="00C21830"/>
    <w:rsid w:val="00C21837"/>
    <w:rsid w:val="00C21842"/>
    <w:rsid w:val="00C21867"/>
    <w:rsid w:val="00C218AC"/>
    <w:rsid w:val="00C218CD"/>
    <w:rsid w:val="00C218F1"/>
    <w:rsid w:val="00C218F8"/>
    <w:rsid w:val="00C21991"/>
    <w:rsid w:val="00C219A4"/>
    <w:rsid w:val="00C219BE"/>
    <w:rsid w:val="00C219EC"/>
    <w:rsid w:val="00C21A2A"/>
    <w:rsid w:val="00C21A6C"/>
    <w:rsid w:val="00C21ADE"/>
    <w:rsid w:val="00C21AF1"/>
    <w:rsid w:val="00C21B6A"/>
    <w:rsid w:val="00C21B8B"/>
    <w:rsid w:val="00C21B91"/>
    <w:rsid w:val="00C21BA4"/>
    <w:rsid w:val="00C21C21"/>
    <w:rsid w:val="00C21C6B"/>
    <w:rsid w:val="00C21C70"/>
    <w:rsid w:val="00C21CF7"/>
    <w:rsid w:val="00C21D12"/>
    <w:rsid w:val="00C21D88"/>
    <w:rsid w:val="00C21D9F"/>
    <w:rsid w:val="00C21E8F"/>
    <w:rsid w:val="00C21EB3"/>
    <w:rsid w:val="00C21EB8"/>
    <w:rsid w:val="00C21EB9"/>
    <w:rsid w:val="00C21EF7"/>
    <w:rsid w:val="00C21F02"/>
    <w:rsid w:val="00C21F14"/>
    <w:rsid w:val="00C21F84"/>
    <w:rsid w:val="00C21FB8"/>
    <w:rsid w:val="00C21FCB"/>
    <w:rsid w:val="00C22051"/>
    <w:rsid w:val="00C22095"/>
    <w:rsid w:val="00C220AF"/>
    <w:rsid w:val="00C220E7"/>
    <w:rsid w:val="00C22136"/>
    <w:rsid w:val="00C22152"/>
    <w:rsid w:val="00C22153"/>
    <w:rsid w:val="00C221B1"/>
    <w:rsid w:val="00C221F9"/>
    <w:rsid w:val="00C22216"/>
    <w:rsid w:val="00C2223A"/>
    <w:rsid w:val="00C22241"/>
    <w:rsid w:val="00C2226C"/>
    <w:rsid w:val="00C2228D"/>
    <w:rsid w:val="00C22292"/>
    <w:rsid w:val="00C22299"/>
    <w:rsid w:val="00C222B4"/>
    <w:rsid w:val="00C222CF"/>
    <w:rsid w:val="00C222E0"/>
    <w:rsid w:val="00C2232D"/>
    <w:rsid w:val="00C2233F"/>
    <w:rsid w:val="00C22343"/>
    <w:rsid w:val="00C2234F"/>
    <w:rsid w:val="00C22375"/>
    <w:rsid w:val="00C2238C"/>
    <w:rsid w:val="00C223AE"/>
    <w:rsid w:val="00C22428"/>
    <w:rsid w:val="00C22458"/>
    <w:rsid w:val="00C224E1"/>
    <w:rsid w:val="00C22535"/>
    <w:rsid w:val="00C225C1"/>
    <w:rsid w:val="00C22651"/>
    <w:rsid w:val="00C22654"/>
    <w:rsid w:val="00C226D3"/>
    <w:rsid w:val="00C22720"/>
    <w:rsid w:val="00C22764"/>
    <w:rsid w:val="00C22788"/>
    <w:rsid w:val="00C22797"/>
    <w:rsid w:val="00C227B3"/>
    <w:rsid w:val="00C227D8"/>
    <w:rsid w:val="00C2280D"/>
    <w:rsid w:val="00C228DD"/>
    <w:rsid w:val="00C2290D"/>
    <w:rsid w:val="00C22919"/>
    <w:rsid w:val="00C229A5"/>
    <w:rsid w:val="00C229C4"/>
    <w:rsid w:val="00C229E7"/>
    <w:rsid w:val="00C22A12"/>
    <w:rsid w:val="00C22A81"/>
    <w:rsid w:val="00C22ABF"/>
    <w:rsid w:val="00C22AC2"/>
    <w:rsid w:val="00C22B08"/>
    <w:rsid w:val="00C22B52"/>
    <w:rsid w:val="00C22B81"/>
    <w:rsid w:val="00C22BBE"/>
    <w:rsid w:val="00C22BEE"/>
    <w:rsid w:val="00C22C36"/>
    <w:rsid w:val="00C22C91"/>
    <w:rsid w:val="00C22C94"/>
    <w:rsid w:val="00C22C98"/>
    <w:rsid w:val="00C22CC3"/>
    <w:rsid w:val="00C22CC9"/>
    <w:rsid w:val="00C22CF8"/>
    <w:rsid w:val="00C22D1E"/>
    <w:rsid w:val="00C22D2D"/>
    <w:rsid w:val="00C22D3B"/>
    <w:rsid w:val="00C22D56"/>
    <w:rsid w:val="00C22D68"/>
    <w:rsid w:val="00C22D78"/>
    <w:rsid w:val="00C22D81"/>
    <w:rsid w:val="00C22D85"/>
    <w:rsid w:val="00C22DAB"/>
    <w:rsid w:val="00C22DCF"/>
    <w:rsid w:val="00C22DF7"/>
    <w:rsid w:val="00C22E73"/>
    <w:rsid w:val="00C22E7A"/>
    <w:rsid w:val="00C22E84"/>
    <w:rsid w:val="00C22E9F"/>
    <w:rsid w:val="00C22EF0"/>
    <w:rsid w:val="00C22EFB"/>
    <w:rsid w:val="00C22F22"/>
    <w:rsid w:val="00C22F49"/>
    <w:rsid w:val="00C2300D"/>
    <w:rsid w:val="00C2302F"/>
    <w:rsid w:val="00C2311A"/>
    <w:rsid w:val="00C2311E"/>
    <w:rsid w:val="00C231A2"/>
    <w:rsid w:val="00C231CF"/>
    <w:rsid w:val="00C23307"/>
    <w:rsid w:val="00C23328"/>
    <w:rsid w:val="00C2334A"/>
    <w:rsid w:val="00C23354"/>
    <w:rsid w:val="00C2335B"/>
    <w:rsid w:val="00C23384"/>
    <w:rsid w:val="00C23393"/>
    <w:rsid w:val="00C2339C"/>
    <w:rsid w:val="00C233F9"/>
    <w:rsid w:val="00C2342D"/>
    <w:rsid w:val="00C23449"/>
    <w:rsid w:val="00C23452"/>
    <w:rsid w:val="00C2347A"/>
    <w:rsid w:val="00C234F6"/>
    <w:rsid w:val="00C2355A"/>
    <w:rsid w:val="00C235D7"/>
    <w:rsid w:val="00C235DA"/>
    <w:rsid w:val="00C235F6"/>
    <w:rsid w:val="00C23610"/>
    <w:rsid w:val="00C23658"/>
    <w:rsid w:val="00C23684"/>
    <w:rsid w:val="00C2372B"/>
    <w:rsid w:val="00C2373F"/>
    <w:rsid w:val="00C237DE"/>
    <w:rsid w:val="00C23833"/>
    <w:rsid w:val="00C23840"/>
    <w:rsid w:val="00C23890"/>
    <w:rsid w:val="00C238C2"/>
    <w:rsid w:val="00C238F1"/>
    <w:rsid w:val="00C23928"/>
    <w:rsid w:val="00C2399E"/>
    <w:rsid w:val="00C23A1B"/>
    <w:rsid w:val="00C23A4F"/>
    <w:rsid w:val="00C23A57"/>
    <w:rsid w:val="00C23A77"/>
    <w:rsid w:val="00C23A92"/>
    <w:rsid w:val="00C23B77"/>
    <w:rsid w:val="00C23B7F"/>
    <w:rsid w:val="00C23C27"/>
    <w:rsid w:val="00C23C30"/>
    <w:rsid w:val="00C23C7C"/>
    <w:rsid w:val="00C23C89"/>
    <w:rsid w:val="00C23CF5"/>
    <w:rsid w:val="00C23D3D"/>
    <w:rsid w:val="00C23D9A"/>
    <w:rsid w:val="00C23D9E"/>
    <w:rsid w:val="00C23DEB"/>
    <w:rsid w:val="00C23E2D"/>
    <w:rsid w:val="00C23E44"/>
    <w:rsid w:val="00C23E6C"/>
    <w:rsid w:val="00C23E85"/>
    <w:rsid w:val="00C23E8A"/>
    <w:rsid w:val="00C23EF7"/>
    <w:rsid w:val="00C23F65"/>
    <w:rsid w:val="00C23FD8"/>
    <w:rsid w:val="00C23FFA"/>
    <w:rsid w:val="00C2405C"/>
    <w:rsid w:val="00C24067"/>
    <w:rsid w:val="00C2408D"/>
    <w:rsid w:val="00C24096"/>
    <w:rsid w:val="00C240A9"/>
    <w:rsid w:val="00C240C9"/>
    <w:rsid w:val="00C240FE"/>
    <w:rsid w:val="00C2413E"/>
    <w:rsid w:val="00C2414F"/>
    <w:rsid w:val="00C2416B"/>
    <w:rsid w:val="00C24170"/>
    <w:rsid w:val="00C24249"/>
    <w:rsid w:val="00C2425B"/>
    <w:rsid w:val="00C2428B"/>
    <w:rsid w:val="00C24298"/>
    <w:rsid w:val="00C242DB"/>
    <w:rsid w:val="00C242F6"/>
    <w:rsid w:val="00C24320"/>
    <w:rsid w:val="00C24371"/>
    <w:rsid w:val="00C24379"/>
    <w:rsid w:val="00C24394"/>
    <w:rsid w:val="00C243C5"/>
    <w:rsid w:val="00C24415"/>
    <w:rsid w:val="00C2445D"/>
    <w:rsid w:val="00C2445E"/>
    <w:rsid w:val="00C244B5"/>
    <w:rsid w:val="00C244D3"/>
    <w:rsid w:val="00C24547"/>
    <w:rsid w:val="00C24638"/>
    <w:rsid w:val="00C2464B"/>
    <w:rsid w:val="00C24655"/>
    <w:rsid w:val="00C2466A"/>
    <w:rsid w:val="00C246D3"/>
    <w:rsid w:val="00C246F4"/>
    <w:rsid w:val="00C24757"/>
    <w:rsid w:val="00C2476E"/>
    <w:rsid w:val="00C24788"/>
    <w:rsid w:val="00C247BD"/>
    <w:rsid w:val="00C247D0"/>
    <w:rsid w:val="00C247F4"/>
    <w:rsid w:val="00C2481D"/>
    <w:rsid w:val="00C24896"/>
    <w:rsid w:val="00C248AB"/>
    <w:rsid w:val="00C248B3"/>
    <w:rsid w:val="00C248B8"/>
    <w:rsid w:val="00C2490B"/>
    <w:rsid w:val="00C24913"/>
    <w:rsid w:val="00C2491D"/>
    <w:rsid w:val="00C2499F"/>
    <w:rsid w:val="00C249D3"/>
    <w:rsid w:val="00C249FF"/>
    <w:rsid w:val="00C24A29"/>
    <w:rsid w:val="00C24A51"/>
    <w:rsid w:val="00C24A80"/>
    <w:rsid w:val="00C24AC4"/>
    <w:rsid w:val="00C24ACC"/>
    <w:rsid w:val="00C24B0C"/>
    <w:rsid w:val="00C24B41"/>
    <w:rsid w:val="00C24B45"/>
    <w:rsid w:val="00C24BA1"/>
    <w:rsid w:val="00C24BD5"/>
    <w:rsid w:val="00C24C13"/>
    <w:rsid w:val="00C24C8D"/>
    <w:rsid w:val="00C24C9F"/>
    <w:rsid w:val="00C24CD9"/>
    <w:rsid w:val="00C24CEA"/>
    <w:rsid w:val="00C24CF5"/>
    <w:rsid w:val="00C24D22"/>
    <w:rsid w:val="00C24D33"/>
    <w:rsid w:val="00C24D37"/>
    <w:rsid w:val="00C24D68"/>
    <w:rsid w:val="00C24D81"/>
    <w:rsid w:val="00C24D94"/>
    <w:rsid w:val="00C24DAC"/>
    <w:rsid w:val="00C24DB9"/>
    <w:rsid w:val="00C24DC0"/>
    <w:rsid w:val="00C24DCA"/>
    <w:rsid w:val="00C24E2F"/>
    <w:rsid w:val="00C24E3F"/>
    <w:rsid w:val="00C24ED0"/>
    <w:rsid w:val="00C24EEF"/>
    <w:rsid w:val="00C24EF1"/>
    <w:rsid w:val="00C24F6B"/>
    <w:rsid w:val="00C24F88"/>
    <w:rsid w:val="00C24FAF"/>
    <w:rsid w:val="00C24FBD"/>
    <w:rsid w:val="00C24FCB"/>
    <w:rsid w:val="00C25044"/>
    <w:rsid w:val="00C25098"/>
    <w:rsid w:val="00C250C6"/>
    <w:rsid w:val="00C25160"/>
    <w:rsid w:val="00C25164"/>
    <w:rsid w:val="00C2516D"/>
    <w:rsid w:val="00C25179"/>
    <w:rsid w:val="00C2519D"/>
    <w:rsid w:val="00C251B4"/>
    <w:rsid w:val="00C25225"/>
    <w:rsid w:val="00C2522C"/>
    <w:rsid w:val="00C2522E"/>
    <w:rsid w:val="00C252A1"/>
    <w:rsid w:val="00C252C1"/>
    <w:rsid w:val="00C25302"/>
    <w:rsid w:val="00C25315"/>
    <w:rsid w:val="00C2535D"/>
    <w:rsid w:val="00C25367"/>
    <w:rsid w:val="00C2537F"/>
    <w:rsid w:val="00C25399"/>
    <w:rsid w:val="00C253D7"/>
    <w:rsid w:val="00C253E4"/>
    <w:rsid w:val="00C253E6"/>
    <w:rsid w:val="00C25480"/>
    <w:rsid w:val="00C254CA"/>
    <w:rsid w:val="00C254D3"/>
    <w:rsid w:val="00C2552B"/>
    <w:rsid w:val="00C255B3"/>
    <w:rsid w:val="00C255FB"/>
    <w:rsid w:val="00C25609"/>
    <w:rsid w:val="00C25626"/>
    <w:rsid w:val="00C2566E"/>
    <w:rsid w:val="00C2568E"/>
    <w:rsid w:val="00C256B7"/>
    <w:rsid w:val="00C25702"/>
    <w:rsid w:val="00C25722"/>
    <w:rsid w:val="00C2578F"/>
    <w:rsid w:val="00C257F0"/>
    <w:rsid w:val="00C2580A"/>
    <w:rsid w:val="00C25842"/>
    <w:rsid w:val="00C25891"/>
    <w:rsid w:val="00C258E8"/>
    <w:rsid w:val="00C258FA"/>
    <w:rsid w:val="00C2599D"/>
    <w:rsid w:val="00C259A4"/>
    <w:rsid w:val="00C259CE"/>
    <w:rsid w:val="00C259FF"/>
    <w:rsid w:val="00C25A10"/>
    <w:rsid w:val="00C25A7A"/>
    <w:rsid w:val="00C25AB6"/>
    <w:rsid w:val="00C25AB9"/>
    <w:rsid w:val="00C25AD7"/>
    <w:rsid w:val="00C25B11"/>
    <w:rsid w:val="00C25B20"/>
    <w:rsid w:val="00C25B3C"/>
    <w:rsid w:val="00C25B53"/>
    <w:rsid w:val="00C25B6D"/>
    <w:rsid w:val="00C25B8D"/>
    <w:rsid w:val="00C25BD7"/>
    <w:rsid w:val="00C25BF7"/>
    <w:rsid w:val="00C25C34"/>
    <w:rsid w:val="00C25C4F"/>
    <w:rsid w:val="00C25C69"/>
    <w:rsid w:val="00C25C79"/>
    <w:rsid w:val="00C25C84"/>
    <w:rsid w:val="00C25CA2"/>
    <w:rsid w:val="00C25D10"/>
    <w:rsid w:val="00C25D53"/>
    <w:rsid w:val="00C25DC9"/>
    <w:rsid w:val="00C25DDA"/>
    <w:rsid w:val="00C25DE7"/>
    <w:rsid w:val="00C25E08"/>
    <w:rsid w:val="00C25E3B"/>
    <w:rsid w:val="00C25ECB"/>
    <w:rsid w:val="00C25F37"/>
    <w:rsid w:val="00C25F3D"/>
    <w:rsid w:val="00C25F4B"/>
    <w:rsid w:val="00C25F54"/>
    <w:rsid w:val="00C25F7B"/>
    <w:rsid w:val="00C25F7F"/>
    <w:rsid w:val="00C25FC0"/>
    <w:rsid w:val="00C25FD8"/>
    <w:rsid w:val="00C26016"/>
    <w:rsid w:val="00C26051"/>
    <w:rsid w:val="00C2607F"/>
    <w:rsid w:val="00C260D7"/>
    <w:rsid w:val="00C2610A"/>
    <w:rsid w:val="00C2610E"/>
    <w:rsid w:val="00C26123"/>
    <w:rsid w:val="00C26136"/>
    <w:rsid w:val="00C26150"/>
    <w:rsid w:val="00C2623A"/>
    <w:rsid w:val="00C2623E"/>
    <w:rsid w:val="00C26275"/>
    <w:rsid w:val="00C26320"/>
    <w:rsid w:val="00C26342"/>
    <w:rsid w:val="00C2635D"/>
    <w:rsid w:val="00C2639A"/>
    <w:rsid w:val="00C264D6"/>
    <w:rsid w:val="00C264E7"/>
    <w:rsid w:val="00C2650D"/>
    <w:rsid w:val="00C26521"/>
    <w:rsid w:val="00C2653F"/>
    <w:rsid w:val="00C26543"/>
    <w:rsid w:val="00C2659C"/>
    <w:rsid w:val="00C265E5"/>
    <w:rsid w:val="00C265F0"/>
    <w:rsid w:val="00C2662C"/>
    <w:rsid w:val="00C2669B"/>
    <w:rsid w:val="00C266A6"/>
    <w:rsid w:val="00C266FA"/>
    <w:rsid w:val="00C2670A"/>
    <w:rsid w:val="00C2674B"/>
    <w:rsid w:val="00C26786"/>
    <w:rsid w:val="00C2678D"/>
    <w:rsid w:val="00C26799"/>
    <w:rsid w:val="00C26819"/>
    <w:rsid w:val="00C26839"/>
    <w:rsid w:val="00C26864"/>
    <w:rsid w:val="00C2687A"/>
    <w:rsid w:val="00C2689A"/>
    <w:rsid w:val="00C2689F"/>
    <w:rsid w:val="00C268BE"/>
    <w:rsid w:val="00C268F4"/>
    <w:rsid w:val="00C26928"/>
    <w:rsid w:val="00C26962"/>
    <w:rsid w:val="00C2697B"/>
    <w:rsid w:val="00C269E5"/>
    <w:rsid w:val="00C26A1E"/>
    <w:rsid w:val="00C26A44"/>
    <w:rsid w:val="00C26A86"/>
    <w:rsid w:val="00C26AA9"/>
    <w:rsid w:val="00C26AAA"/>
    <w:rsid w:val="00C26ABB"/>
    <w:rsid w:val="00C26AD8"/>
    <w:rsid w:val="00C26B2F"/>
    <w:rsid w:val="00C26B3A"/>
    <w:rsid w:val="00C26B46"/>
    <w:rsid w:val="00C26B8D"/>
    <w:rsid w:val="00C26B93"/>
    <w:rsid w:val="00C26BA3"/>
    <w:rsid w:val="00C26C55"/>
    <w:rsid w:val="00C26CEC"/>
    <w:rsid w:val="00C26D35"/>
    <w:rsid w:val="00C26D4C"/>
    <w:rsid w:val="00C26D55"/>
    <w:rsid w:val="00C26E2D"/>
    <w:rsid w:val="00C26E41"/>
    <w:rsid w:val="00C26E45"/>
    <w:rsid w:val="00C26EFA"/>
    <w:rsid w:val="00C26F3A"/>
    <w:rsid w:val="00C26F81"/>
    <w:rsid w:val="00C27016"/>
    <w:rsid w:val="00C2701F"/>
    <w:rsid w:val="00C27084"/>
    <w:rsid w:val="00C27089"/>
    <w:rsid w:val="00C27117"/>
    <w:rsid w:val="00C27126"/>
    <w:rsid w:val="00C27177"/>
    <w:rsid w:val="00C27189"/>
    <w:rsid w:val="00C27194"/>
    <w:rsid w:val="00C27210"/>
    <w:rsid w:val="00C27238"/>
    <w:rsid w:val="00C27250"/>
    <w:rsid w:val="00C27256"/>
    <w:rsid w:val="00C27277"/>
    <w:rsid w:val="00C2727B"/>
    <w:rsid w:val="00C272A0"/>
    <w:rsid w:val="00C272CA"/>
    <w:rsid w:val="00C2730F"/>
    <w:rsid w:val="00C27354"/>
    <w:rsid w:val="00C27388"/>
    <w:rsid w:val="00C273B4"/>
    <w:rsid w:val="00C273CB"/>
    <w:rsid w:val="00C273E5"/>
    <w:rsid w:val="00C273F8"/>
    <w:rsid w:val="00C27400"/>
    <w:rsid w:val="00C27426"/>
    <w:rsid w:val="00C2742D"/>
    <w:rsid w:val="00C2744A"/>
    <w:rsid w:val="00C2744D"/>
    <w:rsid w:val="00C27467"/>
    <w:rsid w:val="00C274DD"/>
    <w:rsid w:val="00C274F2"/>
    <w:rsid w:val="00C2751F"/>
    <w:rsid w:val="00C2758A"/>
    <w:rsid w:val="00C275B8"/>
    <w:rsid w:val="00C275C3"/>
    <w:rsid w:val="00C275CD"/>
    <w:rsid w:val="00C275D0"/>
    <w:rsid w:val="00C275E5"/>
    <w:rsid w:val="00C275F6"/>
    <w:rsid w:val="00C27613"/>
    <w:rsid w:val="00C2762A"/>
    <w:rsid w:val="00C276B2"/>
    <w:rsid w:val="00C276D2"/>
    <w:rsid w:val="00C276D8"/>
    <w:rsid w:val="00C27708"/>
    <w:rsid w:val="00C27729"/>
    <w:rsid w:val="00C2777B"/>
    <w:rsid w:val="00C27799"/>
    <w:rsid w:val="00C277A6"/>
    <w:rsid w:val="00C27814"/>
    <w:rsid w:val="00C2783B"/>
    <w:rsid w:val="00C27867"/>
    <w:rsid w:val="00C2787E"/>
    <w:rsid w:val="00C27884"/>
    <w:rsid w:val="00C278B2"/>
    <w:rsid w:val="00C278CC"/>
    <w:rsid w:val="00C27903"/>
    <w:rsid w:val="00C27906"/>
    <w:rsid w:val="00C27990"/>
    <w:rsid w:val="00C279AD"/>
    <w:rsid w:val="00C279C8"/>
    <w:rsid w:val="00C279DF"/>
    <w:rsid w:val="00C279EC"/>
    <w:rsid w:val="00C27A3A"/>
    <w:rsid w:val="00C27A74"/>
    <w:rsid w:val="00C27A9F"/>
    <w:rsid w:val="00C27AB9"/>
    <w:rsid w:val="00C27B1E"/>
    <w:rsid w:val="00C27B4A"/>
    <w:rsid w:val="00C27B63"/>
    <w:rsid w:val="00C27B7A"/>
    <w:rsid w:val="00C27B9E"/>
    <w:rsid w:val="00C27BF5"/>
    <w:rsid w:val="00C27C01"/>
    <w:rsid w:val="00C27C20"/>
    <w:rsid w:val="00C27C6C"/>
    <w:rsid w:val="00C27D35"/>
    <w:rsid w:val="00C27D81"/>
    <w:rsid w:val="00C27DA3"/>
    <w:rsid w:val="00C27DC1"/>
    <w:rsid w:val="00C27DC6"/>
    <w:rsid w:val="00C27E04"/>
    <w:rsid w:val="00C27E22"/>
    <w:rsid w:val="00C27EC0"/>
    <w:rsid w:val="00C27EC5"/>
    <w:rsid w:val="00C27F0F"/>
    <w:rsid w:val="00C27F59"/>
    <w:rsid w:val="00C27F99"/>
    <w:rsid w:val="00C27FCE"/>
    <w:rsid w:val="00C30047"/>
    <w:rsid w:val="00C30061"/>
    <w:rsid w:val="00C300E4"/>
    <w:rsid w:val="00C300E5"/>
    <w:rsid w:val="00C30113"/>
    <w:rsid w:val="00C3016A"/>
    <w:rsid w:val="00C301C4"/>
    <w:rsid w:val="00C3029D"/>
    <w:rsid w:val="00C302FD"/>
    <w:rsid w:val="00C3032C"/>
    <w:rsid w:val="00C30345"/>
    <w:rsid w:val="00C30373"/>
    <w:rsid w:val="00C30380"/>
    <w:rsid w:val="00C304C7"/>
    <w:rsid w:val="00C304CB"/>
    <w:rsid w:val="00C304D6"/>
    <w:rsid w:val="00C304DD"/>
    <w:rsid w:val="00C3051D"/>
    <w:rsid w:val="00C30541"/>
    <w:rsid w:val="00C30581"/>
    <w:rsid w:val="00C3059A"/>
    <w:rsid w:val="00C3059D"/>
    <w:rsid w:val="00C305BD"/>
    <w:rsid w:val="00C305E9"/>
    <w:rsid w:val="00C30683"/>
    <w:rsid w:val="00C306B8"/>
    <w:rsid w:val="00C3075D"/>
    <w:rsid w:val="00C30764"/>
    <w:rsid w:val="00C3077C"/>
    <w:rsid w:val="00C30840"/>
    <w:rsid w:val="00C30849"/>
    <w:rsid w:val="00C308AB"/>
    <w:rsid w:val="00C308CC"/>
    <w:rsid w:val="00C308D4"/>
    <w:rsid w:val="00C308E2"/>
    <w:rsid w:val="00C3090D"/>
    <w:rsid w:val="00C30917"/>
    <w:rsid w:val="00C3093F"/>
    <w:rsid w:val="00C3094F"/>
    <w:rsid w:val="00C30984"/>
    <w:rsid w:val="00C3099A"/>
    <w:rsid w:val="00C309C7"/>
    <w:rsid w:val="00C30A5B"/>
    <w:rsid w:val="00C30A81"/>
    <w:rsid w:val="00C30AAA"/>
    <w:rsid w:val="00C30AC7"/>
    <w:rsid w:val="00C30AE6"/>
    <w:rsid w:val="00C30B2C"/>
    <w:rsid w:val="00C30B70"/>
    <w:rsid w:val="00C30B9C"/>
    <w:rsid w:val="00C30BD9"/>
    <w:rsid w:val="00C30BFB"/>
    <w:rsid w:val="00C30C35"/>
    <w:rsid w:val="00C30C58"/>
    <w:rsid w:val="00C30CFF"/>
    <w:rsid w:val="00C30D10"/>
    <w:rsid w:val="00C30D86"/>
    <w:rsid w:val="00C30D8A"/>
    <w:rsid w:val="00C30E02"/>
    <w:rsid w:val="00C30E1C"/>
    <w:rsid w:val="00C30E1D"/>
    <w:rsid w:val="00C30E34"/>
    <w:rsid w:val="00C30E85"/>
    <w:rsid w:val="00C30E91"/>
    <w:rsid w:val="00C30EC5"/>
    <w:rsid w:val="00C30EDC"/>
    <w:rsid w:val="00C30F2A"/>
    <w:rsid w:val="00C30F6B"/>
    <w:rsid w:val="00C30F80"/>
    <w:rsid w:val="00C30F97"/>
    <w:rsid w:val="00C30FAD"/>
    <w:rsid w:val="00C30FBF"/>
    <w:rsid w:val="00C30FFC"/>
    <w:rsid w:val="00C30FFD"/>
    <w:rsid w:val="00C31005"/>
    <w:rsid w:val="00C3107A"/>
    <w:rsid w:val="00C31083"/>
    <w:rsid w:val="00C3108A"/>
    <w:rsid w:val="00C31090"/>
    <w:rsid w:val="00C310F9"/>
    <w:rsid w:val="00C31131"/>
    <w:rsid w:val="00C31180"/>
    <w:rsid w:val="00C311C4"/>
    <w:rsid w:val="00C311F4"/>
    <w:rsid w:val="00C3122E"/>
    <w:rsid w:val="00C31240"/>
    <w:rsid w:val="00C31250"/>
    <w:rsid w:val="00C31255"/>
    <w:rsid w:val="00C31261"/>
    <w:rsid w:val="00C3126B"/>
    <w:rsid w:val="00C312B6"/>
    <w:rsid w:val="00C312FB"/>
    <w:rsid w:val="00C31433"/>
    <w:rsid w:val="00C3147A"/>
    <w:rsid w:val="00C31484"/>
    <w:rsid w:val="00C314C4"/>
    <w:rsid w:val="00C314D0"/>
    <w:rsid w:val="00C314F2"/>
    <w:rsid w:val="00C31501"/>
    <w:rsid w:val="00C31533"/>
    <w:rsid w:val="00C3157C"/>
    <w:rsid w:val="00C315B6"/>
    <w:rsid w:val="00C315BA"/>
    <w:rsid w:val="00C315F1"/>
    <w:rsid w:val="00C3161B"/>
    <w:rsid w:val="00C3163E"/>
    <w:rsid w:val="00C31686"/>
    <w:rsid w:val="00C316B6"/>
    <w:rsid w:val="00C316D6"/>
    <w:rsid w:val="00C31734"/>
    <w:rsid w:val="00C3177B"/>
    <w:rsid w:val="00C31839"/>
    <w:rsid w:val="00C3183D"/>
    <w:rsid w:val="00C3187D"/>
    <w:rsid w:val="00C318A5"/>
    <w:rsid w:val="00C318C0"/>
    <w:rsid w:val="00C318D2"/>
    <w:rsid w:val="00C31965"/>
    <w:rsid w:val="00C319DD"/>
    <w:rsid w:val="00C319E8"/>
    <w:rsid w:val="00C31A59"/>
    <w:rsid w:val="00C31AC9"/>
    <w:rsid w:val="00C31ADD"/>
    <w:rsid w:val="00C31AED"/>
    <w:rsid w:val="00C31B21"/>
    <w:rsid w:val="00C31B8E"/>
    <w:rsid w:val="00C31B99"/>
    <w:rsid w:val="00C31C01"/>
    <w:rsid w:val="00C31C06"/>
    <w:rsid w:val="00C31C18"/>
    <w:rsid w:val="00C31C22"/>
    <w:rsid w:val="00C31C3E"/>
    <w:rsid w:val="00C31C4C"/>
    <w:rsid w:val="00C31C89"/>
    <w:rsid w:val="00C31CB8"/>
    <w:rsid w:val="00C31D1B"/>
    <w:rsid w:val="00C31D5B"/>
    <w:rsid w:val="00C31D79"/>
    <w:rsid w:val="00C31D84"/>
    <w:rsid w:val="00C31D89"/>
    <w:rsid w:val="00C31DFF"/>
    <w:rsid w:val="00C31E40"/>
    <w:rsid w:val="00C31E72"/>
    <w:rsid w:val="00C31EC6"/>
    <w:rsid w:val="00C31EDF"/>
    <w:rsid w:val="00C31F9A"/>
    <w:rsid w:val="00C31FC6"/>
    <w:rsid w:val="00C3203A"/>
    <w:rsid w:val="00C3205E"/>
    <w:rsid w:val="00C32085"/>
    <w:rsid w:val="00C320B5"/>
    <w:rsid w:val="00C320CC"/>
    <w:rsid w:val="00C320CF"/>
    <w:rsid w:val="00C3218E"/>
    <w:rsid w:val="00C321E4"/>
    <w:rsid w:val="00C3220C"/>
    <w:rsid w:val="00C3225A"/>
    <w:rsid w:val="00C322D9"/>
    <w:rsid w:val="00C322E1"/>
    <w:rsid w:val="00C3238F"/>
    <w:rsid w:val="00C323CB"/>
    <w:rsid w:val="00C323CC"/>
    <w:rsid w:val="00C323DD"/>
    <w:rsid w:val="00C323E9"/>
    <w:rsid w:val="00C324C7"/>
    <w:rsid w:val="00C32563"/>
    <w:rsid w:val="00C3259A"/>
    <w:rsid w:val="00C325D1"/>
    <w:rsid w:val="00C32609"/>
    <w:rsid w:val="00C32621"/>
    <w:rsid w:val="00C32630"/>
    <w:rsid w:val="00C32675"/>
    <w:rsid w:val="00C326AA"/>
    <w:rsid w:val="00C326BF"/>
    <w:rsid w:val="00C326E5"/>
    <w:rsid w:val="00C326ED"/>
    <w:rsid w:val="00C32741"/>
    <w:rsid w:val="00C327E7"/>
    <w:rsid w:val="00C32807"/>
    <w:rsid w:val="00C3281B"/>
    <w:rsid w:val="00C3282D"/>
    <w:rsid w:val="00C32832"/>
    <w:rsid w:val="00C32873"/>
    <w:rsid w:val="00C3288A"/>
    <w:rsid w:val="00C3288F"/>
    <w:rsid w:val="00C328A8"/>
    <w:rsid w:val="00C328BA"/>
    <w:rsid w:val="00C328CA"/>
    <w:rsid w:val="00C3291F"/>
    <w:rsid w:val="00C32992"/>
    <w:rsid w:val="00C329C2"/>
    <w:rsid w:val="00C329D6"/>
    <w:rsid w:val="00C32A2E"/>
    <w:rsid w:val="00C32A36"/>
    <w:rsid w:val="00C32A52"/>
    <w:rsid w:val="00C32A62"/>
    <w:rsid w:val="00C32A6D"/>
    <w:rsid w:val="00C32AA8"/>
    <w:rsid w:val="00C32AF1"/>
    <w:rsid w:val="00C32AFF"/>
    <w:rsid w:val="00C32B15"/>
    <w:rsid w:val="00C32B30"/>
    <w:rsid w:val="00C32B58"/>
    <w:rsid w:val="00C32B5F"/>
    <w:rsid w:val="00C32BB3"/>
    <w:rsid w:val="00C32BCA"/>
    <w:rsid w:val="00C32BE8"/>
    <w:rsid w:val="00C32C02"/>
    <w:rsid w:val="00C32C43"/>
    <w:rsid w:val="00C32C59"/>
    <w:rsid w:val="00C32C9A"/>
    <w:rsid w:val="00C32CA5"/>
    <w:rsid w:val="00C32CA6"/>
    <w:rsid w:val="00C32CB6"/>
    <w:rsid w:val="00C32CBF"/>
    <w:rsid w:val="00C32CCC"/>
    <w:rsid w:val="00C32CFC"/>
    <w:rsid w:val="00C32D37"/>
    <w:rsid w:val="00C32DD2"/>
    <w:rsid w:val="00C32DD4"/>
    <w:rsid w:val="00C32E85"/>
    <w:rsid w:val="00C32EED"/>
    <w:rsid w:val="00C32EFA"/>
    <w:rsid w:val="00C32EFD"/>
    <w:rsid w:val="00C32F31"/>
    <w:rsid w:val="00C32F3D"/>
    <w:rsid w:val="00C32F40"/>
    <w:rsid w:val="00C32F46"/>
    <w:rsid w:val="00C32F5B"/>
    <w:rsid w:val="00C32FB6"/>
    <w:rsid w:val="00C3301C"/>
    <w:rsid w:val="00C3303A"/>
    <w:rsid w:val="00C3303F"/>
    <w:rsid w:val="00C33058"/>
    <w:rsid w:val="00C3305A"/>
    <w:rsid w:val="00C330A4"/>
    <w:rsid w:val="00C330D6"/>
    <w:rsid w:val="00C3310B"/>
    <w:rsid w:val="00C3312E"/>
    <w:rsid w:val="00C33141"/>
    <w:rsid w:val="00C33145"/>
    <w:rsid w:val="00C33158"/>
    <w:rsid w:val="00C3315E"/>
    <w:rsid w:val="00C33166"/>
    <w:rsid w:val="00C33182"/>
    <w:rsid w:val="00C33186"/>
    <w:rsid w:val="00C33211"/>
    <w:rsid w:val="00C3321B"/>
    <w:rsid w:val="00C332F1"/>
    <w:rsid w:val="00C33363"/>
    <w:rsid w:val="00C333EC"/>
    <w:rsid w:val="00C333FE"/>
    <w:rsid w:val="00C3343B"/>
    <w:rsid w:val="00C3346B"/>
    <w:rsid w:val="00C33470"/>
    <w:rsid w:val="00C33589"/>
    <w:rsid w:val="00C335EF"/>
    <w:rsid w:val="00C33641"/>
    <w:rsid w:val="00C3364D"/>
    <w:rsid w:val="00C33663"/>
    <w:rsid w:val="00C33667"/>
    <w:rsid w:val="00C336CA"/>
    <w:rsid w:val="00C336DB"/>
    <w:rsid w:val="00C3372F"/>
    <w:rsid w:val="00C3373A"/>
    <w:rsid w:val="00C33744"/>
    <w:rsid w:val="00C33750"/>
    <w:rsid w:val="00C33764"/>
    <w:rsid w:val="00C3376D"/>
    <w:rsid w:val="00C3378D"/>
    <w:rsid w:val="00C33798"/>
    <w:rsid w:val="00C337DF"/>
    <w:rsid w:val="00C33825"/>
    <w:rsid w:val="00C3383E"/>
    <w:rsid w:val="00C3385E"/>
    <w:rsid w:val="00C33875"/>
    <w:rsid w:val="00C3393A"/>
    <w:rsid w:val="00C33940"/>
    <w:rsid w:val="00C33958"/>
    <w:rsid w:val="00C3399F"/>
    <w:rsid w:val="00C33A13"/>
    <w:rsid w:val="00C33A17"/>
    <w:rsid w:val="00C33A65"/>
    <w:rsid w:val="00C33A76"/>
    <w:rsid w:val="00C33A9C"/>
    <w:rsid w:val="00C33ABE"/>
    <w:rsid w:val="00C33B0C"/>
    <w:rsid w:val="00C33B55"/>
    <w:rsid w:val="00C33B85"/>
    <w:rsid w:val="00C33BB4"/>
    <w:rsid w:val="00C33BC7"/>
    <w:rsid w:val="00C33BEA"/>
    <w:rsid w:val="00C33C92"/>
    <w:rsid w:val="00C33D73"/>
    <w:rsid w:val="00C33D8C"/>
    <w:rsid w:val="00C33DA9"/>
    <w:rsid w:val="00C33DBB"/>
    <w:rsid w:val="00C33DC0"/>
    <w:rsid w:val="00C33DE9"/>
    <w:rsid w:val="00C33DF9"/>
    <w:rsid w:val="00C33E42"/>
    <w:rsid w:val="00C33E75"/>
    <w:rsid w:val="00C33E8C"/>
    <w:rsid w:val="00C33EC9"/>
    <w:rsid w:val="00C33EE1"/>
    <w:rsid w:val="00C33EF7"/>
    <w:rsid w:val="00C33F28"/>
    <w:rsid w:val="00C33F65"/>
    <w:rsid w:val="00C33F68"/>
    <w:rsid w:val="00C33FA8"/>
    <w:rsid w:val="00C33FD6"/>
    <w:rsid w:val="00C3401A"/>
    <w:rsid w:val="00C34052"/>
    <w:rsid w:val="00C34082"/>
    <w:rsid w:val="00C3408D"/>
    <w:rsid w:val="00C340C0"/>
    <w:rsid w:val="00C340C4"/>
    <w:rsid w:val="00C3410E"/>
    <w:rsid w:val="00C34119"/>
    <w:rsid w:val="00C34155"/>
    <w:rsid w:val="00C34162"/>
    <w:rsid w:val="00C34169"/>
    <w:rsid w:val="00C34211"/>
    <w:rsid w:val="00C3421D"/>
    <w:rsid w:val="00C3425B"/>
    <w:rsid w:val="00C34281"/>
    <w:rsid w:val="00C3429C"/>
    <w:rsid w:val="00C342B7"/>
    <w:rsid w:val="00C34359"/>
    <w:rsid w:val="00C34365"/>
    <w:rsid w:val="00C3439B"/>
    <w:rsid w:val="00C3439F"/>
    <w:rsid w:val="00C343A9"/>
    <w:rsid w:val="00C34403"/>
    <w:rsid w:val="00C3441E"/>
    <w:rsid w:val="00C34452"/>
    <w:rsid w:val="00C344FF"/>
    <w:rsid w:val="00C34518"/>
    <w:rsid w:val="00C3451E"/>
    <w:rsid w:val="00C34546"/>
    <w:rsid w:val="00C34571"/>
    <w:rsid w:val="00C345D9"/>
    <w:rsid w:val="00C345E4"/>
    <w:rsid w:val="00C34604"/>
    <w:rsid w:val="00C34621"/>
    <w:rsid w:val="00C34628"/>
    <w:rsid w:val="00C3464B"/>
    <w:rsid w:val="00C3464D"/>
    <w:rsid w:val="00C3468A"/>
    <w:rsid w:val="00C3469A"/>
    <w:rsid w:val="00C346D1"/>
    <w:rsid w:val="00C346E4"/>
    <w:rsid w:val="00C347CC"/>
    <w:rsid w:val="00C347F8"/>
    <w:rsid w:val="00C34811"/>
    <w:rsid w:val="00C3483D"/>
    <w:rsid w:val="00C34881"/>
    <w:rsid w:val="00C348A1"/>
    <w:rsid w:val="00C34905"/>
    <w:rsid w:val="00C34912"/>
    <w:rsid w:val="00C34917"/>
    <w:rsid w:val="00C34918"/>
    <w:rsid w:val="00C34949"/>
    <w:rsid w:val="00C3497C"/>
    <w:rsid w:val="00C349AB"/>
    <w:rsid w:val="00C349AF"/>
    <w:rsid w:val="00C349E5"/>
    <w:rsid w:val="00C349F7"/>
    <w:rsid w:val="00C34A2B"/>
    <w:rsid w:val="00C34AB3"/>
    <w:rsid w:val="00C34AFC"/>
    <w:rsid w:val="00C34BCE"/>
    <w:rsid w:val="00C34C32"/>
    <w:rsid w:val="00C34C4C"/>
    <w:rsid w:val="00C34C74"/>
    <w:rsid w:val="00C34C7B"/>
    <w:rsid w:val="00C34CA6"/>
    <w:rsid w:val="00C34CAF"/>
    <w:rsid w:val="00C34D14"/>
    <w:rsid w:val="00C34D29"/>
    <w:rsid w:val="00C34D41"/>
    <w:rsid w:val="00C34D7A"/>
    <w:rsid w:val="00C34E17"/>
    <w:rsid w:val="00C34E55"/>
    <w:rsid w:val="00C34E9B"/>
    <w:rsid w:val="00C34F10"/>
    <w:rsid w:val="00C34F90"/>
    <w:rsid w:val="00C35002"/>
    <w:rsid w:val="00C3501D"/>
    <w:rsid w:val="00C35023"/>
    <w:rsid w:val="00C3506D"/>
    <w:rsid w:val="00C35079"/>
    <w:rsid w:val="00C3508D"/>
    <w:rsid w:val="00C3508E"/>
    <w:rsid w:val="00C350B4"/>
    <w:rsid w:val="00C35105"/>
    <w:rsid w:val="00C35120"/>
    <w:rsid w:val="00C35123"/>
    <w:rsid w:val="00C351A8"/>
    <w:rsid w:val="00C351B2"/>
    <w:rsid w:val="00C351CD"/>
    <w:rsid w:val="00C35209"/>
    <w:rsid w:val="00C35256"/>
    <w:rsid w:val="00C35276"/>
    <w:rsid w:val="00C3528A"/>
    <w:rsid w:val="00C352ED"/>
    <w:rsid w:val="00C35335"/>
    <w:rsid w:val="00C35357"/>
    <w:rsid w:val="00C3537C"/>
    <w:rsid w:val="00C35384"/>
    <w:rsid w:val="00C353AD"/>
    <w:rsid w:val="00C353D6"/>
    <w:rsid w:val="00C35407"/>
    <w:rsid w:val="00C3542C"/>
    <w:rsid w:val="00C3543B"/>
    <w:rsid w:val="00C3548C"/>
    <w:rsid w:val="00C3549B"/>
    <w:rsid w:val="00C35503"/>
    <w:rsid w:val="00C35517"/>
    <w:rsid w:val="00C3554E"/>
    <w:rsid w:val="00C355E8"/>
    <w:rsid w:val="00C355FA"/>
    <w:rsid w:val="00C35608"/>
    <w:rsid w:val="00C3560B"/>
    <w:rsid w:val="00C35610"/>
    <w:rsid w:val="00C35644"/>
    <w:rsid w:val="00C35646"/>
    <w:rsid w:val="00C35656"/>
    <w:rsid w:val="00C35679"/>
    <w:rsid w:val="00C35684"/>
    <w:rsid w:val="00C356BB"/>
    <w:rsid w:val="00C356EE"/>
    <w:rsid w:val="00C3576A"/>
    <w:rsid w:val="00C357E4"/>
    <w:rsid w:val="00C358D4"/>
    <w:rsid w:val="00C358D8"/>
    <w:rsid w:val="00C358EC"/>
    <w:rsid w:val="00C35900"/>
    <w:rsid w:val="00C3590C"/>
    <w:rsid w:val="00C3590F"/>
    <w:rsid w:val="00C35928"/>
    <w:rsid w:val="00C35979"/>
    <w:rsid w:val="00C35A35"/>
    <w:rsid w:val="00C35A48"/>
    <w:rsid w:val="00C35A5E"/>
    <w:rsid w:val="00C35A60"/>
    <w:rsid w:val="00C35A67"/>
    <w:rsid w:val="00C35A70"/>
    <w:rsid w:val="00C35A77"/>
    <w:rsid w:val="00C35A7D"/>
    <w:rsid w:val="00C35A96"/>
    <w:rsid w:val="00C35AD4"/>
    <w:rsid w:val="00C35AE3"/>
    <w:rsid w:val="00C35B13"/>
    <w:rsid w:val="00C35B59"/>
    <w:rsid w:val="00C35B82"/>
    <w:rsid w:val="00C35B9C"/>
    <w:rsid w:val="00C35C18"/>
    <w:rsid w:val="00C35C31"/>
    <w:rsid w:val="00C35C48"/>
    <w:rsid w:val="00C35C56"/>
    <w:rsid w:val="00C35C5C"/>
    <w:rsid w:val="00C35D53"/>
    <w:rsid w:val="00C35D6D"/>
    <w:rsid w:val="00C35D71"/>
    <w:rsid w:val="00C35D72"/>
    <w:rsid w:val="00C35D89"/>
    <w:rsid w:val="00C35DA3"/>
    <w:rsid w:val="00C35DA8"/>
    <w:rsid w:val="00C35DB7"/>
    <w:rsid w:val="00C35DCF"/>
    <w:rsid w:val="00C35DD2"/>
    <w:rsid w:val="00C35DFF"/>
    <w:rsid w:val="00C35E74"/>
    <w:rsid w:val="00C35EB1"/>
    <w:rsid w:val="00C35F02"/>
    <w:rsid w:val="00C35F0E"/>
    <w:rsid w:val="00C35F17"/>
    <w:rsid w:val="00C35F1D"/>
    <w:rsid w:val="00C35FA2"/>
    <w:rsid w:val="00C35FE0"/>
    <w:rsid w:val="00C35FEC"/>
    <w:rsid w:val="00C35FFB"/>
    <w:rsid w:val="00C36001"/>
    <w:rsid w:val="00C36017"/>
    <w:rsid w:val="00C36025"/>
    <w:rsid w:val="00C36040"/>
    <w:rsid w:val="00C360A3"/>
    <w:rsid w:val="00C3615F"/>
    <w:rsid w:val="00C361C5"/>
    <w:rsid w:val="00C361CF"/>
    <w:rsid w:val="00C361DC"/>
    <w:rsid w:val="00C361F5"/>
    <w:rsid w:val="00C36260"/>
    <w:rsid w:val="00C3626C"/>
    <w:rsid w:val="00C362B4"/>
    <w:rsid w:val="00C362C8"/>
    <w:rsid w:val="00C36310"/>
    <w:rsid w:val="00C36336"/>
    <w:rsid w:val="00C36393"/>
    <w:rsid w:val="00C36395"/>
    <w:rsid w:val="00C36396"/>
    <w:rsid w:val="00C363B5"/>
    <w:rsid w:val="00C36402"/>
    <w:rsid w:val="00C3641C"/>
    <w:rsid w:val="00C36477"/>
    <w:rsid w:val="00C364C5"/>
    <w:rsid w:val="00C364FA"/>
    <w:rsid w:val="00C36517"/>
    <w:rsid w:val="00C3655C"/>
    <w:rsid w:val="00C3657D"/>
    <w:rsid w:val="00C365A6"/>
    <w:rsid w:val="00C36644"/>
    <w:rsid w:val="00C36653"/>
    <w:rsid w:val="00C36709"/>
    <w:rsid w:val="00C36741"/>
    <w:rsid w:val="00C3675E"/>
    <w:rsid w:val="00C3675F"/>
    <w:rsid w:val="00C36769"/>
    <w:rsid w:val="00C367B2"/>
    <w:rsid w:val="00C367B4"/>
    <w:rsid w:val="00C367B6"/>
    <w:rsid w:val="00C3684D"/>
    <w:rsid w:val="00C3684E"/>
    <w:rsid w:val="00C3688C"/>
    <w:rsid w:val="00C368AC"/>
    <w:rsid w:val="00C368C4"/>
    <w:rsid w:val="00C36966"/>
    <w:rsid w:val="00C369CE"/>
    <w:rsid w:val="00C36AA9"/>
    <w:rsid w:val="00C36ACD"/>
    <w:rsid w:val="00C36B65"/>
    <w:rsid w:val="00C36BB6"/>
    <w:rsid w:val="00C36C0C"/>
    <w:rsid w:val="00C36C1B"/>
    <w:rsid w:val="00C36C71"/>
    <w:rsid w:val="00C36C73"/>
    <w:rsid w:val="00C36C80"/>
    <w:rsid w:val="00C36CE7"/>
    <w:rsid w:val="00C36D35"/>
    <w:rsid w:val="00C36D4D"/>
    <w:rsid w:val="00C36D8C"/>
    <w:rsid w:val="00C36DC4"/>
    <w:rsid w:val="00C36E26"/>
    <w:rsid w:val="00C36E79"/>
    <w:rsid w:val="00C36EA3"/>
    <w:rsid w:val="00C36EA7"/>
    <w:rsid w:val="00C36EBD"/>
    <w:rsid w:val="00C36EE7"/>
    <w:rsid w:val="00C36EEE"/>
    <w:rsid w:val="00C36EF7"/>
    <w:rsid w:val="00C36F20"/>
    <w:rsid w:val="00C36F49"/>
    <w:rsid w:val="00C37000"/>
    <w:rsid w:val="00C3701D"/>
    <w:rsid w:val="00C370A3"/>
    <w:rsid w:val="00C370CD"/>
    <w:rsid w:val="00C370F4"/>
    <w:rsid w:val="00C370F5"/>
    <w:rsid w:val="00C37105"/>
    <w:rsid w:val="00C37114"/>
    <w:rsid w:val="00C37135"/>
    <w:rsid w:val="00C37195"/>
    <w:rsid w:val="00C371A8"/>
    <w:rsid w:val="00C371C7"/>
    <w:rsid w:val="00C37207"/>
    <w:rsid w:val="00C37209"/>
    <w:rsid w:val="00C37283"/>
    <w:rsid w:val="00C3729A"/>
    <w:rsid w:val="00C372E4"/>
    <w:rsid w:val="00C37317"/>
    <w:rsid w:val="00C37329"/>
    <w:rsid w:val="00C37370"/>
    <w:rsid w:val="00C373B2"/>
    <w:rsid w:val="00C373E9"/>
    <w:rsid w:val="00C3740A"/>
    <w:rsid w:val="00C37411"/>
    <w:rsid w:val="00C37459"/>
    <w:rsid w:val="00C3749C"/>
    <w:rsid w:val="00C374A1"/>
    <w:rsid w:val="00C374EE"/>
    <w:rsid w:val="00C37526"/>
    <w:rsid w:val="00C37581"/>
    <w:rsid w:val="00C375AD"/>
    <w:rsid w:val="00C375E5"/>
    <w:rsid w:val="00C375F8"/>
    <w:rsid w:val="00C37616"/>
    <w:rsid w:val="00C37617"/>
    <w:rsid w:val="00C3762D"/>
    <w:rsid w:val="00C37650"/>
    <w:rsid w:val="00C3767F"/>
    <w:rsid w:val="00C37688"/>
    <w:rsid w:val="00C3768F"/>
    <w:rsid w:val="00C37691"/>
    <w:rsid w:val="00C376E1"/>
    <w:rsid w:val="00C37709"/>
    <w:rsid w:val="00C37739"/>
    <w:rsid w:val="00C37807"/>
    <w:rsid w:val="00C37815"/>
    <w:rsid w:val="00C37825"/>
    <w:rsid w:val="00C3783D"/>
    <w:rsid w:val="00C3783F"/>
    <w:rsid w:val="00C3789A"/>
    <w:rsid w:val="00C378C8"/>
    <w:rsid w:val="00C378FC"/>
    <w:rsid w:val="00C3791B"/>
    <w:rsid w:val="00C3799A"/>
    <w:rsid w:val="00C379A2"/>
    <w:rsid w:val="00C379B8"/>
    <w:rsid w:val="00C379D9"/>
    <w:rsid w:val="00C37A0B"/>
    <w:rsid w:val="00C37A36"/>
    <w:rsid w:val="00C37AB9"/>
    <w:rsid w:val="00C37AF7"/>
    <w:rsid w:val="00C37B71"/>
    <w:rsid w:val="00C37BAE"/>
    <w:rsid w:val="00C37C12"/>
    <w:rsid w:val="00C37C33"/>
    <w:rsid w:val="00C37C55"/>
    <w:rsid w:val="00C37C79"/>
    <w:rsid w:val="00C37CAC"/>
    <w:rsid w:val="00C37CD4"/>
    <w:rsid w:val="00C37D05"/>
    <w:rsid w:val="00C37D30"/>
    <w:rsid w:val="00C37D3D"/>
    <w:rsid w:val="00C37D7A"/>
    <w:rsid w:val="00C37DAA"/>
    <w:rsid w:val="00C37DE5"/>
    <w:rsid w:val="00C37E25"/>
    <w:rsid w:val="00C37E9A"/>
    <w:rsid w:val="00C37EB2"/>
    <w:rsid w:val="00C37ECD"/>
    <w:rsid w:val="00C37F11"/>
    <w:rsid w:val="00C37F27"/>
    <w:rsid w:val="00C37F4D"/>
    <w:rsid w:val="00C37F72"/>
    <w:rsid w:val="00C37FE2"/>
    <w:rsid w:val="00C40008"/>
    <w:rsid w:val="00C40018"/>
    <w:rsid w:val="00C40038"/>
    <w:rsid w:val="00C40039"/>
    <w:rsid w:val="00C4013F"/>
    <w:rsid w:val="00C401A6"/>
    <w:rsid w:val="00C401D2"/>
    <w:rsid w:val="00C401F0"/>
    <w:rsid w:val="00C40227"/>
    <w:rsid w:val="00C40234"/>
    <w:rsid w:val="00C40266"/>
    <w:rsid w:val="00C40268"/>
    <w:rsid w:val="00C4029E"/>
    <w:rsid w:val="00C402C3"/>
    <w:rsid w:val="00C402EC"/>
    <w:rsid w:val="00C402ED"/>
    <w:rsid w:val="00C40319"/>
    <w:rsid w:val="00C40364"/>
    <w:rsid w:val="00C403E9"/>
    <w:rsid w:val="00C403FF"/>
    <w:rsid w:val="00C40420"/>
    <w:rsid w:val="00C4043C"/>
    <w:rsid w:val="00C40457"/>
    <w:rsid w:val="00C40480"/>
    <w:rsid w:val="00C40499"/>
    <w:rsid w:val="00C404F6"/>
    <w:rsid w:val="00C404FC"/>
    <w:rsid w:val="00C40570"/>
    <w:rsid w:val="00C405FB"/>
    <w:rsid w:val="00C40621"/>
    <w:rsid w:val="00C40685"/>
    <w:rsid w:val="00C4076D"/>
    <w:rsid w:val="00C40772"/>
    <w:rsid w:val="00C4077F"/>
    <w:rsid w:val="00C407A4"/>
    <w:rsid w:val="00C4081F"/>
    <w:rsid w:val="00C4084E"/>
    <w:rsid w:val="00C40883"/>
    <w:rsid w:val="00C40895"/>
    <w:rsid w:val="00C4089B"/>
    <w:rsid w:val="00C408AA"/>
    <w:rsid w:val="00C408DE"/>
    <w:rsid w:val="00C40918"/>
    <w:rsid w:val="00C40927"/>
    <w:rsid w:val="00C4095E"/>
    <w:rsid w:val="00C409B2"/>
    <w:rsid w:val="00C409CF"/>
    <w:rsid w:val="00C40AEB"/>
    <w:rsid w:val="00C40B0D"/>
    <w:rsid w:val="00C40B19"/>
    <w:rsid w:val="00C40B27"/>
    <w:rsid w:val="00C40B3D"/>
    <w:rsid w:val="00C40B4A"/>
    <w:rsid w:val="00C40C1F"/>
    <w:rsid w:val="00C40C89"/>
    <w:rsid w:val="00C40CB3"/>
    <w:rsid w:val="00C40CB5"/>
    <w:rsid w:val="00C40CC1"/>
    <w:rsid w:val="00C40CD7"/>
    <w:rsid w:val="00C40D1F"/>
    <w:rsid w:val="00C40D78"/>
    <w:rsid w:val="00C40DA0"/>
    <w:rsid w:val="00C40DE1"/>
    <w:rsid w:val="00C40E17"/>
    <w:rsid w:val="00C40E95"/>
    <w:rsid w:val="00C40E96"/>
    <w:rsid w:val="00C40E99"/>
    <w:rsid w:val="00C40EA9"/>
    <w:rsid w:val="00C40ED7"/>
    <w:rsid w:val="00C40ED8"/>
    <w:rsid w:val="00C40EE1"/>
    <w:rsid w:val="00C40F02"/>
    <w:rsid w:val="00C40F89"/>
    <w:rsid w:val="00C41057"/>
    <w:rsid w:val="00C4105A"/>
    <w:rsid w:val="00C41065"/>
    <w:rsid w:val="00C4108B"/>
    <w:rsid w:val="00C41093"/>
    <w:rsid w:val="00C4109A"/>
    <w:rsid w:val="00C410EE"/>
    <w:rsid w:val="00C41143"/>
    <w:rsid w:val="00C411AB"/>
    <w:rsid w:val="00C4120B"/>
    <w:rsid w:val="00C4123C"/>
    <w:rsid w:val="00C412F4"/>
    <w:rsid w:val="00C41311"/>
    <w:rsid w:val="00C41348"/>
    <w:rsid w:val="00C4139D"/>
    <w:rsid w:val="00C413A3"/>
    <w:rsid w:val="00C413CC"/>
    <w:rsid w:val="00C413DB"/>
    <w:rsid w:val="00C41438"/>
    <w:rsid w:val="00C4147E"/>
    <w:rsid w:val="00C414B1"/>
    <w:rsid w:val="00C41588"/>
    <w:rsid w:val="00C41597"/>
    <w:rsid w:val="00C415AF"/>
    <w:rsid w:val="00C415D1"/>
    <w:rsid w:val="00C4167A"/>
    <w:rsid w:val="00C41689"/>
    <w:rsid w:val="00C416B0"/>
    <w:rsid w:val="00C41748"/>
    <w:rsid w:val="00C41781"/>
    <w:rsid w:val="00C41797"/>
    <w:rsid w:val="00C4179E"/>
    <w:rsid w:val="00C417E0"/>
    <w:rsid w:val="00C417F7"/>
    <w:rsid w:val="00C4182A"/>
    <w:rsid w:val="00C418BC"/>
    <w:rsid w:val="00C41947"/>
    <w:rsid w:val="00C41969"/>
    <w:rsid w:val="00C4196E"/>
    <w:rsid w:val="00C419A3"/>
    <w:rsid w:val="00C41A1C"/>
    <w:rsid w:val="00C41A1D"/>
    <w:rsid w:val="00C41A44"/>
    <w:rsid w:val="00C41A54"/>
    <w:rsid w:val="00C41A58"/>
    <w:rsid w:val="00C41A83"/>
    <w:rsid w:val="00C41AA4"/>
    <w:rsid w:val="00C41ADA"/>
    <w:rsid w:val="00C41B4E"/>
    <w:rsid w:val="00C41B4F"/>
    <w:rsid w:val="00C41B92"/>
    <w:rsid w:val="00C41C25"/>
    <w:rsid w:val="00C41C43"/>
    <w:rsid w:val="00C41C5D"/>
    <w:rsid w:val="00C41C7D"/>
    <w:rsid w:val="00C41C8B"/>
    <w:rsid w:val="00C41C95"/>
    <w:rsid w:val="00C41CD4"/>
    <w:rsid w:val="00C41D29"/>
    <w:rsid w:val="00C41D31"/>
    <w:rsid w:val="00C41D6D"/>
    <w:rsid w:val="00C41D78"/>
    <w:rsid w:val="00C41D7E"/>
    <w:rsid w:val="00C41DD8"/>
    <w:rsid w:val="00C41E3D"/>
    <w:rsid w:val="00C41E8C"/>
    <w:rsid w:val="00C41EF4"/>
    <w:rsid w:val="00C41F2C"/>
    <w:rsid w:val="00C41F98"/>
    <w:rsid w:val="00C41FB4"/>
    <w:rsid w:val="00C41FDC"/>
    <w:rsid w:val="00C42004"/>
    <w:rsid w:val="00C42058"/>
    <w:rsid w:val="00C4209D"/>
    <w:rsid w:val="00C420B3"/>
    <w:rsid w:val="00C4214E"/>
    <w:rsid w:val="00C421E4"/>
    <w:rsid w:val="00C42219"/>
    <w:rsid w:val="00C42225"/>
    <w:rsid w:val="00C42226"/>
    <w:rsid w:val="00C42293"/>
    <w:rsid w:val="00C4229D"/>
    <w:rsid w:val="00C42307"/>
    <w:rsid w:val="00C42356"/>
    <w:rsid w:val="00C423BD"/>
    <w:rsid w:val="00C423DE"/>
    <w:rsid w:val="00C423EF"/>
    <w:rsid w:val="00C42410"/>
    <w:rsid w:val="00C42420"/>
    <w:rsid w:val="00C42467"/>
    <w:rsid w:val="00C4246A"/>
    <w:rsid w:val="00C4247E"/>
    <w:rsid w:val="00C4253A"/>
    <w:rsid w:val="00C4255B"/>
    <w:rsid w:val="00C42571"/>
    <w:rsid w:val="00C42572"/>
    <w:rsid w:val="00C42574"/>
    <w:rsid w:val="00C425CA"/>
    <w:rsid w:val="00C425ED"/>
    <w:rsid w:val="00C4260F"/>
    <w:rsid w:val="00C42703"/>
    <w:rsid w:val="00C42720"/>
    <w:rsid w:val="00C427B4"/>
    <w:rsid w:val="00C427CE"/>
    <w:rsid w:val="00C427D8"/>
    <w:rsid w:val="00C427EF"/>
    <w:rsid w:val="00C42828"/>
    <w:rsid w:val="00C42864"/>
    <w:rsid w:val="00C428B4"/>
    <w:rsid w:val="00C428C8"/>
    <w:rsid w:val="00C42925"/>
    <w:rsid w:val="00C4292C"/>
    <w:rsid w:val="00C4295B"/>
    <w:rsid w:val="00C429B5"/>
    <w:rsid w:val="00C429BC"/>
    <w:rsid w:val="00C429CC"/>
    <w:rsid w:val="00C429D0"/>
    <w:rsid w:val="00C42A98"/>
    <w:rsid w:val="00C42A9D"/>
    <w:rsid w:val="00C42B2F"/>
    <w:rsid w:val="00C42B49"/>
    <w:rsid w:val="00C42C3B"/>
    <w:rsid w:val="00C42CE2"/>
    <w:rsid w:val="00C42CF2"/>
    <w:rsid w:val="00C42D25"/>
    <w:rsid w:val="00C42D2A"/>
    <w:rsid w:val="00C42D4A"/>
    <w:rsid w:val="00C42D6C"/>
    <w:rsid w:val="00C42D95"/>
    <w:rsid w:val="00C42DC8"/>
    <w:rsid w:val="00C42E11"/>
    <w:rsid w:val="00C42E44"/>
    <w:rsid w:val="00C42E4B"/>
    <w:rsid w:val="00C42E53"/>
    <w:rsid w:val="00C42E63"/>
    <w:rsid w:val="00C42F23"/>
    <w:rsid w:val="00C42F41"/>
    <w:rsid w:val="00C42F49"/>
    <w:rsid w:val="00C42F97"/>
    <w:rsid w:val="00C42F9B"/>
    <w:rsid w:val="00C42FA0"/>
    <w:rsid w:val="00C42FD7"/>
    <w:rsid w:val="00C4301B"/>
    <w:rsid w:val="00C43043"/>
    <w:rsid w:val="00C430C7"/>
    <w:rsid w:val="00C430DE"/>
    <w:rsid w:val="00C43101"/>
    <w:rsid w:val="00C4310B"/>
    <w:rsid w:val="00C4312B"/>
    <w:rsid w:val="00C43163"/>
    <w:rsid w:val="00C43173"/>
    <w:rsid w:val="00C43195"/>
    <w:rsid w:val="00C431D3"/>
    <w:rsid w:val="00C431D6"/>
    <w:rsid w:val="00C4322F"/>
    <w:rsid w:val="00C4325E"/>
    <w:rsid w:val="00C43263"/>
    <w:rsid w:val="00C43274"/>
    <w:rsid w:val="00C4328F"/>
    <w:rsid w:val="00C432F2"/>
    <w:rsid w:val="00C43316"/>
    <w:rsid w:val="00C4331C"/>
    <w:rsid w:val="00C43328"/>
    <w:rsid w:val="00C4335A"/>
    <w:rsid w:val="00C43362"/>
    <w:rsid w:val="00C43364"/>
    <w:rsid w:val="00C4338A"/>
    <w:rsid w:val="00C433AC"/>
    <w:rsid w:val="00C43408"/>
    <w:rsid w:val="00C43415"/>
    <w:rsid w:val="00C43492"/>
    <w:rsid w:val="00C4349E"/>
    <w:rsid w:val="00C4352A"/>
    <w:rsid w:val="00C4352C"/>
    <w:rsid w:val="00C43578"/>
    <w:rsid w:val="00C4359E"/>
    <w:rsid w:val="00C43616"/>
    <w:rsid w:val="00C4362C"/>
    <w:rsid w:val="00C43644"/>
    <w:rsid w:val="00C4366A"/>
    <w:rsid w:val="00C4369D"/>
    <w:rsid w:val="00C43722"/>
    <w:rsid w:val="00C43750"/>
    <w:rsid w:val="00C437A4"/>
    <w:rsid w:val="00C437B4"/>
    <w:rsid w:val="00C437F0"/>
    <w:rsid w:val="00C4380E"/>
    <w:rsid w:val="00C43839"/>
    <w:rsid w:val="00C4388E"/>
    <w:rsid w:val="00C43946"/>
    <w:rsid w:val="00C43965"/>
    <w:rsid w:val="00C43993"/>
    <w:rsid w:val="00C439C9"/>
    <w:rsid w:val="00C439F2"/>
    <w:rsid w:val="00C439FC"/>
    <w:rsid w:val="00C43A1C"/>
    <w:rsid w:val="00C43A20"/>
    <w:rsid w:val="00C43A45"/>
    <w:rsid w:val="00C43A59"/>
    <w:rsid w:val="00C43A5C"/>
    <w:rsid w:val="00C43A5D"/>
    <w:rsid w:val="00C43A60"/>
    <w:rsid w:val="00C43A98"/>
    <w:rsid w:val="00C43AC9"/>
    <w:rsid w:val="00C43AD9"/>
    <w:rsid w:val="00C43AE3"/>
    <w:rsid w:val="00C43B11"/>
    <w:rsid w:val="00C43B77"/>
    <w:rsid w:val="00C43B9B"/>
    <w:rsid w:val="00C43C1A"/>
    <w:rsid w:val="00C43C53"/>
    <w:rsid w:val="00C43CA5"/>
    <w:rsid w:val="00C43CAC"/>
    <w:rsid w:val="00C43D0C"/>
    <w:rsid w:val="00C43D46"/>
    <w:rsid w:val="00C43EE7"/>
    <w:rsid w:val="00C43F31"/>
    <w:rsid w:val="00C43F36"/>
    <w:rsid w:val="00C43F52"/>
    <w:rsid w:val="00C43F5D"/>
    <w:rsid w:val="00C43F5E"/>
    <w:rsid w:val="00C43FE1"/>
    <w:rsid w:val="00C43FE9"/>
    <w:rsid w:val="00C4402D"/>
    <w:rsid w:val="00C44042"/>
    <w:rsid w:val="00C44049"/>
    <w:rsid w:val="00C44071"/>
    <w:rsid w:val="00C4407C"/>
    <w:rsid w:val="00C4409D"/>
    <w:rsid w:val="00C440A3"/>
    <w:rsid w:val="00C44118"/>
    <w:rsid w:val="00C44148"/>
    <w:rsid w:val="00C4415B"/>
    <w:rsid w:val="00C4419A"/>
    <w:rsid w:val="00C441B9"/>
    <w:rsid w:val="00C441FC"/>
    <w:rsid w:val="00C44233"/>
    <w:rsid w:val="00C442CB"/>
    <w:rsid w:val="00C442D7"/>
    <w:rsid w:val="00C4433D"/>
    <w:rsid w:val="00C4434B"/>
    <w:rsid w:val="00C443BE"/>
    <w:rsid w:val="00C4441E"/>
    <w:rsid w:val="00C444CC"/>
    <w:rsid w:val="00C444D8"/>
    <w:rsid w:val="00C444FE"/>
    <w:rsid w:val="00C44500"/>
    <w:rsid w:val="00C44523"/>
    <w:rsid w:val="00C44568"/>
    <w:rsid w:val="00C44573"/>
    <w:rsid w:val="00C445D0"/>
    <w:rsid w:val="00C445F5"/>
    <w:rsid w:val="00C446A0"/>
    <w:rsid w:val="00C446D5"/>
    <w:rsid w:val="00C446ED"/>
    <w:rsid w:val="00C44733"/>
    <w:rsid w:val="00C4475B"/>
    <w:rsid w:val="00C44781"/>
    <w:rsid w:val="00C44795"/>
    <w:rsid w:val="00C447AB"/>
    <w:rsid w:val="00C447B9"/>
    <w:rsid w:val="00C44807"/>
    <w:rsid w:val="00C4482B"/>
    <w:rsid w:val="00C44885"/>
    <w:rsid w:val="00C44888"/>
    <w:rsid w:val="00C4489C"/>
    <w:rsid w:val="00C4490C"/>
    <w:rsid w:val="00C4499D"/>
    <w:rsid w:val="00C449AA"/>
    <w:rsid w:val="00C449D6"/>
    <w:rsid w:val="00C44A4E"/>
    <w:rsid w:val="00C44A6F"/>
    <w:rsid w:val="00C44A9A"/>
    <w:rsid w:val="00C44AAB"/>
    <w:rsid w:val="00C44AC2"/>
    <w:rsid w:val="00C44B23"/>
    <w:rsid w:val="00C44B31"/>
    <w:rsid w:val="00C44B55"/>
    <w:rsid w:val="00C44B5F"/>
    <w:rsid w:val="00C44B8F"/>
    <w:rsid w:val="00C44BC9"/>
    <w:rsid w:val="00C44BF8"/>
    <w:rsid w:val="00C44BFD"/>
    <w:rsid w:val="00C44C24"/>
    <w:rsid w:val="00C44C52"/>
    <w:rsid w:val="00C44C65"/>
    <w:rsid w:val="00C44C96"/>
    <w:rsid w:val="00C44CA1"/>
    <w:rsid w:val="00C44CB3"/>
    <w:rsid w:val="00C44D0A"/>
    <w:rsid w:val="00C44D32"/>
    <w:rsid w:val="00C44D6F"/>
    <w:rsid w:val="00C44DBE"/>
    <w:rsid w:val="00C44DD7"/>
    <w:rsid w:val="00C44E65"/>
    <w:rsid w:val="00C44E89"/>
    <w:rsid w:val="00C44EBD"/>
    <w:rsid w:val="00C44F0F"/>
    <w:rsid w:val="00C44F38"/>
    <w:rsid w:val="00C44F59"/>
    <w:rsid w:val="00C44F5B"/>
    <w:rsid w:val="00C44FAC"/>
    <w:rsid w:val="00C450B1"/>
    <w:rsid w:val="00C450D6"/>
    <w:rsid w:val="00C45122"/>
    <w:rsid w:val="00C4516A"/>
    <w:rsid w:val="00C4517B"/>
    <w:rsid w:val="00C45184"/>
    <w:rsid w:val="00C451CD"/>
    <w:rsid w:val="00C451D7"/>
    <w:rsid w:val="00C45203"/>
    <w:rsid w:val="00C45206"/>
    <w:rsid w:val="00C45221"/>
    <w:rsid w:val="00C45225"/>
    <w:rsid w:val="00C4525F"/>
    <w:rsid w:val="00C45274"/>
    <w:rsid w:val="00C452AC"/>
    <w:rsid w:val="00C452C0"/>
    <w:rsid w:val="00C45335"/>
    <w:rsid w:val="00C45364"/>
    <w:rsid w:val="00C453CB"/>
    <w:rsid w:val="00C453D1"/>
    <w:rsid w:val="00C4542E"/>
    <w:rsid w:val="00C45451"/>
    <w:rsid w:val="00C4545C"/>
    <w:rsid w:val="00C4545F"/>
    <w:rsid w:val="00C45497"/>
    <w:rsid w:val="00C454C5"/>
    <w:rsid w:val="00C454C9"/>
    <w:rsid w:val="00C454CE"/>
    <w:rsid w:val="00C454F1"/>
    <w:rsid w:val="00C45506"/>
    <w:rsid w:val="00C45517"/>
    <w:rsid w:val="00C45541"/>
    <w:rsid w:val="00C45542"/>
    <w:rsid w:val="00C45544"/>
    <w:rsid w:val="00C45557"/>
    <w:rsid w:val="00C45592"/>
    <w:rsid w:val="00C4562E"/>
    <w:rsid w:val="00C45664"/>
    <w:rsid w:val="00C456AF"/>
    <w:rsid w:val="00C456F5"/>
    <w:rsid w:val="00C456FB"/>
    <w:rsid w:val="00C4579B"/>
    <w:rsid w:val="00C457BB"/>
    <w:rsid w:val="00C457DC"/>
    <w:rsid w:val="00C457E7"/>
    <w:rsid w:val="00C45829"/>
    <w:rsid w:val="00C458BC"/>
    <w:rsid w:val="00C45926"/>
    <w:rsid w:val="00C4599D"/>
    <w:rsid w:val="00C459B5"/>
    <w:rsid w:val="00C459F1"/>
    <w:rsid w:val="00C45A34"/>
    <w:rsid w:val="00C45A77"/>
    <w:rsid w:val="00C45AB9"/>
    <w:rsid w:val="00C45AC9"/>
    <w:rsid w:val="00C45B05"/>
    <w:rsid w:val="00C45B26"/>
    <w:rsid w:val="00C45B9D"/>
    <w:rsid w:val="00C45BEA"/>
    <w:rsid w:val="00C45BEC"/>
    <w:rsid w:val="00C45C2A"/>
    <w:rsid w:val="00C45C78"/>
    <w:rsid w:val="00C45C8B"/>
    <w:rsid w:val="00C45CC1"/>
    <w:rsid w:val="00C45CD8"/>
    <w:rsid w:val="00C45CEF"/>
    <w:rsid w:val="00C45D10"/>
    <w:rsid w:val="00C45D12"/>
    <w:rsid w:val="00C45D2D"/>
    <w:rsid w:val="00C45D41"/>
    <w:rsid w:val="00C45D76"/>
    <w:rsid w:val="00C45DEC"/>
    <w:rsid w:val="00C45E5A"/>
    <w:rsid w:val="00C45E64"/>
    <w:rsid w:val="00C45E6F"/>
    <w:rsid w:val="00C45E9E"/>
    <w:rsid w:val="00C45EC0"/>
    <w:rsid w:val="00C45ED4"/>
    <w:rsid w:val="00C45F16"/>
    <w:rsid w:val="00C45F2D"/>
    <w:rsid w:val="00C45F70"/>
    <w:rsid w:val="00C45FD7"/>
    <w:rsid w:val="00C45FDF"/>
    <w:rsid w:val="00C46004"/>
    <w:rsid w:val="00C46027"/>
    <w:rsid w:val="00C460E6"/>
    <w:rsid w:val="00C46107"/>
    <w:rsid w:val="00C4614A"/>
    <w:rsid w:val="00C4614E"/>
    <w:rsid w:val="00C46190"/>
    <w:rsid w:val="00C461F7"/>
    <w:rsid w:val="00C46236"/>
    <w:rsid w:val="00C4623A"/>
    <w:rsid w:val="00C46264"/>
    <w:rsid w:val="00C4627B"/>
    <w:rsid w:val="00C462F9"/>
    <w:rsid w:val="00C46309"/>
    <w:rsid w:val="00C46346"/>
    <w:rsid w:val="00C4640D"/>
    <w:rsid w:val="00C46413"/>
    <w:rsid w:val="00C46421"/>
    <w:rsid w:val="00C4643B"/>
    <w:rsid w:val="00C4644B"/>
    <w:rsid w:val="00C46496"/>
    <w:rsid w:val="00C464B3"/>
    <w:rsid w:val="00C465B2"/>
    <w:rsid w:val="00C46662"/>
    <w:rsid w:val="00C46680"/>
    <w:rsid w:val="00C46687"/>
    <w:rsid w:val="00C46693"/>
    <w:rsid w:val="00C4669D"/>
    <w:rsid w:val="00C466B8"/>
    <w:rsid w:val="00C466C5"/>
    <w:rsid w:val="00C466D1"/>
    <w:rsid w:val="00C46811"/>
    <w:rsid w:val="00C4686F"/>
    <w:rsid w:val="00C46887"/>
    <w:rsid w:val="00C46895"/>
    <w:rsid w:val="00C468F4"/>
    <w:rsid w:val="00C4690C"/>
    <w:rsid w:val="00C4690D"/>
    <w:rsid w:val="00C46910"/>
    <w:rsid w:val="00C4693E"/>
    <w:rsid w:val="00C46956"/>
    <w:rsid w:val="00C469A7"/>
    <w:rsid w:val="00C469C2"/>
    <w:rsid w:val="00C469DF"/>
    <w:rsid w:val="00C46A13"/>
    <w:rsid w:val="00C46A95"/>
    <w:rsid w:val="00C46AB3"/>
    <w:rsid w:val="00C46BF1"/>
    <w:rsid w:val="00C46C26"/>
    <w:rsid w:val="00C46C86"/>
    <w:rsid w:val="00C46CEF"/>
    <w:rsid w:val="00C46D18"/>
    <w:rsid w:val="00C46D1A"/>
    <w:rsid w:val="00C46D25"/>
    <w:rsid w:val="00C46D2E"/>
    <w:rsid w:val="00C46D37"/>
    <w:rsid w:val="00C46DEB"/>
    <w:rsid w:val="00C46E2A"/>
    <w:rsid w:val="00C46E30"/>
    <w:rsid w:val="00C46E41"/>
    <w:rsid w:val="00C46E5C"/>
    <w:rsid w:val="00C46E6A"/>
    <w:rsid w:val="00C46E88"/>
    <w:rsid w:val="00C46ECF"/>
    <w:rsid w:val="00C46F3A"/>
    <w:rsid w:val="00C46F55"/>
    <w:rsid w:val="00C46F5C"/>
    <w:rsid w:val="00C46F6A"/>
    <w:rsid w:val="00C46F70"/>
    <w:rsid w:val="00C46F9E"/>
    <w:rsid w:val="00C46FEE"/>
    <w:rsid w:val="00C47015"/>
    <w:rsid w:val="00C470AC"/>
    <w:rsid w:val="00C470AF"/>
    <w:rsid w:val="00C471D6"/>
    <w:rsid w:val="00C471E9"/>
    <w:rsid w:val="00C47234"/>
    <w:rsid w:val="00C472AA"/>
    <w:rsid w:val="00C472D4"/>
    <w:rsid w:val="00C47302"/>
    <w:rsid w:val="00C473B2"/>
    <w:rsid w:val="00C473DE"/>
    <w:rsid w:val="00C47454"/>
    <w:rsid w:val="00C4746F"/>
    <w:rsid w:val="00C47477"/>
    <w:rsid w:val="00C4747D"/>
    <w:rsid w:val="00C4748A"/>
    <w:rsid w:val="00C4748D"/>
    <w:rsid w:val="00C474AC"/>
    <w:rsid w:val="00C474E0"/>
    <w:rsid w:val="00C474F6"/>
    <w:rsid w:val="00C47564"/>
    <w:rsid w:val="00C4756B"/>
    <w:rsid w:val="00C47598"/>
    <w:rsid w:val="00C475BB"/>
    <w:rsid w:val="00C475C9"/>
    <w:rsid w:val="00C475FC"/>
    <w:rsid w:val="00C4760A"/>
    <w:rsid w:val="00C476EE"/>
    <w:rsid w:val="00C47711"/>
    <w:rsid w:val="00C47732"/>
    <w:rsid w:val="00C4774F"/>
    <w:rsid w:val="00C47762"/>
    <w:rsid w:val="00C477A7"/>
    <w:rsid w:val="00C477CB"/>
    <w:rsid w:val="00C477DB"/>
    <w:rsid w:val="00C477FB"/>
    <w:rsid w:val="00C4784C"/>
    <w:rsid w:val="00C4785A"/>
    <w:rsid w:val="00C47872"/>
    <w:rsid w:val="00C478B9"/>
    <w:rsid w:val="00C478D8"/>
    <w:rsid w:val="00C478E2"/>
    <w:rsid w:val="00C47959"/>
    <w:rsid w:val="00C47984"/>
    <w:rsid w:val="00C479B4"/>
    <w:rsid w:val="00C479C3"/>
    <w:rsid w:val="00C479F9"/>
    <w:rsid w:val="00C479FC"/>
    <w:rsid w:val="00C47A32"/>
    <w:rsid w:val="00C47A8E"/>
    <w:rsid w:val="00C47AA7"/>
    <w:rsid w:val="00C47ABE"/>
    <w:rsid w:val="00C47AC8"/>
    <w:rsid w:val="00C47AE0"/>
    <w:rsid w:val="00C47B0E"/>
    <w:rsid w:val="00C47B8D"/>
    <w:rsid w:val="00C47BF4"/>
    <w:rsid w:val="00C47C4A"/>
    <w:rsid w:val="00C47CE5"/>
    <w:rsid w:val="00C47CFB"/>
    <w:rsid w:val="00C47D13"/>
    <w:rsid w:val="00C47D25"/>
    <w:rsid w:val="00C47D2B"/>
    <w:rsid w:val="00C47D3D"/>
    <w:rsid w:val="00C47D53"/>
    <w:rsid w:val="00C47DB4"/>
    <w:rsid w:val="00C47DEB"/>
    <w:rsid w:val="00C47E05"/>
    <w:rsid w:val="00C47E51"/>
    <w:rsid w:val="00C47EF1"/>
    <w:rsid w:val="00C47F01"/>
    <w:rsid w:val="00C47F08"/>
    <w:rsid w:val="00C47F73"/>
    <w:rsid w:val="00C47F7D"/>
    <w:rsid w:val="00C50007"/>
    <w:rsid w:val="00C50029"/>
    <w:rsid w:val="00C5007B"/>
    <w:rsid w:val="00C500C1"/>
    <w:rsid w:val="00C50195"/>
    <w:rsid w:val="00C501B2"/>
    <w:rsid w:val="00C50239"/>
    <w:rsid w:val="00C50250"/>
    <w:rsid w:val="00C5025D"/>
    <w:rsid w:val="00C50325"/>
    <w:rsid w:val="00C50336"/>
    <w:rsid w:val="00C50343"/>
    <w:rsid w:val="00C50357"/>
    <w:rsid w:val="00C503DA"/>
    <w:rsid w:val="00C503DD"/>
    <w:rsid w:val="00C50430"/>
    <w:rsid w:val="00C504A8"/>
    <w:rsid w:val="00C504C9"/>
    <w:rsid w:val="00C5051A"/>
    <w:rsid w:val="00C50534"/>
    <w:rsid w:val="00C50536"/>
    <w:rsid w:val="00C50630"/>
    <w:rsid w:val="00C50638"/>
    <w:rsid w:val="00C50653"/>
    <w:rsid w:val="00C506E6"/>
    <w:rsid w:val="00C5074E"/>
    <w:rsid w:val="00C5076F"/>
    <w:rsid w:val="00C5081E"/>
    <w:rsid w:val="00C5086D"/>
    <w:rsid w:val="00C5087A"/>
    <w:rsid w:val="00C50882"/>
    <w:rsid w:val="00C508D3"/>
    <w:rsid w:val="00C50902"/>
    <w:rsid w:val="00C50908"/>
    <w:rsid w:val="00C5093B"/>
    <w:rsid w:val="00C509C4"/>
    <w:rsid w:val="00C50A1F"/>
    <w:rsid w:val="00C50A22"/>
    <w:rsid w:val="00C50A3E"/>
    <w:rsid w:val="00C50A54"/>
    <w:rsid w:val="00C50A60"/>
    <w:rsid w:val="00C50AA3"/>
    <w:rsid w:val="00C50ABC"/>
    <w:rsid w:val="00C50AD6"/>
    <w:rsid w:val="00C50B3E"/>
    <w:rsid w:val="00C50B57"/>
    <w:rsid w:val="00C50B7E"/>
    <w:rsid w:val="00C50B99"/>
    <w:rsid w:val="00C50BDB"/>
    <w:rsid w:val="00C50C02"/>
    <w:rsid w:val="00C50C83"/>
    <w:rsid w:val="00C50C9A"/>
    <w:rsid w:val="00C50CCC"/>
    <w:rsid w:val="00C50CDE"/>
    <w:rsid w:val="00C50CF4"/>
    <w:rsid w:val="00C50D37"/>
    <w:rsid w:val="00C50D3C"/>
    <w:rsid w:val="00C50D88"/>
    <w:rsid w:val="00C50DDA"/>
    <w:rsid w:val="00C50E58"/>
    <w:rsid w:val="00C50EF0"/>
    <w:rsid w:val="00C50F02"/>
    <w:rsid w:val="00C50FB9"/>
    <w:rsid w:val="00C50FC2"/>
    <w:rsid w:val="00C50FEA"/>
    <w:rsid w:val="00C5100C"/>
    <w:rsid w:val="00C5101A"/>
    <w:rsid w:val="00C51056"/>
    <w:rsid w:val="00C5106D"/>
    <w:rsid w:val="00C510A8"/>
    <w:rsid w:val="00C510AB"/>
    <w:rsid w:val="00C510BB"/>
    <w:rsid w:val="00C51151"/>
    <w:rsid w:val="00C51158"/>
    <w:rsid w:val="00C51191"/>
    <w:rsid w:val="00C511B1"/>
    <w:rsid w:val="00C511BC"/>
    <w:rsid w:val="00C51214"/>
    <w:rsid w:val="00C5122F"/>
    <w:rsid w:val="00C5123D"/>
    <w:rsid w:val="00C51245"/>
    <w:rsid w:val="00C51290"/>
    <w:rsid w:val="00C51294"/>
    <w:rsid w:val="00C5131A"/>
    <w:rsid w:val="00C51420"/>
    <w:rsid w:val="00C5142F"/>
    <w:rsid w:val="00C51472"/>
    <w:rsid w:val="00C51496"/>
    <w:rsid w:val="00C514D0"/>
    <w:rsid w:val="00C514D8"/>
    <w:rsid w:val="00C514E2"/>
    <w:rsid w:val="00C514FE"/>
    <w:rsid w:val="00C51524"/>
    <w:rsid w:val="00C5153D"/>
    <w:rsid w:val="00C51564"/>
    <w:rsid w:val="00C515E1"/>
    <w:rsid w:val="00C51622"/>
    <w:rsid w:val="00C5162E"/>
    <w:rsid w:val="00C51639"/>
    <w:rsid w:val="00C5164E"/>
    <w:rsid w:val="00C51676"/>
    <w:rsid w:val="00C516D8"/>
    <w:rsid w:val="00C516ED"/>
    <w:rsid w:val="00C5170E"/>
    <w:rsid w:val="00C51723"/>
    <w:rsid w:val="00C51732"/>
    <w:rsid w:val="00C51790"/>
    <w:rsid w:val="00C517BC"/>
    <w:rsid w:val="00C517CF"/>
    <w:rsid w:val="00C51801"/>
    <w:rsid w:val="00C518A3"/>
    <w:rsid w:val="00C518E9"/>
    <w:rsid w:val="00C518FC"/>
    <w:rsid w:val="00C5197D"/>
    <w:rsid w:val="00C519EF"/>
    <w:rsid w:val="00C519F0"/>
    <w:rsid w:val="00C51A4D"/>
    <w:rsid w:val="00C51A74"/>
    <w:rsid w:val="00C51A78"/>
    <w:rsid w:val="00C51A7C"/>
    <w:rsid w:val="00C51A95"/>
    <w:rsid w:val="00C51AB0"/>
    <w:rsid w:val="00C51AB3"/>
    <w:rsid w:val="00C51ABA"/>
    <w:rsid w:val="00C51AD2"/>
    <w:rsid w:val="00C51B2D"/>
    <w:rsid w:val="00C51B52"/>
    <w:rsid w:val="00C51B6E"/>
    <w:rsid w:val="00C51B9D"/>
    <w:rsid w:val="00C51BDF"/>
    <w:rsid w:val="00C51C31"/>
    <w:rsid w:val="00C51C4F"/>
    <w:rsid w:val="00C51C9D"/>
    <w:rsid w:val="00C51CAD"/>
    <w:rsid w:val="00C51CCC"/>
    <w:rsid w:val="00C51CE9"/>
    <w:rsid w:val="00C51D20"/>
    <w:rsid w:val="00C51D41"/>
    <w:rsid w:val="00C51D4C"/>
    <w:rsid w:val="00C51D7F"/>
    <w:rsid w:val="00C51D80"/>
    <w:rsid w:val="00C51E12"/>
    <w:rsid w:val="00C51E22"/>
    <w:rsid w:val="00C51E39"/>
    <w:rsid w:val="00C51E43"/>
    <w:rsid w:val="00C51E55"/>
    <w:rsid w:val="00C51E69"/>
    <w:rsid w:val="00C51EA4"/>
    <w:rsid w:val="00C51EB3"/>
    <w:rsid w:val="00C51EC0"/>
    <w:rsid w:val="00C51ED0"/>
    <w:rsid w:val="00C51F86"/>
    <w:rsid w:val="00C51FB3"/>
    <w:rsid w:val="00C51FCB"/>
    <w:rsid w:val="00C51FD1"/>
    <w:rsid w:val="00C52032"/>
    <w:rsid w:val="00C52037"/>
    <w:rsid w:val="00C520C4"/>
    <w:rsid w:val="00C520D9"/>
    <w:rsid w:val="00C520FB"/>
    <w:rsid w:val="00C5214E"/>
    <w:rsid w:val="00C52178"/>
    <w:rsid w:val="00C52186"/>
    <w:rsid w:val="00C521BD"/>
    <w:rsid w:val="00C521DA"/>
    <w:rsid w:val="00C52200"/>
    <w:rsid w:val="00C52313"/>
    <w:rsid w:val="00C52351"/>
    <w:rsid w:val="00C523C9"/>
    <w:rsid w:val="00C52402"/>
    <w:rsid w:val="00C5247F"/>
    <w:rsid w:val="00C524B3"/>
    <w:rsid w:val="00C524D2"/>
    <w:rsid w:val="00C524F4"/>
    <w:rsid w:val="00C52537"/>
    <w:rsid w:val="00C52540"/>
    <w:rsid w:val="00C5254A"/>
    <w:rsid w:val="00C5254E"/>
    <w:rsid w:val="00C52574"/>
    <w:rsid w:val="00C525DC"/>
    <w:rsid w:val="00C525F8"/>
    <w:rsid w:val="00C5262F"/>
    <w:rsid w:val="00C5269D"/>
    <w:rsid w:val="00C526A5"/>
    <w:rsid w:val="00C526FC"/>
    <w:rsid w:val="00C52703"/>
    <w:rsid w:val="00C5271A"/>
    <w:rsid w:val="00C5277E"/>
    <w:rsid w:val="00C527DE"/>
    <w:rsid w:val="00C527E7"/>
    <w:rsid w:val="00C52808"/>
    <w:rsid w:val="00C52829"/>
    <w:rsid w:val="00C52838"/>
    <w:rsid w:val="00C5286E"/>
    <w:rsid w:val="00C528A8"/>
    <w:rsid w:val="00C528CD"/>
    <w:rsid w:val="00C528D4"/>
    <w:rsid w:val="00C52959"/>
    <w:rsid w:val="00C52993"/>
    <w:rsid w:val="00C52A06"/>
    <w:rsid w:val="00C52A33"/>
    <w:rsid w:val="00C52A5A"/>
    <w:rsid w:val="00C52A5C"/>
    <w:rsid w:val="00C52A90"/>
    <w:rsid w:val="00C52AA2"/>
    <w:rsid w:val="00C52B19"/>
    <w:rsid w:val="00C52B41"/>
    <w:rsid w:val="00C52B55"/>
    <w:rsid w:val="00C52B9F"/>
    <w:rsid w:val="00C52BA2"/>
    <w:rsid w:val="00C52BD7"/>
    <w:rsid w:val="00C52BF5"/>
    <w:rsid w:val="00C52C1B"/>
    <w:rsid w:val="00C52C1F"/>
    <w:rsid w:val="00C52C48"/>
    <w:rsid w:val="00C52C9B"/>
    <w:rsid w:val="00C52D09"/>
    <w:rsid w:val="00C52D54"/>
    <w:rsid w:val="00C52D72"/>
    <w:rsid w:val="00C52D8E"/>
    <w:rsid w:val="00C52D98"/>
    <w:rsid w:val="00C52DED"/>
    <w:rsid w:val="00C52E00"/>
    <w:rsid w:val="00C52E14"/>
    <w:rsid w:val="00C52E26"/>
    <w:rsid w:val="00C52E57"/>
    <w:rsid w:val="00C52E6F"/>
    <w:rsid w:val="00C52E9F"/>
    <w:rsid w:val="00C52ECE"/>
    <w:rsid w:val="00C52EF3"/>
    <w:rsid w:val="00C53005"/>
    <w:rsid w:val="00C53097"/>
    <w:rsid w:val="00C530CD"/>
    <w:rsid w:val="00C530FC"/>
    <w:rsid w:val="00C5316E"/>
    <w:rsid w:val="00C5317F"/>
    <w:rsid w:val="00C531E1"/>
    <w:rsid w:val="00C53221"/>
    <w:rsid w:val="00C5323F"/>
    <w:rsid w:val="00C5324E"/>
    <w:rsid w:val="00C5329B"/>
    <w:rsid w:val="00C532EA"/>
    <w:rsid w:val="00C53317"/>
    <w:rsid w:val="00C533BA"/>
    <w:rsid w:val="00C533C3"/>
    <w:rsid w:val="00C53436"/>
    <w:rsid w:val="00C534C8"/>
    <w:rsid w:val="00C534E5"/>
    <w:rsid w:val="00C53554"/>
    <w:rsid w:val="00C53571"/>
    <w:rsid w:val="00C535E4"/>
    <w:rsid w:val="00C53642"/>
    <w:rsid w:val="00C536BE"/>
    <w:rsid w:val="00C536CA"/>
    <w:rsid w:val="00C5373A"/>
    <w:rsid w:val="00C53806"/>
    <w:rsid w:val="00C53846"/>
    <w:rsid w:val="00C5385C"/>
    <w:rsid w:val="00C538A6"/>
    <w:rsid w:val="00C538F9"/>
    <w:rsid w:val="00C53950"/>
    <w:rsid w:val="00C5397F"/>
    <w:rsid w:val="00C539BB"/>
    <w:rsid w:val="00C539F5"/>
    <w:rsid w:val="00C53AF8"/>
    <w:rsid w:val="00C53B31"/>
    <w:rsid w:val="00C53B4F"/>
    <w:rsid w:val="00C53B65"/>
    <w:rsid w:val="00C53BCB"/>
    <w:rsid w:val="00C53BD0"/>
    <w:rsid w:val="00C53BE7"/>
    <w:rsid w:val="00C53BEA"/>
    <w:rsid w:val="00C53C1D"/>
    <w:rsid w:val="00C53C63"/>
    <w:rsid w:val="00C53C77"/>
    <w:rsid w:val="00C53C79"/>
    <w:rsid w:val="00C53CA8"/>
    <w:rsid w:val="00C53CBC"/>
    <w:rsid w:val="00C53CBF"/>
    <w:rsid w:val="00C53D42"/>
    <w:rsid w:val="00C53D59"/>
    <w:rsid w:val="00C53D95"/>
    <w:rsid w:val="00C53DED"/>
    <w:rsid w:val="00C53E60"/>
    <w:rsid w:val="00C53E88"/>
    <w:rsid w:val="00C53EA5"/>
    <w:rsid w:val="00C53EFB"/>
    <w:rsid w:val="00C53F18"/>
    <w:rsid w:val="00C53F49"/>
    <w:rsid w:val="00C53FB5"/>
    <w:rsid w:val="00C53FF0"/>
    <w:rsid w:val="00C5400C"/>
    <w:rsid w:val="00C54024"/>
    <w:rsid w:val="00C54026"/>
    <w:rsid w:val="00C5405D"/>
    <w:rsid w:val="00C54080"/>
    <w:rsid w:val="00C54187"/>
    <w:rsid w:val="00C541BF"/>
    <w:rsid w:val="00C541D5"/>
    <w:rsid w:val="00C541E2"/>
    <w:rsid w:val="00C54290"/>
    <w:rsid w:val="00C542D4"/>
    <w:rsid w:val="00C54360"/>
    <w:rsid w:val="00C544BA"/>
    <w:rsid w:val="00C544F5"/>
    <w:rsid w:val="00C54514"/>
    <w:rsid w:val="00C54530"/>
    <w:rsid w:val="00C5454A"/>
    <w:rsid w:val="00C5455F"/>
    <w:rsid w:val="00C54582"/>
    <w:rsid w:val="00C545A4"/>
    <w:rsid w:val="00C545DB"/>
    <w:rsid w:val="00C545E2"/>
    <w:rsid w:val="00C54687"/>
    <w:rsid w:val="00C5468E"/>
    <w:rsid w:val="00C54692"/>
    <w:rsid w:val="00C546AE"/>
    <w:rsid w:val="00C546D9"/>
    <w:rsid w:val="00C546E4"/>
    <w:rsid w:val="00C54793"/>
    <w:rsid w:val="00C547B0"/>
    <w:rsid w:val="00C547BF"/>
    <w:rsid w:val="00C547C8"/>
    <w:rsid w:val="00C547FC"/>
    <w:rsid w:val="00C5485F"/>
    <w:rsid w:val="00C54898"/>
    <w:rsid w:val="00C548C5"/>
    <w:rsid w:val="00C548DC"/>
    <w:rsid w:val="00C548DE"/>
    <w:rsid w:val="00C548F6"/>
    <w:rsid w:val="00C54984"/>
    <w:rsid w:val="00C5498C"/>
    <w:rsid w:val="00C5498F"/>
    <w:rsid w:val="00C549B4"/>
    <w:rsid w:val="00C54A45"/>
    <w:rsid w:val="00C54A6D"/>
    <w:rsid w:val="00C54B0B"/>
    <w:rsid w:val="00C54B28"/>
    <w:rsid w:val="00C54B2D"/>
    <w:rsid w:val="00C54B3D"/>
    <w:rsid w:val="00C54B8B"/>
    <w:rsid w:val="00C54BD3"/>
    <w:rsid w:val="00C54BEB"/>
    <w:rsid w:val="00C54C16"/>
    <w:rsid w:val="00C54C32"/>
    <w:rsid w:val="00C54C98"/>
    <w:rsid w:val="00C54CE7"/>
    <w:rsid w:val="00C54D0E"/>
    <w:rsid w:val="00C54D6D"/>
    <w:rsid w:val="00C54D6F"/>
    <w:rsid w:val="00C54D76"/>
    <w:rsid w:val="00C54DBD"/>
    <w:rsid w:val="00C54DC1"/>
    <w:rsid w:val="00C54E05"/>
    <w:rsid w:val="00C54E0C"/>
    <w:rsid w:val="00C54E1D"/>
    <w:rsid w:val="00C54E24"/>
    <w:rsid w:val="00C54E39"/>
    <w:rsid w:val="00C54E78"/>
    <w:rsid w:val="00C54EB9"/>
    <w:rsid w:val="00C54EC5"/>
    <w:rsid w:val="00C54EFC"/>
    <w:rsid w:val="00C54F23"/>
    <w:rsid w:val="00C54F27"/>
    <w:rsid w:val="00C54F48"/>
    <w:rsid w:val="00C54FF9"/>
    <w:rsid w:val="00C55054"/>
    <w:rsid w:val="00C55064"/>
    <w:rsid w:val="00C55078"/>
    <w:rsid w:val="00C5507A"/>
    <w:rsid w:val="00C55082"/>
    <w:rsid w:val="00C5508E"/>
    <w:rsid w:val="00C5509F"/>
    <w:rsid w:val="00C550EB"/>
    <w:rsid w:val="00C5512C"/>
    <w:rsid w:val="00C55136"/>
    <w:rsid w:val="00C5515B"/>
    <w:rsid w:val="00C5517C"/>
    <w:rsid w:val="00C5526C"/>
    <w:rsid w:val="00C552D8"/>
    <w:rsid w:val="00C55329"/>
    <w:rsid w:val="00C55337"/>
    <w:rsid w:val="00C5533E"/>
    <w:rsid w:val="00C55352"/>
    <w:rsid w:val="00C55391"/>
    <w:rsid w:val="00C553A1"/>
    <w:rsid w:val="00C553B4"/>
    <w:rsid w:val="00C553CA"/>
    <w:rsid w:val="00C553FC"/>
    <w:rsid w:val="00C55408"/>
    <w:rsid w:val="00C55429"/>
    <w:rsid w:val="00C55444"/>
    <w:rsid w:val="00C5547E"/>
    <w:rsid w:val="00C55480"/>
    <w:rsid w:val="00C554A8"/>
    <w:rsid w:val="00C554AD"/>
    <w:rsid w:val="00C554E5"/>
    <w:rsid w:val="00C55525"/>
    <w:rsid w:val="00C5554D"/>
    <w:rsid w:val="00C55584"/>
    <w:rsid w:val="00C55610"/>
    <w:rsid w:val="00C5563C"/>
    <w:rsid w:val="00C556CF"/>
    <w:rsid w:val="00C556D6"/>
    <w:rsid w:val="00C556ED"/>
    <w:rsid w:val="00C55749"/>
    <w:rsid w:val="00C55755"/>
    <w:rsid w:val="00C55795"/>
    <w:rsid w:val="00C557A4"/>
    <w:rsid w:val="00C557FC"/>
    <w:rsid w:val="00C558BC"/>
    <w:rsid w:val="00C558D5"/>
    <w:rsid w:val="00C558E9"/>
    <w:rsid w:val="00C559B1"/>
    <w:rsid w:val="00C559E7"/>
    <w:rsid w:val="00C55A05"/>
    <w:rsid w:val="00C55A66"/>
    <w:rsid w:val="00C55AA4"/>
    <w:rsid w:val="00C55AB5"/>
    <w:rsid w:val="00C55ABD"/>
    <w:rsid w:val="00C55B2D"/>
    <w:rsid w:val="00C55B57"/>
    <w:rsid w:val="00C55B66"/>
    <w:rsid w:val="00C55B78"/>
    <w:rsid w:val="00C55B88"/>
    <w:rsid w:val="00C55BB7"/>
    <w:rsid w:val="00C55BDD"/>
    <w:rsid w:val="00C55C68"/>
    <w:rsid w:val="00C55C86"/>
    <w:rsid w:val="00C55C87"/>
    <w:rsid w:val="00C55C88"/>
    <w:rsid w:val="00C55C8E"/>
    <w:rsid w:val="00C55C9B"/>
    <w:rsid w:val="00C55CA5"/>
    <w:rsid w:val="00C55CEB"/>
    <w:rsid w:val="00C55CF5"/>
    <w:rsid w:val="00C55D1A"/>
    <w:rsid w:val="00C55D3F"/>
    <w:rsid w:val="00C55D4C"/>
    <w:rsid w:val="00C55D56"/>
    <w:rsid w:val="00C55D87"/>
    <w:rsid w:val="00C55D99"/>
    <w:rsid w:val="00C55DC5"/>
    <w:rsid w:val="00C55E17"/>
    <w:rsid w:val="00C55E31"/>
    <w:rsid w:val="00C55E56"/>
    <w:rsid w:val="00C55EE1"/>
    <w:rsid w:val="00C55F37"/>
    <w:rsid w:val="00C55F3A"/>
    <w:rsid w:val="00C55F70"/>
    <w:rsid w:val="00C55F8E"/>
    <w:rsid w:val="00C55FB2"/>
    <w:rsid w:val="00C56005"/>
    <w:rsid w:val="00C56029"/>
    <w:rsid w:val="00C56046"/>
    <w:rsid w:val="00C56130"/>
    <w:rsid w:val="00C5617B"/>
    <w:rsid w:val="00C561B0"/>
    <w:rsid w:val="00C56201"/>
    <w:rsid w:val="00C5625E"/>
    <w:rsid w:val="00C562B1"/>
    <w:rsid w:val="00C562B6"/>
    <w:rsid w:val="00C562D5"/>
    <w:rsid w:val="00C562F6"/>
    <w:rsid w:val="00C56305"/>
    <w:rsid w:val="00C56313"/>
    <w:rsid w:val="00C56320"/>
    <w:rsid w:val="00C56323"/>
    <w:rsid w:val="00C5632D"/>
    <w:rsid w:val="00C56358"/>
    <w:rsid w:val="00C56394"/>
    <w:rsid w:val="00C563F1"/>
    <w:rsid w:val="00C56464"/>
    <w:rsid w:val="00C56474"/>
    <w:rsid w:val="00C56480"/>
    <w:rsid w:val="00C564C5"/>
    <w:rsid w:val="00C564C9"/>
    <w:rsid w:val="00C564CF"/>
    <w:rsid w:val="00C564D4"/>
    <w:rsid w:val="00C5650B"/>
    <w:rsid w:val="00C56520"/>
    <w:rsid w:val="00C56586"/>
    <w:rsid w:val="00C565B0"/>
    <w:rsid w:val="00C5662D"/>
    <w:rsid w:val="00C5663F"/>
    <w:rsid w:val="00C56670"/>
    <w:rsid w:val="00C56676"/>
    <w:rsid w:val="00C5667F"/>
    <w:rsid w:val="00C566AA"/>
    <w:rsid w:val="00C5670A"/>
    <w:rsid w:val="00C5670B"/>
    <w:rsid w:val="00C56765"/>
    <w:rsid w:val="00C56838"/>
    <w:rsid w:val="00C568DC"/>
    <w:rsid w:val="00C568E4"/>
    <w:rsid w:val="00C56905"/>
    <w:rsid w:val="00C56912"/>
    <w:rsid w:val="00C5694E"/>
    <w:rsid w:val="00C5695F"/>
    <w:rsid w:val="00C569BB"/>
    <w:rsid w:val="00C569EF"/>
    <w:rsid w:val="00C56A65"/>
    <w:rsid w:val="00C56A8A"/>
    <w:rsid w:val="00C56AB2"/>
    <w:rsid w:val="00C56AEF"/>
    <w:rsid w:val="00C56B4E"/>
    <w:rsid w:val="00C56BA3"/>
    <w:rsid w:val="00C56BB3"/>
    <w:rsid w:val="00C56BF5"/>
    <w:rsid w:val="00C56BF9"/>
    <w:rsid w:val="00C56C26"/>
    <w:rsid w:val="00C56C67"/>
    <w:rsid w:val="00C56C6F"/>
    <w:rsid w:val="00C56C75"/>
    <w:rsid w:val="00C56C8A"/>
    <w:rsid w:val="00C56C95"/>
    <w:rsid w:val="00C56CF1"/>
    <w:rsid w:val="00C56D06"/>
    <w:rsid w:val="00C56D2D"/>
    <w:rsid w:val="00C56D33"/>
    <w:rsid w:val="00C56D9F"/>
    <w:rsid w:val="00C56DCD"/>
    <w:rsid w:val="00C56E20"/>
    <w:rsid w:val="00C56E2F"/>
    <w:rsid w:val="00C56E31"/>
    <w:rsid w:val="00C56E4C"/>
    <w:rsid w:val="00C56F1E"/>
    <w:rsid w:val="00C56F52"/>
    <w:rsid w:val="00C56F6E"/>
    <w:rsid w:val="00C56F9F"/>
    <w:rsid w:val="00C56FE6"/>
    <w:rsid w:val="00C5704C"/>
    <w:rsid w:val="00C57054"/>
    <w:rsid w:val="00C570B5"/>
    <w:rsid w:val="00C57113"/>
    <w:rsid w:val="00C57127"/>
    <w:rsid w:val="00C57197"/>
    <w:rsid w:val="00C57199"/>
    <w:rsid w:val="00C571AE"/>
    <w:rsid w:val="00C571D1"/>
    <w:rsid w:val="00C5722C"/>
    <w:rsid w:val="00C57250"/>
    <w:rsid w:val="00C57253"/>
    <w:rsid w:val="00C57284"/>
    <w:rsid w:val="00C57286"/>
    <w:rsid w:val="00C572A3"/>
    <w:rsid w:val="00C572CC"/>
    <w:rsid w:val="00C572CE"/>
    <w:rsid w:val="00C572D1"/>
    <w:rsid w:val="00C572EC"/>
    <w:rsid w:val="00C5733F"/>
    <w:rsid w:val="00C573B4"/>
    <w:rsid w:val="00C573F4"/>
    <w:rsid w:val="00C57400"/>
    <w:rsid w:val="00C57411"/>
    <w:rsid w:val="00C57447"/>
    <w:rsid w:val="00C57452"/>
    <w:rsid w:val="00C5748F"/>
    <w:rsid w:val="00C57490"/>
    <w:rsid w:val="00C574F0"/>
    <w:rsid w:val="00C5751D"/>
    <w:rsid w:val="00C5755F"/>
    <w:rsid w:val="00C57574"/>
    <w:rsid w:val="00C57581"/>
    <w:rsid w:val="00C57589"/>
    <w:rsid w:val="00C575C4"/>
    <w:rsid w:val="00C575D1"/>
    <w:rsid w:val="00C57611"/>
    <w:rsid w:val="00C5763E"/>
    <w:rsid w:val="00C57670"/>
    <w:rsid w:val="00C57677"/>
    <w:rsid w:val="00C576BF"/>
    <w:rsid w:val="00C576C0"/>
    <w:rsid w:val="00C57712"/>
    <w:rsid w:val="00C57721"/>
    <w:rsid w:val="00C5772F"/>
    <w:rsid w:val="00C5774C"/>
    <w:rsid w:val="00C577A9"/>
    <w:rsid w:val="00C577BC"/>
    <w:rsid w:val="00C577EF"/>
    <w:rsid w:val="00C5781F"/>
    <w:rsid w:val="00C578AE"/>
    <w:rsid w:val="00C578B5"/>
    <w:rsid w:val="00C57910"/>
    <w:rsid w:val="00C57932"/>
    <w:rsid w:val="00C5793C"/>
    <w:rsid w:val="00C579BB"/>
    <w:rsid w:val="00C57A80"/>
    <w:rsid w:val="00C57A9D"/>
    <w:rsid w:val="00C57AC0"/>
    <w:rsid w:val="00C57ACE"/>
    <w:rsid w:val="00C57AE6"/>
    <w:rsid w:val="00C57AFF"/>
    <w:rsid w:val="00C57B35"/>
    <w:rsid w:val="00C57B84"/>
    <w:rsid w:val="00C57C19"/>
    <w:rsid w:val="00C57C3A"/>
    <w:rsid w:val="00C57CE0"/>
    <w:rsid w:val="00C57CFE"/>
    <w:rsid w:val="00C57D0A"/>
    <w:rsid w:val="00C57D2A"/>
    <w:rsid w:val="00C57D43"/>
    <w:rsid w:val="00C57D66"/>
    <w:rsid w:val="00C57DF3"/>
    <w:rsid w:val="00C57E03"/>
    <w:rsid w:val="00C57E09"/>
    <w:rsid w:val="00C57E27"/>
    <w:rsid w:val="00C57E5F"/>
    <w:rsid w:val="00C57EB8"/>
    <w:rsid w:val="00C57EF4"/>
    <w:rsid w:val="00C57FCC"/>
    <w:rsid w:val="00C57FD3"/>
    <w:rsid w:val="00C6000B"/>
    <w:rsid w:val="00C6002A"/>
    <w:rsid w:val="00C60045"/>
    <w:rsid w:val="00C60122"/>
    <w:rsid w:val="00C6013A"/>
    <w:rsid w:val="00C60170"/>
    <w:rsid w:val="00C60199"/>
    <w:rsid w:val="00C601E0"/>
    <w:rsid w:val="00C6020F"/>
    <w:rsid w:val="00C6025C"/>
    <w:rsid w:val="00C60281"/>
    <w:rsid w:val="00C60289"/>
    <w:rsid w:val="00C602A2"/>
    <w:rsid w:val="00C602D1"/>
    <w:rsid w:val="00C60324"/>
    <w:rsid w:val="00C6032E"/>
    <w:rsid w:val="00C6033D"/>
    <w:rsid w:val="00C60383"/>
    <w:rsid w:val="00C603B1"/>
    <w:rsid w:val="00C60416"/>
    <w:rsid w:val="00C60419"/>
    <w:rsid w:val="00C6042D"/>
    <w:rsid w:val="00C60472"/>
    <w:rsid w:val="00C60481"/>
    <w:rsid w:val="00C6048D"/>
    <w:rsid w:val="00C604B0"/>
    <w:rsid w:val="00C604B6"/>
    <w:rsid w:val="00C604BA"/>
    <w:rsid w:val="00C604F1"/>
    <w:rsid w:val="00C604F6"/>
    <w:rsid w:val="00C60501"/>
    <w:rsid w:val="00C60507"/>
    <w:rsid w:val="00C6055C"/>
    <w:rsid w:val="00C60562"/>
    <w:rsid w:val="00C605C7"/>
    <w:rsid w:val="00C605CD"/>
    <w:rsid w:val="00C605D4"/>
    <w:rsid w:val="00C605E5"/>
    <w:rsid w:val="00C605EF"/>
    <w:rsid w:val="00C605F4"/>
    <w:rsid w:val="00C60639"/>
    <w:rsid w:val="00C6063F"/>
    <w:rsid w:val="00C60641"/>
    <w:rsid w:val="00C60666"/>
    <w:rsid w:val="00C60671"/>
    <w:rsid w:val="00C6067B"/>
    <w:rsid w:val="00C606B7"/>
    <w:rsid w:val="00C606C5"/>
    <w:rsid w:val="00C606D8"/>
    <w:rsid w:val="00C606E7"/>
    <w:rsid w:val="00C606F4"/>
    <w:rsid w:val="00C60778"/>
    <w:rsid w:val="00C6078E"/>
    <w:rsid w:val="00C607F0"/>
    <w:rsid w:val="00C608A6"/>
    <w:rsid w:val="00C608AA"/>
    <w:rsid w:val="00C608DD"/>
    <w:rsid w:val="00C6094E"/>
    <w:rsid w:val="00C609A3"/>
    <w:rsid w:val="00C609B6"/>
    <w:rsid w:val="00C60A97"/>
    <w:rsid w:val="00C60AA5"/>
    <w:rsid w:val="00C60AC3"/>
    <w:rsid w:val="00C60B71"/>
    <w:rsid w:val="00C60B90"/>
    <w:rsid w:val="00C60BA0"/>
    <w:rsid w:val="00C60BA7"/>
    <w:rsid w:val="00C60C06"/>
    <w:rsid w:val="00C60C3D"/>
    <w:rsid w:val="00C60C51"/>
    <w:rsid w:val="00C60C53"/>
    <w:rsid w:val="00C60C64"/>
    <w:rsid w:val="00C60C79"/>
    <w:rsid w:val="00C60CC5"/>
    <w:rsid w:val="00C60D0B"/>
    <w:rsid w:val="00C60D17"/>
    <w:rsid w:val="00C60D84"/>
    <w:rsid w:val="00C60D9D"/>
    <w:rsid w:val="00C60DDB"/>
    <w:rsid w:val="00C60E96"/>
    <w:rsid w:val="00C60EBF"/>
    <w:rsid w:val="00C60ED9"/>
    <w:rsid w:val="00C60EDE"/>
    <w:rsid w:val="00C60F02"/>
    <w:rsid w:val="00C60F09"/>
    <w:rsid w:val="00C60F11"/>
    <w:rsid w:val="00C60F37"/>
    <w:rsid w:val="00C60F5E"/>
    <w:rsid w:val="00C60FBC"/>
    <w:rsid w:val="00C61050"/>
    <w:rsid w:val="00C6108C"/>
    <w:rsid w:val="00C61098"/>
    <w:rsid w:val="00C610E6"/>
    <w:rsid w:val="00C61118"/>
    <w:rsid w:val="00C6116A"/>
    <w:rsid w:val="00C61195"/>
    <w:rsid w:val="00C6121C"/>
    <w:rsid w:val="00C612FF"/>
    <w:rsid w:val="00C61329"/>
    <w:rsid w:val="00C6133A"/>
    <w:rsid w:val="00C61394"/>
    <w:rsid w:val="00C613AC"/>
    <w:rsid w:val="00C613EB"/>
    <w:rsid w:val="00C613F6"/>
    <w:rsid w:val="00C613FC"/>
    <w:rsid w:val="00C61407"/>
    <w:rsid w:val="00C61437"/>
    <w:rsid w:val="00C61448"/>
    <w:rsid w:val="00C61499"/>
    <w:rsid w:val="00C614C8"/>
    <w:rsid w:val="00C61533"/>
    <w:rsid w:val="00C6153F"/>
    <w:rsid w:val="00C615A2"/>
    <w:rsid w:val="00C615D1"/>
    <w:rsid w:val="00C61635"/>
    <w:rsid w:val="00C6164A"/>
    <w:rsid w:val="00C61670"/>
    <w:rsid w:val="00C616B3"/>
    <w:rsid w:val="00C616ED"/>
    <w:rsid w:val="00C6175C"/>
    <w:rsid w:val="00C61784"/>
    <w:rsid w:val="00C617F2"/>
    <w:rsid w:val="00C6186B"/>
    <w:rsid w:val="00C6186F"/>
    <w:rsid w:val="00C618D7"/>
    <w:rsid w:val="00C61961"/>
    <w:rsid w:val="00C61986"/>
    <w:rsid w:val="00C619D9"/>
    <w:rsid w:val="00C61A16"/>
    <w:rsid w:val="00C61A20"/>
    <w:rsid w:val="00C61A7B"/>
    <w:rsid w:val="00C61B04"/>
    <w:rsid w:val="00C61BF1"/>
    <w:rsid w:val="00C61BF7"/>
    <w:rsid w:val="00C61C0F"/>
    <w:rsid w:val="00C61C28"/>
    <w:rsid w:val="00C61C69"/>
    <w:rsid w:val="00C61CA2"/>
    <w:rsid w:val="00C61CB4"/>
    <w:rsid w:val="00C61CCB"/>
    <w:rsid w:val="00C61D43"/>
    <w:rsid w:val="00C61D5F"/>
    <w:rsid w:val="00C61D86"/>
    <w:rsid w:val="00C61D8C"/>
    <w:rsid w:val="00C61DA0"/>
    <w:rsid w:val="00C61DC1"/>
    <w:rsid w:val="00C61DC2"/>
    <w:rsid w:val="00C61E27"/>
    <w:rsid w:val="00C61E34"/>
    <w:rsid w:val="00C61E4E"/>
    <w:rsid w:val="00C61E75"/>
    <w:rsid w:val="00C61E99"/>
    <w:rsid w:val="00C61EA5"/>
    <w:rsid w:val="00C61F4A"/>
    <w:rsid w:val="00C61F4D"/>
    <w:rsid w:val="00C61F50"/>
    <w:rsid w:val="00C61F84"/>
    <w:rsid w:val="00C61FD1"/>
    <w:rsid w:val="00C61FE8"/>
    <w:rsid w:val="00C62038"/>
    <w:rsid w:val="00C6204B"/>
    <w:rsid w:val="00C620A9"/>
    <w:rsid w:val="00C620DF"/>
    <w:rsid w:val="00C6210A"/>
    <w:rsid w:val="00C6215B"/>
    <w:rsid w:val="00C6216C"/>
    <w:rsid w:val="00C62197"/>
    <w:rsid w:val="00C621C9"/>
    <w:rsid w:val="00C621D2"/>
    <w:rsid w:val="00C6222E"/>
    <w:rsid w:val="00C62276"/>
    <w:rsid w:val="00C62298"/>
    <w:rsid w:val="00C622A7"/>
    <w:rsid w:val="00C622AF"/>
    <w:rsid w:val="00C622D1"/>
    <w:rsid w:val="00C62334"/>
    <w:rsid w:val="00C623F8"/>
    <w:rsid w:val="00C62404"/>
    <w:rsid w:val="00C624CC"/>
    <w:rsid w:val="00C6250C"/>
    <w:rsid w:val="00C62512"/>
    <w:rsid w:val="00C62525"/>
    <w:rsid w:val="00C62528"/>
    <w:rsid w:val="00C6252D"/>
    <w:rsid w:val="00C62530"/>
    <w:rsid w:val="00C6253B"/>
    <w:rsid w:val="00C62574"/>
    <w:rsid w:val="00C625A1"/>
    <w:rsid w:val="00C625A2"/>
    <w:rsid w:val="00C625B0"/>
    <w:rsid w:val="00C62601"/>
    <w:rsid w:val="00C62619"/>
    <w:rsid w:val="00C6261E"/>
    <w:rsid w:val="00C6265C"/>
    <w:rsid w:val="00C62680"/>
    <w:rsid w:val="00C626ED"/>
    <w:rsid w:val="00C62729"/>
    <w:rsid w:val="00C62732"/>
    <w:rsid w:val="00C6274F"/>
    <w:rsid w:val="00C6275B"/>
    <w:rsid w:val="00C62800"/>
    <w:rsid w:val="00C62873"/>
    <w:rsid w:val="00C62878"/>
    <w:rsid w:val="00C628A2"/>
    <w:rsid w:val="00C628B8"/>
    <w:rsid w:val="00C62924"/>
    <w:rsid w:val="00C6297F"/>
    <w:rsid w:val="00C629EB"/>
    <w:rsid w:val="00C62A52"/>
    <w:rsid w:val="00C62A65"/>
    <w:rsid w:val="00C62A7C"/>
    <w:rsid w:val="00C62AD0"/>
    <w:rsid w:val="00C62AD5"/>
    <w:rsid w:val="00C62B4C"/>
    <w:rsid w:val="00C62B79"/>
    <w:rsid w:val="00C62BB3"/>
    <w:rsid w:val="00C62BB8"/>
    <w:rsid w:val="00C62BC5"/>
    <w:rsid w:val="00C62BD4"/>
    <w:rsid w:val="00C62C02"/>
    <w:rsid w:val="00C62C10"/>
    <w:rsid w:val="00C62C43"/>
    <w:rsid w:val="00C62C45"/>
    <w:rsid w:val="00C62C7A"/>
    <w:rsid w:val="00C62C82"/>
    <w:rsid w:val="00C62C9E"/>
    <w:rsid w:val="00C62CCF"/>
    <w:rsid w:val="00C62CD4"/>
    <w:rsid w:val="00C62D21"/>
    <w:rsid w:val="00C62D5C"/>
    <w:rsid w:val="00C62D6F"/>
    <w:rsid w:val="00C62D7A"/>
    <w:rsid w:val="00C62D9D"/>
    <w:rsid w:val="00C62DAB"/>
    <w:rsid w:val="00C62DEB"/>
    <w:rsid w:val="00C62E17"/>
    <w:rsid w:val="00C62E27"/>
    <w:rsid w:val="00C62E3F"/>
    <w:rsid w:val="00C62E98"/>
    <w:rsid w:val="00C62EA1"/>
    <w:rsid w:val="00C62EB4"/>
    <w:rsid w:val="00C62F32"/>
    <w:rsid w:val="00C62F99"/>
    <w:rsid w:val="00C62FBD"/>
    <w:rsid w:val="00C62FEC"/>
    <w:rsid w:val="00C63055"/>
    <w:rsid w:val="00C6307F"/>
    <w:rsid w:val="00C63081"/>
    <w:rsid w:val="00C63097"/>
    <w:rsid w:val="00C630C3"/>
    <w:rsid w:val="00C630D9"/>
    <w:rsid w:val="00C63115"/>
    <w:rsid w:val="00C63160"/>
    <w:rsid w:val="00C6316E"/>
    <w:rsid w:val="00C63183"/>
    <w:rsid w:val="00C631EF"/>
    <w:rsid w:val="00C631FF"/>
    <w:rsid w:val="00C63200"/>
    <w:rsid w:val="00C63203"/>
    <w:rsid w:val="00C63299"/>
    <w:rsid w:val="00C6329B"/>
    <w:rsid w:val="00C632A3"/>
    <w:rsid w:val="00C63353"/>
    <w:rsid w:val="00C63356"/>
    <w:rsid w:val="00C63363"/>
    <w:rsid w:val="00C633A0"/>
    <w:rsid w:val="00C633EB"/>
    <w:rsid w:val="00C6342B"/>
    <w:rsid w:val="00C63463"/>
    <w:rsid w:val="00C6351A"/>
    <w:rsid w:val="00C63540"/>
    <w:rsid w:val="00C63565"/>
    <w:rsid w:val="00C63571"/>
    <w:rsid w:val="00C63575"/>
    <w:rsid w:val="00C635C1"/>
    <w:rsid w:val="00C635CE"/>
    <w:rsid w:val="00C635DC"/>
    <w:rsid w:val="00C6360F"/>
    <w:rsid w:val="00C6363D"/>
    <w:rsid w:val="00C636D9"/>
    <w:rsid w:val="00C6376B"/>
    <w:rsid w:val="00C6378A"/>
    <w:rsid w:val="00C637E0"/>
    <w:rsid w:val="00C637E6"/>
    <w:rsid w:val="00C63850"/>
    <w:rsid w:val="00C63853"/>
    <w:rsid w:val="00C638B4"/>
    <w:rsid w:val="00C638D6"/>
    <w:rsid w:val="00C638FE"/>
    <w:rsid w:val="00C6392D"/>
    <w:rsid w:val="00C6392E"/>
    <w:rsid w:val="00C6397A"/>
    <w:rsid w:val="00C63995"/>
    <w:rsid w:val="00C63A15"/>
    <w:rsid w:val="00C63A24"/>
    <w:rsid w:val="00C63A3E"/>
    <w:rsid w:val="00C63A8B"/>
    <w:rsid w:val="00C63ABC"/>
    <w:rsid w:val="00C63B1D"/>
    <w:rsid w:val="00C63B92"/>
    <w:rsid w:val="00C63BD0"/>
    <w:rsid w:val="00C63C18"/>
    <w:rsid w:val="00C63C43"/>
    <w:rsid w:val="00C63C7B"/>
    <w:rsid w:val="00C63CC7"/>
    <w:rsid w:val="00C63D00"/>
    <w:rsid w:val="00C63D3D"/>
    <w:rsid w:val="00C63D67"/>
    <w:rsid w:val="00C63D7F"/>
    <w:rsid w:val="00C63DA6"/>
    <w:rsid w:val="00C63DC1"/>
    <w:rsid w:val="00C63E3C"/>
    <w:rsid w:val="00C63E66"/>
    <w:rsid w:val="00C63E77"/>
    <w:rsid w:val="00C63F46"/>
    <w:rsid w:val="00C63F84"/>
    <w:rsid w:val="00C63F85"/>
    <w:rsid w:val="00C63F87"/>
    <w:rsid w:val="00C63FA6"/>
    <w:rsid w:val="00C63FB4"/>
    <w:rsid w:val="00C63FDC"/>
    <w:rsid w:val="00C63FDD"/>
    <w:rsid w:val="00C63FE6"/>
    <w:rsid w:val="00C63FEF"/>
    <w:rsid w:val="00C64039"/>
    <w:rsid w:val="00C6406C"/>
    <w:rsid w:val="00C6408B"/>
    <w:rsid w:val="00C640BD"/>
    <w:rsid w:val="00C6410F"/>
    <w:rsid w:val="00C64170"/>
    <w:rsid w:val="00C6417F"/>
    <w:rsid w:val="00C641D7"/>
    <w:rsid w:val="00C6421A"/>
    <w:rsid w:val="00C6421E"/>
    <w:rsid w:val="00C64241"/>
    <w:rsid w:val="00C6424D"/>
    <w:rsid w:val="00C6424F"/>
    <w:rsid w:val="00C642C8"/>
    <w:rsid w:val="00C642F0"/>
    <w:rsid w:val="00C64337"/>
    <w:rsid w:val="00C6433D"/>
    <w:rsid w:val="00C6435C"/>
    <w:rsid w:val="00C64373"/>
    <w:rsid w:val="00C64383"/>
    <w:rsid w:val="00C64389"/>
    <w:rsid w:val="00C643BB"/>
    <w:rsid w:val="00C64416"/>
    <w:rsid w:val="00C6447E"/>
    <w:rsid w:val="00C64485"/>
    <w:rsid w:val="00C644A0"/>
    <w:rsid w:val="00C644F6"/>
    <w:rsid w:val="00C64504"/>
    <w:rsid w:val="00C6457B"/>
    <w:rsid w:val="00C645CF"/>
    <w:rsid w:val="00C645F5"/>
    <w:rsid w:val="00C64689"/>
    <w:rsid w:val="00C64697"/>
    <w:rsid w:val="00C646D3"/>
    <w:rsid w:val="00C646D5"/>
    <w:rsid w:val="00C64712"/>
    <w:rsid w:val="00C64747"/>
    <w:rsid w:val="00C64759"/>
    <w:rsid w:val="00C647F5"/>
    <w:rsid w:val="00C6488B"/>
    <w:rsid w:val="00C648B7"/>
    <w:rsid w:val="00C648D2"/>
    <w:rsid w:val="00C64901"/>
    <w:rsid w:val="00C6495B"/>
    <w:rsid w:val="00C6499F"/>
    <w:rsid w:val="00C649F8"/>
    <w:rsid w:val="00C64A28"/>
    <w:rsid w:val="00C64A43"/>
    <w:rsid w:val="00C64AA4"/>
    <w:rsid w:val="00C64AB8"/>
    <w:rsid w:val="00C64AE2"/>
    <w:rsid w:val="00C64BF7"/>
    <w:rsid w:val="00C64C36"/>
    <w:rsid w:val="00C64CB9"/>
    <w:rsid w:val="00C64CEA"/>
    <w:rsid w:val="00C64CF2"/>
    <w:rsid w:val="00C64D2E"/>
    <w:rsid w:val="00C64F2E"/>
    <w:rsid w:val="00C64F83"/>
    <w:rsid w:val="00C64FA7"/>
    <w:rsid w:val="00C64FAC"/>
    <w:rsid w:val="00C64FC6"/>
    <w:rsid w:val="00C65069"/>
    <w:rsid w:val="00C6511D"/>
    <w:rsid w:val="00C65142"/>
    <w:rsid w:val="00C65155"/>
    <w:rsid w:val="00C65185"/>
    <w:rsid w:val="00C651B5"/>
    <w:rsid w:val="00C651EB"/>
    <w:rsid w:val="00C65230"/>
    <w:rsid w:val="00C6524A"/>
    <w:rsid w:val="00C652C3"/>
    <w:rsid w:val="00C65338"/>
    <w:rsid w:val="00C653B9"/>
    <w:rsid w:val="00C653D1"/>
    <w:rsid w:val="00C6540D"/>
    <w:rsid w:val="00C6545D"/>
    <w:rsid w:val="00C65491"/>
    <w:rsid w:val="00C6549F"/>
    <w:rsid w:val="00C654C6"/>
    <w:rsid w:val="00C65543"/>
    <w:rsid w:val="00C6559E"/>
    <w:rsid w:val="00C655CC"/>
    <w:rsid w:val="00C655E9"/>
    <w:rsid w:val="00C6570F"/>
    <w:rsid w:val="00C65748"/>
    <w:rsid w:val="00C6574E"/>
    <w:rsid w:val="00C65774"/>
    <w:rsid w:val="00C657E9"/>
    <w:rsid w:val="00C65819"/>
    <w:rsid w:val="00C65821"/>
    <w:rsid w:val="00C6584F"/>
    <w:rsid w:val="00C658BA"/>
    <w:rsid w:val="00C658C7"/>
    <w:rsid w:val="00C658D8"/>
    <w:rsid w:val="00C6590E"/>
    <w:rsid w:val="00C6593E"/>
    <w:rsid w:val="00C6594A"/>
    <w:rsid w:val="00C65972"/>
    <w:rsid w:val="00C659AE"/>
    <w:rsid w:val="00C659E3"/>
    <w:rsid w:val="00C659E5"/>
    <w:rsid w:val="00C65A95"/>
    <w:rsid w:val="00C65B0C"/>
    <w:rsid w:val="00C65BC1"/>
    <w:rsid w:val="00C65D10"/>
    <w:rsid w:val="00C65D25"/>
    <w:rsid w:val="00C65DC8"/>
    <w:rsid w:val="00C65DCC"/>
    <w:rsid w:val="00C65E2B"/>
    <w:rsid w:val="00C65ED0"/>
    <w:rsid w:val="00C65ED7"/>
    <w:rsid w:val="00C65F22"/>
    <w:rsid w:val="00C65F42"/>
    <w:rsid w:val="00C65FB7"/>
    <w:rsid w:val="00C660AA"/>
    <w:rsid w:val="00C660C3"/>
    <w:rsid w:val="00C660C7"/>
    <w:rsid w:val="00C660FB"/>
    <w:rsid w:val="00C66119"/>
    <w:rsid w:val="00C66179"/>
    <w:rsid w:val="00C66198"/>
    <w:rsid w:val="00C661D0"/>
    <w:rsid w:val="00C661D8"/>
    <w:rsid w:val="00C661F7"/>
    <w:rsid w:val="00C6624A"/>
    <w:rsid w:val="00C66296"/>
    <w:rsid w:val="00C662B7"/>
    <w:rsid w:val="00C662BC"/>
    <w:rsid w:val="00C662D5"/>
    <w:rsid w:val="00C662EE"/>
    <w:rsid w:val="00C66343"/>
    <w:rsid w:val="00C6639B"/>
    <w:rsid w:val="00C663F7"/>
    <w:rsid w:val="00C6642A"/>
    <w:rsid w:val="00C66440"/>
    <w:rsid w:val="00C66474"/>
    <w:rsid w:val="00C6647F"/>
    <w:rsid w:val="00C664A7"/>
    <w:rsid w:val="00C664C7"/>
    <w:rsid w:val="00C664DE"/>
    <w:rsid w:val="00C664FB"/>
    <w:rsid w:val="00C6653A"/>
    <w:rsid w:val="00C66545"/>
    <w:rsid w:val="00C66556"/>
    <w:rsid w:val="00C66583"/>
    <w:rsid w:val="00C6665B"/>
    <w:rsid w:val="00C66670"/>
    <w:rsid w:val="00C666FA"/>
    <w:rsid w:val="00C6677D"/>
    <w:rsid w:val="00C66780"/>
    <w:rsid w:val="00C667B7"/>
    <w:rsid w:val="00C667DC"/>
    <w:rsid w:val="00C667FC"/>
    <w:rsid w:val="00C66825"/>
    <w:rsid w:val="00C66832"/>
    <w:rsid w:val="00C668C5"/>
    <w:rsid w:val="00C6691A"/>
    <w:rsid w:val="00C6693E"/>
    <w:rsid w:val="00C66985"/>
    <w:rsid w:val="00C669DB"/>
    <w:rsid w:val="00C66A16"/>
    <w:rsid w:val="00C66A5A"/>
    <w:rsid w:val="00C66A81"/>
    <w:rsid w:val="00C66B11"/>
    <w:rsid w:val="00C66B25"/>
    <w:rsid w:val="00C66B2A"/>
    <w:rsid w:val="00C66B3C"/>
    <w:rsid w:val="00C66B5C"/>
    <w:rsid w:val="00C66BCC"/>
    <w:rsid w:val="00C66C26"/>
    <w:rsid w:val="00C66C4B"/>
    <w:rsid w:val="00C66C59"/>
    <w:rsid w:val="00C66C97"/>
    <w:rsid w:val="00C66C9B"/>
    <w:rsid w:val="00C66CF1"/>
    <w:rsid w:val="00C66D0D"/>
    <w:rsid w:val="00C66D3B"/>
    <w:rsid w:val="00C66D44"/>
    <w:rsid w:val="00C66D57"/>
    <w:rsid w:val="00C66D62"/>
    <w:rsid w:val="00C66D6D"/>
    <w:rsid w:val="00C66D7C"/>
    <w:rsid w:val="00C66DBA"/>
    <w:rsid w:val="00C66DE6"/>
    <w:rsid w:val="00C66E1F"/>
    <w:rsid w:val="00C66E22"/>
    <w:rsid w:val="00C66E6A"/>
    <w:rsid w:val="00C66E8F"/>
    <w:rsid w:val="00C66EF7"/>
    <w:rsid w:val="00C66F14"/>
    <w:rsid w:val="00C66FA6"/>
    <w:rsid w:val="00C66FC4"/>
    <w:rsid w:val="00C66FE9"/>
    <w:rsid w:val="00C66FF4"/>
    <w:rsid w:val="00C67000"/>
    <w:rsid w:val="00C6703B"/>
    <w:rsid w:val="00C67052"/>
    <w:rsid w:val="00C67077"/>
    <w:rsid w:val="00C6707A"/>
    <w:rsid w:val="00C6707C"/>
    <w:rsid w:val="00C6708D"/>
    <w:rsid w:val="00C670D6"/>
    <w:rsid w:val="00C670E8"/>
    <w:rsid w:val="00C671AE"/>
    <w:rsid w:val="00C67225"/>
    <w:rsid w:val="00C67227"/>
    <w:rsid w:val="00C67267"/>
    <w:rsid w:val="00C6726C"/>
    <w:rsid w:val="00C67274"/>
    <w:rsid w:val="00C672B8"/>
    <w:rsid w:val="00C672F3"/>
    <w:rsid w:val="00C6730C"/>
    <w:rsid w:val="00C67374"/>
    <w:rsid w:val="00C67381"/>
    <w:rsid w:val="00C673D8"/>
    <w:rsid w:val="00C67462"/>
    <w:rsid w:val="00C6747B"/>
    <w:rsid w:val="00C674A9"/>
    <w:rsid w:val="00C675CD"/>
    <w:rsid w:val="00C675D3"/>
    <w:rsid w:val="00C675FF"/>
    <w:rsid w:val="00C67623"/>
    <w:rsid w:val="00C67677"/>
    <w:rsid w:val="00C676BB"/>
    <w:rsid w:val="00C67717"/>
    <w:rsid w:val="00C67749"/>
    <w:rsid w:val="00C677EF"/>
    <w:rsid w:val="00C6783B"/>
    <w:rsid w:val="00C67841"/>
    <w:rsid w:val="00C67847"/>
    <w:rsid w:val="00C6786B"/>
    <w:rsid w:val="00C67870"/>
    <w:rsid w:val="00C678E0"/>
    <w:rsid w:val="00C67915"/>
    <w:rsid w:val="00C67929"/>
    <w:rsid w:val="00C679B4"/>
    <w:rsid w:val="00C679B9"/>
    <w:rsid w:val="00C679BA"/>
    <w:rsid w:val="00C679C1"/>
    <w:rsid w:val="00C679C3"/>
    <w:rsid w:val="00C679CE"/>
    <w:rsid w:val="00C67A06"/>
    <w:rsid w:val="00C67A08"/>
    <w:rsid w:val="00C67A6E"/>
    <w:rsid w:val="00C67A71"/>
    <w:rsid w:val="00C67A77"/>
    <w:rsid w:val="00C67ADB"/>
    <w:rsid w:val="00C67B32"/>
    <w:rsid w:val="00C67BA4"/>
    <w:rsid w:val="00C67BCC"/>
    <w:rsid w:val="00C67BDE"/>
    <w:rsid w:val="00C67C49"/>
    <w:rsid w:val="00C67C58"/>
    <w:rsid w:val="00C67C59"/>
    <w:rsid w:val="00C67CB1"/>
    <w:rsid w:val="00C67CB9"/>
    <w:rsid w:val="00C67CE2"/>
    <w:rsid w:val="00C67CFC"/>
    <w:rsid w:val="00C67D37"/>
    <w:rsid w:val="00C67E43"/>
    <w:rsid w:val="00C67E50"/>
    <w:rsid w:val="00C67E7F"/>
    <w:rsid w:val="00C67EB5"/>
    <w:rsid w:val="00C67EC6"/>
    <w:rsid w:val="00C67EE8"/>
    <w:rsid w:val="00C67EF8"/>
    <w:rsid w:val="00C67F05"/>
    <w:rsid w:val="00C67F1F"/>
    <w:rsid w:val="00C67F4E"/>
    <w:rsid w:val="00C67FE0"/>
    <w:rsid w:val="00C67FF0"/>
    <w:rsid w:val="00C7000E"/>
    <w:rsid w:val="00C70019"/>
    <w:rsid w:val="00C70076"/>
    <w:rsid w:val="00C70085"/>
    <w:rsid w:val="00C70138"/>
    <w:rsid w:val="00C701AD"/>
    <w:rsid w:val="00C701BD"/>
    <w:rsid w:val="00C7022B"/>
    <w:rsid w:val="00C70287"/>
    <w:rsid w:val="00C702A4"/>
    <w:rsid w:val="00C702E7"/>
    <w:rsid w:val="00C70319"/>
    <w:rsid w:val="00C70331"/>
    <w:rsid w:val="00C70359"/>
    <w:rsid w:val="00C7039A"/>
    <w:rsid w:val="00C7039E"/>
    <w:rsid w:val="00C703DD"/>
    <w:rsid w:val="00C703E5"/>
    <w:rsid w:val="00C70406"/>
    <w:rsid w:val="00C70438"/>
    <w:rsid w:val="00C7044E"/>
    <w:rsid w:val="00C7048E"/>
    <w:rsid w:val="00C704F2"/>
    <w:rsid w:val="00C70509"/>
    <w:rsid w:val="00C7050C"/>
    <w:rsid w:val="00C7050E"/>
    <w:rsid w:val="00C7053D"/>
    <w:rsid w:val="00C7056D"/>
    <w:rsid w:val="00C70595"/>
    <w:rsid w:val="00C705B4"/>
    <w:rsid w:val="00C705F9"/>
    <w:rsid w:val="00C7068A"/>
    <w:rsid w:val="00C70714"/>
    <w:rsid w:val="00C7072B"/>
    <w:rsid w:val="00C70733"/>
    <w:rsid w:val="00C70737"/>
    <w:rsid w:val="00C7073C"/>
    <w:rsid w:val="00C70746"/>
    <w:rsid w:val="00C70788"/>
    <w:rsid w:val="00C707CC"/>
    <w:rsid w:val="00C707DC"/>
    <w:rsid w:val="00C70821"/>
    <w:rsid w:val="00C70833"/>
    <w:rsid w:val="00C70859"/>
    <w:rsid w:val="00C70898"/>
    <w:rsid w:val="00C70931"/>
    <w:rsid w:val="00C70942"/>
    <w:rsid w:val="00C70958"/>
    <w:rsid w:val="00C709A5"/>
    <w:rsid w:val="00C70A0A"/>
    <w:rsid w:val="00C70A34"/>
    <w:rsid w:val="00C70AAB"/>
    <w:rsid w:val="00C70AC3"/>
    <w:rsid w:val="00C70AD8"/>
    <w:rsid w:val="00C70ADB"/>
    <w:rsid w:val="00C70AE5"/>
    <w:rsid w:val="00C70AEB"/>
    <w:rsid w:val="00C70B4F"/>
    <w:rsid w:val="00C70B60"/>
    <w:rsid w:val="00C70BBE"/>
    <w:rsid w:val="00C70BCA"/>
    <w:rsid w:val="00C70C23"/>
    <w:rsid w:val="00C70C37"/>
    <w:rsid w:val="00C70D3A"/>
    <w:rsid w:val="00C70D59"/>
    <w:rsid w:val="00C70D5F"/>
    <w:rsid w:val="00C70D6C"/>
    <w:rsid w:val="00C70D6F"/>
    <w:rsid w:val="00C70DAE"/>
    <w:rsid w:val="00C70DF0"/>
    <w:rsid w:val="00C70E0E"/>
    <w:rsid w:val="00C70E2F"/>
    <w:rsid w:val="00C70E4F"/>
    <w:rsid w:val="00C70EB6"/>
    <w:rsid w:val="00C70EC9"/>
    <w:rsid w:val="00C70EDA"/>
    <w:rsid w:val="00C70EF9"/>
    <w:rsid w:val="00C70F7A"/>
    <w:rsid w:val="00C70F80"/>
    <w:rsid w:val="00C70F8D"/>
    <w:rsid w:val="00C70FB8"/>
    <w:rsid w:val="00C71000"/>
    <w:rsid w:val="00C71040"/>
    <w:rsid w:val="00C71081"/>
    <w:rsid w:val="00C71082"/>
    <w:rsid w:val="00C710A2"/>
    <w:rsid w:val="00C7111C"/>
    <w:rsid w:val="00C7113A"/>
    <w:rsid w:val="00C711B3"/>
    <w:rsid w:val="00C71251"/>
    <w:rsid w:val="00C7126C"/>
    <w:rsid w:val="00C712B1"/>
    <w:rsid w:val="00C712CD"/>
    <w:rsid w:val="00C712D8"/>
    <w:rsid w:val="00C71307"/>
    <w:rsid w:val="00C71310"/>
    <w:rsid w:val="00C71341"/>
    <w:rsid w:val="00C7138A"/>
    <w:rsid w:val="00C713A1"/>
    <w:rsid w:val="00C713DE"/>
    <w:rsid w:val="00C71402"/>
    <w:rsid w:val="00C71420"/>
    <w:rsid w:val="00C71461"/>
    <w:rsid w:val="00C71483"/>
    <w:rsid w:val="00C7148C"/>
    <w:rsid w:val="00C714F1"/>
    <w:rsid w:val="00C714F9"/>
    <w:rsid w:val="00C71510"/>
    <w:rsid w:val="00C7159E"/>
    <w:rsid w:val="00C71704"/>
    <w:rsid w:val="00C7174C"/>
    <w:rsid w:val="00C717D2"/>
    <w:rsid w:val="00C718B6"/>
    <w:rsid w:val="00C718CA"/>
    <w:rsid w:val="00C7193B"/>
    <w:rsid w:val="00C71968"/>
    <w:rsid w:val="00C71979"/>
    <w:rsid w:val="00C719A7"/>
    <w:rsid w:val="00C719C9"/>
    <w:rsid w:val="00C719EC"/>
    <w:rsid w:val="00C71A20"/>
    <w:rsid w:val="00C71A33"/>
    <w:rsid w:val="00C71AFC"/>
    <w:rsid w:val="00C71B37"/>
    <w:rsid w:val="00C71B49"/>
    <w:rsid w:val="00C71BC1"/>
    <w:rsid w:val="00C71BD3"/>
    <w:rsid w:val="00C71BE6"/>
    <w:rsid w:val="00C71BFD"/>
    <w:rsid w:val="00C71C12"/>
    <w:rsid w:val="00C71C3A"/>
    <w:rsid w:val="00C71C4A"/>
    <w:rsid w:val="00C71C69"/>
    <w:rsid w:val="00C71D02"/>
    <w:rsid w:val="00C71D30"/>
    <w:rsid w:val="00C71D53"/>
    <w:rsid w:val="00C71DEB"/>
    <w:rsid w:val="00C71E11"/>
    <w:rsid w:val="00C71E20"/>
    <w:rsid w:val="00C71EAF"/>
    <w:rsid w:val="00C71EFD"/>
    <w:rsid w:val="00C71F18"/>
    <w:rsid w:val="00C71F21"/>
    <w:rsid w:val="00C71F3B"/>
    <w:rsid w:val="00C71F50"/>
    <w:rsid w:val="00C71F51"/>
    <w:rsid w:val="00C71F53"/>
    <w:rsid w:val="00C71FC9"/>
    <w:rsid w:val="00C71FDB"/>
    <w:rsid w:val="00C7201A"/>
    <w:rsid w:val="00C7205D"/>
    <w:rsid w:val="00C72064"/>
    <w:rsid w:val="00C7208F"/>
    <w:rsid w:val="00C720B7"/>
    <w:rsid w:val="00C720C2"/>
    <w:rsid w:val="00C720F2"/>
    <w:rsid w:val="00C72178"/>
    <w:rsid w:val="00C721A0"/>
    <w:rsid w:val="00C72200"/>
    <w:rsid w:val="00C7220E"/>
    <w:rsid w:val="00C7221B"/>
    <w:rsid w:val="00C722A1"/>
    <w:rsid w:val="00C722BB"/>
    <w:rsid w:val="00C722D2"/>
    <w:rsid w:val="00C72318"/>
    <w:rsid w:val="00C72322"/>
    <w:rsid w:val="00C72386"/>
    <w:rsid w:val="00C7239B"/>
    <w:rsid w:val="00C72430"/>
    <w:rsid w:val="00C72432"/>
    <w:rsid w:val="00C72462"/>
    <w:rsid w:val="00C7247A"/>
    <w:rsid w:val="00C724A3"/>
    <w:rsid w:val="00C724B7"/>
    <w:rsid w:val="00C724C0"/>
    <w:rsid w:val="00C72552"/>
    <w:rsid w:val="00C72618"/>
    <w:rsid w:val="00C72647"/>
    <w:rsid w:val="00C72651"/>
    <w:rsid w:val="00C7267E"/>
    <w:rsid w:val="00C72682"/>
    <w:rsid w:val="00C726E2"/>
    <w:rsid w:val="00C7271B"/>
    <w:rsid w:val="00C727C8"/>
    <w:rsid w:val="00C7281E"/>
    <w:rsid w:val="00C72858"/>
    <w:rsid w:val="00C7288C"/>
    <w:rsid w:val="00C728AB"/>
    <w:rsid w:val="00C728C4"/>
    <w:rsid w:val="00C72941"/>
    <w:rsid w:val="00C72968"/>
    <w:rsid w:val="00C7296D"/>
    <w:rsid w:val="00C72974"/>
    <w:rsid w:val="00C729B1"/>
    <w:rsid w:val="00C729EE"/>
    <w:rsid w:val="00C729F5"/>
    <w:rsid w:val="00C72A4A"/>
    <w:rsid w:val="00C72A50"/>
    <w:rsid w:val="00C72A80"/>
    <w:rsid w:val="00C72B07"/>
    <w:rsid w:val="00C72B67"/>
    <w:rsid w:val="00C72BD4"/>
    <w:rsid w:val="00C72BE8"/>
    <w:rsid w:val="00C72BF6"/>
    <w:rsid w:val="00C72C62"/>
    <w:rsid w:val="00C72C7E"/>
    <w:rsid w:val="00C72CCA"/>
    <w:rsid w:val="00C72CED"/>
    <w:rsid w:val="00C72CFB"/>
    <w:rsid w:val="00C72D16"/>
    <w:rsid w:val="00C72DC5"/>
    <w:rsid w:val="00C72E07"/>
    <w:rsid w:val="00C72E18"/>
    <w:rsid w:val="00C72E53"/>
    <w:rsid w:val="00C72EA8"/>
    <w:rsid w:val="00C72EB4"/>
    <w:rsid w:val="00C72EC4"/>
    <w:rsid w:val="00C72FD0"/>
    <w:rsid w:val="00C73047"/>
    <w:rsid w:val="00C73063"/>
    <w:rsid w:val="00C73077"/>
    <w:rsid w:val="00C7307D"/>
    <w:rsid w:val="00C730EB"/>
    <w:rsid w:val="00C73197"/>
    <w:rsid w:val="00C731EB"/>
    <w:rsid w:val="00C73223"/>
    <w:rsid w:val="00C73273"/>
    <w:rsid w:val="00C732FA"/>
    <w:rsid w:val="00C7330F"/>
    <w:rsid w:val="00C73351"/>
    <w:rsid w:val="00C7338F"/>
    <w:rsid w:val="00C733A1"/>
    <w:rsid w:val="00C733B9"/>
    <w:rsid w:val="00C73405"/>
    <w:rsid w:val="00C734F5"/>
    <w:rsid w:val="00C73508"/>
    <w:rsid w:val="00C7351F"/>
    <w:rsid w:val="00C73561"/>
    <w:rsid w:val="00C73604"/>
    <w:rsid w:val="00C73623"/>
    <w:rsid w:val="00C7363F"/>
    <w:rsid w:val="00C73641"/>
    <w:rsid w:val="00C73645"/>
    <w:rsid w:val="00C7367E"/>
    <w:rsid w:val="00C736FE"/>
    <w:rsid w:val="00C7378B"/>
    <w:rsid w:val="00C73809"/>
    <w:rsid w:val="00C73823"/>
    <w:rsid w:val="00C7384D"/>
    <w:rsid w:val="00C73862"/>
    <w:rsid w:val="00C73864"/>
    <w:rsid w:val="00C7386E"/>
    <w:rsid w:val="00C73877"/>
    <w:rsid w:val="00C7387E"/>
    <w:rsid w:val="00C738B5"/>
    <w:rsid w:val="00C738B7"/>
    <w:rsid w:val="00C739D2"/>
    <w:rsid w:val="00C739E9"/>
    <w:rsid w:val="00C73A33"/>
    <w:rsid w:val="00C73A45"/>
    <w:rsid w:val="00C73AEF"/>
    <w:rsid w:val="00C73B1D"/>
    <w:rsid w:val="00C73B34"/>
    <w:rsid w:val="00C73BBB"/>
    <w:rsid w:val="00C73BCF"/>
    <w:rsid w:val="00C73C07"/>
    <w:rsid w:val="00C73C29"/>
    <w:rsid w:val="00C73C3D"/>
    <w:rsid w:val="00C73C55"/>
    <w:rsid w:val="00C73C7B"/>
    <w:rsid w:val="00C73C80"/>
    <w:rsid w:val="00C73CA6"/>
    <w:rsid w:val="00C73D18"/>
    <w:rsid w:val="00C73D74"/>
    <w:rsid w:val="00C73D83"/>
    <w:rsid w:val="00C73E46"/>
    <w:rsid w:val="00C73E94"/>
    <w:rsid w:val="00C73EBD"/>
    <w:rsid w:val="00C73EDE"/>
    <w:rsid w:val="00C73EEA"/>
    <w:rsid w:val="00C73F05"/>
    <w:rsid w:val="00C73F80"/>
    <w:rsid w:val="00C74042"/>
    <w:rsid w:val="00C74045"/>
    <w:rsid w:val="00C7406D"/>
    <w:rsid w:val="00C740A1"/>
    <w:rsid w:val="00C740CF"/>
    <w:rsid w:val="00C740DD"/>
    <w:rsid w:val="00C74122"/>
    <w:rsid w:val="00C74158"/>
    <w:rsid w:val="00C741AD"/>
    <w:rsid w:val="00C74226"/>
    <w:rsid w:val="00C742E4"/>
    <w:rsid w:val="00C7439C"/>
    <w:rsid w:val="00C743CD"/>
    <w:rsid w:val="00C74419"/>
    <w:rsid w:val="00C7442B"/>
    <w:rsid w:val="00C7444D"/>
    <w:rsid w:val="00C7445C"/>
    <w:rsid w:val="00C74466"/>
    <w:rsid w:val="00C7447C"/>
    <w:rsid w:val="00C74485"/>
    <w:rsid w:val="00C74497"/>
    <w:rsid w:val="00C744A4"/>
    <w:rsid w:val="00C744C0"/>
    <w:rsid w:val="00C744F2"/>
    <w:rsid w:val="00C744F9"/>
    <w:rsid w:val="00C74596"/>
    <w:rsid w:val="00C745A5"/>
    <w:rsid w:val="00C745C2"/>
    <w:rsid w:val="00C745CA"/>
    <w:rsid w:val="00C74618"/>
    <w:rsid w:val="00C7463C"/>
    <w:rsid w:val="00C74653"/>
    <w:rsid w:val="00C746CB"/>
    <w:rsid w:val="00C74706"/>
    <w:rsid w:val="00C74709"/>
    <w:rsid w:val="00C74720"/>
    <w:rsid w:val="00C74747"/>
    <w:rsid w:val="00C747A5"/>
    <w:rsid w:val="00C747E4"/>
    <w:rsid w:val="00C74864"/>
    <w:rsid w:val="00C748F9"/>
    <w:rsid w:val="00C74900"/>
    <w:rsid w:val="00C74942"/>
    <w:rsid w:val="00C74960"/>
    <w:rsid w:val="00C74976"/>
    <w:rsid w:val="00C749A4"/>
    <w:rsid w:val="00C74A22"/>
    <w:rsid w:val="00C74AAF"/>
    <w:rsid w:val="00C74AED"/>
    <w:rsid w:val="00C74AFF"/>
    <w:rsid w:val="00C74B13"/>
    <w:rsid w:val="00C74B35"/>
    <w:rsid w:val="00C74B63"/>
    <w:rsid w:val="00C74B7E"/>
    <w:rsid w:val="00C74C95"/>
    <w:rsid w:val="00C74CAD"/>
    <w:rsid w:val="00C74D61"/>
    <w:rsid w:val="00C74D94"/>
    <w:rsid w:val="00C74DBD"/>
    <w:rsid w:val="00C74E05"/>
    <w:rsid w:val="00C74E2F"/>
    <w:rsid w:val="00C74E52"/>
    <w:rsid w:val="00C74E5E"/>
    <w:rsid w:val="00C74EA6"/>
    <w:rsid w:val="00C74EDE"/>
    <w:rsid w:val="00C74EF4"/>
    <w:rsid w:val="00C74F24"/>
    <w:rsid w:val="00C74F68"/>
    <w:rsid w:val="00C74FCA"/>
    <w:rsid w:val="00C75003"/>
    <w:rsid w:val="00C7500E"/>
    <w:rsid w:val="00C7502A"/>
    <w:rsid w:val="00C75047"/>
    <w:rsid w:val="00C750A3"/>
    <w:rsid w:val="00C750A5"/>
    <w:rsid w:val="00C750A9"/>
    <w:rsid w:val="00C750BB"/>
    <w:rsid w:val="00C7514E"/>
    <w:rsid w:val="00C75160"/>
    <w:rsid w:val="00C75162"/>
    <w:rsid w:val="00C75189"/>
    <w:rsid w:val="00C751A6"/>
    <w:rsid w:val="00C751C2"/>
    <w:rsid w:val="00C75204"/>
    <w:rsid w:val="00C7522B"/>
    <w:rsid w:val="00C75278"/>
    <w:rsid w:val="00C7527F"/>
    <w:rsid w:val="00C752B3"/>
    <w:rsid w:val="00C752C5"/>
    <w:rsid w:val="00C752EF"/>
    <w:rsid w:val="00C75332"/>
    <w:rsid w:val="00C7533A"/>
    <w:rsid w:val="00C7533C"/>
    <w:rsid w:val="00C7533F"/>
    <w:rsid w:val="00C7534B"/>
    <w:rsid w:val="00C75355"/>
    <w:rsid w:val="00C75387"/>
    <w:rsid w:val="00C75396"/>
    <w:rsid w:val="00C753D3"/>
    <w:rsid w:val="00C75454"/>
    <w:rsid w:val="00C754B7"/>
    <w:rsid w:val="00C7554E"/>
    <w:rsid w:val="00C75567"/>
    <w:rsid w:val="00C75572"/>
    <w:rsid w:val="00C755AD"/>
    <w:rsid w:val="00C755D5"/>
    <w:rsid w:val="00C755F6"/>
    <w:rsid w:val="00C7561B"/>
    <w:rsid w:val="00C75636"/>
    <w:rsid w:val="00C75653"/>
    <w:rsid w:val="00C75676"/>
    <w:rsid w:val="00C7567C"/>
    <w:rsid w:val="00C75707"/>
    <w:rsid w:val="00C7570B"/>
    <w:rsid w:val="00C7574C"/>
    <w:rsid w:val="00C757E4"/>
    <w:rsid w:val="00C757F8"/>
    <w:rsid w:val="00C757FD"/>
    <w:rsid w:val="00C75823"/>
    <w:rsid w:val="00C75857"/>
    <w:rsid w:val="00C758C6"/>
    <w:rsid w:val="00C758FB"/>
    <w:rsid w:val="00C75988"/>
    <w:rsid w:val="00C759B5"/>
    <w:rsid w:val="00C759C1"/>
    <w:rsid w:val="00C759C9"/>
    <w:rsid w:val="00C759DB"/>
    <w:rsid w:val="00C75A41"/>
    <w:rsid w:val="00C75A53"/>
    <w:rsid w:val="00C75A63"/>
    <w:rsid w:val="00C75A64"/>
    <w:rsid w:val="00C75AB8"/>
    <w:rsid w:val="00C75AE1"/>
    <w:rsid w:val="00C75B72"/>
    <w:rsid w:val="00C75B7A"/>
    <w:rsid w:val="00C75C45"/>
    <w:rsid w:val="00C75C66"/>
    <w:rsid w:val="00C75D56"/>
    <w:rsid w:val="00C75D6D"/>
    <w:rsid w:val="00C75E1D"/>
    <w:rsid w:val="00C75E43"/>
    <w:rsid w:val="00C75EA7"/>
    <w:rsid w:val="00C75EC6"/>
    <w:rsid w:val="00C75F35"/>
    <w:rsid w:val="00C75F3C"/>
    <w:rsid w:val="00C75F5E"/>
    <w:rsid w:val="00C75F66"/>
    <w:rsid w:val="00C75FA0"/>
    <w:rsid w:val="00C75FC1"/>
    <w:rsid w:val="00C75FCA"/>
    <w:rsid w:val="00C75FE9"/>
    <w:rsid w:val="00C76015"/>
    <w:rsid w:val="00C76017"/>
    <w:rsid w:val="00C76033"/>
    <w:rsid w:val="00C76095"/>
    <w:rsid w:val="00C76111"/>
    <w:rsid w:val="00C76124"/>
    <w:rsid w:val="00C76145"/>
    <w:rsid w:val="00C76162"/>
    <w:rsid w:val="00C761B2"/>
    <w:rsid w:val="00C761D5"/>
    <w:rsid w:val="00C761E4"/>
    <w:rsid w:val="00C76237"/>
    <w:rsid w:val="00C7625B"/>
    <w:rsid w:val="00C76289"/>
    <w:rsid w:val="00C7629E"/>
    <w:rsid w:val="00C76333"/>
    <w:rsid w:val="00C7633C"/>
    <w:rsid w:val="00C7634E"/>
    <w:rsid w:val="00C76370"/>
    <w:rsid w:val="00C763F0"/>
    <w:rsid w:val="00C76400"/>
    <w:rsid w:val="00C76403"/>
    <w:rsid w:val="00C764CA"/>
    <w:rsid w:val="00C765AA"/>
    <w:rsid w:val="00C765BE"/>
    <w:rsid w:val="00C765FB"/>
    <w:rsid w:val="00C76655"/>
    <w:rsid w:val="00C766B4"/>
    <w:rsid w:val="00C76722"/>
    <w:rsid w:val="00C767A4"/>
    <w:rsid w:val="00C767D3"/>
    <w:rsid w:val="00C767E4"/>
    <w:rsid w:val="00C767FF"/>
    <w:rsid w:val="00C76808"/>
    <w:rsid w:val="00C7680C"/>
    <w:rsid w:val="00C76841"/>
    <w:rsid w:val="00C7684A"/>
    <w:rsid w:val="00C7685B"/>
    <w:rsid w:val="00C76871"/>
    <w:rsid w:val="00C768E6"/>
    <w:rsid w:val="00C768ED"/>
    <w:rsid w:val="00C7690A"/>
    <w:rsid w:val="00C7690E"/>
    <w:rsid w:val="00C7695E"/>
    <w:rsid w:val="00C76993"/>
    <w:rsid w:val="00C769A5"/>
    <w:rsid w:val="00C76A76"/>
    <w:rsid w:val="00C76A95"/>
    <w:rsid w:val="00C76ACB"/>
    <w:rsid w:val="00C76B18"/>
    <w:rsid w:val="00C76B2B"/>
    <w:rsid w:val="00C76C64"/>
    <w:rsid w:val="00C76C69"/>
    <w:rsid w:val="00C76C6C"/>
    <w:rsid w:val="00C76CA3"/>
    <w:rsid w:val="00C76CE6"/>
    <w:rsid w:val="00C76D38"/>
    <w:rsid w:val="00C76D45"/>
    <w:rsid w:val="00C76D62"/>
    <w:rsid w:val="00C76D74"/>
    <w:rsid w:val="00C76E7A"/>
    <w:rsid w:val="00C76EC1"/>
    <w:rsid w:val="00C76F55"/>
    <w:rsid w:val="00C76F5C"/>
    <w:rsid w:val="00C76FA2"/>
    <w:rsid w:val="00C76FAE"/>
    <w:rsid w:val="00C76FE4"/>
    <w:rsid w:val="00C76FED"/>
    <w:rsid w:val="00C77011"/>
    <w:rsid w:val="00C77037"/>
    <w:rsid w:val="00C770C9"/>
    <w:rsid w:val="00C770D4"/>
    <w:rsid w:val="00C7712A"/>
    <w:rsid w:val="00C77157"/>
    <w:rsid w:val="00C77158"/>
    <w:rsid w:val="00C77176"/>
    <w:rsid w:val="00C77219"/>
    <w:rsid w:val="00C7722F"/>
    <w:rsid w:val="00C7724E"/>
    <w:rsid w:val="00C77259"/>
    <w:rsid w:val="00C7725B"/>
    <w:rsid w:val="00C77269"/>
    <w:rsid w:val="00C7726E"/>
    <w:rsid w:val="00C7728E"/>
    <w:rsid w:val="00C77331"/>
    <w:rsid w:val="00C77351"/>
    <w:rsid w:val="00C77374"/>
    <w:rsid w:val="00C77379"/>
    <w:rsid w:val="00C77394"/>
    <w:rsid w:val="00C773CE"/>
    <w:rsid w:val="00C77414"/>
    <w:rsid w:val="00C7747D"/>
    <w:rsid w:val="00C7748E"/>
    <w:rsid w:val="00C774C4"/>
    <w:rsid w:val="00C774C8"/>
    <w:rsid w:val="00C774D1"/>
    <w:rsid w:val="00C774E5"/>
    <w:rsid w:val="00C774EF"/>
    <w:rsid w:val="00C7751A"/>
    <w:rsid w:val="00C775B5"/>
    <w:rsid w:val="00C775D3"/>
    <w:rsid w:val="00C775DD"/>
    <w:rsid w:val="00C775F8"/>
    <w:rsid w:val="00C7763F"/>
    <w:rsid w:val="00C77691"/>
    <w:rsid w:val="00C77696"/>
    <w:rsid w:val="00C776DC"/>
    <w:rsid w:val="00C77706"/>
    <w:rsid w:val="00C7771B"/>
    <w:rsid w:val="00C7772B"/>
    <w:rsid w:val="00C77774"/>
    <w:rsid w:val="00C7777F"/>
    <w:rsid w:val="00C777BA"/>
    <w:rsid w:val="00C777C7"/>
    <w:rsid w:val="00C777F5"/>
    <w:rsid w:val="00C777F7"/>
    <w:rsid w:val="00C77805"/>
    <w:rsid w:val="00C7789C"/>
    <w:rsid w:val="00C778A4"/>
    <w:rsid w:val="00C778E5"/>
    <w:rsid w:val="00C778E7"/>
    <w:rsid w:val="00C77904"/>
    <w:rsid w:val="00C77910"/>
    <w:rsid w:val="00C77920"/>
    <w:rsid w:val="00C77931"/>
    <w:rsid w:val="00C7794A"/>
    <w:rsid w:val="00C77974"/>
    <w:rsid w:val="00C77988"/>
    <w:rsid w:val="00C7798A"/>
    <w:rsid w:val="00C7798D"/>
    <w:rsid w:val="00C779BC"/>
    <w:rsid w:val="00C779CD"/>
    <w:rsid w:val="00C779D6"/>
    <w:rsid w:val="00C77A2D"/>
    <w:rsid w:val="00C77A32"/>
    <w:rsid w:val="00C77A3A"/>
    <w:rsid w:val="00C77AA0"/>
    <w:rsid w:val="00C77B19"/>
    <w:rsid w:val="00C77B26"/>
    <w:rsid w:val="00C77B9A"/>
    <w:rsid w:val="00C77B9D"/>
    <w:rsid w:val="00C77BA5"/>
    <w:rsid w:val="00C77BBB"/>
    <w:rsid w:val="00C77BCF"/>
    <w:rsid w:val="00C77C2D"/>
    <w:rsid w:val="00C77C31"/>
    <w:rsid w:val="00C77C36"/>
    <w:rsid w:val="00C77C5E"/>
    <w:rsid w:val="00C77C9A"/>
    <w:rsid w:val="00C77CB2"/>
    <w:rsid w:val="00C77CD2"/>
    <w:rsid w:val="00C77CE3"/>
    <w:rsid w:val="00C77D4C"/>
    <w:rsid w:val="00C77DA6"/>
    <w:rsid w:val="00C77DD2"/>
    <w:rsid w:val="00C77DEC"/>
    <w:rsid w:val="00C77E51"/>
    <w:rsid w:val="00C77EF6"/>
    <w:rsid w:val="00C77F3E"/>
    <w:rsid w:val="00C77F40"/>
    <w:rsid w:val="00C77F49"/>
    <w:rsid w:val="00C77F6A"/>
    <w:rsid w:val="00C77F79"/>
    <w:rsid w:val="00C77F90"/>
    <w:rsid w:val="00C77FB9"/>
    <w:rsid w:val="00C77FBB"/>
    <w:rsid w:val="00C800C9"/>
    <w:rsid w:val="00C800E3"/>
    <w:rsid w:val="00C80144"/>
    <w:rsid w:val="00C80164"/>
    <w:rsid w:val="00C80169"/>
    <w:rsid w:val="00C8018B"/>
    <w:rsid w:val="00C80233"/>
    <w:rsid w:val="00C802E8"/>
    <w:rsid w:val="00C8031E"/>
    <w:rsid w:val="00C80332"/>
    <w:rsid w:val="00C80373"/>
    <w:rsid w:val="00C80385"/>
    <w:rsid w:val="00C803E4"/>
    <w:rsid w:val="00C8040C"/>
    <w:rsid w:val="00C80436"/>
    <w:rsid w:val="00C80437"/>
    <w:rsid w:val="00C804AB"/>
    <w:rsid w:val="00C804B2"/>
    <w:rsid w:val="00C804B3"/>
    <w:rsid w:val="00C80536"/>
    <w:rsid w:val="00C8053D"/>
    <w:rsid w:val="00C80545"/>
    <w:rsid w:val="00C80581"/>
    <w:rsid w:val="00C805AB"/>
    <w:rsid w:val="00C805D9"/>
    <w:rsid w:val="00C80612"/>
    <w:rsid w:val="00C80668"/>
    <w:rsid w:val="00C8067D"/>
    <w:rsid w:val="00C806EB"/>
    <w:rsid w:val="00C8074B"/>
    <w:rsid w:val="00C8077E"/>
    <w:rsid w:val="00C807DA"/>
    <w:rsid w:val="00C8080E"/>
    <w:rsid w:val="00C80833"/>
    <w:rsid w:val="00C8083C"/>
    <w:rsid w:val="00C80869"/>
    <w:rsid w:val="00C80911"/>
    <w:rsid w:val="00C80914"/>
    <w:rsid w:val="00C80923"/>
    <w:rsid w:val="00C809B5"/>
    <w:rsid w:val="00C809D8"/>
    <w:rsid w:val="00C80A07"/>
    <w:rsid w:val="00C80A36"/>
    <w:rsid w:val="00C80A3E"/>
    <w:rsid w:val="00C80A5E"/>
    <w:rsid w:val="00C80A6C"/>
    <w:rsid w:val="00C80A70"/>
    <w:rsid w:val="00C80AF4"/>
    <w:rsid w:val="00C80B27"/>
    <w:rsid w:val="00C80B34"/>
    <w:rsid w:val="00C80B61"/>
    <w:rsid w:val="00C80B6F"/>
    <w:rsid w:val="00C80BA8"/>
    <w:rsid w:val="00C80BB6"/>
    <w:rsid w:val="00C80BFD"/>
    <w:rsid w:val="00C80BFF"/>
    <w:rsid w:val="00C80C45"/>
    <w:rsid w:val="00C80CAA"/>
    <w:rsid w:val="00C80D08"/>
    <w:rsid w:val="00C80D1C"/>
    <w:rsid w:val="00C80D37"/>
    <w:rsid w:val="00C80DDC"/>
    <w:rsid w:val="00C80E1B"/>
    <w:rsid w:val="00C80E46"/>
    <w:rsid w:val="00C80E7F"/>
    <w:rsid w:val="00C80E90"/>
    <w:rsid w:val="00C80E93"/>
    <w:rsid w:val="00C80EC9"/>
    <w:rsid w:val="00C80EE5"/>
    <w:rsid w:val="00C80EF7"/>
    <w:rsid w:val="00C80F09"/>
    <w:rsid w:val="00C80F26"/>
    <w:rsid w:val="00C80F30"/>
    <w:rsid w:val="00C80F5F"/>
    <w:rsid w:val="00C80F63"/>
    <w:rsid w:val="00C80FB4"/>
    <w:rsid w:val="00C80FC2"/>
    <w:rsid w:val="00C8100E"/>
    <w:rsid w:val="00C81010"/>
    <w:rsid w:val="00C8102A"/>
    <w:rsid w:val="00C81042"/>
    <w:rsid w:val="00C8107A"/>
    <w:rsid w:val="00C81085"/>
    <w:rsid w:val="00C81121"/>
    <w:rsid w:val="00C81126"/>
    <w:rsid w:val="00C811D0"/>
    <w:rsid w:val="00C81219"/>
    <w:rsid w:val="00C8124E"/>
    <w:rsid w:val="00C81273"/>
    <w:rsid w:val="00C8128C"/>
    <w:rsid w:val="00C81296"/>
    <w:rsid w:val="00C812A2"/>
    <w:rsid w:val="00C812EC"/>
    <w:rsid w:val="00C8132A"/>
    <w:rsid w:val="00C813C0"/>
    <w:rsid w:val="00C813D2"/>
    <w:rsid w:val="00C8145A"/>
    <w:rsid w:val="00C81460"/>
    <w:rsid w:val="00C814D3"/>
    <w:rsid w:val="00C814D8"/>
    <w:rsid w:val="00C814FF"/>
    <w:rsid w:val="00C81527"/>
    <w:rsid w:val="00C81566"/>
    <w:rsid w:val="00C8161D"/>
    <w:rsid w:val="00C8164E"/>
    <w:rsid w:val="00C81674"/>
    <w:rsid w:val="00C816CA"/>
    <w:rsid w:val="00C8171B"/>
    <w:rsid w:val="00C81781"/>
    <w:rsid w:val="00C8179B"/>
    <w:rsid w:val="00C817AC"/>
    <w:rsid w:val="00C81822"/>
    <w:rsid w:val="00C8183B"/>
    <w:rsid w:val="00C8184F"/>
    <w:rsid w:val="00C818AF"/>
    <w:rsid w:val="00C818EF"/>
    <w:rsid w:val="00C818F2"/>
    <w:rsid w:val="00C81925"/>
    <w:rsid w:val="00C8195D"/>
    <w:rsid w:val="00C8196F"/>
    <w:rsid w:val="00C8199C"/>
    <w:rsid w:val="00C819C2"/>
    <w:rsid w:val="00C819F3"/>
    <w:rsid w:val="00C819FD"/>
    <w:rsid w:val="00C81A38"/>
    <w:rsid w:val="00C81A3D"/>
    <w:rsid w:val="00C81A4F"/>
    <w:rsid w:val="00C81AA9"/>
    <w:rsid w:val="00C81AFB"/>
    <w:rsid w:val="00C81B18"/>
    <w:rsid w:val="00C81B59"/>
    <w:rsid w:val="00C81B6C"/>
    <w:rsid w:val="00C81B9B"/>
    <w:rsid w:val="00C81BEC"/>
    <w:rsid w:val="00C81C0D"/>
    <w:rsid w:val="00C81C27"/>
    <w:rsid w:val="00C81C50"/>
    <w:rsid w:val="00C81C56"/>
    <w:rsid w:val="00C81C83"/>
    <w:rsid w:val="00C81D1A"/>
    <w:rsid w:val="00C81D31"/>
    <w:rsid w:val="00C81D38"/>
    <w:rsid w:val="00C81E61"/>
    <w:rsid w:val="00C81E63"/>
    <w:rsid w:val="00C81ECF"/>
    <w:rsid w:val="00C81EF1"/>
    <w:rsid w:val="00C81EFA"/>
    <w:rsid w:val="00C81F06"/>
    <w:rsid w:val="00C81FAE"/>
    <w:rsid w:val="00C81FC3"/>
    <w:rsid w:val="00C81FEF"/>
    <w:rsid w:val="00C82026"/>
    <w:rsid w:val="00C8202E"/>
    <w:rsid w:val="00C82035"/>
    <w:rsid w:val="00C82088"/>
    <w:rsid w:val="00C82099"/>
    <w:rsid w:val="00C82191"/>
    <w:rsid w:val="00C82196"/>
    <w:rsid w:val="00C821C8"/>
    <w:rsid w:val="00C822AB"/>
    <w:rsid w:val="00C822B0"/>
    <w:rsid w:val="00C822E1"/>
    <w:rsid w:val="00C822E8"/>
    <w:rsid w:val="00C8230E"/>
    <w:rsid w:val="00C82319"/>
    <w:rsid w:val="00C8235E"/>
    <w:rsid w:val="00C82364"/>
    <w:rsid w:val="00C8238B"/>
    <w:rsid w:val="00C8238C"/>
    <w:rsid w:val="00C8239F"/>
    <w:rsid w:val="00C823B6"/>
    <w:rsid w:val="00C823D8"/>
    <w:rsid w:val="00C823FF"/>
    <w:rsid w:val="00C8247D"/>
    <w:rsid w:val="00C824B0"/>
    <w:rsid w:val="00C82529"/>
    <w:rsid w:val="00C825C4"/>
    <w:rsid w:val="00C825F1"/>
    <w:rsid w:val="00C825FD"/>
    <w:rsid w:val="00C8261F"/>
    <w:rsid w:val="00C82648"/>
    <w:rsid w:val="00C82653"/>
    <w:rsid w:val="00C82665"/>
    <w:rsid w:val="00C8269E"/>
    <w:rsid w:val="00C826A5"/>
    <w:rsid w:val="00C826C5"/>
    <w:rsid w:val="00C826D9"/>
    <w:rsid w:val="00C827C8"/>
    <w:rsid w:val="00C827D0"/>
    <w:rsid w:val="00C8281C"/>
    <w:rsid w:val="00C8285D"/>
    <w:rsid w:val="00C82860"/>
    <w:rsid w:val="00C82897"/>
    <w:rsid w:val="00C82935"/>
    <w:rsid w:val="00C829DD"/>
    <w:rsid w:val="00C82A01"/>
    <w:rsid w:val="00C82A2B"/>
    <w:rsid w:val="00C82A69"/>
    <w:rsid w:val="00C82A86"/>
    <w:rsid w:val="00C82AC7"/>
    <w:rsid w:val="00C82AE1"/>
    <w:rsid w:val="00C82B9C"/>
    <w:rsid w:val="00C82BA7"/>
    <w:rsid w:val="00C82C0A"/>
    <w:rsid w:val="00C82C70"/>
    <w:rsid w:val="00C82CAE"/>
    <w:rsid w:val="00C82CB7"/>
    <w:rsid w:val="00C82D00"/>
    <w:rsid w:val="00C82D9D"/>
    <w:rsid w:val="00C82DA4"/>
    <w:rsid w:val="00C82DAC"/>
    <w:rsid w:val="00C82DD1"/>
    <w:rsid w:val="00C82E37"/>
    <w:rsid w:val="00C82E50"/>
    <w:rsid w:val="00C82E58"/>
    <w:rsid w:val="00C82E74"/>
    <w:rsid w:val="00C82E82"/>
    <w:rsid w:val="00C82E91"/>
    <w:rsid w:val="00C82EC8"/>
    <w:rsid w:val="00C82F27"/>
    <w:rsid w:val="00C82F37"/>
    <w:rsid w:val="00C82F46"/>
    <w:rsid w:val="00C82F51"/>
    <w:rsid w:val="00C82FB9"/>
    <w:rsid w:val="00C82FD6"/>
    <w:rsid w:val="00C8301B"/>
    <w:rsid w:val="00C83025"/>
    <w:rsid w:val="00C83032"/>
    <w:rsid w:val="00C830C8"/>
    <w:rsid w:val="00C830CE"/>
    <w:rsid w:val="00C830E7"/>
    <w:rsid w:val="00C8310E"/>
    <w:rsid w:val="00C83181"/>
    <w:rsid w:val="00C831A5"/>
    <w:rsid w:val="00C831B1"/>
    <w:rsid w:val="00C831B2"/>
    <w:rsid w:val="00C8321C"/>
    <w:rsid w:val="00C83289"/>
    <w:rsid w:val="00C8328F"/>
    <w:rsid w:val="00C832A6"/>
    <w:rsid w:val="00C832B2"/>
    <w:rsid w:val="00C832CB"/>
    <w:rsid w:val="00C8331F"/>
    <w:rsid w:val="00C83328"/>
    <w:rsid w:val="00C8337C"/>
    <w:rsid w:val="00C8338B"/>
    <w:rsid w:val="00C8339C"/>
    <w:rsid w:val="00C833A8"/>
    <w:rsid w:val="00C83459"/>
    <w:rsid w:val="00C83497"/>
    <w:rsid w:val="00C83581"/>
    <w:rsid w:val="00C83597"/>
    <w:rsid w:val="00C8364C"/>
    <w:rsid w:val="00C8365E"/>
    <w:rsid w:val="00C83673"/>
    <w:rsid w:val="00C83674"/>
    <w:rsid w:val="00C83774"/>
    <w:rsid w:val="00C83793"/>
    <w:rsid w:val="00C8382B"/>
    <w:rsid w:val="00C83854"/>
    <w:rsid w:val="00C8385A"/>
    <w:rsid w:val="00C83882"/>
    <w:rsid w:val="00C838B1"/>
    <w:rsid w:val="00C838E0"/>
    <w:rsid w:val="00C838FC"/>
    <w:rsid w:val="00C838FF"/>
    <w:rsid w:val="00C83918"/>
    <w:rsid w:val="00C839A1"/>
    <w:rsid w:val="00C839C8"/>
    <w:rsid w:val="00C83A2B"/>
    <w:rsid w:val="00C83A9F"/>
    <w:rsid w:val="00C83AD8"/>
    <w:rsid w:val="00C83AE3"/>
    <w:rsid w:val="00C83B89"/>
    <w:rsid w:val="00C83B92"/>
    <w:rsid w:val="00C83C28"/>
    <w:rsid w:val="00C83CBB"/>
    <w:rsid w:val="00C83CE0"/>
    <w:rsid w:val="00C83CE5"/>
    <w:rsid w:val="00C83CEF"/>
    <w:rsid w:val="00C83D08"/>
    <w:rsid w:val="00C83D2C"/>
    <w:rsid w:val="00C83D55"/>
    <w:rsid w:val="00C83D9A"/>
    <w:rsid w:val="00C83E03"/>
    <w:rsid w:val="00C83E08"/>
    <w:rsid w:val="00C83ED1"/>
    <w:rsid w:val="00C83EF3"/>
    <w:rsid w:val="00C83F23"/>
    <w:rsid w:val="00C83F33"/>
    <w:rsid w:val="00C83F36"/>
    <w:rsid w:val="00C83F3C"/>
    <w:rsid w:val="00C83F79"/>
    <w:rsid w:val="00C83FC7"/>
    <w:rsid w:val="00C83FD1"/>
    <w:rsid w:val="00C84058"/>
    <w:rsid w:val="00C840A1"/>
    <w:rsid w:val="00C84129"/>
    <w:rsid w:val="00C8418B"/>
    <w:rsid w:val="00C841D3"/>
    <w:rsid w:val="00C841F3"/>
    <w:rsid w:val="00C84216"/>
    <w:rsid w:val="00C84243"/>
    <w:rsid w:val="00C8429A"/>
    <w:rsid w:val="00C842E2"/>
    <w:rsid w:val="00C842E3"/>
    <w:rsid w:val="00C842F7"/>
    <w:rsid w:val="00C84381"/>
    <w:rsid w:val="00C843B4"/>
    <w:rsid w:val="00C843D7"/>
    <w:rsid w:val="00C843EE"/>
    <w:rsid w:val="00C84416"/>
    <w:rsid w:val="00C84424"/>
    <w:rsid w:val="00C8442B"/>
    <w:rsid w:val="00C8443A"/>
    <w:rsid w:val="00C844AC"/>
    <w:rsid w:val="00C844FA"/>
    <w:rsid w:val="00C8450B"/>
    <w:rsid w:val="00C8452F"/>
    <w:rsid w:val="00C84530"/>
    <w:rsid w:val="00C84531"/>
    <w:rsid w:val="00C8455E"/>
    <w:rsid w:val="00C84566"/>
    <w:rsid w:val="00C845C3"/>
    <w:rsid w:val="00C845D7"/>
    <w:rsid w:val="00C8462C"/>
    <w:rsid w:val="00C8463A"/>
    <w:rsid w:val="00C8463B"/>
    <w:rsid w:val="00C84698"/>
    <w:rsid w:val="00C846B3"/>
    <w:rsid w:val="00C846C3"/>
    <w:rsid w:val="00C846E4"/>
    <w:rsid w:val="00C846FC"/>
    <w:rsid w:val="00C8475A"/>
    <w:rsid w:val="00C8478E"/>
    <w:rsid w:val="00C8479A"/>
    <w:rsid w:val="00C847AC"/>
    <w:rsid w:val="00C847E6"/>
    <w:rsid w:val="00C84864"/>
    <w:rsid w:val="00C848AC"/>
    <w:rsid w:val="00C848C2"/>
    <w:rsid w:val="00C848CC"/>
    <w:rsid w:val="00C848E8"/>
    <w:rsid w:val="00C848FA"/>
    <w:rsid w:val="00C84946"/>
    <w:rsid w:val="00C849B3"/>
    <w:rsid w:val="00C849D7"/>
    <w:rsid w:val="00C84A38"/>
    <w:rsid w:val="00C84A43"/>
    <w:rsid w:val="00C84A57"/>
    <w:rsid w:val="00C84A65"/>
    <w:rsid w:val="00C84A97"/>
    <w:rsid w:val="00C84A98"/>
    <w:rsid w:val="00C84AD4"/>
    <w:rsid w:val="00C84ADD"/>
    <w:rsid w:val="00C84B77"/>
    <w:rsid w:val="00C84B80"/>
    <w:rsid w:val="00C84B9A"/>
    <w:rsid w:val="00C84BBC"/>
    <w:rsid w:val="00C84C06"/>
    <w:rsid w:val="00C84C1D"/>
    <w:rsid w:val="00C84C25"/>
    <w:rsid w:val="00C84C3C"/>
    <w:rsid w:val="00C84C45"/>
    <w:rsid w:val="00C84C4F"/>
    <w:rsid w:val="00C84C53"/>
    <w:rsid w:val="00C84CAE"/>
    <w:rsid w:val="00C84CB5"/>
    <w:rsid w:val="00C84CED"/>
    <w:rsid w:val="00C84CF5"/>
    <w:rsid w:val="00C84D36"/>
    <w:rsid w:val="00C84D6A"/>
    <w:rsid w:val="00C84D6B"/>
    <w:rsid w:val="00C84DCC"/>
    <w:rsid w:val="00C84E55"/>
    <w:rsid w:val="00C84EEE"/>
    <w:rsid w:val="00C84EF5"/>
    <w:rsid w:val="00C84EF7"/>
    <w:rsid w:val="00C84F22"/>
    <w:rsid w:val="00C84F39"/>
    <w:rsid w:val="00C84F50"/>
    <w:rsid w:val="00C84F57"/>
    <w:rsid w:val="00C84FA8"/>
    <w:rsid w:val="00C84FD4"/>
    <w:rsid w:val="00C84FF0"/>
    <w:rsid w:val="00C85013"/>
    <w:rsid w:val="00C85051"/>
    <w:rsid w:val="00C85068"/>
    <w:rsid w:val="00C8508D"/>
    <w:rsid w:val="00C850A6"/>
    <w:rsid w:val="00C850AC"/>
    <w:rsid w:val="00C850B0"/>
    <w:rsid w:val="00C850D1"/>
    <w:rsid w:val="00C850E7"/>
    <w:rsid w:val="00C8511D"/>
    <w:rsid w:val="00C85138"/>
    <w:rsid w:val="00C85174"/>
    <w:rsid w:val="00C851A8"/>
    <w:rsid w:val="00C851D2"/>
    <w:rsid w:val="00C85220"/>
    <w:rsid w:val="00C85249"/>
    <w:rsid w:val="00C8526B"/>
    <w:rsid w:val="00C852B9"/>
    <w:rsid w:val="00C852F3"/>
    <w:rsid w:val="00C8535A"/>
    <w:rsid w:val="00C85449"/>
    <w:rsid w:val="00C85469"/>
    <w:rsid w:val="00C854A4"/>
    <w:rsid w:val="00C854F1"/>
    <w:rsid w:val="00C8552E"/>
    <w:rsid w:val="00C8557E"/>
    <w:rsid w:val="00C8559F"/>
    <w:rsid w:val="00C855C3"/>
    <w:rsid w:val="00C855F9"/>
    <w:rsid w:val="00C85600"/>
    <w:rsid w:val="00C85618"/>
    <w:rsid w:val="00C85668"/>
    <w:rsid w:val="00C8569E"/>
    <w:rsid w:val="00C856AA"/>
    <w:rsid w:val="00C856BE"/>
    <w:rsid w:val="00C85757"/>
    <w:rsid w:val="00C85783"/>
    <w:rsid w:val="00C857A3"/>
    <w:rsid w:val="00C857BB"/>
    <w:rsid w:val="00C857F6"/>
    <w:rsid w:val="00C8584C"/>
    <w:rsid w:val="00C8584F"/>
    <w:rsid w:val="00C85899"/>
    <w:rsid w:val="00C85906"/>
    <w:rsid w:val="00C85960"/>
    <w:rsid w:val="00C8596D"/>
    <w:rsid w:val="00C85995"/>
    <w:rsid w:val="00C859AF"/>
    <w:rsid w:val="00C859BC"/>
    <w:rsid w:val="00C859BD"/>
    <w:rsid w:val="00C85A00"/>
    <w:rsid w:val="00C85A7F"/>
    <w:rsid w:val="00C85AA5"/>
    <w:rsid w:val="00C85ABD"/>
    <w:rsid w:val="00C85AD8"/>
    <w:rsid w:val="00C85B03"/>
    <w:rsid w:val="00C85B13"/>
    <w:rsid w:val="00C85B1D"/>
    <w:rsid w:val="00C85B53"/>
    <w:rsid w:val="00C85B5C"/>
    <w:rsid w:val="00C85B89"/>
    <w:rsid w:val="00C85B9F"/>
    <w:rsid w:val="00C85BA9"/>
    <w:rsid w:val="00C85BAC"/>
    <w:rsid w:val="00C85BF7"/>
    <w:rsid w:val="00C85C2C"/>
    <w:rsid w:val="00C85CAB"/>
    <w:rsid w:val="00C85CD5"/>
    <w:rsid w:val="00C85CFF"/>
    <w:rsid w:val="00C85D17"/>
    <w:rsid w:val="00C85D2B"/>
    <w:rsid w:val="00C85D46"/>
    <w:rsid w:val="00C85E04"/>
    <w:rsid w:val="00C85E0D"/>
    <w:rsid w:val="00C85E10"/>
    <w:rsid w:val="00C85E2F"/>
    <w:rsid w:val="00C85E95"/>
    <w:rsid w:val="00C85EA5"/>
    <w:rsid w:val="00C85EC2"/>
    <w:rsid w:val="00C85EFA"/>
    <w:rsid w:val="00C85F18"/>
    <w:rsid w:val="00C85F6E"/>
    <w:rsid w:val="00C85F82"/>
    <w:rsid w:val="00C85FD9"/>
    <w:rsid w:val="00C85FF1"/>
    <w:rsid w:val="00C860D0"/>
    <w:rsid w:val="00C86139"/>
    <w:rsid w:val="00C86148"/>
    <w:rsid w:val="00C8614B"/>
    <w:rsid w:val="00C861A0"/>
    <w:rsid w:val="00C861F8"/>
    <w:rsid w:val="00C8620B"/>
    <w:rsid w:val="00C8625E"/>
    <w:rsid w:val="00C862AF"/>
    <w:rsid w:val="00C862C9"/>
    <w:rsid w:val="00C8634A"/>
    <w:rsid w:val="00C86360"/>
    <w:rsid w:val="00C86393"/>
    <w:rsid w:val="00C86397"/>
    <w:rsid w:val="00C863D1"/>
    <w:rsid w:val="00C86446"/>
    <w:rsid w:val="00C86469"/>
    <w:rsid w:val="00C864C4"/>
    <w:rsid w:val="00C864EA"/>
    <w:rsid w:val="00C8650D"/>
    <w:rsid w:val="00C86534"/>
    <w:rsid w:val="00C865A6"/>
    <w:rsid w:val="00C865FE"/>
    <w:rsid w:val="00C86634"/>
    <w:rsid w:val="00C8667E"/>
    <w:rsid w:val="00C866A6"/>
    <w:rsid w:val="00C866CA"/>
    <w:rsid w:val="00C8670B"/>
    <w:rsid w:val="00C86775"/>
    <w:rsid w:val="00C8679A"/>
    <w:rsid w:val="00C8679E"/>
    <w:rsid w:val="00C867AC"/>
    <w:rsid w:val="00C867E8"/>
    <w:rsid w:val="00C867F5"/>
    <w:rsid w:val="00C86846"/>
    <w:rsid w:val="00C86850"/>
    <w:rsid w:val="00C86857"/>
    <w:rsid w:val="00C86862"/>
    <w:rsid w:val="00C86868"/>
    <w:rsid w:val="00C86872"/>
    <w:rsid w:val="00C86873"/>
    <w:rsid w:val="00C8689B"/>
    <w:rsid w:val="00C868A3"/>
    <w:rsid w:val="00C868C9"/>
    <w:rsid w:val="00C868D4"/>
    <w:rsid w:val="00C868E6"/>
    <w:rsid w:val="00C8692E"/>
    <w:rsid w:val="00C86946"/>
    <w:rsid w:val="00C86A35"/>
    <w:rsid w:val="00C86A49"/>
    <w:rsid w:val="00C86A51"/>
    <w:rsid w:val="00C86A8F"/>
    <w:rsid w:val="00C86A92"/>
    <w:rsid w:val="00C86ABA"/>
    <w:rsid w:val="00C86B2C"/>
    <w:rsid w:val="00C86BBF"/>
    <w:rsid w:val="00C86BCB"/>
    <w:rsid w:val="00C86BD2"/>
    <w:rsid w:val="00C86BD4"/>
    <w:rsid w:val="00C86C08"/>
    <w:rsid w:val="00C86C23"/>
    <w:rsid w:val="00C86C38"/>
    <w:rsid w:val="00C86C55"/>
    <w:rsid w:val="00C86C7B"/>
    <w:rsid w:val="00C86CA8"/>
    <w:rsid w:val="00C86CF5"/>
    <w:rsid w:val="00C86D4C"/>
    <w:rsid w:val="00C86DC1"/>
    <w:rsid w:val="00C86DC9"/>
    <w:rsid w:val="00C86E66"/>
    <w:rsid w:val="00C86E91"/>
    <w:rsid w:val="00C86E99"/>
    <w:rsid w:val="00C86EFB"/>
    <w:rsid w:val="00C86F45"/>
    <w:rsid w:val="00C86F73"/>
    <w:rsid w:val="00C86F86"/>
    <w:rsid w:val="00C86FA2"/>
    <w:rsid w:val="00C86FE0"/>
    <w:rsid w:val="00C86FEA"/>
    <w:rsid w:val="00C86FFF"/>
    <w:rsid w:val="00C8701C"/>
    <w:rsid w:val="00C870B8"/>
    <w:rsid w:val="00C8718E"/>
    <w:rsid w:val="00C871CA"/>
    <w:rsid w:val="00C871EB"/>
    <w:rsid w:val="00C8721A"/>
    <w:rsid w:val="00C87256"/>
    <w:rsid w:val="00C87262"/>
    <w:rsid w:val="00C8726F"/>
    <w:rsid w:val="00C87285"/>
    <w:rsid w:val="00C87293"/>
    <w:rsid w:val="00C872E0"/>
    <w:rsid w:val="00C87392"/>
    <w:rsid w:val="00C873AF"/>
    <w:rsid w:val="00C8744D"/>
    <w:rsid w:val="00C874A0"/>
    <w:rsid w:val="00C874A5"/>
    <w:rsid w:val="00C87518"/>
    <w:rsid w:val="00C8752E"/>
    <w:rsid w:val="00C8752F"/>
    <w:rsid w:val="00C87557"/>
    <w:rsid w:val="00C8758C"/>
    <w:rsid w:val="00C875AC"/>
    <w:rsid w:val="00C875B3"/>
    <w:rsid w:val="00C875C1"/>
    <w:rsid w:val="00C875CE"/>
    <w:rsid w:val="00C875D8"/>
    <w:rsid w:val="00C875F1"/>
    <w:rsid w:val="00C875F3"/>
    <w:rsid w:val="00C87636"/>
    <w:rsid w:val="00C87640"/>
    <w:rsid w:val="00C8765E"/>
    <w:rsid w:val="00C876BF"/>
    <w:rsid w:val="00C876E6"/>
    <w:rsid w:val="00C87717"/>
    <w:rsid w:val="00C8772D"/>
    <w:rsid w:val="00C87733"/>
    <w:rsid w:val="00C87741"/>
    <w:rsid w:val="00C87761"/>
    <w:rsid w:val="00C87777"/>
    <w:rsid w:val="00C87798"/>
    <w:rsid w:val="00C877A2"/>
    <w:rsid w:val="00C877FA"/>
    <w:rsid w:val="00C87807"/>
    <w:rsid w:val="00C87828"/>
    <w:rsid w:val="00C87833"/>
    <w:rsid w:val="00C87839"/>
    <w:rsid w:val="00C8788F"/>
    <w:rsid w:val="00C878BF"/>
    <w:rsid w:val="00C878C1"/>
    <w:rsid w:val="00C878D3"/>
    <w:rsid w:val="00C878DA"/>
    <w:rsid w:val="00C878DB"/>
    <w:rsid w:val="00C878E4"/>
    <w:rsid w:val="00C878F8"/>
    <w:rsid w:val="00C87912"/>
    <w:rsid w:val="00C87918"/>
    <w:rsid w:val="00C8794B"/>
    <w:rsid w:val="00C87966"/>
    <w:rsid w:val="00C87977"/>
    <w:rsid w:val="00C879B6"/>
    <w:rsid w:val="00C879D9"/>
    <w:rsid w:val="00C87A24"/>
    <w:rsid w:val="00C87A28"/>
    <w:rsid w:val="00C87A70"/>
    <w:rsid w:val="00C87A8F"/>
    <w:rsid w:val="00C87ABE"/>
    <w:rsid w:val="00C87B01"/>
    <w:rsid w:val="00C87B3B"/>
    <w:rsid w:val="00C87B5F"/>
    <w:rsid w:val="00C87B64"/>
    <w:rsid w:val="00C87BC9"/>
    <w:rsid w:val="00C87BD4"/>
    <w:rsid w:val="00C87BE3"/>
    <w:rsid w:val="00C87C23"/>
    <w:rsid w:val="00C87C26"/>
    <w:rsid w:val="00C87C7D"/>
    <w:rsid w:val="00C87C82"/>
    <w:rsid w:val="00C87CAD"/>
    <w:rsid w:val="00C87D70"/>
    <w:rsid w:val="00C87DC0"/>
    <w:rsid w:val="00C87DDA"/>
    <w:rsid w:val="00C87E35"/>
    <w:rsid w:val="00C87E44"/>
    <w:rsid w:val="00C87E78"/>
    <w:rsid w:val="00C87F0A"/>
    <w:rsid w:val="00C87F23"/>
    <w:rsid w:val="00C87F30"/>
    <w:rsid w:val="00C87F4C"/>
    <w:rsid w:val="00C87F92"/>
    <w:rsid w:val="00C87F95"/>
    <w:rsid w:val="00C87FA8"/>
    <w:rsid w:val="00C87FCE"/>
    <w:rsid w:val="00C87FE7"/>
    <w:rsid w:val="00C90006"/>
    <w:rsid w:val="00C9002A"/>
    <w:rsid w:val="00C9013D"/>
    <w:rsid w:val="00C901BC"/>
    <w:rsid w:val="00C90218"/>
    <w:rsid w:val="00C90240"/>
    <w:rsid w:val="00C90249"/>
    <w:rsid w:val="00C9028B"/>
    <w:rsid w:val="00C90294"/>
    <w:rsid w:val="00C902B5"/>
    <w:rsid w:val="00C902DB"/>
    <w:rsid w:val="00C90319"/>
    <w:rsid w:val="00C90353"/>
    <w:rsid w:val="00C903A1"/>
    <w:rsid w:val="00C904AB"/>
    <w:rsid w:val="00C90572"/>
    <w:rsid w:val="00C905BB"/>
    <w:rsid w:val="00C905C8"/>
    <w:rsid w:val="00C90679"/>
    <w:rsid w:val="00C906B4"/>
    <w:rsid w:val="00C90702"/>
    <w:rsid w:val="00C9070D"/>
    <w:rsid w:val="00C9070F"/>
    <w:rsid w:val="00C9071E"/>
    <w:rsid w:val="00C90784"/>
    <w:rsid w:val="00C907FF"/>
    <w:rsid w:val="00C90806"/>
    <w:rsid w:val="00C9081E"/>
    <w:rsid w:val="00C9084A"/>
    <w:rsid w:val="00C90870"/>
    <w:rsid w:val="00C9089E"/>
    <w:rsid w:val="00C908E3"/>
    <w:rsid w:val="00C908EB"/>
    <w:rsid w:val="00C90918"/>
    <w:rsid w:val="00C90973"/>
    <w:rsid w:val="00C909E3"/>
    <w:rsid w:val="00C909EF"/>
    <w:rsid w:val="00C90A15"/>
    <w:rsid w:val="00C90A89"/>
    <w:rsid w:val="00C90AB5"/>
    <w:rsid w:val="00C90ABF"/>
    <w:rsid w:val="00C90B07"/>
    <w:rsid w:val="00C90B0A"/>
    <w:rsid w:val="00C90B35"/>
    <w:rsid w:val="00C90B43"/>
    <w:rsid w:val="00C90B94"/>
    <w:rsid w:val="00C90BAD"/>
    <w:rsid w:val="00C90BE0"/>
    <w:rsid w:val="00C90C06"/>
    <w:rsid w:val="00C90CB6"/>
    <w:rsid w:val="00C90CB7"/>
    <w:rsid w:val="00C90CCA"/>
    <w:rsid w:val="00C90CFB"/>
    <w:rsid w:val="00C90D29"/>
    <w:rsid w:val="00C90D79"/>
    <w:rsid w:val="00C90DD7"/>
    <w:rsid w:val="00C90E0C"/>
    <w:rsid w:val="00C90E49"/>
    <w:rsid w:val="00C90E59"/>
    <w:rsid w:val="00C90EC1"/>
    <w:rsid w:val="00C90F04"/>
    <w:rsid w:val="00C90F2F"/>
    <w:rsid w:val="00C90F4E"/>
    <w:rsid w:val="00C90F76"/>
    <w:rsid w:val="00C9100F"/>
    <w:rsid w:val="00C91010"/>
    <w:rsid w:val="00C9106F"/>
    <w:rsid w:val="00C910A5"/>
    <w:rsid w:val="00C910AB"/>
    <w:rsid w:val="00C910E7"/>
    <w:rsid w:val="00C910F6"/>
    <w:rsid w:val="00C910FE"/>
    <w:rsid w:val="00C9113B"/>
    <w:rsid w:val="00C91172"/>
    <w:rsid w:val="00C91186"/>
    <w:rsid w:val="00C911B8"/>
    <w:rsid w:val="00C91205"/>
    <w:rsid w:val="00C91211"/>
    <w:rsid w:val="00C91227"/>
    <w:rsid w:val="00C9127F"/>
    <w:rsid w:val="00C912A8"/>
    <w:rsid w:val="00C9134A"/>
    <w:rsid w:val="00C9138A"/>
    <w:rsid w:val="00C91393"/>
    <w:rsid w:val="00C913BC"/>
    <w:rsid w:val="00C913FE"/>
    <w:rsid w:val="00C9142E"/>
    <w:rsid w:val="00C91443"/>
    <w:rsid w:val="00C91463"/>
    <w:rsid w:val="00C9147A"/>
    <w:rsid w:val="00C91497"/>
    <w:rsid w:val="00C9149C"/>
    <w:rsid w:val="00C914D2"/>
    <w:rsid w:val="00C914DE"/>
    <w:rsid w:val="00C914FF"/>
    <w:rsid w:val="00C9155F"/>
    <w:rsid w:val="00C91579"/>
    <w:rsid w:val="00C9157E"/>
    <w:rsid w:val="00C915DE"/>
    <w:rsid w:val="00C91649"/>
    <w:rsid w:val="00C9166E"/>
    <w:rsid w:val="00C916E8"/>
    <w:rsid w:val="00C91706"/>
    <w:rsid w:val="00C9174D"/>
    <w:rsid w:val="00C91768"/>
    <w:rsid w:val="00C91793"/>
    <w:rsid w:val="00C917B0"/>
    <w:rsid w:val="00C9181D"/>
    <w:rsid w:val="00C91888"/>
    <w:rsid w:val="00C91895"/>
    <w:rsid w:val="00C9189F"/>
    <w:rsid w:val="00C9191B"/>
    <w:rsid w:val="00C91974"/>
    <w:rsid w:val="00C9197D"/>
    <w:rsid w:val="00C91A24"/>
    <w:rsid w:val="00C91A40"/>
    <w:rsid w:val="00C91AC4"/>
    <w:rsid w:val="00C91AE5"/>
    <w:rsid w:val="00C91B1A"/>
    <w:rsid w:val="00C91BCE"/>
    <w:rsid w:val="00C91C41"/>
    <w:rsid w:val="00C91CA0"/>
    <w:rsid w:val="00C91CFB"/>
    <w:rsid w:val="00C91D60"/>
    <w:rsid w:val="00C91D82"/>
    <w:rsid w:val="00C91E07"/>
    <w:rsid w:val="00C91E1B"/>
    <w:rsid w:val="00C91E83"/>
    <w:rsid w:val="00C91EBA"/>
    <w:rsid w:val="00C91EBB"/>
    <w:rsid w:val="00C91ECC"/>
    <w:rsid w:val="00C91F38"/>
    <w:rsid w:val="00C91F4F"/>
    <w:rsid w:val="00C91F5D"/>
    <w:rsid w:val="00C91FAC"/>
    <w:rsid w:val="00C9204B"/>
    <w:rsid w:val="00C920B6"/>
    <w:rsid w:val="00C9210B"/>
    <w:rsid w:val="00C92112"/>
    <w:rsid w:val="00C92116"/>
    <w:rsid w:val="00C92132"/>
    <w:rsid w:val="00C92151"/>
    <w:rsid w:val="00C92165"/>
    <w:rsid w:val="00C92175"/>
    <w:rsid w:val="00C9217F"/>
    <w:rsid w:val="00C921A0"/>
    <w:rsid w:val="00C921B2"/>
    <w:rsid w:val="00C921FE"/>
    <w:rsid w:val="00C9221F"/>
    <w:rsid w:val="00C92233"/>
    <w:rsid w:val="00C92283"/>
    <w:rsid w:val="00C9229C"/>
    <w:rsid w:val="00C922E0"/>
    <w:rsid w:val="00C922FE"/>
    <w:rsid w:val="00C92348"/>
    <w:rsid w:val="00C92354"/>
    <w:rsid w:val="00C9236C"/>
    <w:rsid w:val="00C92380"/>
    <w:rsid w:val="00C923A0"/>
    <w:rsid w:val="00C92442"/>
    <w:rsid w:val="00C92451"/>
    <w:rsid w:val="00C92476"/>
    <w:rsid w:val="00C9247A"/>
    <w:rsid w:val="00C92484"/>
    <w:rsid w:val="00C924A1"/>
    <w:rsid w:val="00C924AB"/>
    <w:rsid w:val="00C924AF"/>
    <w:rsid w:val="00C924B7"/>
    <w:rsid w:val="00C924F4"/>
    <w:rsid w:val="00C92503"/>
    <w:rsid w:val="00C92518"/>
    <w:rsid w:val="00C9252D"/>
    <w:rsid w:val="00C9256E"/>
    <w:rsid w:val="00C9259A"/>
    <w:rsid w:val="00C925C2"/>
    <w:rsid w:val="00C925EA"/>
    <w:rsid w:val="00C925F4"/>
    <w:rsid w:val="00C925FF"/>
    <w:rsid w:val="00C92604"/>
    <w:rsid w:val="00C92630"/>
    <w:rsid w:val="00C92647"/>
    <w:rsid w:val="00C92648"/>
    <w:rsid w:val="00C92664"/>
    <w:rsid w:val="00C9266E"/>
    <w:rsid w:val="00C92675"/>
    <w:rsid w:val="00C92685"/>
    <w:rsid w:val="00C926A9"/>
    <w:rsid w:val="00C926E4"/>
    <w:rsid w:val="00C9271E"/>
    <w:rsid w:val="00C9273A"/>
    <w:rsid w:val="00C92750"/>
    <w:rsid w:val="00C92759"/>
    <w:rsid w:val="00C9275F"/>
    <w:rsid w:val="00C92779"/>
    <w:rsid w:val="00C927BD"/>
    <w:rsid w:val="00C92800"/>
    <w:rsid w:val="00C92815"/>
    <w:rsid w:val="00C92832"/>
    <w:rsid w:val="00C9286B"/>
    <w:rsid w:val="00C92887"/>
    <w:rsid w:val="00C92888"/>
    <w:rsid w:val="00C928A9"/>
    <w:rsid w:val="00C928C6"/>
    <w:rsid w:val="00C928CA"/>
    <w:rsid w:val="00C928DE"/>
    <w:rsid w:val="00C92902"/>
    <w:rsid w:val="00C92911"/>
    <w:rsid w:val="00C92919"/>
    <w:rsid w:val="00C92944"/>
    <w:rsid w:val="00C92957"/>
    <w:rsid w:val="00C92958"/>
    <w:rsid w:val="00C929B5"/>
    <w:rsid w:val="00C929BD"/>
    <w:rsid w:val="00C929F7"/>
    <w:rsid w:val="00C92A58"/>
    <w:rsid w:val="00C92A9A"/>
    <w:rsid w:val="00C92AA2"/>
    <w:rsid w:val="00C92ABC"/>
    <w:rsid w:val="00C92B3D"/>
    <w:rsid w:val="00C92B72"/>
    <w:rsid w:val="00C92BB3"/>
    <w:rsid w:val="00C92BF0"/>
    <w:rsid w:val="00C92C2D"/>
    <w:rsid w:val="00C92C3C"/>
    <w:rsid w:val="00C92C6D"/>
    <w:rsid w:val="00C92C70"/>
    <w:rsid w:val="00C92C85"/>
    <w:rsid w:val="00C92C90"/>
    <w:rsid w:val="00C92CB3"/>
    <w:rsid w:val="00C92CB4"/>
    <w:rsid w:val="00C92CB5"/>
    <w:rsid w:val="00C92D23"/>
    <w:rsid w:val="00C92D3A"/>
    <w:rsid w:val="00C92D6C"/>
    <w:rsid w:val="00C92DB2"/>
    <w:rsid w:val="00C92DB7"/>
    <w:rsid w:val="00C92DC4"/>
    <w:rsid w:val="00C92DFA"/>
    <w:rsid w:val="00C92F8A"/>
    <w:rsid w:val="00C92F95"/>
    <w:rsid w:val="00C92F9D"/>
    <w:rsid w:val="00C92FAC"/>
    <w:rsid w:val="00C92FCF"/>
    <w:rsid w:val="00C92FF7"/>
    <w:rsid w:val="00C9302C"/>
    <w:rsid w:val="00C93031"/>
    <w:rsid w:val="00C930A0"/>
    <w:rsid w:val="00C930F6"/>
    <w:rsid w:val="00C93114"/>
    <w:rsid w:val="00C93121"/>
    <w:rsid w:val="00C93148"/>
    <w:rsid w:val="00C93160"/>
    <w:rsid w:val="00C9318A"/>
    <w:rsid w:val="00C931A1"/>
    <w:rsid w:val="00C931B0"/>
    <w:rsid w:val="00C931B2"/>
    <w:rsid w:val="00C93234"/>
    <w:rsid w:val="00C9329B"/>
    <w:rsid w:val="00C932B5"/>
    <w:rsid w:val="00C932BA"/>
    <w:rsid w:val="00C932C9"/>
    <w:rsid w:val="00C9330A"/>
    <w:rsid w:val="00C93323"/>
    <w:rsid w:val="00C93333"/>
    <w:rsid w:val="00C93392"/>
    <w:rsid w:val="00C933B2"/>
    <w:rsid w:val="00C933D8"/>
    <w:rsid w:val="00C933F4"/>
    <w:rsid w:val="00C9340F"/>
    <w:rsid w:val="00C93422"/>
    <w:rsid w:val="00C9347F"/>
    <w:rsid w:val="00C93481"/>
    <w:rsid w:val="00C934F6"/>
    <w:rsid w:val="00C93538"/>
    <w:rsid w:val="00C9355F"/>
    <w:rsid w:val="00C93570"/>
    <w:rsid w:val="00C93606"/>
    <w:rsid w:val="00C9360E"/>
    <w:rsid w:val="00C93634"/>
    <w:rsid w:val="00C936D1"/>
    <w:rsid w:val="00C936D6"/>
    <w:rsid w:val="00C9376D"/>
    <w:rsid w:val="00C93785"/>
    <w:rsid w:val="00C937EF"/>
    <w:rsid w:val="00C93847"/>
    <w:rsid w:val="00C93876"/>
    <w:rsid w:val="00C9388C"/>
    <w:rsid w:val="00C938C0"/>
    <w:rsid w:val="00C938EF"/>
    <w:rsid w:val="00C9398D"/>
    <w:rsid w:val="00C939A1"/>
    <w:rsid w:val="00C93A01"/>
    <w:rsid w:val="00C93A0B"/>
    <w:rsid w:val="00C93A30"/>
    <w:rsid w:val="00C93A91"/>
    <w:rsid w:val="00C93B2C"/>
    <w:rsid w:val="00C93B34"/>
    <w:rsid w:val="00C93C0D"/>
    <w:rsid w:val="00C93C18"/>
    <w:rsid w:val="00C93C84"/>
    <w:rsid w:val="00C93C8A"/>
    <w:rsid w:val="00C93CBC"/>
    <w:rsid w:val="00C93CF8"/>
    <w:rsid w:val="00C93D0C"/>
    <w:rsid w:val="00C93D33"/>
    <w:rsid w:val="00C93D35"/>
    <w:rsid w:val="00C93DA0"/>
    <w:rsid w:val="00C93DCA"/>
    <w:rsid w:val="00C93E05"/>
    <w:rsid w:val="00C93E07"/>
    <w:rsid w:val="00C93E2A"/>
    <w:rsid w:val="00C93E6C"/>
    <w:rsid w:val="00C93E83"/>
    <w:rsid w:val="00C93E86"/>
    <w:rsid w:val="00C93E9D"/>
    <w:rsid w:val="00C93EDE"/>
    <w:rsid w:val="00C93EE8"/>
    <w:rsid w:val="00C93EF7"/>
    <w:rsid w:val="00C93EFC"/>
    <w:rsid w:val="00C93F4C"/>
    <w:rsid w:val="00C93F59"/>
    <w:rsid w:val="00C93FD5"/>
    <w:rsid w:val="00C94019"/>
    <w:rsid w:val="00C9402B"/>
    <w:rsid w:val="00C94031"/>
    <w:rsid w:val="00C94037"/>
    <w:rsid w:val="00C940E2"/>
    <w:rsid w:val="00C94126"/>
    <w:rsid w:val="00C94129"/>
    <w:rsid w:val="00C94159"/>
    <w:rsid w:val="00C9416C"/>
    <w:rsid w:val="00C94182"/>
    <w:rsid w:val="00C94199"/>
    <w:rsid w:val="00C9419B"/>
    <w:rsid w:val="00C941E4"/>
    <w:rsid w:val="00C94234"/>
    <w:rsid w:val="00C9425D"/>
    <w:rsid w:val="00C94277"/>
    <w:rsid w:val="00C94299"/>
    <w:rsid w:val="00C942A5"/>
    <w:rsid w:val="00C942B0"/>
    <w:rsid w:val="00C942D4"/>
    <w:rsid w:val="00C94339"/>
    <w:rsid w:val="00C943EF"/>
    <w:rsid w:val="00C943F3"/>
    <w:rsid w:val="00C94420"/>
    <w:rsid w:val="00C9442E"/>
    <w:rsid w:val="00C9443C"/>
    <w:rsid w:val="00C94466"/>
    <w:rsid w:val="00C944A4"/>
    <w:rsid w:val="00C944B5"/>
    <w:rsid w:val="00C944E4"/>
    <w:rsid w:val="00C945DC"/>
    <w:rsid w:val="00C94635"/>
    <w:rsid w:val="00C946A7"/>
    <w:rsid w:val="00C947AE"/>
    <w:rsid w:val="00C947F2"/>
    <w:rsid w:val="00C947FB"/>
    <w:rsid w:val="00C947FF"/>
    <w:rsid w:val="00C94842"/>
    <w:rsid w:val="00C948A2"/>
    <w:rsid w:val="00C948D3"/>
    <w:rsid w:val="00C94904"/>
    <w:rsid w:val="00C9490F"/>
    <w:rsid w:val="00C94920"/>
    <w:rsid w:val="00C949B9"/>
    <w:rsid w:val="00C949E0"/>
    <w:rsid w:val="00C94A7C"/>
    <w:rsid w:val="00C94A7E"/>
    <w:rsid w:val="00C94B23"/>
    <w:rsid w:val="00C94B43"/>
    <w:rsid w:val="00C94C39"/>
    <w:rsid w:val="00C94CC4"/>
    <w:rsid w:val="00C94CDB"/>
    <w:rsid w:val="00C94CFE"/>
    <w:rsid w:val="00C94D02"/>
    <w:rsid w:val="00C94D45"/>
    <w:rsid w:val="00C94D68"/>
    <w:rsid w:val="00C94D6C"/>
    <w:rsid w:val="00C94D6F"/>
    <w:rsid w:val="00C94DA9"/>
    <w:rsid w:val="00C94DC9"/>
    <w:rsid w:val="00C94E09"/>
    <w:rsid w:val="00C94E25"/>
    <w:rsid w:val="00C94E37"/>
    <w:rsid w:val="00C94E55"/>
    <w:rsid w:val="00C94E6E"/>
    <w:rsid w:val="00C94E82"/>
    <w:rsid w:val="00C94E89"/>
    <w:rsid w:val="00C94E94"/>
    <w:rsid w:val="00C94E95"/>
    <w:rsid w:val="00C94EC1"/>
    <w:rsid w:val="00C94ED7"/>
    <w:rsid w:val="00C94F19"/>
    <w:rsid w:val="00C94F44"/>
    <w:rsid w:val="00C94F46"/>
    <w:rsid w:val="00C94F5E"/>
    <w:rsid w:val="00C94F8B"/>
    <w:rsid w:val="00C94F95"/>
    <w:rsid w:val="00C94FC4"/>
    <w:rsid w:val="00C9511E"/>
    <w:rsid w:val="00C95136"/>
    <w:rsid w:val="00C95148"/>
    <w:rsid w:val="00C95171"/>
    <w:rsid w:val="00C95192"/>
    <w:rsid w:val="00C951DA"/>
    <w:rsid w:val="00C951DB"/>
    <w:rsid w:val="00C951ED"/>
    <w:rsid w:val="00C95231"/>
    <w:rsid w:val="00C9524E"/>
    <w:rsid w:val="00C952A4"/>
    <w:rsid w:val="00C952A9"/>
    <w:rsid w:val="00C952BF"/>
    <w:rsid w:val="00C952C3"/>
    <w:rsid w:val="00C952C6"/>
    <w:rsid w:val="00C952D2"/>
    <w:rsid w:val="00C95300"/>
    <w:rsid w:val="00C9531B"/>
    <w:rsid w:val="00C95367"/>
    <w:rsid w:val="00C953A6"/>
    <w:rsid w:val="00C9540D"/>
    <w:rsid w:val="00C95447"/>
    <w:rsid w:val="00C9544A"/>
    <w:rsid w:val="00C95497"/>
    <w:rsid w:val="00C954AC"/>
    <w:rsid w:val="00C954DF"/>
    <w:rsid w:val="00C95500"/>
    <w:rsid w:val="00C9553C"/>
    <w:rsid w:val="00C95543"/>
    <w:rsid w:val="00C95550"/>
    <w:rsid w:val="00C9556B"/>
    <w:rsid w:val="00C95603"/>
    <w:rsid w:val="00C95605"/>
    <w:rsid w:val="00C9562A"/>
    <w:rsid w:val="00C95685"/>
    <w:rsid w:val="00C9569B"/>
    <w:rsid w:val="00C956BB"/>
    <w:rsid w:val="00C95713"/>
    <w:rsid w:val="00C95767"/>
    <w:rsid w:val="00C95780"/>
    <w:rsid w:val="00C9579D"/>
    <w:rsid w:val="00C957C6"/>
    <w:rsid w:val="00C957CF"/>
    <w:rsid w:val="00C957F2"/>
    <w:rsid w:val="00C957F7"/>
    <w:rsid w:val="00C9584D"/>
    <w:rsid w:val="00C95871"/>
    <w:rsid w:val="00C958C5"/>
    <w:rsid w:val="00C958DC"/>
    <w:rsid w:val="00C958EB"/>
    <w:rsid w:val="00C9591A"/>
    <w:rsid w:val="00C95967"/>
    <w:rsid w:val="00C95973"/>
    <w:rsid w:val="00C95984"/>
    <w:rsid w:val="00C95993"/>
    <w:rsid w:val="00C95998"/>
    <w:rsid w:val="00C959F9"/>
    <w:rsid w:val="00C95A04"/>
    <w:rsid w:val="00C95A0C"/>
    <w:rsid w:val="00C95A18"/>
    <w:rsid w:val="00C95AE9"/>
    <w:rsid w:val="00C95B5B"/>
    <w:rsid w:val="00C95C1C"/>
    <w:rsid w:val="00C95C20"/>
    <w:rsid w:val="00C95C5F"/>
    <w:rsid w:val="00C95C8F"/>
    <w:rsid w:val="00C95C9A"/>
    <w:rsid w:val="00C95CB5"/>
    <w:rsid w:val="00C95CC8"/>
    <w:rsid w:val="00C95CD0"/>
    <w:rsid w:val="00C95D1D"/>
    <w:rsid w:val="00C95D54"/>
    <w:rsid w:val="00C95D81"/>
    <w:rsid w:val="00C95DA4"/>
    <w:rsid w:val="00C95DFE"/>
    <w:rsid w:val="00C95E31"/>
    <w:rsid w:val="00C95E5A"/>
    <w:rsid w:val="00C95E97"/>
    <w:rsid w:val="00C95F1C"/>
    <w:rsid w:val="00C95F2D"/>
    <w:rsid w:val="00C95F68"/>
    <w:rsid w:val="00C95F82"/>
    <w:rsid w:val="00C95F91"/>
    <w:rsid w:val="00C95FB3"/>
    <w:rsid w:val="00C95FC4"/>
    <w:rsid w:val="00C95FF7"/>
    <w:rsid w:val="00C9604A"/>
    <w:rsid w:val="00C9605B"/>
    <w:rsid w:val="00C96082"/>
    <w:rsid w:val="00C960BE"/>
    <w:rsid w:val="00C960CF"/>
    <w:rsid w:val="00C96114"/>
    <w:rsid w:val="00C96168"/>
    <w:rsid w:val="00C9619D"/>
    <w:rsid w:val="00C961CC"/>
    <w:rsid w:val="00C961EE"/>
    <w:rsid w:val="00C96225"/>
    <w:rsid w:val="00C96291"/>
    <w:rsid w:val="00C962D3"/>
    <w:rsid w:val="00C9631D"/>
    <w:rsid w:val="00C96361"/>
    <w:rsid w:val="00C96369"/>
    <w:rsid w:val="00C9636C"/>
    <w:rsid w:val="00C963A1"/>
    <w:rsid w:val="00C963CF"/>
    <w:rsid w:val="00C963E2"/>
    <w:rsid w:val="00C96458"/>
    <w:rsid w:val="00C964BB"/>
    <w:rsid w:val="00C964C5"/>
    <w:rsid w:val="00C964C7"/>
    <w:rsid w:val="00C964FE"/>
    <w:rsid w:val="00C9651F"/>
    <w:rsid w:val="00C96525"/>
    <w:rsid w:val="00C96545"/>
    <w:rsid w:val="00C9659C"/>
    <w:rsid w:val="00C9665A"/>
    <w:rsid w:val="00C96671"/>
    <w:rsid w:val="00C966AC"/>
    <w:rsid w:val="00C966C1"/>
    <w:rsid w:val="00C966D2"/>
    <w:rsid w:val="00C966D8"/>
    <w:rsid w:val="00C966E4"/>
    <w:rsid w:val="00C967BC"/>
    <w:rsid w:val="00C967C7"/>
    <w:rsid w:val="00C967D3"/>
    <w:rsid w:val="00C967D5"/>
    <w:rsid w:val="00C967F8"/>
    <w:rsid w:val="00C9681B"/>
    <w:rsid w:val="00C96845"/>
    <w:rsid w:val="00C9685D"/>
    <w:rsid w:val="00C96897"/>
    <w:rsid w:val="00C9689F"/>
    <w:rsid w:val="00C968A1"/>
    <w:rsid w:val="00C968BC"/>
    <w:rsid w:val="00C96901"/>
    <w:rsid w:val="00C9691C"/>
    <w:rsid w:val="00C969B5"/>
    <w:rsid w:val="00C96A4E"/>
    <w:rsid w:val="00C96AD7"/>
    <w:rsid w:val="00C96B1D"/>
    <w:rsid w:val="00C96B1E"/>
    <w:rsid w:val="00C96B48"/>
    <w:rsid w:val="00C96BEB"/>
    <w:rsid w:val="00C96CBC"/>
    <w:rsid w:val="00C96D35"/>
    <w:rsid w:val="00C96D5B"/>
    <w:rsid w:val="00C96D8E"/>
    <w:rsid w:val="00C96E6C"/>
    <w:rsid w:val="00C96E98"/>
    <w:rsid w:val="00C96EA5"/>
    <w:rsid w:val="00C96EDA"/>
    <w:rsid w:val="00C96F37"/>
    <w:rsid w:val="00C96FAC"/>
    <w:rsid w:val="00C96FD3"/>
    <w:rsid w:val="00C96FF0"/>
    <w:rsid w:val="00C9700C"/>
    <w:rsid w:val="00C97012"/>
    <w:rsid w:val="00C9702E"/>
    <w:rsid w:val="00C9703B"/>
    <w:rsid w:val="00C9706F"/>
    <w:rsid w:val="00C970E1"/>
    <w:rsid w:val="00C971B1"/>
    <w:rsid w:val="00C971E5"/>
    <w:rsid w:val="00C971E8"/>
    <w:rsid w:val="00C97279"/>
    <w:rsid w:val="00C9727A"/>
    <w:rsid w:val="00C972F5"/>
    <w:rsid w:val="00C97337"/>
    <w:rsid w:val="00C9737F"/>
    <w:rsid w:val="00C973AF"/>
    <w:rsid w:val="00C973BE"/>
    <w:rsid w:val="00C973D0"/>
    <w:rsid w:val="00C973D2"/>
    <w:rsid w:val="00C973E7"/>
    <w:rsid w:val="00C97410"/>
    <w:rsid w:val="00C97442"/>
    <w:rsid w:val="00C97456"/>
    <w:rsid w:val="00C97474"/>
    <w:rsid w:val="00C9747C"/>
    <w:rsid w:val="00C97481"/>
    <w:rsid w:val="00C9749C"/>
    <w:rsid w:val="00C974B8"/>
    <w:rsid w:val="00C974D7"/>
    <w:rsid w:val="00C9753B"/>
    <w:rsid w:val="00C975C1"/>
    <w:rsid w:val="00C97605"/>
    <w:rsid w:val="00C97690"/>
    <w:rsid w:val="00C97692"/>
    <w:rsid w:val="00C97694"/>
    <w:rsid w:val="00C97698"/>
    <w:rsid w:val="00C976AD"/>
    <w:rsid w:val="00C9775D"/>
    <w:rsid w:val="00C9776E"/>
    <w:rsid w:val="00C97789"/>
    <w:rsid w:val="00C978DC"/>
    <w:rsid w:val="00C97998"/>
    <w:rsid w:val="00C979E8"/>
    <w:rsid w:val="00C97A3F"/>
    <w:rsid w:val="00C97A8B"/>
    <w:rsid w:val="00C97AA7"/>
    <w:rsid w:val="00C97AAE"/>
    <w:rsid w:val="00C97AF1"/>
    <w:rsid w:val="00C97B97"/>
    <w:rsid w:val="00C97BFC"/>
    <w:rsid w:val="00C97BFD"/>
    <w:rsid w:val="00C97C36"/>
    <w:rsid w:val="00C97C51"/>
    <w:rsid w:val="00C97C52"/>
    <w:rsid w:val="00C97C5F"/>
    <w:rsid w:val="00C97D3D"/>
    <w:rsid w:val="00C97DA5"/>
    <w:rsid w:val="00C97DAB"/>
    <w:rsid w:val="00C97DB8"/>
    <w:rsid w:val="00C97DC0"/>
    <w:rsid w:val="00C97DFA"/>
    <w:rsid w:val="00C97E3E"/>
    <w:rsid w:val="00C97E7D"/>
    <w:rsid w:val="00C97EA9"/>
    <w:rsid w:val="00C97EC0"/>
    <w:rsid w:val="00C97ECD"/>
    <w:rsid w:val="00C97F2A"/>
    <w:rsid w:val="00C97F77"/>
    <w:rsid w:val="00C97FCF"/>
    <w:rsid w:val="00C97FEF"/>
    <w:rsid w:val="00CA002C"/>
    <w:rsid w:val="00CA0035"/>
    <w:rsid w:val="00CA003E"/>
    <w:rsid w:val="00CA0048"/>
    <w:rsid w:val="00CA0062"/>
    <w:rsid w:val="00CA009E"/>
    <w:rsid w:val="00CA00A6"/>
    <w:rsid w:val="00CA00DC"/>
    <w:rsid w:val="00CA00E1"/>
    <w:rsid w:val="00CA0110"/>
    <w:rsid w:val="00CA0129"/>
    <w:rsid w:val="00CA013D"/>
    <w:rsid w:val="00CA0169"/>
    <w:rsid w:val="00CA019A"/>
    <w:rsid w:val="00CA01C7"/>
    <w:rsid w:val="00CA01C9"/>
    <w:rsid w:val="00CA01E6"/>
    <w:rsid w:val="00CA022A"/>
    <w:rsid w:val="00CA0275"/>
    <w:rsid w:val="00CA032B"/>
    <w:rsid w:val="00CA0341"/>
    <w:rsid w:val="00CA0376"/>
    <w:rsid w:val="00CA037C"/>
    <w:rsid w:val="00CA038F"/>
    <w:rsid w:val="00CA03BF"/>
    <w:rsid w:val="00CA03E7"/>
    <w:rsid w:val="00CA03F2"/>
    <w:rsid w:val="00CA03FD"/>
    <w:rsid w:val="00CA0428"/>
    <w:rsid w:val="00CA0445"/>
    <w:rsid w:val="00CA0447"/>
    <w:rsid w:val="00CA045B"/>
    <w:rsid w:val="00CA0461"/>
    <w:rsid w:val="00CA0467"/>
    <w:rsid w:val="00CA047B"/>
    <w:rsid w:val="00CA0489"/>
    <w:rsid w:val="00CA04E2"/>
    <w:rsid w:val="00CA04FB"/>
    <w:rsid w:val="00CA0516"/>
    <w:rsid w:val="00CA0531"/>
    <w:rsid w:val="00CA05C4"/>
    <w:rsid w:val="00CA05E1"/>
    <w:rsid w:val="00CA05FE"/>
    <w:rsid w:val="00CA0625"/>
    <w:rsid w:val="00CA062A"/>
    <w:rsid w:val="00CA0652"/>
    <w:rsid w:val="00CA06E7"/>
    <w:rsid w:val="00CA0755"/>
    <w:rsid w:val="00CA0761"/>
    <w:rsid w:val="00CA0796"/>
    <w:rsid w:val="00CA07CB"/>
    <w:rsid w:val="00CA07D9"/>
    <w:rsid w:val="00CA080D"/>
    <w:rsid w:val="00CA084D"/>
    <w:rsid w:val="00CA089F"/>
    <w:rsid w:val="00CA08A5"/>
    <w:rsid w:val="00CA08A9"/>
    <w:rsid w:val="00CA08B2"/>
    <w:rsid w:val="00CA08D0"/>
    <w:rsid w:val="00CA08DF"/>
    <w:rsid w:val="00CA0921"/>
    <w:rsid w:val="00CA09C8"/>
    <w:rsid w:val="00CA09C9"/>
    <w:rsid w:val="00CA09D0"/>
    <w:rsid w:val="00CA09F6"/>
    <w:rsid w:val="00CA0A1B"/>
    <w:rsid w:val="00CA0A86"/>
    <w:rsid w:val="00CA0A89"/>
    <w:rsid w:val="00CA0AA5"/>
    <w:rsid w:val="00CA0BEF"/>
    <w:rsid w:val="00CA0BF8"/>
    <w:rsid w:val="00CA0C28"/>
    <w:rsid w:val="00CA0C37"/>
    <w:rsid w:val="00CA0C41"/>
    <w:rsid w:val="00CA0C79"/>
    <w:rsid w:val="00CA0C83"/>
    <w:rsid w:val="00CA0CB2"/>
    <w:rsid w:val="00CA0CD4"/>
    <w:rsid w:val="00CA0D20"/>
    <w:rsid w:val="00CA0D26"/>
    <w:rsid w:val="00CA0D49"/>
    <w:rsid w:val="00CA0D5E"/>
    <w:rsid w:val="00CA0DBC"/>
    <w:rsid w:val="00CA0DE0"/>
    <w:rsid w:val="00CA0DFC"/>
    <w:rsid w:val="00CA0E3A"/>
    <w:rsid w:val="00CA0E6D"/>
    <w:rsid w:val="00CA0E83"/>
    <w:rsid w:val="00CA0E84"/>
    <w:rsid w:val="00CA0EAA"/>
    <w:rsid w:val="00CA0F44"/>
    <w:rsid w:val="00CA0F87"/>
    <w:rsid w:val="00CA0F8D"/>
    <w:rsid w:val="00CA0FE6"/>
    <w:rsid w:val="00CA0FF9"/>
    <w:rsid w:val="00CA1032"/>
    <w:rsid w:val="00CA10AB"/>
    <w:rsid w:val="00CA10BA"/>
    <w:rsid w:val="00CA1131"/>
    <w:rsid w:val="00CA1154"/>
    <w:rsid w:val="00CA121D"/>
    <w:rsid w:val="00CA1258"/>
    <w:rsid w:val="00CA1293"/>
    <w:rsid w:val="00CA13DF"/>
    <w:rsid w:val="00CA140D"/>
    <w:rsid w:val="00CA14AF"/>
    <w:rsid w:val="00CA14C9"/>
    <w:rsid w:val="00CA14D5"/>
    <w:rsid w:val="00CA14FF"/>
    <w:rsid w:val="00CA1513"/>
    <w:rsid w:val="00CA1617"/>
    <w:rsid w:val="00CA161C"/>
    <w:rsid w:val="00CA162E"/>
    <w:rsid w:val="00CA1674"/>
    <w:rsid w:val="00CA1695"/>
    <w:rsid w:val="00CA16BC"/>
    <w:rsid w:val="00CA16DE"/>
    <w:rsid w:val="00CA16F3"/>
    <w:rsid w:val="00CA173A"/>
    <w:rsid w:val="00CA1767"/>
    <w:rsid w:val="00CA1780"/>
    <w:rsid w:val="00CA17B5"/>
    <w:rsid w:val="00CA17C1"/>
    <w:rsid w:val="00CA1845"/>
    <w:rsid w:val="00CA1851"/>
    <w:rsid w:val="00CA18C1"/>
    <w:rsid w:val="00CA18F8"/>
    <w:rsid w:val="00CA1916"/>
    <w:rsid w:val="00CA193A"/>
    <w:rsid w:val="00CA195B"/>
    <w:rsid w:val="00CA1999"/>
    <w:rsid w:val="00CA19BE"/>
    <w:rsid w:val="00CA1A05"/>
    <w:rsid w:val="00CA1A0F"/>
    <w:rsid w:val="00CA1A8F"/>
    <w:rsid w:val="00CA1AE0"/>
    <w:rsid w:val="00CA1B27"/>
    <w:rsid w:val="00CA1B2E"/>
    <w:rsid w:val="00CA1B3D"/>
    <w:rsid w:val="00CA1BA3"/>
    <w:rsid w:val="00CA1BB0"/>
    <w:rsid w:val="00CA1C72"/>
    <w:rsid w:val="00CA1CB5"/>
    <w:rsid w:val="00CA1D0D"/>
    <w:rsid w:val="00CA1D43"/>
    <w:rsid w:val="00CA1D6D"/>
    <w:rsid w:val="00CA1D75"/>
    <w:rsid w:val="00CA1D9D"/>
    <w:rsid w:val="00CA1E03"/>
    <w:rsid w:val="00CA1E06"/>
    <w:rsid w:val="00CA1E41"/>
    <w:rsid w:val="00CA1E63"/>
    <w:rsid w:val="00CA1EAF"/>
    <w:rsid w:val="00CA1EF1"/>
    <w:rsid w:val="00CA1F78"/>
    <w:rsid w:val="00CA201B"/>
    <w:rsid w:val="00CA2029"/>
    <w:rsid w:val="00CA2074"/>
    <w:rsid w:val="00CA20A8"/>
    <w:rsid w:val="00CA20E1"/>
    <w:rsid w:val="00CA2137"/>
    <w:rsid w:val="00CA2151"/>
    <w:rsid w:val="00CA21B3"/>
    <w:rsid w:val="00CA21E7"/>
    <w:rsid w:val="00CA21EB"/>
    <w:rsid w:val="00CA2235"/>
    <w:rsid w:val="00CA2265"/>
    <w:rsid w:val="00CA2291"/>
    <w:rsid w:val="00CA2312"/>
    <w:rsid w:val="00CA2319"/>
    <w:rsid w:val="00CA2373"/>
    <w:rsid w:val="00CA2403"/>
    <w:rsid w:val="00CA24B8"/>
    <w:rsid w:val="00CA24F2"/>
    <w:rsid w:val="00CA24FD"/>
    <w:rsid w:val="00CA255D"/>
    <w:rsid w:val="00CA2581"/>
    <w:rsid w:val="00CA25E1"/>
    <w:rsid w:val="00CA260C"/>
    <w:rsid w:val="00CA265E"/>
    <w:rsid w:val="00CA26B7"/>
    <w:rsid w:val="00CA2709"/>
    <w:rsid w:val="00CA2744"/>
    <w:rsid w:val="00CA2778"/>
    <w:rsid w:val="00CA2811"/>
    <w:rsid w:val="00CA2846"/>
    <w:rsid w:val="00CA2851"/>
    <w:rsid w:val="00CA2871"/>
    <w:rsid w:val="00CA288B"/>
    <w:rsid w:val="00CA2894"/>
    <w:rsid w:val="00CA28F6"/>
    <w:rsid w:val="00CA28FE"/>
    <w:rsid w:val="00CA298C"/>
    <w:rsid w:val="00CA29DA"/>
    <w:rsid w:val="00CA2A39"/>
    <w:rsid w:val="00CA2A9C"/>
    <w:rsid w:val="00CA2AC9"/>
    <w:rsid w:val="00CA2ACD"/>
    <w:rsid w:val="00CA2BC3"/>
    <w:rsid w:val="00CA2BEA"/>
    <w:rsid w:val="00CA2C1D"/>
    <w:rsid w:val="00CA2C31"/>
    <w:rsid w:val="00CA2C5D"/>
    <w:rsid w:val="00CA2C72"/>
    <w:rsid w:val="00CA2CF9"/>
    <w:rsid w:val="00CA2CFA"/>
    <w:rsid w:val="00CA2D1B"/>
    <w:rsid w:val="00CA2D64"/>
    <w:rsid w:val="00CA2D7F"/>
    <w:rsid w:val="00CA2D9A"/>
    <w:rsid w:val="00CA2DB0"/>
    <w:rsid w:val="00CA2DC2"/>
    <w:rsid w:val="00CA2DF2"/>
    <w:rsid w:val="00CA2DFB"/>
    <w:rsid w:val="00CA2E06"/>
    <w:rsid w:val="00CA2E0D"/>
    <w:rsid w:val="00CA2E25"/>
    <w:rsid w:val="00CA2E7E"/>
    <w:rsid w:val="00CA2EBC"/>
    <w:rsid w:val="00CA2EE2"/>
    <w:rsid w:val="00CA2EE4"/>
    <w:rsid w:val="00CA2F2F"/>
    <w:rsid w:val="00CA2FDC"/>
    <w:rsid w:val="00CA2FF5"/>
    <w:rsid w:val="00CA2FFB"/>
    <w:rsid w:val="00CA3028"/>
    <w:rsid w:val="00CA3047"/>
    <w:rsid w:val="00CA3075"/>
    <w:rsid w:val="00CA30A4"/>
    <w:rsid w:val="00CA30AC"/>
    <w:rsid w:val="00CA30C8"/>
    <w:rsid w:val="00CA3133"/>
    <w:rsid w:val="00CA3138"/>
    <w:rsid w:val="00CA3189"/>
    <w:rsid w:val="00CA31DD"/>
    <w:rsid w:val="00CA31E6"/>
    <w:rsid w:val="00CA3203"/>
    <w:rsid w:val="00CA3204"/>
    <w:rsid w:val="00CA324C"/>
    <w:rsid w:val="00CA3252"/>
    <w:rsid w:val="00CA327A"/>
    <w:rsid w:val="00CA327C"/>
    <w:rsid w:val="00CA32AE"/>
    <w:rsid w:val="00CA32CA"/>
    <w:rsid w:val="00CA32CD"/>
    <w:rsid w:val="00CA32FB"/>
    <w:rsid w:val="00CA338C"/>
    <w:rsid w:val="00CA3436"/>
    <w:rsid w:val="00CA3443"/>
    <w:rsid w:val="00CA3447"/>
    <w:rsid w:val="00CA348F"/>
    <w:rsid w:val="00CA34DB"/>
    <w:rsid w:val="00CA3512"/>
    <w:rsid w:val="00CA3517"/>
    <w:rsid w:val="00CA354A"/>
    <w:rsid w:val="00CA354B"/>
    <w:rsid w:val="00CA354E"/>
    <w:rsid w:val="00CA3558"/>
    <w:rsid w:val="00CA35A8"/>
    <w:rsid w:val="00CA35AF"/>
    <w:rsid w:val="00CA35BB"/>
    <w:rsid w:val="00CA3613"/>
    <w:rsid w:val="00CA3614"/>
    <w:rsid w:val="00CA363F"/>
    <w:rsid w:val="00CA3677"/>
    <w:rsid w:val="00CA369A"/>
    <w:rsid w:val="00CA36E9"/>
    <w:rsid w:val="00CA3700"/>
    <w:rsid w:val="00CA370C"/>
    <w:rsid w:val="00CA37A3"/>
    <w:rsid w:val="00CA37F3"/>
    <w:rsid w:val="00CA3810"/>
    <w:rsid w:val="00CA381D"/>
    <w:rsid w:val="00CA3820"/>
    <w:rsid w:val="00CA382C"/>
    <w:rsid w:val="00CA3852"/>
    <w:rsid w:val="00CA3858"/>
    <w:rsid w:val="00CA3884"/>
    <w:rsid w:val="00CA38D3"/>
    <w:rsid w:val="00CA38E5"/>
    <w:rsid w:val="00CA391F"/>
    <w:rsid w:val="00CA3936"/>
    <w:rsid w:val="00CA3959"/>
    <w:rsid w:val="00CA3969"/>
    <w:rsid w:val="00CA397E"/>
    <w:rsid w:val="00CA3980"/>
    <w:rsid w:val="00CA39C1"/>
    <w:rsid w:val="00CA39F8"/>
    <w:rsid w:val="00CA39FB"/>
    <w:rsid w:val="00CA3A0B"/>
    <w:rsid w:val="00CA3A29"/>
    <w:rsid w:val="00CA3A69"/>
    <w:rsid w:val="00CA3AEE"/>
    <w:rsid w:val="00CA3AEF"/>
    <w:rsid w:val="00CA3B09"/>
    <w:rsid w:val="00CA3BAB"/>
    <w:rsid w:val="00CA3C58"/>
    <w:rsid w:val="00CA3C66"/>
    <w:rsid w:val="00CA3CD1"/>
    <w:rsid w:val="00CA3D15"/>
    <w:rsid w:val="00CA3DC1"/>
    <w:rsid w:val="00CA3DCD"/>
    <w:rsid w:val="00CA3E3E"/>
    <w:rsid w:val="00CA3EFF"/>
    <w:rsid w:val="00CA3F05"/>
    <w:rsid w:val="00CA3F68"/>
    <w:rsid w:val="00CA3F6F"/>
    <w:rsid w:val="00CA3F86"/>
    <w:rsid w:val="00CA3F88"/>
    <w:rsid w:val="00CA3F8F"/>
    <w:rsid w:val="00CA3FD1"/>
    <w:rsid w:val="00CA3FEF"/>
    <w:rsid w:val="00CA4025"/>
    <w:rsid w:val="00CA402B"/>
    <w:rsid w:val="00CA4050"/>
    <w:rsid w:val="00CA407A"/>
    <w:rsid w:val="00CA40E4"/>
    <w:rsid w:val="00CA40EC"/>
    <w:rsid w:val="00CA40F4"/>
    <w:rsid w:val="00CA4137"/>
    <w:rsid w:val="00CA413C"/>
    <w:rsid w:val="00CA4280"/>
    <w:rsid w:val="00CA4288"/>
    <w:rsid w:val="00CA4295"/>
    <w:rsid w:val="00CA42A8"/>
    <w:rsid w:val="00CA42AF"/>
    <w:rsid w:val="00CA42D2"/>
    <w:rsid w:val="00CA42F6"/>
    <w:rsid w:val="00CA4304"/>
    <w:rsid w:val="00CA431E"/>
    <w:rsid w:val="00CA4329"/>
    <w:rsid w:val="00CA4346"/>
    <w:rsid w:val="00CA4361"/>
    <w:rsid w:val="00CA4378"/>
    <w:rsid w:val="00CA43A2"/>
    <w:rsid w:val="00CA43E4"/>
    <w:rsid w:val="00CA4493"/>
    <w:rsid w:val="00CA449D"/>
    <w:rsid w:val="00CA44AF"/>
    <w:rsid w:val="00CA44FB"/>
    <w:rsid w:val="00CA4527"/>
    <w:rsid w:val="00CA454B"/>
    <w:rsid w:val="00CA45B1"/>
    <w:rsid w:val="00CA45B6"/>
    <w:rsid w:val="00CA45C7"/>
    <w:rsid w:val="00CA4615"/>
    <w:rsid w:val="00CA4626"/>
    <w:rsid w:val="00CA464A"/>
    <w:rsid w:val="00CA46B4"/>
    <w:rsid w:val="00CA46BB"/>
    <w:rsid w:val="00CA46FE"/>
    <w:rsid w:val="00CA47AD"/>
    <w:rsid w:val="00CA4827"/>
    <w:rsid w:val="00CA4893"/>
    <w:rsid w:val="00CA48A2"/>
    <w:rsid w:val="00CA491A"/>
    <w:rsid w:val="00CA4945"/>
    <w:rsid w:val="00CA494F"/>
    <w:rsid w:val="00CA4952"/>
    <w:rsid w:val="00CA4953"/>
    <w:rsid w:val="00CA4954"/>
    <w:rsid w:val="00CA49C6"/>
    <w:rsid w:val="00CA49E2"/>
    <w:rsid w:val="00CA49E4"/>
    <w:rsid w:val="00CA4A25"/>
    <w:rsid w:val="00CA4A41"/>
    <w:rsid w:val="00CA4A95"/>
    <w:rsid w:val="00CA4AF2"/>
    <w:rsid w:val="00CA4AFA"/>
    <w:rsid w:val="00CA4B0B"/>
    <w:rsid w:val="00CA4B23"/>
    <w:rsid w:val="00CA4B5A"/>
    <w:rsid w:val="00CA4B79"/>
    <w:rsid w:val="00CA4B8F"/>
    <w:rsid w:val="00CA4BB9"/>
    <w:rsid w:val="00CA4BE4"/>
    <w:rsid w:val="00CA4BEA"/>
    <w:rsid w:val="00CA4BFF"/>
    <w:rsid w:val="00CA4C05"/>
    <w:rsid w:val="00CA4C30"/>
    <w:rsid w:val="00CA4C50"/>
    <w:rsid w:val="00CA4C66"/>
    <w:rsid w:val="00CA4C6D"/>
    <w:rsid w:val="00CA4C9F"/>
    <w:rsid w:val="00CA4CB7"/>
    <w:rsid w:val="00CA4CE6"/>
    <w:rsid w:val="00CA4D08"/>
    <w:rsid w:val="00CA4D3C"/>
    <w:rsid w:val="00CA4D51"/>
    <w:rsid w:val="00CA4D94"/>
    <w:rsid w:val="00CA4DA0"/>
    <w:rsid w:val="00CA4DE0"/>
    <w:rsid w:val="00CA4E1C"/>
    <w:rsid w:val="00CA4E8D"/>
    <w:rsid w:val="00CA4E99"/>
    <w:rsid w:val="00CA4EB5"/>
    <w:rsid w:val="00CA4EC9"/>
    <w:rsid w:val="00CA4ECB"/>
    <w:rsid w:val="00CA4F4A"/>
    <w:rsid w:val="00CA4F57"/>
    <w:rsid w:val="00CA4F9D"/>
    <w:rsid w:val="00CA4FA0"/>
    <w:rsid w:val="00CA5003"/>
    <w:rsid w:val="00CA5026"/>
    <w:rsid w:val="00CA5048"/>
    <w:rsid w:val="00CA5063"/>
    <w:rsid w:val="00CA50AA"/>
    <w:rsid w:val="00CA50DA"/>
    <w:rsid w:val="00CA510B"/>
    <w:rsid w:val="00CA5139"/>
    <w:rsid w:val="00CA5180"/>
    <w:rsid w:val="00CA51B7"/>
    <w:rsid w:val="00CA51F8"/>
    <w:rsid w:val="00CA5229"/>
    <w:rsid w:val="00CA5285"/>
    <w:rsid w:val="00CA52B9"/>
    <w:rsid w:val="00CA52FC"/>
    <w:rsid w:val="00CA5323"/>
    <w:rsid w:val="00CA532A"/>
    <w:rsid w:val="00CA532F"/>
    <w:rsid w:val="00CA534E"/>
    <w:rsid w:val="00CA535A"/>
    <w:rsid w:val="00CA53C7"/>
    <w:rsid w:val="00CA53CC"/>
    <w:rsid w:val="00CA541F"/>
    <w:rsid w:val="00CA547D"/>
    <w:rsid w:val="00CA5480"/>
    <w:rsid w:val="00CA54BD"/>
    <w:rsid w:val="00CA54E5"/>
    <w:rsid w:val="00CA5545"/>
    <w:rsid w:val="00CA555A"/>
    <w:rsid w:val="00CA55C1"/>
    <w:rsid w:val="00CA55D5"/>
    <w:rsid w:val="00CA5631"/>
    <w:rsid w:val="00CA5655"/>
    <w:rsid w:val="00CA566C"/>
    <w:rsid w:val="00CA5672"/>
    <w:rsid w:val="00CA567A"/>
    <w:rsid w:val="00CA567C"/>
    <w:rsid w:val="00CA56B5"/>
    <w:rsid w:val="00CA572E"/>
    <w:rsid w:val="00CA5790"/>
    <w:rsid w:val="00CA5793"/>
    <w:rsid w:val="00CA57B9"/>
    <w:rsid w:val="00CA57D9"/>
    <w:rsid w:val="00CA57DA"/>
    <w:rsid w:val="00CA57DD"/>
    <w:rsid w:val="00CA580E"/>
    <w:rsid w:val="00CA5831"/>
    <w:rsid w:val="00CA5832"/>
    <w:rsid w:val="00CA5842"/>
    <w:rsid w:val="00CA5889"/>
    <w:rsid w:val="00CA58AB"/>
    <w:rsid w:val="00CA58BC"/>
    <w:rsid w:val="00CA58D6"/>
    <w:rsid w:val="00CA58F3"/>
    <w:rsid w:val="00CA5900"/>
    <w:rsid w:val="00CA5927"/>
    <w:rsid w:val="00CA59F7"/>
    <w:rsid w:val="00CA5A1A"/>
    <w:rsid w:val="00CA5A60"/>
    <w:rsid w:val="00CA5A6B"/>
    <w:rsid w:val="00CA5ADA"/>
    <w:rsid w:val="00CA5B0F"/>
    <w:rsid w:val="00CA5BC0"/>
    <w:rsid w:val="00CA5BF6"/>
    <w:rsid w:val="00CA5C03"/>
    <w:rsid w:val="00CA5C2E"/>
    <w:rsid w:val="00CA5C42"/>
    <w:rsid w:val="00CA5C43"/>
    <w:rsid w:val="00CA5C70"/>
    <w:rsid w:val="00CA5C72"/>
    <w:rsid w:val="00CA5C8B"/>
    <w:rsid w:val="00CA5C93"/>
    <w:rsid w:val="00CA5CBF"/>
    <w:rsid w:val="00CA5CF8"/>
    <w:rsid w:val="00CA5D57"/>
    <w:rsid w:val="00CA5D5C"/>
    <w:rsid w:val="00CA5D90"/>
    <w:rsid w:val="00CA5DA8"/>
    <w:rsid w:val="00CA5E02"/>
    <w:rsid w:val="00CA5E07"/>
    <w:rsid w:val="00CA5E9E"/>
    <w:rsid w:val="00CA5EBA"/>
    <w:rsid w:val="00CA5EBE"/>
    <w:rsid w:val="00CA5ECA"/>
    <w:rsid w:val="00CA5EEE"/>
    <w:rsid w:val="00CA5F87"/>
    <w:rsid w:val="00CA5F9E"/>
    <w:rsid w:val="00CA5FB0"/>
    <w:rsid w:val="00CA5FF4"/>
    <w:rsid w:val="00CA6012"/>
    <w:rsid w:val="00CA6064"/>
    <w:rsid w:val="00CA6071"/>
    <w:rsid w:val="00CA60B5"/>
    <w:rsid w:val="00CA60B8"/>
    <w:rsid w:val="00CA60E2"/>
    <w:rsid w:val="00CA6145"/>
    <w:rsid w:val="00CA6159"/>
    <w:rsid w:val="00CA618E"/>
    <w:rsid w:val="00CA61E4"/>
    <w:rsid w:val="00CA61F1"/>
    <w:rsid w:val="00CA621A"/>
    <w:rsid w:val="00CA6248"/>
    <w:rsid w:val="00CA6261"/>
    <w:rsid w:val="00CA62DC"/>
    <w:rsid w:val="00CA62E7"/>
    <w:rsid w:val="00CA62F8"/>
    <w:rsid w:val="00CA6336"/>
    <w:rsid w:val="00CA634A"/>
    <w:rsid w:val="00CA6359"/>
    <w:rsid w:val="00CA6389"/>
    <w:rsid w:val="00CA6398"/>
    <w:rsid w:val="00CA63B6"/>
    <w:rsid w:val="00CA644E"/>
    <w:rsid w:val="00CA64F9"/>
    <w:rsid w:val="00CA651C"/>
    <w:rsid w:val="00CA6529"/>
    <w:rsid w:val="00CA6548"/>
    <w:rsid w:val="00CA6583"/>
    <w:rsid w:val="00CA6591"/>
    <w:rsid w:val="00CA659B"/>
    <w:rsid w:val="00CA65F3"/>
    <w:rsid w:val="00CA65F5"/>
    <w:rsid w:val="00CA6615"/>
    <w:rsid w:val="00CA6621"/>
    <w:rsid w:val="00CA6687"/>
    <w:rsid w:val="00CA66A7"/>
    <w:rsid w:val="00CA66AE"/>
    <w:rsid w:val="00CA66BC"/>
    <w:rsid w:val="00CA66CE"/>
    <w:rsid w:val="00CA6717"/>
    <w:rsid w:val="00CA674A"/>
    <w:rsid w:val="00CA67E1"/>
    <w:rsid w:val="00CA6843"/>
    <w:rsid w:val="00CA6896"/>
    <w:rsid w:val="00CA68AF"/>
    <w:rsid w:val="00CA68C7"/>
    <w:rsid w:val="00CA68C9"/>
    <w:rsid w:val="00CA6915"/>
    <w:rsid w:val="00CA6968"/>
    <w:rsid w:val="00CA698C"/>
    <w:rsid w:val="00CA69E7"/>
    <w:rsid w:val="00CA69FC"/>
    <w:rsid w:val="00CA6A00"/>
    <w:rsid w:val="00CA6A22"/>
    <w:rsid w:val="00CA6A56"/>
    <w:rsid w:val="00CA6A8A"/>
    <w:rsid w:val="00CA6A9E"/>
    <w:rsid w:val="00CA6AA2"/>
    <w:rsid w:val="00CA6AD2"/>
    <w:rsid w:val="00CA6B95"/>
    <w:rsid w:val="00CA6BA1"/>
    <w:rsid w:val="00CA6C5C"/>
    <w:rsid w:val="00CA6CB2"/>
    <w:rsid w:val="00CA6CD0"/>
    <w:rsid w:val="00CA6D59"/>
    <w:rsid w:val="00CA6D9C"/>
    <w:rsid w:val="00CA6DA2"/>
    <w:rsid w:val="00CA6DBD"/>
    <w:rsid w:val="00CA6DCE"/>
    <w:rsid w:val="00CA6DEC"/>
    <w:rsid w:val="00CA6DF2"/>
    <w:rsid w:val="00CA6E78"/>
    <w:rsid w:val="00CA6E7B"/>
    <w:rsid w:val="00CA6E87"/>
    <w:rsid w:val="00CA6EC0"/>
    <w:rsid w:val="00CA6EF7"/>
    <w:rsid w:val="00CA6F71"/>
    <w:rsid w:val="00CA6FA0"/>
    <w:rsid w:val="00CA6FBE"/>
    <w:rsid w:val="00CA7011"/>
    <w:rsid w:val="00CA7084"/>
    <w:rsid w:val="00CA70A9"/>
    <w:rsid w:val="00CA710A"/>
    <w:rsid w:val="00CA712C"/>
    <w:rsid w:val="00CA712F"/>
    <w:rsid w:val="00CA7131"/>
    <w:rsid w:val="00CA71A7"/>
    <w:rsid w:val="00CA71C8"/>
    <w:rsid w:val="00CA71DE"/>
    <w:rsid w:val="00CA72DF"/>
    <w:rsid w:val="00CA730F"/>
    <w:rsid w:val="00CA732E"/>
    <w:rsid w:val="00CA733E"/>
    <w:rsid w:val="00CA73B5"/>
    <w:rsid w:val="00CA73B7"/>
    <w:rsid w:val="00CA73C6"/>
    <w:rsid w:val="00CA7416"/>
    <w:rsid w:val="00CA7487"/>
    <w:rsid w:val="00CA7497"/>
    <w:rsid w:val="00CA7507"/>
    <w:rsid w:val="00CA751C"/>
    <w:rsid w:val="00CA754C"/>
    <w:rsid w:val="00CA757E"/>
    <w:rsid w:val="00CA7590"/>
    <w:rsid w:val="00CA75C5"/>
    <w:rsid w:val="00CA75F4"/>
    <w:rsid w:val="00CA75F5"/>
    <w:rsid w:val="00CA764E"/>
    <w:rsid w:val="00CA76BE"/>
    <w:rsid w:val="00CA76DE"/>
    <w:rsid w:val="00CA76E6"/>
    <w:rsid w:val="00CA774C"/>
    <w:rsid w:val="00CA77C6"/>
    <w:rsid w:val="00CA77D1"/>
    <w:rsid w:val="00CA77E7"/>
    <w:rsid w:val="00CA7899"/>
    <w:rsid w:val="00CA78B3"/>
    <w:rsid w:val="00CA7913"/>
    <w:rsid w:val="00CA794C"/>
    <w:rsid w:val="00CA79A1"/>
    <w:rsid w:val="00CA7A17"/>
    <w:rsid w:val="00CA7A32"/>
    <w:rsid w:val="00CA7A5D"/>
    <w:rsid w:val="00CA7A5E"/>
    <w:rsid w:val="00CA7AC6"/>
    <w:rsid w:val="00CA7B37"/>
    <w:rsid w:val="00CA7B71"/>
    <w:rsid w:val="00CA7B82"/>
    <w:rsid w:val="00CA7BAE"/>
    <w:rsid w:val="00CA7C97"/>
    <w:rsid w:val="00CA7CFE"/>
    <w:rsid w:val="00CA7D20"/>
    <w:rsid w:val="00CA7D22"/>
    <w:rsid w:val="00CA7D2F"/>
    <w:rsid w:val="00CA7D48"/>
    <w:rsid w:val="00CA7D9A"/>
    <w:rsid w:val="00CA7E03"/>
    <w:rsid w:val="00CA7E11"/>
    <w:rsid w:val="00CA7E38"/>
    <w:rsid w:val="00CA7E42"/>
    <w:rsid w:val="00CA7EA4"/>
    <w:rsid w:val="00CA7EC2"/>
    <w:rsid w:val="00CA7F16"/>
    <w:rsid w:val="00CA7F61"/>
    <w:rsid w:val="00CA7F85"/>
    <w:rsid w:val="00CA7FB0"/>
    <w:rsid w:val="00CA7FF8"/>
    <w:rsid w:val="00CA8687"/>
    <w:rsid w:val="00CB0004"/>
    <w:rsid w:val="00CB002E"/>
    <w:rsid w:val="00CB0056"/>
    <w:rsid w:val="00CB00B5"/>
    <w:rsid w:val="00CB0103"/>
    <w:rsid w:val="00CB010D"/>
    <w:rsid w:val="00CB012F"/>
    <w:rsid w:val="00CB0137"/>
    <w:rsid w:val="00CB0196"/>
    <w:rsid w:val="00CB01E6"/>
    <w:rsid w:val="00CB0283"/>
    <w:rsid w:val="00CB02CF"/>
    <w:rsid w:val="00CB0303"/>
    <w:rsid w:val="00CB031A"/>
    <w:rsid w:val="00CB03CE"/>
    <w:rsid w:val="00CB041B"/>
    <w:rsid w:val="00CB041F"/>
    <w:rsid w:val="00CB0451"/>
    <w:rsid w:val="00CB047D"/>
    <w:rsid w:val="00CB04B8"/>
    <w:rsid w:val="00CB0509"/>
    <w:rsid w:val="00CB050E"/>
    <w:rsid w:val="00CB051D"/>
    <w:rsid w:val="00CB0545"/>
    <w:rsid w:val="00CB0548"/>
    <w:rsid w:val="00CB0577"/>
    <w:rsid w:val="00CB05EF"/>
    <w:rsid w:val="00CB060D"/>
    <w:rsid w:val="00CB0675"/>
    <w:rsid w:val="00CB06BB"/>
    <w:rsid w:val="00CB074D"/>
    <w:rsid w:val="00CB07CE"/>
    <w:rsid w:val="00CB0802"/>
    <w:rsid w:val="00CB0819"/>
    <w:rsid w:val="00CB0826"/>
    <w:rsid w:val="00CB0846"/>
    <w:rsid w:val="00CB0871"/>
    <w:rsid w:val="00CB0893"/>
    <w:rsid w:val="00CB090B"/>
    <w:rsid w:val="00CB091D"/>
    <w:rsid w:val="00CB0947"/>
    <w:rsid w:val="00CB0948"/>
    <w:rsid w:val="00CB0968"/>
    <w:rsid w:val="00CB097B"/>
    <w:rsid w:val="00CB09AC"/>
    <w:rsid w:val="00CB09D7"/>
    <w:rsid w:val="00CB09F0"/>
    <w:rsid w:val="00CB09F6"/>
    <w:rsid w:val="00CB0A11"/>
    <w:rsid w:val="00CB0A60"/>
    <w:rsid w:val="00CB0A79"/>
    <w:rsid w:val="00CB0AFD"/>
    <w:rsid w:val="00CB0B22"/>
    <w:rsid w:val="00CB0B2F"/>
    <w:rsid w:val="00CB0B54"/>
    <w:rsid w:val="00CB0B6F"/>
    <w:rsid w:val="00CB0BBB"/>
    <w:rsid w:val="00CB0BE5"/>
    <w:rsid w:val="00CB0C1B"/>
    <w:rsid w:val="00CB0C23"/>
    <w:rsid w:val="00CB0C59"/>
    <w:rsid w:val="00CB0C70"/>
    <w:rsid w:val="00CB0C93"/>
    <w:rsid w:val="00CB0CE4"/>
    <w:rsid w:val="00CB0D2A"/>
    <w:rsid w:val="00CB0D77"/>
    <w:rsid w:val="00CB0DFF"/>
    <w:rsid w:val="00CB0E11"/>
    <w:rsid w:val="00CB0E90"/>
    <w:rsid w:val="00CB0E9B"/>
    <w:rsid w:val="00CB0F2D"/>
    <w:rsid w:val="00CB0F32"/>
    <w:rsid w:val="00CB0F42"/>
    <w:rsid w:val="00CB0F7A"/>
    <w:rsid w:val="00CB0F99"/>
    <w:rsid w:val="00CB0FAA"/>
    <w:rsid w:val="00CB0FB0"/>
    <w:rsid w:val="00CB0FEB"/>
    <w:rsid w:val="00CB1034"/>
    <w:rsid w:val="00CB1039"/>
    <w:rsid w:val="00CB103D"/>
    <w:rsid w:val="00CB103E"/>
    <w:rsid w:val="00CB1047"/>
    <w:rsid w:val="00CB10A8"/>
    <w:rsid w:val="00CB10CE"/>
    <w:rsid w:val="00CB10DB"/>
    <w:rsid w:val="00CB10E0"/>
    <w:rsid w:val="00CB1100"/>
    <w:rsid w:val="00CB113B"/>
    <w:rsid w:val="00CB1169"/>
    <w:rsid w:val="00CB11AD"/>
    <w:rsid w:val="00CB11E7"/>
    <w:rsid w:val="00CB1266"/>
    <w:rsid w:val="00CB12A7"/>
    <w:rsid w:val="00CB12AF"/>
    <w:rsid w:val="00CB12D9"/>
    <w:rsid w:val="00CB12DD"/>
    <w:rsid w:val="00CB12DF"/>
    <w:rsid w:val="00CB1381"/>
    <w:rsid w:val="00CB1397"/>
    <w:rsid w:val="00CB1430"/>
    <w:rsid w:val="00CB1487"/>
    <w:rsid w:val="00CB1498"/>
    <w:rsid w:val="00CB14A5"/>
    <w:rsid w:val="00CB14B7"/>
    <w:rsid w:val="00CB14C1"/>
    <w:rsid w:val="00CB14C9"/>
    <w:rsid w:val="00CB1509"/>
    <w:rsid w:val="00CB15CF"/>
    <w:rsid w:val="00CB160D"/>
    <w:rsid w:val="00CB1613"/>
    <w:rsid w:val="00CB168A"/>
    <w:rsid w:val="00CB16A6"/>
    <w:rsid w:val="00CB16AF"/>
    <w:rsid w:val="00CB16B9"/>
    <w:rsid w:val="00CB16EA"/>
    <w:rsid w:val="00CB172D"/>
    <w:rsid w:val="00CB176B"/>
    <w:rsid w:val="00CB182D"/>
    <w:rsid w:val="00CB184C"/>
    <w:rsid w:val="00CB1874"/>
    <w:rsid w:val="00CB18A0"/>
    <w:rsid w:val="00CB18EE"/>
    <w:rsid w:val="00CB1930"/>
    <w:rsid w:val="00CB1936"/>
    <w:rsid w:val="00CB193E"/>
    <w:rsid w:val="00CB198D"/>
    <w:rsid w:val="00CB1992"/>
    <w:rsid w:val="00CB19A0"/>
    <w:rsid w:val="00CB19B4"/>
    <w:rsid w:val="00CB19F8"/>
    <w:rsid w:val="00CB19F9"/>
    <w:rsid w:val="00CB1A0F"/>
    <w:rsid w:val="00CB1A3E"/>
    <w:rsid w:val="00CB1A9D"/>
    <w:rsid w:val="00CB1B6A"/>
    <w:rsid w:val="00CB1B8E"/>
    <w:rsid w:val="00CB1BD2"/>
    <w:rsid w:val="00CB1C0E"/>
    <w:rsid w:val="00CB1C3F"/>
    <w:rsid w:val="00CB1D3D"/>
    <w:rsid w:val="00CB1D58"/>
    <w:rsid w:val="00CB1E1C"/>
    <w:rsid w:val="00CB1F50"/>
    <w:rsid w:val="00CB1FB0"/>
    <w:rsid w:val="00CB1FC8"/>
    <w:rsid w:val="00CB2032"/>
    <w:rsid w:val="00CB20CF"/>
    <w:rsid w:val="00CB20FD"/>
    <w:rsid w:val="00CB2113"/>
    <w:rsid w:val="00CB213E"/>
    <w:rsid w:val="00CB2153"/>
    <w:rsid w:val="00CB215F"/>
    <w:rsid w:val="00CB216B"/>
    <w:rsid w:val="00CB2191"/>
    <w:rsid w:val="00CB220D"/>
    <w:rsid w:val="00CB222A"/>
    <w:rsid w:val="00CB224D"/>
    <w:rsid w:val="00CB22C8"/>
    <w:rsid w:val="00CB22E1"/>
    <w:rsid w:val="00CB22EB"/>
    <w:rsid w:val="00CB2302"/>
    <w:rsid w:val="00CB233A"/>
    <w:rsid w:val="00CB233C"/>
    <w:rsid w:val="00CB237E"/>
    <w:rsid w:val="00CB239E"/>
    <w:rsid w:val="00CB23FF"/>
    <w:rsid w:val="00CB2462"/>
    <w:rsid w:val="00CB2478"/>
    <w:rsid w:val="00CB2494"/>
    <w:rsid w:val="00CB24A6"/>
    <w:rsid w:val="00CB24FF"/>
    <w:rsid w:val="00CB2506"/>
    <w:rsid w:val="00CB2513"/>
    <w:rsid w:val="00CB2538"/>
    <w:rsid w:val="00CB258F"/>
    <w:rsid w:val="00CB25D1"/>
    <w:rsid w:val="00CB25D9"/>
    <w:rsid w:val="00CB2676"/>
    <w:rsid w:val="00CB2680"/>
    <w:rsid w:val="00CB2699"/>
    <w:rsid w:val="00CB26AD"/>
    <w:rsid w:val="00CB2729"/>
    <w:rsid w:val="00CB2732"/>
    <w:rsid w:val="00CB2752"/>
    <w:rsid w:val="00CB2799"/>
    <w:rsid w:val="00CB27AE"/>
    <w:rsid w:val="00CB27B1"/>
    <w:rsid w:val="00CB27EE"/>
    <w:rsid w:val="00CB2804"/>
    <w:rsid w:val="00CB2829"/>
    <w:rsid w:val="00CB282D"/>
    <w:rsid w:val="00CB2890"/>
    <w:rsid w:val="00CB289F"/>
    <w:rsid w:val="00CB28BD"/>
    <w:rsid w:val="00CB28EF"/>
    <w:rsid w:val="00CB2995"/>
    <w:rsid w:val="00CB29F3"/>
    <w:rsid w:val="00CB2A6A"/>
    <w:rsid w:val="00CB2A7B"/>
    <w:rsid w:val="00CB2A91"/>
    <w:rsid w:val="00CB2B84"/>
    <w:rsid w:val="00CB2B86"/>
    <w:rsid w:val="00CB2BA2"/>
    <w:rsid w:val="00CB2BD7"/>
    <w:rsid w:val="00CB2C56"/>
    <w:rsid w:val="00CB2C83"/>
    <w:rsid w:val="00CB2C9F"/>
    <w:rsid w:val="00CB2DC0"/>
    <w:rsid w:val="00CB2E04"/>
    <w:rsid w:val="00CB2E1D"/>
    <w:rsid w:val="00CB2E40"/>
    <w:rsid w:val="00CB2E5F"/>
    <w:rsid w:val="00CB2EA3"/>
    <w:rsid w:val="00CB2EFF"/>
    <w:rsid w:val="00CB2F16"/>
    <w:rsid w:val="00CB2F33"/>
    <w:rsid w:val="00CB2F3F"/>
    <w:rsid w:val="00CB2FA8"/>
    <w:rsid w:val="00CB2FD0"/>
    <w:rsid w:val="00CB2FD6"/>
    <w:rsid w:val="00CB300F"/>
    <w:rsid w:val="00CB3036"/>
    <w:rsid w:val="00CB308D"/>
    <w:rsid w:val="00CB30D9"/>
    <w:rsid w:val="00CB30E0"/>
    <w:rsid w:val="00CB314E"/>
    <w:rsid w:val="00CB31B0"/>
    <w:rsid w:val="00CB327B"/>
    <w:rsid w:val="00CB32E7"/>
    <w:rsid w:val="00CB32F2"/>
    <w:rsid w:val="00CB32FF"/>
    <w:rsid w:val="00CB330E"/>
    <w:rsid w:val="00CB332B"/>
    <w:rsid w:val="00CB3333"/>
    <w:rsid w:val="00CB3372"/>
    <w:rsid w:val="00CB33A9"/>
    <w:rsid w:val="00CB3428"/>
    <w:rsid w:val="00CB346A"/>
    <w:rsid w:val="00CB349A"/>
    <w:rsid w:val="00CB3551"/>
    <w:rsid w:val="00CB35ED"/>
    <w:rsid w:val="00CB3600"/>
    <w:rsid w:val="00CB3609"/>
    <w:rsid w:val="00CB361F"/>
    <w:rsid w:val="00CB364A"/>
    <w:rsid w:val="00CB36B2"/>
    <w:rsid w:val="00CB36B4"/>
    <w:rsid w:val="00CB36BE"/>
    <w:rsid w:val="00CB36F4"/>
    <w:rsid w:val="00CB374B"/>
    <w:rsid w:val="00CB37A6"/>
    <w:rsid w:val="00CB37BC"/>
    <w:rsid w:val="00CB37C7"/>
    <w:rsid w:val="00CB3834"/>
    <w:rsid w:val="00CB3882"/>
    <w:rsid w:val="00CB388B"/>
    <w:rsid w:val="00CB38A7"/>
    <w:rsid w:val="00CB38F7"/>
    <w:rsid w:val="00CB391F"/>
    <w:rsid w:val="00CB393D"/>
    <w:rsid w:val="00CB3964"/>
    <w:rsid w:val="00CB3982"/>
    <w:rsid w:val="00CB399E"/>
    <w:rsid w:val="00CB39BA"/>
    <w:rsid w:val="00CB3A5B"/>
    <w:rsid w:val="00CB3A93"/>
    <w:rsid w:val="00CB3A9E"/>
    <w:rsid w:val="00CB3AE3"/>
    <w:rsid w:val="00CB3AEB"/>
    <w:rsid w:val="00CB3AF4"/>
    <w:rsid w:val="00CB3B15"/>
    <w:rsid w:val="00CB3B4E"/>
    <w:rsid w:val="00CB3C01"/>
    <w:rsid w:val="00CB3C5B"/>
    <w:rsid w:val="00CB3CB2"/>
    <w:rsid w:val="00CB3CE9"/>
    <w:rsid w:val="00CB3CF0"/>
    <w:rsid w:val="00CB3D0F"/>
    <w:rsid w:val="00CB3D7F"/>
    <w:rsid w:val="00CB3E12"/>
    <w:rsid w:val="00CB3F31"/>
    <w:rsid w:val="00CB3F5F"/>
    <w:rsid w:val="00CB3F73"/>
    <w:rsid w:val="00CB3FCB"/>
    <w:rsid w:val="00CB3FDA"/>
    <w:rsid w:val="00CB3FDB"/>
    <w:rsid w:val="00CB4060"/>
    <w:rsid w:val="00CB4076"/>
    <w:rsid w:val="00CB4103"/>
    <w:rsid w:val="00CB4109"/>
    <w:rsid w:val="00CB411F"/>
    <w:rsid w:val="00CB4148"/>
    <w:rsid w:val="00CB41AF"/>
    <w:rsid w:val="00CB41DE"/>
    <w:rsid w:val="00CB421A"/>
    <w:rsid w:val="00CB425D"/>
    <w:rsid w:val="00CB4278"/>
    <w:rsid w:val="00CB427F"/>
    <w:rsid w:val="00CB42B3"/>
    <w:rsid w:val="00CB42C2"/>
    <w:rsid w:val="00CB42CC"/>
    <w:rsid w:val="00CB42F9"/>
    <w:rsid w:val="00CB4315"/>
    <w:rsid w:val="00CB4359"/>
    <w:rsid w:val="00CB4391"/>
    <w:rsid w:val="00CB4423"/>
    <w:rsid w:val="00CB4443"/>
    <w:rsid w:val="00CB44AA"/>
    <w:rsid w:val="00CB4538"/>
    <w:rsid w:val="00CB4580"/>
    <w:rsid w:val="00CB4583"/>
    <w:rsid w:val="00CB4590"/>
    <w:rsid w:val="00CB45CF"/>
    <w:rsid w:val="00CB4619"/>
    <w:rsid w:val="00CB4674"/>
    <w:rsid w:val="00CB46AC"/>
    <w:rsid w:val="00CB46B4"/>
    <w:rsid w:val="00CB46B8"/>
    <w:rsid w:val="00CB4700"/>
    <w:rsid w:val="00CB4766"/>
    <w:rsid w:val="00CB47F5"/>
    <w:rsid w:val="00CB4800"/>
    <w:rsid w:val="00CB483D"/>
    <w:rsid w:val="00CB4888"/>
    <w:rsid w:val="00CB48A9"/>
    <w:rsid w:val="00CB48C5"/>
    <w:rsid w:val="00CB4921"/>
    <w:rsid w:val="00CB4939"/>
    <w:rsid w:val="00CB4952"/>
    <w:rsid w:val="00CB4A0F"/>
    <w:rsid w:val="00CB4A11"/>
    <w:rsid w:val="00CB4A46"/>
    <w:rsid w:val="00CB4A4A"/>
    <w:rsid w:val="00CB4ABB"/>
    <w:rsid w:val="00CB4AEC"/>
    <w:rsid w:val="00CB4AF7"/>
    <w:rsid w:val="00CB4B37"/>
    <w:rsid w:val="00CB4B66"/>
    <w:rsid w:val="00CB4BB1"/>
    <w:rsid w:val="00CB4BDB"/>
    <w:rsid w:val="00CB4C66"/>
    <w:rsid w:val="00CB4C8D"/>
    <w:rsid w:val="00CB4CB7"/>
    <w:rsid w:val="00CB4D10"/>
    <w:rsid w:val="00CB4D3A"/>
    <w:rsid w:val="00CB4D72"/>
    <w:rsid w:val="00CB4D94"/>
    <w:rsid w:val="00CB4DC3"/>
    <w:rsid w:val="00CB4DF2"/>
    <w:rsid w:val="00CB4DF9"/>
    <w:rsid w:val="00CB4E6F"/>
    <w:rsid w:val="00CB4E7F"/>
    <w:rsid w:val="00CB4EBF"/>
    <w:rsid w:val="00CB4EC1"/>
    <w:rsid w:val="00CB4ECC"/>
    <w:rsid w:val="00CB4F4F"/>
    <w:rsid w:val="00CB4F5A"/>
    <w:rsid w:val="00CB4FA7"/>
    <w:rsid w:val="00CB4FCF"/>
    <w:rsid w:val="00CB4FDE"/>
    <w:rsid w:val="00CB500C"/>
    <w:rsid w:val="00CB5074"/>
    <w:rsid w:val="00CB5082"/>
    <w:rsid w:val="00CB508B"/>
    <w:rsid w:val="00CB512D"/>
    <w:rsid w:val="00CB5134"/>
    <w:rsid w:val="00CB516B"/>
    <w:rsid w:val="00CB51A3"/>
    <w:rsid w:val="00CB5213"/>
    <w:rsid w:val="00CB5252"/>
    <w:rsid w:val="00CB5257"/>
    <w:rsid w:val="00CB5324"/>
    <w:rsid w:val="00CB5338"/>
    <w:rsid w:val="00CB53C8"/>
    <w:rsid w:val="00CB53D9"/>
    <w:rsid w:val="00CB53EB"/>
    <w:rsid w:val="00CB5422"/>
    <w:rsid w:val="00CB5437"/>
    <w:rsid w:val="00CB558E"/>
    <w:rsid w:val="00CB55B5"/>
    <w:rsid w:val="00CB56A5"/>
    <w:rsid w:val="00CB56E2"/>
    <w:rsid w:val="00CB576C"/>
    <w:rsid w:val="00CB576D"/>
    <w:rsid w:val="00CB5794"/>
    <w:rsid w:val="00CB579F"/>
    <w:rsid w:val="00CB57B6"/>
    <w:rsid w:val="00CB5828"/>
    <w:rsid w:val="00CB583C"/>
    <w:rsid w:val="00CB5885"/>
    <w:rsid w:val="00CB58A0"/>
    <w:rsid w:val="00CB58E8"/>
    <w:rsid w:val="00CB590E"/>
    <w:rsid w:val="00CB5913"/>
    <w:rsid w:val="00CB5942"/>
    <w:rsid w:val="00CB59AB"/>
    <w:rsid w:val="00CB59DE"/>
    <w:rsid w:val="00CB5A06"/>
    <w:rsid w:val="00CB5A3B"/>
    <w:rsid w:val="00CB5A65"/>
    <w:rsid w:val="00CB5B61"/>
    <w:rsid w:val="00CB5B7B"/>
    <w:rsid w:val="00CB5B7F"/>
    <w:rsid w:val="00CB5BA3"/>
    <w:rsid w:val="00CB5C12"/>
    <w:rsid w:val="00CB5C1A"/>
    <w:rsid w:val="00CB5C46"/>
    <w:rsid w:val="00CB5C4A"/>
    <w:rsid w:val="00CB5C56"/>
    <w:rsid w:val="00CB5C6D"/>
    <w:rsid w:val="00CB5CE2"/>
    <w:rsid w:val="00CB5D23"/>
    <w:rsid w:val="00CB5D25"/>
    <w:rsid w:val="00CB5D4F"/>
    <w:rsid w:val="00CB5D7B"/>
    <w:rsid w:val="00CB5DA3"/>
    <w:rsid w:val="00CB5E30"/>
    <w:rsid w:val="00CB5E49"/>
    <w:rsid w:val="00CB5E7D"/>
    <w:rsid w:val="00CB5EBF"/>
    <w:rsid w:val="00CB5F07"/>
    <w:rsid w:val="00CB5F0C"/>
    <w:rsid w:val="00CB5F0D"/>
    <w:rsid w:val="00CB5F1A"/>
    <w:rsid w:val="00CB5F30"/>
    <w:rsid w:val="00CB5F70"/>
    <w:rsid w:val="00CB5FC8"/>
    <w:rsid w:val="00CB5FD9"/>
    <w:rsid w:val="00CB6026"/>
    <w:rsid w:val="00CB603D"/>
    <w:rsid w:val="00CB608F"/>
    <w:rsid w:val="00CB6090"/>
    <w:rsid w:val="00CB6095"/>
    <w:rsid w:val="00CB611B"/>
    <w:rsid w:val="00CB615A"/>
    <w:rsid w:val="00CB6183"/>
    <w:rsid w:val="00CB61A2"/>
    <w:rsid w:val="00CB61D9"/>
    <w:rsid w:val="00CB6212"/>
    <w:rsid w:val="00CB625E"/>
    <w:rsid w:val="00CB6262"/>
    <w:rsid w:val="00CB6278"/>
    <w:rsid w:val="00CB629F"/>
    <w:rsid w:val="00CB62E6"/>
    <w:rsid w:val="00CB6304"/>
    <w:rsid w:val="00CB6335"/>
    <w:rsid w:val="00CB6389"/>
    <w:rsid w:val="00CB63B5"/>
    <w:rsid w:val="00CB63DB"/>
    <w:rsid w:val="00CB6437"/>
    <w:rsid w:val="00CB64C3"/>
    <w:rsid w:val="00CB656A"/>
    <w:rsid w:val="00CB657F"/>
    <w:rsid w:val="00CB6619"/>
    <w:rsid w:val="00CB6641"/>
    <w:rsid w:val="00CB6662"/>
    <w:rsid w:val="00CB66C3"/>
    <w:rsid w:val="00CB66DF"/>
    <w:rsid w:val="00CB6700"/>
    <w:rsid w:val="00CB670D"/>
    <w:rsid w:val="00CB677A"/>
    <w:rsid w:val="00CB67E8"/>
    <w:rsid w:val="00CB6805"/>
    <w:rsid w:val="00CB6814"/>
    <w:rsid w:val="00CB6859"/>
    <w:rsid w:val="00CB6932"/>
    <w:rsid w:val="00CB6983"/>
    <w:rsid w:val="00CB69F8"/>
    <w:rsid w:val="00CB6A3B"/>
    <w:rsid w:val="00CB6A51"/>
    <w:rsid w:val="00CB6A58"/>
    <w:rsid w:val="00CB6A76"/>
    <w:rsid w:val="00CB6ADE"/>
    <w:rsid w:val="00CB6B0F"/>
    <w:rsid w:val="00CB6B97"/>
    <w:rsid w:val="00CB6BC3"/>
    <w:rsid w:val="00CB6BFC"/>
    <w:rsid w:val="00CB6C16"/>
    <w:rsid w:val="00CB6C1E"/>
    <w:rsid w:val="00CB6C20"/>
    <w:rsid w:val="00CB6C87"/>
    <w:rsid w:val="00CB6CA4"/>
    <w:rsid w:val="00CB6CB9"/>
    <w:rsid w:val="00CB6CC3"/>
    <w:rsid w:val="00CB6CC7"/>
    <w:rsid w:val="00CB6CD4"/>
    <w:rsid w:val="00CB6D50"/>
    <w:rsid w:val="00CB6D75"/>
    <w:rsid w:val="00CB6D90"/>
    <w:rsid w:val="00CB6DC7"/>
    <w:rsid w:val="00CB6DC9"/>
    <w:rsid w:val="00CB6DE4"/>
    <w:rsid w:val="00CB6E1F"/>
    <w:rsid w:val="00CB6E45"/>
    <w:rsid w:val="00CB6E5D"/>
    <w:rsid w:val="00CB6E89"/>
    <w:rsid w:val="00CB6EF6"/>
    <w:rsid w:val="00CB6F21"/>
    <w:rsid w:val="00CB6F3A"/>
    <w:rsid w:val="00CB6FCF"/>
    <w:rsid w:val="00CB6FE3"/>
    <w:rsid w:val="00CB700B"/>
    <w:rsid w:val="00CB701D"/>
    <w:rsid w:val="00CB7098"/>
    <w:rsid w:val="00CB70EF"/>
    <w:rsid w:val="00CB7128"/>
    <w:rsid w:val="00CB7161"/>
    <w:rsid w:val="00CB716F"/>
    <w:rsid w:val="00CB7193"/>
    <w:rsid w:val="00CB71B4"/>
    <w:rsid w:val="00CB723D"/>
    <w:rsid w:val="00CB7257"/>
    <w:rsid w:val="00CB7270"/>
    <w:rsid w:val="00CB7278"/>
    <w:rsid w:val="00CB737E"/>
    <w:rsid w:val="00CB73A4"/>
    <w:rsid w:val="00CB73BD"/>
    <w:rsid w:val="00CB73DA"/>
    <w:rsid w:val="00CB743C"/>
    <w:rsid w:val="00CB7452"/>
    <w:rsid w:val="00CB7495"/>
    <w:rsid w:val="00CB74BE"/>
    <w:rsid w:val="00CB74BF"/>
    <w:rsid w:val="00CB74ED"/>
    <w:rsid w:val="00CB74EF"/>
    <w:rsid w:val="00CB7579"/>
    <w:rsid w:val="00CB7597"/>
    <w:rsid w:val="00CB75AC"/>
    <w:rsid w:val="00CB75CC"/>
    <w:rsid w:val="00CB7628"/>
    <w:rsid w:val="00CB762E"/>
    <w:rsid w:val="00CB7644"/>
    <w:rsid w:val="00CB7647"/>
    <w:rsid w:val="00CB7656"/>
    <w:rsid w:val="00CB7678"/>
    <w:rsid w:val="00CB76B6"/>
    <w:rsid w:val="00CB76F8"/>
    <w:rsid w:val="00CB76FF"/>
    <w:rsid w:val="00CB7739"/>
    <w:rsid w:val="00CB7757"/>
    <w:rsid w:val="00CB77A2"/>
    <w:rsid w:val="00CB77C7"/>
    <w:rsid w:val="00CB77C8"/>
    <w:rsid w:val="00CB77E7"/>
    <w:rsid w:val="00CB77F4"/>
    <w:rsid w:val="00CB7864"/>
    <w:rsid w:val="00CB78B6"/>
    <w:rsid w:val="00CB790E"/>
    <w:rsid w:val="00CB7999"/>
    <w:rsid w:val="00CB79E5"/>
    <w:rsid w:val="00CB7A3C"/>
    <w:rsid w:val="00CB7AA7"/>
    <w:rsid w:val="00CB7AC9"/>
    <w:rsid w:val="00CB7AE4"/>
    <w:rsid w:val="00CB7AF4"/>
    <w:rsid w:val="00CB7B1E"/>
    <w:rsid w:val="00CB7B21"/>
    <w:rsid w:val="00CB7B3D"/>
    <w:rsid w:val="00CB7BC7"/>
    <w:rsid w:val="00CB7BF3"/>
    <w:rsid w:val="00CB7BF4"/>
    <w:rsid w:val="00CB7C25"/>
    <w:rsid w:val="00CB7CBE"/>
    <w:rsid w:val="00CB7CD0"/>
    <w:rsid w:val="00CB7D12"/>
    <w:rsid w:val="00CB7D1A"/>
    <w:rsid w:val="00CB7D1F"/>
    <w:rsid w:val="00CB7DAB"/>
    <w:rsid w:val="00CB7DBF"/>
    <w:rsid w:val="00CB7DD7"/>
    <w:rsid w:val="00CB7DDE"/>
    <w:rsid w:val="00CB7DE9"/>
    <w:rsid w:val="00CB7DF6"/>
    <w:rsid w:val="00CB7E6B"/>
    <w:rsid w:val="00CB7E87"/>
    <w:rsid w:val="00CB7E9A"/>
    <w:rsid w:val="00CB7EA8"/>
    <w:rsid w:val="00CB7F3C"/>
    <w:rsid w:val="00CB7F41"/>
    <w:rsid w:val="00CB7F4C"/>
    <w:rsid w:val="00CB7F64"/>
    <w:rsid w:val="00CB7F78"/>
    <w:rsid w:val="00CB7F99"/>
    <w:rsid w:val="00CB7FDD"/>
    <w:rsid w:val="00CB7FEC"/>
    <w:rsid w:val="00CC002C"/>
    <w:rsid w:val="00CC0063"/>
    <w:rsid w:val="00CC0064"/>
    <w:rsid w:val="00CC006E"/>
    <w:rsid w:val="00CC007A"/>
    <w:rsid w:val="00CC007D"/>
    <w:rsid w:val="00CC02E6"/>
    <w:rsid w:val="00CC031D"/>
    <w:rsid w:val="00CC0349"/>
    <w:rsid w:val="00CC034A"/>
    <w:rsid w:val="00CC038D"/>
    <w:rsid w:val="00CC0395"/>
    <w:rsid w:val="00CC03E9"/>
    <w:rsid w:val="00CC0427"/>
    <w:rsid w:val="00CC042E"/>
    <w:rsid w:val="00CC0430"/>
    <w:rsid w:val="00CC043C"/>
    <w:rsid w:val="00CC0456"/>
    <w:rsid w:val="00CC046F"/>
    <w:rsid w:val="00CC04D8"/>
    <w:rsid w:val="00CC04F3"/>
    <w:rsid w:val="00CC050A"/>
    <w:rsid w:val="00CC0590"/>
    <w:rsid w:val="00CC05AD"/>
    <w:rsid w:val="00CC05C8"/>
    <w:rsid w:val="00CC05E8"/>
    <w:rsid w:val="00CC0629"/>
    <w:rsid w:val="00CC0630"/>
    <w:rsid w:val="00CC0632"/>
    <w:rsid w:val="00CC065E"/>
    <w:rsid w:val="00CC067A"/>
    <w:rsid w:val="00CC071C"/>
    <w:rsid w:val="00CC0793"/>
    <w:rsid w:val="00CC079E"/>
    <w:rsid w:val="00CC07E6"/>
    <w:rsid w:val="00CC08D8"/>
    <w:rsid w:val="00CC08F3"/>
    <w:rsid w:val="00CC094A"/>
    <w:rsid w:val="00CC096C"/>
    <w:rsid w:val="00CC099B"/>
    <w:rsid w:val="00CC0A66"/>
    <w:rsid w:val="00CC0A70"/>
    <w:rsid w:val="00CC0AA9"/>
    <w:rsid w:val="00CC0AF5"/>
    <w:rsid w:val="00CC0B2A"/>
    <w:rsid w:val="00CC0B7D"/>
    <w:rsid w:val="00CC0B8B"/>
    <w:rsid w:val="00CC0B94"/>
    <w:rsid w:val="00CC0C0C"/>
    <w:rsid w:val="00CC0C5D"/>
    <w:rsid w:val="00CC0CC1"/>
    <w:rsid w:val="00CC0D0A"/>
    <w:rsid w:val="00CC0D3A"/>
    <w:rsid w:val="00CC0D99"/>
    <w:rsid w:val="00CC0DB4"/>
    <w:rsid w:val="00CC0E13"/>
    <w:rsid w:val="00CC0E81"/>
    <w:rsid w:val="00CC0EDF"/>
    <w:rsid w:val="00CC0EF5"/>
    <w:rsid w:val="00CC0EF6"/>
    <w:rsid w:val="00CC0F53"/>
    <w:rsid w:val="00CC0F71"/>
    <w:rsid w:val="00CC0FDF"/>
    <w:rsid w:val="00CC0FFC"/>
    <w:rsid w:val="00CC1022"/>
    <w:rsid w:val="00CC103E"/>
    <w:rsid w:val="00CC1044"/>
    <w:rsid w:val="00CC1054"/>
    <w:rsid w:val="00CC1098"/>
    <w:rsid w:val="00CC10B7"/>
    <w:rsid w:val="00CC10FF"/>
    <w:rsid w:val="00CC1102"/>
    <w:rsid w:val="00CC1166"/>
    <w:rsid w:val="00CC116A"/>
    <w:rsid w:val="00CC1171"/>
    <w:rsid w:val="00CC118D"/>
    <w:rsid w:val="00CC11AE"/>
    <w:rsid w:val="00CC120A"/>
    <w:rsid w:val="00CC1248"/>
    <w:rsid w:val="00CC127D"/>
    <w:rsid w:val="00CC12A4"/>
    <w:rsid w:val="00CC12CE"/>
    <w:rsid w:val="00CC12F8"/>
    <w:rsid w:val="00CC1392"/>
    <w:rsid w:val="00CC1395"/>
    <w:rsid w:val="00CC13CE"/>
    <w:rsid w:val="00CC13DD"/>
    <w:rsid w:val="00CC143D"/>
    <w:rsid w:val="00CC1483"/>
    <w:rsid w:val="00CC15EB"/>
    <w:rsid w:val="00CC161D"/>
    <w:rsid w:val="00CC16ED"/>
    <w:rsid w:val="00CC173E"/>
    <w:rsid w:val="00CC175B"/>
    <w:rsid w:val="00CC1767"/>
    <w:rsid w:val="00CC17A6"/>
    <w:rsid w:val="00CC180B"/>
    <w:rsid w:val="00CC1853"/>
    <w:rsid w:val="00CC1874"/>
    <w:rsid w:val="00CC18C2"/>
    <w:rsid w:val="00CC18E6"/>
    <w:rsid w:val="00CC197C"/>
    <w:rsid w:val="00CC19D0"/>
    <w:rsid w:val="00CC1A0A"/>
    <w:rsid w:val="00CC1A0C"/>
    <w:rsid w:val="00CC1A14"/>
    <w:rsid w:val="00CC1A15"/>
    <w:rsid w:val="00CC1A24"/>
    <w:rsid w:val="00CC1A3C"/>
    <w:rsid w:val="00CC1A75"/>
    <w:rsid w:val="00CC1A91"/>
    <w:rsid w:val="00CC1A9B"/>
    <w:rsid w:val="00CC1AAA"/>
    <w:rsid w:val="00CC1ACE"/>
    <w:rsid w:val="00CC1ADC"/>
    <w:rsid w:val="00CC1B21"/>
    <w:rsid w:val="00CC1BB2"/>
    <w:rsid w:val="00CC1C3C"/>
    <w:rsid w:val="00CC1C77"/>
    <w:rsid w:val="00CC1D2B"/>
    <w:rsid w:val="00CC1D61"/>
    <w:rsid w:val="00CC1D8D"/>
    <w:rsid w:val="00CC1D93"/>
    <w:rsid w:val="00CC1D9B"/>
    <w:rsid w:val="00CC1E80"/>
    <w:rsid w:val="00CC1E84"/>
    <w:rsid w:val="00CC1EBA"/>
    <w:rsid w:val="00CC1EE9"/>
    <w:rsid w:val="00CC1F4B"/>
    <w:rsid w:val="00CC1F5F"/>
    <w:rsid w:val="00CC1F62"/>
    <w:rsid w:val="00CC1FC2"/>
    <w:rsid w:val="00CC1FE3"/>
    <w:rsid w:val="00CC20B6"/>
    <w:rsid w:val="00CC20CE"/>
    <w:rsid w:val="00CC20EC"/>
    <w:rsid w:val="00CC2112"/>
    <w:rsid w:val="00CC2151"/>
    <w:rsid w:val="00CC218C"/>
    <w:rsid w:val="00CC21E2"/>
    <w:rsid w:val="00CC2231"/>
    <w:rsid w:val="00CC224E"/>
    <w:rsid w:val="00CC224F"/>
    <w:rsid w:val="00CC22D2"/>
    <w:rsid w:val="00CC22D3"/>
    <w:rsid w:val="00CC2371"/>
    <w:rsid w:val="00CC2377"/>
    <w:rsid w:val="00CC2409"/>
    <w:rsid w:val="00CC2444"/>
    <w:rsid w:val="00CC246A"/>
    <w:rsid w:val="00CC24D2"/>
    <w:rsid w:val="00CC24D5"/>
    <w:rsid w:val="00CC251F"/>
    <w:rsid w:val="00CC2522"/>
    <w:rsid w:val="00CC252C"/>
    <w:rsid w:val="00CC253F"/>
    <w:rsid w:val="00CC2550"/>
    <w:rsid w:val="00CC25F1"/>
    <w:rsid w:val="00CC266F"/>
    <w:rsid w:val="00CC26B3"/>
    <w:rsid w:val="00CC26C9"/>
    <w:rsid w:val="00CC26D4"/>
    <w:rsid w:val="00CC26D6"/>
    <w:rsid w:val="00CC26D7"/>
    <w:rsid w:val="00CC2742"/>
    <w:rsid w:val="00CC2753"/>
    <w:rsid w:val="00CC277B"/>
    <w:rsid w:val="00CC278F"/>
    <w:rsid w:val="00CC279D"/>
    <w:rsid w:val="00CC27A8"/>
    <w:rsid w:val="00CC287B"/>
    <w:rsid w:val="00CC2887"/>
    <w:rsid w:val="00CC289C"/>
    <w:rsid w:val="00CC2913"/>
    <w:rsid w:val="00CC2953"/>
    <w:rsid w:val="00CC2966"/>
    <w:rsid w:val="00CC2A35"/>
    <w:rsid w:val="00CC2A4F"/>
    <w:rsid w:val="00CC2ABB"/>
    <w:rsid w:val="00CC2AE4"/>
    <w:rsid w:val="00CC2B01"/>
    <w:rsid w:val="00CC2B0C"/>
    <w:rsid w:val="00CC2BC2"/>
    <w:rsid w:val="00CC2BDB"/>
    <w:rsid w:val="00CC2C04"/>
    <w:rsid w:val="00CC2C36"/>
    <w:rsid w:val="00CC2CB6"/>
    <w:rsid w:val="00CC2D0A"/>
    <w:rsid w:val="00CC2D61"/>
    <w:rsid w:val="00CC2D6F"/>
    <w:rsid w:val="00CC2D82"/>
    <w:rsid w:val="00CC2DC4"/>
    <w:rsid w:val="00CC2DDE"/>
    <w:rsid w:val="00CC2DE1"/>
    <w:rsid w:val="00CC2E6E"/>
    <w:rsid w:val="00CC2E82"/>
    <w:rsid w:val="00CC2EA5"/>
    <w:rsid w:val="00CC2EE6"/>
    <w:rsid w:val="00CC2EF0"/>
    <w:rsid w:val="00CC2EF7"/>
    <w:rsid w:val="00CC2F34"/>
    <w:rsid w:val="00CC2F6E"/>
    <w:rsid w:val="00CC2F77"/>
    <w:rsid w:val="00CC2FB4"/>
    <w:rsid w:val="00CC2FBB"/>
    <w:rsid w:val="00CC2FE1"/>
    <w:rsid w:val="00CC2FFC"/>
    <w:rsid w:val="00CC301C"/>
    <w:rsid w:val="00CC301E"/>
    <w:rsid w:val="00CC3076"/>
    <w:rsid w:val="00CC30D3"/>
    <w:rsid w:val="00CC30E9"/>
    <w:rsid w:val="00CC30F1"/>
    <w:rsid w:val="00CC30FB"/>
    <w:rsid w:val="00CC3130"/>
    <w:rsid w:val="00CC3161"/>
    <w:rsid w:val="00CC3167"/>
    <w:rsid w:val="00CC3276"/>
    <w:rsid w:val="00CC32AD"/>
    <w:rsid w:val="00CC32BE"/>
    <w:rsid w:val="00CC32D3"/>
    <w:rsid w:val="00CC32E6"/>
    <w:rsid w:val="00CC32F0"/>
    <w:rsid w:val="00CC3357"/>
    <w:rsid w:val="00CC3371"/>
    <w:rsid w:val="00CC339B"/>
    <w:rsid w:val="00CC339C"/>
    <w:rsid w:val="00CC33A7"/>
    <w:rsid w:val="00CC33B8"/>
    <w:rsid w:val="00CC33F1"/>
    <w:rsid w:val="00CC3419"/>
    <w:rsid w:val="00CC34B1"/>
    <w:rsid w:val="00CC34C7"/>
    <w:rsid w:val="00CC34F4"/>
    <w:rsid w:val="00CC353B"/>
    <w:rsid w:val="00CC3546"/>
    <w:rsid w:val="00CC362E"/>
    <w:rsid w:val="00CC3660"/>
    <w:rsid w:val="00CC367E"/>
    <w:rsid w:val="00CC3697"/>
    <w:rsid w:val="00CC36C1"/>
    <w:rsid w:val="00CC3719"/>
    <w:rsid w:val="00CC372E"/>
    <w:rsid w:val="00CC373A"/>
    <w:rsid w:val="00CC3744"/>
    <w:rsid w:val="00CC3746"/>
    <w:rsid w:val="00CC3776"/>
    <w:rsid w:val="00CC37AF"/>
    <w:rsid w:val="00CC3832"/>
    <w:rsid w:val="00CC383E"/>
    <w:rsid w:val="00CC383F"/>
    <w:rsid w:val="00CC3854"/>
    <w:rsid w:val="00CC386F"/>
    <w:rsid w:val="00CC38B6"/>
    <w:rsid w:val="00CC38E0"/>
    <w:rsid w:val="00CC3924"/>
    <w:rsid w:val="00CC3929"/>
    <w:rsid w:val="00CC3952"/>
    <w:rsid w:val="00CC39D7"/>
    <w:rsid w:val="00CC39EF"/>
    <w:rsid w:val="00CC3A6B"/>
    <w:rsid w:val="00CC3ACD"/>
    <w:rsid w:val="00CC3B38"/>
    <w:rsid w:val="00CC3B96"/>
    <w:rsid w:val="00CC3C2B"/>
    <w:rsid w:val="00CC3CC8"/>
    <w:rsid w:val="00CC3CCE"/>
    <w:rsid w:val="00CC3CED"/>
    <w:rsid w:val="00CC3CF2"/>
    <w:rsid w:val="00CC3D21"/>
    <w:rsid w:val="00CC3D46"/>
    <w:rsid w:val="00CC3D49"/>
    <w:rsid w:val="00CC3D4E"/>
    <w:rsid w:val="00CC3DA1"/>
    <w:rsid w:val="00CC3DFC"/>
    <w:rsid w:val="00CC3DFD"/>
    <w:rsid w:val="00CC3E05"/>
    <w:rsid w:val="00CC3E1F"/>
    <w:rsid w:val="00CC3E28"/>
    <w:rsid w:val="00CC3E47"/>
    <w:rsid w:val="00CC3EAE"/>
    <w:rsid w:val="00CC3F01"/>
    <w:rsid w:val="00CC3F06"/>
    <w:rsid w:val="00CC3F99"/>
    <w:rsid w:val="00CC3FA9"/>
    <w:rsid w:val="00CC3FE6"/>
    <w:rsid w:val="00CC406D"/>
    <w:rsid w:val="00CC4071"/>
    <w:rsid w:val="00CC40BB"/>
    <w:rsid w:val="00CC40C0"/>
    <w:rsid w:val="00CC40D5"/>
    <w:rsid w:val="00CC4113"/>
    <w:rsid w:val="00CC411F"/>
    <w:rsid w:val="00CC4143"/>
    <w:rsid w:val="00CC4145"/>
    <w:rsid w:val="00CC418A"/>
    <w:rsid w:val="00CC424B"/>
    <w:rsid w:val="00CC4286"/>
    <w:rsid w:val="00CC4297"/>
    <w:rsid w:val="00CC4298"/>
    <w:rsid w:val="00CC42CD"/>
    <w:rsid w:val="00CC42E5"/>
    <w:rsid w:val="00CC43B1"/>
    <w:rsid w:val="00CC43B4"/>
    <w:rsid w:val="00CC442E"/>
    <w:rsid w:val="00CC4466"/>
    <w:rsid w:val="00CC44B8"/>
    <w:rsid w:val="00CC44ED"/>
    <w:rsid w:val="00CC44EF"/>
    <w:rsid w:val="00CC4513"/>
    <w:rsid w:val="00CC4522"/>
    <w:rsid w:val="00CC45B1"/>
    <w:rsid w:val="00CC45CF"/>
    <w:rsid w:val="00CC460F"/>
    <w:rsid w:val="00CC464E"/>
    <w:rsid w:val="00CC467F"/>
    <w:rsid w:val="00CC4696"/>
    <w:rsid w:val="00CC46A0"/>
    <w:rsid w:val="00CC46DB"/>
    <w:rsid w:val="00CC46EA"/>
    <w:rsid w:val="00CC46F9"/>
    <w:rsid w:val="00CC47C0"/>
    <w:rsid w:val="00CC4803"/>
    <w:rsid w:val="00CC4818"/>
    <w:rsid w:val="00CC4833"/>
    <w:rsid w:val="00CC484B"/>
    <w:rsid w:val="00CC4858"/>
    <w:rsid w:val="00CC48D0"/>
    <w:rsid w:val="00CC4947"/>
    <w:rsid w:val="00CC4982"/>
    <w:rsid w:val="00CC498A"/>
    <w:rsid w:val="00CC49AE"/>
    <w:rsid w:val="00CC4A9D"/>
    <w:rsid w:val="00CC4AB6"/>
    <w:rsid w:val="00CC4ABC"/>
    <w:rsid w:val="00CC4AE3"/>
    <w:rsid w:val="00CC4AFC"/>
    <w:rsid w:val="00CC4B3C"/>
    <w:rsid w:val="00CC4BDF"/>
    <w:rsid w:val="00CC4C73"/>
    <w:rsid w:val="00CC4C77"/>
    <w:rsid w:val="00CC4C7E"/>
    <w:rsid w:val="00CC4CA1"/>
    <w:rsid w:val="00CC4CBE"/>
    <w:rsid w:val="00CC4CEA"/>
    <w:rsid w:val="00CC4D5B"/>
    <w:rsid w:val="00CC4DAF"/>
    <w:rsid w:val="00CC4E06"/>
    <w:rsid w:val="00CC4E0C"/>
    <w:rsid w:val="00CC4E22"/>
    <w:rsid w:val="00CC4E34"/>
    <w:rsid w:val="00CC4E37"/>
    <w:rsid w:val="00CC4F98"/>
    <w:rsid w:val="00CC4FE9"/>
    <w:rsid w:val="00CC502C"/>
    <w:rsid w:val="00CC506F"/>
    <w:rsid w:val="00CC507C"/>
    <w:rsid w:val="00CC5080"/>
    <w:rsid w:val="00CC5105"/>
    <w:rsid w:val="00CC5139"/>
    <w:rsid w:val="00CC5172"/>
    <w:rsid w:val="00CC519E"/>
    <w:rsid w:val="00CC51AC"/>
    <w:rsid w:val="00CC51B6"/>
    <w:rsid w:val="00CC51C6"/>
    <w:rsid w:val="00CC51CE"/>
    <w:rsid w:val="00CC51EF"/>
    <w:rsid w:val="00CC524D"/>
    <w:rsid w:val="00CC527A"/>
    <w:rsid w:val="00CC52C6"/>
    <w:rsid w:val="00CC52CF"/>
    <w:rsid w:val="00CC52EB"/>
    <w:rsid w:val="00CC52F3"/>
    <w:rsid w:val="00CC5303"/>
    <w:rsid w:val="00CC531D"/>
    <w:rsid w:val="00CC5357"/>
    <w:rsid w:val="00CC5364"/>
    <w:rsid w:val="00CC5388"/>
    <w:rsid w:val="00CC5393"/>
    <w:rsid w:val="00CC53A8"/>
    <w:rsid w:val="00CC5408"/>
    <w:rsid w:val="00CC5425"/>
    <w:rsid w:val="00CC542A"/>
    <w:rsid w:val="00CC5434"/>
    <w:rsid w:val="00CC5464"/>
    <w:rsid w:val="00CC5484"/>
    <w:rsid w:val="00CC5540"/>
    <w:rsid w:val="00CC5546"/>
    <w:rsid w:val="00CC554D"/>
    <w:rsid w:val="00CC5550"/>
    <w:rsid w:val="00CC5586"/>
    <w:rsid w:val="00CC55B6"/>
    <w:rsid w:val="00CC5610"/>
    <w:rsid w:val="00CC563F"/>
    <w:rsid w:val="00CC5642"/>
    <w:rsid w:val="00CC5644"/>
    <w:rsid w:val="00CC56A6"/>
    <w:rsid w:val="00CC5702"/>
    <w:rsid w:val="00CC5740"/>
    <w:rsid w:val="00CC576C"/>
    <w:rsid w:val="00CC5778"/>
    <w:rsid w:val="00CC57D8"/>
    <w:rsid w:val="00CC582E"/>
    <w:rsid w:val="00CC5891"/>
    <w:rsid w:val="00CC58DF"/>
    <w:rsid w:val="00CC592F"/>
    <w:rsid w:val="00CC59A7"/>
    <w:rsid w:val="00CC59C3"/>
    <w:rsid w:val="00CC59C7"/>
    <w:rsid w:val="00CC59F7"/>
    <w:rsid w:val="00CC5A6C"/>
    <w:rsid w:val="00CC5A7A"/>
    <w:rsid w:val="00CC5A9E"/>
    <w:rsid w:val="00CC5AA5"/>
    <w:rsid w:val="00CC5B01"/>
    <w:rsid w:val="00CC5B26"/>
    <w:rsid w:val="00CC5B2A"/>
    <w:rsid w:val="00CC5C3F"/>
    <w:rsid w:val="00CC5C6C"/>
    <w:rsid w:val="00CC5C94"/>
    <w:rsid w:val="00CC5D0B"/>
    <w:rsid w:val="00CC5D1D"/>
    <w:rsid w:val="00CC5D59"/>
    <w:rsid w:val="00CC5D83"/>
    <w:rsid w:val="00CC5D87"/>
    <w:rsid w:val="00CC5DA0"/>
    <w:rsid w:val="00CC5DE7"/>
    <w:rsid w:val="00CC5E17"/>
    <w:rsid w:val="00CC5E7D"/>
    <w:rsid w:val="00CC5EA0"/>
    <w:rsid w:val="00CC5ED4"/>
    <w:rsid w:val="00CC5F2C"/>
    <w:rsid w:val="00CC5FC6"/>
    <w:rsid w:val="00CC5FC8"/>
    <w:rsid w:val="00CC5FCE"/>
    <w:rsid w:val="00CC5FFA"/>
    <w:rsid w:val="00CC600D"/>
    <w:rsid w:val="00CC6056"/>
    <w:rsid w:val="00CC6059"/>
    <w:rsid w:val="00CC608D"/>
    <w:rsid w:val="00CC609B"/>
    <w:rsid w:val="00CC60C6"/>
    <w:rsid w:val="00CC60CE"/>
    <w:rsid w:val="00CC6116"/>
    <w:rsid w:val="00CC6138"/>
    <w:rsid w:val="00CC6193"/>
    <w:rsid w:val="00CC61DD"/>
    <w:rsid w:val="00CC61E1"/>
    <w:rsid w:val="00CC6231"/>
    <w:rsid w:val="00CC62D5"/>
    <w:rsid w:val="00CC6341"/>
    <w:rsid w:val="00CC637A"/>
    <w:rsid w:val="00CC638E"/>
    <w:rsid w:val="00CC63FF"/>
    <w:rsid w:val="00CC6426"/>
    <w:rsid w:val="00CC6494"/>
    <w:rsid w:val="00CC64D3"/>
    <w:rsid w:val="00CC654F"/>
    <w:rsid w:val="00CC6562"/>
    <w:rsid w:val="00CC6570"/>
    <w:rsid w:val="00CC6593"/>
    <w:rsid w:val="00CC6599"/>
    <w:rsid w:val="00CC6609"/>
    <w:rsid w:val="00CC668F"/>
    <w:rsid w:val="00CC66C7"/>
    <w:rsid w:val="00CC66CA"/>
    <w:rsid w:val="00CC6725"/>
    <w:rsid w:val="00CC6787"/>
    <w:rsid w:val="00CC67B3"/>
    <w:rsid w:val="00CC67C0"/>
    <w:rsid w:val="00CC6827"/>
    <w:rsid w:val="00CC6886"/>
    <w:rsid w:val="00CC68B8"/>
    <w:rsid w:val="00CC68C7"/>
    <w:rsid w:val="00CC68CF"/>
    <w:rsid w:val="00CC68DE"/>
    <w:rsid w:val="00CC68E0"/>
    <w:rsid w:val="00CC694D"/>
    <w:rsid w:val="00CC694E"/>
    <w:rsid w:val="00CC697A"/>
    <w:rsid w:val="00CC69E9"/>
    <w:rsid w:val="00CC69EB"/>
    <w:rsid w:val="00CC69FA"/>
    <w:rsid w:val="00CC6A27"/>
    <w:rsid w:val="00CC6A98"/>
    <w:rsid w:val="00CC6A9E"/>
    <w:rsid w:val="00CC6AB0"/>
    <w:rsid w:val="00CC6AD0"/>
    <w:rsid w:val="00CC6AD7"/>
    <w:rsid w:val="00CC6AF1"/>
    <w:rsid w:val="00CC6B05"/>
    <w:rsid w:val="00CC6B3D"/>
    <w:rsid w:val="00CC6B87"/>
    <w:rsid w:val="00CC6BF2"/>
    <w:rsid w:val="00CC6C20"/>
    <w:rsid w:val="00CC6C70"/>
    <w:rsid w:val="00CC6C7A"/>
    <w:rsid w:val="00CC6D45"/>
    <w:rsid w:val="00CC6D4E"/>
    <w:rsid w:val="00CC6D8D"/>
    <w:rsid w:val="00CC6DBA"/>
    <w:rsid w:val="00CC6DC7"/>
    <w:rsid w:val="00CC6E38"/>
    <w:rsid w:val="00CC6E6E"/>
    <w:rsid w:val="00CC6E7D"/>
    <w:rsid w:val="00CC6EB4"/>
    <w:rsid w:val="00CC6EB7"/>
    <w:rsid w:val="00CC6EE2"/>
    <w:rsid w:val="00CC6EFD"/>
    <w:rsid w:val="00CC6F07"/>
    <w:rsid w:val="00CC6F9F"/>
    <w:rsid w:val="00CC6FA5"/>
    <w:rsid w:val="00CC6FAC"/>
    <w:rsid w:val="00CC6FCC"/>
    <w:rsid w:val="00CC6FF5"/>
    <w:rsid w:val="00CC7051"/>
    <w:rsid w:val="00CC708D"/>
    <w:rsid w:val="00CC70A1"/>
    <w:rsid w:val="00CC70A8"/>
    <w:rsid w:val="00CC70F6"/>
    <w:rsid w:val="00CC7109"/>
    <w:rsid w:val="00CC711B"/>
    <w:rsid w:val="00CC717D"/>
    <w:rsid w:val="00CC71A5"/>
    <w:rsid w:val="00CC71C7"/>
    <w:rsid w:val="00CC71DE"/>
    <w:rsid w:val="00CC7202"/>
    <w:rsid w:val="00CC721A"/>
    <w:rsid w:val="00CC725F"/>
    <w:rsid w:val="00CC72FA"/>
    <w:rsid w:val="00CC7325"/>
    <w:rsid w:val="00CC7363"/>
    <w:rsid w:val="00CC7396"/>
    <w:rsid w:val="00CC73CD"/>
    <w:rsid w:val="00CC73EE"/>
    <w:rsid w:val="00CC7414"/>
    <w:rsid w:val="00CC743B"/>
    <w:rsid w:val="00CC746B"/>
    <w:rsid w:val="00CC7484"/>
    <w:rsid w:val="00CC74A9"/>
    <w:rsid w:val="00CC74DF"/>
    <w:rsid w:val="00CC7545"/>
    <w:rsid w:val="00CC7561"/>
    <w:rsid w:val="00CC75DD"/>
    <w:rsid w:val="00CC75EF"/>
    <w:rsid w:val="00CC7620"/>
    <w:rsid w:val="00CC765A"/>
    <w:rsid w:val="00CC76B9"/>
    <w:rsid w:val="00CC76DC"/>
    <w:rsid w:val="00CC7707"/>
    <w:rsid w:val="00CC7710"/>
    <w:rsid w:val="00CC7718"/>
    <w:rsid w:val="00CC7738"/>
    <w:rsid w:val="00CC7768"/>
    <w:rsid w:val="00CC776E"/>
    <w:rsid w:val="00CC777A"/>
    <w:rsid w:val="00CC7791"/>
    <w:rsid w:val="00CC7807"/>
    <w:rsid w:val="00CC79F0"/>
    <w:rsid w:val="00CC79FE"/>
    <w:rsid w:val="00CC7A0B"/>
    <w:rsid w:val="00CC7A35"/>
    <w:rsid w:val="00CC7A3D"/>
    <w:rsid w:val="00CC7A77"/>
    <w:rsid w:val="00CC7AA5"/>
    <w:rsid w:val="00CC7AAC"/>
    <w:rsid w:val="00CC7AB5"/>
    <w:rsid w:val="00CC7AD6"/>
    <w:rsid w:val="00CC7AD9"/>
    <w:rsid w:val="00CC7AEA"/>
    <w:rsid w:val="00CC7B82"/>
    <w:rsid w:val="00CC7BBE"/>
    <w:rsid w:val="00CC7C0B"/>
    <w:rsid w:val="00CC7C59"/>
    <w:rsid w:val="00CC7D40"/>
    <w:rsid w:val="00CC7D50"/>
    <w:rsid w:val="00CC7D62"/>
    <w:rsid w:val="00CC7D88"/>
    <w:rsid w:val="00CC7D96"/>
    <w:rsid w:val="00CC7D98"/>
    <w:rsid w:val="00CC7DA0"/>
    <w:rsid w:val="00CC7DBC"/>
    <w:rsid w:val="00CC7DBD"/>
    <w:rsid w:val="00CC7E48"/>
    <w:rsid w:val="00CC7EB1"/>
    <w:rsid w:val="00CC7EC3"/>
    <w:rsid w:val="00CC7EC8"/>
    <w:rsid w:val="00CC7EE8"/>
    <w:rsid w:val="00CC7EF2"/>
    <w:rsid w:val="00CC7F50"/>
    <w:rsid w:val="00CC7F8D"/>
    <w:rsid w:val="00CC7FAD"/>
    <w:rsid w:val="00CC7FFA"/>
    <w:rsid w:val="00CD006F"/>
    <w:rsid w:val="00CD0072"/>
    <w:rsid w:val="00CD008D"/>
    <w:rsid w:val="00CD00BC"/>
    <w:rsid w:val="00CD00C4"/>
    <w:rsid w:val="00CD0168"/>
    <w:rsid w:val="00CD01EB"/>
    <w:rsid w:val="00CD0206"/>
    <w:rsid w:val="00CD0219"/>
    <w:rsid w:val="00CD02CB"/>
    <w:rsid w:val="00CD033D"/>
    <w:rsid w:val="00CD037E"/>
    <w:rsid w:val="00CD03A1"/>
    <w:rsid w:val="00CD03CD"/>
    <w:rsid w:val="00CD0403"/>
    <w:rsid w:val="00CD045D"/>
    <w:rsid w:val="00CD0477"/>
    <w:rsid w:val="00CD0494"/>
    <w:rsid w:val="00CD04A9"/>
    <w:rsid w:val="00CD04E2"/>
    <w:rsid w:val="00CD0507"/>
    <w:rsid w:val="00CD055C"/>
    <w:rsid w:val="00CD061C"/>
    <w:rsid w:val="00CD0696"/>
    <w:rsid w:val="00CD06DA"/>
    <w:rsid w:val="00CD06ED"/>
    <w:rsid w:val="00CD071E"/>
    <w:rsid w:val="00CD07CA"/>
    <w:rsid w:val="00CD07F5"/>
    <w:rsid w:val="00CD0866"/>
    <w:rsid w:val="00CD0889"/>
    <w:rsid w:val="00CD088A"/>
    <w:rsid w:val="00CD0891"/>
    <w:rsid w:val="00CD0899"/>
    <w:rsid w:val="00CD08A8"/>
    <w:rsid w:val="00CD08C7"/>
    <w:rsid w:val="00CD08EA"/>
    <w:rsid w:val="00CD08F2"/>
    <w:rsid w:val="00CD0935"/>
    <w:rsid w:val="00CD096C"/>
    <w:rsid w:val="00CD0971"/>
    <w:rsid w:val="00CD0981"/>
    <w:rsid w:val="00CD098C"/>
    <w:rsid w:val="00CD0993"/>
    <w:rsid w:val="00CD09DA"/>
    <w:rsid w:val="00CD0A14"/>
    <w:rsid w:val="00CD0A5D"/>
    <w:rsid w:val="00CD0A8D"/>
    <w:rsid w:val="00CD0B0B"/>
    <w:rsid w:val="00CD0BBD"/>
    <w:rsid w:val="00CD0C26"/>
    <w:rsid w:val="00CD0CB6"/>
    <w:rsid w:val="00CD0CD8"/>
    <w:rsid w:val="00CD0D0A"/>
    <w:rsid w:val="00CD0D17"/>
    <w:rsid w:val="00CD0D5E"/>
    <w:rsid w:val="00CD0D7C"/>
    <w:rsid w:val="00CD0D94"/>
    <w:rsid w:val="00CD0D9E"/>
    <w:rsid w:val="00CD0DBA"/>
    <w:rsid w:val="00CD0DFA"/>
    <w:rsid w:val="00CD0E04"/>
    <w:rsid w:val="00CD0E88"/>
    <w:rsid w:val="00CD0E95"/>
    <w:rsid w:val="00CD0E9E"/>
    <w:rsid w:val="00CD0F3A"/>
    <w:rsid w:val="00CD0F3E"/>
    <w:rsid w:val="00CD0F68"/>
    <w:rsid w:val="00CD0F6D"/>
    <w:rsid w:val="00CD0F9D"/>
    <w:rsid w:val="00CD0FC9"/>
    <w:rsid w:val="00CD1029"/>
    <w:rsid w:val="00CD1046"/>
    <w:rsid w:val="00CD1061"/>
    <w:rsid w:val="00CD1125"/>
    <w:rsid w:val="00CD1141"/>
    <w:rsid w:val="00CD1171"/>
    <w:rsid w:val="00CD11B5"/>
    <w:rsid w:val="00CD11C7"/>
    <w:rsid w:val="00CD123B"/>
    <w:rsid w:val="00CD1277"/>
    <w:rsid w:val="00CD12EC"/>
    <w:rsid w:val="00CD130C"/>
    <w:rsid w:val="00CD1327"/>
    <w:rsid w:val="00CD132F"/>
    <w:rsid w:val="00CD1347"/>
    <w:rsid w:val="00CD134A"/>
    <w:rsid w:val="00CD134D"/>
    <w:rsid w:val="00CD1380"/>
    <w:rsid w:val="00CD13D8"/>
    <w:rsid w:val="00CD13DE"/>
    <w:rsid w:val="00CD13E5"/>
    <w:rsid w:val="00CD13E9"/>
    <w:rsid w:val="00CD1455"/>
    <w:rsid w:val="00CD1458"/>
    <w:rsid w:val="00CD14C8"/>
    <w:rsid w:val="00CD150A"/>
    <w:rsid w:val="00CD1555"/>
    <w:rsid w:val="00CD1578"/>
    <w:rsid w:val="00CD1583"/>
    <w:rsid w:val="00CD1593"/>
    <w:rsid w:val="00CD15AA"/>
    <w:rsid w:val="00CD15F7"/>
    <w:rsid w:val="00CD166F"/>
    <w:rsid w:val="00CD16EA"/>
    <w:rsid w:val="00CD16EC"/>
    <w:rsid w:val="00CD170C"/>
    <w:rsid w:val="00CD173C"/>
    <w:rsid w:val="00CD174B"/>
    <w:rsid w:val="00CD17B9"/>
    <w:rsid w:val="00CD181B"/>
    <w:rsid w:val="00CD1864"/>
    <w:rsid w:val="00CD1919"/>
    <w:rsid w:val="00CD191C"/>
    <w:rsid w:val="00CD198B"/>
    <w:rsid w:val="00CD19A8"/>
    <w:rsid w:val="00CD1A7F"/>
    <w:rsid w:val="00CD1AA0"/>
    <w:rsid w:val="00CD1B45"/>
    <w:rsid w:val="00CD1B66"/>
    <w:rsid w:val="00CD1BB9"/>
    <w:rsid w:val="00CD1BD2"/>
    <w:rsid w:val="00CD1C93"/>
    <w:rsid w:val="00CD1CDA"/>
    <w:rsid w:val="00CD1D3F"/>
    <w:rsid w:val="00CD1D68"/>
    <w:rsid w:val="00CD1DBF"/>
    <w:rsid w:val="00CD1E10"/>
    <w:rsid w:val="00CD1EA1"/>
    <w:rsid w:val="00CD1EAE"/>
    <w:rsid w:val="00CD1EDD"/>
    <w:rsid w:val="00CD1EE2"/>
    <w:rsid w:val="00CD1EE7"/>
    <w:rsid w:val="00CD1F01"/>
    <w:rsid w:val="00CD1F35"/>
    <w:rsid w:val="00CD1F61"/>
    <w:rsid w:val="00CD1F73"/>
    <w:rsid w:val="00CD1FE7"/>
    <w:rsid w:val="00CD203F"/>
    <w:rsid w:val="00CD207C"/>
    <w:rsid w:val="00CD211D"/>
    <w:rsid w:val="00CD2138"/>
    <w:rsid w:val="00CD21DC"/>
    <w:rsid w:val="00CD21F4"/>
    <w:rsid w:val="00CD21FC"/>
    <w:rsid w:val="00CD21FD"/>
    <w:rsid w:val="00CD2218"/>
    <w:rsid w:val="00CD22A9"/>
    <w:rsid w:val="00CD22B5"/>
    <w:rsid w:val="00CD22BE"/>
    <w:rsid w:val="00CD22C7"/>
    <w:rsid w:val="00CD22D8"/>
    <w:rsid w:val="00CD2343"/>
    <w:rsid w:val="00CD237C"/>
    <w:rsid w:val="00CD240A"/>
    <w:rsid w:val="00CD2422"/>
    <w:rsid w:val="00CD2435"/>
    <w:rsid w:val="00CD2445"/>
    <w:rsid w:val="00CD2479"/>
    <w:rsid w:val="00CD24A9"/>
    <w:rsid w:val="00CD2535"/>
    <w:rsid w:val="00CD25B3"/>
    <w:rsid w:val="00CD25E5"/>
    <w:rsid w:val="00CD261F"/>
    <w:rsid w:val="00CD2638"/>
    <w:rsid w:val="00CD266F"/>
    <w:rsid w:val="00CD2683"/>
    <w:rsid w:val="00CD2737"/>
    <w:rsid w:val="00CD2778"/>
    <w:rsid w:val="00CD277D"/>
    <w:rsid w:val="00CD2800"/>
    <w:rsid w:val="00CD283B"/>
    <w:rsid w:val="00CD2842"/>
    <w:rsid w:val="00CD286E"/>
    <w:rsid w:val="00CD28A2"/>
    <w:rsid w:val="00CD28D0"/>
    <w:rsid w:val="00CD28D4"/>
    <w:rsid w:val="00CD28E4"/>
    <w:rsid w:val="00CD2917"/>
    <w:rsid w:val="00CD294C"/>
    <w:rsid w:val="00CD295C"/>
    <w:rsid w:val="00CD2974"/>
    <w:rsid w:val="00CD29EB"/>
    <w:rsid w:val="00CD2A24"/>
    <w:rsid w:val="00CD2A2A"/>
    <w:rsid w:val="00CD2A9B"/>
    <w:rsid w:val="00CD2AB0"/>
    <w:rsid w:val="00CD2AD1"/>
    <w:rsid w:val="00CD2ADE"/>
    <w:rsid w:val="00CD2AF5"/>
    <w:rsid w:val="00CD2B78"/>
    <w:rsid w:val="00CD2C12"/>
    <w:rsid w:val="00CD2C49"/>
    <w:rsid w:val="00CD2C61"/>
    <w:rsid w:val="00CD2C80"/>
    <w:rsid w:val="00CD2CCF"/>
    <w:rsid w:val="00CD2CDD"/>
    <w:rsid w:val="00CD2D72"/>
    <w:rsid w:val="00CD2DDD"/>
    <w:rsid w:val="00CD2E2F"/>
    <w:rsid w:val="00CD2E4B"/>
    <w:rsid w:val="00CD2E6C"/>
    <w:rsid w:val="00CD2E88"/>
    <w:rsid w:val="00CD2E96"/>
    <w:rsid w:val="00CD2EE2"/>
    <w:rsid w:val="00CD2EF1"/>
    <w:rsid w:val="00CD2F0B"/>
    <w:rsid w:val="00CD2F44"/>
    <w:rsid w:val="00CD2F70"/>
    <w:rsid w:val="00CD2FCC"/>
    <w:rsid w:val="00CD2FD3"/>
    <w:rsid w:val="00CD302F"/>
    <w:rsid w:val="00CD3037"/>
    <w:rsid w:val="00CD303F"/>
    <w:rsid w:val="00CD305F"/>
    <w:rsid w:val="00CD307F"/>
    <w:rsid w:val="00CD30B2"/>
    <w:rsid w:val="00CD30B7"/>
    <w:rsid w:val="00CD30B9"/>
    <w:rsid w:val="00CD30D4"/>
    <w:rsid w:val="00CD30DF"/>
    <w:rsid w:val="00CD3108"/>
    <w:rsid w:val="00CD3125"/>
    <w:rsid w:val="00CD3138"/>
    <w:rsid w:val="00CD31FC"/>
    <w:rsid w:val="00CD3217"/>
    <w:rsid w:val="00CD3258"/>
    <w:rsid w:val="00CD328E"/>
    <w:rsid w:val="00CD32C0"/>
    <w:rsid w:val="00CD3325"/>
    <w:rsid w:val="00CD335B"/>
    <w:rsid w:val="00CD3369"/>
    <w:rsid w:val="00CD33D5"/>
    <w:rsid w:val="00CD3444"/>
    <w:rsid w:val="00CD3450"/>
    <w:rsid w:val="00CD3460"/>
    <w:rsid w:val="00CD3463"/>
    <w:rsid w:val="00CD3486"/>
    <w:rsid w:val="00CD3492"/>
    <w:rsid w:val="00CD3499"/>
    <w:rsid w:val="00CD34B9"/>
    <w:rsid w:val="00CD34BB"/>
    <w:rsid w:val="00CD34C4"/>
    <w:rsid w:val="00CD34DC"/>
    <w:rsid w:val="00CD34E8"/>
    <w:rsid w:val="00CD34F0"/>
    <w:rsid w:val="00CD34F2"/>
    <w:rsid w:val="00CD34FC"/>
    <w:rsid w:val="00CD353F"/>
    <w:rsid w:val="00CD35D8"/>
    <w:rsid w:val="00CD35E9"/>
    <w:rsid w:val="00CD3662"/>
    <w:rsid w:val="00CD3678"/>
    <w:rsid w:val="00CD369C"/>
    <w:rsid w:val="00CD36AA"/>
    <w:rsid w:val="00CD36BB"/>
    <w:rsid w:val="00CD3744"/>
    <w:rsid w:val="00CD376B"/>
    <w:rsid w:val="00CD3778"/>
    <w:rsid w:val="00CD3793"/>
    <w:rsid w:val="00CD37A8"/>
    <w:rsid w:val="00CD37C6"/>
    <w:rsid w:val="00CD37E5"/>
    <w:rsid w:val="00CD383C"/>
    <w:rsid w:val="00CD3877"/>
    <w:rsid w:val="00CD38AF"/>
    <w:rsid w:val="00CD38C2"/>
    <w:rsid w:val="00CD3932"/>
    <w:rsid w:val="00CD3935"/>
    <w:rsid w:val="00CD393F"/>
    <w:rsid w:val="00CD3945"/>
    <w:rsid w:val="00CD396E"/>
    <w:rsid w:val="00CD39BB"/>
    <w:rsid w:val="00CD3A5F"/>
    <w:rsid w:val="00CD3A75"/>
    <w:rsid w:val="00CD3A8A"/>
    <w:rsid w:val="00CD3A90"/>
    <w:rsid w:val="00CD3A98"/>
    <w:rsid w:val="00CD3B17"/>
    <w:rsid w:val="00CD3B49"/>
    <w:rsid w:val="00CD3B97"/>
    <w:rsid w:val="00CD3BB7"/>
    <w:rsid w:val="00CD3C8F"/>
    <w:rsid w:val="00CD3C9F"/>
    <w:rsid w:val="00CD3CBB"/>
    <w:rsid w:val="00CD3CD7"/>
    <w:rsid w:val="00CD3CE2"/>
    <w:rsid w:val="00CD3CE7"/>
    <w:rsid w:val="00CD3CEE"/>
    <w:rsid w:val="00CD3CF1"/>
    <w:rsid w:val="00CD3D14"/>
    <w:rsid w:val="00CD3D16"/>
    <w:rsid w:val="00CD3D88"/>
    <w:rsid w:val="00CD3D99"/>
    <w:rsid w:val="00CD3DA7"/>
    <w:rsid w:val="00CD3DEA"/>
    <w:rsid w:val="00CD3DEB"/>
    <w:rsid w:val="00CD3DFE"/>
    <w:rsid w:val="00CD3EC6"/>
    <w:rsid w:val="00CD3EFF"/>
    <w:rsid w:val="00CD3F01"/>
    <w:rsid w:val="00CD3F1B"/>
    <w:rsid w:val="00CD3F35"/>
    <w:rsid w:val="00CD3F81"/>
    <w:rsid w:val="00CD3FF7"/>
    <w:rsid w:val="00CD4032"/>
    <w:rsid w:val="00CD404F"/>
    <w:rsid w:val="00CD405B"/>
    <w:rsid w:val="00CD4077"/>
    <w:rsid w:val="00CD4094"/>
    <w:rsid w:val="00CD40E4"/>
    <w:rsid w:val="00CD411C"/>
    <w:rsid w:val="00CD41C9"/>
    <w:rsid w:val="00CD41D0"/>
    <w:rsid w:val="00CD420F"/>
    <w:rsid w:val="00CD4289"/>
    <w:rsid w:val="00CD429D"/>
    <w:rsid w:val="00CD42BC"/>
    <w:rsid w:val="00CD42CF"/>
    <w:rsid w:val="00CD42D6"/>
    <w:rsid w:val="00CD4347"/>
    <w:rsid w:val="00CD4390"/>
    <w:rsid w:val="00CD4411"/>
    <w:rsid w:val="00CD4455"/>
    <w:rsid w:val="00CD4486"/>
    <w:rsid w:val="00CD44A5"/>
    <w:rsid w:val="00CD44B1"/>
    <w:rsid w:val="00CD44BC"/>
    <w:rsid w:val="00CD4536"/>
    <w:rsid w:val="00CD4605"/>
    <w:rsid w:val="00CD461A"/>
    <w:rsid w:val="00CD4660"/>
    <w:rsid w:val="00CD46A7"/>
    <w:rsid w:val="00CD46E9"/>
    <w:rsid w:val="00CD4713"/>
    <w:rsid w:val="00CD4720"/>
    <w:rsid w:val="00CD472E"/>
    <w:rsid w:val="00CD473B"/>
    <w:rsid w:val="00CD475C"/>
    <w:rsid w:val="00CD4765"/>
    <w:rsid w:val="00CD47D9"/>
    <w:rsid w:val="00CD47E1"/>
    <w:rsid w:val="00CD4858"/>
    <w:rsid w:val="00CD4888"/>
    <w:rsid w:val="00CD48AD"/>
    <w:rsid w:val="00CD48BC"/>
    <w:rsid w:val="00CD48C6"/>
    <w:rsid w:val="00CD48CD"/>
    <w:rsid w:val="00CD4932"/>
    <w:rsid w:val="00CD4935"/>
    <w:rsid w:val="00CD4995"/>
    <w:rsid w:val="00CD49A4"/>
    <w:rsid w:val="00CD49BF"/>
    <w:rsid w:val="00CD49C1"/>
    <w:rsid w:val="00CD4A5D"/>
    <w:rsid w:val="00CD4A76"/>
    <w:rsid w:val="00CD4A7B"/>
    <w:rsid w:val="00CD4A82"/>
    <w:rsid w:val="00CD4ABB"/>
    <w:rsid w:val="00CD4B67"/>
    <w:rsid w:val="00CD4BAF"/>
    <w:rsid w:val="00CD4BE0"/>
    <w:rsid w:val="00CD4BE4"/>
    <w:rsid w:val="00CD4C23"/>
    <w:rsid w:val="00CD4C31"/>
    <w:rsid w:val="00CD4C34"/>
    <w:rsid w:val="00CD4C3B"/>
    <w:rsid w:val="00CD4C45"/>
    <w:rsid w:val="00CD4C74"/>
    <w:rsid w:val="00CD4C87"/>
    <w:rsid w:val="00CD4C8A"/>
    <w:rsid w:val="00CD4CA2"/>
    <w:rsid w:val="00CD4D07"/>
    <w:rsid w:val="00CD4D98"/>
    <w:rsid w:val="00CD4DBC"/>
    <w:rsid w:val="00CD4E1E"/>
    <w:rsid w:val="00CD4EE7"/>
    <w:rsid w:val="00CD4F19"/>
    <w:rsid w:val="00CD4F30"/>
    <w:rsid w:val="00CD4F47"/>
    <w:rsid w:val="00CD4F6F"/>
    <w:rsid w:val="00CD5084"/>
    <w:rsid w:val="00CD50AD"/>
    <w:rsid w:val="00CD50B1"/>
    <w:rsid w:val="00CD50FA"/>
    <w:rsid w:val="00CD5103"/>
    <w:rsid w:val="00CD514E"/>
    <w:rsid w:val="00CD516F"/>
    <w:rsid w:val="00CD518D"/>
    <w:rsid w:val="00CD51B9"/>
    <w:rsid w:val="00CD527B"/>
    <w:rsid w:val="00CD529B"/>
    <w:rsid w:val="00CD52B2"/>
    <w:rsid w:val="00CD52DF"/>
    <w:rsid w:val="00CD532B"/>
    <w:rsid w:val="00CD53D4"/>
    <w:rsid w:val="00CD53F8"/>
    <w:rsid w:val="00CD5460"/>
    <w:rsid w:val="00CD5481"/>
    <w:rsid w:val="00CD5499"/>
    <w:rsid w:val="00CD54A3"/>
    <w:rsid w:val="00CD54D2"/>
    <w:rsid w:val="00CD54D5"/>
    <w:rsid w:val="00CD556C"/>
    <w:rsid w:val="00CD557D"/>
    <w:rsid w:val="00CD55BE"/>
    <w:rsid w:val="00CD55C9"/>
    <w:rsid w:val="00CD55DB"/>
    <w:rsid w:val="00CD5610"/>
    <w:rsid w:val="00CD5611"/>
    <w:rsid w:val="00CD5688"/>
    <w:rsid w:val="00CD56DF"/>
    <w:rsid w:val="00CD56E5"/>
    <w:rsid w:val="00CD5736"/>
    <w:rsid w:val="00CD5792"/>
    <w:rsid w:val="00CD57B8"/>
    <w:rsid w:val="00CD57BD"/>
    <w:rsid w:val="00CD5817"/>
    <w:rsid w:val="00CD5820"/>
    <w:rsid w:val="00CD5850"/>
    <w:rsid w:val="00CD589F"/>
    <w:rsid w:val="00CD58A5"/>
    <w:rsid w:val="00CD58B2"/>
    <w:rsid w:val="00CD58F4"/>
    <w:rsid w:val="00CD58F9"/>
    <w:rsid w:val="00CD58FE"/>
    <w:rsid w:val="00CD590B"/>
    <w:rsid w:val="00CD595C"/>
    <w:rsid w:val="00CD59CC"/>
    <w:rsid w:val="00CD5A2D"/>
    <w:rsid w:val="00CD5A82"/>
    <w:rsid w:val="00CD5AA7"/>
    <w:rsid w:val="00CD5AB3"/>
    <w:rsid w:val="00CD5B17"/>
    <w:rsid w:val="00CD5B6A"/>
    <w:rsid w:val="00CD5B73"/>
    <w:rsid w:val="00CD5B84"/>
    <w:rsid w:val="00CD5BB3"/>
    <w:rsid w:val="00CD5BD3"/>
    <w:rsid w:val="00CD5C30"/>
    <w:rsid w:val="00CD5D2C"/>
    <w:rsid w:val="00CD5D46"/>
    <w:rsid w:val="00CD5DDF"/>
    <w:rsid w:val="00CD5E19"/>
    <w:rsid w:val="00CD5EE1"/>
    <w:rsid w:val="00CD5EE3"/>
    <w:rsid w:val="00CD5F13"/>
    <w:rsid w:val="00CD5F6A"/>
    <w:rsid w:val="00CD5F80"/>
    <w:rsid w:val="00CD5FA3"/>
    <w:rsid w:val="00CD5FA7"/>
    <w:rsid w:val="00CD5FAF"/>
    <w:rsid w:val="00CD5FFA"/>
    <w:rsid w:val="00CD6024"/>
    <w:rsid w:val="00CD6033"/>
    <w:rsid w:val="00CD6042"/>
    <w:rsid w:val="00CD6048"/>
    <w:rsid w:val="00CD60A8"/>
    <w:rsid w:val="00CD611A"/>
    <w:rsid w:val="00CD6140"/>
    <w:rsid w:val="00CD617C"/>
    <w:rsid w:val="00CD6184"/>
    <w:rsid w:val="00CD61CD"/>
    <w:rsid w:val="00CD6206"/>
    <w:rsid w:val="00CD6272"/>
    <w:rsid w:val="00CD6275"/>
    <w:rsid w:val="00CD6287"/>
    <w:rsid w:val="00CD62AE"/>
    <w:rsid w:val="00CD62CE"/>
    <w:rsid w:val="00CD62DD"/>
    <w:rsid w:val="00CD638A"/>
    <w:rsid w:val="00CD63A3"/>
    <w:rsid w:val="00CD63EB"/>
    <w:rsid w:val="00CD6439"/>
    <w:rsid w:val="00CD652A"/>
    <w:rsid w:val="00CD6550"/>
    <w:rsid w:val="00CD6578"/>
    <w:rsid w:val="00CD65BC"/>
    <w:rsid w:val="00CD65C7"/>
    <w:rsid w:val="00CD6601"/>
    <w:rsid w:val="00CD6610"/>
    <w:rsid w:val="00CD6636"/>
    <w:rsid w:val="00CD6646"/>
    <w:rsid w:val="00CD6656"/>
    <w:rsid w:val="00CD6693"/>
    <w:rsid w:val="00CD66C6"/>
    <w:rsid w:val="00CD66CC"/>
    <w:rsid w:val="00CD66D8"/>
    <w:rsid w:val="00CD66F7"/>
    <w:rsid w:val="00CD66FE"/>
    <w:rsid w:val="00CD671E"/>
    <w:rsid w:val="00CD6721"/>
    <w:rsid w:val="00CD676B"/>
    <w:rsid w:val="00CD676E"/>
    <w:rsid w:val="00CD67AC"/>
    <w:rsid w:val="00CD67EB"/>
    <w:rsid w:val="00CD68AF"/>
    <w:rsid w:val="00CD68BE"/>
    <w:rsid w:val="00CD6906"/>
    <w:rsid w:val="00CD6990"/>
    <w:rsid w:val="00CD69A8"/>
    <w:rsid w:val="00CD69C2"/>
    <w:rsid w:val="00CD6A35"/>
    <w:rsid w:val="00CD6A55"/>
    <w:rsid w:val="00CD6AA2"/>
    <w:rsid w:val="00CD6AD9"/>
    <w:rsid w:val="00CD6AF1"/>
    <w:rsid w:val="00CD6B02"/>
    <w:rsid w:val="00CD6B79"/>
    <w:rsid w:val="00CD6B7B"/>
    <w:rsid w:val="00CD6B81"/>
    <w:rsid w:val="00CD6B87"/>
    <w:rsid w:val="00CD6B97"/>
    <w:rsid w:val="00CD6BA7"/>
    <w:rsid w:val="00CD6BB8"/>
    <w:rsid w:val="00CD6CD9"/>
    <w:rsid w:val="00CD6CDB"/>
    <w:rsid w:val="00CD6CDC"/>
    <w:rsid w:val="00CD6D90"/>
    <w:rsid w:val="00CD6DF2"/>
    <w:rsid w:val="00CD6E5C"/>
    <w:rsid w:val="00CD6E69"/>
    <w:rsid w:val="00CD6E91"/>
    <w:rsid w:val="00CD6EF0"/>
    <w:rsid w:val="00CD6F0E"/>
    <w:rsid w:val="00CD6F28"/>
    <w:rsid w:val="00CD6F2B"/>
    <w:rsid w:val="00CD6F36"/>
    <w:rsid w:val="00CD6F51"/>
    <w:rsid w:val="00CD6FA6"/>
    <w:rsid w:val="00CD6FB8"/>
    <w:rsid w:val="00CD7027"/>
    <w:rsid w:val="00CD703F"/>
    <w:rsid w:val="00CD7098"/>
    <w:rsid w:val="00CD709C"/>
    <w:rsid w:val="00CD70FC"/>
    <w:rsid w:val="00CD7145"/>
    <w:rsid w:val="00CD7151"/>
    <w:rsid w:val="00CD719C"/>
    <w:rsid w:val="00CD71D7"/>
    <w:rsid w:val="00CD71E8"/>
    <w:rsid w:val="00CD721C"/>
    <w:rsid w:val="00CD725F"/>
    <w:rsid w:val="00CD7265"/>
    <w:rsid w:val="00CD7267"/>
    <w:rsid w:val="00CD729E"/>
    <w:rsid w:val="00CD72A1"/>
    <w:rsid w:val="00CD72ED"/>
    <w:rsid w:val="00CD7331"/>
    <w:rsid w:val="00CD7404"/>
    <w:rsid w:val="00CD7405"/>
    <w:rsid w:val="00CD748D"/>
    <w:rsid w:val="00CD74A5"/>
    <w:rsid w:val="00CD74BD"/>
    <w:rsid w:val="00CD7587"/>
    <w:rsid w:val="00CD75BA"/>
    <w:rsid w:val="00CD764F"/>
    <w:rsid w:val="00CD767D"/>
    <w:rsid w:val="00CD7684"/>
    <w:rsid w:val="00CD76AE"/>
    <w:rsid w:val="00CD76D2"/>
    <w:rsid w:val="00CD76DE"/>
    <w:rsid w:val="00CD76F1"/>
    <w:rsid w:val="00CD76FE"/>
    <w:rsid w:val="00CD7711"/>
    <w:rsid w:val="00CD7848"/>
    <w:rsid w:val="00CD785F"/>
    <w:rsid w:val="00CD7884"/>
    <w:rsid w:val="00CD789F"/>
    <w:rsid w:val="00CD78C9"/>
    <w:rsid w:val="00CD78CC"/>
    <w:rsid w:val="00CD78FA"/>
    <w:rsid w:val="00CD796A"/>
    <w:rsid w:val="00CD796F"/>
    <w:rsid w:val="00CD79DF"/>
    <w:rsid w:val="00CD7A14"/>
    <w:rsid w:val="00CD7A37"/>
    <w:rsid w:val="00CD7A39"/>
    <w:rsid w:val="00CD7A42"/>
    <w:rsid w:val="00CD7A4E"/>
    <w:rsid w:val="00CD7A82"/>
    <w:rsid w:val="00CD7A91"/>
    <w:rsid w:val="00CD7AF5"/>
    <w:rsid w:val="00CD7B05"/>
    <w:rsid w:val="00CD7B07"/>
    <w:rsid w:val="00CD7B62"/>
    <w:rsid w:val="00CD7B69"/>
    <w:rsid w:val="00CD7B78"/>
    <w:rsid w:val="00CD7BCA"/>
    <w:rsid w:val="00CD7BE2"/>
    <w:rsid w:val="00CD7C06"/>
    <w:rsid w:val="00CD7C1E"/>
    <w:rsid w:val="00CD7C2B"/>
    <w:rsid w:val="00CD7C68"/>
    <w:rsid w:val="00CD7C80"/>
    <w:rsid w:val="00CD7CA0"/>
    <w:rsid w:val="00CD7CD6"/>
    <w:rsid w:val="00CD7D1B"/>
    <w:rsid w:val="00CD7D58"/>
    <w:rsid w:val="00CD7D5C"/>
    <w:rsid w:val="00CD7D7B"/>
    <w:rsid w:val="00CD7D94"/>
    <w:rsid w:val="00CD7DA0"/>
    <w:rsid w:val="00CD7DE0"/>
    <w:rsid w:val="00CD7DEB"/>
    <w:rsid w:val="00CD7DF0"/>
    <w:rsid w:val="00CD7E13"/>
    <w:rsid w:val="00CD7E3E"/>
    <w:rsid w:val="00CD7EBF"/>
    <w:rsid w:val="00CD7EC9"/>
    <w:rsid w:val="00CD7ED9"/>
    <w:rsid w:val="00CD7EEC"/>
    <w:rsid w:val="00CD7EEE"/>
    <w:rsid w:val="00CD7EF3"/>
    <w:rsid w:val="00CD7F05"/>
    <w:rsid w:val="00CD7F07"/>
    <w:rsid w:val="00CD7F7D"/>
    <w:rsid w:val="00CD7F80"/>
    <w:rsid w:val="00CD7FC6"/>
    <w:rsid w:val="00CE0008"/>
    <w:rsid w:val="00CE0009"/>
    <w:rsid w:val="00CE0019"/>
    <w:rsid w:val="00CE00BB"/>
    <w:rsid w:val="00CE0101"/>
    <w:rsid w:val="00CE0113"/>
    <w:rsid w:val="00CE011E"/>
    <w:rsid w:val="00CE0187"/>
    <w:rsid w:val="00CE019F"/>
    <w:rsid w:val="00CE0262"/>
    <w:rsid w:val="00CE0274"/>
    <w:rsid w:val="00CE027A"/>
    <w:rsid w:val="00CE0296"/>
    <w:rsid w:val="00CE02CC"/>
    <w:rsid w:val="00CE02DD"/>
    <w:rsid w:val="00CE02E6"/>
    <w:rsid w:val="00CE038D"/>
    <w:rsid w:val="00CE0392"/>
    <w:rsid w:val="00CE039C"/>
    <w:rsid w:val="00CE042D"/>
    <w:rsid w:val="00CE0493"/>
    <w:rsid w:val="00CE04A3"/>
    <w:rsid w:val="00CE04FF"/>
    <w:rsid w:val="00CE054C"/>
    <w:rsid w:val="00CE0566"/>
    <w:rsid w:val="00CE0571"/>
    <w:rsid w:val="00CE05AC"/>
    <w:rsid w:val="00CE05C7"/>
    <w:rsid w:val="00CE05D3"/>
    <w:rsid w:val="00CE0664"/>
    <w:rsid w:val="00CE0675"/>
    <w:rsid w:val="00CE069C"/>
    <w:rsid w:val="00CE06A0"/>
    <w:rsid w:val="00CE06B1"/>
    <w:rsid w:val="00CE06C0"/>
    <w:rsid w:val="00CE06CA"/>
    <w:rsid w:val="00CE06D5"/>
    <w:rsid w:val="00CE06ED"/>
    <w:rsid w:val="00CE0711"/>
    <w:rsid w:val="00CE072A"/>
    <w:rsid w:val="00CE075A"/>
    <w:rsid w:val="00CE078B"/>
    <w:rsid w:val="00CE07A7"/>
    <w:rsid w:val="00CE07AA"/>
    <w:rsid w:val="00CE07B0"/>
    <w:rsid w:val="00CE07B4"/>
    <w:rsid w:val="00CE07E0"/>
    <w:rsid w:val="00CE08B0"/>
    <w:rsid w:val="00CE08E2"/>
    <w:rsid w:val="00CE0908"/>
    <w:rsid w:val="00CE093B"/>
    <w:rsid w:val="00CE0959"/>
    <w:rsid w:val="00CE0983"/>
    <w:rsid w:val="00CE09D4"/>
    <w:rsid w:val="00CE09E1"/>
    <w:rsid w:val="00CE09F6"/>
    <w:rsid w:val="00CE0A15"/>
    <w:rsid w:val="00CE0A32"/>
    <w:rsid w:val="00CE0A58"/>
    <w:rsid w:val="00CE0A5A"/>
    <w:rsid w:val="00CE0AC7"/>
    <w:rsid w:val="00CE0AD0"/>
    <w:rsid w:val="00CE0AE3"/>
    <w:rsid w:val="00CE0B75"/>
    <w:rsid w:val="00CE0B86"/>
    <w:rsid w:val="00CE0B89"/>
    <w:rsid w:val="00CE0B91"/>
    <w:rsid w:val="00CE0BBA"/>
    <w:rsid w:val="00CE0BE8"/>
    <w:rsid w:val="00CE0C56"/>
    <w:rsid w:val="00CE0C85"/>
    <w:rsid w:val="00CE0D29"/>
    <w:rsid w:val="00CE0D65"/>
    <w:rsid w:val="00CE0D6F"/>
    <w:rsid w:val="00CE0DD6"/>
    <w:rsid w:val="00CE0DE5"/>
    <w:rsid w:val="00CE0E4C"/>
    <w:rsid w:val="00CE0E5A"/>
    <w:rsid w:val="00CE0E5D"/>
    <w:rsid w:val="00CE0E6D"/>
    <w:rsid w:val="00CE0E72"/>
    <w:rsid w:val="00CE0E77"/>
    <w:rsid w:val="00CE0E9E"/>
    <w:rsid w:val="00CE0EC5"/>
    <w:rsid w:val="00CE0EE0"/>
    <w:rsid w:val="00CE0F1E"/>
    <w:rsid w:val="00CE0F55"/>
    <w:rsid w:val="00CE0F78"/>
    <w:rsid w:val="00CE0FB1"/>
    <w:rsid w:val="00CE0FBF"/>
    <w:rsid w:val="00CE0FC0"/>
    <w:rsid w:val="00CE0FCC"/>
    <w:rsid w:val="00CE0FFA"/>
    <w:rsid w:val="00CE1004"/>
    <w:rsid w:val="00CE1075"/>
    <w:rsid w:val="00CE10A2"/>
    <w:rsid w:val="00CE10AA"/>
    <w:rsid w:val="00CE10D0"/>
    <w:rsid w:val="00CE10F0"/>
    <w:rsid w:val="00CE1112"/>
    <w:rsid w:val="00CE112E"/>
    <w:rsid w:val="00CE114D"/>
    <w:rsid w:val="00CE11B2"/>
    <w:rsid w:val="00CE1218"/>
    <w:rsid w:val="00CE1285"/>
    <w:rsid w:val="00CE12A8"/>
    <w:rsid w:val="00CE12D5"/>
    <w:rsid w:val="00CE12FF"/>
    <w:rsid w:val="00CE133E"/>
    <w:rsid w:val="00CE13DB"/>
    <w:rsid w:val="00CE13FC"/>
    <w:rsid w:val="00CE141C"/>
    <w:rsid w:val="00CE1434"/>
    <w:rsid w:val="00CE149D"/>
    <w:rsid w:val="00CE1532"/>
    <w:rsid w:val="00CE15EE"/>
    <w:rsid w:val="00CE1629"/>
    <w:rsid w:val="00CE1683"/>
    <w:rsid w:val="00CE16A1"/>
    <w:rsid w:val="00CE16A3"/>
    <w:rsid w:val="00CE16F1"/>
    <w:rsid w:val="00CE173F"/>
    <w:rsid w:val="00CE17B7"/>
    <w:rsid w:val="00CE1834"/>
    <w:rsid w:val="00CE1857"/>
    <w:rsid w:val="00CE1869"/>
    <w:rsid w:val="00CE186D"/>
    <w:rsid w:val="00CE187F"/>
    <w:rsid w:val="00CE18EC"/>
    <w:rsid w:val="00CE18EF"/>
    <w:rsid w:val="00CE190C"/>
    <w:rsid w:val="00CE193D"/>
    <w:rsid w:val="00CE19B2"/>
    <w:rsid w:val="00CE19C2"/>
    <w:rsid w:val="00CE19C5"/>
    <w:rsid w:val="00CE19DE"/>
    <w:rsid w:val="00CE1A21"/>
    <w:rsid w:val="00CE1A8F"/>
    <w:rsid w:val="00CE1AA8"/>
    <w:rsid w:val="00CE1AD1"/>
    <w:rsid w:val="00CE1AEC"/>
    <w:rsid w:val="00CE1AFA"/>
    <w:rsid w:val="00CE1B16"/>
    <w:rsid w:val="00CE1B1C"/>
    <w:rsid w:val="00CE1B43"/>
    <w:rsid w:val="00CE1B5F"/>
    <w:rsid w:val="00CE1B67"/>
    <w:rsid w:val="00CE1B73"/>
    <w:rsid w:val="00CE1B7E"/>
    <w:rsid w:val="00CE1BC7"/>
    <w:rsid w:val="00CE1C28"/>
    <w:rsid w:val="00CE1C30"/>
    <w:rsid w:val="00CE1C9B"/>
    <w:rsid w:val="00CE1CF3"/>
    <w:rsid w:val="00CE1D2A"/>
    <w:rsid w:val="00CE1D2E"/>
    <w:rsid w:val="00CE1D41"/>
    <w:rsid w:val="00CE1D5A"/>
    <w:rsid w:val="00CE1DEA"/>
    <w:rsid w:val="00CE1DFE"/>
    <w:rsid w:val="00CE1F1D"/>
    <w:rsid w:val="00CE1F2E"/>
    <w:rsid w:val="00CE1F62"/>
    <w:rsid w:val="00CE1FAC"/>
    <w:rsid w:val="00CE1FCB"/>
    <w:rsid w:val="00CE1FD2"/>
    <w:rsid w:val="00CE2005"/>
    <w:rsid w:val="00CE2073"/>
    <w:rsid w:val="00CE20A4"/>
    <w:rsid w:val="00CE20DA"/>
    <w:rsid w:val="00CE20FD"/>
    <w:rsid w:val="00CE2164"/>
    <w:rsid w:val="00CE2196"/>
    <w:rsid w:val="00CE21AE"/>
    <w:rsid w:val="00CE21BA"/>
    <w:rsid w:val="00CE21FB"/>
    <w:rsid w:val="00CE2215"/>
    <w:rsid w:val="00CE2279"/>
    <w:rsid w:val="00CE2283"/>
    <w:rsid w:val="00CE22AF"/>
    <w:rsid w:val="00CE22ED"/>
    <w:rsid w:val="00CE2307"/>
    <w:rsid w:val="00CE2324"/>
    <w:rsid w:val="00CE2335"/>
    <w:rsid w:val="00CE2339"/>
    <w:rsid w:val="00CE2347"/>
    <w:rsid w:val="00CE2348"/>
    <w:rsid w:val="00CE2350"/>
    <w:rsid w:val="00CE2357"/>
    <w:rsid w:val="00CE23C8"/>
    <w:rsid w:val="00CE23E9"/>
    <w:rsid w:val="00CE23FF"/>
    <w:rsid w:val="00CE2442"/>
    <w:rsid w:val="00CE2446"/>
    <w:rsid w:val="00CE249F"/>
    <w:rsid w:val="00CE24C8"/>
    <w:rsid w:val="00CE255D"/>
    <w:rsid w:val="00CE259E"/>
    <w:rsid w:val="00CE25AD"/>
    <w:rsid w:val="00CE25BB"/>
    <w:rsid w:val="00CE25D5"/>
    <w:rsid w:val="00CE25F3"/>
    <w:rsid w:val="00CE261B"/>
    <w:rsid w:val="00CE2624"/>
    <w:rsid w:val="00CE267F"/>
    <w:rsid w:val="00CE26A5"/>
    <w:rsid w:val="00CE26AF"/>
    <w:rsid w:val="00CE26B6"/>
    <w:rsid w:val="00CE26FD"/>
    <w:rsid w:val="00CE271A"/>
    <w:rsid w:val="00CE273B"/>
    <w:rsid w:val="00CE274E"/>
    <w:rsid w:val="00CE2750"/>
    <w:rsid w:val="00CE277C"/>
    <w:rsid w:val="00CE278D"/>
    <w:rsid w:val="00CE27C4"/>
    <w:rsid w:val="00CE280B"/>
    <w:rsid w:val="00CE280F"/>
    <w:rsid w:val="00CE2851"/>
    <w:rsid w:val="00CE28B8"/>
    <w:rsid w:val="00CE28CC"/>
    <w:rsid w:val="00CE28D9"/>
    <w:rsid w:val="00CE28ED"/>
    <w:rsid w:val="00CE2956"/>
    <w:rsid w:val="00CE2A51"/>
    <w:rsid w:val="00CE2A83"/>
    <w:rsid w:val="00CE2A8D"/>
    <w:rsid w:val="00CE2A98"/>
    <w:rsid w:val="00CE2ABF"/>
    <w:rsid w:val="00CE2B01"/>
    <w:rsid w:val="00CE2B6B"/>
    <w:rsid w:val="00CE2B74"/>
    <w:rsid w:val="00CE2BA6"/>
    <w:rsid w:val="00CE2BC3"/>
    <w:rsid w:val="00CE2C04"/>
    <w:rsid w:val="00CE2C60"/>
    <w:rsid w:val="00CE2CE4"/>
    <w:rsid w:val="00CE2D09"/>
    <w:rsid w:val="00CE2D1B"/>
    <w:rsid w:val="00CE2D78"/>
    <w:rsid w:val="00CE2D86"/>
    <w:rsid w:val="00CE2D9B"/>
    <w:rsid w:val="00CE2DC2"/>
    <w:rsid w:val="00CE2E02"/>
    <w:rsid w:val="00CE2E0F"/>
    <w:rsid w:val="00CE2EAC"/>
    <w:rsid w:val="00CE2EF1"/>
    <w:rsid w:val="00CE2F04"/>
    <w:rsid w:val="00CE2F13"/>
    <w:rsid w:val="00CE2F1B"/>
    <w:rsid w:val="00CE2F77"/>
    <w:rsid w:val="00CE2FDA"/>
    <w:rsid w:val="00CE3006"/>
    <w:rsid w:val="00CE3023"/>
    <w:rsid w:val="00CE305C"/>
    <w:rsid w:val="00CE3080"/>
    <w:rsid w:val="00CE3098"/>
    <w:rsid w:val="00CE309C"/>
    <w:rsid w:val="00CE30AE"/>
    <w:rsid w:val="00CE30C7"/>
    <w:rsid w:val="00CE30CA"/>
    <w:rsid w:val="00CE30DF"/>
    <w:rsid w:val="00CE30F4"/>
    <w:rsid w:val="00CE30F6"/>
    <w:rsid w:val="00CE3242"/>
    <w:rsid w:val="00CE3271"/>
    <w:rsid w:val="00CE3273"/>
    <w:rsid w:val="00CE33E3"/>
    <w:rsid w:val="00CE3487"/>
    <w:rsid w:val="00CE34A6"/>
    <w:rsid w:val="00CE3558"/>
    <w:rsid w:val="00CE355A"/>
    <w:rsid w:val="00CE35BD"/>
    <w:rsid w:val="00CE35D6"/>
    <w:rsid w:val="00CE35DE"/>
    <w:rsid w:val="00CE3625"/>
    <w:rsid w:val="00CE3686"/>
    <w:rsid w:val="00CE3692"/>
    <w:rsid w:val="00CE36A5"/>
    <w:rsid w:val="00CE36CF"/>
    <w:rsid w:val="00CE3701"/>
    <w:rsid w:val="00CE370F"/>
    <w:rsid w:val="00CE371F"/>
    <w:rsid w:val="00CE3725"/>
    <w:rsid w:val="00CE3737"/>
    <w:rsid w:val="00CE3762"/>
    <w:rsid w:val="00CE379C"/>
    <w:rsid w:val="00CE37AD"/>
    <w:rsid w:val="00CE3801"/>
    <w:rsid w:val="00CE3810"/>
    <w:rsid w:val="00CE3879"/>
    <w:rsid w:val="00CE3880"/>
    <w:rsid w:val="00CE38C8"/>
    <w:rsid w:val="00CE38D8"/>
    <w:rsid w:val="00CE38DC"/>
    <w:rsid w:val="00CE390D"/>
    <w:rsid w:val="00CE3954"/>
    <w:rsid w:val="00CE3999"/>
    <w:rsid w:val="00CE399D"/>
    <w:rsid w:val="00CE3A16"/>
    <w:rsid w:val="00CE3A18"/>
    <w:rsid w:val="00CE3A2C"/>
    <w:rsid w:val="00CE3AE3"/>
    <w:rsid w:val="00CE3AFA"/>
    <w:rsid w:val="00CE3B4B"/>
    <w:rsid w:val="00CE3BF2"/>
    <w:rsid w:val="00CE3C06"/>
    <w:rsid w:val="00CE3C15"/>
    <w:rsid w:val="00CE3C9E"/>
    <w:rsid w:val="00CE3CA2"/>
    <w:rsid w:val="00CE3CD7"/>
    <w:rsid w:val="00CE3D3A"/>
    <w:rsid w:val="00CE3D5E"/>
    <w:rsid w:val="00CE3D63"/>
    <w:rsid w:val="00CE3DEC"/>
    <w:rsid w:val="00CE3E1D"/>
    <w:rsid w:val="00CE3E96"/>
    <w:rsid w:val="00CE3EE8"/>
    <w:rsid w:val="00CE3F28"/>
    <w:rsid w:val="00CE4017"/>
    <w:rsid w:val="00CE403D"/>
    <w:rsid w:val="00CE4052"/>
    <w:rsid w:val="00CE4054"/>
    <w:rsid w:val="00CE4059"/>
    <w:rsid w:val="00CE405A"/>
    <w:rsid w:val="00CE4094"/>
    <w:rsid w:val="00CE40C1"/>
    <w:rsid w:val="00CE40CB"/>
    <w:rsid w:val="00CE40D7"/>
    <w:rsid w:val="00CE40DB"/>
    <w:rsid w:val="00CE411C"/>
    <w:rsid w:val="00CE4130"/>
    <w:rsid w:val="00CE415B"/>
    <w:rsid w:val="00CE41C3"/>
    <w:rsid w:val="00CE4221"/>
    <w:rsid w:val="00CE4239"/>
    <w:rsid w:val="00CE4243"/>
    <w:rsid w:val="00CE4299"/>
    <w:rsid w:val="00CE4326"/>
    <w:rsid w:val="00CE4349"/>
    <w:rsid w:val="00CE4371"/>
    <w:rsid w:val="00CE43BD"/>
    <w:rsid w:val="00CE43F5"/>
    <w:rsid w:val="00CE4430"/>
    <w:rsid w:val="00CE4439"/>
    <w:rsid w:val="00CE445D"/>
    <w:rsid w:val="00CE44C1"/>
    <w:rsid w:val="00CE4508"/>
    <w:rsid w:val="00CE4543"/>
    <w:rsid w:val="00CE45EA"/>
    <w:rsid w:val="00CE45F4"/>
    <w:rsid w:val="00CE4627"/>
    <w:rsid w:val="00CE4681"/>
    <w:rsid w:val="00CE46A0"/>
    <w:rsid w:val="00CE46B3"/>
    <w:rsid w:val="00CE471F"/>
    <w:rsid w:val="00CE47C3"/>
    <w:rsid w:val="00CE47D9"/>
    <w:rsid w:val="00CE47E3"/>
    <w:rsid w:val="00CE485C"/>
    <w:rsid w:val="00CE4883"/>
    <w:rsid w:val="00CE48EB"/>
    <w:rsid w:val="00CE48FE"/>
    <w:rsid w:val="00CE4924"/>
    <w:rsid w:val="00CE494A"/>
    <w:rsid w:val="00CE4953"/>
    <w:rsid w:val="00CE4997"/>
    <w:rsid w:val="00CE49F0"/>
    <w:rsid w:val="00CE49F4"/>
    <w:rsid w:val="00CE4A14"/>
    <w:rsid w:val="00CE4A3A"/>
    <w:rsid w:val="00CE4A46"/>
    <w:rsid w:val="00CE4A59"/>
    <w:rsid w:val="00CE4A6A"/>
    <w:rsid w:val="00CE4A75"/>
    <w:rsid w:val="00CE4A84"/>
    <w:rsid w:val="00CE4AB4"/>
    <w:rsid w:val="00CE4ACA"/>
    <w:rsid w:val="00CE4B21"/>
    <w:rsid w:val="00CE4B28"/>
    <w:rsid w:val="00CE4BD4"/>
    <w:rsid w:val="00CE4BE6"/>
    <w:rsid w:val="00CE4C3D"/>
    <w:rsid w:val="00CE4CBF"/>
    <w:rsid w:val="00CE4CCE"/>
    <w:rsid w:val="00CE4D37"/>
    <w:rsid w:val="00CE4DE1"/>
    <w:rsid w:val="00CE4DEA"/>
    <w:rsid w:val="00CE4E03"/>
    <w:rsid w:val="00CE4E1D"/>
    <w:rsid w:val="00CE4E39"/>
    <w:rsid w:val="00CE4E42"/>
    <w:rsid w:val="00CE4E51"/>
    <w:rsid w:val="00CE4E79"/>
    <w:rsid w:val="00CE4E84"/>
    <w:rsid w:val="00CE4F2F"/>
    <w:rsid w:val="00CE4F6B"/>
    <w:rsid w:val="00CE4F8A"/>
    <w:rsid w:val="00CE4FC7"/>
    <w:rsid w:val="00CE4FD4"/>
    <w:rsid w:val="00CE4FFD"/>
    <w:rsid w:val="00CE5010"/>
    <w:rsid w:val="00CE502E"/>
    <w:rsid w:val="00CE5072"/>
    <w:rsid w:val="00CE50A8"/>
    <w:rsid w:val="00CE50C2"/>
    <w:rsid w:val="00CE50EE"/>
    <w:rsid w:val="00CE50F9"/>
    <w:rsid w:val="00CE5131"/>
    <w:rsid w:val="00CE5166"/>
    <w:rsid w:val="00CE51A7"/>
    <w:rsid w:val="00CE51E2"/>
    <w:rsid w:val="00CE5291"/>
    <w:rsid w:val="00CE52B2"/>
    <w:rsid w:val="00CE5327"/>
    <w:rsid w:val="00CE5367"/>
    <w:rsid w:val="00CE53CE"/>
    <w:rsid w:val="00CE53E5"/>
    <w:rsid w:val="00CE548C"/>
    <w:rsid w:val="00CE549D"/>
    <w:rsid w:val="00CE550C"/>
    <w:rsid w:val="00CE5532"/>
    <w:rsid w:val="00CE5578"/>
    <w:rsid w:val="00CE55BF"/>
    <w:rsid w:val="00CE55C9"/>
    <w:rsid w:val="00CE560E"/>
    <w:rsid w:val="00CE564E"/>
    <w:rsid w:val="00CE5663"/>
    <w:rsid w:val="00CE566F"/>
    <w:rsid w:val="00CE56CF"/>
    <w:rsid w:val="00CE5762"/>
    <w:rsid w:val="00CE57A1"/>
    <w:rsid w:val="00CE57DB"/>
    <w:rsid w:val="00CE57DC"/>
    <w:rsid w:val="00CE57E9"/>
    <w:rsid w:val="00CE5822"/>
    <w:rsid w:val="00CE5828"/>
    <w:rsid w:val="00CE5869"/>
    <w:rsid w:val="00CE587B"/>
    <w:rsid w:val="00CE58F2"/>
    <w:rsid w:val="00CE5918"/>
    <w:rsid w:val="00CE592F"/>
    <w:rsid w:val="00CE5976"/>
    <w:rsid w:val="00CE59D7"/>
    <w:rsid w:val="00CE59DE"/>
    <w:rsid w:val="00CE5AD9"/>
    <w:rsid w:val="00CE5C2F"/>
    <w:rsid w:val="00CE5C63"/>
    <w:rsid w:val="00CE5C69"/>
    <w:rsid w:val="00CE5C8D"/>
    <w:rsid w:val="00CE5CA2"/>
    <w:rsid w:val="00CE5D34"/>
    <w:rsid w:val="00CE5DBD"/>
    <w:rsid w:val="00CE5DCA"/>
    <w:rsid w:val="00CE5DEB"/>
    <w:rsid w:val="00CE5E12"/>
    <w:rsid w:val="00CE5E71"/>
    <w:rsid w:val="00CE5E77"/>
    <w:rsid w:val="00CE5EF7"/>
    <w:rsid w:val="00CE5F16"/>
    <w:rsid w:val="00CE5F29"/>
    <w:rsid w:val="00CE5FCC"/>
    <w:rsid w:val="00CE5FE9"/>
    <w:rsid w:val="00CE5FF4"/>
    <w:rsid w:val="00CE5FF5"/>
    <w:rsid w:val="00CE6025"/>
    <w:rsid w:val="00CE6094"/>
    <w:rsid w:val="00CE6097"/>
    <w:rsid w:val="00CE60A3"/>
    <w:rsid w:val="00CE60A5"/>
    <w:rsid w:val="00CE60A8"/>
    <w:rsid w:val="00CE60FB"/>
    <w:rsid w:val="00CE6115"/>
    <w:rsid w:val="00CE6174"/>
    <w:rsid w:val="00CE6197"/>
    <w:rsid w:val="00CE61E6"/>
    <w:rsid w:val="00CE621B"/>
    <w:rsid w:val="00CE62C3"/>
    <w:rsid w:val="00CE62C4"/>
    <w:rsid w:val="00CE62F8"/>
    <w:rsid w:val="00CE6357"/>
    <w:rsid w:val="00CE641B"/>
    <w:rsid w:val="00CE641F"/>
    <w:rsid w:val="00CE6452"/>
    <w:rsid w:val="00CE64A2"/>
    <w:rsid w:val="00CE64CB"/>
    <w:rsid w:val="00CE64E9"/>
    <w:rsid w:val="00CE6515"/>
    <w:rsid w:val="00CE6580"/>
    <w:rsid w:val="00CE659E"/>
    <w:rsid w:val="00CE65B7"/>
    <w:rsid w:val="00CE65E1"/>
    <w:rsid w:val="00CE669C"/>
    <w:rsid w:val="00CE673E"/>
    <w:rsid w:val="00CE67C7"/>
    <w:rsid w:val="00CE67FA"/>
    <w:rsid w:val="00CE67FE"/>
    <w:rsid w:val="00CE689F"/>
    <w:rsid w:val="00CE68CC"/>
    <w:rsid w:val="00CE68DE"/>
    <w:rsid w:val="00CE6914"/>
    <w:rsid w:val="00CE6930"/>
    <w:rsid w:val="00CE6965"/>
    <w:rsid w:val="00CE6995"/>
    <w:rsid w:val="00CE69A6"/>
    <w:rsid w:val="00CE69F4"/>
    <w:rsid w:val="00CE6A05"/>
    <w:rsid w:val="00CE6A12"/>
    <w:rsid w:val="00CE6A40"/>
    <w:rsid w:val="00CE6A9C"/>
    <w:rsid w:val="00CE6AA0"/>
    <w:rsid w:val="00CE6AC2"/>
    <w:rsid w:val="00CE6AC3"/>
    <w:rsid w:val="00CE6AF0"/>
    <w:rsid w:val="00CE6B15"/>
    <w:rsid w:val="00CE6B21"/>
    <w:rsid w:val="00CE6B2A"/>
    <w:rsid w:val="00CE6BBD"/>
    <w:rsid w:val="00CE6BDC"/>
    <w:rsid w:val="00CE6BE2"/>
    <w:rsid w:val="00CE6BF4"/>
    <w:rsid w:val="00CE6C00"/>
    <w:rsid w:val="00CE6C11"/>
    <w:rsid w:val="00CE6C12"/>
    <w:rsid w:val="00CE6C36"/>
    <w:rsid w:val="00CE6C6E"/>
    <w:rsid w:val="00CE6C70"/>
    <w:rsid w:val="00CE6C7B"/>
    <w:rsid w:val="00CE6C84"/>
    <w:rsid w:val="00CE6CC0"/>
    <w:rsid w:val="00CE6CC3"/>
    <w:rsid w:val="00CE6CCE"/>
    <w:rsid w:val="00CE6CE2"/>
    <w:rsid w:val="00CE6CF1"/>
    <w:rsid w:val="00CE6D07"/>
    <w:rsid w:val="00CE6D48"/>
    <w:rsid w:val="00CE6DF2"/>
    <w:rsid w:val="00CE6DF8"/>
    <w:rsid w:val="00CE6E03"/>
    <w:rsid w:val="00CE6E0B"/>
    <w:rsid w:val="00CE6E5E"/>
    <w:rsid w:val="00CE6E69"/>
    <w:rsid w:val="00CE6F22"/>
    <w:rsid w:val="00CE6F34"/>
    <w:rsid w:val="00CE6F96"/>
    <w:rsid w:val="00CE6FAC"/>
    <w:rsid w:val="00CE6FC0"/>
    <w:rsid w:val="00CE6FD2"/>
    <w:rsid w:val="00CE7014"/>
    <w:rsid w:val="00CE7018"/>
    <w:rsid w:val="00CE706F"/>
    <w:rsid w:val="00CE70BB"/>
    <w:rsid w:val="00CE710C"/>
    <w:rsid w:val="00CE7118"/>
    <w:rsid w:val="00CE719A"/>
    <w:rsid w:val="00CE719F"/>
    <w:rsid w:val="00CE71A8"/>
    <w:rsid w:val="00CE71C6"/>
    <w:rsid w:val="00CE727C"/>
    <w:rsid w:val="00CE72FC"/>
    <w:rsid w:val="00CE730B"/>
    <w:rsid w:val="00CE7310"/>
    <w:rsid w:val="00CE731A"/>
    <w:rsid w:val="00CE731D"/>
    <w:rsid w:val="00CE7349"/>
    <w:rsid w:val="00CE7373"/>
    <w:rsid w:val="00CE73E4"/>
    <w:rsid w:val="00CE73EF"/>
    <w:rsid w:val="00CE740C"/>
    <w:rsid w:val="00CE7425"/>
    <w:rsid w:val="00CE7484"/>
    <w:rsid w:val="00CE74C6"/>
    <w:rsid w:val="00CE74E6"/>
    <w:rsid w:val="00CE74EF"/>
    <w:rsid w:val="00CE7515"/>
    <w:rsid w:val="00CE7517"/>
    <w:rsid w:val="00CE75DD"/>
    <w:rsid w:val="00CE75DE"/>
    <w:rsid w:val="00CE7630"/>
    <w:rsid w:val="00CE7640"/>
    <w:rsid w:val="00CE76DF"/>
    <w:rsid w:val="00CE775D"/>
    <w:rsid w:val="00CE779B"/>
    <w:rsid w:val="00CE77CA"/>
    <w:rsid w:val="00CE77D2"/>
    <w:rsid w:val="00CE77E4"/>
    <w:rsid w:val="00CE7825"/>
    <w:rsid w:val="00CE7840"/>
    <w:rsid w:val="00CE785F"/>
    <w:rsid w:val="00CE7871"/>
    <w:rsid w:val="00CE78B4"/>
    <w:rsid w:val="00CE78F7"/>
    <w:rsid w:val="00CE792B"/>
    <w:rsid w:val="00CE792D"/>
    <w:rsid w:val="00CE792E"/>
    <w:rsid w:val="00CE794B"/>
    <w:rsid w:val="00CE7953"/>
    <w:rsid w:val="00CE7AD2"/>
    <w:rsid w:val="00CE7B11"/>
    <w:rsid w:val="00CE7B3A"/>
    <w:rsid w:val="00CE7B53"/>
    <w:rsid w:val="00CE7B58"/>
    <w:rsid w:val="00CE7BC6"/>
    <w:rsid w:val="00CE7C0B"/>
    <w:rsid w:val="00CE7C0E"/>
    <w:rsid w:val="00CE7C14"/>
    <w:rsid w:val="00CE7C39"/>
    <w:rsid w:val="00CE7C3C"/>
    <w:rsid w:val="00CE7C4D"/>
    <w:rsid w:val="00CE7C5C"/>
    <w:rsid w:val="00CE7CA6"/>
    <w:rsid w:val="00CE7CB6"/>
    <w:rsid w:val="00CE7CE8"/>
    <w:rsid w:val="00CE7CFD"/>
    <w:rsid w:val="00CE7D5B"/>
    <w:rsid w:val="00CE7D5C"/>
    <w:rsid w:val="00CE7D7A"/>
    <w:rsid w:val="00CE7D8D"/>
    <w:rsid w:val="00CE7DCB"/>
    <w:rsid w:val="00CE7E0F"/>
    <w:rsid w:val="00CE7E6A"/>
    <w:rsid w:val="00CE7E70"/>
    <w:rsid w:val="00CE7E82"/>
    <w:rsid w:val="00CE7E88"/>
    <w:rsid w:val="00CE7EF2"/>
    <w:rsid w:val="00CE7F26"/>
    <w:rsid w:val="00CE7F4F"/>
    <w:rsid w:val="00CE7F5D"/>
    <w:rsid w:val="00CE7F68"/>
    <w:rsid w:val="00CE7F94"/>
    <w:rsid w:val="00CE7F97"/>
    <w:rsid w:val="00CE7FB0"/>
    <w:rsid w:val="00CE7FED"/>
    <w:rsid w:val="00CF005C"/>
    <w:rsid w:val="00CF0065"/>
    <w:rsid w:val="00CF0069"/>
    <w:rsid w:val="00CF0071"/>
    <w:rsid w:val="00CF00A0"/>
    <w:rsid w:val="00CF00C9"/>
    <w:rsid w:val="00CF0151"/>
    <w:rsid w:val="00CF016B"/>
    <w:rsid w:val="00CF017D"/>
    <w:rsid w:val="00CF0188"/>
    <w:rsid w:val="00CF01CD"/>
    <w:rsid w:val="00CF01E7"/>
    <w:rsid w:val="00CF01F9"/>
    <w:rsid w:val="00CF0208"/>
    <w:rsid w:val="00CF026B"/>
    <w:rsid w:val="00CF0272"/>
    <w:rsid w:val="00CF0287"/>
    <w:rsid w:val="00CF02C2"/>
    <w:rsid w:val="00CF030F"/>
    <w:rsid w:val="00CF0318"/>
    <w:rsid w:val="00CF0380"/>
    <w:rsid w:val="00CF03DA"/>
    <w:rsid w:val="00CF03EC"/>
    <w:rsid w:val="00CF03F1"/>
    <w:rsid w:val="00CF046C"/>
    <w:rsid w:val="00CF0476"/>
    <w:rsid w:val="00CF04E7"/>
    <w:rsid w:val="00CF04F3"/>
    <w:rsid w:val="00CF052D"/>
    <w:rsid w:val="00CF0575"/>
    <w:rsid w:val="00CF057F"/>
    <w:rsid w:val="00CF0581"/>
    <w:rsid w:val="00CF0583"/>
    <w:rsid w:val="00CF0591"/>
    <w:rsid w:val="00CF0667"/>
    <w:rsid w:val="00CF06AE"/>
    <w:rsid w:val="00CF072A"/>
    <w:rsid w:val="00CF072B"/>
    <w:rsid w:val="00CF0804"/>
    <w:rsid w:val="00CF0821"/>
    <w:rsid w:val="00CF0841"/>
    <w:rsid w:val="00CF0854"/>
    <w:rsid w:val="00CF0899"/>
    <w:rsid w:val="00CF08D5"/>
    <w:rsid w:val="00CF092F"/>
    <w:rsid w:val="00CF09B0"/>
    <w:rsid w:val="00CF09E2"/>
    <w:rsid w:val="00CF09FC"/>
    <w:rsid w:val="00CF09FF"/>
    <w:rsid w:val="00CF0A1B"/>
    <w:rsid w:val="00CF0A24"/>
    <w:rsid w:val="00CF0A2D"/>
    <w:rsid w:val="00CF0A43"/>
    <w:rsid w:val="00CF0A4F"/>
    <w:rsid w:val="00CF0A58"/>
    <w:rsid w:val="00CF0A5F"/>
    <w:rsid w:val="00CF0A7C"/>
    <w:rsid w:val="00CF0A8A"/>
    <w:rsid w:val="00CF0AB6"/>
    <w:rsid w:val="00CF0ADE"/>
    <w:rsid w:val="00CF0B22"/>
    <w:rsid w:val="00CF0B69"/>
    <w:rsid w:val="00CF0C3C"/>
    <w:rsid w:val="00CF0C88"/>
    <w:rsid w:val="00CF0D08"/>
    <w:rsid w:val="00CF0D1B"/>
    <w:rsid w:val="00CF0D6D"/>
    <w:rsid w:val="00CF0DF7"/>
    <w:rsid w:val="00CF0E08"/>
    <w:rsid w:val="00CF0E28"/>
    <w:rsid w:val="00CF0E54"/>
    <w:rsid w:val="00CF0EB3"/>
    <w:rsid w:val="00CF0F17"/>
    <w:rsid w:val="00CF0FE9"/>
    <w:rsid w:val="00CF1024"/>
    <w:rsid w:val="00CF1044"/>
    <w:rsid w:val="00CF105F"/>
    <w:rsid w:val="00CF106A"/>
    <w:rsid w:val="00CF106C"/>
    <w:rsid w:val="00CF10AC"/>
    <w:rsid w:val="00CF10E1"/>
    <w:rsid w:val="00CF115E"/>
    <w:rsid w:val="00CF118B"/>
    <w:rsid w:val="00CF11D6"/>
    <w:rsid w:val="00CF124E"/>
    <w:rsid w:val="00CF129C"/>
    <w:rsid w:val="00CF12A4"/>
    <w:rsid w:val="00CF12B3"/>
    <w:rsid w:val="00CF12BF"/>
    <w:rsid w:val="00CF12D3"/>
    <w:rsid w:val="00CF12DD"/>
    <w:rsid w:val="00CF12DE"/>
    <w:rsid w:val="00CF12F0"/>
    <w:rsid w:val="00CF1327"/>
    <w:rsid w:val="00CF1355"/>
    <w:rsid w:val="00CF1377"/>
    <w:rsid w:val="00CF1389"/>
    <w:rsid w:val="00CF13F6"/>
    <w:rsid w:val="00CF1444"/>
    <w:rsid w:val="00CF1466"/>
    <w:rsid w:val="00CF14A4"/>
    <w:rsid w:val="00CF14A8"/>
    <w:rsid w:val="00CF14C5"/>
    <w:rsid w:val="00CF151C"/>
    <w:rsid w:val="00CF1531"/>
    <w:rsid w:val="00CF1637"/>
    <w:rsid w:val="00CF1669"/>
    <w:rsid w:val="00CF16AB"/>
    <w:rsid w:val="00CF17B2"/>
    <w:rsid w:val="00CF17CB"/>
    <w:rsid w:val="00CF17FD"/>
    <w:rsid w:val="00CF1837"/>
    <w:rsid w:val="00CF1850"/>
    <w:rsid w:val="00CF1852"/>
    <w:rsid w:val="00CF185D"/>
    <w:rsid w:val="00CF18E4"/>
    <w:rsid w:val="00CF18F0"/>
    <w:rsid w:val="00CF18F4"/>
    <w:rsid w:val="00CF1932"/>
    <w:rsid w:val="00CF193B"/>
    <w:rsid w:val="00CF1950"/>
    <w:rsid w:val="00CF195B"/>
    <w:rsid w:val="00CF1970"/>
    <w:rsid w:val="00CF19B9"/>
    <w:rsid w:val="00CF19BE"/>
    <w:rsid w:val="00CF19D2"/>
    <w:rsid w:val="00CF19E7"/>
    <w:rsid w:val="00CF1A8C"/>
    <w:rsid w:val="00CF1A93"/>
    <w:rsid w:val="00CF1AB2"/>
    <w:rsid w:val="00CF1ACF"/>
    <w:rsid w:val="00CF1B1D"/>
    <w:rsid w:val="00CF1B52"/>
    <w:rsid w:val="00CF1B8B"/>
    <w:rsid w:val="00CF1BB4"/>
    <w:rsid w:val="00CF1BE9"/>
    <w:rsid w:val="00CF1C07"/>
    <w:rsid w:val="00CF1C56"/>
    <w:rsid w:val="00CF1CD3"/>
    <w:rsid w:val="00CF1D8B"/>
    <w:rsid w:val="00CF1DE1"/>
    <w:rsid w:val="00CF1E6A"/>
    <w:rsid w:val="00CF1EDB"/>
    <w:rsid w:val="00CF1F9D"/>
    <w:rsid w:val="00CF1FA0"/>
    <w:rsid w:val="00CF1FB5"/>
    <w:rsid w:val="00CF1FD5"/>
    <w:rsid w:val="00CF2007"/>
    <w:rsid w:val="00CF2022"/>
    <w:rsid w:val="00CF202E"/>
    <w:rsid w:val="00CF207E"/>
    <w:rsid w:val="00CF2082"/>
    <w:rsid w:val="00CF20AD"/>
    <w:rsid w:val="00CF20C0"/>
    <w:rsid w:val="00CF20CA"/>
    <w:rsid w:val="00CF20CB"/>
    <w:rsid w:val="00CF20D5"/>
    <w:rsid w:val="00CF2120"/>
    <w:rsid w:val="00CF212D"/>
    <w:rsid w:val="00CF216D"/>
    <w:rsid w:val="00CF2180"/>
    <w:rsid w:val="00CF21E8"/>
    <w:rsid w:val="00CF2215"/>
    <w:rsid w:val="00CF2230"/>
    <w:rsid w:val="00CF2237"/>
    <w:rsid w:val="00CF22C9"/>
    <w:rsid w:val="00CF2317"/>
    <w:rsid w:val="00CF2397"/>
    <w:rsid w:val="00CF23BB"/>
    <w:rsid w:val="00CF23C2"/>
    <w:rsid w:val="00CF23C3"/>
    <w:rsid w:val="00CF23C5"/>
    <w:rsid w:val="00CF23F1"/>
    <w:rsid w:val="00CF2409"/>
    <w:rsid w:val="00CF24A9"/>
    <w:rsid w:val="00CF24BE"/>
    <w:rsid w:val="00CF24C7"/>
    <w:rsid w:val="00CF24D8"/>
    <w:rsid w:val="00CF24E3"/>
    <w:rsid w:val="00CF2519"/>
    <w:rsid w:val="00CF254B"/>
    <w:rsid w:val="00CF2567"/>
    <w:rsid w:val="00CF258C"/>
    <w:rsid w:val="00CF25AF"/>
    <w:rsid w:val="00CF2645"/>
    <w:rsid w:val="00CF264B"/>
    <w:rsid w:val="00CF2665"/>
    <w:rsid w:val="00CF26E1"/>
    <w:rsid w:val="00CF26E2"/>
    <w:rsid w:val="00CF2717"/>
    <w:rsid w:val="00CF273D"/>
    <w:rsid w:val="00CF275D"/>
    <w:rsid w:val="00CF2794"/>
    <w:rsid w:val="00CF279B"/>
    <w:rsid w:val="00CF27D8"/>
    <w:rsid w:val="00CF27D9"/>
    <w:rsid w:val="00CF2807"/>
    <w:rsid w:val="00CF281D"/>
    <w:rsid w:val="00CF2846"/>
    <w:rsid w:val="00CF285A"/>
    <w:rsid w:val="00CF2881"/>
    <w:rsid w:val="00CF2894"/>
    <w:rsid w:val="00CF28FC"/>
    <w:rsid w:val="00CF293A"/>
    <w:rsid w:val="00CF296A"/>
    <w:rsid w:val="00CF29F0"/>
    <w:rsid w:val="00CF2A47"/>
    <w:rsid w:val="00CF2A54"/>
    <w:rsid w:val="00CF2A74"/>
    <w:rsid w:val="00CF2A82"/>
    <w:rsid w:val="00CF2AC6"/>
    <w:rsid w:val="00CF2AFD"/>
    <w:rsid w:val="00CF2B36"/>
    <w:rsid w:val="00CF2B52"/>
    <w:rsid w:val="00CF2B6B"/>
    <w:rsid w:val="00CF2BEC"/>
    <w:rsid w:val="00CF2BFA"/>
    <w:rsid w:val="00CF2C0C"/>
    <w:rsid w:val="00CF2C24"/>
    <w:rsid w:val="00CF2C39"/>
    <w:rsid w:val="00CF2C41"/>
    <w:rsid w:val="00CF2C5E"/>
    <w:rsid w:val="00CF2C73"/>
    <w:rsid w:val="00CF2C7B"/>
    <w:rsid w:val="00CF2C94"/>
    <w:rsid w:val="00CF2CA9"/>
    <w:rsid w:val="00CF2CB0"/>
    <w:rsid w:val="00CF2D13"/>
    <w:rsid w:val="00CF2D14"/>
    <w:rsid w:val="00CF2D19"/>
    <w:rsid w:val="00CF2D2B"/>
    <w:rsid w:val="00CF2D58"/>
    <w:rsid w:val="00CF2D87"/>
    <w:rsid w:val="00CF2D8E"/>
    <w:rsid w:val="00CF2DBD"/>
    <w:rsid w:val="00CF2E1D"/>
    <w:rsid w:val="00CF2E61"/>
    <w:rsid w:val="00CF2EAB"/>
    <w:rsid w:val="00CF2EC0"/>
    <w:rsid w:val="00CF2EDE"/>
    <w:rsid w:val="00CF2EFF"/>
    <w:rsid w:val="00CF2F0A"/>
    <w:rsid w:val="00CF2F88"/>
    <w:rsid w:val="00CF2FB3"/>
    <w:rsid w:val="00CF2FE0"/>
    <w:rsid w:val="00CF3039"/>
    <w:rsid w:val="00CF3057"/>
    <w:rsid w:val="00CF3079"/>
    <w:rsid w:val="00CF307B"/>
    <w:rsid w:val="00CF30AD"/>
    <w:rsid w:val="00CF30CD"/>
    <w:rsid w:val="00CF3113"/>
    <w:rsid w:val="00CF3114"/>
    <w:rsid w:val="00CF3178"/>
    <w:rsid w:val="00CF31A7"/>
    <w:rsid w:val="00CF31B4"/>
    <w:rsid w:val="00CF31B7"/>
    <w:rsid w:val="00CF31D4"/>
    <w:rsid w:val="00CF31DF"/>
    <w:rsid w:val="00CF31E7"/>
    <w:rsid w:val="00CF321F"/>
    <w:rsid w:val="00CF3220"/>
    <w:rsid w:val="00CF325F"/>
    <w:rsid w:val="00CF3290"/>
    <w:rsid w:val="00CF32EA"/>
    <w:rsid w:val="00CF32F5"/>
    <w:rsid w:val="00CF3308"/>
    <w:rsid w:val="00CF3373"/>
    <w:rsid w:val="00CF3382"/>
    <w:rsid w:val="00CF3397"/>
    <w:rsid w:val="00CF33EB"/>
    <w:rsid w:val="00CF3413"/>
    <w:rsid w:val="00CF344F"/>
    <w:rsid w:val="00CF3468"/>
    <w:rsid w:val="00CF3494"/>
    <w:rsid w:val="00CF3502"/>
    <w:rsid w:val="00CF3517"/>
    <w:rsid w:val="00CF3528"/>
    <w:rsid w:val="00CF3549"/>
    <w:rsid w:val="00CF3588"/>
    <w:rsid w:val="00CF35B1"/>
    <w:rsid w:val="00CF3689"/>
    <w:rsid w:val="00CF36B0"/>
    <w:rsid w:val="00CF36C7"/>
    <w:rsid w:val="00CF36DA"/>
    <w:rsid w:val="00CF36F6"/>
    <w:rsid w:val="00CF36FF"/>
    <w:rsid w:val="00CF3740"/>
    <w:rsid w:val="00CF375F"/>
    <w:rsid w:val="00CF37A5"/>
    <w:rsid w:val="00CF37D5"/>
    <w:rsid w:val="00CF37E8"/>
    <w:rsid w:val="00CF384E"/>
    <w:rsid w:val="00CF389E"/>
    <w:rsid w:val="00CF38A5"/>
    <w:rsid w:val="00CF38E2"/>
    <w:rsid w:val="00CF39CE"/>
    <w:rsid w:val="00CF3A0B"/>
    <w:rsid w:val="00CF3A20"/>
    <w:rsid w:val="00CF3A44"/>
    <w:rsid w:val="00CF3A60"/>
    <w:rsid w:val="00CF3A67"/>
    <w:rsid w:val="00CF3B41"/>
    <w:rsid w:val="00CF3B53"/>
    <w:rsid w:val="00CF3B5A"/>
    <w:rsid w:val="00CF3B97"/>
    <w:rsid w:val="00CF3BF6"/>
    <w:rsid w:val="00CF3C39"/>
    <w:rsid w:val="00CF3C6A"/>
    <w:rsid w:val="00CF3C70"/>
    <w:rsid w:val="00CF3C80"/>
    <w:rsid w:val="00CF3C9B"/>
    <w:rsid w:val="00CF3CEA"/>
    <w:rsid w:val="00CF3D13"/>
    <w:rsid w:val="00CF3D3B"/>
    <w:rsid w:val="00CF3D3C"/>
    <w:rsid w:val="00CF3D4A"/>
    <w:rsid w:val="00CF3D84"/>
    <w:rsid w:val="00CF3DBC"/>
    <w:rsid w:val="00CF3DE7"/>
    <w:rsid w:val="00CF3E54"/>
    <w:rsid w:val="00CF3EB1"/>
    <w:rsid w:val="00CF3EFE"/>
    <w:rsid w:val="00CF3F35"/>
    <w:rsid w:val="00CF3F96"/>
    <w:rsid w:val="00CF4026"/>
    <w:rsid w:val="00CF406B"/>
    <w:rsid w:val="00CF40C6"/>
    <w:rsid w:val="00CF40EB"/>
    <w:rsid w:val="00CF40ED"/>
    <w:rsid w:val="00CF40F0"/>
    <w:rsid w:val="00CF40F7"/>
    <w:rsid w:val="00CF40FE"/>
    <w:rsid w:val="00CF4136"/>
    <w:rsid w:val="00CF414B"/>
    <w:rsid w:val="00CF4169"/>
    <w:rsid w:val="00CF4175"/>
    <w:rsid w:val="00CF4190"/>
    <w:rsid w:val="00CF428D"/>
    <w:rsid w:val="00CF4290"/>
    <w:rsid w:val="00CF4296"/>
    <w:rsid w:val="00CF42E2"/>
    <w:rsid w:val="00CF42FE"/>
    <w:rsid w:val="00CF4321"/>
    <w:rsid w:val="00CF4325"/>
    <w:rsid w:val="00CF4353"/>
    <w:rsid w:val="00CF4365"/>
    <w:rsid w:val="00CF4369"/>
    <w:rsid w:val="00CF438F"/>
    <w:rsid w:val="00CF43A7"/>
    <w:rsid w:val="00CF43D4"/>
    <w:rsid w:val="00CF443A"/>
    <w:rsid w:val="00CF443D"/>
    <w:rsid w:val="00CF44D8"/>
    <w:rsid w:val="00CF44F4"/>
    <w:rsid w:val="00CF456F"/>
    <w:rsid w:val="00CF4586"/>
    <w:rsid w:val="00CF45E5"/>
    <w:rsid w:val="00CF4647"/>
    <w:rsid w:val="00CF46A3"/>
    <w:rsid w:val="00CF4730"/>
    <w:rsid w:val="00CF47AB"/>
    <w:rsid w:val="00CF47E2"/>
    <w:rsid w:val="00CF4805"/>
    <w:rsid w:val="00CF4842"/>
    <w:rsid w:val="00CF488E"/>
    <w:rsid w:val="00CF48A5"/>
    <w:rsid w:val="00CF48BB"/>
    <w:rsid w:val="00CF4977"/>
    <w:rsid w:val="00CF499B"/>
    <w:rsid w:val="00CF49AF"/>
    <w:rsid w:val="00CF4A0E"/>
    <w:rsid w:val="00CF4B31"/>
    <w:rsid w:val="00CF4B77"/>
    <w:rsid w:val="00CF4B7B"/>
    <w:rsid w:val="00CF4B96"/>
    <w:rsid w:val="00CF4BB4"/>
    <w:rsid w:val="00CF4BD3"/>
    <w:rsid w:val="00CF4BDF"/>
    <w:rsid w:val="00CF4BE3"/>
    <w:rsid w:val="00CF4BE7"/>
    <w:rsid w:val="00CF4C0E"/>
    <w:rsid w:val="00CF4C46"/>
    <w:rsid w:val="00CF4CA5"/>
    <w:rsid w:val="00CF4CB5"/>
    <w:rsid w:val="00CF4CFC"/>
    <w:rsid w:val="00CF4D23"/>
    <w:rsid w:val="00CF4D31"/>
    <w:rsid w:val="00CF4E1B"/>
    <w:rsid w:val="00CF4E5D"/>
    <w:rsid w:val="00CF4E5E"/>
    <w:rsid w:val="00CF4E7B"/>
    <w:rsid w:val="00CF4E7C"/>
    <w:rsid w:val="00CF4E8C"/>
    <w:rsid w:val="00CF4E9D"/>
    <w:rsid w:val="00CF4EF4"/>
    <w:rsid w:val="00CF5068"/>
    <w:rsid w:val="00CF5081"/>
    <w:rsid w:val="00CF5087"/>
    <w:rsid w:val="00CF509E"/>
    <w:rsid w:val="00CF50B6"/>
    <w:rsid w:val="00CF50D3"/>
    <w:rsid w:val="00CF50E5"/>
    <w:rsid w:val="00CF50FD"/>
    <w:rsid w:val="00CF510B"/>
    <w:rsid w:val="00CF5118"/>
    <w:rsid w:val="00CF5122"/>
    <w:rsid w:val="00CF5150"/>
    <w:rsid w:val="00CF5158"/>
    <w:rsid w:val="00CF51A9"/>
    <w:rsid w:val="00CF5203"/>
    <w:rsid w:val="00CF5234"/>
    <w:rsid w:val="00CF5360"/>
    <w:rsid w:val="00CF5398"/>
    <w:rsid w:val="00CF53F3"/>
    <w:rsid w:val="00CF543A"/>
    <w:rsid w:val="00CF548E"/>
    <w:rsid w:val="00CF54B2"/>
    <w:rsid w:val="00CF54F2"/>
    <w:rsid w:val="00CF551C"/>
    <w:rsid w:val="00CF55D2"/>
    <w:rsid w:val="00CF561D"/>
    <w:rsid w:val="00CF5638"/>
    <w:rsid w:val="00CF5656"/>
    <w:rsid w:val="00CF565C"/>
    <w:rsid w:val="00CF56A0"/>
    <w:rsid w:val="00CF56E7"/>
    <w:rsid w:val="00CF56F4"/>
    <w:rsid w:val="00CF5744"/>
    <w:rsid w:val="00CF5750"/>
    <w:rsid w:val="00CF5757"/>
    <w:rsid w:val="00CF57D2"/>
    <w:rsid w:val="00CF5819"/>
    <w:rsid w:val="00CF5849"/>
    <w:rsid w:val="00CF584F"/>
    <w:rsid w:val="00CF5875"/>
    <w:rsid w:val="00CF5897"/>
    <w:rsid w:val="00CF58BD"/>
    <w:rsid w:val="00CF5901"/>
    <w:rsid w:val="00CF5974"/>
    <w:rsid w:val="00CF5995"/>
    <w:rsid w:val="00CF59E1"/>
    <w:rsid w:val="00CF5A46"/>
    <w:rsid w:val="00CF5A49"/>
    <w:rsid w:val="00CF5ABF"/>
    <w:rsid w:val="00CF5AC3"/>
    <w:rsid w:val="00CF5B11"/>
    <w:rsid w:val="00CF5B1F"/>
    <w:rsid w:val="00CF5B7F"/>
    <w:rsid w:val="00CF5BC9"/>
    <w:rsid w:val="00CF5C27"/>
    <w:rsid w:val="00CF5CA7"/>
    <w:rsid w:val="00CF5CB4"/>
    <w:rsid w:val="00CF5D26"/>
    <w:rsid w:val="00CF5D4B"/>
    <w:rsid w:val="00CF5D57"/>
    <w:rsid w:val="00CF5D61"/>
    <w:rsid w:val="00CF5D84"/>
    <w:rsid w:val="00CF5DD1"/>
    <w:rsid w:val="00CF5DE5"/>
    <w:rsid w:val="00CF5E75"/>
    <w:rsid w:val="00CF5E8B"/>
    <w:rsid w:val="00CF5EDA"/>
    <w:rsid w:val="00CF5F1F"/>
    <w:rsid w:val="00CF5F31"/>
    <w:rsid w:val="00CF5F4E"/>
    <w:rsid w:val="00CF5FB8"/>
    <w:rsid w:val="00CF5FDA"/>
    <w:rsid w:val="00CF5FF9"/>
    <w:rsid w:val="00CF6031"/>
    <w:rsid w:val="00CF6063"/>
    <w:rsid w:val="00CF607B"/>
    <w:rsid w:val="00CF60B6"/>
    <w:rsid w:val="00CF60F4"/>
    <w:rsid w:val="00CF611C"/>
    <w:rsid w:val="00CF6147"/>
    <w:rsid w:val="00CF6154"/>
    <w:rsid w:val="00CF6158"/>
    <w:rsid w:val="00CF6318"/>
    <w:rsid w:val="00CF63CE"/>
    <w:rsid w:val="00CF63E0"/>
    <w:rsid w:val="00CF641A"/>
    <w:rsid w:val="00CF6424"/>
    <w:rsid w:val="00CF64D2"/>
    <w:rsid w:val="00CF6507"/>
    <w:rsid w:val="00CF651C"/>
    <w:rsid w:val="00CF6539"/>
    <w:rsid w:val="00CF6618"/>
    <w:rsid w:val="00CF666A"/>
    <w:rsid w:val="00CF668C"/>
    <w:rsid w:val="00CF6698"/>
    <w:rsid w:val="00CF676E"/>
    <w:rsid w:val="00CF67B4"/>
    <w:rsid w:val="00CF67C0"/>
    <w:rsid w:val="00CF682F"/>
    <w:rsid w:val="00CF6831"/>
    <w:rsid w:val="00CF683D"/>
    <w:rsid w:val="00CF6880"/>
    <w:rsid w:val="00CF68F2"/>
    <w:rsid w:val="00CF6927"/>
    <w:rsid w:val="00CF692F"/>
    <w:rsid w:val="00CF694B"/>
    <w:rsid w:val="00CF69F4"/>
    <w:rsid w:val="00CF69F9"/>
    <w:rsid w:val="00CF6A33"/>
    <w:rsid w:val="00CF6A6C"/>
    <w:rsid w:val="00CF6A80"/>
    <w:rsid w:val="00CF6A87"/>
    <w:rsid w:val="00CF6AD2"/>
    <w:rsid w:val="00CF6AF3"/>
    <w:rsid w:val="00CF6B06"/>
    <w:rsid w:val="00CF6B5A"/>
    <w:rsid w:val="00CF6C67"/>
    <w:rsid w:val="00CF6CB7"/>
    <w:rsid w:val="00CF6CEE"/>
    <w:rsid w:val="00CF6D0B"/>
    <w:rsid w:val="00CF6D88"/>
    <w:rsid w:val="00CF6D8D"/>
    <w:rsid w:val="00CF6DA2"/>
    <w:rsid w:val="00CF6E02"/>
    <w:rsid w:val="00CF6E17"/>
    <w:rsid w:val="00CF6E42"/>
    <w:rsid w:val="00CF6EB7"/>
    <w:rsid w:val="00CF6EEB"/>
    <w:rsid w:val="00CF6F35"/>
    <w:rsid w:val="00CF6FCE"/>
    <w:rsid w:val="00CF6FF8"/>
    <w:rsid w:val="00CF706D"/>
    <w:rsid w:val="00CF70E1"/>
    <w:rsid w:val="00CF70FA"/>
    <w:rsid w:val="00CF7101"/>
    <w:rsid w:val="00CF7161"/>
    <w:rsid w:val="00CF716E"/>
    <w:rsid w:val="00CF71B8"/>
    <w:rsid w:val="00CF71E4"/>
    <w:rsid w:val="00CF71E9"/>
    <w:rsid w:val="00CF7204"/>
    <w:rsid w:val="00CF726D"/>
    <w:rsid w:val="00CF72AC"/>
    <w:rsid w:val="00CF72D4"/>
    <w:rsid w:val="00CF735F"/>
    <w:rsid w:val="00CF7363"/>
    <w:rsid w:val="00CF7382"/>
    <w:rsid w:val="00CF73B5"/>
    <w:rsid w:val="00CF73CD"/>
    <w:rsid w:val="00CF73EF"/>
    <w:rsid w:val="00CF7446"/>
    <w:rsid w:val="00CF7473"/>
    <w:rsid w:val="00CF749A"/>
    <w:rsid w:val="00CF74A6"/>
    <w:rsid w:val="00CF74CB"/>
    <w:rsid w:val="00CF7559"/>
    <w:rsid w:val="00CF75B7"/>
    <w:rsid w:val="00CF75D1"/>
    <w:rsid w:val="00CF7624"/>
    <w:rsid w:val="00CF7626"/>
    <w:rsid w:val="00CF7661"/>
    <w:rsid w:val="00CF76AB"/>
    <w:rsid w:val="00CF76E9"/>
    <w:rsid w:val="00CF76EF"/>
    <w:rsid w:val="00CF77BF"/>
    <w:rsid w:val="00CF77F0"/>
    <w:rsid w:val="00CF7824"/>
    <w:rsid w:val="00CF7827"/>
    <w:rsid w:val="00CF7837"/>
    <w:rsid w:val="00CF784F"/>
    <w:rsid w:val="00CF785C"/>
    <w:rsid w:val="00CF788A"/>
    <w:rsid w:val="00CF7898"/>
    <w:rsid w:val="00CF791D"/>
    <w:rsid w:val="00CF7944"/>
    <w:rsid w:val="00CF79EB"/>
    <w:rsid w:val="00CF79F7"/>
    <w:rsid w:val="00CF7A37"/>
    <w:rsid w:val="00CF7AA6"/>
    <w:rsid w:val="00CF7AAD"/>
    <w:rsid w:val="00CF7AAE"/>
    <w:rsid w:val="00CF7AC0"/>
    <w:rsid w:val="00CF7AF1"/>
    <w:rsid w:val="00CF7B1C"/>
    <w:rsid w:val="00CF7B33"/>
    <w:rsid w:val="00CF7B61"/>
    <w:rsid w:val="00CF7B80"/>
    <w:rsid w:val="00CF7BC6"/>
    <w:rsid w:val="00CF7BCE"/>
    <w:rsid w:val="00CF7BF5"/>
    <w:rsid w:val="00CF7C4C"/>
    <w:rsid w:val="00CF7C6A"/>
    <w:rsid w:val="00CF7C70"/>
    <w:rsid w:val="00CF7CD1"/>
    <w:rsid w:val="00CF7D02"/>
    <w:rsid w:val="00CF7D10"/>
    <w:rsid w:val="00CF7D15"/>
    <w:rsid w:val="00CF7D56"/>
    <w:rsid w:val="00CF7DC3"/>
    <w:rsid w:val="00CF7E4B"/>
    <w:rsid w:val="00CF7E8D"/>
    <w:rsid w:val="00CF7E94"/>
    <w:rsid w:val="00CF7F08"/>
    <w:rsid w:val="00CF7F21"/>
    <w:rsid w:val="00CF7F68"/>
    <w:rsid w:val="00CF7F7E"/>
    <w:rsid w:val="00D0003C"/>
    <w:rsid w:val="00D0006B"/>
    <w:rsid w:val="00D00078"/>
    <w:rsid w:val="00D00084"/>
    <w:rsid w:val="00D001E1"/>
    <w:rsid w:val="00D00202"/>
    <w:rsid w:val="00D00223"/>
    <w:rsid w:val="00D0023C"/>
    <w:rsid w:val="00D00271"/>
    <w:rsid w:val="00D002B0"/>
    <w:rsid w:val="00D002CF"/>
    <w:rsid w:val="00D0038E"/>
    <w:rsid w:val="00D003B8"/>
    <w:rsid w:val="00D00411"/>
    <w:rsid w:val="00D0043B"/>
    <w:rsid w:val="00D00442"/>
    <w:rsid w:val="00D00457"/>
    <w:rsid w:val="00D00469"/>
    <w:rsid w:val="00D00470"/>
    <w:rsid w:val="00D00496"/>
    <w:rsid w:val="00D00499"/>
    <w:rsid w:val="00D004C0"/>
    <w:rsid w:val="00D004D5"/>
    <w:rsid w:val="00D004F0"/>
    <w:rsid w:val="00D00579"/>
    <w:rsid w:val="00D0059C"/>
    <w:rsid w:val="00D005DA"/>
    <w:rsid w:val="00D005F4"/>
    <w:rsid w:val="00D00672"/>
    <w:rsid w:val="00D006B6"/>
    <w:rsid w:val="00D0070B"/>
    <w:rsid w:val="00D0072D"/>
    <w:rsid w:val="00D00740"/>
    <w:rsid w:val="00D00754"/>
    <w:rsid w:val="00D00771"/>
    <w:rsid w:val="00D00846"/>
    <w:rsid w:val="00D0084A"/>
    <w:rsid w:val="00D00855"/>
    <w:rsid w:val="00D00893"/>
    <w:rsid w:val="00D008A6"/>
    <w:rsid w:val="00D008FC"/>
    <w:rsid w:val="00D00931"/>
    <w:rsid w:val="00D00947"/>
    <w:rsid w:val="00D0098F"/>
    <w:rsid w:val="00D009A5"/>
    <w:rsid w:val="00D009DB"/>
    <w:rsid w:val="00D00A55"/>
    <w:rsid w:val="00D00A7F"/>
    <w:rsid w:val="00D00B55"/>
    <w:rsid w:val="00D00B8D"/>
    <w:rsid w:val="00D00BD8"/>
    <w:rsid w:val="00D00BF4"/>
    <w:rsid w:val="00D00C0B"/>
    <w:rsid w:val="00D00D3B"/>
    <w:rsid w:val="00D00D62"/>
    <w:rsid w:val="00D00D8D"/>
    <w:rsid w:val="00D00DBB"/>
    <w:rsid w:val="00D00DC0"/>
    <w:rsid w:val="00D00DCB"/>
    <w:rsid w:val="00D00DE3"/>
    <w:rsid w:val="00D00DF1"/>
    <w:rsid w:val="00D00DF7"/>
    <w:rsid w:val="00D00ED0"/>
    <w:rsid w:val="00D00F3E"/>
    <w:rsid w:val="00D00F4C"/>
    <w:rsid w:val="00D00F6E"/>
    <w:rsid w:val="00D00FAD"/>
    <w:rsid w:val="00D0104A"/>
    <w:rsid w:val="00D010DC"/>
    <w:rsid w:val="00D010E0"/>
    <w:rsid w:val="00D010FC"/>
    <w:rsid w:val="00D01114"/>
    <w:rsid w:val="00D01127"/>
    <w:rsid w:val="00D0119E"/>
    <w:rsid w:val="00D011A8"/>
    <w:rsid w:val="00D011E0"/>
    <w:rsid w:val="00D01206"/>
    <w:rsid w:val="00D0125F"/>
    <w:rsid w:val="00D012A8"/>
    <w:rsid w:val="00D012C9"/>
    <w:rsid w:val="00D012F6"/>
    <w:rsid w:val="00D013A1"/>
    <w:rsid w:val="00D01405"/>
    <w:rsid w:val="00D01429"/>
    <w:rsid w:val="00D0147F"/>
    <w:rsid w:val="00D01484"/>
    <w:rsid w:val="00D014D8"/>
    <w:rsid w:val="00D014E6"/>
    <w:rsid w:val="00D014EA"/>
    <w:rsid w:val="00D0150E"/>
    <w:rsid w:val="00D0151E"/>
    <w:rsid w:val="00D01534"/>
    <w:rsid w:val="00D0154F"/>
    <w:rsid w:val="00D01573"/>
    <w:rsid w:val="00D0157A"/>
    <w:rsid w:val="00D015FB"/>
    <w:rsid w:val="00D01677"/>
    <w:rsid w:val="00D0172E"/>
    <w:rsid w:val="00D017D7"/>
    <w:rsid w:val="00D01817"/>
    <w:rsid w:val="00D01862"/>
    <w:rsid w:val="00D018CA"/>
    <w:rsid w:val="00D018EE"/>
    <w:rsid w:val="00D018FE"/>
    <w:rsid w:val="00D0190B"/>
    <w:rsid w:val="00D0193B"/>
    <w:rsid w:val="00D019A4"/>
    <w:rsid w:val="00D01A27"/>
    <w:rsid w:val="00D01A7E"/>
    <w:rsid w:val="00D01A8C"/>
    <w:rsid w:val="00D01A94"/>
    <w:rsid w:val="00D01A9A"/>
    <w:rsid w:val="00D01B02"/>
    <w:rsid w:val="00D01B32"/>
    <w:rsid w:val="00D01B4B"/>
    <w:rsid w:val="00D01B62"/>
    <w:rsid w:val="00D01B8D"/>
    <w:rsid w:val="00D01B98"/>
    <w:rsid w:val="00D01BEB"/>
    <w:rsid w:val="00D01C91"/>
    <w:rsid w:val="00D01CB8"/>
    <w:rsid w:val="00D01CC3"/>
    <w:rsid w:val="00D01DB7"/>
    <w:rsid w:val="00D01DD8"/>
    <w:rsid w:val="00D01DFC"/>
    <w:rsid w:val="00D01E0D"/>
    <w:rsid w:val="00D01E40"/>
    <w:rsid w:val="00D01E5F"/>
    <w:rsid w:val="00D01E69"/>
    <w:rsid w:val="00D01E92"/>
    <w:rsid w:val="00D01EE2"/>
    <w:rsid w:val="00D01F35"/>
    <w:rsid w:val="00D01F36"/>
    <w:rsid w:val="00D01F38"/>
    <w:rsid w:val="00D01F3E"/>
    <w:rsid w:val="00D01F4B"/>
    <w:rsid w:val="00D01FBB"/>
    <w:rsid w:val="00D01FF8"/>
    <w:rsid w:val="00D02008"/>
    <w:rsid w:val="00D0203F"/>
    <w:rsid w:val="00D02078"/>
    <w:rsid w:val="00D020DC"/>
    <w:rsid w:val="00D02142"/>
    <w:rsid w:val="00D02153"/>
    <w:rsid w:val="00D02176"/>
    <w:rsid w:val="00D02188"/>
    <w:rsid w:val="00D02234"/>
    <w:rsid w:val="00D0228A"/>
    <w:rsid w:val="00D02294"/>
    <w:rsid w:val="00D022C5"/>
    <w:rsid w:val="00D022D6"/>
    <w:rsid w:val="00D02366"/>
    <w:rsid w:val="00D023AD"/>
    <w:rsid w:val="00D02429"/>
    <w:rsid w:val="00D024D9"/>
    <w:rsid w:val="00D024DE"/>
    <w:rsid w:val="00D02504"/>
    <w:rsid w:val="00D02534"/>
    <w:rsid w:val="00D0253C"/>
    <w:rsid w:val="00D0253E"/>
    <w:rsid w:val="00D02593"/>
    <w:rsid w:val="00D025A9"/>
    <w:rsid w:val="00D025B4"/>
    <w:rsid w:val="00D025E4"/>
    <w:rsid w:val="00D02603"/>
    <w:rsid w:val="00D0269B"/>
    <w:rsid w:val="00D026B9"/>
    <w:rsid w:val="00D026C5"/>
    <w:rsid w:val="00D026D8"/>
    <w:rsid w:val="00D0271A"/>
    <w:rsid w:val="00D0272C"/>
    <w:rsid w:val="00D02741"/>
    <w:rsid w:val="00D02774"/>
    <w:rsid w:val="00D02775"/>
    <w:rsid w:val="00D02780"/>
    <w:rsid w:val="00D02786"/>
    <w:rsid w:val="00D02847"/>
    <w:rsid w:val="00D0293E"/>
    <w:rsid w:val="00D02956"/>
    <w:rsid w:val="00D0297D"/>
    <w:rsid w:val="00D029E2"/>
    <w:rsid w:val="00D02A54"/>
    <w:rsid w:val="00D02A55"/>
    <w:rsid w:val="00D02A84"/>
    <w:rsid w:val="00D02AAE"/>
    <w:rsid w:val="00D02AC6"/>
    <w:rsid w:val="00D02ACC"/>
    <w:rsid w:val="00D02B24"/>
    <w:rsid w:val="00D02B63"/>
    <w:rsid w:val="00D02B88"/>
    <w:rsid w:val="00D02B9E"/>
    <w:rsid w:val="00D02BA1"/>
    <w:rsid w:val="00D02BC5"/>
    <w:rsid w:val="00D02C0A"/>
    <w:rsid w:val="00D02C7B"/>
    <w:rsid w:val="00D02CC6"/>
    <w:rsid w:val="00D02D09"/>
    <w:rsid w:val="00D02D95"/>
    <w:rsid w:val="00D02DB9"/>
    <w:rsid w:val="00D02DC6"/>
    <w:rsid w:val="00D02E05"/>
    <w:rsid w:val="00D02E1D"/>
    <w:rsid w:val="00D02EDD"/>
    <w:rsid w:val="00D02FA1"/>
    <w:rsid w:val="00D02FC4"/>
    <w:rsid w:val="00D02FD1"/>
    <w:rsid w:val="00D0301B"/>
    <w:rsid w:val="00D0301C"/>
    <w:rsid w:val="00D03022"/>
    <w:rsid w:val="00D03058"/>
    <w:rsid w:val="00D03087"/>
    <w:rsid w:val="00D030CA"/>
    <w:rsid w:val="00D030CF"/>
    <w:rsid w:val="00D030E9"/>
    <w:rsid w:val="00D030F0"/>
    <w:rsid w:val="00D0310B"/>
    <w:rsid w:val="00D0312B"/>
    <w:rsid w:val="00D0319D"/>
    <w:rsid w:val="00D031AF"/>
    <w:rsid w:val="00D031EE"/>
    <w:rsid w:val="00D031F0"/>
    <w:rsid w:val="00D0320D"/>
    <w:rsid w:val="00D03260"/>
    <w:rsid w:val="00D032CA"/>
    <w:rsid w:val="00D032D7"/>
    <w:rsid w:val="00D032EC"/>
    <w:rsid w:val="00D032ED"/>
    <w:rsid w:val="00D03333"/>
    <w:rsid w:val="00D03341"/>
    <w:rsid w:val="00D033B2"/>
    <w:rsid w:val="00D033B8"/>
    <w:rsid w:val="00D033C2"/>
    <w:rsid w:val="00D0342B"/>
    <w:rsid w:val="00D03442"/>
    <w:rsid w:val="00D03457"/>
    <w:rsid w:val="00D0347F"/>
    <w:rsid w:val="00D0350B"/>
    <w:rsid w:val="00D03537"/>
    <w:rsid w:val="00D03568"/>
    <w:rsid w:val="00D0358B"/>
    <w:rsid w:val="00D03594"/>
    <w:rsid w:val="00D035BB"/>
    <w:rsid w:val="00D035C1"/>
    <w:rsid w:val="00D036FA"/>
    <w:rsid w:val="00D0375D"/>
    <w:rsid w:val="00D0375E"/>
    <w:rsid w:val="00D03762"/>
    <w:rsid w:val="00D037C8"/>
    <w:rsid w:val="00D037F9"/>
    <w:rsid w:val="00D0383E"/>
    <w:rsid w:val="00D03856"/>
    <w:rsid w:val="00D0386F"/>
    <w:rsid w:val="00D03903"/>
    <w:rsid w:val="00D03920"/>
    <w:rsid w:val="00D03979"/>
    <w:rsid w:val="00D039E9"/>
    <w:rsid w:val="00D03A28"/>
    <w:rsid w:val="00D03A46"/>
    <w:rsid w:val="00D03A4D"/>
    <w:rsid w:val="00D03A65"/>
    <w:rsid w:val="00D03A76"/>
    <w:rsid w:val="00D03AAB"/>
    <w:rsid w:val="00D03AC5"/>
    <w:rsid w:val="00D03AD2"/>
    <w:rsid w:val="00D03B17"/>
    <w:rsid w:val="00D03B25"/>
    <w:rsid w:val="00D03B57"/>
    <w:rsid w:val="00D03B59"/>
    <w:rsid w:val="00D03B6E"/>
    <w:rsid w:val="00D03B7E"/>
    <w:rsid w:val="00D03BA4"/>
    <w:rsid w:val="00D03BD8"/>
    <w:rsid w:val="00D03BDD"/>
    <w:rsid w:val="00D03BE9"/>
    <w:rsid w:val="00D03C77"/>
    <w:rsid w:val="00D03C7F"/>
    <w:rsid w:val="00D03CAC"/>
    <w:rsid w:val="00D03CC1"/>
    <w:rsid w:val="00D03D00"/>
    <w:rsid w:val="00D03D01"/>
    <w:rsid w:val="00D03D11"/>
    <w:rsid w:val="00D03D6B"/>
    <w:rsid w:val="00D03D88"/>
    <w:rsid w:val="00D03D90"/>
    <w:rsid w:val="00D03E64"/>
    <w:rsid w:val="00D03EE9"/>
    <w:rsid w:val="00D03F10"/>
    <w:rsid w:val="00D03F15"/>
    <w:rsid w:val="00D03FF6"/>
    <w:rsid w:val="00D0406D"/>
    <w:rsid w:val="00D04121"/>
    <w:rsid w:val="00D04149"/>
    <w:rsid w:val="00D0414F"/>
    <w:rsid w:val="00D041F8"/>
    <w:rsid w:val="00D0420A"/>
    <w:rsid w:val="00D0420C"/>
    <w:rsid w:val="00D04249"/>
    <w:rsid w:val="00D04282"/>
    <w:rsid w:val="00D04345"/>
    <w:rsid w:val="00D0435C"/>
    <w:rsid w:val="00D043A1"/>
    <w:rsid w:val="00D043B2"/>
    <w:rsid w:val="00D043B8"/>
    <w:rsid w:val="00D043D2"/>
    <w:rsid w:val="00D043F4"/>
    <w:rsid w:val="00D04463"/>
    <w:rsid w:val="00D04473"/>
    <w:rsid w:val="00D04502"/>
    <w:rsid w:val="00D04517"/>
    <w:rsid w:val="00D04562"/>
    <w:rsid w:val="00D04579"/>
    <w:rsid w:val="00D04582"/>
    <w:rsid w:val="00D04592"/>
    <w:rsid w:val="00D04593"/>
    <w:rsid w:val="00D04595"/>
    <w:rsid w:val="00D045CD"/>
    <w:rsid w:val="00D04662"/>
    <w:rsid w:val="00D046B5"/>
    <w:rsid w:val="00D046C3"/>
    <w:rsid w:val="00D04711"/>
    <w:rsid w:val="00D0471C"/>
    <w:rsid w:val="00D04727"/>
    <w:rsid w:val="00D0475A"/>
    <w:rsid w:val="00D04779"/>
    <w:rsid w:val="00D047CD"/>
    <w:rsid w:val="00D047F8"/>
    <w:rsid w:val="00D04826"/>
    <w:rsid w:val="00D0485D"/>
    <w:rsid w:val="00D04884"/>
    <w:rsid w:val="00D0488A"/>
    <w:rsid w:val="00D048A8"/>
    <w:rsid w:val="00D048BD"/>
    <w:rsid w:val="00D048C8"/>
    <w:rsid w:val="00D04929"/>
    <w:rsid w:val="00D0493A"/>
    <w:rsid w:val="00D0496E"/>
    <w:rsid w:val="00D04983"/>
    <w:rsid w:val="00D049C0"/>
    <w:rsid w:val="00D049FD"/>
    <w:rsid w:val="00D04A41"/>
    <w:rsid w:val="00D04A67"/>
    <w:rsid w:val="00D04A91"/>
    <w:rsid w:val="00D04AB4"/>
    <w:rsid w:val="00D04B2E"/>
    <w:rsid w:val="00D04B4D"/>
    <w:rsid w:val="00D04B7A"/>
    <w:rsid w:val="00D04B87"/>
    <w:rsid w:val="00D04B9A"/>
    <w:rsid w:val="00D04BD7"/>
    <w:rsid w:val="00D04BF0"/>
    <w:rsid w:val="00D04C1D"/>
    <w:rsid w:val="00D04C26"/>
    <w:rsid w:val="00D04C5B"/>
    <w:rsid w:val="00D04C78"/>
    <w:rsid w:val="00D04C7D"/>
    <w:rsid w:val="00D04C7E"/>
    <w:rsid w:val="00D04C87"/>
    <w:rsid w:val="00D04CEC"/>
    <w:rsid w:val="00D04D86"/>
    <w:rsid w:val="00D04DAE"/>
    <w:rsid w:val="00D04DBA"/>
    <w:rsid w:val="00D04E29"/>
    <w:rsid w:val="00D04E61"/>
    <w:rsid w:val="00D04E89"/>
    <w:rsid w:val="00D04EAD"/>
    <w:rsid w:val="00D04EC7"/>
    <w:rsid w:val="00D04EF2"/>
    <w:rsid w:val="00D04F10"/>
    <w:rsid w:val="00D05022"/>
    <w:rsid w:val="00D0504A"/>
    <w:rsid w:val="00D050A1"/>
    <w:rsid w:val="00D050BD"/>
    <w:rsid w:val="00D050D1"/>
    <w:rsid w:val="00D05191"/>
    <w:rsid w:val="00D05197"/>
    <w:rsid w:val="00D051B1"/>
    <w:rsid w:val="00D051F2"/>
    <w:rsid w:val="00D0522B"/>
    <w:rsid w:val="00D05240"/>
    <w:rsid w:val="00D052E4"/>
    <w:rsid w:val="00D052F6"/>
    <w:rsid w:val="00D052FC"/>
    <w:rsid w:val="00D05332"/>
    <w:rsid w:val="00D05389"/>
    <w:rsid w:val="00D05397"/>
    <w:rsid w:val="00D053A7"/>
    <w:rsid w:val="00D053CC"/>
    <w:rsid w:val="00D0545C"/>
    <w:rsid w:val="00D0545F"/>
    <w:rsid w:val="00D05462"/>
    <w:rsid w:val="00D0548C"/>
    <w:rsid w:val="00D0548E"/>
    <w:rsid w:val="00D05580"/>
    <w:rsid w:val="00D0559A"/>
    <w:rsid w:val="00D05608"/>
    <w:rsid w:val="00D05649"/>
    <w:rsid w:val="00D05657"/>
    <w:rsid w:val="00D05690"/>
    <w:rsid w:val="00D05695"/>
    <w:rsid w:val="00D056B7"/>
    <w:rsid w:val="00D056C7"/>
    <w:rsid w:val="00D056D6"/>
    <w:rsid w:val="00D056D8"/>
    <w:rsid w:val="00D05715"/>
    <w:rsid w:val="00D05735"/>
    <w:rsid w:val="00D0573C"/>
    <w:rsid w:val="00D0573E"/>
    <w:rsid w:val="00D05765"/>
    <w:rsid w:val="00D0579E"/>
    <w:rsid w:val="00D057AB"/>
    <w:rsid w:val="00D057BE"/>
    <w:rsid w:val="00D05845"/>
    <w:rsid w:val="00D05856"/>
    <w:rsid w:val="00D05919"/>
    <w:rsid w:val="00D05922"/>
    <w:rsid w:val="00D05934"/>
    <w:rsid w:val="00D05968"/>
    <w:rsid w:val="00D0596E"/>
    <w:rsid w:val="00D05993"/>
    <w:rsid w:val="00D059D6"/>
    <w:rsid w:val="00D059D9"/>
    <w:rsid w:val="00D059F3"/>
    <w:rsid w:val="00D05A38"/>
    <w:rsid w:val="00D05A92"/>
    <w:rsid w:val="00D05A9C"/>
    <w:rsid w:val="00D05B5F"/>
    <w:rsid w:val="00D05BA6"/>
    <w:rsid w:val="00D05BCB"/>
    <w:rsid w:val="00D05BE0"/>
    <w:rsid w:val="00D05C20"/>
    <w:rsid w:val="00D05C25"/>
    <w:rsid w:val="00D05C29"/>
    <w:rsid w:val="00D05C85"/>
    <w:rsid w:val="00D05C8A"/>
    <w:rsid w:val="00D05CAB"/>
    <w:rsid w:val="00D05D05"/>
    <w:rsid w:val="00D05DD0"/>
    <w:rsid w:val="00D05E09"/>
    <w:rsid w:val="00D05E1E"/>
    <w:rsid w:val="00D05E3D"/>
    <w:rsid w:val="00D05E7D"/>
    <w:rsid w:val="00D05E84"/>
    <w:rsid w:val="00D05E86"/>
    <w:rsid w:val="00D05EB5"/>
    <w:rsid w:val="00D05F13"/>
    <w:rsid w:val="00D05F52"/>
    <w:rsid w:val="00D05F60"/>
    <w:rsid w:val="00D05F82"/>
    <w:rsid w:val="00D05FCA"/>
    <w:rsid w:val="00D05FDA"/>
    <w:rsid w:val="00D05FDB"/>
    <w:rsid w:val="00D0600E"/>
    <w:rsid w:val="00D0600F"/>
    <w:rsid w:val="00D06021"/>
    <w:rsid w:val="00D06025"/>
    <w:rsid w:val="00D060A8"/>
    <w:rsid w:val="00D06135"/>
    <w:rsid w:val="00D0614B"/>
    <w:rsid w:val="00D0614D"/>
    <w:rsid w:val="00D0615F"/>
    <w:rsid w:val="00D06186"/>
    <w:rsid w:val="00D061A5"/>
    <w:rsid w:val="00D061A9"/>
    <w:rsid w:val="00D061DE"/>
    <w:rsid w:val="00D0626F"/>
    <w:rsid w:val="00D06324"/>
    <w:rsid w:val="00D06352"/>
    <w:rsid w:val="00D06366"/>
    <w:rsid w:val="00D06384"/>
    <w:rsid w:val="00D06483"/>
    <w:rsid w:val="00D064B8"/>
    <w:rsid w:val="00D06549"/>
    <w:rsid w:val="00D06584"/>
    <w:rsid w:val="00D06591"/>
    <w:rsid w:val="00D0659D"/>
    <w:rsid w:val="00D065AE"/>
    <w:rsid w:val="00D065B3"/>
    <w:rsid w:val="00D065D0"/>
    <w:rsid w:val="00D065D8"/>
    <w:rsid w:val="00D065E8"/>
    <w:rsid w:val="00D065EA"/>
    <w:rsid w:val="00D06616"/>
    <w:rsid w:val="00D06639"/>
    <w:rsid w:val="00D0668B"/>
    <w:rsid w:val="00D066E1"/>
    <w:rsid w:val="00D066E8"/>
    <w:rsid w:val="00D0672B"/>
    <w:rsid w:val="00D067A6"/>
    <w:rsid w:val="00D067C8"/>
    <w:rsid w:val="00D0680D"/>
    <w:rsid w:val="00D06814"/>
    <w:rsid w:val="00D06837"/>
    <w:rsid w:val="00D06849"/>
    <w:rsid w:val="00D0689E"/>
    <w:rsid w:val="00D068ED"/>
    <w:rsid w:val="00D0690A"/>
    <w:rsid w:val="00D06977"/>
    <w:rsid w:val="00D06988"/>
    <w:rsid w:val="00D06A1B"/>
    <w:rsid w:val="00D06A75"/>
    <w:rsid w:val="00D06AD9"/>
    <w:rsid w:val="00D06B36"/>
    <w:rsid w:val="00D06B5B"/>
    <w:rsid w:val="00D06B71"/>
    <w:rsid w:val="00D06BC1"/>
    <w:rsid w:val="00D06BE7"/>
    <w:rsid w:val="00D06BF6"/>
    <w:rsid w:val="00D06C18"/>
    <w:rsid w:val="00D06C2F"/>
    <w:rsid w:val="00D06C50"/>
    <w:rsid w:val="00D06D07"/>
    <w:rsid w:val="00D06D08"/>
    <w:rsid w:val="00D06D13"/>
    <w:rsid w:val="00D06D4C"/>
    <w:rsid w:val="00D06D4E"/>
    <w:rsid w:val="00D06D81"/>
    <w:rsid w:val="00D06DAF"/>
    <w:rsid w:val="00D06DF4"/>
    <w:rsid w:val="00D06E2D"/>
    <w:rsid w:val="00D06E4F"/>
    <w:rsid w:val="00D06E58"/>
    <w:rsid w:val="00D06E7D"/>
    <w:rsid w:val="00D06EA7"/>
    <w:rsid w:val="00D06EBA"/>
    <w:rsid w:val="00D06EE7"/>
    <w:rsid w:val="00D06EFC"/>
    <w:rsid w:val="00D06F10"/>
    <w:rsid w:val="00D06FC2"/>
    <w:rsid w:val="00D06FD9"/>
    <w:rsid w:val="00D07037"/>
    <w:rsid w:val="00D07061"/>
    <w:rsid w:val="00D070B7"/>
    <w:rsid w:val="00D070EA"/>
    <w:rsid w:val="00D070F0"/>
    <w:rsid w:val="00D07105"/>
    <w:rsid w:val="00D07176"/>
    <w:rsid w:val="00D071BC"/>
    <w:rsid w:val="00D071CB"/>
    <w:rsid w:val="00D071F1"/>
    <w:rsid w:val="00D07253"/>
    <w:rsid w:val="00D0727B"/>
    <w:rsid w:val="00D072C4"/>
    <w:rsid w:val="00D072E2"/>
    <w:rsid w:val="00D073C7"/>
    <w:rsid w:val="00D0743A"/>
    <w:rsid w:val="00D07446"/>
    <w:rsid w:val="00D07471"/>
    <w:rsid w:val="00D07490"/>
    <w:rsid w:val="00D074D8"/>
    <w:rsid w:val="00D075D3"/>
    <w:rsid w:val="00D0768F"/>
    <w:rsid w:val="00D07697"/>
    <w:rsid w:val="00D0769E"/>
    <w:rsid w:val="00D076AE"/>
    <w:rsid w:val="00D0771D"/>
    <w:rsid w:val="00D0772D"/>
    <w:rsid w:val="00D07771"/>
    <w:rsid w:val="00D07800"/>
    <w:rsid w:val="00D07843"/>
    <w:rsid w:val="00D07865"/>
    <w:rsid w:val="00D0786E"/>
    <w:rsid w:val="00D0788F"/>
    <w:rsid w:val="00D078C0"/>
    <w:rsid w:val="00D07909"/>
    <w:rsid w:val="00D0794F"/>
    <w:rsid w:val="00D079A0"/>
    <w:rsid w:val="00D07A26"/>
    <w:rsid w:val="00D07A36"/>
    <w:rsid w:val="00D07ACC"/>
    <w:rsid w:val="00D07ADA"/>
    <w:rsid w:val="00D07B1F"/>
    <w:rsid w:val="00D07B9C"/>
    <w:rsid w:val="00D07BDA"/>
    <w:rsid w:val="00D07C02"/>
    <w:rsid w:val="00D07C26"/>
    <w:rsid w:val="00D07C78"/>
    <w:rsid w:val="00D07CA7"/>
    <w:rsid w:val="00D07CDF"/>
    <w:rsid w:val="00D07D6B"/>
    <w:rsid w:val="00D07DFE"/>
    <w:rsid w:val="00D07E76"/>
    <w:rsid w:val="00D07E93"/>
    <w:rsid w:val="00D07EBF"/>
    <w:rsid w:val="00D07EDB"/>
    <w:rsid w:val="00D07F43"/>
    <w:rsid w:val="00D07F90"/>
    <w:rsid w:val="00D07FA5"/>
    <w:rsid w:val="00D07FCF"/>
    <w:rsid w:val="00D07FD3"/>
    <w:rsid w:val="00D07FDF"/>
    <w:rsid w:val="00D07FE2"/>
    <w:rsid w:val="00D1003F"/>
    <w:rsid w:val="00D10042"/>
    <w:rsid w:val="00D1007E"/>
    <w:rsid w:val="00D10082"/>
    <w:rsid w:val="00D10184"/>
    <w:rsid w:val="00D101A3"/>
    <w:rsid w:val="00D101B1"/>
    <w:rsid w:val="00D101DF"/>
    <w:rsid w:val="00D10228"/>
    <w:rsid w:val="00D10242"/>
    <w:rsid w:val="00D102D3"/>
    <w:rsid w:val="00D102EE"/>
    <w:rsid w:val="00D10318"/>
    <w:rsid w:val="00D1037D"/>
    <w:rsid w:val="00D103B4"/>
    <w:rsid w:val="00D10436"/>
    <w:rsid w:val="00D10491"/>
    <w:rsid w:val="00D104C9"/>
    <w:rsid w:val="00D104CF"/>
    <w:rsid w:val="00D104E5"/>
    <w:rsid w:val="00D104EF"/>
    <w:rsid w:val="00D104F6"/>
    <w:rsid w:val="00D104F7"/>
    <w:rsid w:val="00D1050D"/>
    <w:rsid w:val="00D10515"/>
    <w:rsid w:val="00D10582"/>
    <w:rsid w:val="00D10590"/>
    <w:rsid w:val="00D105A9"/>
    <w:rsid w:val="00D105C8"/>
    <w:rsid w:val="00D10630"/>
    <w:rsid w:val="00D1063F"/>
    <w:rsid w:val="00D10658"/>
    <w:rsid w:val="00D106B6"/>
    <w:rsid w:val="00D106BA"/>
    <w:rsid w:val="00D106E7"/>
    <w:rsid w:val="00D10709"/>
    <w:rsid w:val="00D10733"/>
    <w:rsid w:val="00D10743"/>
    <w:rsid w:val="00D10780"/>
    <w:rsid w:val="00D1078A"/>
    <w:rsid w:val="00D107B5"/>
    <w:rsid w:val="00D107FA"/>
    <w:rsid w:val="00D10816"/>
    <w:rsid w:val="00D10822"/>
    <w:rsid w:val="00D1082E"/>
    <w:rsid w:val="00D10853"/>
    <w:rsid w:val="00D108A6"/>
    <w:rsid w:val="00D10923"/>
    <w:rsid w:val="00D10936"/>
    <w:rsid w:val="00D109C9"/>
    <w:rsid w:val="00D109DE"/>
    <w:rsid w:val="00D10A0B"/>
    <w:rsid w:val="00D10A47"/>
    <w:rsid w:val="00D10A5A"/>
    <w:rsid w:val="00D10A6E"/>
    <w:rsid w:val="00D10A7F"/>
    <w:rsid w:val="00D10AD4"/>
    <w:rsid w:val="00D10B2D"/>
    <w:rsid w:val="00D10B53"/>
    <w:rsid w:val="00D10B72"/>
    <w:rsid w:val="00D10B7D"/>
    <w:rsid w:val="00D10BD1"/>
    <w:rsid w:val="00D10BDA"/>
    <w:rsid w:val="00D10BDC"/>
    <w:rsid w:val="00D10C71"/>
    <w:rsid w:val="00D10C72"/>
    <w:rsid w:val="00D10C76"/>
    <w:rsid w:val="00D10C7D"/>
    <w:rsid w:val="00D10CAE"/>
    <w:rsid w:val="00D10CDE"/>
    <w:rsid w:val="00D10CF8"/>
    <w:rsid w:val="00D10D3D"/>
    <w:rsid w:val="00D10D49"/>
    <w:rsid w:val="00D10D4E"/>
    <w:rsid w:val="00D10D50"/>
    <w:rsid w:val="00D10DB8"/>
    <w:rsid w:val="00D10E14"/>
    <w:rsid w:val="00D10E23"/>
    <w:rsid w:val="00D10E4E"/>
    <w:rsid w:val="00D10E5C"/>
    <w:rsid w:val="00D10EAB"/>
    <w:rsid w:val="00D10ECC"/>
    <w:rsid w:val="00D10EF4"/>
    <w:rsid w:val="00D10F1C"/>
    <w:rsid w:val="00D10F38"/>
    <w:rsid w:val="00D10F5C"/>
    <w:rsid w:val="00D10F87"/>
    <w:rsid w:val="00D10FB4"/>
    <w:rsid w:val="00D11040"/>
    <w:rsid w:val="00D11052"/>
    <w:rsid w:val="00D1105A"/>
    <w:rsid w:val="00D1116D"/>
    <w:rsid w:val="00D11186"/>
    <w:rsid w:val="00D11239"/>
    <w:rsid w:val="00D1123C"/>
    <w:rsid w:val="00D1133B"/>
    <w:rsid w:val="00D11394"/>
    <w:rsid w:val="00D113A6"/>
    <w:rsid w:val="00D113D4"/>
    <w:rsid w:val="00D1148E"/>
    <w:rsid w:val="00D114AB"/>
    <w:rsid w:val="00D11500"/>
    <w:rsid w:val="00D1150D"/>
    <w:rsid w:val="00D11527"/>
    <w:rsid w:val="00D11553"/>
    <w:rsid w:val="00D115C7"/>
    <w:rsid w:val="00D115C8"/>
    <w:rsid w:val="00D1161C"/>
    <w:rsid w:val="00D116CB"/>
    <w:rsid w:val="00D11733"/>
    <w:rsid w:val="00D1178B"/>
    <w:rsid w:val="00D117A2"/>
    <w:rsid w:val="00D117AE"/>
    <w:rsid w:val="00D117BF"/>
    <w:rsid w:val="00D117E8"/>
    <w:rsid w:val="00D117F0"/>
    <w:rsid w:val="00D11815"/>
    <w:rsid w:val="00D1185E"/>
    <w:rsid w:val="00D11885"/>
    <w:rsid w:val="00D118B4"/>
    <w:rsid w:val="00D11936"/>
    <w:rsid w:val="00D11974"/>
    <w:rsid w:val="00D11988"/>
    <w:rsid w:val="00D11A03"/>
    <w:rsid w:val="00D11A35"/>
    <w:rsid w:val="00D11A3A"/>
    <w:rsid w:val="00D11A5F"/>
    <w:rsid w:val="00D11A86"/>
    <w:rsid w:val="00D11A87"/>
    <w:rsid w:val="00D11B54"/>
    <w:rsid w:val="00D11B78"/>
    <w:rsid w:val="00D11B99"/>
    <w:rsid w:val="00D11BB5"/>
    <w:rsid w:val="00D11BBC"/>
    <w:rsid w:val="00D11C00"/>
    <w:rsid w:val="00D11C9D"/>
    <w:rsid w:val="00D11D2A"/>
    <w:rsid w:val="00D11D2F"/>
    <w:rsid w:val="00D11D4A"/>
    <w:rsid w:val="00D11D52"/>
    <w:rsid w:val="00D11D88"/>
    <w:rsid w:val="00D11D96"/>
    <w:rsid w:val="00D11DA5"/>
    <w:rsid w:val="00D11E0D"/>
    <w:rsid w:val="00D11E2D"/>
    <w:rsid w:val="00D11EA7"/>
    <w:rsid w:val="00D11EE5"/>
    <w:rsid w:val="00D11F16"/>
    <w:rsid w:val="00D11F18"/>
    <w:rsid w:val="00D11F2C"/>
    <w:rsid w:val="00D11F7C"/>
    <w:rsid w:val="00D11FA6"/>
    <w:rsid w:val="00D11FB8"/>
    <w:rsid w:val="00D11FE2"/>
    <w:rsid w:val="00D12029"/>
    <w:rsid w:val="00D12075"/>
    <w:rsid w:val="00D12080"/>
    <w:rsid w:val="00D120B7"/>
    <w:rsid w:val="00D120BE"/>
    <w:rsid w:val="00D120D1"/>
    <w:rsid w:val="00D120F5"/>
    <w:rsid w:val="00D12132"/>
    <w:rsid w:val="00D12140"/>
    <w:rsid w:val="00D12233"/>
    <w:rsid w:val="00D1227E"/>
    <w:rsid w:val="00D1229F"/>
    <w:rsid w:val="00D1230E"/>
    <w:rsid w:val="00D1235F"/>
    <w:rsid w:val="00D12376"/>
    <w:rsid w:val="00D12395"/>
    <w:rsid w:val="00D123C7"/>
    <w:rsid w:val="00D123D1"/>
    <w:rsid w:val="00D123DC"/>
    <w:rsid w:val="00D123E6"/>
    <w:rsid w:val="00D123E8"/>
    <w:rsid w:val="00D12407"/>
    <w:rsid w:val="00D1240F"/>
    <w:rsid w:val="00D12422"/>
    <w:rsid w:val="00D12477"/>
    <w:rsid w:val="00D12485"/>
    <w:rsid w:val="00D124C7"/>
    <w:rsid w:val="00D1254C"/>
    <w:rsid w:val="00D1258C"/>
    <w:rsid w:val="00D125FB"/>
    <w:rsid w:val="00D126AE"/>
    <w:rsid w:val="00D126B2"/>
    <w:rsid w:val="00D126DE"/>
    <w:rsid w:val="00D126E6"/>
    <w:rsid w:val="00D126EA"/>
    <w:rsid w:val="00D1271B"/>
    <w:rsid w:val="00D12729"/>
    <w:rsid w:val="00D1272A"/>
    <w:rsid w:val="00D12743"/>
    <w:rsid w:val="00D127B2"/>
    <w:rsid w:val="00D127BC"/>
    <w:rsid w:val="00D127E3"/>
    <w:rsid w:val="00D128A7"/>
    <w:rsid w:val="00D128BB"/>
    <w:rsid w:val="00D128CA"/>
    <w:rsid w:val="00D128CE"/>
    <w:rsid w:val="00D1296C"/>
    <w:rsid w:val="00D12978"/>
    <w:rsid w:val="00D1297C"/>
    <w:rsid w:val="00D12990"/>
    <w:rsid w:val="00D1299F"/>
    <w:rsid w:val="00D129E1"/>
    <w:rsid w:val="00D12A5E"/>
    <w:rsid w:val="00D12AFB"/>
    <w:rsid w:val="00D12B0F"/>
    <w:rsid w:val="00D12B5A"/>
    <w:rsid w:val="00D12B8B"/>
    <w:rsid w:val="00D12BAF"/>
    <w:rsid w:val="00D12BCD"/>
    <w:rsid w:val="00D12BE2"/>
    <w:rsid w:val="00D12C03"/>
    <w:rsid w:val="00D12C6D"/>
    <w:rsid w:val="00D12CBE"/>
    <w:rsid w:val="00D12CD0"/>
    <w:rsid w:val="00D12CD1"/>
    <w:rsid w:val="00D12D08"/>
    <w:rsid w:val="00D12D16"/>
    <w:rsid w:val="00D12D49"/>
    <w:rsid w:val="00D12D93"/>
    <w:rsid w:val="00D12D9F"/>
    <w:rsid w:val="00D12DB4"/>
    <w:rsid w:val="00D12DBA"/>
    <w:rsid w:val="00D12DCF"/>
    <w:rsid w:val="00D12E3C"/>
    <w:rsid w:val="00D12E5C"/>
    <w:rsid w:val="00D12E7C"/>
    <w:rsid w:val="00D12F2C"/>
    <w:rsid w:val="00D12F9C"/>
    <w:rsid w:val="00D13000"/>
    <w:rsid w:val="00D1305B"/>
    <w:rsid w:val="00D1306D"/>
    <w:rsid w:val="00D13074"/>
    <w:rsid w:val="00D130EA"/>
    <w:rsid w:val="00D13218"/>
    <w:rsid w:val="00D13222"/>
    <w:rsid w:val="00D13236"/>
    <w:rsid w:val="00D1325B"/>
    <w:rsid w:val="00D13265"/>
    <w:rsid w:val="00D132EA"/>
    <w:rsid w:val="00D13321"/>
    <w:rsid w:val="00D1334E"/>
    <w:rsid w:val="00D13367"/>
    <w:rsid w:val="00D133A2"/>
    <w:rsid w:val="00D13442"/>
    <w:rsid w:val="00D1344C"/>
    <w:rsid w:val="00D1347A"/>
    <w:rsid w:val="00D1347B"/>
    <w:rsid w:val="00D134B6"/>
    <w:rsid w:val="00D13524"/>
    <w:rsid w:val="00D13548"/>
    <w:rsid w:val="00D13584"/>
    <w:rsid w:val="00D135E5"/>
    <w:rsid w:val="00D135FA"/>
    <w:rsid w:val="00D13629"/>
    <w:rsid w:val="00D1363A"/>
    <w:rsid w:val="00D13646"/>
    <w:rsid w:val="00D136A9"/>
    <w:rsid w:val="00D136AB"/>
    <w:rsid w:val="00D136BD"/>
    <w:rsid w:val="00D136CA"/>
    <w:rsid w:val="00D136DA"/>
    <w:rsid w:val="00D136E8"/>
    <w:rsid w:val="00D13706"/>
    <w:rsid w:val="00D13720"/>
    <w:rsid w:val="00D1373C"/>
    <w:rsid w:val="00D1374B"/>
    <w:rsid w:val="00D1375D"/>
    <w:rsid w:val="00D1379C"/>
    <w:rsid w:val="00D1381E"/>
    <w:rsid w:val="00D1383A"/>
    <w:rsid w:val="00D1389B"/>
    <w:rsid w:val="00D138B0"/>
    <w:rsid w:val="00D1391B"/>
    <w:rsid w:val="00D13945"/>
    <w:rsid w:val="00D1398F"/>
    <w:rsid w:val="00D13997"/>
    <w:rsid w:val="00D139CE"/>
    <w:rsid w:val="00D139E3"/>
    <w:rsid w:val="00D13A1B"/>
    <w:rsid w:val="00D13A25"/>
    <w:rsid w:val="00D13A2A"/>
    <w:rsid w:val="00D13A49"/>
    <w:rsid w:val="00D13A90"/>
    <w:rsid w:val="00D13AAA"/>
    <w:rsid w:val="00D13B64"/>
    <w:rsid w:val="00D13BEF"/>
    <w:rsid w:val="00D13C09"/>
    <w:rsid w:val="00D13C14"/>
    <w:rsid w:val="00D13C4B"/>
    <w:rsid w:val="00D13C66"/>
    <w:rsid w:val="00D13C7C"/>
    <w:rsid w:val="00D13CCF"/>
    <w:rsid w:val="00D13CDC"/>
    <w:rsid w:val="00D13CED"/>
    <w:rsid w:val="00D13D79"/>
    <w:rsid w:val="00D13E13"/>
    <w:rsid w:val="00D13E44"/>
    <w:rsid w:val="00D13E4E"/>
    <w:rsid w:val="00D13ECD"/>
    <w:rsid w:val="00D13EE4"/>
    <w:rsid w:val="00D13F59"/>
    <w:rsid w:val="00D13FC0"/>
    <w:rsid w:val="00D14020"/>
    <w:rsid w:val="00D1409A"/>
    <w:rsid w:val="00D140BD"/>
    <w:rsid w:val="00D140CE"/>
    <w:rsid w:val="00D140F4"/>
    <w:rsid w:val="00D14112"/>
    <w:rsid w:val="00D14115"/>
    <w:rsid w:val="00D14145"/>
    <w:rsid w:val="00D1419E"/>
    <w:rsid w:val="00D141AB"/>
    <w:rsid w:val="00D141C1"/>
    <w:rsid w:val="00D141E5"/>
    <w:rsid w:val="00D1421D"/>
    <w:rsid w:val="00D14247"/>
    <w:rsid w:val="00D14250"/>
    <w:rsid w:val="00D14279"/>
    <w:rsid w:val="00D142F8"/>
    <w:rsid w:val="00D142FE"/>
    <w:rsid w:val="00D14329"/>
    <w:rsid w:val="00D1436E"/>
    <w:rsid w:val="00D143E7"/>
    <w:rsid w:val="00D143F8"/>
    <w:rsid w:val="00D144B1"/>
    <w:rsid w:val="00D144CD"/>
    <w:rsid w:val="00D1450E"/>
    <w:rsid w:val="00D14527"/>
    <w:rsid w:val="00D14539"/>
    <w:rsid w:val="00D145CA"/>
    <w:rsid w:val="00D145EA"/>
    <w:rsid w:val="00D1460E"/>
    <w:rsid w:val="00D1462B"/>
    <w:rsid w:val="00D14639"/>
    <w:rsid w:val="00D14681"/>
    <w:rsid w:val="00D14699"/>
    <w:rsid w:val="00D146B3"/>
    <w:rsid w:val="00D146C4"/>
    <w:rsid w:val="00D14774"/>
    <w:rsid w:val="00D14776"/>
    <w:rsid w:val="00D14782"/>
    <w:rsid w:val="00D14798"/>
    <w:rsid w:val="00D14823"/>
    <w:rsid w:val="00D14930"/>
    <w:rsid w:val="00D1493B"/>
    <w:rsid w:val="00D14962"/>
    <w:rsid w:val="00D149D1"/>
    <w:rsid w:val="00D149E7"/>
    <w:rsid w:val="00D149F1"/>
    <w:rsid w:val="00D149F8"/>
    <w:rsid w:val="00D14A77"/>
    <w:rsid w:val="00D14AE0"/>
    <w:rsid w:val="00D14AFF"/>
    <w:rsid w:val="00D14B06"/>
    <w:rsid w:val="00D14B5A"/>
    <w:rsid w:val="00D14B8F"/>
    <w:rsid w:val="00D14BB9"/>
    <w:rsid w:val="00D14C3E"/>
    <w:rsid w:val="00D14C74"/>
    <w:rsid w:val="00D14CFA"/>
    <w:rsid w:val="00D14D04"/>
    <w:rsid w:val="00D14D08"/>
    <w:rsid w:val="00D14D45"/>
    <w:rsid w:val="00D14D85"/>
    <w:rsid w:val="00D14DA8"/>
    <w:rsid w:val="00D14DAF"/>
    <w:rsid w:val="00D14E47"/>
    <w:rsid w:val="00D14E49"/>
    <w:rsid w:val="00D14E92"/>
    <w:rsid w:val="00D14EAD"/>
    <w:rsid w:val="00D14EB4"/>
    <w:rsid w:val="00D14EBC"/>
    <w:rsid w:val="00D14F37"/>
    <w:rsid w:val="00D14F6F"/>
    <w:rsid w:val="00D14F80"/>
    <w:rsid w:val="00D15048"/>
    <w:rsid w:val="00D1506C"/>
    <w:rsid w:val="00D15147"/>
    <w:rsid w:val="00D1515D"/>
    <w:rsid w:val="00D151CE"/>
    <w:rsid w:val="00D151F1"/>
    <w:rsid w:val="00D152B8"/>
    <w:rsid w:val="00D152DC"/>
    <w:rsid w:val="00D152F0"/>
    <w:rsid w:val="00D15313"/>
    <w:rsid w:val="00D1531C"/>
    <w:rsid w:val="00D153C0"/>
    <w:rsid w:val="00D153EB"/>
    <w:rsid w:val="00D15426"/>
    <w:rsid w:val="00D1543C"/>
    <w:rsid w:val="00D15441"/>
    <w:rsid w:val="00D15448"/>
    <w:rsid w:val="00D15454"/>
    <w:rsid w:val="00D154DD"/>
    <w:rsid w:val="00D15527"/>
    <w:rsid w:val="00D15586"/>
    <w:rsid w:val="00D155CF"/>
    <w:rsid w:val="00D155D7"/>
    <w:rsid w:val="00D155E8"/>
    <w:rsid w:val="00D155ED"/>
    <w:rsid w:val="00D1563F"/>
    <w:rsid w:val="00D1569B"/>
    <w:rsid w:val="00D1569D"/>
    <w:rsid w:val="00D156B7"/>
    <w:rsid w:val="00D156BE"/>
    <w:rsid w:val="00D1570B"/>
    <w:rsid w:val="00D1570C"/>
    <w:rsid w:val="00D15712"/>
    <w:rsid w:val="00D1572E"/>
    <w:rsid w:val="00D15795"/>
    <w:rsid w:val="00D157B0"/>
    <w:rsid w:val="00D157CC"/>
    <w:rsid w:val="00D1582C"/>
    <w:rsid w:val="00D15835"/>
    <w:rsid w:val="00D15852"/>
    <w:rsid w:val="00D15883"/>
    <w:rsid w:val="00D15886"/>
    <w:rsid w:val="00D15887"/>
    <w:rsid w:val="00D15891"/>
    <w:rsid w:val="00D1589A"/>
    <w:rsid w:val="00D158B1"/>
    <w:rsid w:val="00D158DC"/>
    <w:rsid w:val="00D1591B"/>
    <w:rsid w:val="00D1598A"/>
    <w:rsid w:val="00D1599A"/>
    <w:rsid w:val="00D15A01"/>
    <w:rsid w:val="00D15A33"/>
    <w:rsid w:val="00D15A37"/>
    <w:rsid w:val="00D15A3A"/>
    <w:rsid w:val="00D15A3D"/>
    <w:rsid w:val="00D15A57"/>
    <w:rsid w:val="00D15A6B"/>
    <w:rsid w:val="00D15A6F"/>
    <w:rsid w:val="00D15A72"/>
    <w:rsid w:val="00D15A93"/>
    <w:rsid w:val="00D15AE5"/>
    <w:rsid w:val="00D15B7A"/>
    <w:rsid w:val="00D15BB7"/>
    <w:rsid w:val="00D15BDF"/>
    <w:rsid w:val="00D15C3F"/>
    <w:rsid w:val="00D15C96"/>
    <w:rsid w:val="00D15CC7"/>
    <w:rsid w:val="00D15D1A"/>
    <w:rsid w:val="00D15D70"/>
    <w:rsid w:val="00D15DC2"/>
    <w:rsid w:val="00D15DD2"/>
    <w:rsid w:val="00D15F53"/>
    <w:rsid w:val="00D15F61"/>
    <w:rsid w:val="00D15F73"/>
    <w:rsid w:val="00D15FE1"/>
    <w:rsid w:val="00D16055"/>
    <w:rsid w:val="00D16105"/>
    <w:rsid w:val="00D16117"/>
    <w:rsid w:val="00D16132"/>
    <w:rsid w:val="00D16163"/>
    <w:rsid w:val="00D1617D"/>
    <w:rsid w:val="00D161AA"/>
    <w:rsid w:val="00D161C5"/>
    <w:rsid w:val="00D1624D"/>
    <w:rsid w:val="00D162D2"/>
    <w:rsid w:val="00D162E1"/>
    <w:rsid w:val="00D162E3"/>
    <w:rsid w:val="00D162EC"/>
    <w:rsid w:val="00D1630E"/>
    <w:rsid w:val="00D16330"/>
    <w:rsid w:val="00D16339"/>
    <w:rsid w:val="00D16344"/>
    <w:rsid w:val="00D16346"/>
    <w:rsid w:val="00D1634D"/>
    <w:rsid w:val="00D1637B"/>
    <w:rsid w:val="00D16487"/>
    <w:rsid w:val="00D164C8"/>
    <w:rsid w:val="00D164DB"/>
    <w:rsid w:val="00D16530"/>
    <w:rsid w:val="00D16533"/>
    <w:rsid w:val="00D165E3"/>
    <w:rsid w:val="00D16621"/>
    <w:rsid w:val="00D1662D"/>
    <w:rsid w:val="00D1666B"/>
    <w:rsid w:val="00D166B9"/>
    <w:rsid w:val="00D166C2"/>
    <w:rsid w:val="00D166F0"/>
    <w:rsid w:val="00D16719"/>
    <w:rsid w:val="00D1672B"/>
    <w:rsid w:val="00D1676F"/>
    <w:rsid w:val="00D16819"/>
    <w:rsid w:val="00D16820"/>
    <w:rsid w:val="00D16860"/>
    <w:rsid w:val="00D1686C"/>
    <w:rsid w:val="00D168C5"/>
    <w:rsid w:val="00D168DD"/>
    <w:rsid w:val="00D168F1"/>
    <w:rsid w:val="00D16944"/>
    <w:rsid w:val="00D1694D"/>
    <w:rsid w:val="00D1695B"/>
    <w:rsid w:val="00D169AD"/>
    <w:rsid w:val="00D169BB"/>
    <w:rsid w:val="00D169E7"/>
    <w:rsid w:val="00D16A28"/>
    <w:rsid w:val="00D16A48"/>
    <w:rsid w:val="00D16A8A"/>
    <w:rsid w:val="00D16A8D"/>
    <w:rsid w:val="00D16AA3"/>
    <w:rsid w:val="00D16AF3"/>
    <w:rsid w:val="00D16B7D"/>
    <w:rsid w:val="00D16B80"/>
    <w:rsid w:val="00D16BAC"/>
    <w:rsid w:val="00D16C0F"/>
    <w:rsid w:val="00D16C8F"/>
    <w:rsid w:val="00D16CF3"/>
    <w:rsid w:val="00D16D0B"/>
    <w:rsid w:val="00D16D2F"/>
    <w:rsid w:val="00D16D60"/>
    <w:rsid w:val="00D16DE4"/>
    <w:rsid w:val="00D16DF2"/>
    <w:rsid w:val="00D16E40"/>
    <w:rsid w:val="00D16E5C"/>
    <w:rsid w:val="00D16E7D"/>
    <w:rsid w:val="00D16F26"/>
    <w:rsid w:val="00D16F50"/>
    <w:rsid w:val="00D16F71"/>
    <w:rsid w:val="00D16F9B"/>
    <w:rsid w:val="00D16FF1"/>
    <w:rsid w:val="00D170B1"/>
    <w:rsid w:val="00D170C7"/>
    <w:rsid w:val="00D170D9"/>
    <w:rsid w:val="00D170EE"/>
    <w:rsid w:val="00D17165"/>
    <w:rsid w:val="00D17182"/>
    <w:rsid w:val="00D17194"/>
    <w:rsid w:val="00D171B4"/>
    <w:rsid w:val="00D171CF"/>
    <w:rsid w:val="00D17212"/>
    <w:rsid w:val="00D17247"/>
    <w:rsid w:val="00D17268"/>
    <w:rsid w:val="00D17299"/>
    <w:rsid w:val="00D172B9"/>
    <w:rsid w:val="00D172E2"/>
    <w:rsid w:val="00D17326"/>
    <w:rsid w:val="00D1735A"/>
    <w:rsid w:val="00D1737B"/>
    <w:rsid w:val="00D173CD"/>
    <w:rsid w:val="00D173ED"/>
    <w:rsid w:val="00D173F2"/>
    <w:rsid w:val="00D1742C"/>
    <w:rsid w:val="00D17448"/>
    <w:rsid w:val="00D17486"/>
    <w:rsid w:val="00D17496"/>
    <w:rsid w:val="00D1749A"/>
    <w:rsid w:val="00D174AF"/>
    <w:rsid w:val="00D174B8"/>
    <w:rsid w:val="00D17557"/>
    <w:rsid w:val="00D1755C"/>
    <w:rsid w:val="00D17590"/>
    <w:rsid w:val="00D175CE"/>
    <w:rsid w:val="00D175F7"/>
    <w:rsid w:val="00D17630"/>
    <w:rsid w:val="00D1763A"/>
    <w:rsid w:val="00D17722"/>
    <w:rsid w:val="00D17755"/>
    <w:rsid w:val="00D1775C"/>
    <w:rsid w:val="00D1775E"/>
    <w:rsid w:val="00D1778A"/>
    <w:rsid w:val="00D1781A"/>
    <w:rsid w:val="00D17854"/>
    <w:rsid w:val="00D17855"/>
    <w:rsid w:val="00D17964"/>
    <w:rsid w:val="00D17971"/>
    <w:rsid w:val="00D179AD"/>
    <w:rsid w:val="00D179C2"/>
    <w:rsid w:val="00D179CC"/>
    <w:rsid w:val="00D179EE"/>
    <w:rsid w:val="00D179F5"/>
    <w:rsid w:val="00D17A0E"/>
    <w:rsid w:val="00D17A5D"/>
    <w:rsid w:val="00D17B04"/>
    <w:rsid w:val="00D17B43"/>
    <w:rsid w:val="00D17BCB"/>
    <w:rsid w:val="00D17C0E"/>
    <w:rsid w:val="00D17C65"/>
    <w:rsid w:val="00D17CB5"/>
    <w:rsid w:val="00D17CD5"/>
    <w:rsid w:val="00D17DB5"/>
    <w:rsid w:val="00D17DCD"/>
    <w:rsid w:val="00D17DD2"/>
    <w:rsid w:val="00D17E1E"/>
    <w:rsid w:val="00D17E93"/>
    <w:rsid w:val="00D17E9A"/>
    <w:rsid w:val="00D17ECA"/>
    <w:rsid w:val="00D17EFE"/>
    <w:rsid w:val="00D17F44"/>
    <w:rsid w:val="00D17F63"/>
    <w:rsid w:val="00D17F6E"/>
    <w:rsid w:val="00D17FDF"/>
    <w:rsid w:val="00D17FE7"/>
    <w:rsid w:val="00D17FEA"/>
    <w:rsid w:val="00D20047"/>
    <w:rsid w:val="00D20051"/>
    <w:rsid w:val="00D20070"/>
    <w:rsid w:val="00D2007B"/>
    <w:rsid w:val="00D200C8"/>
    <w:rsid w:val="00D200E2"/>
    <w:rsid w:val="00D2014A"/>
    <w:rsid w:val="00D20174"/>
    <w:rsid w:val="00D20188"/>
    <w:rsid w:val="00D2018C"/>
    <w:rsid w:val="00D20234"/>
    <w:rsid w:val="00D202C6"/>
    <w:rsid w:val="00D202F4"/>
    <w:rsid w:val="00D202FA"/>
    <w:rsid w:val="00D2034F"/>
    <w:rsid w:val="00D2036E"/>
    <w:rsid w:val="00D203A6"/>
    <w:rsid w:val="00D203B9"/>
    <w:rsid w:val="00D203E5"/>
    <w:rsid w:val="00D20426"/>
    <w:rsid w:val="00D20434"/>
    <w:rsid w:val="00D20437"/>
    <w:rsid w:val="00D20451"/>
    <w:rsid w:val="00D2046D"/>
    <w:rsid w:val="00D20475"/>
    <w:rsid w:val="00D204B2"/>
    <w:rsid w:val="00D204F5"/>
    <w:rsid w:val="00D20511"/>
    <w:rsid w:val="00D20516"/>
    <w:rsid w:val="00D20583"/>
    <w:rsid w:val="00D20584"/>
    <w:rsid w:val="00D2059F"/>
    <w:rsid w:val="00D205C8"/>
    <w:rsid w:val="00D205CF"/>
    <w:rsid w:val="00D205D0"/>
    <w:rsid w:val="00D20601"/>
    <w:rsid w:val="00D2061E"/>
    <w:rsid w:val="00D2065E"/>
    <w:rsid w:val="00D20683"/>
    <w:rsid w:val="00D206D8"/>
    <w:rsid w:val="00D206EF"/>
    <w:rsid w:val="00D207D0"/>
    <w:rsid w:val="00D20841"/>
    <w:rsid w:val="00D2084D"/>
    <w:rsid w:val="00D20863"/>
    <w:rsid w:val="00D2086C"/>
    <w:rsid w:val="00D2087A"/>
    <w:rsid w:val="00D20887"/>
    <w:rsid w:val="00D208B4"/>
    <w:rsid w:val="00D20938"/>
    <w:rsid w:val="00D20A1C"/>
    <w:rsid w:val="00D20A54"/>
    <w:rsid w:val="00D20A67"/>
    <w:rsid w:val="00D20A69"/>
    <w:rsid w:val="00D20AC3"/>
    <w:rsid w:val="00D20AEE"/>
    <w:rsid w:val="00D20B0C"/>
    <w:rsid w:val="00D20B25"/>
    <w:rsid w:val="00D20B2A"/>
    <w:rsid w:val="00D20B2C"/>
    <w:rsid w:val="00D20B67"/>
    <w:rsid w:val="00D20B80"/>
    <w:rsid w:val="00D20BBC"/>
    <w:rsid w:val="00D20BDB"/>
    <w:rsid w:val="00D20BE7"/>
    <w:rsid w:val="00D20C65"/>
    <w:rsid w:val="00D20C6C"/>
    <w:rsid w:val="00D20C84"/>
    <w:rsid w:val="00D20C9A"/>
    <w:rsid w:val="00D20CAC"/>
    <w:rsid w:val="00D20CFF"/>
    <w:rsid w:val="00D20D01"/>
    <w:rsid w:val="00D20D49"/>
    <w:rsid w:val="00D20D4F"/>
    <w:rsid w:val="00D20DDA"/>
    <w:rsid w:val="00D20DF3"/>
    <w:rsid w:val="00D20DF9"/>
    <w:rsid w:val="00D20E79"/>
    <w:rsid w:val="00D20EAF"/>
    <w:rsid w:val="00D20EEB"/>
    <w:rsid w:val="00D20F0F"/>
    <w:rsid w:val="00D2108A"/>
    <w:rsid w:val="00D210DF"/>
    <w:rsid w:val="00D210F0"/>
    <w:rsid w:val="00D2114A"/>
    <w:rsid w:val="00D21163"/>
    <w:rsid w:val="00D21164"/>
    <w:rsid w:val="00D2116C"/>
    <w:rsid w:val="00D21191"/>
    <w:rsid w:val="00D211BC"/>
    <w:rsid w:val="00D2120A"/>
    <w:rsid w:val="00D21225"/>
    <w:rsid w:val="00D2127C"/>
    <w:rsid w:val="00D212CA"/>
    <w:rsid w:val="00D21361"/>
    <w:rsid w:val="00D213C2"/>
    <w:rsid w:val="00D213EA"/>
    <w:rsid w:val="00D21424"/>
    <w:rsid w:val="00D21466"/>
    <w:rsid w:val="00D2146E"/>
    <w:rsid w:val="00D2149B"/>
    <w:rsid w:val="00D214AC"/>
    <w:rsid w:val="00D214D4"/>
    <w:rsid w:val="00D21506"/>
    <w:rsid w:val="00D21572"/>
    <w:rsid w:val="00D21594"/>
    <w:rsid w:val="00D215C7"/>
    <w:rsid w:val="00D215CA"/>
    <w:rsid w:val="00D215CF"/>
    <w:rsid w:val="00D21669"/>
    <w:rsid w:val="00D216C1"/>
    <w:rsid w:val="00D216F5"/>
    <w:rsid w:val="00D21713"/>
    <w:rsid w:val="00D2175A"/>
    <w:rsid w:val="00D21796"/>
    <w:rsid w:val="00D217A6"/>
    <w:rsid w:val="00D217D1"/>
    <w:rsid w:val="00D21803"/>
    <w:rsid w:val="00D21819"/>
    <w:rsid w:val="00D21831"/>
    <w:rsid w:val="00D21845"/>
    <w:rsid w:val="00D218A7"/>
    <w:rsid w:val="00D21908"/>
    <w:rsid w:val="00D2198D"/>
    <w:rsid w:val="00D2199F"/>
    <w:rsid w:val="00D219AC"/>
    <w:rsid w:val="00D219C5"/>
    <w:rsid w:val="00D219F7"/>
    <w:rsid w:val="00D21A11"/>
    <w:rsid w:val="00D21A1E"/>
    <w:rsid w:val="00D21A3A"/>
    <w:rsid w:val="00D21A3B"/>
    <w:rsid w:val="00D21A43"/>
    <w:rsid w:val="00D21A62"/>
    <w:rsid w:val="00D21AAD"/>
    <w:rsid w:val="00D21AEE"/>
    <w:rsid w:val="00D21B5D"/>
    <w:rsid w:val="00D21B79"/>
    <w:rsid w:val="00D21BD1"/>
    <w:rsid w:val="00D21BEE"/>
    <w:rsid w:val="00D21C0B"/>
    <w:rsid w:val="00D21C15"/>
    <w:rsid w:val="00D21C42"/>
    <w:rsid w:val="00D21C96"/>
    <w:rsid w:val="00D21CD5"/>
    <w:rsid w:val="00D21CDA"/>
    <w:rsid w:val="00D21D1B"/>
    <w:rsid w:val="00D21D41"/>
    <w:rsid w:val="00D21DCA"/>
    <w:rsid w:val="00D21E1F"/>
    <w:rsid w:val="00D21E27"/>
    <w:rsid w:val="00D21EBC"/>
    <w:rsid w:val="00D21ECC"/>
    <w:rsid w:val="00D21F0D"/>
    <w:rsid w:val="00D21F44"/>
    <w:rsid w:val="00D21F62"/>
    <w:rsid w:val="00D22020"/>
    <w:rsid w:val="00D2208E"/>
    <w:rsid w:val="00D2209A"/>
    <w:rsid w:val="00D220A1"/>
    <w:rsid w:val="00D220B8"/>
    <w:rsid w:val="00D22133"/>
    <w:rsid w:val="00D22143"/>
    <w:rsid w:val="00D221C5"/>
    <w:rsid w:val="00D221DB"/>
    <w:rsid w:val="00D221DE"/>
    <w:rsid w:val="00D22229"/>
    <w:rsid w:val="00D22230"/>
    <w:rsid w:val="00D22239"/>
    <w:rsid w:val="00D2229A"/>
    <w:rsid w:val="00D222EA"/>
    <w:rsid w:val="00D22379"/>
    <w:rsid w:val="00D22390"/>
    <w:rsid w:val="00D22396"/>
    <w:rsid w:val="00D22399"/>
    <w:rsid w:val="00D223DA"/>
    <w:rsid w:val="00D2242B"/>
    <w:rsid w:val="00D2249A"/>
    <w:rsid w:val="00D224AB"/>
    <w:rsid w:val="00D224B2"/>
    <w:rsid w:val="00D224E6"/>
    <w:rsid w:val="00D22538"/>
    <w:rsid w:val="00D225FD"/>
    <w:rsid w:val="00D225FF"/>
    <w:rsid w:val="00D22640"/>
    <w:rsid w:val="00D22642"/>
    <w:rsid w:val="00D22664"/>
    <w:rsid w:val="00D22690"/>
    <w:rsid w:val="00D2269A"/>
    <w:rsid w:val="00D226C6"/>
    <w:rsid w:val="00D226F8"/>
    <w:rsid w:val="00D22705"/>
    <w:rsid w:val="00D22783"/>
    <w:rsid w:val="00D227D0"/>
    <w:rsid w:val="00D22825"/>
    <w:rsid w:val="00D2286C"/>
    <w:rsid w:val="00D228C5"/>
    <w:rsid w:val="00D228EE"/>
    <w:rsid w:val="00D228FD"/>
    <w:rsid w:val="00D2290E"/>
    <w:rsid w:val="00D22925"/>
    <w:rsid w:val="00D2293C"/>
    <w:rsid w:val="00D2296A"/>
    <w:rsid w:val="00D2296D"/>
    <w:rsid w:val="00D22999"/>
    <w:rsid w:val="00D22A0E"/>
    <w:rsid w:val="00D22A25"/>
    <w:rsid w:val="00D22A50"/>
    <w:rsid w:val="00D22ABB"/>
    <w:rsid w:val="00D22B3D"/>
    <w:rsid w:val="00D22BD2"/>
    <w:rsid w:val="00D22BE0"/>
    <w:rsid w:val="00D22C19"/>
    <w:rsid w:val="00D22C1B"/>
    <w:rsid w:val="00D22C30"/>
    <w:rsid w:val="00D22C44"/>
    <w:rsid w:val="00D22C77"/>
    <w:rsid w:val="00D22CBE"/>
    <w:rsid w:val="00D22D32"/>
    <w:rsid w:val="00D22D75"/>
    <w:rsid w:val="00D22DAC"/>
    <w:rsid w:val="00D22DEE"/>
    <w:rsid w:val="00D22E01"/>
    <w:rsid w:val="00D22E0B"/>
    <w:rsid w:val="00D22E6B"/>
    <w:rsid w:val="00D22E91"/>
    <w:rsid w:val="00D22E98"/>
    <w:rsid w:val="00D22F16"/>
    <w:rsid w:val="00D22F6D"/>
    <w:rsid w:val="00D22F7A"/>
    <w:rsid w:val="00D22F95"/>
    <w:rsid w:val="00D22FA3"/>
    <w:rsid w:val="00D22FB9"/>
    <w:rsid w:val="00D22FEC"/>
    <w:rsid w:val="00D23046"/>
    <w:rsid w:val="00D2305E"/>
    <w:rsid w:val="00D2308B"/>
    <w:rsid w:val="00D230AE"/>
    <w:rsid w:val="00D230F3"/>
    <w:rsid w:val="00D23100"/>
    <w:rsid w:val="00D23154"/>
    <w:rsid w:val="00D23168"/>
    <w:rsid w:val="00D2320A"/>
    <w:rsid w:val="00D23269"/>
    <w:rsid w:val="00D2326D"/>
    <w:rsid w:val="00D2326E"/>
    <w:rsid w:val="00D2328F"/>
    <w:rsid w:val="00D232F4"/>
    <w:rsid w:val="00D23324"/>
    <w:rsid w:val="00D2332B"/>
    <w:rsid w:val="00D233B2"/>
    <w:rsid w:val="00D23403"/>
    <w:rsid w:val="00D23451"/>
    <w:rsid w:val="00D23463"/>
    <w:rsid w:val="00D23485"/>
    <w:rsid w:val="00D234A2"/>
    <w:rsid w:val="00D234C9"/>
    <w:rsid w:val="00D234CD"/>
    <w:rsid w:val="00D234FB"/>
    <w:rsid w:val="00D2357C"/>
    <w:rsid w:val="00D235BE"/>
    <w:rsid w:val="00D235ED"/>
    <w:rsid w:val="00D2362C"/>
    <w:rsid w:val="00D2363C"/>
    <w:rsid w:val="00D2367C"/>
    <w:rsid w:val="00D23682"/>
    <w:rsid w:val="00D2368E"/>
    <w:rsid w:val="00D23713"/>
    <w:rsid w:val="00D2373C"/>
    <w:rsid w:val="00D23777"/>
    <w:rsid w:val="00D2377F"/>
    <w:rsid w:val="00D2379F"/>
    <w:rsid w:val="00D237AC"/>
    <w:rsid w:val="00D237BE"/>
    <w:rsid w:val="00D237E7"/>
    <w:rsid w:val="00D237F3"/>
    <w:rsid w:val="00D237F6"/>
    <w:rsid w:val="00D237FC"/>
    <w:rsid w:val="00D23808"/>
    <w:rsid w:val="00D23818"/>
    <w:rsid w:val="00D2385C"/>
    <w:rsid w:val="00D23872"/>
    <w:rsid w:val="00D23896"/>
    <w:rsid w:val="00D238A2"/>
    <w:rsid w:val="00D238D3"/>
    <w:rsid w:val="00D23909"/>
    <w:rsid w:val="00D2392A"/>
    <w:rsid w:val="00D23986"/>
    <w:rsid w:val="00D239A8"/>
    <w:rsid w:val="00D239F0"/>
    <w:rsid w:val="00D23A38"/>
    <w:rsid w:val="00D23A9F"/>
    <w:rsid w:val="00D23AC7"/>
    <w:rsid w:val="00D23B3D"/>
    <w:rsid w:val="00D23B53"/>
    <w:rsid w:val="00D23B79"/>
    <w:rsid w:val="00D23C5C"/>
    <w:rsid w:val="00D23D61"/>
    <w:rsid w:val="00D23D63"/>
    <w:rsid w:val="00D23D7E"/>
    <w:rsid w:val="00D23D8C"/>
    <w:rsid w:val="00D23DB5"/>
    <w:rsid w:val="00D23DC9"/>
    <w:rsid w:val="00D23DE3"/>
    <w:rsid w:val="00D23E0A"/>
    <w:rsid w:val="00D23E1C"/>
    <w:rsid w:val="00D23E34"/>
    <w:rsid w:val="00D23E67"/>
    <w:rsid w:val="00D23EAD"/>
    <w:rsid w:val="00D23EF2"/>
    <w:rsid w:val="00D23F56"/>
    <w:rsid w:val="00D23F70"/>
    <w:rsid w:val="00D23F82"/>
    <w:rsid w:val="00D23FBB"/>
    <w:rsid w:val="00D24038"/>
    <w:rsid w:val="00D24060"/>
    <w:rsid w:val="00D240D1"/>
    <w:rsid w:val="00D240F2"/>
    <w:rsid w:val="00D24108"/>
    <w:rsid w:val="00D2410D"/>
    <w:rsid w:val="00D24111"/>
    <w:rsid w:val="00D24119"/>
    <w:rsid w:val="00D2418D"/>
    <w:rsid w:val="00D2419D"/>
    <w:rsid w:val="00D241AB"/>
    <w:rsid w:val="00D241BA"/>
    <w:rsid w:val="00D241BF"/>
    <w:rsid w:val="00D241DD"/>
    <w:rsid w:val="00D241E9"/>
    <w:rsid w:val="00D2427B"/>
    <w:rsid w:val="00D24283"/>
    <w:rsid w:val="00D24293"/>
    <w:rsid w:val="00D2436B"/>
    <w:rsid w:val="00D2439D"/>
    <w:rsid w:val="00D243DF"/>
    <w:rsid w:val="00D243E8"/>
    <w:rsid w:val="00D24440"/>
    <w:rsid w:val="00D24444"/>
    <w:rsid w:val="00D24497"/>
    <w:rsid w:val="00D24511"/>
    <w:rsid w:val="00D24549"/>
    <w:rsid w:val="00D24585"/>
    <w:rsid w:val="00D2463F"/>
    <w:rsid w:val="00D2464C"/>
    <w:rsid w:val="00D2466D"/>
    <w:rsid w:val="00D24673"/>
    <w:rsid w:val="00D2467C"/>
    <w:rsid w:val="00D246A6"/>
    <w:rsid w:val="00D246AE"/>
    <w:rsid w:val="00D246C9"/>
    <w:rsid w:val="00D246D2"/>
    <w:rsid w:val="00D24701"/>
    <w:rsid w:val="00D24709"/>
    <w:rsid w:val="00D24725"/>
    <w:rsid w:val="00D24751"/>
    <w:rsid w:val="00D24760"/>
    <w:rsid w:val="00D24765"/>
    <w:rsid w:val="00D247C1"/>
    <w:rsid w:val="00D2482B"/>
    <w:rsid w:val="00D24869"/>
    <w:rsid w:val="00D248CD"/>
    <w:rsid w:val="00D24903"/>
    <w:rsid w:val="00D24980"/>
    <w:rsid w:val="00D249BA"/>
    <w:rsid w:val="00D249BF"/>
    <w:rsid w:val="00D249F1"/>
    <w:rsid w:val="00D24A51"/>
    <w:rsid w:val="00D24A7A"/>
    <w:rsid w:val="00D24ABA"/>
    <w:rsid w:val="00D24AC0"/>
    <w:rsid w:val="00D24AD7"/>
    <w:rsid w:val="00D24AFB"/>
    <w:rsid w:val="00D24B15"/>
    <w:rsid w:val="00D24B21"/>
    <w:rsid w:val="00D24B52"/>
    <w:rsid w:val="00D24BA7"/>
    <w:rsid w:val="00D24BAA"/>
    <w:rsid w:val="00D24BB0"/>
    <w:rsid w:val="00D24BB1"/>
    <w:rsid w:val="00D24C31"/>
    <w:rsid w:val="00D24C35"/>
    <w:rsid w:val="00D24C3C"/>
    <w:rsid w:val="00D24CBA"/>
    <w:rsid w:val="00D24CCF"/>
    <w:rsid w:val="00D24D06"/>
    <w:rsid w:val="00D24E6E"/>
    <w:rsid w:val="00D24E7F"/>
    <w:rsid w:val="00D24EA7"/>
    <w:rsid w:val="00D24F3C"/>
    <w:rsid w:val="00D24FDD"/>
    <w:rsid w:val="00D25011"/>
    <w:rsid w:val="00D25030"/>
    <w:rsid w:val="00D250D5"/>
    <w:rsid w:val="00D250D8"/>
    <w:rsid w:val="00D250DA"/>
    <w:rsid w:val="00D2510A"/>
    <w:rsid w:val="00D25193"/>
    <w:rsid w:val="00D25196"/>
    <w:rsid w:val="00D251A2"/>
    <w:rsid w:val="00D251AE"/>
    <w:rsid w:val="00D251EB"/>
    <w:rsid w:val="00D25205"/>
    <w:rsid w:val="00D25223"/>
    <w:rsid w:val="00D2524E"/>
    <w:rsid w:val="00D25270"/>
    <w:rsid w:val="00D25273"/>
    <w:rsid w:val="00D25285"/>
    <w:rsid w:val="00D2528D"/>
    <w:rsid w:val="00D252E4"/>
    <w:rsid w:val="00D25305"/>
    <w:rsid w:val="00D25335"/>
    <w:rsid w:val="00D253B7"/>
    <w:rsid w:val="00D253BD"/>
    <w:rsid w:val="00D253BE"/>
    <w:rsid w:val="00D253C8"/>
    <w:rsid w:val="00D253CE"/>
    <w:rsid w:val="00D253DB"/>
    <w:rsid w:val="00D253DE"/>
    <w:rsid w:val="00D2540C"/>
    <w:rsid w:val="00D25442"/>
    <w:rsid w:val="00D25443"/>
    <w:rsid w:val="00D25491"/>
    <w:rsid w:val="00D25592"/>
    <w:rsid w:val="00D255B6"/>
    <w:rsid w:val="00D255D0"/>
    <w:rsid w:val="00D255DC"/>
    <w:rsid w:val="00D2560D"/>
    <w:rsid w:val="00D25670"/>
    <w:rsid w:val="00D25676"/>
    <w:rsid w:val="00D2567C"/>
    <w:rsid w:val="00D256BC"/>
    <w:rsid w:val="00D25735"/>
    <w:rsid w:val="00D25736"/>
    <w:rsid w:val="00D257BC"/>
    <w:rsid w:val="00D25858"/>
    <w:rsid w:val="00D2586E"/>
    <w:rsid w:val="00D25876"/>
    <w:rsid w:val="00D258D5"/>
    <w:rsid w:val="00D258F4"/>
    <w:rsid w:val="00D2592F"/>
    <w:rsid w:val="00D25984"/>
    <w:rsid w:val="00D25994"/>
    <w:rsid w:val="00D2599A"/>
    <w:rsid w:val="00D25A1D"/>
    <w:rsid w:val="00D25A9C"/>
    <w:rsid w:val="00D25AC5"/>
    <w:rsid w:val="00D25ACB"/>
    <w:rsid w:val="00D25B4D"/>
    <w:rsid w:val="00D25BBA"/>
    <w:rsid w:val="00D25C18"/>
    <w:rsid w:val="00D25C2F"/>
    <w:rsid w:val="00D25C6A"/>
    <w:rsid w:val="00D25C7C"/>
    <w:rsid w:val="00D25C95"/>
    <w:rsid w:val="00D25CE4"/>
    <w:rsid w:val="00D25D2E"/>
    <w:rsid w:val="00D25D69"/>
    <w:rsid w:val="00D25D8A"/>
    <w:rsid w:val="00D25DC1"/>
    <w:rsid w:val="00D25DD8"/>
    <w:rsid w:val="00D25E33"/>
    <w:rsid w:val="00D25E6C"/>
    <w:rsid w:val="00D25E88"/>
    <w:rsid w:val="00D25EAB"/>
    <w:rsid w:val="00D25EF0"/>
    <w:rsid w:val="00D25EF6"/>
    <w:rsid w:val="00D25F1D"/>
    <w:rsid w:val="00D25F77"/>
    <w:rsid w:val="00D25F92"/>
    <w:rsid w:val="00D25FC2"/>
    <w:rsid w:val="00D26001"/>
    <w:rsid w:val="00D26048"/>
    <w:rsid w:val="00D260C3"/>
    <w:rsid w:val="00D260C8"/>
    <w:rsid w:val="00D260F3"/>
    <w:rsid w:val="00D2611A"/>
    <w:rsid w:val="00D26168"/>
    <w:rsid w:val="00D261A7"/>
    <w:rsid w:val="00D261CA"/>
    <w:rsid w:val="00D261CB"/>
    <w:rsid w:val="00D26236"/>
    <w:rsid w:val="00D2623C"/>
    <w:rsid w:val="00D26279"/>
    <w:rsid w:val="00D262D1"/>
    <w:rsid w:val="00D262F8"/>
    <w:rsid w:val="00D26311"/>
    <w:rsid w:val="00D26318"/>
    <w:rsid w:val="00D26323"/>
    <w:rsid w:val="00D26380"/>
    <w:rsid w:val="00D263A8"/>
    <w:rsid w:val="00D26459"/>
    <w:rsid w:val="00D2647C"/>
    <w:rsid w:val="00D26506"/>
    <w:rsid w:val="00D2650C"/>
    <w:rsid w:val="00D2650E"/>
    <w:rsid w:val="00D26543"/>
    <w:rsid w:val="00D26547"/>
    <w:rsid w:val="00D26593"/>
    <w:rsid w:val="00D265DE"/>
    <w:rsid w:val="00D26633"/>
    <w:rsid w:val="00D26688"/>
    <w:rsid w:val="00D266A5"/>
    <w:rsid w:val="00D266B6"/>
    <w:rsid w:val="00D266DB"/>
    <w:rsid w:val="00D266FC"/>
    <w:rsid w:val="00D2670C"/>
    <w:rsid w:val="00D2671E"/>
    <w:rsid w:val="00D26766"/>
    <w:rsid w:val="00D2676D"/>
    <w:rsid w:val="00D26775"/>
    <w:rsid w:val="00D2677B"/>
    <w:rsid w:val="00D26804"/>
    <w:rsid w:val="00D26808"/>
    <w:rsid w:val="00D26815"/>
    <w:rsid w:val="00D26859"/>
    <w:rsid w:val="00D2685B"/>
    <w:rsid w:val="00D2689B"/>
    <w:rsid w:val="00D268E0"/>
    <w:rsid w:val="00D26900"/>
    <w:rsid w:val="00D26926"/>
    <w:rsid w:val="00D26947"/>
    <w:rsid w:val="00D26959"/>
    <w:rsid w:val="00D26974"/>
    <w:rsid w:val="00D26976"/>
    <w:rsid w:val="00D2699F"/>
    <w:rsid w:val="00D269A7"/>
    <w:rsid w:val="00D269CA"/>
    <w:rsid w:val="00D26A0E"/>
    <w:rsid w:val="00D26A37"/>
    <w:rsid w:val="00D26A40"/>
    <w:rsid w:val="00D26A8E"/>
    <w:rsid w:val="00D26A9C"/>
    <w:rsid w:val="00D26ACD"/>
    <w:rsid w:val="00D26ACE"/>
    <w:rsid w:val="00D26B58"/>
    <w:rsid w:val="00D26B7A"/>
    <w:rsid w:val="00D26BDF"/>
    <w:rsid w:val="00D26BF4"/>
    <w:rsid w:val="00D26C02"/>
    <w:rsid w:val="00D26CA4"/>
    <w:rsid w:val="00D26CB7"/>
    <w:rsid w:val="00D26CC9"/>
    <w:rsid w:val="00D26D5B"/>
    <w:rsid w:val="00D26E18"/>
    <w:rsid w:val="00D26E92"/>
    <w:rsid w:val="00D26ED9"/>
    <w:rsid w:val="00D26EFE"/>
    <w:rsid w:val="00D26FC9"/>
    <w:rsid w:val="00D2700F"/>
    <w:rsid w:val="00D2701E"/>
    <w:rsid w:val="00D27020"/>
    <w:rsid w:val="00D270A4"/>
    <w:rsid w:val="00D270D3"/>
    <w:rsid w:val="00D270D6"/>
    <w:rsid w:val="00D27103"/>
    <w:rsid w:val="00D2711A"/>
    <w:rsid w:val="00D271A8"/>
    <w:rsid w:val="00D271E6"/>
    <w:rsid w:val="00D27210"/>
    <w:rsid w:val="00D2724A"/>
    <w:rsid w:val="00D2725D"/>
    <w:rsid w:val="00D272A8"/>
    <w:rsid w:val="00D2730A"/>
    <w:rsid w:val="00D2737A"/>
    <w:rsid w:val="00D273C3"/>
    <w:rsid w:val="00D273EE"/>
    <w:rsid w:val="00D273F2"/>
    <w:rsid w:val="00D273F9"/>
    <w:rsid w:val="00D27452"/>
    <w:rsid w:val="00D2749B"/>
    <w:rsid w:val="00D2749D"/>
    <w:rsid w:val="00D274A6"/>
    <w:rsid w:val="00D274D5"/>
    <w:rsid w:val="00D27509"/>
    <w:rsid w:val="00D2750C"/>
    <w:rsid w:val="00D27517"/>
    <w:rsid w:val="00D27562"/>
    <w:rsid w:val="00D2756E"/>
    <w:rsid w:val="00D27595"/>
    <w:rsid w:val="00D275A9"/>
    <w:rsid w:val="00D275D1"/>
    <w:rsid w:val="00D27616"/>
    <w:rsid w:val="00D27695"/>
    <w:rsid w:val="00D27699"/>
    <w:rsid w:val="00D276AF"/>
    <w:rsid w:val="00D276BB"/>
    <w:rsid w:val="00D276C5"/>
    <w:rsid w:val="00D276CB"/>
    <w:rsid w:val="00D276DC"/>
    <w:rsid w:val="00D276E0"/>
    <w:rsid w:val="00D276EB"/>
    <w:rsid w:val="00D2771A"/>
    <w:rsid w:val="00D2772A"/>
    <w:rsid w:val="00D27745"/>
    <w:rsid w:val="00D27749"/>
    <w:rsid w:val="00D27796"/>
    <w:rsid w:val="00D277C8"/>
    <w:rsid w:val="00D277DF"/>
    <w:rsid w:val="00D277EE"/>
    <w:rsid w:val="00D27800"/>
    <w:rsid w:val="00D27814"/>
    <w:rsid w:val="00D2782A"/>
    <w:rsid w:val="00D27874"/>
    <w:rsid w:val="00D27907"/>
    <w:rsid w:val="00D2794C"/>
    <w:rsid w:val="00D279A7"/>
    <w:rsid w:val="00D279C9"/>
    <w:rsid w:val="00D279DF"/>
    <w:rsid w:val="00D27A07"/>
    <w:rsid w:val="00D27A26"/>
    <w:rsid w:val="00D27A3B"/>
    <w:rsid w:val="00D27B40"/>
    <w:rsid w:val="00D27B55"/>
    <w:rsid w:val="00D27B57"/>
    <w:rsid w:val="00D27B5C"/>
    <w:rsid w:val="00D27B7D"/>
    <w:rsid w:val="00D27B95"/>
    <w:rsid w:val="00D27BCE"/>
    <w:rsid w:val="00D27BD5"/>
    <w:rsid w:val="00D27BFB"/>
    <w:rsid w:val="00D27C3D"/>
    <w:rsid w:val="00D27C50"/>
    <w:rsid w:val="00D27C53"/>
    <w:rsid w:val="00D27CC0"/>
    <w:rsid w:val="00D27CE6"/>
    <w:rsid w:val="00D27CF4"/>
    <w:rsid w:val="00D27D0B"/>
    <w:rsid w:val="00D27D38"/>
    <w:rsid w:val="00D27D57"/>
    <w:rsid w:val="00D27D7B"/>
    <w:rsid w:val="00D27E13"/>
    <w:rsid w:val="00D27E67"/>
    <w:rsid w:val="00D27E8B"/>
    <w:rsid w:val="00D27E8C"/>
    <w:rsid w:val="00D27EE3"/>
    <w:rsid w:val="00D27EED"/>
    <w:rsid w:val="00D27F24"/>
    <w:rsid w:val="00D27F35"/>
    <w:rsid w:val="00D27F45"/>
    <w:rsid w:val="00D27F80"/>
    <w:rsid w:val="00D27FAB"/>
    <w:rsid w:val="00D27FC8"/>
    <w:rsid w:val="00D27FD4"/>
    <w:rsid w:val="00D27FFA"/>
    <w:rsid w:val="00D27FFE"/>
    <w:rsid w:val="00D30026"/>
    <w:rsid w:val="00D3004B"/>
    <w:rsid w:val="00D3007B"/>
    <w:rsid w:val="00D300BF"/>
    <w:rsid w:val="00D300E8"/>
    <w:rsid w:val="00D300E9"/>
    <w:rsid w:val="00D30164"/>
    <w:rsid w:val="00D30190"/>
    <w:rsid w:val="00D3019D"/>
    <w:rsid w:val="00D301CC"/>
    <w:rsid w:val="00D301D0"/>
    <w:rsid w:val="00D3023D"/>
    <w:rsid w:val="00D30281"/>
    <w:rsid w:val="00D302B7"/>
    <w:rsid w:val="00D30306"/>
    <w:rsid w:val="00D3031A"/>
    <w:rsid w:val="00D30321"/>
    <w:rsid w:val="00D30340"/>
    <w:rsid w:val="00D303A7"/>
    <w:rsid w:val="00D303B6"/>
    <w:rsid w:val="00D3041D"/>
    <w:rsid w:val="00D30447"/>
    <w:rsid w:val="00D30459"/>
    <w:rsid w:val="00D30482"/>
    <w:rsid w:val="00D30483"/>
    <w:rsid w:val="00D304BD"/>
    <w:rsid w:val="00D304EF"/>
    <w:rsid w:val="00D305B8"/>
    <w:rsid w:val="00D305CB"/>
    <w:rsid w:val="00D30638"/>
    <w:rsid w:val="00D30663"/>
    <w:rsid w:val="00D306DB"/>
    <w:rsid w:val="00D30766"/>
    <w:rsid w:val="00D3077D"/>
    <w:rsid w:val="00D307CC"/>
    <w:rsid w:val="00D3083A"/>
    <w:rsid w:val="00D3084A"/>
    <w:rsid w:val="00D30856"/>
    <w:rsid w:val="00D30879"/>
    <w:rsid w:val="00D3087C"/>
    <w:rsid w:val="00D3088D"/>
    <w:rsid w:val="00D30894"/>
    <w:rsid w:val="00D30922"/>
    <w:rsid w:val="00D3093D"/>
    <w:rsid w:val="00D30962"/>
    <w:rsid w:val="00D3099F"/>
    <w:rsid w:val="00D309BC"/>
    <w:rsid w:val="00D309C3"/>
    <w:rsid w:val="00D30A1C"/>
    <w:rsid w:val="00D30AD0"/>
    <w:rsid w:val="00D30B5F"/>
    <w:rsid w:val="00D30B7A"/>
    <w:rsid w:val="00D30B9B"/>
    <w:rsid w:val="00D30BBE"/>
    <w:rsid w:val="00D30BEF"/>
    <w:rsid w:val="00D30C26"/>
    <w:rsid w:val="00D30C7F"/>
    <w:rsid w:val="00D30C87"/>
    <w:rsid w:val="00D30CA3"/>
    <w:rsid w:val="00D30CAA"/>
    <w:rsid w:val="00D30DCB"/>
    <w:rsid w:val="00D30E43"/>
    <w:rsid w:val="00D30E62"/>
    <w:rsid w:val="00D30ECF"/>
    <w:rsid w:val="00D30F52"/>
    <w:rsid w:val="00D30F5A"/>
    <w:rsid w:val="00D30F82"/>
    <w:rsid w:val="00D30F87"/>
    <w:rsid w:val="00D31002"/>
    <w:rsid w:val="00D31029"/>
    <w:rsid w:val="00D310A4"/>
    <w:rsid w:val="00D310B4"/>
    <w:rsid w:val="00D310C8"/>
    <w:rsid w:val="00D310E3"/>
    <w:rsid w:val="00D31135"/>
    <w:rsid w:val="00D31170"/>
    <w:rsid w:val="00D311A5"/>
    <w:rsid w:val="00D311BF"/>
    <w:rsid w:val="00D31283"/>
    <w:rsid w:val="00D312A4"/>
    <w:rsid w:val="00D312B9"/>
    <w:rsid w:val="00D312E7"/>
    <w:rsid w:val="00D312E8"/>
    <w:rsid w:val="00D31326"/>
    <w:rsid w:val="00D313E3"/>
    <w:rsid w:val="00D313E6"/>
    <w:rsid w:val="00D313E7"/>
    <w:rsid w:val="00D313F6"/>
    <w:rsid w:val="00D31401"/>
    <w:rsid w:val="00D31414"/>
    <w:rsid w:val="00D3141C"/>
    <w:rsid w:val="00D314C5"/>
    <w:rsid w:val="00D314D3"/>
    <w:rsid w:val="00D314DF"/>
    <w:rsid w:val="00D3156F"/>
    <w:rsid w:val="00D315C8"/>
    <w:rsid w:val="00D31643"/>
    <w:rsid w:val="00D3165E"/>
    <w:rsid w:val="00D3176E"/>
    <w:rsid w:val="00D3178D"/>
    <w:rsid w:val="00D317D8"/>
    <w:rsid w:val="00D31848"/>
    <w:rsid w:val="00D3184F"/>
    <w:rsid w:val="00D31907"/>
    <w:rsid w:val="00D31910"/>
    <w:rsid w:val="00D31942"/>
    <w:rsid w:val="00D3199A"/>
    <w:rsid w:val="00D319F9"/>
    <w:rsid w:val="00D31A15"/>
    <w:rsid w:val="00D31A42"/>
    <w:rsid w:val="00D31A4E"/>
    <w:rsid w:val="00D31A89"/>
    <w:rsid w:val="00D31A8A"/>
    <w:rsid w:val="00D31A8D"/>
    <w:rsid w:val="00D31A94"/>
    <w:rsid w:val="00D31ABC"/>
    <w:rsid w:val="00D31ADC"/>
    <w:rsid w:val="00D31ADF"/>
    <w:rsid w:val="00D31BA2"/>
    <w:rsid w:val="00D31D2C"/>
    <w:rsid w:val="00D31D2E"/>
    <w:rsid w:val="00D31D60"/>
    <w:rsid w:val="00D31D81"/>
    <w:rsid w:val="00D31DA2"/>
    <w:rsid w:val="00D31DFC"/>
    <w:rsid w:val="00D31E14"/>
    <w:rsid w:val="00D31E53"/>
    <w:rsid w:val="00D31E61"/>
    <w:rsid w:val="00D31E97"/>
    <w:rsid w:val="00D31EB0"/>
    <w:rsid w:val="00D31ED8"/>
    <w:rsid w:val="00D31EE8"/>
    <w:rsid w:val="00D31F0E"/>
    <w:rsid w:val="00D31F16"/>
    <w:rsid w:val="00D31F24"/>
    <w:rsid w:val="00D31F32"/>
    <w:rsid w:val="00D31F6E"/>
    <w:rsid w:val="00D31F73"/>
    <w:rsid w:val="00D31F76"/>
    <w:rsid w:val="00D31FC6"/>
    <w:rsid w:val="00D31FF1"/>
    <w:rsid w:val="00D32065"/>
    <w:rsid w:val="00D32083"/>
    <w:rsid w:val="00D32092"/>
    <w:rsid w:val="00D32094"/>
    <w:rsid w:val="00D320E0"/>
    <w:rsid w:val="00D32127"/>
    <w:rsid w:val="00D32234"/>
    <w:rsid w:val="00D322AA"/>
    <w:rsid w:val="00D322E3"/>
    <w:rsid w:val="00D322EC"/>
    <w:rsid w:val="00D322F9"/>
    <w:rsid w:val="00D32317"/>
    <w:rsid w:val="00D32337"/>
    <w:rsid w:val="00D3235F"/>
    <w:rsid w:val="00D323F1"/>
    <w:rsid w:val="00D323F3"/>
    <w:rsid w:val="00D323F8"/>
    <w:rsid w:val="00D32416"/>
    <w:rsid w:val="00D32417"/>
    <w:rsid w:val="00D32470"/>
    <w:rsid w:val="00D32487"/>
    <w:rsid w:val="00D324AD"/>
    <w:rsid w:val="00D324B1"/>
    <w:rsid w:val="00D324C4"/>
    <w:rsid w:val="00D32501"/>
    <w:rsid w:val="00D32514"/>
    <w:rsid w:val="00D3251A"/>
    <w:rsid w:val="00D32571"/>
    <w:rsid w:val="00D32579"/>
    <w:rsid w:val="00D32583"/>
    <w:rsid w:val="00D325AE"/>
    <w:rsid w:val="00D325FB"/>
    <w:rsid w:val="00D32604"/>
    <w:rsid w:val="00D32607"/>
    <w:rsid w:val="00D32658"/>
    <w:rsid w:val="00D32680"/>
    <w:rsid w:val="00D32696"/>
    <w:rsid w:val="00D326EA"/>
    <w:rsid w:val="00D326FB"/>
    <w:rsid w:val="00D32701"/>
    <w:rsid w:val="00D32774"/>
    <w:rsid w:val="00D3279B"/>
    <w:rsid w:val="00D327B9"/>
    <w:rsid w:val="00D32809"/>
    <w:rsid w:val="00D32828"/>
    <w:rsid w:val="00D3282D"/>
    <w:rsid w:val="00D3284E"/>
    <w:rsid w:val="00D32868"/>
    <w:rsid w:val="00D328D5"/>
    <w:rsid w:val="00D328E7"/>
    <w:rsid w:val="00D3290B"/>
    <w:rsid w:val="00D32957"/>
    <w:rsid w:val="00D3295E"/>
    <w:rsid w:val="00D32967"/>
    <w:rsid w:val="00D329C4"/>
    <w:rsid w:val="00D329CD"/>
    <w:rsid w:val="00D329D5"/>
    <w:rsid w:val="00D32A73"/>
    <w:rsid w:val="00D32A7B"/>
    <w:rsid w:val="00D32A81"/>
    <w:rsid w:val="00D32A97"/>
    <w:rsid w:val="00D32AA8"/>
    <w:rsid w:val="00D32AB1"/>
    <w:rsid w:val="00D32AC7"/>
    <w:rsid w:val="00D32B1E"/>
    <w:rsid w:val="00D32B35"/>
    <w:rsid w:val="00D32B9F"/>
    <w:rsid w:val="00D32BA5"/>
    <w:rsid w:val="00D32BC1"/>
    <w:rsid w:val="00D32BDD"/>
    <w:rsid w:val="00D32C30"/>
    <w:rsid w:val="00D32C4E"/>
    <w:rsid w:val="00D32C59"/>
    <w:rsid w:val="00D32CBB"/>
    <w:rsid w:val="00D32CF6"/>
    <w:rsid w:val="00D32D00"/>
    <w:rsid w:val="00D32D51"/>
    <w:rsid w:val="00D32D98"/>
    <w:rsid w:val="00D32D99"/>
    <w:rsid w:val="00D32E33"/>
    <w:rsid w:val="00D32E8F"/>
    <w:rsid w:val="00D32E91"/>
    <w:rsid w:val="00D32E9B"/>
    <w:rsid w:val="00D32EDE"/>
    <w:rsid w:val="00D32EE8"/>
    <w:rsid w:val="00D32EEE"/>
    <w:rsid w:val="00D32EF4"/>
    <w:rsid w:val="00D32EF9"/>
    <w:rsid w:val="00D32F0E"/>
    <w:rsid w:val="00D32F5F"/>
    <w:rsid w:val="00D32F64"/>
    <w:rsid w:val="00D32F6C"/>
    <w:rsid w:val="00D32FB2"/>
    <w:rsid w:val="00D32FFF"/>
    <w:rsid w:val="00D33007"/>
    <w:rsid w:val="00D33049"/>
    <w:rsid w:val="00D33100"/>
    <w:rsid w:val="00D3312A"/>
    <w:rsid w:val="00D3318B"/>
    <w:rsid w:val="00D331C1"/>
    <w:rsid w:val="00D331FE"/>
    <w:rsid w:val="00D3321B"/>
    <w:rsid w:val="00D33267"/>
    <w:rsid w:val="00D332A3"/>
    <w:rsid w:val="00D332E1"/>
    <w:rsid w:val="00D332FB"/>
    <w:rsid w:val="00D33342"/>
    <w:rsid w:val="00D33369"/>
    <w:rsid w:val="00D33371"/>
    <w:rsid w:val="00D333E1"/>
    <w:rsid w:val="00D33416"/>
    <w:rsid w:val="00D33477"/>
    <w:rsid w:val="00D3347A"/>
    <w:rsid w:val="00D3348C"/>
    <w:rsid w:val="00D334D6"/>
    <w:rsid w:val="00D334F4"/>
    <w:rsid w:val="00D33521"/>
    <w:rsid w:val="00D33581"/>
    <w:rsid w:val="00D3362F"/>
    <w:rsid w:val="00D33692"/>
    <w:rsid w:val="00D336CE"/>
    <w:rsid w:val="00D336DC"/>
    <w:rsid w:val="00D33800"/>
    <w:rsid w:val="00D33828"/>
    <w:rsid w:val="00D338DA"/>
    <w:rsid w:val="00D338E0"/>
    <w:rsid w:val="00D338F2"/>
    <w:rsid w:val="00D33946"/>
    <w:rsid w:val="00D33986"/>
    <w:rsid w:val="00D3398C"/>
    <w:rsid w:val="00D339BD"/>
    <w:rsid w:val="00D33A01"/>
    <w:rsid w:val="00D33A47"/>
    <w:rsid w:val="00D33AC5"/>
    <w:rsid w:val="00D33BCB"/>
    <w:rsid w:val="00D33C17"/>
    <w:rsid w:val="00D33C5E"/>
    <w:rsid w:val="00D33C82"/>
    <w:rsid w:val="00D33CA3"/>
    <w:rsid w:val="00D33CD8"/>
    <w:rsid w:val="00D33D42"/>
    <w:rsid w:val="00D33D4C"/>
    <w:rsid w:val="00D33D69"/>
    <w:rsid w:val="00D33DF6"/>
    <w:rsid w:val="00D33E14"/>
    <w:rsid w:val="00D33E4F"/>
    <w:rsid w:val="00D33E83"/>
    <w:rsid w:val="00D33E9E"/>
    <w:rsid w:val="00D33ED0"/>
    <w:rsid w:val="00D33F23"/>
    <w:rsid w:val="00D33F6C"/>
    <w:rsid w:val="00D33FB5"/>
    <w:rsid w:val="00D33FCF"/>
    <w:rsid w:val="00D33FE8"/>
    <w:rsid w:val="00D33FF4"/>
    <w:rsid w:val="00D34023"/>
    <w:rsid w:val="00D3402B"/>
    <w:rsid w:val="00D34074"/>
    <w:rsid w:val="00D340ED"/>
    <w:rsid w:val="00D34104"/>
    <w:rsid w:val="00D34120"/>
    <w:rsid w:val="00D34158"/>
    <w:rsid w:val="00D34169"/>
    <w:rsid w:val="00D341BE"/>
    <w:rsid w:val="00D341BF"/>
    <w:rsid w:val="00D341C1"/>
    <w:rsid w:val="00D341C5"/>
    <w:rsid w:val="00D341E0"/>
    <w:rsid w:val="00D34242"/>
    <w:rsid w:val="00D3425C"/>
    <w:rsid w:val="00D34277"/>
    <w:rsid w:val="00D34313"/>
    <w:rsid w:val="00D34395"/>
    <w:rsid w:val="00D343A1"/>
    <w:rsid w:val="00D343C3"/>
    <w:rsid w:val="00D343FE"/>
    <w:rsid w:val="00D34421"/>
    <w:rsid w:val="00D34450"/>
    <w:rsid w:val="00D344D0"/>
    <w:rsid w:val="00D34528"/>
    <w:rsid w:val="00D34548"/>
    <w:rsid w:val="00D345B7"/>
    <w:rsid w:val="00D345D1"/>
    <w:rsid w:val="00D345D4"/>
    <w:rsid w:val="00D345F2"/>
    <w:rsid w:val="00D345FD"/>
    <w:rsid w:val="00D3468B"/>
    <w:rsid w:val="00D346A6"/>
    <w:rsid w:val="00D346B6"/>
    <w:rsid w:val="00D346BC"/>
    <w:rsid w:val="00D3475F"/>
    <w:rsid w:val="00D34770"/>
    <w:rsid w:val="00D34816"/>
    <w:rsid w:val="00D34857"/>
    <w:rsid w:val="00D34923"/>
    <w:rsid w:val="00D34944"/>
    <w:rsid w:val="00D34948"/>
    <w:rsid w:val="00D3494E"/>
    <w:rsid w:val="00D34959"/>
    <w:rsid w:val="00D349AA"/>
    <w:rsid w:val="00D349CE"/>
    <w:rsid w:val="00D34A08"/>
    <w:rsid w:val="00D34A3C"/>
    <w:rsid w:val="00D34A9E"/>
    <w:rsid w:val="00D34AB6"/>
    <w:rsid w:val="00D34ADB"/>
    <w:rsid w:val="00D34ADE"/>
    <w:rsid w:val="00D34AF6"/>
    <w:rsid w:val="00D34B07"/>
    <w:rsid w:val="00D34B97"/>
    <w:rsid w:val="00D34BA7"/>
    <w:rsid w:val="00D34BB8"/>
    <w:rsid w:val="00D34C25"/>
    <w:rsid w:val="00D34C3F"/>
    <w:rsid w:val="00D34C54"/>
    <w:rsid w:val="00D34C77"/>
    <w:rsid w:val="00D34C8D"/>
    <w:rsid w:val="00D34DC0"/>
    <w:rsid w:val="00D34E10"/>
    <w:rsid w:val="00D34E3A"/>
    <w:rsid w:val="00D34E68"/>
    <w:rsid w:val="00D34EA4"/>
    <w:rsid w:val="00D34EA6"/>
    <w:rsid w:val="00D34ED0"/>
    <w:rsid w:val="00D34FC0"/>
    <w:rsid w:val="00D34FC7"/>
    <w:rsid w:val="00D34FD5"/>
    <w:rsid w:val="00D34FF4"/>
    <w:rsid w:val="00D3504A"/>
    <w:rsid w:val="00D350D8"/>
    <w:rsid w:val="00D350F0"/>
    <w:rsid w:val="00D3510F"/>
    <w:rsid w:val="00D3512B"/>
    <w:rsid w:val="00D3515D"/>
    <w:rsid w:val="00D3516C"/>
    <w:rsid w:val="00D351C8"/>
    <w:rsid w:val="00D351EA"/>
    <w:rsid w:val="00D35264"/>
    <w:rsid w:val="00D35268"/>
    <w:rsid w:val="00D352DE"/>
    <w:rsid w:val="00D3532A"/>
    <w:rsid w:val="00D3532E"/>
    <w:rsid w:val="00D3534A"/>
    <w:rsid w:val="00D353BD"/>
    <w:rsid w:val="00D35478"/>
    <w:rsid w:val="00D35550"/>
    <w:rsid w:val="00D35573"/>
    <w:rsid w:val="00D3557B"/>
    <w:rsid w:val="00D35591"/>
    <w:rsid w:val="00D35598"/>
    <w:rsid w:val="00D355DF"/>
    <w:rsid w:val="00D35601"/>
    <w:rsid w:val="00D356DB"/>
    <w:rsid w:val="00D356FA"/>
    <w:rsid w:val="00D3573E"/>
    <w:rsid w:val="00D3575A"/>
    <w:rsid w:val="00D3575F"/>
    <w:rsid w:val="00D35770"/>
    <w:rsid w:val="00D35772"/>
    <w:rsid w:val="00D357AE"/>
    <w:rsid w:val="00D3580E"/>
    <w:rsid w:val="00D35834"/>
    <w:rsid w:val="00D35858"/>
    <w:rsid w:val="00D35930"/>
    <w:rsid w:val="00D359B0"/>
    <w:rsid w:val="00D359B2"/>
    <w:rsid w:val="00D359B3"/>
    <w:rsid w:val="00D359B9"/>
    <w:rsid w:val="00D359ED"/>
    <w:rsid w:val="00D359F7"/>
    <w:rsid w:val="00D35A1A"/>
    <w:rsid w:val="00D35A35"/>
    <w:rsid w:val="00D35A3F"/>
    <w:rsid w:val="00D35A4A"/>
    <w:rsid w:val="00D35A61"/>
    <w:rsid w:val="00D35A6C"/>
    <w:rsid w:val="00D35A76"/>
    <w:rsid w:val="00D35A7D"/>
    <w:rsid w:val="00D35A85"/>
    <w:rsid w:val="00D35A94"/>
    <w:rsid w:val="00D35AA0"/>
    <w:rsid w:val="00D35B12"/>
    <w:rsid w:val="00D35B47"/>
    <w:rsid w:val="00D35B58"/>
    <w:rsid w:val="00D35C17"/>
    <w:rsid w:val="00D35C86"/>
    <w:rsid w:val="00D35CAA"/>
    <w:rsid w:val="00D35CCD"/>
    <w:rsid w:val="00D35CD1"/>
    <w:rsid w:val="00D35D59"/>
    <w:rsid w:val="00D35D9F"/>
    <w:rsid w:val="00D35DEA"/>
    <w:rsid w:val="00D35E4E"/>
    <w:rsid w:val="00D35E5E"/>
    <w:rsid w:val="00D35F85"/>
    <w:rsid w:val="00D35FB5"/>
    <w:rsid w:val="00D35FD7"/>
    <w:rsid w:val="00D3605E"/>
    <w:rsid w:val="00D36066"/>
    <w:rsid w:val="00D360DE"/>
    <w:rsid w:val="00D36167"/>
    <w:rsid w:val="00D3616C"/>
    <w:rsid w:val="00D36185"/>
    <w:rsid w:val="00D361D5"/>
    <w:rsid w:val="00D361D8"/>
    <w:rsid w:val="00D36280"/>
    <w:rsid w:val="00D362FD"/>
    <w:rsid w:val="00D3631C"/>
    <w:rsid w:val="00D36385"/>
    <w:rsid w:val="00D363AE"/>
    <w:rsid w:val="00D363C0"/>
    <w:rsid w:val="00D363F9"/>
    <w:rsid w:val="00D3643E"/>
    <w:rsid w:val="00D3649F"/>
    <w:rsid w:val="00D36541"/>
    <w:rsid w:val="00D36554"/>
    <w:rsid w:val="00D36568"/>
    <w:rsid w:val="00D365AF"/>
    <w:rsid w:val="00D36627"/>
    <w:rsid w:val="00D3665B"/>
    <w:rsid w:val="00D3666D"/>
    <w:rsid w:val="00D36681"/>
    <w:rsid w:val="00D36688"/>
    <w:rsid w:val="00D366FF"/>
    <w:rsid w:val="00D36709"/>
    <w:rsid w:val="00D3670A"/>
    <w:rsid w:val="00D3672D"/>
    <w:rsid w:val="00D3675C"/>
    <w:rsid w:val="00D36789"/>
    <w:rsid w:val="00D36822"/>
    <w:rsid w:val="00D36852"/>
    <w:rsid w:val="00D36890"/>
    <w:rsid w:val="00D368C6"/>
    <w:rsid w:val="00D368D3"/>
    <w:rsid w:val="00D368E3"/>
    <w:rsid w:val="00D36917"/>
    <w:rsid w:val="00D3694A"/>
    <w:rsid w:val="00D3694F"/>
    <w:rsid w:val="00D3695C"/>
    <w:rsid w:val="00D36A63"/>
    <w:rsid w:val="00D36A92"/>
    <w:rsid w:val="00D36AA3"/>
    <w:rsid w:val="00D36AD3"/>
    <w:rsid w:val="00D36AEA"/>
    <w:rsid w:val="00D36AF3"/>
    <w:rsid w:val="00D36B1B"/>
    <w:rsid w:val="00D36B27"/>
    <w:rsid w:val="00D36B43"/>
    <w:rsid w:val="00D36B65"/>
    <w:rsid w:val="00D36B6B"/>
    <w:rsid w:val="00D36B89"/>
    <w:rsid w:val="00D36B8E"/>
    <w:rsid w:val="00D36BD4"/>
    <w:rsid w:val="00D36BF7"/>
    <w:rsid w:val="00D36C02"/>
    <w:rsid w:val="00D36C24"/>
    <w:rsid w:val="00D36CA5"/>
    <w:rsid w:val="00D36CB3"/>
    <w:rsid w:val="00D36D25"/>
    <w:rsid w:val="00D36D48"/>
    <w:rsid w:val="00D36D4A"/>
    <w:rsid w:val="00D36D57"/>
    <w:rsid w:val="00D36D79"/>
    <w:rsid w:val="00D36DD5"/>
    <w:rsid w:val="00D36DFE"/>
    <w:rsid w:val="00D36E4E"/>
    <w:rsid w:val="00D36EB0"/>
    <w:rsid w:val="00D36EE0"/>
    <w:rsid w:val="00D36EFA"/>
    <w:rsid w:val="00D36F62"/>
    <w:rsid w:val="00D36F6D"/>
    <w:rsid w:val="00D36F80"/>
    <w:rsid w:val="00D36F85"/>
    <w:rsid w:val="00D36FB7"/>
    <w:rsid w:val="00D37013"/>
    <w:rsid w:val="00D3704A"/>
    <w:rsid w:val="00D37098"/>
    <w:rsid w:val="00D3709E"/>
    <w:rsid w:val="00D3709F"/>
    <w:rsid w:val="00D370A1"/>
    <w:rsid w:val="00D37153"/>
    <w:rsid w:val="00D37159"/>
    <w:rsid w:val="00D3718D"/>
    <w:rsid w:val="00D37190"/>
    <w:rsid w:val="00D371FA"/>
    <w:rsid w:val="00D37211"/>
    <w:rsid w:val="00D37221"/>
    <w:rsid w:val="00D3723B"/>
    <w:rsid w:val="00D37250"/>
    <w:rsid w:val="00D37277"/>
    <w:rsid w:val="00D372BF"/>
    <w:rsid w:val="00D372D3"/>
    <w:rsid w:val="00D372FE"/>
    <w:rsid w:val="00D37391"/>
    <w:rsid w:val="00D373EB"/>
    <w:rsid w:val="00D373F4"/>
    <w:rsid w:val="00D37403"/>
    <w:rsid w:val="00D3742F"/>
    <w:rsid w:val="00D37469"/>
    <w:rsid w:val="00D3747F"/>
    <w:rsid w:val="00D3749B"/>
    <w:rsid w:val="00D376A3"/>
    <w:rsid w:val="00D37703"/>
    <w:rsid w:val="00D37718"/>
    <w:rsid w:val="00D37719"/>
    <w:rsid w:val="00D3771C"/>
    <w:rsid w:val="00D37730"/>
    <w:rsid w:val="00D3775A"/>
    <w:rsid w:val="00D37787"/>
    <w:rsid w:val="00D3778D"/>
    <w:rsid w:val="00D377EE"/>
    <w:rsid w:val="00D378DF"/>
    <w:rsid w:val="00D3794C"/>
    <w:rsid w:val="00D37978"/>
    <w:rsid w:val="00D379CA"/>
    <w:rsid w:val="00D379D2"/>
    <w:rsid w:val="00D379D8"/>
    <w:rsid w:val="00D37A50"/>
    <w:rsid w:val="00D37A66"/>
    <w:rsid w:val="00D37AE0"/>
    <w:rsid w:val="00D37B25"/>
    <w:rsid w:val="00D37B75"/>
    <w:rsid w:val="00D37C13"/>
    <w:rsid w:val="00D37C28"/>
    <w:rsid w:val="00D37C39"/>
    <w:rsid w:val="00D37C3B"/>
    <w:rsid w:val="00D37C74"/>
    <w:rsid w:val="00D37C7B"/>
    <w:rsid w:val="00D37D51"/>
    <w:rsid w:val="00D37D55"/>
    <w:rsid w:val="00D37D78"/>
    <w:rsid w:val="00D37D99"/>
    <w:rsid w:val="00D37D9F"/>
    <w:rsid w:val="00D37E8E"/>
    <w:rsid w:val="00D37E9E"/>
    <w:rsid w:val="00D37EC2"/>
    <w:rsid w:val="00D37F1E"/>
    <w:rsid w:val="00D37F33"/>
    <w:rsid w:val="00D37F38"/>
    <w:rsid w:val="00D37F92"/>
    <w:rsid w:val="00D37FFC"/>
    <w:rsid w:val="00D4000C"/>
    <w:rsid w:val="00D40015"/>
    <w:rsid w:val="00D401A7"/>
    <w:rsid w:val="00D401D7"/>
    <w:rsid w:val="00D4028B"/>
    <w:rsid w:val="00D4028E"/>
    <w:rsid w:val="00D402FF"/>
    <w:rsid w:val="00D4030B"/>
    <w:rsid w:val="00D40315"/>
    <w:rsid w:val="00D403D9"/>
    <w:rsid w:val="00D4043D"/>
    <w:rsid w:val="00D404D1"/>
    <w:rsid w:val="00D40514"/>
    <w:rsid w:val="00D40556"/>
    <w:rsid w:val="00D40567"/>
    <w:rsid w:val="00D4059E"/>
    <w:rsid w:val="00D405AE"/>
    <w:rsid w:val="00D405BD"/>
    <w:rsid w:val="00D405C8"/>
    <w:rsid w:val="00D40653"/>
    <w:rsid w:val="00D40665"/>
    <w:rsid w:val="00D40757"/>
    <w:rsid w:val="00D4076C"/>
    <w:rsid w:val="00D40783"/>
    <w:rsid w:val="00D4078A"/>
    <w:rsid w:val="00D407A5"/>
    <w:rsid w:val="00D407A7"/>
    <w:rsid w:val="00D407C0"/>
    <w:rsid w:val="00D407D6"/>
    <w:rsid w:val="00D40803"/>
    <w:rsid w:val="00D4086B"/>
    <w:rsid w:val="00D40917"/>
    <w:rsid w:val="00D40948"/>
    <w:rsid w:val="00D40956"/>
    <w:rsid w:val="00D40962"/>
    <w:rsid w:val="00D4096C"/>
    <w:rsid w:val="00D40A11"/>
    <w:rsid w:val="00D40A1F"/>
    <w:rsid w:val="00D40AD2"/>
    <w:rsid w:val="00D40B16"/>
    <w:rsid w:val="00D40BA9"/>
    <w:rsid w:val="00D40BAA"/>
    <w:rsid w:val="00D40CE1"/>
    <w:rsid w:val="00D40CF7"/>
    <w:rsid w:val="00D40D28"/>
    <w:rsid w:val="00D40D69"/>
    <w:rsid w:val="00D40D81"/>
    <w:rsid w:val="00D40DD2"/>
    <w:rsid w:val="00D40DF0"/>
    <w:rsid w:val="00D40EEB"/>
    <w:rsid w:val="00D40F2B"/>
    <w:rsid w:val="00D40F73"/>
    <w:rsid w:val="00D40F8C"/>
    <w:rsid w:val="00D41006"/>
    <w:rsid w:val="00D41026"/>
    <w:rsid w:val="00D4105C"/>
    <w:rsid w:val="00D41066"/>
    <w:rsid w:val="00D41091"/>
    <w:rsid w:val="00D4109F"/>
    <w:rsid w:val="00D410CE"/>
    <w:rsid w:val="00D410F7"/>
    <w:rsid w:val="00D4113F"/>
    <w:rsid w:val="00D41162"/>
    <w:rsid w:val="00D411F4"/>
    <w:rsid w:val="00D41230"/>
    <w:rsid w:val="00D412A7"/>
    <w:rsid w:val="00D412CD"/>
    <w:rsid w:val="00D412D1"/>
    <w:rsid w:val="00D4130D"/>
    <w:rsid w:val="00D41341"/>
    <w:rsid w:val="00D41383"/>
    <w:rsid w:val="00D413AC"/>
    <w:rsid w:val="00D413DD"/>
    <w:rsid w:val="00D413E9"/>
    <w:rsid w:val="00D413FD"/>
    <w:rsid w:val="00D4145A"/>
    <w:rsid w:val="00D414A7"/>
    <w:rsid w:val="00D414B4"/>
    <w:rsid w:val="00D41555"/>
    <w:rsid w:val="00D41556"/>
    <w:rsid w:val="00D41567"/>
    <w:rsid w:val="00D415A2"/>
    <w:rsid w:val="00D415DA"/>
    <w:rsid w:val="00D41620"/>
    <w:rsid w:val="00D41641"/>
    <w:rsid w:val="00D41695"/>
    <w:rsid w:val="00D416EE"/>
    <w:rsid w:val="00D4171D"/>
    <w:rsid w:val="00D4172A"/>
    <w:rsid w:val="00D41780"/>
    <w:rsid w:val="00D41799"/>
    <w:rsid w:val="00D41809"/>
    <w:rsid w:val="00D41827"/>
    <w:rsid w:val="00D41838"/>
    <w:rsid w:val="00D41840"/>
    <w:rsid w:val="00D41858"/>
    <w:rsid w:val="00D41865"/>
    <w:rsid w:val="00D418F1"/>
    <w:rsid w:val="00D41929"/>
    <w:rsid w:val="00D41953"/>
    <w:rsid w:val="00D4198A"/>
    <w:rsid w:val="00D4199C"/>
    <w:rsid w:val="00D419DB"/>
    <w:rsid w:val="00D41A0F"/>
    <w:rsid w:val="00D41A20"/>
    <w:rsid w:val="00D41A72"/>
    <w:rsid w:val="00D41A73"/>
    <w:rsid w:val="00D41A79"/>
    <w:rsid w:val="00D41A8B"/>
    <w:rsid w:val="00D41AA6"/>
    <w:rsid w:val="00D41AC3"/>
    <w:rsid w:val="00D41B0E"/>
    <w:rsid w:val="00D41B1D"/>
    <w:rsid w:val="00D41B46"/>
    <w:rsid w:val="00D41B52"/>
    <w:rsid w:val="00D41BB3"/>
    <w:rsid w:val="00D41C59"/>
    <w:rsid w:val="00D41C63"/>
    <w:rsid w:val="00D41C86"/>
    <w:rsid w:val="00D41D29"/>
    <w:rsid w:val="00D41D2F"/>
    <w:rsid w:val="00D41D44"/>
    <w:rsid w:val="00D41E1A"/>
    <w:rsid w:val="00D41E3C"/>
    <w:rsid w:val="00D41E48"/>
    <w:rsid w:val="00D41E50"/>
    <w:rsid w:val="00D41E85"/>
    <w:rsid w:val="00D41EDF"/>
    <w:rsid w:val="00D41EF7"/>
    <w:rsid w:val="00D41F01"/>
    <w:rsid w:val="00D41F39"/>
    <w:rsid w:val="00D41F41"/>
    <w:rsid w:val="00D41F5B"/>
    <w:rsid w:val="00D41F81"/>
    <w:rsid w:val="00D41FA3"/>
    <w:rsid w:val="00D41FB6"/>
    <w:rsid w:val="00D41FBA"/>
    <w:rsid w:val="00D42023"/>
    <w:rsid w:val="00D4205A"/>
    <w:rsid w:val="00D42070"/>
    <w:rsid w:val="00D420A1"/>
    <w:rsid w:val="00D420AE"/>
    <w:rsid w:val="00D420CE"/>
    <w:rsid w:val="00D420CF"/>
    <w:rsid w:val="00D420DC"/>
    <w:rsid w:val="00D420E1"/>
    <w:rsid w:val="00D42100"/>
    <w:rsid w:val="00D42123"/>
    <w:rsid w:val="00D42131"/>
    <w:rsid w:val="00D4214D"/>
    <w:rsid w:val="00D421FC"/>
    <w:rsid w:val="00D42206"/>
    <w:rsid w:val="00D4221E"/>
    <w:rsid w:val="00D42233"/>
    <w:rsid w:val="00D42256"/>
    <w:rsid w:val="00D422B0"/>
    <w:rsid w:val="00D422C6"/>
    <w:rsid w:val="00D422C7"/>
    <w:rsid w:val="00D422D1"/>
    <w:rsid w:val="00D423B1"/>
    <w:rsid w:val="00D423B7"/>
    <w:rsid w:val="00D423CB"/>
    <w:rsid w:val="00D42451"/>
    <w:rsid w:val="00D42462"/>
    <w:rsid w:val="00D4247B"/>
    <w:rsid w:val="00D424AF"/>
    <w:rsid w:val="00D424CB"/>
    <w:rsid w:val="00D424E7"/>
    <w:rsid w:val="00D42503"/>
    <w:rsid w:val="00D4253F"/>
    <w:rsid w:val="00D42556"/>
    <w:rsid w:val="00D425B8"/>
    <w:rsid w:val="00D425E8"/>
    <w:rsid w:val="00D4264A"/>
    <w:rsid w:val="00D42684"/>
    <w:rsid w:val="00D426B5"/>
    <w:rsid w:val="00D4277B"/>
    <w:rsid w:val="00D4282C"/>
    <w:rsid w:val="00D4283C"/>
    <w:rsid w:val="00D428AD"/>
    <w:rsid w:val="00D428DF"/>
    <w:rsid w:val="00D428E7"/>
    <w:rsid w:val="00D428FB"/>
    <w:rsid w:val="00D429EA"/>
    <w:rsid w:val="00D42A3E"/>
    <w:rsid w:val="00D42A5B"/>
    <w:rsid w:val="00D42AA9"/>
    <w:rsid w:val="00D42B3C"/>
    <w:rsid w:val="00D42B55"/>
    <w:rsid w:val="00D42B59"/>
    <w:rsid w:val="00D42B76"/>
    <w:rsid w:val="00D42BA4"/>
    <w:rsid w:val="00D42BA6"/>
    <w:rsid w:val="00D42BE0"/>
    <w:rsid w:val="00D42BEF"/>
    <w:rsid w:val="00D42C3F"/>
    <w:rsid w:val="00D42C6E"/>
    <w:rsid w:val="00D42CAF"/>
    <w:rsid w:val="00D42CEE"/>
    <w:rsid w:val="00D42D39"/>
    <w:rsid w:val="00D42D5B"/>
    <w:rsid w:val="00D42D87"/>
    <w:rsid w:val="00D42D97"/>
    <w:rsid w:val="00D42DA0"/>
    <w:rsid w:val="00D42E38"/>
    <w:rsid w:val="00D42E47"/>
    <w:rsid w:val="00D42E65"/>
    <w:rsid w:val="00D42E85"/>
    <w:rsid w:val="00D42EAE"/>
    <w:rsid w:val="00D42EDF"/>
    <w:rsid w:val="00D42F01"/>
    <w:rsid w:val="00D42F3A"/>
    <w:rsid w:val="00D42F3F"/>
    <w:rsid w:val="00D42FC7"/>
    <w:rsid w:val="00D42FF4"/>
    <w:rsid w:val="00D4305D"/>
    <w:rsid w:val="00D43103"/>
    <w:rsid w:val="00D43143"/>
    <w:rsid w:val="00D43168"/>
    <w:rsid w:val="00D431DD"/>
    <w:rsid w:val="00D43221"/>
    <w:rsid w:val="00D4331F"/>
    <w:rsid w:val="00D43320"/>
    <w:rsid w:val="00D43334"/>
    <w:rsid w:val="00D43350"/>
    <w:rsid w:val="00D4335E"/>
    <w:rsid w:val="00D4335F"/>
    <w:rsid w:val="00D433A1"/>
    <w:rsid w:val="00D433D2"/>
    <w:rsid w:val="00D4342F"/>
    <w:rsid w:val="00D43457"/>
    <w:rsid w:val="00D434AA"/>
    <w:rsid w:val="00D43513"/>
    <w:rsid w:val="00D43525"/>
    <w:rsid w:val="00D43536"/>
    <w:rsid w:val="00D43562"/>
    <w:rsid w:val="00D435A0"/>
    <w:rsid w:val="00D435AE"/>
    <w:rsid w:val="00D435EC"/>
    <w:rsid w:val="00D43630"/>
    <w:rsid w:val="00D43675"/>
    <w:rsid w:val="00D43688"/>
    <w:rsid w:val="00D436AA"/>
    <w:rsid w:val="00D436B2"/>
    <w:rsid w:val="00D436BE"/>
    <w:rsid w:val="00D436CE"/>
    <w:rsid w:val="00D436E1"/>
    <w:rsid w:val="00D436F6"/>
    <w:rsid w:val="00D43703"/>
    <w:rsid w:val="00D4374E"/>
    <w:rsid w:val="00D437CC"/>
    <w:rsid w:val="00D4387D"/>
    <w:rsid w:val="00D438E4"/>
    <w:rsid w:val="00D438F4"/>
    <w:rsid w:val="00D43935"/>
    <w:rsid w:val="00D43966"/>
    <w:rsid w:val="00D43975"/>
    <w:rsid w:val="00D439C5"/>
    <w:rsid w:val="00D439D3"/>
    <w:rsid w:val="00D439EE"/>
    <w:rsid w:val="00D439F6"/>
    <w:rsid w:val="00D43A48"/>
    <w:rsid w:val="00D43AC8"/>
    <w:rsid w:val="00D43AF1"/>
    <w:rsid w:val="00D43B22"/>
    <w:rsid w:val="00D43BA4"/>
    <w:rsid w:val="00D43BAC"/>
    <w:rsid w:val="00D43BDA"/>
    <w:rsid w:val="00D43BF6"/>
    <w:rsid w:val="00D43CC9"/>
    <w:rsid w:val="00D43CF8"/>
    <w:rsid w:val="00D43D0D"/>
    <w:rsid w:val="00D43D11"/>
    <w:rsid w:val="00D43D96"/>
    <w:rsid w:val="00D43E00"/>
    <w:rsid w:val="00D43E08"/>
    <w:rsid w:val="00D43E1C"/>
    <w:rsid w:val="00D43E37"/>
    <w:rsid w:val="00D43E7E"/>
    <w:rsid w:val="00D43EBB"/>
    <w:rsid w:val="00D43F15"/>
    <w:rsid w:val="00D43F2C"/>
    <w:rsid w:val="00D43FA1"/>
    <w:rsid w:val="00D43FC2"/>
    <w:rsid w:val="00D43FEE"/>
    <w:rsid w:val="00D44005"/>
    <w:rsid w:val="00D4406F"/>
    <w:rsid w:val="00D44087"/>
    <w:rsid w:val="00D440CB"/>
    <w:rsid w:val="00D440D7"/>
    <w:rsid w:val="00D4413E"/>
    <w:rsid w:val="00D44151"/>
    <w:rsid w:val="00D44177"/>
    <w:rsid w:val="00D441A2"/>
    <w:rsid w:val="00D441DB"/>
    <w:rsid w:val="00D441E6"/>
    <w:rsid w:val="00D44213"/>
    <w:rsid w:val="00D44222"/>
    <w:rsid w:val="00D44235"/>
    <w:rsid w:val="00D442CA"/>
    <w:rsid w:val="00D442CE"/>
    <w:rsid w:val="00D442EA"/>
    <w:rsid w:val="00D44394"/>
    <w:rsid w:val="00D443DD"/>
    <w:rsid w:val="00D4441E"/>
    <w:rsid w:val="00D4448A"/>
    <w:rsid w:val="00D444A7"/>
    <w:rsid w:val="00D444F1"/>
    <w:rsid w:val="00D444FF"/>
    <w:rsid w:val="00D4450C"/>
    <w:rsid w:val="00D44532"/>
    <w:rsid w:val="00D4456F"/>
    <w:rsid w:val="00D4461A"/>
    <w:rsid w:val="00D44671"/>
    <w:rsid w:val="00D44690"/>
    <w:rsid w:val="00D446B0"/>
    <w:rsid w:val="00D44717"/>
    <w:rsid w:val="00D4480D"/>
    <w:rsid w:val="00D44836"/>
    <w:rsid w:val="00D4485F"/>
    <w:rsid w:val="00D44896"/>
    <w:rsid w:val="00D448C7"/>
    <w:rsid w:val="00D448DC"/>
    <w:rsid w:val="00D44913"/>
    <w:rsid w:val="00D44959"/>
    <w:rsid w:val="00D4497B"/>
    <w:rsid w:val="00D44981"/>
    <w:rsid w:val="00D449E1"/>
    <w:rsid w:val="00D44A6B"/>
    <w:rsid w:val="00D44AC3"/>
    <w:rsid w:val="00D44B19"/>
    <w:rsid w:val="00D44B1F"/>
    <w:rsid w:val="00D44BAD"/>
    <w:rsid w:val="00D44BB5"/>
    <w:rsid w:val="00D44BC6"/>
    <w:rsid w:val="00D44BF4"/>
    <w:rsid w:val="00D44C09"/>
    <w:rsid w:val="00D44C55"/>
    <w:rsid w:val="00D44C84"/>
    <w:rsid w:val="00D44CDB"/>
    <w:rsid w:val="00D44D3F"/>
    <w:rsid w:val="00D44D4A"/>
    <w:rsid w:val="00D44D59"/>
    <w:rsid w:val="00D44DA2"/>
    <w:rsid w:val="00D44E94"/>
    <w:rsid w:val="00D44F6E"/>
    <w:rsid w:val="00D45081"/>
    <w:rsid w:val="00D450BC"/>
    <w:rsid w:val="00D450E2"/>
    <w:rsid w:val="00D4513D"/>
    <w:rsid w:val="00D4515A"/>
    <w:rsid w:val="00D45169"/>
    <w:rsid w:val="00D451BB"/>
    <w:rsid w:val="00D451CC"/>
    <w:rsid w:val="00D45228"/>
    <w:rsid w:val="00D45247"/>
    <w:rsid w:val="00D45275"/>
    <w:rsid w:val="00D45276"/>
    <w:rsid w:val="00D45298"/>
    <w:rsid w:val="00D452B9"/>
    <w:rsid w:val="00D452F3"/>
    <w:rsid w:val="00D4530A"/>
    <w:rsid w:val="00D45334"/>
    <w:rsid w:val="00D45389"/>
    <w:rsid w:val="00D4538D"/>
    <w:rsid w:val="00D453B8"/>
    <w:rsid w:val="00D45400"/>
    <w:rsid w:val="00D4546F"/>
    <w:rsid w:val="00D4548B"/>
    <w:rsid w:val="00D454A1"/>
    <w:rsid w:val="00D454BA"/>
    <w:rsid w:val="00D454D2"/>
    <w:rsid w:val="00D45590"/>
    <w:rsid w:val="00D455F8"/>
    <w:rsid w:val="00D4560B"/>
    <w:rsid w:val="00D4565C"/>
    <w:rsid w:val="00D4565D"/>
    <w:rsid w:val="00D4566D"/>
    <w:rsid w:val="00D45692"/>
    <w:rsid w:val="00D456A9"/>
    <w:rsid w:val="00D456C6"/>
    <w:rsid w:val="00D45705"/>
    <w:rsid w:val="00D45706"/>
    <w:rsid w:val="00D45737"/>
    <w:rsid w:val="00D4574C"/>
    <w:rsid w:val="00D457EB"/>
    <w:rsid w:val="00D4580A"/>
    <w:rsid w:val="00D4584C"/>
    <w:rsid w:val="00D4584D"/>
    <w:rsid w:val="00D45885"/>
    <w:rsid w:val="00D458C8"/>
    <w:rsid w:val="00D458E0"/>
    <w:rsid w:val="00D45929"/>
    <w:rsid w:val="00D45A02"/>
    <w:rsid w:val="00D45A3F"/>
    <w:rsid w:val="00D45A43"/>
    <w:rsid w:val="00D45A9C"/>
    <w:rsid w:val="00D45ADB"/>
    <w:rsid w:val="00D45B27"/>
    <w:rsid w:val="00D45B90"/>
    <w:rsid w:val="00D45BA9"/>
    <w:rsid w:val="00D45BB1"/>
    <w:rsid w:val="00D45BDE"/>
    <w:rsid w:val="00D45C10"/>
    <w:rsid w:val="00D45C21"/>
    <w:rsid w:val="00D45C2C"/>
    <w:rsid w:val="00D45C3C"/>
    <w:rsid w:val="00D45C58"/>
    <w:rsid w:val="00D45C99"/>
    <w:rsid w:val="00D45CA4"/>
    <w:rsid w:val="00D45D0D"/>
    <w:rsid w:val="00D45D4B"/>
    <w:rsid w:val="00D45D7E"/>
    <w:rsid w:val="00D45DA0"/>
    <w:rsid w:val="00D45DDA"/>
    <w:rsid w:val="00D45DE6"/>
    <w:rsid w:val="00D45E0A"/>
    <w:rsid w:val="00D45E1B"/>
    <w:rsid w:val="00D45EFC"/>
    <w:rsid w:val="00D45EFD"/>
    <w:rsid w:val="00D45F7C"/>
    <w:rsid w:val="00D45F93"/>
    <w:rsid w:val="00D45FEB"/>
    <w:rsid w:val="00D46060"/>
    <w:rsid w:val="00D4606E"/>
    <w:rsid w:val="00D460D0"/>
    <w:rsid w:val="00D460D7"/>
    <w:rsid w:val="00D460E0"/>
    <w:rsid w:val="00D46122"/>
    <w:rsid w:val="00D461B0"/>
    <w:rsid w:val="00D46249"/>
    <w:rsid w:val="00D46286"/>
    <w:rsid w:val="00D462AD"/>
    <w:rsid w:val="00D462F7"/>
    <w:rsid w:val="00D46303"/>
    <w:rsid w:val="00D4633C"/>
    <w:rsid w:val="00D463A0"/>
    <w:rsid w:val="00D463B1"/>
    <w:rsid w:val="00D463D4"/>
    <w:rsid w:val="00D463DD"/>
    <w:rsid w:val="00D463E8"/>
    <w:rsid w:val="00D463F0"/>
    <w:rsid w:val="00D4642F"/>
    <w:rsid w:val="00D46442"/>
    <w:rsid w:val="00D46445"/>
    <w:rsid w:val="00D4645B"/>
    <w:rsid w:val="00D464A2"/>
    <w:rsid w:val="00D465D3"/>
    <w:rsid w:val="00D465F8"/>
    <w:rsid w:val="00D46606"/>
    <w:rsid w:val="00D46626"/>
    <w:rsid w:val="00D4663E"/>
    <w:rsid w:val="00D46672"/>
    <w:rsid w:val="00D466FD"/>
    <w:rsid w:val="00D46716"/>
    <w:rsid w:val="00D46782"/>
    <w:rsid w:val="00D467B1"/>
    <w:rsid w:val="00D467B4"/>
    <w:rsid w:val="00D467C3"/>
    <w:rsid w:val="00D4682A"/>
    <w:rsid w:val="00D4684D"/>
    <w:rsid w:val="00D46873"/>
    <w:rsid w:val="00D4688F"/>
    <w:rsid w:val="00D468CF"/>
    <w:rsid w:val="00D468DD"/>
    <w:rsid w:val="00D468E3"/>
    <w:rsid w:val="00D4690A"/>
    <w:rsid w:val="00D4691C"/>
    <w:rsid w:val="00D4691F"/>
    <w:rsid w:val="00D46930"/>
    <w:rsid w:val="00D46951"/>
    <w:rsid w:val="00D46A66"/>
    <w:rsid w:val="00D46AA0"/>
    <w:rsid w:val="00D46AAE"/>
    <w:rsid w:val="00D46B1B"/>
    <w:rsid w:val="00D46B20"/>
    <w:rsid w:val="00D46B27"/>
    <w:rsid w:val="00D46B45"/>
    <w:rsid w:val="00D46BDB"/>
    <w:rsid w:val="00D46BE3"/>
    <w:rsid w:val="00D46C02"/>
    <w:rsid w:val="00D46C97"/>
    <w:rsid w:val="00D46D24"/>
    <w:rsid w:val="00D46D47"/>
    <w:rsid w:val="00D46D8B"/>
    <w:rsid w:val="00D46DBB"/>
    <w:rsid w:val="00D46DE3"/>
    <w:rsid w:val="00D46E59"/>
    <w:rsid w:val="00D46E5C"/>
    <w:rsid w:val="00D46EB9"/>
    <w:rsid w:val="00D46EFC"/>
    <w:rsid w:val="00D46FA8"/>
    <w:rsid w:val="00D46FEC"/>
    <w:rsid w:val="00D47157"/>
    <w:rsid w:val="00D471CE"/>
    <w:rsid w:val="00D47204"/>
    <w:rsid w:val="00D47208"/>
    <w:rsid w:val="00D47241"/>
    <w:rsid w:val="00D4728D"/>
    <w:rsid w:val="00D4729D"/>
    <w:rsid w:val="00D472F0"/>
    <w:rsid w:val="00D4731E"/>
    <w:rsid w:val="00D47352"/>
    <w:rsid w:val="00D4738D"/>
    <w:rsid w:val="00D47416"/>
    <w:rsid w:val="00D47468"/>
    <w:rsid w:val="00D4746C"/>
    <w:rsid w:val="00D474B2"/>
    <w:rsid w:val="00D47524"/>
    <w:rsid w:val="00D47531"/>
    <w:rsid w:val="00D47546"/>
    <w:rsid w:val="00D47553"/>
    <w:rsid w:val="00D475D4"/>
    <w:rsid w:val="00D475E3"/>
    <w:rsid w:val="00D47606"/>
    <w:rsid w:val="00D4761D"/>
    <w:rsid w:val="00D47688"/>
    <w:rsid w:val="00D476DD"/>
    <w:rsid w:val="00D4770D"/>
    <w:rsid w:val="00D4772A"/>
    <w:rsid w:val="00D4772E"/>
    <w:rsid w:val="00D477A1"/>
    <w:rsid w:val="00D477B1"/>
    <w:rsid w:val="00D477B7"/>
    <w:rsid w:val="00D477DD"/>
    <w:rsid w:val="00D47829"/>
    <w:rsid w:val="00D47842"/>
    <w:rsid w:val="00D4784F"/>
    <w:rsid w:val="00D4792F"/>
    <w:rsid w:val="00D47963"/>
    <w:rsid w:val="00D47965"/>
    <w:rsid w:val="00D4796A"/>
    <w:rsid w:val="00D479DA"/>
    <w:rsid w:val="00D47A07"/>
    <w:rsid w:val="00D47A10"/>
    <w:rsid w:val="00D47A78"/>
    <w:rsid w:val="00D47A83"/>
    <w:rsid w:val="00D47B0E"/>
    <w:rsid w:val="00D47B44"/>
    <w:rsid w:val="00D47B66"/>
    <w:rsid w:val="00D47BE9"/>
    <w:rsid w:val="00D47C0C"/>
    <w:rsid w:val="00D47C1E"/>
    <w:rsid w:val="00D47C29"/>
    <w:rsid w:val="00D47C6D"/>
    <w:rsid w:val="00D47C7A"/>
    <w:rsid w:val="00D47C7E"/>
    <w:rsid w:val="00D47CBB"/>
    <w:rsid w:val="00D47D0A"/>
    <w:rsid w:val="00D47D31"/>
    <w:rsid w:val="00D47D50"/>
    <w:rsid w:val="00D47D62"/>
    <w:rsid w:val="00D47D67"/>
    <w:rsid w:val="00D47DA4"/>
    <w:rsid w:val="00D47DAD"/>
    <w:rsid w:val="00D47DDD"/>
    <w:rsid w:val="00D47E31"/>
    <w:rsid w:val="00D47E40"/>
    <w:rsid w:val="00D47EED"/>
    <w:rsid w:val="00D47F0B"/>
    <w:rsid w:val="00D47F11"/>
    <w:rsid w:val="00D47F1A"/>
    <w:rsid w:val="00D47F67"/>
    <w:rsid w:val="00D47F89"/>
    <w:rsid w:val="00D47FAF"/>
    <w:rsid w:val="00D47FD5"/>
    <w:rsid w:val="00D47FFC"/>
    <w:rsid w:val="00D50020"/>
    <w:rsid w:val="00D5002A"/>
    <w:rsid w:val="00D50062"/>
    <w:rsid w:val="00D50064"/>
    <w:rsid w:val="00D5006D"/>
    <w:rsid w:val="00D50133"/>
    <w:rsid w:val="00D50145"/>
    <w:rsid w:val="00D501E2"/>
    <w:rsid w:val="00D5022D"/>
    <w:rsid w:val="00D50247"/>
    <w:rsid w:val="00D50270"/>
    <w:rsid w:val="00D5029B"/>
    <w:rsid w:val="00D50301"/>
    <w:rsid w:val="00D5033E"/>
    <w:rsid w:val="00D50379"/>
    <w:rsid w:val="00D50396"/>
    <w:rsid w:val="00D503C4"/>
    <w:rsid w:val="00D50410"/>
    <w:rsid w:val="00D5049F"/>
    <w:rsid w:val="00D504BF"/>
    <w:rsid w:val="00D504C0"/>
    <w:rsid w:val="00D504CC"/>
    <w:rsid w:val="00D504D5"/>
    <w:rsid w:val="00D5052C"/>
    <w:rsid w:val="00D50542"/>
    <w:rsid w:val="00D50562"/>
    <w:rsid w:val="00D50581"/>
    <w:rsid w:val="00D505BB"/>
    <w:rsid w:val="00D505C1"/>
    <w:rsid w:val="00D50617"/>
    <w:rsid w:val="00D50622"/>
    <w:rsid w:val="00D50647"/>
    <w:rsid w:val="00D50682"/>
    <w:rsid w:val="00D5068F"/>
    <w:rsid w:val="00D506CC"/>
    <w:rsid w:val="00D5070D"/>
    <w:rsid w:val="00D50715"/>
    <w:rsid w:val="00D5071A"/>
    <w:rsid w:val="00D50726"/>
    <w:rsid w:val="00D50743"/>
    <w:rsid w:val="00D5078C"/>
    <w:rsid w:val="00D507EC"/>
    <w:rsid w:val="00D50826"/>
    <w:rsid w:val="00D5082E"/>
    <w:rsid w:val="00D5086C"/>
    <w:rsid w:val="00D50873"/>
    <w:rsid w:val="00D50882"/>
    <w:rsid w:val="00D50953"/>
    <w:rsid w:val="00D509AB"/>
    <w:rsid w:val="00D509F0"/>
    <w:rsid w:val="00D50A3C"/>
    <w:rsid w:val="00D50A42"/>
    <w:rsid w:val="00D50A4C"/>
    <w:rsid w:val="00D50A71"/>
    <w:rsid w:val="00D50A80"/>
    <w:rsid w:val="00D50AA4"/>
    <w:rsid w:val="00D50AA5"/>
    <w:rsid w:val="00D50AB4"/>
    <w:rsid w:val="00D50ABC"/>
    <w:rsid w:val="00D50AC4"/>
    <w:rsid w:val="00D50B63"/>
    <w:rsid w:val="00D50B6F"/>
    <w:rsid w:val="00D50B77"/>
    <w:rsid w:val="00D50B83"/>
    <w:rsid w:val="00D50BB4"/>
    <w:rsid w:val="00D50C28"/>
    <w:rsid w:val="00D50C3B"/>
    <w:rsid w:val="00D50C4A"/>
    <w:rsid w:val="00D50D90"/>
    <w:rsid w:val="00D50E16"/>
    <w:rsid w:val="00D50E17"/>
    <w:rsid w:val="00D50E1A"/>
    <w:rsid w:val="00D50E65"/>
    <w:rsid w:val="00D50EB6"/>
    <w:rsid w:val="00D50F4E"/>
    <w:rsid w:val="00D50F65"/>
    <w:rsid w:val="00D51074"/>
    <w:rsid w:val="00D5107B"/>
    <w:rsid w:val="00D51093"/>
    <w:rsid w:val="00D510A0"/>
    <w:rsid w:val="00D510B1"/>
    <w:rsid w:val="00D510CC"/>
    <w:rsid w:val="00D510CF"/>
    <w:rsid w:val="00D51102"/>
    <w:rsid w:val="00D5111A"/>
    <w:rsid w:val="00D51148"/>
    <w:rsid w:val="00D51154"/>
    <w:rsid w:val="00D5118B"/>
    <w:rsid w:val="00D511BA"/>
    <w:rsid w:val="00D511C9"/>
    <w:rsid w:val="00D5121F"/>
    <w:rsid w:val="00D512B0"/>
    <w:rsid w:val="00D512D1"/>
    <w:rsid w:val="00D512D6"/>
    <w:rsid w:val="00D51343"/>
    <w:rsid w:val="00D51388"/>
    <w:rsid w:val="00D513AA"/>
    <w:rsid w:val="00D513B3"/>
    <w:rsid w:val="00D51417"/>
    <w:rsid w:val="00D51420"/>
    <w:rsid w:val="00D51456"/>
    <w:rsid w:val="00D514AC"/>
    <w:rsid w:val="00D514B4"/>
    <w:rsid w:val="00D514CB"/>
    <w:rsid w:val="00D51557"/>
    <w:rsid w:val="00D5157A"/>
    <w:rsid w:val="00D51596"/>
    <w:rsid w:val="00D5159A"/>
    <w:rsid w:val="00D515A3"/>
    <w:rsid w:val="00D515A7"/>
    <w:rsid w:val="00D515C3"/>
    <w:rsid w:val="00D515D0"/>
    <w:rsid w:val="00D515E0"/>
    <w:rsid w:val="00D515EE"/>
    <w:rsid w:val="00D51671"/>
    <w:rsid w:val="00D51685"/>
    <w:rsid w:val="00D516A3"/>
    <w:rsid w:val="00D51740"/>
    <w:rsid w:val="00D5176B"/>
    <w:rsid w:val="00D517D7"/>
    <w:rsid w:val="00D517FC"/>
    <w:rsid w:val="00D51805"/>
    <w:rsid w:val="00D5181D"/>
    <w:rsid w:val="00D51875"/>
    <w:rsid w:val="00D518C6"/>
    <w:rsid w:val="00D518D6"/>
    <w:rsid w:val="00D518E4"/>
    <w:rsid w:val="00D51988"/>
    <w:rsid w:val="00D519A7"/>
    <w:rsid w:val="00D519A8"/>
    <w:rsid w:val="00D519B5"/>
    <w:rsid w:val="00D519EA"/>
    <w:rsid w:val="00D51A07"/>
    <w:rsid w:val="00D51A30"/>
    <w:rsid w:val="00D51A31"/>
    <w:rsid w:val="00D51A33"/>
    <w:rsid w:val="00D51A43"/>
    <w:rsid w:val="00D51A6D"/>
    <w:rsid w:val="00D51A72"/>
    <w:rsid w:val="00D51AD4"/>
    <w:rsid w:val="00D51AEB"/>
    <w:rsid w:val="00D51B3D"/>
    <w:rsid w:val="00D51B42"/>
    <w:rsid w:val="00D51B58"/>
    <w:rsid w:val="00D51B64"/>
    <w:rsid w:val="00D51B6C"/>
    <w:rsid w:val="00D51B7E"/>
    <w:rsid w:val="00D51B8C"/>
    <w:rsid w:val="00D51BEA"/>
    <w:rsid w:val="00D51C14"/>
    <w:rsid w:val="00D51C1F"/>
    <w:rsid w:val="00D51CB5"/>
    <w:rsid w:val="00D51CBE"/>
    <w:rsid w:val="00D51D1D"/>
    <w:rsid w:val="00D51D1E"/>
    <w:rsid w:val="00D51D51"/>
    <w:rsid w:val="00D51D65"/>
    <w:rsid w:val="00D51D90"/>
    <w:rsid w:val="00D51D91"/>
    <w:rsid w:val="00D51DB3"/>
    <w:rsid w:val="00D51DE6"/>
    <w:rsid w:val="00D51EC1"/>
    <w:rsid w:val="00D51ECE"/>
    <w:rsid w:val="00D51F08"/>
    <w:rsid w:val="00D51F0B"/>
    <w:rsid w:val="00D51F1F"/>
    <w:rsid w:val="00D51F2B"/>
    <w:rsid w:val="00D51F2E"/>
    <w:rsid w:val="00D51F3B"/>
    <w:rsid w:val="00D51F49"/>
    <w:rsid w:val="00D51F5C"/>
    <w:rsid w:val="00D5202A"/>
    <w:rsid w:val="00D52068"/>
    <w:rsid w:val="00D52079"/>
    <w:rsid w:val="00D52090"/>
    <w:rsid w:val="00D520BF"/>
    <w:rsid w:val="00D520DD"/>
    <w:rsid w:val="00D520FD"/>
    <w:rsid w:val="00D5213A"/>
    <w:rsid w:val="00D52158"/>
    <w:rsid w:val="00D52160"/>
    <w:rsid w:val="00D52167"/>
    <w:rsid w:val="00D52181"/>
    <w:rsid w:val="00D52189"/>
    <w:rsid w:val="00D5219F"/>
    <w:rsid w:val="00D521B2"/>
    <w:rsid w:val="00D521B4"/>
    <w:rsid w:val="00D521C0"/>
    <w:rsid w:val="00D521D2"/>
    <w:rsid w:val="00D52251"/>
    <w:rsid w:val="00D5229A"/>
    <w:rsid w:val="00D52309"/>
    <w:rsid w:val="00D5232B"/>
    <w:rsid w:val="00D5233F"/>
    <w:rsid w:val="00D52387"/>
    <w:rsid w:val="00D5238E"/>
    <w:rsid w:val="00D523AA"/>
    <w:rsid w:val="00D523AE"/>
    <w:rsid w:val="00D523E1"/>
    <w:rsid w:val="00D52407"/>
    <w:rsid w:val="00D52443"/>
    <w:rsid w:val="00D524A7"/>
    <w:rsid w:val="00D524CC"/>
    <w:rsid w:val="00D524E4"/>
    <w:rsid w:val="00D524F4"/>
    <w:rsid w:val="00D5253E"/>
    <w:rsid w:val="00D52547"/>
    <w:rsid w:val="00D5256B"/>
    <w:rsid w:val="00D5258E"/>
    <w:rsid w:val="00D52599"/>
    <w:rsid w:val="00D525AD"/>
    <w:rsid w:val="00D525B9"/>
    <w:rsid w:val="00D525CB"/>
    <w:rsid w:val="00D525D1"/>
    <w:rsid w:val="00D525D7"/>
    <w:rsid w:val="00D5261A"/>
    <w:rsid w:val="00D52647"/>
    <w:rsid w:val="00D5267A"/>
    <w:rsid w:val="00D526D9"/>
    <w:rsid w:val="00D526F4"/>
    <w:rsid w:val="00D52725"/>
    <w:rsid w:val="00D52731"/>
    <w:rsid w:val="00D5274D"/>
    <w:rsid w:val="00D52781"/>
    <w:rsid w:val="00D5278F"/>
    <w:rsid w:val="00D52798"/>
    <w:rsid w:val="00D527A1"/>
    <w:rsid w:val="00D527AA"/>
    <w:rsid w:val="00D527B4"/>
    <w:rsid w:val="00D52837"/>
    <w:rsid w:val="00D52845"/>
    <w:rsid w:val="00D52897"/>
    <w:rsid w:val="00D528E1"/>
    <w:rsid w:val="00D52973"/>
    <w:rsid w:val="00D5299F"/>
    <w:rsid w:val="00D529A8"/>
    <w:rsid w:val="00D529B7"/>
    <w:rsid w:val="00D52A0C"/>
    <w:rsid w:val="00D52A27"/>
    <w:rsid w:val="00D52A6E"/>
    <w:rsid w:val="00D52B12"/>
    <w:rsid w:val="00D52B35"/>
    <w:rsid w:val="00D52B7E"/>
    <w:rsid w:val="00D52B84"/>
    <w:rsid w:val="00D52BC1"/>
    <w:rsid w:val="00D52BD5"/>
    <w:rsid w:val="00D52C05"/>
    <w:rsid w:val="00D52C43"/>
    <w:rsid w:val="00D52C6F"/>
    <w:rsid w:val="00D52C99"/>
    <w:rsid w:val="00D52C9B"/>
    <w:rsid w:val="00D52D2D"/>
    <w:rsid w:val="00D52D42"/>
    <w:rsid w:val="00D52D47"/>
    <w:rsid w:val="00D52D8E"/>
    <w:rsid w:val="00D52DC9"/>
    <w:rsid w:val="00D52DD7"/>
    <w:rsid w:val="00D52E7E"/>
    <w:rsid w:val="00D52F2C"/>
    <w:rsid w:val="00D52F7A"/>
    <w:rsid w:val="00D52FD1"/>
    <w:rsid w:val="00D53008"/>
    <w:rsid w:val="00D53022"/>
    <w:rsid w:val="00D5307C"/>
    <w:rsid w:val="00D53099"/>
    <w:rsid w:val="00D530AE"/>
    <w:rsid w:val="00D530EA"/>
    <w:rsid w:val="00D53137"/>
    <w:rsid w:val="00D5315E"/>
    <w:rsid w:val="00D531C0"/>
    <w:rsid w:val="00D531FA"/>
    <w:rsid w:val="00D53266"/>
    <w:rsid w:val="00D5326C"/>
    <w:rsid w:val="00D53271"/>
    <w:rsid w:val="00D532BB"/>
    <w:rsid w:val="00D532DB"/>
    <w:rsid w:val="00D532DC"/>
    <w:rsid w:val="00D532F6"/>
    <w:rsid w:val="00D53302"/>
    <w:rsid w:val="00D53350"/>
    <w:rsid w:val="00D5338F"/>
    <w:rsid w:val="00D5341A"/>
    <w:rsid w:val="00D53422"/>
    <w:rsid w:val="00D53459"/>
    <w:rsid w:val="00D5346A"/>
    <w:rsid w:val="00D5349E"/>
    <w:rsid w:val="00D534EB"/>
    <w:rsid w:val="00D5357D"/>
    <w:rsid w:val="00D53580"/>
    <w:rsid w:val="00D535C8"/>
    <w:rsid w:val="00D535F8"/>
    <w:rsid w:val="00D5360D"/>
    <w:rsid w:val="00D5361A"/>
    <w:rsid w:val="00D53696"/>
    <w:rsid w:val="00D53711"/>
    <w:rsid w:val="00D5372C"/>
    <w:rsid w:val="00D53733"/>
    <w:rsid w:val="00D53814"/>
    <w:rsid w:val="00D53898"/>
    <w:rsid w:val="00D538E0"/>
    <w:rsid w:val="00D5391B"/>
    <w:rsid w:val="00D53A65"/>
    <w:rsid w:val="00D53A87"/>
    <w:rsid w:val="00D53AD1"/>
    <w:rsid w:val="00D53AFE"/>
    <w:rsid w:val="00D53B15"/>
    <w:rsid w:val="00D53B83"/>
    <w:rsid w:val="00D53BAC"/>
    <w:rsid w:val="00D53BBD"/>
    <w:rsid w:val="00D53BF8"/>
    <w:rsid w:val="00D53C3F"/>
    <w:rsid w:val="00D53C6E"/>
    <w:rsid w:val="00D53C84"/>
    <w:rsid w:val="00D53CAA"/>
    <w:rsid w:val="00D53CC6"/>
    <w:rsid w:val="00D53CE7"/>
    <w:rsid w:val="00D53D19"/>
    <w:rsid w:val="00D53D48"/>
    <w:rsid w:val="00D53D62"/>
    <w:rsid w:val="00D53DC9"/>
    <w:rsid w:val="00D53E23"/>
    <w:rsid w:val="00D53E26"/>
    <w:rsid w:val="00D53E6D"/>
    <w:rsid w:val="00D53F0C"/>
    <w:rsid w:val="00D53F58"/>
    <w:rsid w:val="00D53F96"/>
    <w:rsid w:val="00D53FFC"/>
    <w:rsid w:val="00D54004"/>
    <w:rsid w:val="00D540AC"/>
    <w:rsid w:val="00D540EE"/>
    <w:rsid w:val="00D5413B"/>
    <w:rsid w:val="00D54180"/>
    <w:rsid w:val="00D54189"/>
    <w:rsid w:val="00D541E7"/>
    <w:rsid w:val="00D54212"/>
    <w:rsid w:val="00D54231"/>
    <w:rsid w:val="00D54267"/>
    <w:rsid w:val="00D54273"/>
    <w:rsid w:val="00D542F9"/>
    <w:rsid w:val="00D5437F"/>
    <w:rsid w:val="00D5439D"/>
    <w:rsid w:val="00D543E7"/>
    <w:rsid w:val="00D544B4"/>
    <w:rsid w:val="00D54503"/>
    <w:rsid w:val="00D5452C"/>
    <w:rsid w:val="00D54556"/>
    <w:rsid w:val="00D54581"/>
    <w:rsid w:val="00D54583"/>
    <w:rsid w:val="00D5465A"/>
    <w:rsid w:val="00D54675"/>
    <w:rsid w:val="00D54693"/>
    <w:rsid w:val="00D54698"/>
    <w:rsid w:val="00D546CE"/>
    <w:rsid w:val="00D546FC"/>
    <w:rsid w:val="00D54745"/>
    <w:rsid w:val="00D5474C"/>
    <w:rsid w:val="00D54753"/>
    <w:rsid w:val="00D54780"/>
    <w:rsid w:val="00D5478A"/>
    <w:rsid w:val="00D54861"/>
    <w:rsid w:val="00D5487D"/>
    <w:rsid w:val="00D54895"/>
    <w:rsid w:val="00D548DA"/>
    <w:rsid w:val="00D54A40"/>
    <w:rsid w:val="00D54A82"/>
    <w:rsid w:val="00D54AE8"/>
    <w:rsid w:val="00D54B09"/>
    <w:rsid w:val="00D54C00"/>
    <w:rsid w:val="00D54C28"/>
    <w:rsid w:val="00D54C44"/>
    <w:rsid w:val="00D54C6A"/>
    <w:rsid w:val="00D54CDB"/>
    <w:rsid w:val="00D54D12"/>
    <w:rsid w:val="00D54D1A"/>
    <w:rsid w:val="00D54DCD"/>
    <w:rsid w:val="00D54E03"/>
    <w:rsid w:val="00D54E6A"/>
    <w:rsid w:val="00D54F4D"/>
    <w:rsid w:val="00D54F6C"/>
    <w:rsid w:val="00D54F82"/>
    <w:rsid w:val="00D54FA6"/>
    <w:rsid w:val="00D55007"/>
    <w:rsid w:val="00D55020"/>
    <w:rsid w:val="00D55030"/>
    <w:rsid w:val="00D5505C"/>
    <w:rsid w:val="00D55062"/>
    <w:rsid w:val="00D5506B"/>
    <w:rsid w:val="00D550A6"/>
    <w:rsid w:val="00D550AE"/>
    <w:rsid w:val="00D550C9"/>
    <w:rsid w:val="00D5510E"/>
    <w:rsid w:val="00D55116"/>
    <w:rsid w:val="00D55123"/>
    <w:rsid w:val="00D55139"/>
    <w:rsid w:val="00D55144"/>
    <w:rsid w:val="00D551E4"/>
    <w:rsid w:val="00D5521F"/>
    <w:rsid w:val="00D5524A"/>
    <w:rsid w:val="00D55283"/>
    <w:rsid w:val="00D552F1"/>
    <w:rsid w:val="00D55305"/>
    <w:rsid w:val="00D55325"/>
    <w:rsid w:val="00D55394"/>
    <w:rsid w:val="00D55471"/>
    <w:rsid w:val="00D554C6"/>
    <w:rsid w:val="00D5553D"/>
    <w:rsid w:val="00D555A1"/>
    <w:rsid w:val="00D555DA"/>
    <w:rsid w:val="00D555FA"/>
    <w:rsid w:val="00D55627"/>
    <w:rsid w:val="00D5563A"/>
    <w:rsid w:val="00D55654"/>
    <w:rsid w:val="00D5565D"/>
    <w:rsid w:val="00D55688"/>
    <w:rsid w:val="00D556E3"/>
    <w:rsid w:val="00D55709"/>
    <w:rsid w:val="00D5570F"/>
    <w:rsid w:val="00D55711"/>
    <w:rsid w:val="00D55714"/>
    <w:rsid w:val="00D55783"/>
    <w:rsid w:val="00D557E6"/>
    <w:rsid w:val="00D5582D"/>
    <w:rsid w:val="00D55852"/>
    <w:rsid w:val="00D55882"/>
    <w:rsid w:val="00D558E0"/>
    <w:rsid w:val="00D558F8"/>
    <w:rsid w:val="00D55911"/>
    <w:rsid w:val="00D55956"/>
    <w:rsid w:val="00D55967"/>
    <w:rsid w:val="00D559CB"/>
    <w:rsid w:val="00D55A1C"/>
    <w:rsid w:val="00D55A3D"/>
    <w:rsid w:val="00D55A3E"/>
    <w:rsid w:val="00D55A89"/>
    <w:rsid w:val="00D55A90"/>
    <w:rsid w:val="00D55AD4"/>
    <w:rsid w:val="00D55BB2"/>
    <w:rsid w:val="00D55BBE"/>
    <w:rsid w:val="00D55BF9"/>
    <w:rsid w:val="00D55BFC"/>
    <w:rsid w:val="00D55C05"/>
    <w:rsid w:val="00D55C34"/>
    <w:rsid w:val="00D55C48"/>
    <w:rsid w:val="00D55C64"/>
    <w:rsid w:val="00D55C9E"/>
    <w:rsid w:val="00D55CD6"/>
    <w:rsid w:val="00D55CF7"/>
    <w:rsid w:val="00D55D30"/>
    <w:rsid w:val="00D55D41"/>
    <w:rsid w:val="00D55D59"/>
    <w:rsid w:val="00D55DBC"/>
    <w:rsid w:val="00D55DF5"/>
    <w:rsid w:val="00D55E07"/>
    <w:rsid w:val="00D55E10"/>
    <w:rsid w:val="00D55EA1"/>
    <w:rsid w:val="00D55ECD"/>
    <w:rsid w:val="00D55EEE"/>
    <w:rsid w:val="00D55F52"/>
    <w:rsid w:val="00D55F70"/>
    <w:rsid w:val="00D55F83"/>
    <w:rsid w:val="00D55F8D"/>
    <w:rsid w:val="00D55FC5"/>
    <w:rsid w:val="00D55FD1"/>
    <w:rsid w:val="00D5606A"/>
    <w:rsid w:val="00D56075"/>
    <w:rsid w:val="00D56080"/>
    <w:rsid w:val="00D560B8"/>
    <w:rsid w:val="00D560CF"/>
    <w:rsid w:val="00D560E4"/>
    <w:rsid w:val="00D56110"/>
    <w:rsid w:val="00D5617C"/>
    <w:rsid w:val="00D56194"/>
    <w:rsid w:val="00D561E8"/>
    <w:rsid w:val="00D56230"/>
    <w:rsid w:val="00D56233"/>
    <w:rsid w:val="00D562CB"/>
    <w:rsid w:val="00D56307"/>
    <w:rsid w:val="00D56309"/>
    <w:rsid w:val="00D5632F"/>
    <w:rsid w:val="00D5634A"/>
    <w:rsid w:val="00D56354"/>
    <w:rsid w:val="00D5635A"/>
    <w:rsid w:val="00D5637B"/>
    <w:rsid w:val="00D56384"/>
    <w:rsid w:val="00D56439"/>
    <w:rsid w:val="00D56460"/>
    <w:rsid w:val="00D5649A"/>
    <w:rsid w:val="00D564BC"/>
    <w:rsid w:val="00D564D7"/>
    <w:rsid w:val="00D564EF"/>
    <w:rsid w:val="00D5652B"/>
    <w:rsid w:val="00D5652D"/>
    <w:rsid w:val="00D56544"/>
    <w:rsid w:val="00D56547"/>
    <w:rsid w:val="00D5668F"/>
    <w:rsid w:val="00D566B9"/>
    <w:rsid w:val="00D5676A"/>
    <w:rsid w:val="00D56786"/>
    <w:rsid w:val="00D567A7"/>
    <w:rsid w:val="00D567AB"/>
    <w:rsid w:val="00D5680D"/>
    <w:rsid w:val="00D56815"/>
    <w:rsid w:val="00D56836"/>
    <w:rsid w:val="00D56862"/>
    <w:rsid w:val="00D5686B"/>
    <w:rsid w:val="00D56875"/>
    <w:rsid w:val="00D568B2"/>
    <w:rsid w:val="00D56932"/>
    <w:rsid w:val="00D56987"/>
    <w:rsid w:val="00D5698E"/>
    <w:rsid w:val="00D56999"/>
    <w:rsid w:val="00D569D3"/>
    <w:rsid w:val="00D56A75"/>
    <w:rsid w:val="00D56ABE"/>
    <w:rsid w:val="00D56AE0"/>
    <w:rsid w:val="00D56B17"/>
    <w:rsid w:val="00D56B3C"/>
    <w:rsid w:val="00D56C19"/>
    <w:rsid w:val="00D56C58"/>
    <w:rsid w:val="00D56CC0"/>
    <w:rsid w:val="00D56CC1"/>
    <w:rsid w:val="00D56D01"/>
    <w:rsid w:val="00D56D72"/>
    <w:rsid w:val="00D56D83"/>
    <w:rsid w:val="00D56DBC"/>
    <w:rsid w:val="00D56DEB"/>
    <w:rsid w:val="00D56E00"/>
    <w:rsid w:val="00D56E20"/>
    <w:rsid w:val="00D56E59"/>
    <w:rsid w:val="00D56E61"/>
    <w:rsid w:val="00D56EE5"/>
    <w:rsid w:val="00D56F22"/>
    <w:rsid w:val="00D56F49"/>
    <w:rsid w:val="00D56F95"/>
    <w:rsid w:val="00D56FB9"/>
    <w:rsid w:val="00D56FD7"/>
    <w:rsid w:val="00D56FF7"/>
    <w:rsid w:val="00D57011"/>
    <w:rsid w:val="00D57048"/>
    <w:rsid w:val="00D570B4"/>
    <w:rsid w:val="00D5712F"/>
    <w:rsid w:val="00D5718D"/>
    <w:rsid w:val="00D571CD"/>
    <w:rsid w:val="00D57268"/>
    <w:rsid w:val="00D57281"/>
    <w:rsid w:val="00D572BA"/>
    <w:rsid w:val="00D572CD"/>
    <w:rsid w:val="00D572E3"/>
    <w:rsid w:val="00D57359"/>
    <w:rsid w:val="00D57360"/>
    <w:rsid w:val="00D5737C"/>
    <w:rsid w:val="00D57386"/>
    <w:rsid w:val="00D573AC"/>
    <w:rsid w:val="00D573B6"/>
    <w:rsid w:val="00D573FA"/>
    <w:rsid w:val="00D573FB"/>
    <w:rsid w:val="00D57421"/>
    <w:rsid w:val="00D5742E"/>
    <w:rsid w:val="00D574A8"/>
    <w:rsid w:val="00D574AA"/>
    <w:rsid w:val="00D574BF"/>
    <w:rsid w:val="00D574C2"/>
    <w:rsid w:val="00D574D0"/>
    <w:rsid w:val="00D5757C"/>
    <w:rsid w:val="00D575D0"/>
    <w:rsid w:val="00D57603"/>
    <w:rsid w:val="00D5764B"/>
    <w:rsid w:val="00D577AB"/>
    <w:rsid w:val="00D577DC"/>
    <w:rsid w:val="00D57814"/>
    <w:rsid w:val="00D5785A"/>
    <w:rsid w:val="00D57875"/>
    <w:rsid w:val="00D57880"/>
    <w:rsid w:val="00D578B2"/>
    <w:rsid w:val="00D578EF"/>
    <w:rsid w:val="00D57919"/>
    <w:rsid w:val="00D579AD"/>
    <w:rsid w:val="00D57A20"/>
    <w:rsid w:val="00D57A26"/>
    <w:rsid w:val="00D57A36"/>
    <w:rsid w:val="00D57AB5"/>
    <w:rsid w:val="00D57ADB"/>
    <w:rsid w:val="00D57C0E"/>
    <w:rsid w:val="00D57DD4"/>
    <w:rsid w:val="00D57DEB"/>
    <w:rsid w:val="00D57E08"/>
    <w:rsid w:val="00D57E1B"/>
    <w:rsid w:val="00D57E1D"/>
    <w:rsid w:val="00D57E29"/>
    <w:rsid w:val="00D57E45"/>
    <w:rsid w:val="00D57E6F"/>
    <w:rsid w:val="00D57E7A"/>
    <w:rsid w:val="00D57F00"/>
    <w:rsid w:val="00D57F29"/>
    <w:rsid w:val="00D57F58"/>
    <w:rsid w:val="00D57FBE"/>
    <w:rsid w:val="00D57FC8"/>
    <w:rsid w:val="00D57FDC"/>
    <w:rsid w:val="00D57FFD"/>
    <w:rsid w:val="00D6005A"/>
    <w:rsid w:val="00D60068"/>
    <w:rsid w:val="00D60084"/>
    <w:rsid w:val="00D600C3"/>
    <w:rsid w:val="00D60134"/>
    <w:rsid w:val="00D60199"/>
    <w:rsid w:val="00D601D5"/>
    <w:rsid w:val="00D60206"/>
    <w:rsid w:val="00D60275"/>
    <w:rsid w:val="00D602B1"/>
    <w:rsid w:val="00D6033B"/>
    <w:rsid w:val="00D6036F"/>
    <w:rsid w:val="00D60384"/>
    <w:rsid w:val="00D603B8"/>
    <w:rsid w:val="00D60471"/>
    <w:rsid w:val="00D60473"/>
    <w:rsid w:val="00D60495"/>
    <w:rsid w:val="00D604A7"/>
    <w:rsid w:val="00D604B7"/>
    <w:rsid w:val="00D604EC"/>
    <w:rsid w:val="00D6052A"/>
    <w:rsid w:val="00D60543"/>
    <w:rsid w:val="00D60551"/>
    <w:rsid w:val="00D6057F"/>
    <w:rsid w:val="00D60597"/>
    <w:rsid w:val="00D605A1"/>
    <w:rsid w:val="00D605DF"/>
    <w:rsid w:val="00D60602"/>
    <w:rsid w:val="00D60622"/>
    <w:rsid w:val="00D6063D"/>
    <w:rsid w:val="00D60674"/>
    <w:rsid w:val="00D6067D"/>
    <w:rsid w:val="00D6072C"/>
    <w:rsid w:val="00D607A2"/>
    <w:rsid w:val="00D607B4"/>
    <w:rsid w:val="00D607B9"/>
    <w:rsid w:val="00D607C9"/>
    <w:rsid w:val="00D607DD"/>
    <w:rsid w:val="00D607DE"/>
    <w:rsid w:val="00D60834"/>
    <w:rsid w:val="00D60881"/>
    <w:rsid w:val="00D60902"/>
    <w:rsid w:val="00D60913"/>
    <w:rsid w:val="00D6092B"/>
    <w:rsid w:val="00D60935"/>
    <w:rsid w:val="00D60943"/>
    <w:rsid w:val="00D60958"/>
    <w:rsid w:val="00D60990"/>
    <w:rsid w:val="00D609D7"/>
    <w:rsid w:val="00D60A04"/>
    <w:rsid w:val="00D60A1A"/>
    <w:rsid w:val="00D60A66"/>
    <w:rsid w:val="00D60B0A"/>
    <w:rsid w:val="00D60B30"/>
    <w:rsid w:val="00D60B4C"/>
    <w:rsid w:val="00D60B6D"/>
    <w:rsid w:val="00D60B90"/>
    <w:rsid w:val="00D60BD3"/>
    <w:rsid w:val="00D60BFE"/>
    <w:rsid w:val="00D60C19"/>
    <w:rsid w:val="00D60C38"/>
    <w:rsid w:val="00D60C3D"/>
    <w:rsid w:val="00D60C6F"/>
    <w:rsid w:val="00D60CCF"/>
    <w:rsid w:val="00D60D59"/>
    <w:rsid w:val="00D60D6D"/>
    <w:rsid w:val="00D60DAF"/>
    <w:rsid w:val="00D60DFA"/>
    <w:rsid w:val="00D60E29"/>
    <w:rsid w:val="00D60E41"/>
    <w:rsid w:val="00D60E9B"/>
    <w:rsid w:val="00D60EF0"/>
    <w:rsid w:val="00D60F20"/>
    <w:rsid w:val="00D60F5C"/>
    <w:rsid w:val="00D60F96"/>
    <w:rsid w:val="00D60FA1"/>
    <w:rsid w:val="00D61022"/>
    <w:rsid w:val="00D610EF"/>
    <w:rsid w:val="00D6113B"/>
    <w:rsid w:val="00D6121D"/>
    <w:rsid w:val="00D6123F"/>
    <w:rsid w:val="00D6125E"/>
    <w:rsid w:val="00D61267"/>
    <w:rsid w:val="00D612A8"/>
    <w:rsid w:val="00D612EC"/>
    <w:rsid w:val="00D612ED"/>
    <w:rsid w:val="00D61373"/>
    <w:rsid w:val="00D613B2"/>
    <w:rsid w:val="00D613E4"/>
    <w:rsid w:val="00D61439"/>
    <w:rsid w:val="00D61440"/>
    <w:rsid w:val="00D61491"/>
    <w:rsid w:val="00D61510"/>
    <w:rsid w:val="00D61519"/>
    <w:rsid w:val="00D61556"/>
    <w:rsid w:val="00D61557"/>
    <w:rsid w:val="00D6157A"/>
    <w:rsid w:val="00D615CA"/>
    <w:rsid w:val="00D615CE"/>
    <w:rsid w:val="00D61673"/>
    <w:rsid w:val="00D6172F"/>
    <w:rsid w:val="00D61733"/>
    <w:rsid w:val="00D61738"/>
    <w:rsid w:val="00D6174F"/>
    <w:rsid w:val="00D617B7"/>
    <w:rsid w:val="00D617BD"/>
    <w:rsid w:val="00D6180E"/>
    <w:rsid w:val="00D61831"/>
    <w:rsid w:val="00D61865"/>
    <w:rsid w:val="00D6187A"/>
    <w:rsid w:val="00D618DE"/>
    <w:rsid w:val="00D618F2"/>
    <w:rsid w:val="00D618FC"/>
    <w:rsid w:val="00D6190D"/>
    <w:rsid w:val="00D61947"/>
    <w:rsid w:val="00D61956"/>
    <w:rsid w:val="00D619BD"/>
    <w:rsid w:val="00D61A23"/>
    <w:rsid w:val="00D61A25"/>
    <w:rsid w:val="00D61A83"/>
    <w:rsid w:val="00D61A97"/>
    <w:rsid w:val="00D61B5B"/>
    <w:rsid w:val="00D61B75"/>
    <w:rsid w:val="00D61B79"/>
    <w:rsid w:val="00D61BB3"/>
    <w:rsid w:val="00D61BD1"/>
    <w:rsid w:val="00D61C21"/>
    <w:rsid w:val="00D61CA6"/>
    <w:rsid w:val="00D61CA7"/>
    <w:rsid w:val="00D61CC6"/>
    <w:rsid w:val="00D61D05"/>
    <w:rsid w:val="00D61DAE"/>
    <w:rsid w:val="00D61DB7"/>
    <w:rsid w:val="00D61DE7"/>
    <w:rsid w:val="00D61E08"/>
    <w:rsid w:val="00D61E66"/>
    <w:rsid w:val="00D61E7E"/>
    <w:rsid w:val="00D61E7F"/>
    <w:rsid w:val="00D61E93"/>
    <w:rsid w:val="00D61ED3"/>
    <w:rsid w:val="00D61EDA"/>
    <w:rsid w:val="00D61EE1"/>
    <w:rsid w:val="00D61EFF"/>
    <w:rsid w:val="00D61F2F"/>
    <w:rsid w:val="00D61F37"/>
    <w:rsid w:val="00D61F46"/>
    <w:rsid w:val="00D61F68"/>
    <w:rsid w:val="00D61F6A"/>
    <w:rsid w:val="00D61F9F"/>
    <w:rsid w:val="00D61FC0"/>
    <w:rsid w:val="00D61FDF"/>
    <w:rsid w:val="00D61FF2"/>
    <w:rsid w:val="00D61FF4"/>
    <w:rsid w:val="00D62007"/>
    <w:rsid w:val="00D62025"/>
    <w:rsid w:val="00D6203F"/>
    <w:rsid w:val="00D62088"/>
    <w:rsid w:val="00D620DD"/>
    <w:rsid w:val="00D620E5"/>
    <w:rsid w:val="00D620ED"/>
    <w:rsid w:val="00D62143"/>
    <w:rsid w:val="00D62148"/>
    <w:rsid w:val="00D62187"/>
    <w:rsid w:val="00D6218A"/>
    <w:rsid w:val="00D62204"/>
    <w:rsid w:val="00D6220C"/>
    <w:rsid w:val="00D62240"/>
    <w:rsid w:val="00D62286"/>
    <w:rsid w:val="00D622B7"/>
    <w:rsid w:val="00D622BD"/>
    <w:rsid w:val="00D622E9"/>
    <w:rsid w:val="00D6236B"/>
    <w:rsid w:val="00D62382"/>
    <w:rsid w:val="00D62387"/>
    <w:rsid w:val="00D623A6"/>
    <w:rsid w:val="00D623CB"/>
    <w:rsid w:val="00D62407"/>
    <w:rsid w:val="00D62440"/>
    <w:rsid w:val="00D62502"/>
    <w:rsid w:val="00D62541"/>
    <w:rsid w:val="00D62555"/>
    <w:rsid w:val="00D625E2"/>
    <w:rsid w:val="00D6263F"/>
    <w:rsid w:val="00D62656"/>
    <w:rsid w:val="00D6265F"/>
    <w:rsid w:val="00D62690"/>
    <w:rsid w:val="00D626EB"/>
    <w:rsid w:val="00D627A9"/>
    <w:rsid w:val="00D627C4"/>
    <w:rsid w:val="00D627EF"/>
    <w:rsid w:val="00D62808"/>
    <w:rsid w:val="00D6281F"/>
    <w:rsid w:val="00D6289E"/>
    <w:rsid w:val="00D62959"/>
    <w:rsid w:val="00D629D9"/>
    <w:rsid w:val="00D62A1D"/>
    <w:rsid w:val="00D62A61"/>
    <w:rsid w:val="00D62A6E"/>
    <w:rsid w:val="00D62A93"/>
    <w:rsid w:val="00D62ABD"/>
    <w:rsid w:val="00D62ADA"/>
    <w:rsid w:val="00D62B02"/>
    <w:rsid w:val="00D62B27"/>
    <w:rsid w:val="00D62B3A"/>
    <w:rsid w:val="00D62B4A"/>
    <w:rsid w:val="00D62B52"/>
    <w:rsid w:val="00D62B73"/>
    <w:rsid w:val="00D62BA7"/>
    <w:rsid w:val="00D62BF0"/>
    <w:rsid w:val="00D62C01"/>
    <w:rsid w:val="00D62C13"/>
    <w:rsid w:val="00D62C45"/>
    <w:rsid w:val="00D62CCC"/>
    <w:rsid w:val="00D62CDD"/>
    <w:rsid w:val="00D62D5E"/>
    <w:rsid w:val="00D62D82"/>
    <w:rsid w:val="00D62E11"/>
    <w:rsid w:val="00D62E92"/>
    <w:rsid w:val="00D62EAA"/>
    <w:rsid w:val="00D62EB9"/>
    <w:rsid w:val="00D62EF3"/>
    <w:rsid w:val="00D62EF9"/>
    <w:rsid w:val="00D62F13"/>
    <w:rsid w:val="00D62F35"/>
    <w:rsid w:val="00D62F61"/>
    <w:rsid w:val="00D62FD9"/>
    <w:rsid w:val="00D63064"/>
    <w:rsid w:val="00D630D5"/>
    <w:rsid w:val="00D630EF"/>
    <w:rsid w:val="00D630F9"/>
    <w:rsid w:val="00D6310F"/>
    <w:rsid w:val="00D631C5"/>
    <w:rsid w:val="00D6322B"/>
    <w:rsid w:val="00D6322C"/>
    <w:rsid w:val="00D6324F"/>
    <w:rsid w:val="00D632C6"/>
    <w:rsid w:val="00D632D8"/>
    <w:rsid w:val="00D632DE"/>
    <w:rsid w:val="00D632FD"/>
    <w:rsid w:val="00D63311"/>
    <w:rsid w:val="00D6334C"/>
    <w:rsid w:val="00D6338B"/>
    <w:rsid w:val="00D63470"/>
    <w:rsid w:val="00D63475"/>
    <w:rsid w:val="00D63478"/>
    <w:rsid w:val="00D6349D"/>
    <w:rsid w:val="00D634A5"/>
    <w:rsid w:val="00D63520"/>
    <w:rsid w:val="00D63533"/>
    <w:rsid w:val="00D63587"/>
    <w:rsid w:val="00D635AE"/>
    <w:rsid w:val="00D635B1"/>
    <w:rsid w:val="00D63650"/>
    <w:rsid w:val="00D6367C"/>
    <w:rsid w:val="00D636CA"/>
    <w:rsid w:val="00D6370C"/>
    <w:rsid w:val="00D6378D"/>
    <w:rsid w:val="00D637A5"/>
    <w:rsid w:val="00D637B8"/>
    <w:rsid w:val="00D6380B"/>
    <w:rsid w:val="00D638A1"/>
    <w:rsid w:val="00D638D9"/>
    <w:rsid w:val="00D638F5"/>
    <w:rsid w:val="00D6394B"/>
    <w:rsid w:val="00D6394E"/>
    <w:rsid w:val="00D63959"/>
    <w:rsid w:val="00D63961"/>
    <w:rsid w:val="00D63982"/>
    <w:rsid w:val="00D639A5"/>
    <w:rsid w:val="00D639DE"/>
    <w:rsid w:val="00D63A7A"/>
    <w:rsid w:val="00D63A8E"/>
    <w:rsid w:val="00D63AC2"/>
    <w:rsid w:val="00D63AC6"/>
    <w:rsid w:val="00D63AFA"/>
    <w:rsid w:val="00D63B11"/>
    <w:rsid w:val="00D63BA2"/>
    <w:rsid w:val="00D63BA5"/>
    <w:rsid w:val="00D63BB8"/>
    <w:rsid w:val="00D63C11"/>
    <w:rsid w:val="00D63C2A"/>
    <w:rsid w:val="00D63C49"/>
    <w:rsid w:val="00D63C6C"/>
    <w:rsid w:val="00D63C98"/>
    <w:rsid w:val="00D63CA8"/>
    <w:rsid w:val="00D63D06"/>
    <w:rsid w:val="00D63D1F"/>
    <w:rsid w:val="00D63D8C"/>
    <w:rsid w:val="00D63DD8"/>
    <w:rsid w:val="00D63DDB"/>
    <w:rsid w:val="00D63DDF"/>
    <w:rsid w:val="00D63DF0"/>
    <w:rsid w:val="00D63DF2"/>
    <w:rsid w:val="00D63E1B"/>
    <w:rsid w:val="00D63E90"/>
    <w:rsid w:val="00D63ECE"/>
    <w:rsid w:val="00D63F92"/>
    <w:rsid w:val="00D64034"/>
    <w:rsid w:val="00D64061"/>
    <w:rsid w:val="00D64065"/>
    <w:rsid w:val="00D6409A"/>
    <w:rsid w:val="00D640E8"/>
    <w:rsid w:val="00D640F4"/>
    <w:rsid w:val="00D640FD"/>
    <w:rsid w:val="00D64163"/>
    <w:rsid w:val="00D64172"/>
    <w:rsid w:val="00D641BE"/>
    <w:rsid w:val="00D641C3"/>
    <w:rsid w:val="00D641D6"/>
    <w:rsid w:val="00D641EF"/>
    <w:rsid w:val="00D64283"/>
    <w:rsid w:val="00D642D3"/>
    <w:rsid w:val="00D642D9"/>
    <w:rsid w:val="00D6431F"/>
    <w:rsid w:val="00D64330"/>
    <w:rsid w:val="00D64345"/>
    <w:rsid w:val="00D64357"/>
    <w:rsid w:val="00D6439C"/>
    <w:rsid w:val="00D643AA"/>
    <w:rsid w:val="00D643B4"/>
    <w:rsid w:val="00D6441F"/>
    <w:rsid w:val="00D64425"/>
    <w:rsid w:val="00D64463"/>
    <w:rsid w:val="00D64479"/>
    <w:rsid w:val="00D644A9"/>
    <w:rsid w:val="00D644C7"/>
    <w:rsid w:val="00D644CC"/>
    <w:rsid w:val="00D644F0"/>
    <w:rsid w:val="00D64511"/>
    <w:rsid w:val="00D64522"/>
    <w:rsid w:val="00D64546"/>
    <w:rsid w:val="00D6455B"/>
    <w:rsid w:val="00D64569"/>
    <w:rsid w:val="00D64592"/>
    <w:rsid w:val="00D6460D"/>
    <w:rsid w:val="00D64616"/>
    <w:rsid w:val="00D64626"/>
    <w:rsid w:val="00D64664"/>
    <w:rsid w:val="00D64667"/>
    <w:rsid w:val="00D64762"/>
    <w:rsid w:val="00D6479C"/>
    <w:rsid w:val="00D647F6"/>
    <w:rsid w:val="00D64808"/>
    <w:rsid w:val="00D64839"/>
    <w:rsid w:val="00D64846"/>
    <w:rsid w:val="00D64850"/>
    <w:rsid w:val="00D64894"/>
    <w:rsid w:val="00D64946"/>
    <w:rsid w:val="00D64966"/>
    <w:rsid w:val="00D649E8"/>
    <w:rsid w:val="00D64A77"/>
    <w:rsid w:val="00D64A9E"/>
    <w:rsid w:val="00D64AB2"/>
    <w:rsid w:val="00D64AF9"/>
    <w:rsid w:val="00D64B25"/>
    <w:rsid w:val="00D64B26"/>
    <w:rsid w:val="00D64B3F"/>
    <w:rsid w:val="00D64B8F"/>
    <w:rsid w:val="00D64BC1"/>
    <w:rsid w:val="00D64BE4"/>
    <w:rsid w:val="00D64BF4"/>
    <w:rsid w:val="00D64BFD"/>
    <w:rsid w:val="00D64C64"/>
    <w:rsid w:val="00D64C76"/>
    <w:rsid w:val="00D64C87"/>
    <w:rsid w:val="00D64CD0"/>
    <w:rsid w:val="00D64CD1"/>
    <w:rsid w:val="00D64CEB"/>
    <w:rsid w:val="00D64D01"/>
    <w:rsid w:val="00D64D82"/>
    <w:rsid w:val="00D64D83"/>
    <w:rsid w:val="00D64DB0"/>
    <w:rsid w:val="00D64DC3"/>
    <w:rsid w:val="00D64E43"/>
    <w:rsid w:val="00D64E50"/>
    <w:rsid w:val="00D64ED7"/>
    <w:rsid w:val="00D64ED9"/>
    <w:rsid w:val="00D64F21"/>
    <w:rsid w:val="00D64F24"/>
    <w:rsid w:val="00D64F2A"/>
    <w:rsid w:val="00D64F3A"/>
    <w:rsid w:val="00D64F3B"/>
    <w:rsid w:val="00D64F60"/>
    <w:rsid w:val="00D650B7"/>
    <w:rsid w:val="00D650F8"/>
    <w:rsid w:val="00D6511C"/>
    <w:rsid w:val="00D6517E"/>
    <w:rsid w:val="00D65196"/>
    <w:rsid w:val="00D651B8"/>
    <w:rsid w:val="00D6521F"/>
    <w:rsid w:val="00D6522B"/>
    <w:rsid w:val="00D6522D"/>
    <w:rsid w:val="00D65274"/>
    <w:rsid w:val="00D6527E"/>
    <w:rsid w:val="00D652AE"/>
    <w:rsid w:val="00D652E7"/>
    <w:rsid w:val="00D652F4"/>
    <w:rsid w:val="00D65355"/>
    <w:rsid w:val="00D65371"/>
    <w:rsid w:val="00D6539C"/>
    <w:rsid w:val="00D653D0"/>
    <w:rsid w:val="00D653D6"/>
    <w:rsid w:val="00D65405"/>
    <w:rsid w:val="00D65430"/>
    <w:rsid w:val="00D65471"/>
    <w:rsid w:val="00D654DA"/>
    <w:rsid w:val="00D655AE"/>
    <w:rsid w:val="00D655C9"/>
    <w:rsid w:val="00D655DF"/>
    <w:rsid w:val="00D655ED"/>
    <w:rsid w:val="00D655FF"/>
    <w:rsid w:val="00D65683"/>
    <w:rsid w:val="00D65684"/>
    <w:rsid w:val="00D65696"/>
    <w:rsid w:val="00D656A1"/>
    <w:rsid w:val="00D656FA"/>
    <w:rsid w:val="00D6572B"/>
    <w:rsid w:val="00D65770"/>
    <w:rsid w:val="00D65793"/>
    <w:rsid w:val="00D657A3"/>
    <w:rsid w:val="00D6580D"/>
    <w:rsid w:val="00D65837"/>
    <w:rsid w:val="00D6589F"/>
    <w:rsid w:val="00D6590F"/>
    <w:rsid w:val="00D6592B"/>
    <w:rsid w:val="00D65936"/>
    <w:rsid w:val="00D659CC"/>
    <w:rsid w:val="00D65A1F"/>
    <w:rsid w:val="00D65A49"/>
    <w:rsid w:val="00D65A87"/>
    <w:rsid w:val="00D65ADC"/>
    <w:rsid w:val="00D65AEA"/>
    <w:rsid w:val="00D65AF3"/>
    <w:rsid w:val="00D65B83"/>
    <w:rsid w:val="00D65B85"/>
    <w:rsid w:val="00D65BF0"/>
    <w:rsid w:val="00D65C03"/>
    <w:rsid w:val="00D65C15"/>
    <w:rsid w:val="00D65C20"/>
    <w:rsid w:val="00D65C55"/>
    <w:rsid w:val="00D65D3F"/>
    <w:rsid w:val="00D65D6E"/>
    <w:rsid w:val="00D65D70"/>
    <w:rsid w:val="00D65D93"/>
    <w:rsid w:val="00D65E3D"/>
    <w:rsid w:val="00D65E5B"/>
    <w:rsid w:val="00D65E6B"/>
    <w:rsid w:val="00D65EA8"/>
    <w:rsid w:val="00D65EE2"/>
    <w:rsid w:val="00D65EED"/>
    <w:rsid w:val="00D65F81"/>
    <w:rsid w:val="00D65F89"/>
    <w:rsid w:val="00D65FA2"/>
    <w:rsid w:val="00D65FBB"/>
    <w:rsid w:val="00D65FCA"/>
    <w:rsid w:val="00D65FCE"/>
    <w:rsid w:val="00D65FDD"/>
    <w:rsid w:val="00D65FE8"/>
    <w:rsid w:val="00D66005"/>
    <w:rsid w:val="00D66035"/>
    <w:rsid w:val="00D660B3"/>
    <w:rsid w:val="00D660D2"/>
    <w:rsid w:val="00D660F0"/>
    <w:rsid w:val="00D660F5"/>
    <w:rsid w:val="00D66165"/>
    <w:rsid w:val="00D66167"/>
    <w:rsid w:val="00D66202"/>
    <w:rsid w:val="00D66246"/>
    <w:rsid w:val="00D66250"/>
    <w:rsid w:val="00D66265"/>
    <w:rsid w:val="00D66267"/>
    <w:rsid w:val="00D662A4"/>
    <w:rsid w:val="00D662AC"/>
    <w:rsid w:val="00D662BD"/>
    <w:rsid w:val="00D662C8"/>
    <w:rsid w:val="00D66347"/>
    <w:rsid w:val="00D663B5"/>
    <w:rsid w:val="00D663FB"/>
    <w:rsid w:val="00D66412"/>
    <w:rsid w:val="00D664DD"/>
    <w:rsid w:val="00D66516"/>
    <w:rsid w:val="00D6658C"/>
    <w:rsid w:val="00D665DE"/>
    <w:rsid w:val="00D66616"/>
    <w:rsid w:val="00D66618"/>
    <w:rsid w:val="00D666EA"/>
    <w:rsid w:val="00D6678D"/>
    <w:rsid w:val="00D66793"/>
    <w:rsid w:val="00D667A4"/>
    <w:rsid w:val="00D66801"/>
    <w:rsid w:val="00D66872"/>
    <w:rsid w:val="00D66900"/>
    <w:rsid w:val="00D669BD"/>
    <w:rsid w:val="00D66A19"/>
    <w:rsid w:val="00D66A3C"/>
    <w:rsid w:val="00D66A89"/>
    <w:rsid w:val="00D66ABD"/>
    <w:rsid w:val="00D66B07"/>
    <w:rsid w:val="00D66B08"/>
    <w:rsid w:val="00D66B64"/>
    <w:rsid w:val="00D66B67"/>
    <w:rsid w:val="00D66C1D"/>
    <w:rsid w:val="00D66C55"/>
    <w:rsid w:val="00D66C8B"/>
    <w:rsid w:val="00D66CAF"/>
    <w:rsid w:val="00D66CF9"/>
    <w:rsid w:val="00D66D03"/>
    <w:rsid w:val="00D66D3E"/>
    <w:rsid w:val="00D66DE2"/>
    <w:rsid w:val="00D66E00"/>
    <w:rsid w:val="00D66E03"/>
    <w:rsid w:val="00D66E3D"/>
    <w:rsid w:val="00D66EB4"/>
    <w:rsid w:val="00D66F16"/>
    <w:rsid w:val="00D66F4E"/>
    <w:rsid w:val="00D67066"/>
    <w:rsid w:val="00D670A5"/>
    <w:rsid w:val="00D670B1"/>
    <w:rsid w:val="00D67103"/>
    <w:rsid w:val="00D6712E"/>
    <w:rsid w:val="00D6713B"/>
    <w:rsid w:val="00D671BC"/>
    <w:rsid w:val="00D671C7"/>
    <w:rsid w:val="00D6727E"/>
    <w:rsid w:val="00D67282"/>
    <w:rsid w:val="00D672AD"/>
    <w:rsid w:val="00D672B3"/>
    <w:rsid w:val="00D672E9"/>
    <w:rsid w:val="00D672ED"/>
    <w:rsid w:val="00D67309"/>
    <w:rsid w:val="00D67388"/>
    <w:rsid w:val="00D67454"/>
    <w:rsid w:val="00D6745E"/>
    <w:rsid w:val="00D6746E"/>
    <w:rsid w:val="00D67481"/>
    <w:rsid w:val="00D67490"/>
    <w:rsid w:val="00D674B2"/>
    <w:rsid w:val="00D674BC"/>
    <w:rsid w:val="00D674C2"/>
    <w:rsid w:val="00D674D8"/>
    <w:rsid w:val="00D674F7"/>
    <w:rsid w:val="00D674FB"/>
    <w:rsid w:val="00D6751D"/>
    <w:rsid w:val="00D67555"/>
    <w:rsid w:val="00D67578"/>
    <w:rsid w:val="00D67583"/>
    <w:rsid w:val="00D675ED"/>
    <w:rsid w:val="00D6763C"/>
    <w:rsid w:val="00D6765E"/>
    <w:rsid w:val="00D676CC"/>
    <w:rsid w:val="00D676F3"/>
    <w:rsid w:val="00D67720"/>
    <w:rsid w:val="00D6776F"/>
    <w:rsid w:val="00D6785A"/>
    <w:rsid w:val="00D67864"/>
    <w:rsid w:val="00D67876"/>
    <w:rsid w:val="00D67891"/>
    <w:rsid w:val="00D6799A"/>
    <w:rsid w:val="00D679B1"/>
    <w:rsid w:val="00D67A0F"/>
    <w:rsid w:val="00D67A31"/>
    <w:rsid w:val="00D67A60"/>
    <w:rsid w:val="00D67A90"/>
    <w:rsid w:val="00D67A9B"/>
    <w:rsid w:val="00D67AB5"/>
    <w:rsid w:val="00D67AC4"/>
    <w:rsid w:val="00D67B0D"/>
    <w:rsid w:val="00D67B23"/>
    <w:rsid w:val="00D67BC1"/>
    <w:rsid w:val="00D67BF1"/>
    <w:rsid w:val="00D67C22"/>
    <w:rsid w:val="00D67CA8"/>
    <w:rsid w:val="00D67CCE"/>
    <w:rsid w:val="00D67CE1"/>
    <w:rsid w:val="00D67D1E"/>
    <w:rsid w:val="00D67D28"/>
    <w:rsid w:val="00D67D36"/>
    <w:rsid w:val="00D67D4D"/>
    <w:rsid w:val="00D67D7E"/>
    <w:rsid w:val="00D67D86"/>
    <w:rsid w:val="00D67DAC"/>
    <w:rsid w:val="00D67DD1"/>
    <w:rsid w:val="00D67DDC"/>
    <w:rsid w:val="00D67EA0"/>
    <w:rsid w:val="00D67F07"/>
    <w:rsid w:val="00D67F2D"/>
    <w:rsid w:val="00D67F34"/>
    <w:rsid w:val="00D67F4A"/>
    <w:rsid w:val="00D67F54"/>
    <w:rsid w:val="00D67F7B"/>
    <w:rsid w:val="00D67FD3"/>
    <w:rsid w:val="00D67FF5"/>
    <w:rsid w:val="00D70006"/>
    <w:rsid w:val="00D70025"/>
    <w:rsid w:val="00D7002E"/>
    <w:rsid w:val="00D70062"/>
    <w:rsid w:val="00D7006A"/>
    <w:rsid w:val="00D700BA"/>
    <w:rsid w:val="00D700E9"/>
    <w:rsid w:val="00D70112"/>
    <w:rsid w:val="00D70118"/>
    <w:rsid w:val="00D7012D"/>
    <w:rsid w:val="00D7018E"/>
    <w:rsid w:val="00D701B5"/>
    <w:rsid w:val="00D701F2"/>
    <w:rsid w:val="00D701F3"/>
    <w:rsid w:val="00D70206"/>
    <w:rsid w:val="00D7020F"/>
    <w:rsid w:val="00D7021E"/>
    <w:rsid w:val="00D70242"/>
    <w:rsid w:val="00D70267"/>
    <w:rsid w:val="00D7026B"/>
    <w:rsid w:val="00D70279"/>
    <w:rsid w:val="00D7027B"/>
    <w:rsid w:val="00D702C4"/>
    <w:rsid w:val="00D702E0"/>
    <w:rsid w:val="00D7030D"/>
    <w:rsid w:val="00D70332"/>
    <w:rsid w:val="00D70344"/>
    <w:rsid w:val="00D70345"/>
    <w:rsid w:val="00D703E4"/>
    <w:rsid w:val="00D7048F"/>
    <w:rsid w:val="00D7049E"/>
    <w:rsid w:val="00D704A4"/>
    <w:rsid w:val="00D704BF"/>
    <w:rsid w:val="00D70520"/>
    <w:rsid w:val="00D70528"/>
    <w:rsid w:val="00D70546"/>
    <w:rsid w:val="00D70580"/>
    <w:rsid w:val="00D705D1"/>
    <w:rsid w:val="00D70643"/>
    <w:rsid w:val="00D7065B"/>
    <w:rsid w:val="00D706FA"/>
    <w:rsid w:val="00D7072F"/>
    <w:rsid w:val="00D70771"/>
    <w:rsid w:val="00D707EB"/>
    <w:rsid w:val="00D707F4"/>
    <w:rsid w:val="00D7081F"/>
    <w:rsid w:val="00D7087A"/>
    <w:rsid w:val="00D708CE"/>
    <w:rsid w:val="00D7094E"/>
    <w:rsid w:val="00D70969"/>
    <w:rsid w:val="00D709BF"/>
    <w:rsid w:val="00D70A1F"/>
    <w:rsid w:val="00D70A74"/>
    <w:rsid w:val="00D70A7D"/>
    <w:rsid w:val="00D70AD3"/>
    <w:rsid w:val="00D70ADD"/>
    <w:rsid w:val="00D70AF1"/>
    <w:rsid w:val="00D70AF9"/>
    <w:rsid w:val="00D70B76"/>
    <w:rsid w:val="00D70BF1"/>
    <w:rsid w:val="00D70BFF"/>
    <w:rsid w:val="00D70C02"/>
    <w:rsid w:val="00D70C26"/>
    <w:rsid w:val="00D70CCD"/>
    <w:rsid w:val="00D70D3B"/>
    <w:rsid w:val="00D70D45"/>
    <w:rsid w:val="00D70D49"/>
    <w:rsid w:val="00D70D70"/>
    <w:rsid w:val="00D70E11"/>
    <w:rsid w:val="00D70E69"/>
    <w:rsid w:val="00D70EA1"/>
    <w:rsid w:val="00D70EB9"/>
    <w:rsid w:val="00D70ED7"/>
    <w:rsid w:val="00D70F15"/>
    <w:rsid w:val="00D70F81"/>
    <w:rsid w:val="00D70FD3"/>
    <w:rsid w:val="00D70FE0"/>
    <w:rsid w:val="00D70FE1"/>
    <w:rsid w:val="00D70FF9"/>
    <w:rsid w:val="00D7103E"/>
    <w:rsid w:val="00D71041"/>
    <w:rsid w:val="00D71050"/>
    <w:rsid w:val="00D7106C"/>
    <w:rsid w:val="00D71070"/>
    <w:rsid w:val="00D711D4"/>
    <w:rsid w:val="00D711DE"/>
    <w:rsid w:val="00D711EA"/>
    <w:rsid w:val="00D71248"/>
    <w:rsid w:val="00D71259"/>
    <w:rsid w:val="00D712B2"/>
    <w:rsid w:val="00D712D7"/>
    <w:rsid w:val="00D712F0"/>
    <w:rsid w:val="00D712F3"/>
    <w:rsid w:val="00D71312"/>
    <w:rsid w:val="00D71325"/>
    <w:rsid w:val="00D7132A"/>
    <w:rsid w:val="00D713D6"/>
    <w:rsid w:val="00D713DF"/>
    <w:rsid w:val="00D713F4"/>
    <w:rsid w:val="00D71437"/>
    <w:rsid w:val="00D71460"/>
    <w:rsid w:val="00D7149A"/>
    <w:rsid w:val="00D71564"/>
    <w:rsid w:val="00D715A6"/>
    <w:rsid w:val="00D715C1"/>
    <w:rsid w:val="00D715C3"/>
    <w:rsid w:val="00D715CE"/>
    <w:rsid w:val="00D71604"/>
    <w:rsid w:val="00D71608"/>
    <w:rsid w:val="00D716BA"/>
    <w:rsid w:val="00D716C3"/>
    <w:rsid w:val="00D716DB"/>
    <w:rsid w:val="00D717A3"/>
    <w:rsid w:val="00D717B1"/>
    <w:rsid w:val="00D717B8"/>
    <w:rsid w:val="00D71820"/>
    <w:rsid w:val="00D71834"/>
    <w:rsid w:val="00D71864"/>
    <w:rsid w:val="00D718E0"/>
    <w:rsid w:val="00D718F3"/>
    <w:rsid w:val="00D718F6"/>
    <w:rsid w:val="00D7191D"/>
    <w:rsid w:val="00D7194D"/>
    <w:rsid w:val="00D71954"/>
    <w:rsid w:val="00D71963"/>
    <w:rsid w:val="00D719C2"/>
    <w:rsid w:val="00D719FF"/>
    <w:rsid w:val="00D71A6E"/>
    <w:rsid w:val="00D71AA4"/>
    <w:rsid w:val="00D71AB4"/>
    <w:rsid w:val="00D71B22"/>
    <w:rsid w:val="00D71B5F"/>
    <w:rsid w:val="00D71B9D"/>
    <w:rsid w:val="00D71C53"/>
    <w:rsid w:val="00D71C59"/>
    <w:rsid w:val="00D71C79"/>
    <w:rsid w:val="00D71C7A"/>
    <w:rsid w:val="00D71CCE"/>
    <w:rsid w:val="00D71CE9"/>
    <w:rsid w:val="00D71CF5"/>
    <w:rsid w:val="00D71D10"/>
    <w:rsid w:val="00D71D43"/>
    <w:rsid w:val="00D71E17"/>
    <w:rsid w:val="00D71E81"/>
    <w:rsid w:val="00D71EC4"/>
    <w:rsid w:val="00D71F13"/>
    <w:rsid w:val="00D71F20"/>
    <w:rsid w:val="00D71F26"/>
    <w:rsid w:val="00D71F74"/>
    <w:rsid w:val="00D71FDA"/>
    <w:rsid w:val="00D7202B"/>
    <w:rsid w:val="00D7204C"/>
    <w:rsid w:val="00D720B1"/>
    <w:rsid w:val="00D7216A"/>
    <w:rsid w:val="00D72199"/>
    <w:rsid w:val="00D721F1"/>
    <w:rsid w:val="00D72235"/>
    <w:rsid w:val="00D72253"/>
    <w:rsid w:val="00D72296"/>
    <w:rsid w:val="00D722B3"/>
    <w:rsid w:val="00D722CB"/>
    <w:rsid w:val="00D7233F"/>
    <w:rsid w:val="00D7239E"/>
    <w:rsid w:val="00D723A1"/>
    <w:rsid w:val="00D723F4"/>
    <w:rsid w:val="00D72412"/>
    <w:rsid w:val="00D7245B"/>
    <w:rsid w:val="00D7248A"/>
    <w:rsid w:val="00D724DD"/>
    <w:rsid w:val="00D724F8"/>
    <w:rsid w:val="00D72521"/>
    <w:rsid w:val="00D72543"/>
    <w:rsid w:val="00D7254A"/>
    <w:rsid w:val="00D7254C"/>
    <w:rsid w:val="00D72579"/>
    <w:rsid w:val="00D7258B"/>
    <w:rsid w:val="00D7258C"/>
    <w:rsid w:val="00D725C7"/>
    <w:rsid w:val="00D72605"/>
    <w:rsid w:val="00D72654"/>
    <w:rsid w:val="00D726DD"/>
    <w:rsid w:val="00D72748"/>
    <w:rsid w:val="00D72790"/>
    <w:rsid w:val="00D727A5"/>
    <w:rsid w:val="00D72846"/>
    <w:rsid w:val="00D72853"/>
    <w:rsid w:val="00D728B2"/>
    <w:rsid w:val="00D72907"/>
    <w:rsid w:val="00D7290F"/>
    <w:rsid w:val="00D72986"/>
    <w:rsid w:val="00D729C5"/>
    <w:rsid w:val="00D72A1B"/>
    <w:rsid w:val="00D72A5F"/>
    <w:rsid w:val="00D72A87"/>
    <w:rsid w:val="00D72AB3"/>
    <w:rsid w:val="00D72ADE"/>
    <w:rsid w:val="00D72B51"/>
    <w:rsid w:val="00D72B80"/>
    <w:rsid w:val="00D72BEF"/>
    <w:rsid w:val="00D72C0C"/>
    <w:rsid w:val="00D72C19"/>
    <w:rsid w:val="00D72C74"/>
    <w:rsid w:val="00D72CCB"/>
    <w:rsid w:val="00D72CD0"/>
    <w:rsid w:val="00D72D0A"/>
    <w:rsid w:val="00D72D75"/>
    <w:rsid w:val="00D72E36"/>
    <w:rsid w:val="00D72E86"/>
    <w:rsid w:val="00D72E92"/>
    <w:rsid w:val="00D72EF5"/>
    <w:rsid w:val="00D72F1C"/>
    <w:rsid w:val="00D72F91"/>
    <w:rsid w:val="00D72FBB"/>
    <w:rsid w:val="00D73088"/>
    <w:rsid w:val="00D730A0"/>
    <w:rsid w:val="00D730EB"/>
    <w:rsid w:val="00D73118"/>
    <w:rsid w:val="00D73122"/>
    <w:rsid w:val="00D73180"/>
    <w:rsid w:val="00D73189"/>
    <w:rsid w:val="00D731E6"/>
    <w:rsid w:val="00D7322E"/>
    <w:rsid w:val="00D73288"/>
    <w:rsid w:val="00D73295"/>
    <w:rsid w:val="00D73298"/>
    <w:rsid w:val="00D7329C"/>
    <w:rsid w:val="00D732C0"/>
    <w:rsid w:val="00D732EC"/>
    <w:rsid w:val="00D73314"/>
    <w:rsid w:val="00D73316"/>
    <w:rsid w:val="00D73320"/>
    <w:rsid w:val="00D73321"/>
    <w:rsid w:val="00D73376"/>
    <w:rsid w:val="00D733B8"/>
    <w:rsid w:val="00D733FF"/>
    <w:rsid w:val="00D7341D"/>
    <w:rsid w:val="00D73423"/>
    <w:rsid w:val="00D73451"/>
    <w:rsid w:val="00D7348C"/>
    <w:rsid w:val="00D7349C"/>
    <w:rsid w:val="00D7363B"/>
    <w:rsid w:val="00D73643"/>
    <w:rsid w:val="00D736C6"/>
    <w:rsid w:val="00D737D7"/>
    <w:rsid w:val="00D737E5"/>
    <w:rsid w:val="00D73866"/>
    <w:rsid w:val="00D7389D"/>
    <w:rsid w:val="00D738AF"/>
    <w:rsid w:val="00D738F3"/>
    <w:rsid w:val="00D73927"/>
    <w:rsid w:val="00D73939"/>
    <w:rsid w:val="00D73977"/>
    <w:rsid w:val="00D73A0E"/>
    <w:rsid w:val="00D73A96"/>
    <w:rsid w:val="00D73AA6"/>
    <w:rsid w:val="00D73B2C"/>
    <w:rsid w:val="00D73B5E"/>
    <w:rsid w:val="00D73C1F"/>
    <w:rsid w:val="00D73C31"/>
    <w:rsid w:val="00D73C73"/>
    <w:rsid w:val="00D73CD3"/>
    <w:rsid w:val="00D73CE3"/>
    <w:rsid w:val="00D73D14"/>
    <w:rsid w:val="00D73D5D"/>
    <w:rsid w:val="00D73D71"/>
    <w:rsid w:val="00D73D83"/>
    <w:rsid w:val="00D73DC9"/>
    <w:rsid w:val="00D73DDC"/>
    <w:rsid w:val="00D73E10"/>
    <w:rsid w:val="00D73E73"/>
    <w:rsid w:val="00D73F16"/>
    <w:rsid w:val="00D73F4A"/>
    <w:rsid w:val="00D73F5F"/>
    <w:rsid w:val="00D73F76"/>
    <w:rsid w:val="00D73F8A"/>
    <w:rsid w:val="00D73F9B"/>
    <w:rsid w:val="00D73FA6"/>
    <w:rsid w:val="00D74005"/>
    <w:rsid w:val="00D74074"/>
    <w:rsid w:val="00D74078"/>
    <w:rsid w:val="00D74087"/>
    <w:rsid w:val="00D74093"/>
    <w:rsid w:val="00D74098"/>
    <w:rsid w:val="00D740BD"/>
    <w:rsid w:val="00D740C5"/>
    <w:rsid w:val="00D74158"/>
    <w:rsid w:val="00D74171"/>
    <w:rsid w:val="00D741B9"/>
    <w:rsid w:val="00D7421E"/>
    <w:rsid w:val="00D7421F"/>
    <w:rsid w:val="00D7426C"/>
    <w:rsid w:val="00D74276"/>
    <w:rsid w:val="00D74279"/>
    <w:rsid w:val="00D742BC"/>
    <w:rsid w:val="00D742C7"/>
    <w:rsid w:val="00D74300"/>
    <w:rsid w:val="00D7430A"/>
    <w:rsid w:val="00D7430E"/>
    <w:rsid w:val="00D7438A"/>
    <w:rsid w:val="00D743A0"/>
    <w:rsid w:val="00D743AF"/>
    <w:rsid w:val="00D74479"/>
    <w:rsid w:val="00D7449D"/>
    <w:rsid w:val="00D744B2"/>
    <w:rsid w:val="00D744BD"/>
    <w:rsid w:val="00D74529"/>
    <w:rsid w:val="00D7454C"/>
    <w:rsid w:val="00D74555"/>
    <w:rsid w:val="00D74570"/>
    <w:rsid w:val="00D7459C"/>
    <w:rsid w:val="00D745A9"/>
    <w:rsid w:val="00D745F9"/>
    <w:rsid w:val="00D7460A"/>
    <w:rsid w:val="00D7465F"/>
    <w:rsid w:val="00D7471E"/>
    <w:rsid w:val="00D7472D"/>
    <w:rsid w:val="00D74761"/>
    <w:rsid w:val="00D747B6"/>
    <w:rsid w:val="00D747E5"/>
    <w:rsid w:val="00D74836"/>
    <w:rsid w:val="00D7486E"/>
    <w:rsid w:val="00D748D8"/>
    <w:rsid w:val="00D748F3"/>
    <w:rsid w:val="00D748F9"/>
    <w:rsid w:val="00D748FC"/>
    <w:rsid w:val="00D74901"/>
    <w:rsid w:val="00D7493A"/>
    <w:rsid w:val="00D74955"/>
    <w:rsid w:val="00D74A4B"/>
    <w:rsid w:val="00D74A54"/>
    <w:rsid w:val="00D74ADC"/>
    <w:rsid w:val="00D74AF5"/>
    <w:rsid w:val="00D74AFF"/>
    <w:rsid w:val="00D74B59"/>
    <w:rsid w:val="00D74B88"/>
    <w:rsid w:val="00D74BB3"/>
    <w:rsid w:val="00D74BC2"/>
    <w:rsid w:val="00D74BC4"/>
    <w:rsid w:val="00D74BC5"/>
    <w:rsid w:val="00D74BF2"/>
    <w:rsid w:val="00D74C08"/>
    <w:rsid w:val="00D74C0B"/>
    <w:rsid w:val="00D74CB0"/>
    <w:rsid w:val="00D74CCD"/>
    <w:rsid w:val="00D74D0B"/>
    <w:rsid w:val="00D74D42"/>
    <w:rsid w:val="00D74DBB"/>
    <w:rsid w:val="00D74DC4"/>
    <w:rsid w:val="00D74E1A"/>
    <w:rsid w:val="00D74E68"/>
    <w:rsid w:val="00D74E7B"/>
    <w:rsid w:val="00D74ECA"/>
    <w:rsid w:val="00D74EF3"/>
    <w:rsid w:val="00D74EF6"/>
    <w:rsid w:val="00D74F05"/>
    <w:rsid w:val="00D74F36"/>
    <w:rsid w:val="00D74F59"/>
    <w:rsid w:val="00D74F5F"/>
    <w:rsid w:val="00D74F68"/>
    <w:rsid w:val="00D74F6C"/>
    <w:rsid w:val="00D74F83"/>
    <w:rsid w:val="00D74F90"/>
    <w:rsid w:val="00D74FBE"/>
    <w:rsid w:val="00D74FC8"/>
    <w:rsid w:val="00D74FEE"/>
    <w:rsid w:val="00D7500B"/>
    <w:rsid w:val="00D75059"/>
    <w:rsid w:val="00D750A0"/>
    <w:rsid w:val="00D750B7"/>
    <w:rsid w:val="00D750E0"/>
    <w:rsid w:val="00D75147"/>
    <w:rsid w:val="00D7515B"/>
    <w:rsid w:val="00D75166"/>
    <w:rsid w:val="00D75170"/>
    <w:rsid w:val="00D751AC"/>
    <w:rsid w:val="00D751C3"/>
    <w:rsid w:val="00D751CB"/>
    <w:rsid w:val="00D751DD"/>
    <w:rsid w:val="00D751EB"/>
    <w:rsid w:val="00D7526F"/>
    <w:rsid w:val="00D7529C"/>
    <w:rsid w:val="00D75363"/>
    <w:rsid w:val="00D753D9"/>
    <w:rsid w:val="00D75457"/>
    <w:rsid w:val="00D75459"/>
    <w:rsid w:val="00D754C4"/>
    <w:rsid w:val="00D7552A"/>
    <w:rsid w:val="00D7556B"/>
    <w:rsid w:val="00D755AA"/>
    <w:rsid w:val="00D75609"/>
    <w:rsid w:val="00D7562E"/>
    <w:rsid w:val="00D75673"/>
    <w:rsid w:val="00D75691"/>
    <w:rsid w:val="00D756AC"/>
    <w:rsid w:val="00D756AD"/>
    <w:rsid w:val="00D7575C"/>
    <w:rsid w:val="00D7577F"/>
    <w:rsid w:val="00D757A8"/>
    <w:rsid w:val="00D757A9"/>
    <w:rsid w:val="00D757E7"/>
    <w:rsid w:val="00D75829"/>
    <w:rsid w:val="00D75878"/>
    <w:rsid w:val="00D75893"/>
    <w:rsid w:val="00D75896"/>
    <w:rsid w:val="00D759FD"/>
    <w:rsid w:val="00D75A17"/>
    <w:rsid w:val="00D75A69"/>
    <w:rsid w:val="00D75AB3"/>
    <w:rsid w:val="00D75AE1"/>
    <w:rsid w:val="00D75AF9"/>
    <w:rsid w:val="00D75B09"/>
    <w:rsid w:val="00D75B73"/>
    <w:rsid w:val="00D75BA3"/>
    <w:rsid w:val="00D75BC8"/>
    <w:rsid w:val="00D75BD0"/>
    <w:rsid w:val="00D75C14"/>
    <w:rsid w:val="00D75C23"/>
    <w:rsid w:val="00D75C51"/>
    <w:rsid w:val="00D75C8C"/>
    <w:rsid w:val="00D75CCE"/>
    <w:rsid w:val="00D75CF2"/>
    <w:rsid w:val="00D75D1E"/>
    <w:rsid w:val="00D75D6C"/>
    <w:rsid w:val="00D75D95"/>
    <w:rsid w:val="00D75E06"/>
    <w:rsid w:val="00D75E3B"/>
    <w:rsid w:val="00D75E8E"/>
    <w:rsid w:val="00D75EAE"/>
    <w:rsid w:val="00D75EB5"/>
    <w:rsid w:val="00D75EC6"/>
    <w:rsid w:val="00D75EF3"/>
    <w:rsid w:val="00D75F01"/>
    <w:rsid w:val="00D75F06"/>
    <w:rsid w:val="00D75F6D"/>
    <w:rsid w:val="00D75F96"/>
    <w:rsid w:val="00D76038"/>
    <w:rsid w:val="00D76039"/>
    <w:rsid w:val="00D7605B"/>
    <w:rsid w:val="00D76089"/>
    <w:rsid w:val="00D760A8"/>
    <w:rsid w:val="00D760ED"/>
    <w:rsid w:val="00D7613F"/>
    <w:rsid w:val="00D76189"/>
    <w:rsid w:val="00D76219"/>
    <w:rsid w:val="00D762DB"/>
    <w:rsid w:val="00D76333"/>
    <w:rsid w:val="00D763B3"/>
    <w:rsid w:val="00D763C0"/>
    <w:rsid w:val="00D763CA"/>
    <w:rsid w:val="00D763F6"/>
    <w:rsid w:val="00D76425"/>
    <w:rsid w:val="00D7647F"/>
    <w:rsid w:val="00D764FA"/>
    <w:rsid w:val="00D765B7"/>
    <w:rsid w:val="00D766EE"/>
    <w:rsid w:val="00D76718"/>
    <w:rsid w:val="00D767E4"/>
    <w:rsid w:val="00D76815"/>
    <w:rsid w:val="00D7681E"/>
    <w:rsid w:val="00D7682B"/>
    <w:rsid w:val="00D76838"/>
    <w:rsid w:val="00D7683E"/>
    <w:rsid w:val="00D76871"/>
    <w:rsid w:val="00D768EE"/>
    <w:rsid w:val="00D76918"/>
    <w:rsid w:val="00D76980"/>
    <w:rsid w:val="00D76989"/>
    <w:rsid w:val="00D769D3"/>
    <w:rsid w:val="00D769D9"/>
    <w:rsid w:val="00D769E2"/>
    <w:rsid w:val="00D76A10"/>
    <w:rsid w:val="00D76A42"/>
    <w:rsid w:val="00D76A64"/>
    <w:rsid w:val="00D76A77"/>
    <w:rsid w:val="00D76A8E"/>
    <w:rsid w:val="00D76AA4"/>
    <w:rsid w:val="00D76AF2"/>
    <w:rsid w:val="00D76B39"/>
    <w:rsid w:val="00D76B5D"/>
    <w:rsid w:val="00D76B94"/>
    <w:rsid w:val="00D76C52"/>
    <w:rsid w:val="00D76CBC"/>
    <w:rsid w:val="00D76D0B"/>
    <w:rsid w:val="00D76D4C"/>
    <w:rsid w:val="00D76D56"/>
    <w:rsid w:val="00D76D76"/>
    <w:rsid w:val="00D76D9B"/>
    <w:rsid w:val="00D76E0A"/>
    <w:rsid w:val="00D76E47"/>
    <w:rsid w:val="00D76EDB"/>
    <w:rsid w:val="00D76F3E"/>
    <w:rsid w:val="00D76F65"/>
    <w:rsid w:val="00D76F67"/>
    <w:rsid w:val="00D76FB4"/>
    <w:rsid w:val="00D76FD9"/>
    <w:rsid w:val="00D76FFE"/>
    <w:rsid w:val="00D77059"/>
    <w:rsid w:val="00D7708E"/>
    <w:rsid w:val="00D7709B"/>
    <w:rsid w:val="00D770A6"/>
    <w:rsid w:val="00D770C6"/>
    <w:rsid w:val="00D7718C"/>
    <w:rsid w:val="00D771CB"/>
    <w:rsid w:val="00D771D6"/>
    <w:rsid w:val="00D771DB"/>
    <w:rsid w:val="00D77249"/>
    <w:rsid w:val="00D772A9"/>
    <w:rsid w:val="00D772AB"/>
    <w:rsid w:val="00D77313"/>
    <w:rsid w:val="00D77323"/>
    <w:rsid w:val="00D7733B"/>
    <w:rsid w:val="00D7737F"/>
    <w:rsid w:val="00D77380"/>
    <w:rsid w:val="00D773CB"/>
    <w:rsid w:val="00D773F9"/>
    <w:rsid w:val="00D77469"/>
    <w:rsid w:val="00D77474"/>
    <w:rsid w:val="00D77490"/>
    <w:rsid w:val="00D774AC"/>
    <w:rsid w:val="00D7754C"/>
    <w:rsid w:val="00D77589"/>
    <w:rsid w:val="00D775A5"/>
    <w:rsid w:val="00D775DB"/>
    <w:rsid w:val="00D775F4"/>
    <w:rsid w:val="00D7765D"/>
    <w:rsid w:val="00D77666"/>
    <w:rsid w:val="00D7766D"/>
    <w:rsid w:val="00D7767F"/>
    <w:rsid w:val="00D77687"/>
    <w:rsid w:val="00D776CA"/>
    <w:rsid w:val="00D776CB"/>
    <w:rsid w:val="00D77749"/>
    <w:rsid w:val="00D77793"/>
    <w:rsid w:val="00D777B9"/>
    <w:rsid w:val="00D777D4"/>
    <w:rsid w:val="00D777EB"/>
    <w:rsid w:val="00D777F5"/>
    <w:rsid w:val="00D77811"/>
    <w:rsid w:val="00D77864"/>
    <w:rsid w:val="00D7786B"/>
    <w:rsid w:val="00D7789F"/>
    <w:rsid w:val="00D778EB"/>
    <w:rsid w:val="00D77903"/>
    <w:rsid w:val="00D7790A"/>
    <w:rsid w:val="00D7791A"/>
    <w:rsid w:val="00D7796B"/>
    <w:rsid w:val="00D77979"/>
    <w:rsid w:val="00D77980"/>
    <w:rsid w:val="00D7798B"/>
    <w:rsid w:val="00D779A8"/>
    <w:rsid w:val="00D779AE"/>
    <w:rsid w:val="00D779B2"/>
    <w:rsid w:val="00D779BC"/>
    <w:rsid w:val="00D779C1"/>
    <w:rsid w:val="00D779C2"/>
    <w:rsid w:val="00D779EF"/>
    <w:rsid w:val="00D77A06"/>
    <w:rsid w:val="00D77A0E"/>
    <w:rsid w:val="00D77A70"/>
    <w:rsid w:val="00D77A76"/>
    <w:rsid w:val="00D77A79"/>
    <w:rsid w:val="00D77AB4"/>
    <w:rsid w:val="00D77ABA"/>
    <w:rsid w:val="00D77AFB"/>
    <w:rsid w:val="00D77B31"/>
    <w:rsid w:val="00D77B34"/>
    <w:rsid w:val="00D77B35"/>
    <w:rsid w:val="00D77B69"/>
    <w:rsid w:val="00D77B79"/>
    <w:rsid w:val="00D77BD7"/>
    <w:rsid w:val="00D77BDD"/>
    <w:rsid w:val="00D77BFE"/>
    <w:rsid w:val="00D77C1E"/>
    <w:rsid w:val="00D77D13"/>
    <w:rsid w:val="00D77DE7"/>
    <w:rsid w:val="00D77E04"/>
    <w:rsid w:val="00D77E73"/>
    <w:rsid w:val="00D77EDE"/>
    <w:rsid w:val="00D77EE0"/>
    <w:rsid w:val="00D77F30"/>
    <w:rsid w:val="00D77F67"/>
    <w:rsid w:val="00D77FD9"/>
    <w:rsid w:val="00D8001E"/>
    <w:rsid w:val="00D80029"/>
    <w:rsid w:val="00D80038"/>
    <w:rsid w:val="00D800A4"/>
    <w:rsid w:val="00D800E4"/>
    <w:rsid w:val="00D80140"/>
    <w:rsid w:val="00D80159"/>
    <w:rsid w:val="00D80180"/>
    <w:rsid w:val="00D80199"/>
    <w:rsid w:val="00D801AF"/>
    <w:rsid w:val="00D80267"/>
    <w:rsid w:val="00D8033C"/>
    <w:rsid w:val="00D8034B"/>
    <w:rsid w:val="00D8034C"/>
    <w:rsid w:val="00D8035D"/>
    <w:rsid w:val="00D803A4"/>
    <w:rsid w:val="00D803CB"/>
    <w:rsid w:val="00D803FE"/>
    <w:rsid w:val="00D8042F"/>
    <w:rsid w:val="00D8043C"/>
    <w:rsid w:val="00D80487"/>
    <w:rsid w:val="00D804A3"/>
    <w:rsid w:val="00D804D4"/>
    <w:rsid w:val="00D804E9"/>
    <w:rsid w:val="00D804F6"/>
    <w:rsid w:val="00D80510"/>
    <w:rsid w:val="00D80526"/>
    <w:rsid w:val="00D80567"/>
    <w:rsid w:val="00D80586"/>
    <w:rsid w:val="00D80595"/>
    <w:rsid w:val="00D805A1"/>
    <w:rsid w:val="00D805E1"/>
    <w:rsid w:val="00D805EF"/>
    <w:rsid w:val="00D805F1"/>
    <w:rsid w:val="00D805F7"/>
    <w:rsid w:val="00D80652"/>
    <w:rsid w:val="00D80692"/>
    <w:rsid w:val="00D80693"/>
    <w:rsid w:val="00D8069C"/>
    <w:rsid w:val="00D806A9"/>
    <w:rsid w:val="00D806EC"/>
    <w:rsid w:val="00D806F7"/>
    <w:rsid w:val="00D80700"/>
    <w:rsid w:val="00D80704"/>
    <w:rsid w:val="00D8071A"/>
    <w:rsid w:val="00D807CA"/>
    <w:rsid w:val="00D807D4"/>
    <w:rsid w:val="00D807DC"/>
    <w:rsid w:val="00D80839"/>
    <w:rsid w:val="00D80882"/>
    <w:rsid w:val="00D80973"/>
    <w:rsid w:val="00D80A1A"/>
    <w:rsid w:val="00D80A84"/>
    <w:rsid w:val="00D80B39"/>
    <w:rsid w:val="00D80B6B"/>
    <w:rsid w:val="00D80BBA"/>
    <w:rsid w:val="00D80BBE"/>
    <w:rsid w:val="00D80BCD"/>
    <w:rsid w:val="00D80C0F"/>
    <w:rsid w:val="00D80C33"/>
    <w:rsid w:val="00D80C80"/>
    <w:rsid w:val="00D80CAC"/>
    <w:rsid w:val="00D80CC5"/>
    <w:rsid w:val="00D80CC9"/>
    <w:rsid w:val="00D80CEB"/>
    <w:rsid w:val="00D80CF7"/>
    <w:rsid w:val="00D80D1A"/>
    <w:rsid w:val="00D80D33"/>
    <w:rsid w:val="00D80DB8"/>
    <w:rsid w:val="00D80DED"/>
    <w:rsid w:val="00D80E01"/>
    <w:rsid w:val="00D80E6A"/>
    <w:rsid w:val="00D80ED9"/>
    <w:rsid w:val="00D80EE1"/>
    <w:rsid w:val="00D80F33"/>
    <w:rsid w:val="00D80F48"/>
    <w:rsid w:val="00D8100A"/>
    <w:rsid w:val="00D81077"/>
    <w:rsid w:val="00D81090"/>
    <w:rsid w:val="00D810B3"/>
    <w:rsid w:val="00D810D5"/>
    <w:rsid w:val="00D810E8"/>
    <w:rsid w:val="00D811CF"/>
    <w:rsid w:val="00D811DA"/>
    <w:rsid w:val="00D811F0"/>
    <w:rsid w:val="00D81211"/>
    <w:rsid w:val="00D81227"/>
    <w:rsid w:val="00D8126B"/>
    <w:rsid w:val="00D812B5"/>
    <w:rsid w:val="00D812C4"/>
    <w:rsid w:val="00D81363"/>
    <w:rsid w:val="00D81364"/>
    <w:rsid w:val="00D813AB"/>
    <w:rsid w:val="00D813F1"/>
    <w:rsid w:val="00D8146F"/>
    <w:rsid w:val="00D81475"/>
    <w:rsid w:val="00D81489"/>
    <w:rsid w:val="00D814ED"/>
    <w:rsid w:val="00D81518"/>
    <w:rsid w:val="00D8152C"/>
    <w:rsid w:val="00D81551"/>
    <w:rsid w:val="00D81586"/>
    <w:rsid w:val="00D8159B"/>
    <w:rsid w:val="00D816A0"/>
    <w:rsid w:val="00D816BC"/>
    <w:rsid w:val="00D816E1"/>
    <w:rsid w:val="00D816EE"/>
    <w:rsid w:val="00D81735"/>
    <w:rsid w:val="00D81741"/>
    <w:rsid w:val="00D8175D"/>
    <w:rsid w:val="00D81761"/>
    <w:rsid w:val="00D81797"/>
    <w:rsid w:val="00D818A2"/>
    <w:rsid w:val="00D818A5"/>
    <w:rsid w:val="00D818AD"/>
    <w:rsid w:val="00D818AE"/>
    <w:rsid w:val="00D81989"/>
    <w:rsid w:val="00D819A7"/>
    <w:rsid w:val="00D819AD"/>
    <w:rsid w:val="00D819BD"/>
    <w:rsid w:val="00D819D1"/>
    <w:rsid w:val="00D819F6"/>
    <w:rsid w:val="00D81A32"/>
    <w:rsid w:val="00D81A45"/>
    <w:rsid w:val="00D81A8A"/>
    <w:rsid w:val="00D81B65"/>
    <w:rsid w:val="00D81B7C"/>
    <w:rsid w:val="00D81BC2"/>
    <w:rsid w:val="00D81BCF"/>
    <w:rsid w:val="00D81BE5"/>
    <w:rsid w:val="00D81BE9"/>
    <w:rsid w:val="00D81C21"/>
    <w:rsid w:val="00D81C49"/>
    <w:rsid w:val="00D81C4E"/>
    <w:rsid w:val="00D81D72"/>
    <w:rsid w:val="00D81DC7"/>
    <w:rsid w:val="00D81DF2"/>
    <w:rsid w:val="00D81E3D"/>
    <w:rsid w:val="00D81E46"/>
    <w:rsid w:val="00D81E72"/>
    <w:rsid w:val="00D81ED4"/>
    <w:rsid w:val="00D81EFF"/>
    <w:rsid w:val="00D81F0E"/>
    <w:rsid w:val="00D81F1C"/>
    <w:rsid w:val="00D81F27"/>
    <w:rsid w:val="00D81FA7"/>
    <w:rsid w:val="00D81FFD"/>
    <w:rsid w:val="00D8206C"/>
    <w:rsid w:val="00D82076"/>
    <w:rsid w:val="00D820A7"/>
    <w:rsid w:val="00D82136"/>
    <w:rsid w:val="00D82168"/>
    <w:rsid w:val="00D82176"/>
    <w:rsid w:val="00D821B9"/>
    <w:rsid w:val="00D821CB"/>
    <w:rsid w:val="00D821E6"/>
    <w:rsid w:val="00D82209"/>
    <w:rsid w:val="00D82256"/>
    <w:rsid w:val="00D8226F"/>
    <w:rsid w:val="00D82277"/>
    <w:rsid w:val="00D822BB"/>
    <w:rsid w:val="00D8230F"/>
    <w:rsid w:val="00D8231E"/>
    <w:rsid w:val="00D82341"/>
    <w:rsid w:val="00D82358"/>
    <w:rsid w:val="00D82382"/>
    <w:rsid w:val="00D82400"/>
    <w:rsid w:val="00D8241A"/>
    <w:rsid w:val="00D82491"/>
    <w:rsid w:val="00D824AF"/>
    <w:rsid w:val="00D8254B"/>
    <w:rsid w:val="00D825F3"/>
    <w:rsid w:val="00D825F8"/>
    <w:rsid w:val="00D8269B"/>
    <w:rsid w:val="00D826C5"/>
    <w:rsid w:val="00D82763"/>
    <w:rsid w:val="00D8277C"/>
    <w:rsid w:val="00D8280C"/>
    <w:rsid w:val="00D82821"/>
    <w:rsid w:val="00D82824"/>
    <w:rsid w:val="00D8286C"/>
    <w:rsid w:val="00D82902"/>
    <w:rsid w:val="00D82904"/>
    <w:rsid w:val="00D82993"/>
    <w:rsid w:val="00D829A0"/>
    <w:rsid w:val="00D829B4"/>
    <w:rsid w:val="00D829D0"/>
    <w:rsid w:val="00D82A18"/>
    <w:rsid w:val="00D82A79"/>
    <w:rsid w:val="00D82A9B"/>
    <w:rsid w:val="00D82AB5"/>
    <w:rsid w:val="00D82AD7"/>
    <w:rsid w:val="00D82B13"/>
    <w:rsid w:val="00D82B65"/>
    <w:rsid w:val="00D82B87"/>
    <w:rsid w:val="00D82BCC"/>
    <w:rsid w:val="00D82BE3"/>
    <w:rsid w:val="00D82BED"/>
    <w:rsid w:val="00D82C10"/>
    <w:rsid w:val="00D82C13"/>
    <w:rsid w:val="00D82C39"/>
    <w:rsid w:val="00D82C3F"/>
    <w:rsid w:val="00D82D2F"/>
    <w:rsid w:val="00D82D4D"/>
    <w:rsid w:val="00D82DD0"/>
    <w:rsid w:val="00D82E05"/>
    <w:rsid w:val="00D82E24"/>
    <w:rsid w:val="00D82E48"/>
    <w:rsid w:val="00D82E62"/>
    <w:rsid w:val="00D82F14"/>
    <w:rsid w:val="00D82F1E"/>
    <w:rsid w:val="00D82F3C"/>
    <w:rsid w:val="00D82F3F"/>
    <w:rsid w:val="00D82F5A"/>
    <w:rsid w:val="00D82F6E"/>
    <w:rsid w:val="00D82F74"/>
    <w:rsid w:val="00D82F78"/>
    <w:rsid w:val="00D82F97"/>
    <w:rsid w:val="00D82FC6"/>
    <w:rsid w:val="00D82FDE"/>
    <w:rsid w:val="00D83008"/>
    <w:rsid w:val="00D8302F"/>
    <w:rsid w:val="00D83032"/>
    <w:rsid w:val="00D83043"/>
    <w:rsid w:val="00D83058"/>
    <w:rsid w:val="00D83061"/>
    <w:rsid w:val="00D83063"/>
    <w:rsid w:val="00D8307D"/>
    <w:rsid w:val="00D830C4"/>
    <w:rsid w:val="00D83105"/>
    <w:rsid w:val="00D8312F"/>
    <w:rsid w:val="00D83150"/>
    <w:rsid w:val="00D83151"/>
    <w:rsid w:val="00D83153"/>
    <w:rsid w:val="00D831A2"/>
    <w:rsid w:val="00D831AE"/>
    <w:rsid w:val="00D831B1"/>
    <w:rsid w:val="00D831C7"/>
    <w:rsid w:val="00D83214"/>
    <w:rsid w:val="00D83227"/>
    <w:rsid w:val="00D832E7"/>
    <w:rsid w:val="00D8330F"/>
    <w:rsid w:val="00D83347"/>
    <w:rsid w:val="00D8334E"/>
    <w:rsid w:val="00D83362"/>
    <w:rsid w:val="00D833BC"/>
    <w:rsid w:val="00D833CB"/>
    <w:rsid w:val="00D833FA"/>
    <w:rsid w:val="00D83430"/>
    <w:rsid w:val="00D83449"/>
    <w:rsid w:val="00D8349E"/>
    <w:rsid w:val="00D834FE"/>
    <w:rsid w:val="00D83506"/>
    <w:rsid w:val="00D83526"/>
    <w:rsid w:val="00D8354F"/>
    <w:rsid w:val="00D835AC"/>
    <w:rsid w:val="00D835F9"/>
    <w:rsid w:val="00D83664"/>
    <w:rsid w:val="00D836AD"/>
    <w:rsid w:val="00D836BD"/>
    <w:rsid w:val="00D83758"/>
    <w:rsid w:val="00D83876"/>
    <w:rsid w:val="00D83943"/>
    <w:rsid w:val="00D83980"/>
    <w:rsid w:val="00D83984"/>
    <w:rsid w:val="00D83987"/>
    <w:rsid w:val="00D839AC"/>
    <w:rsid w:val="00D839BD"/>
    <w:rsid w:val="00D839C8"/>
    <w:rsid w:val="00D83A0B"/>
    <w:rsid w:val="00D83A4A"/>
    <w:rsid w:val="00D83A5B"/>
    <w:rsid w:val="00D83A90"/>
    <w:rsid w:val="00D83AC1"/>
    <w:rsid w:val="00D83B0F"/>
    <w:rsid w:val="00D83B64"/>
    <w:rsid w:val="00D83BB1"/>
    <w:rsid w:val="00D83BF1"/>
    <w:rsid w:val="00D83C17"/>
    <w:rsid w:val="00D83C6C"/>
    <w:rsid w:val="00D83CAD"/>
    <w:rsid w:val="00D83CBB"/>
    <w:rsid w:val="00D83CD0"/>
    <w:rsid w:val="00D83CFF"/>
    <w:rsid w:val="00D83D50"/>
    <w:rsid w:val="00D83D8E"/>
    <w:rsid w:val="00D83D92"/>
    <w:rsid w:val="00D83DBE"/>
    <w:rsid w:val="00D83DCE"/>
    <w:rsid w:val="00D83E10"/>
    <w:rsid w:val="00D83EAA"/>
    <w:rsid w:val="00D83F12"/>
    <w:rsid w:val="00D83F18"/>
    <w:rsid w:val="00D83F2F"/>
    <w:rsid w:val="00D83F7D"/>
    <w:rsid w:val="00D83FA6"/>
    <w:rsid w:val="00D83FE8"/>
    <w:rsid w:val="00D84004"/>
    <w:rsid w:val="00D840B1"/>
    <w:rsid w:val="00D840CE"/>
    <w:rsid w:val="00D840DB"/>
    <w:rsid w:val="00D840F6"/>
    <w:rsid w:val="00D8416E"/>
    <w:rsid w:val="00D84188"/>
    <w:rsid w:val="00D841B1"/>
    <w:rsid w:val="00D841CA"/>
    <w:rsid w:val="00D841D9"/>
    <w:rsid w:val="00D841F2"/>
    <w:rsid w:val="00D84240"/>
    <w:rsid w:val="00D84245"/>
    <w:rsid w:val="00D84261"/>
    <w:rsid w:val="00D84303"/>
    <w:rsid w:val="00D8430A"/>
    <w:rsid w:val="00D84313"/>
    <w:rsid w:val="00D8432D"/>
    <w:rsid w:val="00D84337"/>
    <w:rsid w:val="00D84348"/>
    <w:rsid w:val="00D84395"/>
    <w:rsid w:val="00D843D8"/>
    <w:rsid w:val="00D84402"/>
    <w:rsid w:val="00D8440E"/>
    <w:rsid w:val="00D8440F"/>
    <w:rsid w:val="00D84411"/>
    <w:rsid w:val="00D84421"/>
    <w:rsid w:val="00D84467"/>
    <w:rsid w:val="00D8446C"/>
    <w:rsid w:val="00D844EB"/>
    <w:rsid w:val="00D844F8"/>
    <w:rsid w:val="00D84508"/>
    <w:rsid w:val="00D8457A"/>
    <w:rsid w:val="00D8458B"/>
    <w:rsid w:val="00D845AB"/>
    <w:rsid w:val="00D84630"/>
    <w:rsid w:val="00D84641"/>
    <w:rsid w:val="00D84676"/>
    <w:rsid w:val="00D846BF"/>
    <w:rsid w:val="00D846D3"/>
    <w:rsid w:val="00D846F8"/>
    <w:rsid w:val="00D84708"/>
    <w:rsid w:val="00D84729"/>
    <w:rsid w:val="00D84739"/>
    <w:rsid w:val="00D847A5"/>
    <w:rsid w:val="00D847A7"/>
    <w:rsid w:val="00D84820"/>
    <w:rsid w:val="00D8484B"/>
    <w:rsid w:val="00D84854"/>
    <w:rsid w:val="00D8485B"/>
    <w:rsid w:val="00D84884"/>
    <w:rsid w:val="00D848BC"/>
    <w:rsid w:val="00D848D9"/>
    <w:rsid w:val="00D848EF"/>
    <w:rsid w:val="00D8494E"/>
    <w:rsid w:val="00D849BE"/>
    <w:rsid w:val="00D84A4F"/>
    <w:rsid w:val="00D84A60"/>
    <w:rsid w:val="00D84A6A"/>
    <w:rsid w:val="00D84A84"/>
    <w:rsid w:val="00D84AA3"/>
    <w:rsid w:val="00D84B00"/>
    <w:rsid w:val="00D84B3A"/>
    <w:rsid w:val="00D84B56"/>
    <w:rsid w:val="00D84B6A"/>
    <w:rsid w:val="00D84BBE"/>
    <w:rsid w:val="00D84BC6"/>
    <w:rsid w:val="00D84C78"/>
    <w:rsid w:val="00D84C8D"/>
    <w:rsid w:val="00D84CF9"/>
    <w:rsid w:val="00D84D32"/>
    <w:rsid w:val="00D84D3C"/>
    <w:rsid w:val="00D84D5C"/>
    <w:rsid w:val="00D84D87"/>
    <w:rsid w:val="00D84DB0"/>
    <w:rsid w:val="00D84DD8"/>
    <w:rsid w:val="00D84E06"/>
    <w:rsid w:val="00D84E18"/>
    <w:rsid w:val="00D84E57"/>
    <w:rsid w:val="00D84E92"/>
    <w:rsid w:val="00D84E98"/>
    <w:rsid w:val="00D84EE1"/>
    <w:rsid w:val="00D84EF6"/>
    <w:rsid w:val="00D84F3E"/>
    <w:rsid w:val="00D84F58"/>
    <w:rsid w:val="00D84F86"/>
    <w:rsid w:val="00D84F93"/>
    <w:rsid w:val="00D85007"/>
    <w:rsid w:val="00D85044"/>
    <w:rsid w:val="00D85056"/>
    <w:rsid w:val="00D8506F"/>
    <w:rsid w:val="00D85086"/>
    <w:rsid w:val="00D8508B"/>
    <w:rsid w:val="00D850AE"/>
    <w:rsid w:val="00D850BE"/>
    <w:rsid w:val="00D850DE"/>
    <w:rsid w:val="00D85154"/>
    <w:rsid w:val="00D851B1"/>
    <w:rsid w:val="00D85235"/>
    <w:rsid w:val="00D8526A"/>
    <w:rsid w:val="00D852A7"/>
    <w:rsid w:val="00D852AD"/>
    <w:rsid w:val="00D8530F"/>
    <w:rsid w:val="00D8533F"/>
    <w:rsid w:val="00D85356"/>
    <w:rsid w:val="00D853C1"/>
    <w:rsid w:val="00D853F4"/>
    <w:rsid w:val="00D85408"/>
    <w:rsid w:val="00D85460"/>
    <w:rsid w:val="00D85464"/>
    <w:rsid w:val="00D8548A"/>
    <w:rsid w:val="00D8548E"/>
    <w:rsid w:val="00D854CF"/>
    <w:rsid w:val="00D854F1"/>
    <w:rsid w:val="00D8551A"/>
    <w:rsid w:val="00D855CA"/>
    <w:rsid w:val="00D855CE"/>
    <w:rsid w:val="00D85641"/>
    <w:rsid w:val="00D85662"/>
    <w:rsid w:val="00D856E3"/>
    <w:rsid w:val="00D8571C"/>
    <w:rsid w:val="00D8573B"/>
    <w:rsid w:val="00D85757"/>
    <w:rsid w:val="00D857A7"/>
    <w:rsid w:val="00D85887"/>
    <w:rsid w:val="00D8589A"/>
    <w:rsid w:val="00D8589D"/>
    <w:rsid w:val="00D8590E"/>
    <w:rsid w:val="00D85910"/>
    <w:rsid w:val="00D8594D"/>
    <w:rsid w:val="00D8598A"/>
    <w:rsid w:val="00D8598C"/>
    <w:rsid w:val="00D859B1"/>
    <w:rsid w:val="00D859B3"/>
    <w:rsid w:val="00D859B9"/>
    <w:rsid w:val="00D85A05"/>
    <w:rsid w:val="00D85A1B"/>
    <w:rsid w:val="00D85A59"/>
    <w:rsid w:val="00D85A5F"/>
    <w:rsid w:val="00D85AA0"/>
    <w:rsid w:val="00D85B0A"/>
    <w:rsid w:val="00D85B12"/>
    <w:rsid w:val="00D85BD2"/>
    <w:rsid w:val="00D85BD4"/>
    <w:rsid w:val="00D85C50"/>
    <w:rsid w:val="00D85C5F"/>
    <w:rsid w:val="00D85CAE"/>
    <w:rsid w:val="00D85CDD"/>
    <w:rsid w:val="00D85D1D"/>
    <w:rsid w:val="00D85D2D"/>
    <w:rsid w:val="00D85DA1"/>
    <w:rsid w:val="00D85DB4"/>
    <w:rsid w:val="00D85DC6"/>
    <w:rsid w:val="00D85DF3"/>
    <w:rsid w:val="00D85E03"/>
    <w:rsid w:val="00D85E70"/>
    <w:rsid w:val="00D85EA1"/>
    <w:rsid w:val="00D85EA9"/>
    <w:rsid w:val="00D85EB4"/>
    <w:rsid w:val="00D85EC6"/>
    <w:rsid w:val="00D85ECA"/>
    <w:rsid w:val="00D85F0B"/>
    <w:rsid w:val="00D85F20"/>
    <w:rsid w:val="00D85F4E"/>
    <w:rsid w:val="00D85F6E"/>
    <w:rsid w:val="00D86017"/>
    <w:rsid w:val="00D86024"/>
    <w:rsid w:val="00D86058"/>
    <w:rsid w:val="00D86069"/>
    <w:rsid w:val="00D8607A"/>
    <w:rsid w:val="00D860BE"/>
    <w:rsid w:val="00D860DE"/>
    <w:rsid w:val="00D860F2"/>
    <w:rsid w:val="00D86170"/>
    <w:rsid w:val="00D86177"/>
    <w:rsid w:val="00D861DF"/>
    <w:rsid w:val="00D86242"/>
    <w:rsid w:val="00D8624E"/>
    <w:rsid w:val="00D86283"/>
    <w:rsid w:val="00D86290"/>
    <w:rsid w:val="00D862AF"/>
    <w:rsid w:val="00D862BC"/>
    <w:rsid w:val="00D863A7"/>
    <w:rsid w:val="00D863F2"/>
    <w:rsid w:val="00D86430"/>
    <w:rsid w:val="00D86439"/>
    <w:rsid w:val="00D86440"/>
    <w:rsid w:val="00D8644B"/>
    <w:rsid w:val="00D8645E"/>
    <w:rsid w:val="00D86474"/>
    <w:rsid w:val="00D8648A"/>
    <w:rsid w:val="00D8648D"/>
    <w:rsid w:val="00D864B6"/>
    <w:rsid w:val="00D864B9"/>
    <w:rsid w:val="00D864BF"/>
    <w:rsid w:val="00D8650D"/>
    <w:rsid w:val="00D86513"/>
    <w:rsid w:val="00D86515"/>
    <w:rsid w:val="00D86583"/>
    <w:rsid w:val="00D865B1"/>
    <w:rsid w:val="00D865BD"/>
    <w:rsid w:val="00D86602"/>
    <w:rsid w:val="00D86606"/>
    <w:rsid w:val="00D86625"/>
    <w:rsid w:val="00D86640"/>
    <w:rsid w:val="00D86663"/>
    <w:rsid w:val="00D866AD"/>
    <w:rsid w:val="00D866C0"/>
    <w:rsid w:val="00D866D7"/>
    <w:rsid w:val="00D8670A"/>
    <w:rsid w:val="00D86727"/>
    <w:rsid w:val="00D867A2"/>
    <w:rsid w:val="00D867B3"/>
    <w:rsid w:val="00D867BD"/>
    <w:rsid w:val="00D867CD"/>
    <w:rsid w:val="00D86822"/>
    <w:rsid w:val="00D8683B"/>
    <w:rsid w:val="00D8685D"/>
    <w:rsid w:val="00D868A0"/>
    <w:rsid w:val="00D868DA"/>
    <w:rsid w:val="00D86925"/>
    <w:rsid w:val="00D8692C"/>
    <w:rsid w:val="00D86976"/>
    <w:rsid w:val="00D869C1"/>
    <w:rsid w:val="00D869F1"/>
    <w:rsid w:val="00D86A13"/>
    <w:rsid w:val="00D86A1C"/>
    <w:rsid w:val="00D86A40"/>
    <w:rsid w:val="00D86A5A"/>
    <w:rsid w:val="00D86AE0"/>
    <w:rsid w:val="00D86B73"/>
    <w:rsid w:val="00D86B81"/>
    <w:rsid w:val="00D86BEB"/>
    <w:rsid w:val="00D86C9D"/>
    <w:rsid w:val="00D86CD7"/>
    <w:rsid w:val="00D86D13"/>
    <w:rsid w:val="00D86D56"/>
    <w:rsid w:val="00D86D82"/>
    <w:rsid w:val="00D86DA3"/>
    <w:rsid w:val="00D86DC6"/>
    <w:rsid w:val="00D86E0A"/>
    <w:rsid w:val="00D86E4F"/>
    <w:rsid w:val="00D86EB9"/>
    <w:rsid w:val="00D86EC1"/>
    <w:rsid w:val="00D86EF9"/>
    <w:rsid w:val="00D86F6A"/>
    <w:rsid w:val="00D86F87"/>
    <w:rsid w:val="00D86F90"/>
    <w:rsid w:val="00D86FB6"/>
    <w:rsid w:val="00D86FC7"/>
    <w:rsid w:val="00D86FCD"/>
    <w:rsid w:val="00D86FD9"/>
    <w:rsid w:val="00D86FE2"/>
    <w:rsid w:val="00D87017"/>
    <w:rsid w:val="00D8701C"/>
    <w:rsid w:val="00D87062"/>
    <w:rsid w:val="00D87075"/>
    <w:rsid w:val="00D87077"/>
    <w:rsid w:val="00D87089"/>
    <w:rsid w:val="00D87120"/>
    <w:rsid w:val="00D87157"/>
    <w:rsid w:val="00D8717D"/>
    <w:rsid w:val="00D871A5"/>
    <w:rsid w:val="00D871BE"/>
    <w:rsid w:val="00D871E3"/>
    <w:rsid w:val="00D8721A"/>
    <w:rsid w:val="00D8723F"/>
    <w:rsid w:val="00D8724B"/>
    <w:rsid w:val="00D8728C"/>
    <w:rsid w:val="00D87298"/>
    <w:rsid w:val="00D872B0"/>
    <w:rsid w:val="00D87300"/>
    <w:rsid w:val="00D87374"/>
    <w:rsid w:val="00D873D6"/>
    <w:rsid w:val="00D873FF"/>
    <w:rsid w:val="00D8741F"/>
    <w:rsid w:val="00D87461"/>
    <w:rsid w:val="00D87478"/>
    <w:rsid w:val="00D8748B"/>
    <w:rsid w:val="00D874DC"/>
    <w:rsid w:val="00D874DE"/>
    <w:rsid w:val="00D874FF"/>
    <w:rsid w:val="00D8754E"/>
    <w:rsid w:val="00D8757A"/>
    <w:rsid w:val="00D875E2"/>
    <w:rsid w:val="00D875FC"/>
    <w:rsid w:val="00D8761C"/>
    <w:rsid w:val="00D87639"/>
    <w:rsid w:val="00D87664"/>
    <w:rsid w:val="00D87694"/>
    <w:rsid w:val="00D876B6"/>
    <w:rsid w:val="00D876C7"/>
    <w:rsid w:val="00D876CC"/>
    <w:rsid w:val="00D876DD"/>
    <w:rsid w:val="00D87701"/>
    <w:rsid w:val="00D87702"/>
    <w:rsid w:val="00D87761"/>
    <w:rsid w:val="00D87838"/>
    <w:rsid w:val="00D87852"/>
    <w:rsid w:val="00D87855"/>
    <w:rsid w:val="00D87887"/>
    <w:rsid w:val="00D8788C"/>
    <w:rsid w:val="00D878C7"/>
    <w:rsid w:val="00D878D1"/>
    <w:rsid w:val="00D878D9"/>
    <w:rsid w:val="00D8792F"/>
    <w:rsid w:val="00D87953"/>
    <w:rsid w:val="00D87975"/>
    <w:rsid w:val="00D87977"/>
    <w:rsid w:val="00D879F7"/>
    <w:rsid w:val="00D87A0C"/>
    <w:rsid w:val="00D87A41"/>
    <w:rsid w:val="00D87A42"/>
    <w:rsid w:val="00D87A4A"/>
    <w:rsid w:val="00D87A62"/>
    <w:rsid w:val="00D87AB9"/>
    <w:rsid w:val="00D87ACF"/>
    <w:rsid w:val="00D87AE6"/>
    <w:rsid w:val="00D87B15"/>
    <w:rsid w:val="00D87B9B"/>
    <w:rsid w:val="00D87BA9"/>
    <w:rsid w:val="00D87BCD"/>
    <w:rsid w:val="00D87BD4"/>
    <w:rsid w:val="00D87BDF"/>
    <w:rsid w:val="00D87C7A"/>
    <w:rsid w:val="00D87C84"/>
    <w:rsid w:val="00D87C9D"/>
    <w:rsid w:val="00D87CC4"/>
    <w:rsid w:val="00D87CF4"/>
    <w:rsid w:val="00D87CF5"/>
    <w:rsid w:val="00D87D5F"/>
    <w:rsid w:val="00D87DB9"/>
    <w:rsid w:val="00D87DEB"/>
    <w:rsid w:val="00D87E11"/>
    <w:rsid w:val="00D87EA7"/>
    <w:rsid w:val="00D87EC0"/>
    <w:rsid w:val="00D87EC6"/>
    <w:rsid w:val="00D87F0A"/>
    <w:rsid w:val="00D87F68"/>
    <w:rsid w:val="00D87F91"/>
    <w:rsid w:val="00D87FD0"/>
    <w:rsid w:val="00D87FF8"/>
    <w:rsid w:val="00D87FF9"/>
    <w:rsid w:val="00D9003C"/>
    <w:rsid w:val="00D9005C"/>
    <w:rsid w:val="00D90090"/>
    <w:rsid w:val="00D900F0"/>
    <w:rsid w:val="00D900F1"/>
    <w:rsid w:val="00D900F5"/>
    <w:rsid w:val="00D90123"/>
    <w:rsid w:val="00D9013C"/>
    <w:rsid w:val="00D90167"/>
    <w:rsid w:val="00D901D4"/>
    <w:rsid w:val="00D90234"/>
    <w:rsid w:val="00D9029C"/>
    <w:rsid w:val="00D902D4"/>
    <w:rsid w:val="00D90315"/>
    <w:rsid w:val="00D90322"/>
    <w:rsid w:val="00D9033F"/>
    <w:rsid w:val="00D90398"/>
    <w:rsid w:val="00D9040F"/>
    <w:rsid w:val="00D90438"/>
    <w:rsid w:val="00D904AB"/>
    <w:rsid w:val="00D904EA"/>
    <w:rsid w:val="00D9051B"/>
    <w:rsid w:val="00D90522"/>
    <w:rsid w:val="00D905D5"/>
    <w:rsid w:val="00D90618"/>
    <w:rsid w:val="00D90624"/>
    <w:rsid w:val="00D90634"/>
    <w:rsid w:val="00D90653"/>
    <w:rsid w:val="00D9069C"/>
    <w:rsid w:val="00D90724"/>
    <w:rsid w:val="00D907C8"/>
    <w:rsid w:val="00D907EA"/>
    <w:rsid w:val="00D908D0"/>
    <w:rsid w:val="00D9098E"/>
    <w:rsid w:val="00D90A22"/>
    <w:rsid w:val="00D90A45"/>
    <w:rsid w:val="00D90A5B"/>
    <w:rsid w:val="00D90A5F"/>
    <w:rsid w:val="00D90AA4"/>
    <w:rsid w:val="00D90B45"/>
    <w:rsid w:val="00D90B97"/>
    <w:rsid w:val="00D90BCB"/>
    <w:rsid w:val="00D90BFC"/>
    <w:rsid w:val="00D90C11"/>
    <w:rsid w:val="00D90C76"/>
    <w:rsid w:val="00D90CA8"/>
    <w:rsid w:val="00D90CCD"/>
    <w:rsid w:val="00D90D00"/>
    <w:rsid w:val="00D90D05"/>
    <w:rsid w:val="00D90D47"/>
    <w:rsid w:val="00D90D61"/>
    <w:rsid w:val="00D90D6A"/>
    <w:rsid w:val="00D90D98"/>
    <w:rsid w:val="00D90DBB"/>
    <w:rsid w:val="00D90E1F"/>
    <w:rsid w:val="00D90E43"/>
    <w:rsid w:val="00D90F55"/>
    <w:rsid w:val="00D90FAD"/>
    <w:rsid w:val="00D90FE2"/>
    <w:rsid w:val="00D90FE3"/>
    <w:rsid w:val="00D90FFB"/>
    <w:rsid w:val="00D9104C"/>
    <w:rsid w:val="00D9107A"/>
    <w:rsid w:val="00D91085"/>
    <w:rsid w:val="00D91101"/>
    <w:rsid w:val="00D9110C"/>
    <w:rsid w:val="00D9113E"/>
    <w:rsid w:val="00D9114E"/>
    <w:rsid w:val="00D91183"/>
    <w:rsid w:val="00D9118A"/>
    <w:rsid w:val="00D911D7"/>
    <w:rsid w:val="00D91217"/>
    <w:rsid w:val="00D91218"/>
    <w:rsid w:val="00D9126E"/>
    <w:rsid w:val="00D91282"/>
    <w:rsid w:val="00D91286"/>
    <w:rsid w:val="00D9129B"/>
    <w:rsid w:val="00D91311"/>
    <w:rsid w:val="00D9131F"/>
    <w:rsid w:val="00D9137D"/>
    <w:rsid w:val="00D913D0"/>
    <w:rsid w:val="00D913DD"/>
    <w:rsid w:val="00D91412"/>
    <w:rsid w:val="00D914C8"/>
    <w:rsid w:val="00D9150A"/>
    <w:rsid w:val="00D91542"/>
    <w:rsid w:val="00D9154B"/>
    <w:rsid w:val="00D91550"/>
    <w:rsid w:val="00D91613"/>
    <w:rsid w:val="00D91661"/>
    <w:rsid w:val="00D9168D"/>
    <w:rsid w:val="00D916CA"/>
    <w:rsid w:val="00D916DA"/>
    <w:rsid w:val="00D91716"/>
    <w:rsid w:val="00D9171E"/>
    <w:rsid w:val="00D9174D"/>
    <w:rsid w:val="00D91792"/>
    <w:rsid w:val="00D9179A"/>
    <w:rsid w:val="00D917A9"/>
    <w:rsid w:val="00D917EF"/>
    <w:rsid w:val="00D917F6"/>
    <w:rsid w:val="00D91889"/>
    <w:rsid w:val="00D918B1"/>
    <w:rsid w:val="00D918F4"/>
    <w:rsid w:val="00D918F5"/>
    <w:rsid w:val="00D91964"/>
    <w:rsid w:val="00D91981"/>
    <w:rsid w:val="00D9199C"/>
    <w:rsid w:val="00D919D2"/>
    <w:rsid w:val="00D91A02"/>
    <w:rsid w:val="00D91A21"/>
    <w:rsid w:val="00D91A4C"/>
    <w:rsid w:val="00D91AA3"/>
    <w:rsid w:val="00D91AA4"/>
    <w:rsid w:val="00D91AB7"/>
    <w:rsid w:val="00D91B36"/>
    <w:rsid w:val="00D91B4D"/>
    <w:rsid w:val="00D91B4E"/>
    <w:rsid w:val="00D91BA1"/>
    <w:rsid w:val="00D91C21"/>
    <w:rsid w:val="00D91C41"/>
    <w:rsid w:val="00D91C98"/>
    <w:rsid w:val="00D91CF5"/>
    <w:rsid w:val="00D91D08"/>
    <w:rsid w:val="00D91D23"/>
    <w:rsid w:val="00D91DA3"/>
    <w:rsid w:val="00D91DB8"/>
    <w:rsid w:val="00D91DE5"/>
    <w:rsid w:val="00D91DF7"/>
    <w:rsid w:val="00D91E74"/>
    <w:rsid w:val="00D91EF7"/>
    <w:rsid w:val="00D91EFE"/>
    <w:rsid w:val="00D91F1D"/>
    <w:rsid w:val="00D91F2C"/>
    <w:rsid w:val="00D91F75"/>
    <w:rsid w:val="00D91FFD"/>
    <w:rsid w:val="00D9200A"/>
    <w:rsid w:val="00D92011"/>
    <w:rsid w:val="00D92040"/>
    <w:rsid w:val="00D92054"/>
    <w:rsid w:val="00D92082"/>
    <w:rsid w:val="00D920BA"/>
    <w:rsid w:val="00D920BC"/>
    <w:rsid w:val="00D920CA"/>
    <w:rsid w:val="00D9211F"/>
    <w:rsid w:val="00D92182"/>
    <w:rsid w:val="00D921A7"/>
    <w:rsid w:val="00D921AC"/>
    <w:rsid w:val="00D921C5"/>
    <w:rsid w:val="00D921CD"/>
    <w:rsid w:val="00D921E5"/>
    <w:rsid w:val="00D92213"/>
    <w:rsid w:val="00D92224"/>
    <w:rsid w:val="00D9222F"/>
    <w:rsid w:val="00D92259"/>
    <w:rsid w:val="00D9225E"/>
    <w:rsid w:val="00D9226D"/>
    <w:rsid w:val="00D9227D"/>
    <w:rsid w:val="00D9228A"/>
    <w:rsid w:val="00D9229A"/>
    <w:rsid w:val="00D9230E"/>
    <w:rsid w:val="00D9233A"/>
    <w:rsid w:val="00D9233C"/>
    <w:rsid w:val="00D923BD"/>
    <w:rsid w:val="00D923EC"/>
    <w:rsid w:val="00D923FC"/>
    <w:rsid w:val="00D92428"/>
    <w:rsid w:val="00D92447"/>
    <w:rsid w:val="00D9244B"/>
    <w:rsid w:val="00D924B4"/>
    <w:rsid w:val="00D924FF"/>
    <w:rsid w:val="00D9258E"/>
    <w:rsid w:val="00D925D1"/>
    <w:rsid w:val="00D92601"/>
    <w:rsid w:val="00D92608"/>
    <w:rsid w:val="00D92611"/>
    <w:rsid w:val="00D9265A"/>
    <w:rsid w:val="00D92668"/>
    <w:rsid w:val="00D9266C"/>
    <w:rsid w:val="00D92670"/>
    <w:rsid w:val="00D92688"/>
    <w:rsid w:val="00D926AC"/>
    <w:rsid w:val="00D926D4"/>
    <w:rsid w:val="00D92740"/>
    <w:rsid w:val="00D92763"/>
    <w:rsid w:val="00D927B1"/>
    <w:rsid w:val="00D927C4"/>
    <w:rsid w:val="00D927EB"/>
    <w:rsid w:val="00D92937"/>
    <w:rsid w:val="00D92938"/>
    <w:rsid w:val="00D92999"/>
    <w:rsid w:val="00D92A13"/>
    <w:rsid w:val="00D92A42"/>
    <w:rsid w:val="00D92ABE"/>
    <w:rsid w:val="00D92B4B"/>
    <w:rsid w:val="00D92B64"/>
    <w:rsid w:val="00D92B76"/>
    <w:rsid w:val="00D92B77"/>
    <w:rsid w:val="00D92BDF"/>
    <w:rsid w:val="00D92BEF"/>
    <w:rsid w:val="00D92C1D"/>
    <w:rsid w:val="00D92C26"/>
    <w:rsid w:val="00D92C35"/>
    <w:rsid w:val="00D92C47"/>
    <w:rsid w:val="00D92C57"/>
    <w:rsid w:val="00D92C6D"/>
    <w:rsid w:val="00D92C6E"/>
    <w:rsid w:val="00D92CB3"/>
    <w:rsid w:val="00D92CC8"/>
    <w:rsid w:val="00D92CE9"/>
    <w:rsid w:val="00D92D48"/>
    <w:rsid w:val="00D92D53"/>
    <w:rsid w:val="00D92E8F"/>
    <w:rsid w:val="00D92EBD"/>
    <w:rsid w:val="00D92ECE"/>
    <w:rsid w:val="00D92EF8"/>
    <w:rsid w:val="00D92F80"/>
    <w:rsid w:val="00D93033"/>
    <w:rsid w:val="00D9306D"/>
    <w:rsid w:val="00D930A0"/>
    <w:rsid w:val="00D930AF"/>
    <w:rsid w:val="00D930E1"/>
    <w:rsid w:val="00D9313E"/>
    <w:rsid w:val="00D9318D"/>
    <w:rsid w:val="00D931C6"/>
    <w:rsid w:val="00D931DB"/>
    <w:rsid w:val="00D93200"/>
    <w:rsid w:val="00D9320F"/>
    <w:rsid w:val="00D9321D"/>
    <w:rsid w:val="00D93271"/>
    <w:rsid w:val="00D93272"/>
    <w:rsid w:val="00D93294"/>
    <w:rsid w:val="00D9329C"/>
    <w:rsid w:val="00D932C6"/>
    <w:rsid w:val="00D9332A"/>
    <w:rsid w:val="00D9334F"/>
    <w:rsid w:val="00D93439"/>
    <w:rsid w:val="00D93458"/>
    <w:rsid w:val="00D9348A"/>
    <w:rsid w:val="00D934E2"/>
    <w:rsid w:val="00D934E3"/>
    <w:rsid w:val="00D93517"/>
    <w:rsid w:val="00D9353C"/>
    <w:rsid w:val="00D935AF"/>
    <w:rsid w:val="00D935C5"/>
    <w:rsid w:val="00D935DC"/>
    <w:rsid w:val="00D935E0"/>
    <w:rsid w:val="00D93630"/>
    <w:rsid w:val="00D9365C"/>
    <w:rsid w:val="00D936CD"/>
    <w:rsid w:val="00D93706"/>
    <w:rsid w:val="00D93731"/>
    <w:rsid w:val="00D9373F"/>
    <w:rsid w:val="00D937B7"/>
    <w:rsid w:val="00D937ED"/>
    <w:rsid w:val="00D93813"/>
    <w:rsid w:val="00D93819"/>
    <w:rsid w:val="00D93830"/>
    <w:rsid w:val="00D93846"/>
    <w:rsid w:val="00D9384F"/>
    <w:rsid w:val="00D9387E"/>
    <w:rsid w:val="00D938B1"/>
    <w:rsid w:val="00D93931"/>
    <w:rsid w:val="00D9393E"/>
    <w:rsid w:val="00D93945"/>
    <w:rsid w:val="00D93959"/>
    <w:rsid w:val="00D93984"/>
    <w:rsid w:val="00D939AE"/>
    <w:rsid w:val="00D939C6"/>
    <w:rsid w:val="00D939E3"/>
    <w:rsid w:val="00D93A2D"/>
    <w:rsid w:val="00D93A45"/>
    <w:rsid w:val="00D93A53"/>
    <w:rsid w:val="00D93AD6"/>
    <w:rsid w:val="00D93B0E"/>
    <w:rsid w:val="00D93B2E"/>
    <w:rsid w:val="00D93B50"/>
    <w:rsid w:val="00D93B71"/>
    <w:rsid w:val="00D93B73"/>
    <w:rsid w:val="00D93B83"/>
    <w:rsid w:val="00D93BA1"/>
    <w:rsid w:val="00D93BC6"/>
    <w:rsid w:val="00D93BCA"/>
    <w:rsid w:val="00D93C2A"/>
    <w:rsid w:val="00D93C58"/>
    <w:rsid w:val="00D93C96"/>
    <w:rsid w:val="00D93CD8"/>
    <w:rsid w:val="00D93CE7"/>
    <w:rsid w:val="00D93D03"/>
    <w:rsid w:val="00D93D3E"/>
    <w:rsid w:val="00D93D52"/>
    <w:rsid w:val="00D93DA2"/>
    <w:rsid w:val="00D93DE4"/>
    <w:rsid w:val="00D93DF3"/>
    <w:rsid w:val="00D93EBF"/>
    <w:rsid w:val="00D93ED3"/>
    <w:rsid w:val="00D93F06"/>
    <w:rsid w:val="00D93F33"/>
    <w:rsid w:val="00D93F64"/>
    <w:rsid w:val="00D93F6A"/>
    <w:rsid w:val="00D93FDB"/>
    <w:rsid w:val="00D9407E"/>
    <w:rsid w:val="00D9409F"/>
    <w:rsid w:val="00D940CC"/>
    <w:rsid w:val="00D94139"/>
    <w:rsid w:val="00D9413D"/>
    <w:rsid w:val="00D94155"/>
    <w:rsid w:val="00D94178"/>
    <w:rsid w:val="00D941FB"/>
    <w:rsid w:val="00D94201"/>
    <w:rsid w:val="00D94216"/>
    <w:rsid w:val="00D94219"/>
    <w:rsid w:val="00D94247"/>
    <w:rsid w:val="00D9428B"/>
    <w:rsid w:val="00D9428C"/>
    <w:rsid w:val="00D942CD"/>
    <w:rsid w:val="00D942F0"/>
    <w:rsid w:val="00D94318"/>
    <w:rsid w:val="00D94352"/>
    <w:rsid w:val="00D94353"/>
    <w:rsid w:val="00D94379"/>
    <w:rsid w:val="00D9437C"/>
    <w:rsid w:val="00D943CF"/>
    <w:rsid w:val="00D943F0"/>
    <w:rsid w:val="00D94444"/>
    <w:rsid w:val="00D94491"/>
    <w:rsid w:val="00D94495"/>
    <w:rsid w:val="00D9449F"/>
    <w:rsid w:val="00D944B2"/>
    <w:rsid w:val="00D944DE"/>
    <w:rsid w:val="00D94516"/>
    <w:rsid w:val="00D94524"/>
    <w:rsid w:val="00D9452C"/>
    <w:rsid w:val="00D94542"/>
    <w:rsid w:val="00D9454C"/>
    <w:rsid w:val="00D9459B"/>
    <w:rsid w:val="00D945DF"/>
    <w:rsid w:val="00D94665"/>
    <w:rsid w:val="00D946BE"/>
    <w:rsid w:val="00D946CB"/>
    <w:rsid w:val="00D94709"/>
    <w:rsid w:val="00D9475A"/>
    <w:rsid w:val="00D947A9"/>
    <w:rsid w:val="00D947C2"/>
    <w:rsid w:val="00D947D5"/>
    <w:rsid w:val="00D947F4"/>
    <w:rsid w:val="00D94805"/>
    <w:rsid w:val="00D9488E"/>
    <w:rsid w:val="00D948A1"/>
    <w:rsid w:val="00D94918"/>
    <w:rsid w:val="00D9495F"/>
    <w:rsid w:val="00D9496B"/>
    <w:rsid w:val="00D9498D"/>
    <w:rsid w:val="00D949BF"/>
    <w:rsid w:val="00D94A02"/>
    <w:rsid w:val="00D94A18"/>
    <w:rsid w:val="00D94AA3"/>
    <w:rsid w:val="00D94AB9"/>
    <w:rsid w:val="00D94B3D"/>
    <w:rsid w:val="00D94B82"/>
    <w:rsid w:val="00D94BB8"/>
    <w:rsid w:val="00D94BE7"/>
    <w:rsid w:val="00D94C3D"/>
    <w:rsid w:val="00D94C86"/>
    <w:rsid w:val="00D94CD5"/>
    <w:rsid w:val="00D94CD9"/>
    <w:rsid w:val="00D94CF5"/>
    <w:rsid w:val="00D94CF7"/>
    <w:rsid w:val="00D94D14"/>
    <w:rsid w:val="00D94D7A"/>
    <w:rsid w:val="00D94DE8"/>
    <w:rsid w:val="00D94E2B"/>
    <w:rsid w:val="00D94E3A"/>
    <w:rsid w:val="00D94E50"/>
    <w:rsid w:val="00D94E70"/>
    <w:rsid w:val="00D94F13"/>
    <w:rsid w:val="00D94F45"/>
    <w:rsid w:val="00D94F93"/>
    <w:rsid w:val="00D94FA2"/>
    <w:rsid w:val="00D94FCC"/>
    <w:rsid w:val="00D9502D"/>
    <w:rsid w:val="00D9505E"/>
    <w:rsid w:val="00D95067"/>
    <w:rsid w:val="00D95074"/>
    <w:rsid w:val="00D950D2"/>
    <w:rsid w:val="00D950FC"/>
    <w:rsid w:val="00D95113"/>
    <w:rsid w:val="00D95158"/>
    <w:rsid w:val="00D9515B"/>
    <w:rsid w:val="00D9516E"/>
    <w:rsid w:val="00D95188"/>
    <w:rsid w:val="00D95192"/>
    <w:rsid w:val="00D951BC"/>
    <w:rsid w:val="00D95218"/>
    <w:rsid w:val="00D9522A"/>
    <w:rsid w:val="00D95244"/>
    <w:rsid w:val="00D952AF"/>
    <w:rsid w:val="00D952B6"/>
    <w:rsid w:val="00D952BD"/>
    <w:rsid w:val="00D95315"/>
    <w:rsid w:val="00D9536B"/>
    <w:rsid w:val="00D95396"/>
    <w:rsid w:val="00D953A2"/>
    <w:rsid w:val="00D953AE"/>
    <w:rsid w:val="00D953C1"/>
    <w:rsid w:val="00D95416"/>
    <w:rsid w:val="00D95432"/>
    <w:rsid w:val="00D954DE"/>
    <w:rsid w:val="00D954E9"/>
    <w:rsid w:val="00D95520"/>
    <w:rsid w:val="00D9554F"/>
    <w:rsid w:val="00D95564"/>
    <w:rsid w:val="00D95586"/>
    <w:rsid w:val="00D955AC"/>
    <w:rsid w:val="00D9561D"/>
    <w:rsid w:val="00D9565A"/>
    <w:rsid w:val="00D95679"/>
    <w:rsid w:val="00D95691"/>
    <w:rsid w:val="00D956F4"/>
    <w:rsid w:val="00D956F9"/>
    <w:rsid w:val="00D95774"/>
    <w:rsid w:val="00D95777"/>
    <w:rsid w:val="00D9584B"/>
    <w:rsid w:val="00D9589A"/>
    <w:rsid w:val="00D958A0"/>
    <w:rsid w:val="00D9590E"/>
    <w:rsid w:val="00D9591B"/>
    <w:rsid w:val="00D95966"/>
    <w:rsid w:val="00D9596B"/>
    <w:rsid w:val="00D959E6"/>
    <w:rsid w:val="00D95AA4"/>
    <w:rsid w:val="00D95AF1"/>
    <w:rsid w:val="00D95B2E"/>
    <w:rsid w:val="00D95B41"/>
    <w:rsid w:val="00D95B9F"/>
    <w:rsid w:val="00D95BB5"/>
    <w:rsid w:val="00D95C10"/>
    <w:rsid w:val="00D95C1E"/>
    <w:rsid w:val="00D95C58"/>
    <w:rsid w:val="00D95C61"/>
    <w:rsid w:val="00D95C76"/>
    <w:rsid w:val="00D95C8B"/>
    <w:rsid w:val="00D95C92"/>
    <w:rsid w:val="00D95C93"/>
    <w:rsid w:val="00D95C98"/>
    <w:rsid w:val="00D95CB7"/>
    <w:rsid w:val="00D95CD8"/>
    <w:rsid w:val="00D95CF6"/>
    <w:rsid w:val="00D95D27"/>
    <w:rsid w:val="00D95D8C"/>
    <w:rsid w:val="00D95DCD"/>
    <w:rsid w:val="00D95E0C"/>
    <w:rsid w:val="00D95E11"/>
    <w:rsid w:val="00D95E80"/>
    <w:rsid w:val="00D95E93"/>
    <w:rsid w:val="00D95EEA"/>
    <w:rsid w:val="00D95F30"/>
    <w:rsid w:val="00D95F48"/>
    <w:rsid w:val="00D95F7E"/>
    <w:rsid w:val="00D95FBF"/>
    <w:rsid w:val="00D95FDD"/>
    <w:rsid w:val="00D95FE4"/>
    <w:rsid w:val="00D96023"/>
    <w:rsid w:val="00D96089"/>
    <w:rsid w:val="00D96098"/>
    <w:rsid w:val="00D960B1"/>
    <w:rsid w:val="00D960D5"/>
    <w:rsid w:val="00D96106"/>
    <w:rsid w:val="00D96126"/>
    <w:rsid w:val="00D96134"/>
    <w:rsid w:val="00D96170"/>
    <w:rsid w:val="00D9617B"/>
    <w:rsid w:val="00D9617D"/>
    <w:rsid w:val="00D96197"/>
    <w:rsid w:val="00D96263"/>
    <w:rsid w:val="00D9629C"/>
    <w:rsid w:val="00D962EA"/>
    <w:rsid w:val="00D962F5"/>
    <w:rsid w:val="00D96301"/>
    <w:rsid w:val="00D963BA"/>
    <w:rsid w:val="00D963BE"/>
    <w:rsid w:val="00D9643E"/>
    <w:rsid w:val="00D96462"/>
    <w:rsid w:val="00D9646A"/>
    <w:rsid w:val="00D96474"/>
    <w:rsid w:val="00D9647A"/>
    <w:rsid w:val="00D964E8"/>
    <w:rsid w:val="00D964EC"/>
    <w:rsid w:val="00D9653E"/>
    <w:rsid w:val="00D9655B"/>
    <w:rsid w:val="00D96581"/>
    <w:rsid w:val="00D965A7"/>
    <w:rsid w:val="00D965DE"/>
    <w:rsid w:val="00D965F4"/>
    <w:rsid w:val="00D96678"/>
    <w:rsid w:val="00D9668F"/>
    <w:rsid w:val="00D96690"/>
    <w:rsid w:val="00D966BA"/>
    <w:rsid w:val="00D966E3"/>
    <w:rsid w:val="00D9671E"/>
    <w:rsid w:val="00D96741"/>
    <w:rsid w:val="00D967E0"/>
    <w:rsid w:val="00D96800"/>
    <w:rsid w:val="00D9681E"/>
    <w:rsid w:val="00D9682D"/>
    <w:rsid w:val="00D96852"/>
    <w:rsid w:val="00D9687A"/>
    <w:rsid w:val="00D968A7"/>
    <w:rsid w:val="00D968AB"/>
    <w:rsid w:val="00D96911"/>
    <w:rsid w:val="00D96939"/>
    <w:rsid w:val="00D9698C"/>
    <w:rsid w:val="00D969A9"/>
    <w:rsid w:val="00D969EE"/>
    <w:rsid w:val="00D96A1F"/>
    <w:rsid w:val="00D96A35"/>
    <w:rsid w:val="00D96A98"/>
    <w:rsid w:val="00D96AAF"/>
    <w:rsid w:val="00D96B01"/>
    <w:rsid w:val="00D96B2F"/>
    <w:rsid w:val="00D96B3E"/>
    <w:rsid w:val="00D96B54"/>
    <w:rsid w:val="00D96C4A"/>
    <w:rsid w:val="00D96C73"/>
    <w:rsid w:val="00D96C8D"/>
    <w:rsid w:val="00D96C92"/>
    <w:rsid w:val="00D96CB0"/>
    <w:rsid w:val="00D96CF0"/>
    <w:rsid w:val="00D96E5C"/>
    <w:rsid w:val="00D96EB3"/>
    <w:rsid w:val="00D96ECA"/>
    <w:rsid w:val="00D96EF6"/>
    <w:rsid w:val="00D96F2C"/>
    <w:rsid w:val="00D96F3B"/>
    <w:rsid w:val="00D96F84"/>
    <w:rsid w:val="00D96F96"/>
    <w:rsid w:val="00D96FA6"/>
    <w:rsid w:val="00D96FCC"/>
    <w:rsid w:val="00D97093"/>
    <w:rsid w:val="00D970D8"/>
    <w:rsid w:val="00D9712A"/>
    <w:rsid w:val="00D9712B"/>
    <w:rsid w:val="00D9715A"/>
    <w:rsid w:val="00D9716E"/>
    <w:rsid w:val="00D9717E"/>
    <w:rsid w:val="00D97293"/>
    <w:rsid w:val="00D972B4"/>
    <w:rsid w:val="00D973A1"/>
    <w:rsid w:val="00D973D4"/>
    <w:rsid w:val="00D973D9"/>
    <w:rsid w:val="00D97410"/>
    <w:rsid w:val="00D97439"/>
    <w:rsid w:val="00D9744F"/>
    <w:rsid w:val="00D9746E"/>
    <w:rsid w:val="00D974F1"/>
    <w:rsid w:val="00D97524"/>
    <w:rsid w:val="00D97539"/>
    <w:rsid w:val="00D97543"/>
    <w:rsid w:val="00D97545"/>
    <w:rsid w:val="00D97561"/>
    <w:rsid w:val="00D9758B"/>
    <w:rsid w:val="00D975BB"/>
    <w:rsid w:val="00D975DB"/>
    <w:rsid w:val="00D975DF"/>
    <w:rsid w:val="00D975E1"/>
    <w:rsid w:val="00D97632"/>
    <w:rsid w:val="00D97640"/>
    <w:rsid w:val="00D97652"/>
    <w:rsid w:val="00D97669"/>
    <w:rsid w:val="00D9766F"/>
    <w:rsid w:val="00D97688"/>
    <w:rsid w:val="00D97693"/>
    <w:rsid w:val="00D9769D"/>
    <w:rsid w:val="00D97713"/>
    <w:rsid w:val="00D97758"/>
    <w:rsid w:val="00D97787"/>
    <w:rsid w:val="00D977C4"/>
    <w:rsid w:val="00D9783A"/>
    <w:rsid w:val="00D9787B"/>
    <w:rsid w:val="00D9789C"/>
    <w:rsid w:val="00D978AB"/>
    <w:rsid w:val="00D97921"/>
    <w:rsid w:val="00D97954"/>
    <w:rsid w:val="00D979BB"/>
    <w:rsid w:val="00D979D0"/>
    <w:rsid w:val="00D979D5"/>
    <w:rsid w:val="00D979D7"/>
    <w:rsid w:val="00D979E7"/>
    <w:rsid w:val="00D97A07"/>
    <w:rsid w:val="00D97A32"/>
    <w:rsid w:val="00D97A49"/>
    <w:rsid w:val="00D97A57"/>
    <w:rsid w:val="00D97A83"/>
    <w:rsid w:val="00D97AA7"/>
    <w:rsid w:val="00D97AC5"/>
    <w:rsid w:val="00D97B0C"/>
    <w:rsid w:val="00D97B15"/>
    <w:rsid w:val="00D97B92"/>
    <w:rsid w:val="00D97BE3"/>
    <w:rsid w:val="00D97C37"/>
    <w:rsid w:val="00D97C4F"/>
    <w:rsid w:val="00D97C95"/>
    <w:rsid w:val="00D97C98"/>
    <w:rsid w:val="00D97CAA"/>
    <w:rsid w:val="00D97D0A"/>
    <w:rsid w:val="00D97D9E"/>
    <w:rsid w:val="00D97DAF"/>
    <w:rsid w:val="00D97DC7"/>
    <w:rsid w:val="00D97DF6"/>
    <w:rsid w:val="00D97E20"/>
    <w:rsid w:val="00D97E24"/>
    <w:rsid w:val="00D97E47"/>
    <w:rsid w:val="00D97E6B"/>
    <w:rsid w:val="00D97E9E"/>
    <w:rsid w:val="00D97EB0"/>
    <w:rsid w:val="00D97EBB"/>
    <w:rsid w:val="00D97ECA"/>
    <w:rsid w:val="00D97ED7"/>
    <w:rsid w:val="00D97F21"/>
    <w:rsid w:val="00D97F27"/>
    <w:rsid w:val="00D97F7D"/>
    <w:rsid w:val="00D97F93"/>
    <w:rsid w:val="00DA0050"/>
    <w:rsid w:val="00DA005C"/>
    <w:rsid w:val="00DA0121"/>
    <w:rsid w:val="00DA012F"/>
    <w:rsid w:val="00DA013D"/>
    <w:rsid w:val="00DA0172"/>
    <w:rsid w:val="00DA017C"/>
    <w:rsid w:val="00DA01B7"/>
    <w:rsid w:val="00DA0211"/>
    <w:rsid w:val="00DA0243"/>
    <w:rsid w:val="00DA0277"/>
    <w:rsid w:val="00DA0331"/>
    <w:rsid w:val="00DA0346"/>
    <w:rsid w:val="00DA036D"/>
    <w:rsid w:val="00DA03E4"/>
    <w:rsid w:val="00DA0405"/>
    <w:rsid w:val="00DA0422"/>
    <w:rsid w:val="00DA042D"/>
    <w:rsid w:val="00DA043F"/>
    <w:rsid w:val="00DA0450"/>
    <w:rsid w:val="00DA0462"/>
    <w:rsid w:val="00DA0497"/>
    <w:rsid w:val="00DA04A9"/>
    <w:rsid w:val="00DA04DD"/>
    <w:rsid w:val="00DA04F0"/>
    <w:rsid w:val="00DA04FF"/>
    <w:rsid w:val="00DA051D"/>
    <w:rsid w:val="00DA0537"/>
    <w:rsid w:val="00DA05A6"/>
    <w:rsid w:val="00DA0610"/>
    <w:rsid w:val="00DA0624"/>
    <w:rsid w:val="00DA0694"/>
    <w:rsid w:val="00DA06B5"/>
    <w:rsid w:val="00DA06D7"/>
    <w:rsid w:val="00DA0730"/>
    <w:rsid w:val="00DA076F"/>
    <w:rsid w:val="00DA0793"/>
    <w:rsid w:val="00DA07A7"/>
    <w:rsid w:val="00DA07DE"/>
    <w:rsid w:val="00DA085D"/>
    <w:rsid w:val="00DA08C0"/>
    <w:rsid w:val="00DA08C5"/>
    <w:rsid w:val="00DA08FF"/>
    <w:rsid w:val="00DA0904"/>
    <w:rsid w:val="00DA0913"/>
    <w:rsid w:val="00DA0916"/>
    <w:rsid w:val="00DA0981"/>
    <w:rsid w:val="00DA099F"/>
    <w:rsid w:val="00DA09BF"/>
    <w:rsid w:val="00DA0A0B"/>
    <w:rsid w:val="00DA0A36"/>
    <w:rsid w:val="00DA0AA0"/>
    <w:rsid w:val="00DA0ADF"/>
    <w:rsid w:val="00DA0AF1"/>
    <w:rsid w:val="00DA0B09"/>
    <w:rsid w:val="00DA0B32"/>
    <w:rsid w:val="00DA0B49"/>
    <w:rsid w:val="00DA0B53"/>
    <w:rsid w:val="00DA0B68"/>
    <w:rsid w:val="00DA0B8F"/>
    <w:rsid w:val="00DA0B9C"/>
    <w:rsid w:val="00DA0BD2"/>
    <w:rsid w:val="00DA0BDD"/>
    <w:rsid w:val="00DA0BE8"/>
    <w:rsid w:val="00DA0C88"/>
    <w:rsid w:val="00DA0C95"/>
    <w:rsid w:val="00DA0C9A"/>
    <w:rsid w:val="00DA0CE3"/>
    <w:rsid w:val="00DA0CE9"/>
    <w:rsid w:val="00DA0CF5"/>
    <w:rsid w:val="00DA0D38"/>
    <w:rsid w:val="00DA0D70"/>
    <w:rsid w:val="00DA0D99"/>
    <w:rsid w:val="00DA0DFD"/>
    <w:rsid w:val="00DA0E7A"/>
    <w:rsid w:val="00DA0E8C"/>
    <w:rsid w:val="00DA0E93"/>
    <w:rsid w:val="00DA0EAF"/>
    <w:rsid w:val="00DA0ECD"/>
    <w:rsid w:val="00DA0F1B"/>
    <w:rsid w:val="00DA0F27"/>
    <w:rsid w:val="00DA0FA6"/>
    <w:rsid w:val="00DA1018"/>
    <w:rsid w:val="00DA103A"/>
    <w:rsid w:val="00DA1044"/>
    <w:rsid w:val="00DA1052"/>
    <w:rsid w:val="00DA1066"/>
    <w:rsid w:val="00DA10AF"/>
    <w:rsid w:val="00DA10EC"/>
    <w:rsid w:val="00DA1150"/>
    <w:rsid w:val="00DA1177"/>
    <w:rsid w:val="00DA1186"/>
    <w:rsid w:val="00DA11C9"/>
    <w:rsid w:val="00DA11D7"/>
    <w:rsid w:val="00DA11E5"/>
    <w:rsid w:val="00DA121A"/>
    <w:rsid w:val="00DA122B"/>
    <w:rsid w:val="00DA1264"/>
    <w:rsid w:val="00DA12B3"/>
    <w:rsid w:val="00DA1388"/>
    <w:rsid w:val="00DA1411"/>
    <w:rsid w:val="00DA1423"/>
    <w:rsid w:val="00DA1493"/>
    <w:rsid w:val="00DA14AF"/>
    <w:rsid w:val="00DA14C6"/>
    <w:rsid w:val="00DA14E8"/>
    <w:rsid w:val="00DA1571"/>
    <w:rsid w:val="00DA157B"/>
    <w:rsid w:val="00DA15BB"/>
    <w:rsid w:val="00DA15E4"/>
    <w:rsid w:val="00DA160F"/>
    <w:rsid w:val="00DA1670"/>
    <w:rsid w:val="00DA172F"/>
    <w:rsid w:val="00DA1750"/>
    <w:rsid w:val="00DA1765"/>
    <w:rsid w:val="00DA1777"/>
    <w:rsid w:val="00DA1785"/>
    <w:rsid w:val="00DA17B7"/>
    <w:rsid w:val="00DA1819"/>
    <w:rsid w:val="00DA181B"/>
    <w:rsid w:val="00DA1832"/>
    <w:rsid w:val="00DA1865"/>
    <w:rsid w:val="00DA186D"/>
    <w:rsid w:val="00DA1872"/>
    <w:rsid w:val="00DA18D8"/>
    <w:rsid w:val="00DA18E2"/>
    <w:rsid w:val="00DA18E5"/>
    <w:rsid w:val="00DA1914"/>
    <w:rsid w:val="00DA1962"/>
    <w:rsid w:val="00DA19AC"/>
    <w:rsid w:val="00DA19C3"/>
    <w:rsid w:val="00DA19FD"/>
    <w:rsid w:val="00DA1A0A"/>
    <w:rsid w:val="00DA1A26"/>
    <w:rsid w:val="00DA1A29"/>
    <w:rsid w:val="00DA1A62"/>
    <w:rsid w:val="00DA1A91"/>
    <w:rsid w:val="00DA1A9F"/>
    <w:rsid w:val="00DA1AE4"/>
    <w:rsid w:val="00DA1B29"/>
    <w:rsid w:val="00DA1B6D"/>
    <w:rsid w:val="00DA1BB1"/>
    <w:rsid w:val="00DA1BB5"/>
    <w:rsid w:val="00DA1BC3"/>
    <w:rsid w:val="00DA1BCA"/>
    <w:rsid w:val="00DA1BF9"/>
    <w:rsid w:val="00DA1C10"/>
    <w:rsid w:val="00DA1D45"/>
    <w:rsid w:val="00DA1D53"/>
    <w:rsid w:val="00DA1DE6"/>
    <w:rsid w:val="00DA1EE1"/>
    <w:rsid w:val="00DA1F1F"/>
    <w:rsid w:val="00DA1F24"/>
    <w:rsid w:val="00DA1F66"/>
    <w:rsid w:val="00DA1F68"/>
    <w:rsid w:val="00DA1F7C"/>
    <w:rsid w:val="00DA1F99"/>
    <w:rsid w:val="00DA1FAA"/>
    <w:rsid w:val="00DA1FC6"/>
    <w:rsid w:val="00DA1FED"/>
    <w:rsid w:val="00DA2010"/>
    <w:rsid w:val="00DA2045"/>
    <w:rsid w:val="00DA20A3"/>
    <w:rsid w:val="00DA20AD"/>
    <w:rsid w:val="00DA20C6"/>
    <w:rsid w:val="00DA20CA"/>
    <w:rsid w:val="00DA20EC"/>
    <w:rsid w:val="00DA20FA"/>
    <w:rsid w:val="00DA2105"/>
    <w:rsid w:val="00DA2106"/>
    <w:rsid w:val="00DA211B"/>
    <w:rsid w:val="00DA2127"/>
    <w:rsid w:val="00DA212F"/>
    <w:rsid w:val="00DA215C"/>
    <w:rsid w:val="00DA2170"/>
    <w:rsid w:val="00DA218F"/>
    <w:rsid w:val="00DA21E9"/>
    <w:rsid w:val="00DA2232"/>
    <w:rsid w:val="00DA2233"/>
    <w:rsid w:val="00DA2235"/>
    <w:rsid w:val="00DA2239"/>
    <w:rsid w:val="00DA2291"/>
    <w:rsid w:val="00DA22AC"/>
    <w:rsid w:val="00DA22BC"/>
    <w:rsid w:val="00DA22D0"/>
    <w:rsid w:val="00DA2335"/>
    <w:rsid w:val="00DA233B"/>
    <w:rsid w:val="00DA237A"/>
    <w:rsid w:val="00DA2383"/>
    <w:rsid w:val="00DA23E9"/>
    <w:rsid w:val="00DA244A"/>
    <w:rsid w:val="00DA2466"/>
    <w:rsid w:val="00DA2489"/>
    <w:rsid w:val="00DA24C9"/>
    <w:rsid w:val="00DA24E3"/>
    <w:rsid w:val="00DA2505"/>
    <w:rsid w:val="00DA251F"/>
    <w:rsid w:val="00DA2524"/>
    <w:rsid w:val="00DA252F"/>
    <w:rsid w:val="00DA254E"/>
    <w:rsid w:val="00DA25B1"/>
    <w:rsid w:val="00DA25E0"/>
    <w:rsid w:val="00DA2667"/>
    <w:rsid w:val="00DA2682"/>
    <w:rsid w:val="00DA26A4"/>
    <w:rsid w:val="00DA270F"/>
    <w:rsid w:val="00DA2731"/>
    <w:rsid w:val="00DA2750"/>
    <w:rsid w:val="00DA27AE"/>
    <w:rsid w:val="00DA27BC"/>
    <w:rsid w:val="00DA27E2"/>
    <w:rsid w:val="00DA27E6"/>
    <w:rsid w:val="00DA27E9"/>
    <w:rsid w:val="00DA282B"/>
    <w:rsid w:val="00DA283F"/>
    <w:rsid w:val="00DA289A"/>
    <w:rsid w:val="00DA28A7"/>
    <w:rsid w:val="00DA290F"/>
    <w:rsid w:val="00DA2982"/>
    <w:rsid w:val="00DA29A1"/>
    <w:rsid w:val="00DA29C6"/>
    <w:rsid w:val="00DA29C7"/>
    <w:rsid w:val="00DA2A28"/>
    <w:rsid w:val="00DA2AC4"/>
    <w:rsid w:val="00DA2AE7"/>
    <w:rsid w:val="00DA2B27"/>
    <w:rsid w:val="00DA2B7B"/>
    <w:rsid w:val="00DA2B97"/>
    <w:rsid w:val="00DA2BDF"/>
    <w:rsid w:val="00DA2CED"/>
    <w:rsid w:val="00DA2D1F"/>
    <w:rsid w:val="00DA2D37"/>
    <w:rsid w:val="00DA2D74"/>
    <w:rsid w:val="00DA2D7C"/>
    <w:rsid w:val="00DA2DBE"/>
    <w:rsid w:val="00DA2E1C"/>
    <w:rsid w:val="00DA2E37"/>
    <w:rsid w:val="00DA2E6B"/>
    <w:rsid w:val="00DA2E94"/>
    <w:rsid w:val="00DA2ED4"/>
    <w:rsid w:val="00DA2F1F"/>
    <w:rsid w:val="00DA2F40"/>
    <w:rsid w:val="00DA2F44"/>
    <w:rsid w:val="00DA2F4E"/>
    <w:rsid w:val="00DA2F7D"/>
    <w:rsid w:val="00DA2F86"/>
    <w:rsid w:val="00DA2F8F"/>
    <w:rsid w:val="00DA2F9C"/>
    <w:rsid w:val="00DA2FAE"/>
    <w:rsid w:val="00DA2FC2"/>
    <w:rsid w:val="00DA2FD5"/>
    <w:rsid w:val="00DA3034"/>
    <w:rsid w:val="00DA3072"/>
    <w:rsid w:val="00DA3091"/>
    <w:rsid w:val="00DA3095"/>
    <w:rsid w:val="00DA30A5"/>
    <w:rsid w:val="00DA30BC"/>
    <w:rsid w:val="00DA30D9"/>
    <w:rsid w:val="00DA3126"/>
    <w:rsid w:val="00DA313C"/>
    <w:rsid w:val="00DA315B"/>
    <w:rsid w:val="00DA3164"/>
    <w:rsid w:val="00DA3166"/>
    <w:rsid w:val="00DA31A7"/>
    <w:rsid w:val="00DA31D8"/>
    <w:rsid w:val="00DA3257"/>
    <w:rsid w:val="00DA327A"/>
    <w:rsid w:val="00DA3283"/>
    <w:rsid w:val="00DA3290"/>
    <w:rsid w:val="00DA32CC"/>
    <w:rsid w:val="00DA32F0"/>
    <w:rsid w:val="00DA331F"/>
    <w:rsid w:val="00DA3398"/>
    <w:rsid w:val="00DA33C5"/>
    <w:rsid w:val="00DA3413"/>
    <w:rsid w:val="00DA3463"/>
    <w:rsid w:val="00DA346C"/>
    <w:rsid w:val="00DA3491"/>
    <w:rsid w:val="00DA3494"/>
    <w:rsid w:val="00DA349A"/>
    <w:rsid w:val="00DA34AA"/>
    <w:rsid w:val="00DA34C2"/>
    <w:rsid w:val="00DA34D5"/>
    <w:rsid w:val="00DA351A"/>
    <w:rsid w:val="00DA3544"/>
    <w:rsid w:val="00DA3546"/>
    <w:rsid w:val="00DA355F"/>
    <w:rsid w:val="00DA3569"/>
    <w:rsid w:val="00DA3596"/>
    <w:rsid w:val="00DA35BC"/>
    <w:rsid w:val="00DA35EF"/>
    <w:rsid w:val="00DA3610"/>
    <w:rsid w:val="00DA366B"/>
    <w:rsid w:val="00DA3683"/>
    <w:rsid w:val="00DA3708"/>
    <w:rsid w:val="00DA370F"/>
    <w:rsid w:val="00DA3736"/>
    <w:rsid w:val="00DA37C7"/>
    <w:rsid w:val="00DA37CB"/>
    <w:rsid w:val="00DA37D8"/>
    <w:rsid w:val="00DA3814"/>
    <w:rsid w:val="00DA3818"/>
    <w:rsid w:val="00DA3822"/>
    <w:rsid w:val="00DA38D9"/>
    <w:rsid w:val="00DA38DA"/>
    <w:rsid w:val="00DA3924"/>
    <w:rsid w:val="00DA39C3"/>
    <w:rsid w:val="00DA3A1A"/>
    <w:rsid w:val="00DA3A6C"/>
    <w:rsid w:val="00DA3B05"/>
    <w:rsid w:val="00DA3B2C"/>
    <w:rsid w:val="00DA3B55"/>
    <w:rsid w:val="00DA3B5A"/>
    <w:rsid w:val="00DA3B7A"/>
    <w:rsid w:val="00DA3B8C"/>
    <w:rsid w:val="00DA3B99"/>
    <w:rsid w:val="00DA3BAE"/>
    <w:rsid w:val="00DA3BED"/>
    <w:rsid w:val="00DA3BEE"/>
    <w:rsid w:val="00DA3C08"/>
    <w:rsid w:val="00DA3C39"/>
    <w:rsid w:val="00DA3C56"/>
    <w:rsid w:val="00DA3C5A"/>
    <w:rsid w:val="00DA3CCB"/>
    <w:rsid w:val="00DA3CCF"/>
    <w:rsid w:val="00DA3CEF"/>
    <w:rsid w:val="00DA3D78"/>
    <w:rsid w:val="00DA3D79"/>
    <w:rsid w:val="00DA3DE6"/>
    <w:rsid w:val="00DA3DEC"/>
    <w:rsid w:val="00DA3DF5"/>
    <w:rsid w:val="00DA3E8D"/>
    <w:rsid w:val="00DA3EE4"/>
    <w:rsid w:val="00DA3EF1"/>
    <w:rsid w:val="00DA3F10"/>
    <w:rsid w:val="00DA3F96"/>
    <w:rsid w:val="00DA3FA5"/>
    <w:rsid w:val="00DA3FB5"/>
    <w:rsid w:val="00DA3FFE"/>
    <w:rsid w:val="00DA4035"/>
    <w:rsid w:val="00DA4039"/>
    <w:rsid w:val="00DA40B0"/>
    <w:rsid w:val="00DA4138"/>
    <w:rsid w:val="00DA422B"/>
    <w:rsid w:val="00DA4251"/>
    <w:rsid w:val="00DA431F"/>
    <w:rsid w:val="00DA432C"/>
    <w:rsid w:val="00DA43B7"/>
    <w:rsid w:val="00DA43C6"/>
    <w:rsid w:val="00DA43D9"/>
    <w:rsid w:val="00DA44BA"/>
    <w:rsid w:val="00DA44FD"/>
    <w:rsid w:val="00DA4593"/>
    <w:rsid w:val="00DA459E"/>
    <w:rsid w:val="00DA45D7"/>
    <w:rsid w:val="00DA460F"/>
    <w:rsid w:val="00DA465E"/>
    <w:rsid w:val="00DA46A2"/>
    <w:rsid w:val="00DA46B3"/>
    <w:rsid w:val="00DA4805"/>
    <w:rsid w:val="00DA4837"/>
    <w:rsid w:val="00DA4868"/>
    <w:rsid w:val="00DA4892"/>
    <w:rsid w:val="00DA4920"/>
    <w:rsid w:val="00DA4979"/>
    <w:rsid w:val="00DA49C8"/>
    <w:rsid w:val="00DA4A47"/>
    <w:rsid w:val="00DA4A5A"/>
    <w:rsid w:val="00DA4AE3"/>
    <w:rsid w:val="00DA4BA9"/>
    <w:rsid w:val="00DA4BD2"/>
    <w:rsid w:val="00DA4C25"/>
    <w:rsid w:val="00DA4C5D"/>
    <w:rsid w:val="00DA4C6B"/>
    <w:rsid w:val="00DA4C96"/>
    <w:rsid w:val="00DA4CEE"/>
    <w:rsid w:val="00DA4D03"/>
    <w:rsid w:val="00DA4D88"/>
    <w:rsid w:val="00DA4D8E"/>
    <w:rsid w:val="00DA4D96"/>
    <w:rsid w:val="00DA4DA7"/>
    <w:rsid w:val="00DA4DB4"/>
    <w:rsid w:val="00DA4E76"/>
    <w:rsid w:val="00DA4E99"/>
    <w:rsid w:val="00DA4EEA"/>
    <w:rsid w:val="00DA4F1A"/>
    <w:rsid w:val="00DA4F30"/>
    <w:rsid w:val="00DA4F61"/>
    <w:rsid w:val="00DA4F92"/>
    <w:rsid w:val="00DA4FBD"/>
    <w:rsid w:val="00DA4FEF"/>
    <w:rsid w:val="00DA4FF1"/>
    <w:rsid w:val="00DA5002"/>
    <w:rsid w:val="00DA5018"/>
    <w:rsid w:val="00DA5075"/>
    <w:rsid w:val="00DA50EA"/>
    <w:rsid w:val="00DA50F2"/>
    <w:rsid w:val="00DA5150"/>
    <w:rsid w:val="00DA5164"/>
    <w:rsid w:val="00DA51CA"/>
    <w:rsid w:val="00DA523C"/>
    <w:rsid w:val="00DA52B3"/>
    <w:rsid w:val="00DA5301"/>
    <w:rsid w:val="00DA5359"/>
    <w:rsid w:val="00DA5395"/>
    <w:rsid w:val="00DA53EA"/>
    <w:rsid w:val="00DA5413"/>
    <w:rsid w:val="00DA5420"/>
    <w:rsid w:val="00DA545F"/>
    <w:rsid w:val="00DA54AB"/>
    <w:rsid w:val="00DA54CD"/>
    <w:rsid w:val="00DA551C"/>
    <w:rsid w:val="00DA552E"/>
    <w:rsid w:val="00DA5587"/>
    <w:rsid w:val="00DA559D"/>
    <w:rsid w:val="00DA566F"/>
    <w:rsid w:val="00DA56B4"/>
    <w:rsid w:val="00DA572C"/>
    <w:rsid w:val="00DA5739"/>
    <w:rsid w:val="00DA574C"/>
    <w:rsid w:val="00DA575C"/>
    <w:rsid w:val="00DA575F"/>
    <w:rsid w:val="00DA5778"/>
    <w:rsid w:val="00DA578E"/>
    <w:rsid w:val="00DA57A7"/>
    <w:rsid w:val="00DA584F"/>
    <w:rsid w:val="00DA586D"/>
    <w:rsid w:val="00DA5943"/>
    <w:rsid w:val="00DA599A"/>
    <w:rsid w:val="00DA59AE"/>
    <w:rsid w:val="00DA59C7"/>
    <w:rsid w:val="00DA5A1B"/>
    <w:rsid w:val="00DA5A39"/>
    <w:rsid w:val="00DA5A41"/>
    <w:rsid w:val="00DA5A63"/>
    <w:rsid w:val="00DA5A67"/>
    <w:rsid w:val="00DA5AE6"/>
    <w:rsid w:val="00DA5B10"/>
    <w:rsid w:val="00DA5B2E"/>
    <w:rsid w:val="00DA5B4C"/>
    <w:rsid w:val="00DA5B71"/>
    <w:rsid w:val="00DA5B83"/>
    <w:rsid w:val="00DA5BBC"/>
    <w:rsid w:val="00DA5C34"/>
    <w:rsid w:val="00DA5CAF"/>
    <w:rsid w:val="00DA5CD7"/>
    <w:rsid w:val="00DA5D4C"/>
    <w:rsid w:val="00DA5D83"/>
    <w:rsid w:val="00DA5D98"/>
    <w:rsid w:val="00DA5DC8"/>
    <w:rsid w:val="00DA5DE3"/>
    <w:rsid w:val="00DA5E25"/>
    <w:rsid w:val="00DA5E2E"/>
    <w:rsid w:val="00DA5E34"/>
    <w:rsid w:val="00DA5E72"/>
    <w:rsid w:val="00DA5EA8"/>
    <w:rsid w:val="00DA5EDD"/>
    <w:rsid w:val="00DA5EE4"/>
    <w:rsid w:val="00DA5EEE"/>
    <w:rsid w:val="00DA5EEF"/>
    <w:rsid w:val="00DA5F0C"/>
    <w:rsid w:val="00DA5F18"/>
    <w:rsid w:val="00DA5F36"/>
    <w:rsid w:val="00DA5FA8"/>
    <w:rsid w:val="00DA5FE2"/>
    <w:rsid w:val="00DA6005"/>
    <w:rsid w:val="00DA6013"/>
    <w:rsid w:val="00DA6045"/>
    <w:rsid w:val="00DA60A2"/>
    <w:rsid w:val="00DA60DE"/>
    <w:rsid w:val="00DA60E9"/>
    <w:rsid w:val="00DA6119"/>
    <w:rsid w:val="00DA61A9"/>
    <w:rsid w:val="00DA62DD"/>
    <w:rsid w:val="00DA62F9"/>
    <w:rsid w:val="00DA633E"/>
    <w:rsid w:val="00DA6355"/>
    <w:rsid w:val="00DA6357"/>
    <w:rsid w:val="00DA6397"/>
    <w:rsid w:val="00DA641C"/>
    <w:rsid w:val="00DA6437"/>
    <w:rsid w:val="00DA6454"/>
    <w:rsid w:val="00DA64AE"/>
    <w:rsid w:val="00DA64ED"/>
    <w:rsid w:val="00DA650A"/>
    <w:rsid w:val="00DA650D"/>
    <w:rsid w:val="00DA6529"/>
    <w:rsid w:val="00DA6549"/>
    <w:rsid w:val="00DA654D"/>
    <w:rsid w:val="00DA6557"/>
    <w:rsid w:val="00DA6564"/>
    <w:rsid w:val="00DA6585"/>
    <w:rsid w:val="00DA6597"/>
    <w:rsid w:val="00DA65DF"/>
    <w:rsid w:val="00DA65E9"/>
    <w:rsid w:val="00DA6645"/>
    <w:rsid w:val="00DA665E"/>
    <w:rsid w:val="00DA66B0"/>
    <w:rsid w:val="00DA66E1"/>
    <w:rsid w:val="00DA6701"/>
    <w:rsid w:val="00DA6770"/>
    <w:rsid w:val="00DA67B5"/>
    <w:rsid w:val="00DA67BB"/>
    <w:rsid w:val="00DA6866"/>
    <w:rsid w:val="00DA68FD"/>
    <w:rsid w:val="00DA692E"/>
    <w:rsid w:val="00DA695B"/>
    <w:rsid w:val="00DA699D"/>
    <w:rsid w:val="00DA69BB"/>
    <w:rsid w:val="00DA69D2"/>
    <w:rsid w:val="00DA6A2B"/>
    <w:rsid w:val="00DA6AD5"/>
    <w:rsid w:val="00DA6AE8"/>
    <w:rsid w:val="00DA6AED"/>
    <w:rsid w:val="00DA6B86"/>
    <w:rsid w:val="00DA6BCE"/>
    <w:rsid w:val="00DA6C04"/>
    <w:rsid w:val="00DA6C23"/>
    <w:rsid w:val="00DA6C67"/>
    <w:rsid w:val="00DA6CBF"/>
    <w:rsid w:val="00DA6D28"/>
    <w:rsid w:val="00DA6D41"/>
    <w:rsid w:val="00DA6D45"/>
    <w:rsid w:val="00DA6D7C"/>
    <w:rsid w:val="00DA6D8F"/>
    <w:rsid w:val="00DA6DAB"/>
    <w:rsid w:val="00DA6DF8"/>
    <w:rsid w:val="00DA6E93"/>
    <w:rsid w:val="00DA6F01"/>
    <w:rsid w:val="00DA6F37"/>
    <w:rsid w:val="00DA6F41"/>
    <w:rsid w:val="00DA6F42"/>
    <w:rsid w:val="00DA6F46"/>
    <w:rsid w:val="00DA6F55"/>
    <w:rsid w:val="00DA6F8C"/>
    <w:rsid w:val="00DA6FBC"/>
    <w:rsid w:val="00DA6FFD"/>
    <w:rsid w:val="00DA7069"/>
    <w:rsid w:val="00DA7083"/>
    <w:rsid w:val="00DA708A"/>
    <w:rsid w:val="00DA70A0"/>
    <w:rsid w:val="00DA70CE"/>
    <w:rsid w:val="00DA70DD"/>
    <w:rsid w:val="00DA70FF"/>
    <w:rsid w:val="00DA7163"/>
    <w:rsid w:val="00DA717D"/>
    <w:rsid w:val="00DA718B"/>
    <w:rsid w:val="00DA71A7"/>
    <w:rsid w:val="00DA71A8"/>
    <w:rsid w:val="00DA71AA"/>
    <w:rsid w:val="00DA71B6"/>
    <w:rsid w:val="00DA71BF"/>
    <w:rsid w:val="00DA71C1"/>
    <w:rsid w:val="00DA71F5"/>
    <w:rsid w:val="00DA7292"/>
    <w:rsid w:val="00DA72CF"/>
    <w:rsid w:val="00DA72F1"/>
    <w:rsid w:val="00DA73A6"/>
    <w:rsid w:val="00DA73BD"/>
    <w:rsid w:val="00DA746B"/>
    <w:rsid w:val="00DA74A5"/>
    <w:rsid w:val="00DA74CB"/>
    <w:rsid w:val="00DA74F4"/>
    <w:rsid w:val="00DA7513"/>
    <w:rsid w:val="00DA7563"/>
    <w:rsid w:val="00DA7577"/>
    <w:rsid w:val="00DA757A"/>
    <w:rsid w:val="00DA75AA"/>
    <w:rsid w:val="00DA75BC"/>
    <w:rsid w:val="00DA75BD"/>
    <w:rsid w:val="00DA75D1"/>
    <w:rsid w:val="00DA75F1"/>
    <w:rsid w:val="00DA761C"/>
    <w:rsid w:val="00DA7643"/>
    <w:rsid w:val="00DA7668"/>
    <w:rsid w:val="00DA76B0"/>
    <w:rsid w:val="00DA771C"/>
    <w:rsid w:val="00DA7779"/>
    <w:rsid w:val="00DA7795"/>
    <w:rsid w:val="00DA77B4"/>
    <w:rsid w:val="00DA77E4"/>
    <w:rsid w:val="00DA7819"/>
    <w:rsid w:val="00DA7841"/>
    <w:rsid w:val="00DA7854"/>
    <w:rsid w:val="00DA7855"/>
    <w:rsid w:val="00DA78B1"/>
    <w:rsid w:val="00DA78DA"/>
    <w:rsid w:val="00DA7920"/>
    <w:rsid w:val="00DA792C"/>
    <w:rsid w:val="00DA793E"/>
    <w:rsid w:val="00DA794B"/>
    <w:rsid w:val="00DA7967"/>
    <w:rsid w:val="00DA79D2"/>
    <w:rsid w:val="00DA79E8"/>
    <w:rsid w:val="00DA7A0D"/>
    <w:rsid w:val="00DA7A0E"/>
    <w:rsid w:val="00DA7A26"/>
    <w:rsid w:val="00DA7A3D"/>
    <w:rsid w:val="00DA7A65"/>
    <w:rsid w:val="00DA7A76"/>
    <w:rsid w:val="00DA7A7B"/>
    <w:rsid w:val="00DA7A87"/>
    <w:rsid w:val="00DA7AAC"/>
    <w:rsid w:val="00DA7B04"/>
    <w:rsid w:val="00DA7BDB"/>
    <w:rsid w:val="00DA7BFB"/>
    <w:rsid w:val="00DA7C18"/>
    <w:rsid w:val="00DA7C2D"/>
    <w:rsid w:val="00DA7C31"/>
    <w:rsid w:val="00DA7CF4"/>
    <w:rsid w:val="00DA7D13"/>
    <w:rsid w:val="00DA7D14"/>
    <w:rsid w:val="00DA7D89"/>
    <w:rsid w:val="00DA7DA4"/>
    <w:rsid w:val="00DA7DFF"/>
    <w:rsid w:val="00DA7E15"/>
    <w:rsid w:val="00DA7E51"/>
    <w:rsid w:val="00DA7E60"/>
    <w:rsid w:val="00DA7E80"/>
    <w:rsid w:val="00DA7E89"/>
    <w:rsid w:val="00DA7E91"/>
    <w:rsid w:val="00DA7F96"/>
    <w:rsid w:val="00DA7FA4"/>
    <w:rsid w:val="00DA7FBB"/>
    <w:rsid w:val="00DB003D"/>
    <w:rsid w:val="00DB005F"/>
    <w:rsid w:val="00DB0076"/>
    <w:rsid w:val="00DB0080"/>
    <w:rsid w:val="00DB00BC"/>
    <w:rsid w:val="00DB00C8"/>
    <w:rsid w:val="00DB010C"/>
    <w:rsid w:val="00DB0181"/>
    <w:rsid w:val="00DB01AB"/>
    <w:rsid w:val="00DB0207"/>
    <w:rsid w:val="00DB0267"/>
    <w:rsid w:val="00DB028C"/>
    <w:rsid w:val="00DB02B9"/>
    <w:rsid w:val="00DB0311"/>
    <w:rsid w:val="00DB03AB"/>
    <w:rsid w:val="00DB03AD"/>
    <w:rsid w:val="00DB03C2"/>
    <w:rsid w:val="00DB03C3"/>
    <w:rsid w:val="00DB0426"/>
    <w:rsid w:val="00DB0462"/>
    <w:rsid w:val="00DB046E"/>
    <w:rsid w:val="00DB0472"/>
    <w:rsid w:val="00DB04F5"/>
    <w:rsid w:val="00DB050E"/>
    <w:rsid w:val="00DB0568"/>
    <w:rsid w:val="00DB0580"/>
    <w:rsid w:val="00DB05BF"/>
    <w:rsid w:val="00DB05CE"/>
    <w:rsid w:val="00DB05DF"/>
    <w:rsid w:val="00DB05F3"/>
    <w:rsid w:val="00DB065F"/>
    <w:rsid w:val="00DB0667"/>
    <w:rsid w:val="00DB067A"/>
    <w:rsid w:val="00DB06A4"/>
    <w:rsid w:val="00DB0761"/>
    <w:rsid w:val="00DB07BA"/>
    <w:rsid w:val="00DB07C2"/>
    <w:rsid w:val="00DB07E9"/>
    <w:rsid w:val="00DB07F1"/>
    <w:rsid w:val="00DB0877"/>
    <w:rsid w:val="00DB0882"/>
    <w:rsid w:val="00DB08C0"/>
    <w:rsid w:val="00DB08D8"/>
    <w:rsid w:val="00DB08F7"/>
    <w:rsid w:val="00DB0907"/>
    <w:rsid w:val="00DB0949"/>
    <w:rsid w:val="00DB0959"/>
    <w:rsid w:val="00DB097E"/>
    <w:rsid w:val="00DB0995"/>
    <w:rsid w:val="00DB09A3"/>
    <w:rsid w:val="00DB09B8"/>
    <w:rsid w:val="00DB09C1"/>
    <w:rsid w:val="00DB09DE"/>
    <w:rsid w:val="00DB0A35"/>
    <w:rsid w:val="00DB0A4D"/>
    <w:rsid w:val="00DB0A57"/>
    <w:rsid w:val="00DB0AEA"/>
    <w:rsid w:val="00DB0B32"/>
    <w:rsid w:val="00DB0BA7"/>
    <w:rsid w:val="00DB0BE5"/>
    <w:rsid w:val="00DB0BE9"/>
    <w:rsid w:val="00DB0BF6"/>
    <w:rsid w:val="00DB0C66"/>
    <w:rsid w:val="00DB0C88"/>
    <w:rsid w:val="00DB0C9C"/>
    <w:rsid w:val="00DB0C9E"/>
    <w:rsid w:val="00DB0D96"/>
    <w:rsid w:val="00DB0DD7"/>
    <w:rsid w:val="00DB0E20"/>
    <w:rsid w:val="00DB0E29"/>
    <w:rsid w:val="00DB0E37"/>
    <w:rsid w:val="00DB0E64"/>
    <w:rsid w:val="00DB0E89"/>
    <w:rsid w:val="00DB0E9B"/>
    <w:rsid w:val="00DB0EAE"/>
    <w:rsid w:val="00DB0F3C"/>
    <w:rsid w:val="00DB0F75"/>
    <w:rsid w:val="00DB0F82"/>
    <w:rsid w:val="00DB0F95"/>
    <w:rsid w:val="00DB1002"/>
    <w:rsid w:val="00DB1052"/>
    <w:rsid w:val="00DB1062"/>
    <w:rsid w:val="00DB10A5"/>
    <w:rsid w:val="00DB10D7"/>
    <w:rsid w:val="00DB1117"/>
    <w:rsid w:val="00DB1152"/>
    <w:rsid w:val="00DB115B"/>
    <w:rsid w:val="00DB11AA"/>
    <w:rsid w:val="00DB11AE"/>
    <w:rsid w:val="00DB11C0"/>
    <w:rsid w:val="00DB11DB"/>
    <w:rsid w:val="00DB124A"/>
    <w:rsid w:val="00DB1284"/>
    <w:rsid w:val="00DB12BE"/>
    <w:rsid w:val="00DB1367"/>
    <w:rsid w:val="00DB136A"/>
    <w:rsid w:val="00DB138D"/>
    <w:rsid w:val="00DB13F7"/>
    <w:rsid w:val="00DB1407"/>
    <w:rsid w:val="00DB14E7"/>
    <w:rsid w:val="00DB14F3"/>
    <w:rsid w:val="00DB1502"/>
    <w:rsid w:val="00DB151D"/>
    <w:rsid w:val="00DB154D"/>
    <w:rsid w:val="00DB157E"/>
    <w:rsid w:val="00DB15E4"/>
    <w:rsid w:val="00DB15EF"/>
    <w:rsid w:val="00DB1615"/>
    <w:rsid w:val="00DB16A5"/>
    <w:rsid w:val="00DB16C3"/>
    <w:rsid w:val="00DB16F6"/>
    <w:rsid w:val="00DB16FD"/>
    <w:rsid w:val="00DB1726"/>
    <w:rsid w:val="00DB172A"/>
    <w:rsid w:val="00DB1743"/>
    <w:rsid w:val="00DB1770"/>
    <w:rsid w:val="00DB177F"/>
    <w:rsid w:val="00DB17A2"/>
    <w:rsid w:val="00DB1820"/>
    <w:rsid w:val="00DB1912"/>
    <w:rsid w:val="00DB191F"/>
    <w:rsid w:val="00DB1971"/>
    <w:rsid w:val="00DB1985"/>
    <w:rsid w:val="00DB19A2"/>
    <w:rsid w:val="00DB19B5"/>
    <w:rsid w:val="00DB19D4"/>
    <w:rsid w:val="00DB1A0B"/>
    <w:rsid w:val="00DB1A0E"/>
    <w:rsid w:val="00DB1A1E"/>
    <w:rsid w:val="00DB1A63"/>
    <w:rsid w:val="00DB1A6C"/>
    <w:rsid w:val="00DB1A7F"/>
    <w:rsid w:val="00DB1A94"/>
    <w:rsid w:val="00DB1AC8"/>
    <w:rsid w:val="00DB1AF5"/>
    <w:rsid w:val="00DB1B4A"/>
    <w:rsid w:val="00DB1B73"/>
    <w:rsid w:val="00DB1BA9"/>
    <w:rsid w:val="00DB1BE1"/>
    <w:rsid w:val="00DB1BF1"/>
    <w:rsid w:val="00DB1BFB"/>
    <w:rsid w:val="00DB1CAE"/>
    <w:rsid w:val="00DB1CB8"/>
    <w:rsid w:val="00DB1D42"/>
    <w:rsid w:val="00DB1D61"/>
    <w:rsid w:val="00DB1DD8"/>
    <w:rsid w:val="00DB1DFA"/>
    <w:rsid w:val="00DB1E21"/>
    <w:rsid w:val="00DB1E28"/>
    <w:rsid w:val="00DB1E46"/>
    <w:rsid w:val="00DB1E6B"/>
    <w:rsid w:val="00DB1E88"/>
    <w:rsid w:val="00DB1EE2"/>
    <w:rsid w:val="00DB1F01"/>
    <w:rsid w:val="00DB1F49"/>
    <w:rsid w:val="00DB1F55"/>
    <w:rsid w:val="00DB202E"/>
    <w:rsid w:val="00DB2071"/>
    <w:rsid w:val="00DB2087"/>
    <w:rsid w:val="00DB209A"/>
    <w:rsid w:val="00DB20C3"/>
    <w:rsid w:val="00DB20DC"/>
    <w:rsid w:val="00DB2115"/>
    <w:rsid w:val="00DB21C8"/>
    <w:rsid w:val="00DB2203"/>
    <w:rsid w:val="00DB2215"/>
    <w:rsid w:val="00DB2231"/>
    <w:rsid w:val="00DB223E"/>
    <w:rsid w:val="00DB2267"/>
    <w:rsid w:val="00DB22D8"/>
    <w:rsid w:val="00DB22EC"/>
    <w:rsid w:val="00DB2341"/>
    <w:rsid w:val="00DB238C"/>
    <w:rsid w:val="00DB2425"/>
    <w:rsid w:val="00DB2445"/>
    <w:rsid w:val="00DB255E"/>
    <w:rsid w:val="00DB256C"/>
    <w:rsid w:val="00DB2574"/>
    <w:rsid w:val="00DB257A"/>
    <w:rsid w:val="00DB2605"/>
    <w:rsid w:val="00DB2613"/>
    <w:rsid w:val="00DB266F"/>
    <w:rsid w:val="00DB26BF"/>
    <w:rsid w:val="00DB2710"/>
    <w:rsid w:val="00DB279B"/>
    <w:rsid w:val="00DB27A6"/>
    <w:rsid w:val="00DB27B6"/>
    <w:rsid w:val="00DB27EC"/>
    <w:rsid w:val="00DB2866"/>
    <w:rsid w:val="00DB286E"/>
    <w:rsid w:val="00DB286F"/>
    <w:rsid w:val="00DB28A2"/>
    <w:rsid w:val="00DB28CA"/>
    <w:rsid w:val="00DB28DA"/>
    <w:rsid w:val="00DB28E4"/>
    <w:rsid w:val="00DB2955"/>
    <w:rsid w:val="00DB2958"/>
    <w:rsid w:val="00DB2972"/>
    <w:rsid w:val="00DB2987"/>
    <w:rsid w:val="00DB298C"/>
    <w:rsid w:val="00DB29AD"/>
    <w:rsid w:val="00DB29AE"/>
    <w:rsid w:val="00DB29DA"/>
    <w:rsid w:val="00DB29E9"/>
    <w:rsid w:val="00DB2A71"/>
    <w:rsid w:val="00DB2AAE"/>
    <w:rsid w:val="00DB2B22"/>
    <w:rsid w:val="00DB2B8D"/>
    <w:rsid w:val="00DB2BB7"/>
    <w:rsid w:val="00DB2CF5"/>
    <w:rsid w:val="00DB2D08"/>
    <w:rsid w:val="00DB2D1A"/>
    <w:rsid w:val="00DB2D45"/>
    <w:rsid w:val="00DB2E1D"/>
    <w:rsid w:val="00DB2E5A"/>
    <w:rsid w:val="00DB2E63"/>
    <w:rsid w:val="00DB2F4D"/>
    <w:rsid w:val="00DB2F68"/>
    <w:rsid w:val="00DB2F77"/>
    <w:rsid w:val="00DB2F7A"/>
    <w:rsid w:val="00DB2FAA"/>
    <w:rsid w:val="00DB2FBA"/>
    <w:rsid w:val="00DB2FE5"/>
    <w:rsid w:val="00DB2FF6"/>
    <w:rsid w:val="00DB2FF9"/>
    <w:rsid w:val="00DB301C"/>
    <w:rsid w:val="00DB309A"/>
    <w:rsid w:val="00DB318B"/>
    <w:rsid w:val="00DB3249"/>
    <w:rsid w:val="00DB3288"/>
    <w:rsid w:val="00DB32CC"/>
    <w:rsid w:val="00DB32FF"/>
    <w:rsid w:val="00DB3333"/>
    <w:rsid w:val="00DB334B"/>
    <w:rsid w:val="00DB3372"/>
    <w:rsid w:val="00DB33A2"/>
    <w:rsid w:val="00DB33B1"/>
    <w:rsid w:val="00DB340D"/>
    <w:rsid w:val="00DB3426"/>
    <w:rsid w:val="00DB3476"/>
    <w:rsid w:val="00DB35BF"/>
    <w:rsid w:val="00DB35CB"/>
    <w:rsid w:val="00DB35CE"/>
    <w:rsid w:val="00DB35F5"/>
    <w:rsid w:val="00DB3638"/>
    <w:rsid w:val="00DB36B9"/>
    <w:rsid w:val="00DB370E"/>
    <w:rsid w:val="00DB3717"/>
    <w:rsid w:val="00DB3740"/>
    <w:rsid w:val="00DB3749"/>
    <w:rsid w:val="00DB37CF"/>
    <w:rsid w:val="00DB37E8"/>
    <w:rsid w:val="00DB3815"/>
    <w:rsid w:val="00DB3820"/>
    <w:rsid w:val="00DB382E"/>
    <w:rsid w:val="00DB383F"/>
    <w:rsid w:val="00DB386F"/>
    <w:rsid w:val="00DB3881"/>
    <w:rsid w:val="00DB3895"/>
    <w:rsid w:val="00DB38C7"/>
    <w:rsid w:val="00DB3919"/>
    <w:rsid w:val="00DB395D"/>
    <w:rsid w:val="00DB3993"/>
    <w:rsid w:val="00DB39D9"/>
    <w:rsid w:val="00DB3AB2"/>
    <w:rsid w:val="00DB3AD0"/>
    <w:rsid w:val="00DB3AF9"/>
    <w:rsid w:val="00DB3B0F"/>
    <w:rsid w:val="00DB3B4E"/>
    <w:rsid w:val="00DB3B84"/>
    <w:rsid w:val="00DB3BAD"/>
    <w:rsid w:val="00DB3C05"/>
    <w:rsid w:val="00DB3C0E"/>
    <w:rsid w:val="00DB3C18"/>
    <w:rsid w:val="00DB3C95"/>
    <w:rsid w:val="00DB3CCB"/>
    <w:rsid w:val="00DB3CD7"/>
    <w:rsid w:val="00DB3D3F"/>
    <w:rsid w:val="00DB3D98"/>
    <w:rsid w:val="00DB3DCD"/>
    <w:rsid w:val="00DB3DD7"/>
    <w:rsid w:val="00DB3E07"/>
    <w:rsid w:val="00DB3E5D"/>
    <w:rsid w:val="00DB3EA5"/>
    <w:rsid w:val="00DB3ED4"/>
    <w:rsid w:val="00DB3EDF"/>
    <w:rsid w:val="00DB3EF7"/>
    <w:rsid w:val="00DB3F0B"/>
    <w:rsid w:val="00DB3F0D"/>
    <w:rsid w:val="00DB3F51"/>
    <w:rsid w:val="00DB3F52"/>
    <w:rsid w:val="00DB3FF2"/>
    <w:rsid w:val="00DB4009"/>
    <w:rsid w:val="00DB401A"/>
    <w:rsid w:val="00DB405B"/>
    <w:rsid w:val="00DB4094"/>
    <w:rsid w:val="00DB4114"/>
    <w:rsid w:val="00DB4149"/>
    <w:rsid w:val="00DB414B"/>
    <w:rsid w:val="00DB4156"/>
    <w:rsid w:val="00DB4207"/>
    <w:rsid w:val="00DB423F"/>
    <w:rsid w:val="00DB4241"/>
    <w:rsid w:val="00DB4251"/>
    <w:rsid w:val="00DB4253"/>
    <w:rsid w:val="00DB42A3"/>
    <w:rsid w:val="00DB42A7"/>
    <w:rsid w:val="00DB42AA"/>
    <w:rsid w:val="00DB42BA"/>
    <w:rsid w:val="00DB42CE"/>
    <w:rsid w:val="00DB42D4"/>
    <w:rsid w:val="00DB4339"/>
    <w:rsid w:val="00DB4356"/>
    <w:rsid w:val="00DB436F"/>
    <w:rsid w:val="00DB437B"/>
    <w:rsid w:val="00DB4408"/>
    <w:rsid w:val="00DB44C6"/>
    <w:rsid w:val="00DB44F2"/>
    <w:rsid w:val="00DB4537"/>
    <w:rsid w:val="00DB45B5"/>
    <w:rsid w:val="00DB45B6"/>
    <w:rsid w:val="00DB464C"/>
    <w:rsid w:val="00DB46A6"/>
    <w:rsid w:val="00DB46B5"/>
    <w:rsid w:val="00DB4719"/>
    <w:rsid w:val="00DB472F"/>
    <w:rsid w:val="00DB4745"/>
    <w:rsid w:val="00DB4749"/>
    <w:rsid w:val="00DB4752"/>
    <w:rsid w:val="00DB4769"/>
    <w:rsid w:val="00DB47C2"/>
    <w:rsid w:val="00DB47E2"/>
    <w:rsid w:val="00DB47EF"/>
    <w:rsid w:val="00DB47FD"/>
    <w:rsid w:val="00DB485C"/>
    <w:rsid w:val="00DB4891"/>
    <w:rsid w:val="00DB48A6"/>
    <w:rsid w:val="00DB48F7"/>
    <w:rsid w:val="00DB4913"/>
    <w:rsid w:val="00DB4997"/>
    <w:rsid w:val="00DB49FD"/>
    <w:rsid w:val="00DB4A5C"/>
    <w:rsid w:val="00DB4A6A"/>
    <w:rsid w:val="00DB4A6E"/>
    <w:rsid w:val="00DB4AD9"/>
    <w:rsid w:val="00DB4B2C"/>
    <w:rsid w:val="00DB4B39"/>
    <w:rsid w:val="00DB4C09"/>
    <w:rsid w:val="00DB4C11"/>
    <w:rsid w:val="00DB4C1A"/>
    <w:rsid w:val="00DB4C90"/>
    <w:rsid w:val="00DB4CAD"/>
    <w:rsid w:val="00DB4CE2"/>
    <w:rsid w:val="00DB4D01"/>
    <w:rsid w:val="00DB4D2D"/>
    <w:rsid w:val="00DB4DAF"/>
    <w:rsid w:val="00DB4DEB"/>
    <w:rsid w:val="00DB4E41"/>
    <w:rsid w:val="00DB4E53"/>
    <w:rsid w:val="00DB4E77"/>
    <w:rsid w:val="00DB4E80"/>
    <w:rsid w:val="00DB4E84"/>
    <w:rsid w:val="00DB4E9F"/>
    <w:rsid w:val="00DB4EA2"/>
    <w:rsid w:val="00DB4EEF"/>
    <w:rsid w:val="00DB4F11"/>
    <w:rsid w:val="00DB4F6A"/>
    <w:rsid w:val="00DB4F86"/>
    <w:rsid w:val="00DB4FA7"/>
    <w:rsid w:val="00DB4FE8"/>
    <w:rsid w:val="00DB5011"/>
    <w:rsid w:val="00DB501E"/>
    <w:rsid w:val="00DB502A"/>
    <w:rsid w:val="00DB503B"/>
    <w:rsid w:val="00DB50C8"/>
    <w:rsid w:val="00DB512B"/>
    <w:rsid w:val="00DB514F"/>
    <w:rsid w:val="00DB520F"/>
    <w:rsid w:val="00DB521D"/>
    <w:rsid w:val="00DB5225"/>
    <w:rsid w:val="00DB5253"/>
    <w:rsid w:val="00DB5258"/>
    <w:rsid w:val="00DB5281"/>
    <w:rsid w:val="00DB52C9"/>
    <w:rsid w:val="00DB5332"/>
    <w:rsid w:val="00DB533A"/>
    <w:rsid w:val="00DB535E"/>
    <w:rsid w:val="00DB53A0"/>
    <w:rsid w:val="00DB54D3"/>
    <w:rsid w:val="00DB551C"/>
    <w:rsid w:val="00DB5589"/>
    <w:rsid w:val="00DB5658"/>
    <w:rsid w:val="00DB5660"/>
    <w:rsid w:val="00DB5663"/>
    <w:rsid w:val="00DB567D"/>
    <w:rsid w:val="00DB56A3"/>
    <w:rsid w:val="00DB56B8"/>
    <w:rsid w:val="00DB5752"/>
    <w:rsid w:val="00DB578F"/>
    <w:rsid w:val="00DB5794"/>
    <w:rsid w:val="00DB5838"/>
    <w:rsid w:val="00DB585A"/>
    <w:rsid w:val="00DB5918"/>
    <w:rsid w:val="00DB591B"/>
    <w:rsid w:val="00DB597E"/>
    <w:rsid w:val="00DB59A8"/>
    <w:rsid w:val="00DB59BF"/>
    <w:rsid w:val="00DB59C8"/>
    <w:rsid w:val="00DB59EB"/>
    <w:rsid w:val="00DB5A13"/>
    <w:rsid w:val="00DB5A23"/>
    <w:rsid w:val="00DB5A88"/>
    <w:rsid w:val="00DB5A92"/>
    <w:rsid w:val="00DB5ADD"/>
    <w:rsid w:val="00DB5AEF"/>
    <w:rsid w:val="00DB5AF9"/>
    <w:rsid w:val="00DB5AFE"/>
    <w:rsid w:val="00DB5B4E"/>
    <w:rsid w:val="00DB5B4F"/>
    <w:rsid w:val="00DB5B97"/>
    <w:rsid w:val="00DB5BC4"/>
    <w:rsid w:val="00DB5BEE"/>
    <w:rsid w:val="00DB5C4E"/>
    <w:rsid w:val="00DB5C8A"/>
    <w:rsid w:val="00DB5CC7"/>
    <w:rsid w:val="00DB5CCA"/>
    <w:rsid w:val="00DB5D7E"/>
    <w:rsid w:val="00DB5DB3"/>
    <w:rsid w:val="00DB5DBB"/>
    <w:rsid w:val="00DB5DDC"/>
    <w:rsid w:val="00DB5E03"/>
    <w:rsid w:val="00DB5E5A"/>
    <w:rsid w:val="00DB5E8A"/>
    <w:rsid w:val="00DB5E99"/>
    <w:rsid w:val="00DB5ED1"/>
    <w:rsid w:val="00DB5FD7"/>
    <w:rsid w:val="00DB5FDF"/>
    <w:rsid w:val="00DB6032"/>
    <w:rsid w:val="00DB6066"/>
    <w:rsid w:val="00DB6077"/>
    <w:rsid w:val="00DB6092"/>
    <w:rsid w:val="00DB6199"/>
    <w:rsid w:val="00DB619B"/>
    <w:rsid w:val="00DB61A6"/>
    <w:rsid w:val="00DB61B2"/>
    <w:rsid w:val="00DB61B3"/>
    <w:rsid w:val="00DB61C7"/>
    <w:rsid w:val="00DB61DC"/>
    <w:rsid w:val="00DB6241"/>
    <w:rsid w:val="00DB6257"/>
    <w:rsid w:val="00DB6271"/>
    <w:rsid w:val="00DB627B"/>
    <w:rsid w:val="00DB6290"/>
    <w:rsid w:val="00DB6295"/>
    <w:rsid w:val="00DB62AA"/>
    <w:rsid w:val="00DB62BB"/>
    <w:rsid w:val="00DB62BD"/>
    <w:rsid w:val="00DB62ED"/>
    <w:rsid w:val="00DB62F5"/>
    <w:rsid w:val="00DB6302"/>
    <w:rsid w:val="00DB6313"/>
    <w:rsid w:val="00DB63A7"/>
    <w:rsid w:val="00DB63FE"/>
    <w:rsid w:val="00DB641E"/>
    <w:rsid w:val="00DB642F"/>
    <w:rsid w:val="00DB6430"/>
    <w:rsid w:val="00DB647C"/>
    <w:rsid w:val="00DB64F9"/>
    <w:rsid w:val="00DB650B"/>
    <w:rsid w:val="00DB6552"/>
    <w:rsid w:val="00DB6583"/>
    <w:rsid w:val="00DB658E"/>
    <w:rsid w:val="00DB65E8"/>
    <w:rsid w:val="00DB664C"/>
    <w:rsid w:val="00DB665C"/>
    <w:rsid w:val="00DB667D"/>
    <w:rsid w:val="00DB66EC"/>
    <w:rsid w:val="00DB6724"/>
    <w:rsid w:val="00DB6778"/>
    <w:rsid w:val="00DB680A"/>
    <w:rsid w:val="00DB6894"/>
    <w:rsid w:val="00DB68AB"/>
    <w:rsid w:val="00DB697A"/>
    <w:rsid w:val="00DB69B2"/>
    <w:rsid w:val="00DB69C8"/>
    <w:rsid w:val="00DB69F6"/>
    <w:rsid w:val="00DB6A1D"/>
    <w:rsid w:val="00DB6B38"/>
    <w:rsid w:val="00DB6B63"/>
    <w:rsid w:val="00DB6B8D"/>
    <w:rsid w:val="00DB6B97"/>
    <w:rsid w:val="00DB6BA8"/>
    <w:rsid w:val="00DB6BE3"/>
    <w:rsid w:val="00DB6C20"/>
    <w:rsid w:val="00DB6C4C"/>
    <w:rsid w:val="00DB6C89"/>
    <w:rsid w:val="00DB6D64"/>
    <w:rsid w:val="00DB6D83"/>
    <w:rsid w:val="00DB6DBA"/>
    <w:rsid w:val="00DB6DE2"/>
    <w:rsid w:val="00DB6DF3"/>
    <w:rsid w:val="00DB6E7D"/>
    <w:rsid w:val="00DB6E9E"/>
    <w:rsid w:val="00DB6EEE"/>
    <w:rsid w:val="00DB6F0E"/>
    <w:rsid w:val="00DB6F98"/>
    <w:rsid w:val="00DB706F"/>
    <w:rsid w:val="00DB707D"/>
    <w:rsid w:val="00DB7088"/>
    <w:rsid w:val="00DB708E"/>
    <w:rsid w:val="00DB70DF"/>
    <w:rsid w:val="00DB7162"/>
    <w:rsid w:val="00DB72CD"/>
    <w:rsid w:val="00DB72CF"/>
    <w:rsid w:val="00DB72DC"/>
    <w:rsid w:val="00DB7332"/>
    <w:rsid w:val="00DB744F"/>
    <w:rsid w:val="00DB745E"/>
    <w:rsid w:val="00DB746A"/>
    <w:rsid w:val="00DB74A5"/>
    <w:rsid w:val="00DB74E7"/>
    <w:rsid w:val="00DB7508"/>
    <w:rsid w:val="00DB751A"/>
    <w:rsid w:val="00DB754E"/>
    <w:rsid w:val="00DB755E"/>
    <w:rsid w:val="00DB760F"/>
    <w:rsid w:val="00DB7615"/>
    <w:rsid w:val="00DB7644"/>
    <w:rsid w:val="00DB7653"/>
    <w:rsid w:val="00DB7667"/>
    <w:rsid w:val="00DB7669"/>
    <w:rsid w:val="00DB767C"/>
    <w:rsid w:val="00DB7688"/>
    <w:rsid w:val="00DB76AB"/>
    <w:rsid w:val="00DB76E2"/>
    <w:rsid w:val="00DB76F6"/>
    <w:rsid w:val="00DB7703"/>
    <w:rsid w:val="00DB7775"/>
    <w:rsid w:val="00DB7808"/>
    <w:rsid w:val="00DB7815"/>
    <w:rsid w:val="00DB7828"/>
    <w:rsid w:val="00DB783A"/>
    <w:rsid w:val="00DB786B"/>
    <w:rsid w:val="00DB78B6"/>
    <w:rsid w:val="00DB7913"/>
    <w:rsid w:val="00DB792C"/>
    <w:rsid w:val="00DB7942"/>
    <w:rsid w:val="00DB7943"/>
    <w:rsid w:val="00DB795E"/>
    <w:rsid w:val="00DB7983"/>
    <w:rsid w:val="00DB799C"/>
    <w:rsid w:val="00DB79A7"/>
    <w:rsid w:val="00DB79BE"/>
    <w:rsid w:val="00DB7A04"/>
    <w:rsid w:val="00DB7A92"/>
    <w:rsid w:val="00DB7AD7"/>
    <w:rsid w:val="00DB7AE1"/>
    <w:rsid w:val="00DB7B22"/>
    <w:rsid w:val="00DB7B4C"/>
    <w:rsid w:val="00DB7B5E"/>
    <w:rsid w:val="00DB7B7F"/>
    <w:rsid w:val="00DB7BD1"/>
    <w:rsid w:val="00DB7BF7"/>
    <w:rsid w:val="00DB7CBC"/>
    <w:rsid w:val="00DB7D3B"/>
    <w:rsid w:val="00DB7D3C"/>
    <w:rsid w:val="00DB7E23"/>
    <w:rsid w:val="00DB7E68"/>
    <w:rsid w:val="00DB7EB6"/>
    <w:rsid w:val="00DB7F32"/>
    <w:rsid w:val="00DB7FD8"/>
    <w:rsid w:val="00DB7FE8"/>
    <w:rsid w:val="00DB7FF9"/>
    <w:rsid w:val="00DB7FFB"/>
    <w:rsid w:val="00DC0038"/>
    <w:rsid w:val="00DC00A7"/>
    <w:rsid w:val="00DC00B6"/>
    <w:rsid w:val="00DC00C9"/>
    <w:rsid w:val="00DC011B"/>
    <w:rsid w:val="00DC0148"/>
    <w:rsid w:val="00DC015B"/>
    <w:rsid w:val="00DC01A9"/>
    <w:rsid w:val="00DC01E4"/>
    <w:rsid w:val="00DC0205"/>
    <w:rsid w:val="00DC0216"/>
    <w:rsid w:val="00DC0234"/>
    <w:rsid w:val="00DC023F"/>
    <w:rsid w:val="00DC02A3"/>
    <w:rsid w:val="00DC02AF"/>
    <w:rsid w:val="00DC02CB"/>
    <w:rsid w:val="00DC02DC"/>
    <w:rsid w:val="00DC02F3"/>
    <w:rsid w:val="00DC0423"/>
    <w:rsid w:val="00DC043E"/>
    <w:rsid w:val="00DC0453"/>
    <w:rsid w:val="00DC0484"/>
    <w:rsid w:val="00DC04BD"/>
    <w:rsid w:val="00DC04C7"/>
    <w:rsid w:val="00DC0541"/>
    <w:rsid w:val="00DC0559"/>
    <w:rsid w:val="00DC05A9"/>
    <w:rsid w:val="00DC05CC"/>
    <w:rsid w:val="00DC0609"/>
    <w:rsid w:val="00DC0673"/>
    <w:rsid w:val="00DC0675"/>
    <w:rsid w:val="00DC06C0"/>
    <w:rsid w:val="00DC06EB"/>
    <w:rsid w:val="00DC06F1"/>
    <w:rsid w:val="00DC06FB"/>
    <w:rsid w:val="00DC071B"/>
    <w:rsid w:val="00DC071C"/>
    <w:rsid w:val="00DC0790"/>
    <w:rsid w:val="00DC0876"/>
    <w:rsid w:val="00DC08C3"/>
    <w:rsid w:val="00DC08EF"/>
    <w:rsid w:val="00DC0958"/>
    <w:rsid w:val="00DC0962"/>
    <w:rsid w:val="00DC0993"/>
    <w:rsid w:val="00DC0A1D"/>
    <w:rsid w:val="00DC0A6F"/>
    <w:rsid w:val="00DC0A77"/>
    <w:rsid w:val="00DC0A7C"/>
    <w:rsid w:val="00DC0AA5"/>
    <w:rsid w:val="00DC0AC7"/>
    <w:rsid w:val="00DC0ADD"/>
    <w:rsid w:val="00DC0B01"/>
    <w:rsid w:val="00DC0B24"/>
    <w:rsid w:val="00DC0B62"/>
    <w:rsid w:val="00DC0B67"/>
    <w:rsid w:val="00DC0BB8"/>
    <w:rsid w:val="00DC0BD7"/>
    <w:rsid w:val="00DC0BDB"/>
    <w:rsid w:val="00DC0C27"/>
    <w:rsid w:val="00DC0C36"/>
    <w:rsid w:val="00DC0C5D"/>
    <w:rsid w:val="00DC0C71"/>
    <w:rsid w:val="00DC0D0B"/>
    <w:rsid w:val="00DC0DC2"/>
    <w:rsid w:val="00DC0E38"/>
    <w:rsid w:val="00DC0E9D"/>
    <w:rsid w:val="00DC0EC4"/>
    <w:rsid w:val="00DC0ED7"/>
    <w:rsid w:val="00DC0F59"/>
    <w:rsid w:val="00DC0FB4"/>
    <w:rsid w:val="00DC0FC5"/>
    <w:rsid w:val="00DC0FE0"/>
    <w:rsid w:val="00DC1011"/>
    <w:rsid w:val="00DC1056"/>
    <w:rsid w:val="00DC10D7"/>
    <w:rsid w:val="00DC10E1"/>
    <w:rsid w:val="00DC10E6"/>
    <w:rsid w:val="00DC1127"/>
    <w:rsid w:val="00DC119C"/>
    <w:rsid w:val="00DC11C2"/>
    <w:rsid w:val="00DC1201"/>
    <w:rsid w:val="00DC124A"/>
    <w:rsid w:val="00DC1285"/>
    <w:rsid w:val="00DC1294"/>
    <w:rsid w:val="00DC129B"/>
    <w:rsid w:val="00DC12A5"/>
    <w:rsid w:val="00DC12AF"/>
    <w:rsid w:val="00DC12B2"/>
    <w:rsid w:val="00DC12CD"/>
    <w:rsid w:val="00DC12FB"/>
    <w:rsid w:val="00DC132D"/>
    <w:rsid w:val="00DC1349"/>
    <w:rsid w:val="00DC1496"/>
    <w:rsid w:val="00DC1519"/>
    <w:rsid w:val="00DC1536"/>
    <w:rsid w:val="00DC1588"/>
    <w:rsid w:val="00DC15E1"/>
    <w:rsid w:val="00DC15F8"/>
    <w:rsid w:val="00DC1633"/>
    <w:rsid w:val="00DC163C"/>
    <w:rsid w:val="00DC1716"/>
    <w:rsid w:val="00DC1756"/>
    <w:rsid w:val="00DC17BF"/>
    <w:rsid w:val="00DC181D"/>
    <w:rsid w:val="00DC1869"/>
    <w:rsid w:val="00DC18D6"/>
    <w:rsid w:val="00DC18FC"/>
    <w:rsid w:val="00DC1914"/>
    <w:rsid w:val="00DC199B"/>
    <w:rsid w:val="00DC19B4"/>
    <w:rsid w:val="00DC19DF"/>
    <w:rsid w:val="00DC19EC"/>
    <w:rsid w:val="00DC19F3"/>
    <w:rsid w:val="00DC1A24"/>
    <w:rsid w:val="00DC1A2A"/>
    <w:rsid w:val="00DC1A31"/>
    <w:rsid w:val="00DC1AAC"/>
    <w:rsid w:val="00DC1B0A"/>
    <w:rsid w:val="00DC1BAE"/>
    <w:rsid w:val="00DC1BD1"/>
    <w:rsid w:val="00DC1C2C"/>
    <w:rsid w:val="00DC1C33"/>
    <w:rsid w:val="00DC1C37"/>
    <w:rsid w:val="00DC1C98"/>
    <w:rsid w:val="00DC1C9C"/>
    <w:rsid w:val="00DC1D0D"/>
    <w:rsid w:val="00DC1D24"/>
    <w:rsid w:val="00DC1D46"/>
    <w:rsid w:val="00DC1D48"/>
    <w:rsid w:val="00DC1D4D"/>
    <w:rsid w:val="00DC1DBB"/>
    <w:rsid w:val="00DC1E0E"/>
    <w:rsid w:val="00DC1E3E"/>
    <w:rsid w:val="00DC1E69"/>
    <w:rsid w:val="00DC1E98"/>
    <w:rsid w:val="00DC1EAF"/>
    <w:rsid w:val="00DC1EBE"/>
    <w:rsid w:val="00DC1ECC"/>
    <w:rsid w:val="00DC1EE5"/>
    <w:rsid w:val="00DC1F10"/>
    <w:rsid w:val="00DC1F1B"/>
    <w:rsid w:val="00DC1F33"/>
    <w:rsid w:val="00DC1F35"/>
    <w:rsid w:val="00DC1F9A"/>
    <w:rsid w:val="00DC1FA9"/>
    <w:rsid w:val="00DC1FCC"/>
    <w:rsid w:val="00DC2016"/>
    <w:rsid w:val="00DC2059"/>
    <w:rsid w:val="00DC20B2"/>
    <w:rsid w:val="00DC20B5"/>
    <w:rsid w:val="00DC20CE"/>
    <w:rsid w:val="00DC2138"/>
    <w:rsid w:val="00DC21AF"/>
    <w:rsid w:val="00DC2229"/>
    <w:rsid w:val="00DC224C"/>
    <w:rsid w:val="00DC22E5"/>
    <w:rsid w:val="00DC2329"/>
    <w:rsid w:val="00DC2331"/>
    <w:rsid w:val="00DC2342"/>
    <w:rsid w:val="00DC235E"/>
    <w:rsid w:val="00DC2372"/>
    <w:rsid w:val="00DC237E"/>
    <w:rsid w:val="00DC23AD"/>
    <w:rsid w:val="00DC23CD"/>
    <w:rsid w:val="00DC2469"/>
    <w:rsid w:val="00DC247A"/>
    <w:rsid w:val="00DC249F"/>
    <w:rsid w:val="00DC24B6"/>
    <w:rsid w:val="00DC24D4"/>
    <w:rsid w:val="00DC257C"/>
    <w:rsid w:val="00DC25FF"/>
    <w:rsid w:val="00DC2616"/>
    <w:rsid w:val="00DC264E"/>
    <w:rsid w:val="00DC2684"/>
    <w:rsid w:val="00DC2698"/>
    <w:rsid w:val="00DC26AB"/>
    <w:rsid w:val="00DC2803"/>
    <w:rsid w:val="00DC2828"/>
    <w:rsid w:val="00DC2889"/>
    <w:rsid w:val="00DC28B1"/>
    <w:rsid w:val="00DC28F3"/>
    <w:rsid w:val="00DC292E"/>
    <w:rsid w:val="00DC2930"/>
    <w:rsid w:val="00DC2964"/>
    <w:rsid w:val="00DC2965"/>
    <w:rsid w:val="00DC2967"/>
    <w:rsid w:val="00DC2990"/>
    <w:rsid w:val="00DC2993"/>
    <w:rsid w:val="00DC299E"/>
    <w:rsid w:val="00DC29AE"/>
    <w:rsid w:val="00DC2A5A"/>
    <w:rsid w:val="00DC2A87"/>
    <w:rsid w:val="00DC2A92"/>
    <w:rsid w:val="00DC2B24"/>
    <w:rsid w:val="00DC2B71"/>
    <w:rsid w:val="00DC2BEC"/>
    <w:rsid w:val="00DC2C10"/>
    <w:rsid w:val="00DC2C38"/>
    <w:rsid w:val="00DC2C87"/>
    <w:rsid w:val="00DC2C9F"/>
    <w:rsid w:val="00DC2CC9"/>
    <w:rsid w:val="00DC2CD6"/>
    <w:rsid w:val="00DC2CDA"/>
    <w:rsid w:val="00DC2D1A"/>
    <w:rsid w:val="00DC2D3E"/>
    <w:rsid w:val="00DC2DAD"/>
    <w:rsid w:val="00DC2E28"/>
    <w:rsid w:val="00DC2E45"/>
    <w:rsid w:val="00DC2E76"/>
    <w:rsid w:val="00DC2EBF"/>
    <w:rsid w:val="00DC2ECB"/>
    <w:rsid w:val="00DC2EF6"/>
    <w:rsid w:val="00DC2F56"/>
    <w:rsid w:val="00DC2F5B"/>
    <w:rsid w:val="00DC2F6A"/>
    <w:rsid w:val="00DC3023"/>
    <w:rsid w:val="00DC3024"/>
    <w:rsid w:val="00DC306F"/>
    <w:rsid w:val="00DC30B6"/>
    <w:rsid w:val="00DC30C9"/>
    <w:rsid w:val="00DC3113"/>
    <w:rsid w:val="00DC3162"/>
    <w:rsid w:val="00DC31DB"/>
    <w:rsid w:val="00DC3291"/>
    <w:rsid w:val="00DC3293"/>
    <w:rsid w:val="00DC329B"/>
    <w:rsid w:val="00DC32CC"/>
    <w:rsid w:val="00DC32FB"/>
    <w:rsid w:val="00DC3307"/>
    <w:rsid w:val="00DC330A"/>
    <w:rsid w:val="00DC334F"/>
    <w:rsid w:val="00DC33C3"/>
    <w:rsid w:val="00DC33C4"/>
    <w:rsid w:val="00DC343C"/>
    <w:rsid w:val="00DC3441"/>
    <w:rsid w:val="00DC3444"/>
    <w:rsid w:val="00DC3448"/>
    <w:rsid w:val="00DC34F7"/>
    <w:rsid w:val="00DC34F9"/>
    <w:rsid w:val="00DC34FC"/>
    <w:rsid w:val="00DC3500"/>
    <w:rsid w:val="00DC355C"/>
    <w:rsid w:val="00DC3572"/>
    <w:rsid w:val="00DC35E6"/>
    <w:rsid w:val="00DC35E9"/>
    <w:rsid w:val="00DC35F7"/>
    <w:rsid w:val="00DC365A"/>
    <w:rsid w:val="00DC36E6"/>
    <w:rsid w:val="00DC36EB"/>
    <w:rsid w:val="00DC370A"/>
    <w:rsid w:val="00DC3748"/>
    <w:rsid w:val="00DC374A"/>
    <w:rsid w:val="00DC374F"/>
    <w:rsid w:val="00DC37A6"/>
    <w:rsid w:val="00DC37C6"/>
    <w:rsid w:val="00DC382A"/>
    <w:rsid w:val="00DC385C"/>
    <w:rsid w:val="00DC385F"/>
    <w:rsid w:val="00DC3873"/>
    <w:rsid w:val="00DC3878"/>
    <w:rsid w:val="00DC38E4"/>
    <w:rsid w:val="00DC38F4"/>
    <w:rsid w:val="00DC3914"/>
    <w:rsid w:val="00DC392C"/>
    <w:rsid w:val="00DC3988"/>
    <w:rsid w:val="00DC398B"/>
    <w:rsid w:val="00DC399B"/>
    <w:rsid w:val="00DC39E2"/>
    <w:rsid w:val="00DC3A62"/>
    <w:rsid w:val="00DC3A6F"/>
    <w:rsid w:val="00DC3A9A"/>
    <w:rsid w:val="00DC3AB3"/>
    <w:rsid w:val="00DC3AD5"/>
    <w:rsid w:val="00DC3AEB"/>
    <w:rsid w:val="00DC3B0E"/>
    <w:rsid w:val="00DC3B14"/>
    <w:rsid w:val="00DC3B23"/>
    <w:rsid w:val="00DC3B29"/>
    <w:rsid w:val="00DC3BF7"/>
    <w:rsid w:val="00DC3C01"/>
    <w:rsid w:val="00DC3C56"/>
    <w:rsid w:val="00DC3C73"/>
    <w:rsid w:val="00DC3C85"/>
    <w:rsid w:val="00DC3CAB"/>
    <w:rsid w:val="00DC3CD2"/>
    <w:rsid w:val="00DC3CD5"/>
    <w:rsid w:val="00DC3CDB"/>
    <w:rsid w:val="00DC3CE3"/>
    <w:rsid w:val="00DC3CF5"/>
    <w:rsid w:val="00DC3D10"/>
    <w:rsid w:val="00DC3D18"/>
    <w:rsid w:val="00DC3D5F"/>
    <w:rsid w:val="00DC3D73"/>
    <w:rsid w:val="00DC3DBD"/>
    <w:rsid w:val="00DC3DBE"/>
    <w:rsid w:val="00DC3DF2"/>
    <w:rsid w:val="00DC3E23"/>
    <w:rsid w:val="00DC3E32"/>
    <w:rsid w:val="00DC3E98"/>
    <w:rsid w:val="00DC3F2F"/>
    <w:rsid w:val="00DC3FF0"/>
    <w:rsid w:val="00DC4040"/>
    <w:rsid w:val="00DC40B9"/>
    <w:rsid w:val="00DC40E8"/>
    <w:rsid w:val="00DC4156"/>
    <w:rsid w:val="00DC4164"/>
    <w:rsid w:val="00DC416D"/>
    <w:rsid w:val="00DC41E0"/>
    <w:rsid w:val="00DC4269"/>
    <w:rsid w:val="00DC429F"/>
    <w:rsid w:val="00DC42BF"/>
    <w:rsid w:val="00DC42C3"/>
    <w:rsid w:val="00DC42FA"/>
    <w:rsid w:val="00DC4306"/>
    <w:rsid w:val="00DC431F"/>
    <w:rsid w:val="00DC434A"/>
    <w:rsid w:val="00DC4410"/>
    <w:rsid w:val="00DC4484"/>
    <w:rsid w:val="00DC44EF"/>
    <w:rsid w:val="00DC4501"/>
    <w:rsid w:val="00DC451A"/>
    <w:rsid w:val="00DC451F"/>
    <w:rsid w:val="00DC4535"/>
    <w:rsid w:val="00DC4549"/>
    <w:rsid w:val="00DC4582"/>
    <w:rsid w:val="00DC458C"/>
    <w:rsid w:val="00DC464F"/>
    <w:rsid w:val="00DC4665"/>
    <w:rsid w:val="00DC4707"/>
    <w:rsid w:val="00DC470E"/>
    <w:rsid w:val="00DC473C"/>
    <w:rsid w:val="00DC477B"/>
    <w:rsid w:val="00DC4786"/>
    <w:rsid w:val="00DC4798"/>
    <w:rsid w:val="00DC47D4"/>
    <w:rsid w:val="00DC47FF"/>
    <w:rsid w:val="00DC48F7"/>
    <w:rsid w:val="00DC4920"/>
    <w:rsid w:val="00DC49EB"/>
    <w:rsid w:val="00DC4A12"/>
    <w:rsid w:val="00DC4A80"/>
    <w:rsid w:val="00DC4A89"/>
    <w:rsid w:val="00DC4A9F"/>
    <w:rsid w:val="00DC4AA3"/>
    <w:rsid w:val="00DC4AA7"/>
    <w:rsid w:val="00DC4AE4"/>
    <w:rsid w:val="00DC4AF4"/>
    <w:rsid w:val="00DC4BA2"/>
    <w:rsid w:val="00DC4C10"/>
    <w:rsid w:val="00DC4C1E"/>
    <w:rsid w:val="00DC4C80"/>
    <w:rsid w:val="00DC4CA8"/>
    <w:rsid w:val="00DC4CB7"/>
    <w:rsid w:val="00DC4CD0"/>
    <w:rsid w:val="00DC4CE1"/>
    <w:rsid w:val="00DC4D3F"/>
    <w:rsid w:val="00DC4E95"/>
    <w:rsid w:val="00DC4E9C"/>
    <w:rsid w:val="00DC4EB4"/>
    <w:rsid w:val="00DC4F23"/>
    <w:rsid w:val="00DC4F53"/>
    <w:rsid w:val="00DC4F63"/>
    <w:rsid w:val="00DC4F8F"/>
    <w:rsid w:val="00DC4F97"/>
    <w:rsid w:val="00DC4FB3"/>
    <w:rsid w:val="00DC4FBC"/>
    <w:rsid w:val="00DC4FC9"/>
    <w:rsid w:val="00DC4FDE"/>
    <w:rsid w:val="00DC4FE9"/>
    <w:rsid w:val="00DC4FEF"/>
    <w:rsid w:val="00DC5043"/>
    <w:rsid w:val="00DC5095"/>
    <w:rsid w:val="00DC50A9"/>
    <w:rsid w:val="00DC50E3"/>
    <w:rsid w:val="00DC5143"/>
    <w:rsid w:val="00DC51BB"/>
    <w:rsid w:val="00DC51E3"/>
    <w:rsid w:val="00DC51F7"/>
    <w:rsid w:val="00DC5209"/>
    <w:rsid w:val="00DC525C"/>
    <w:rsid w:val="00DC52B0"/>
    <w:rsid w:val="00DC52E4"/>
    <w:rsid w:val="00DC5325"/>
    <w:rsid w:val="00DC533A"/>
    <w:rsid w:val="00DC5374"/>
    <w:rsid w:val="00DC5394"/>
    <w:rsid w:val="00DC53B3"/>
    <w:rsid w:val="00DC53E0"/>
    <w:rsid w:val="00DC5426"/>
    <w:rsid w:val="00DC54D4"/>
    <w:rsid w:val="00DC54E1"/>
    <w:rsid w:val="00DC5574"/>
    <w:rsid w:val="00DC5577"/>
    <w:rsid w:val="00DC55F7"/>
    <w:rsid w:val="00DC5625"/>
    <w:rsid w:val="00DC5631"/>
    <w:rsid w:val="00DC5634"/>
    <w:rsid w:val="00DC56A1"/>
    <w:rsid w:val="00DC56B8"/>
    <w:rsid w:val="00DC56C2"/>
    <w:rsid w:val="00DC570B"/>
    <w:rsid w:val="00DC572D"/>
    <w:rsid w:val="00DC5764"/>
    <w:rsid w:val="00DC5788"/>
    <w:rsid w:val="00DC5790"/>
    <w:rsid w:val="00DC5795"/>
    <w:rsid w:val="00DC57A4"/>
    <w:rsid w:val="00DC57B8"/>
    <w:rsid w:val="00DC57BD"/>
    <w:rsid w:val="00DC580A"/>
    <w:rsid w:val="00DC5825"/>
    <w:rsid w:val="00DC5860"/>
    <w:rsid w:val="00DC58D0"/>
    <w:rsid w:val="00DC58E8"/>
    <w:rsid w:val="00DC5930"/>
    <w:rsid w:val="00DC59E4"/>
    <w:rsid w:val="00DC59FD"/>
    <w:rsid w:val="00DC5A0D"/>
    <w:rsid w:val="00DC5A29"/>
    <w:rsid w:val="00DC5A4F"/>
    <w:rsid w:val="00DC5A95"/>
    <w:rsid w:val="00DC5AF8"/>
    <w:rsid w:val="00DC5B61"/>
    <w:rsid w:val="00DC5B76"/>
    <w:rsid w:val="00DC5BAE"/>
    <w:rsid w:val="00DC5BCF"/>
    <w:rsid w:val="00DC5BFE"/>
    <w:rsid w:val="00DC5C55"/>
    <w:rsid w:val="00DC5C80"/>
    <w:rsid w:val="00DC5CBC"/>
    <w:rsid w:val="00DC5CF3"/>
    <w:rsid w:val="00DC5D02"/>
    <w:rsid w:val="00DC5E0A"/>
    <w:rsid w:val="00DC5E1D"/>
    <w:rsid w:val="00DC5E83"/>
    <w:rsid w:val="00DC5ECE"/>
    <w:rsid w:val="00DC5ED3"/>
    <w:rsid w:val="00DC5EF0"/>
    <w:rsid w:val="00DC5EF7"/>
    <w:rsid w:val="00DC5F02"/>
    <w:rsid w:val="00DC5F35"/>
    <w:rsid w:val="00DC5F58"/>
    <w:rsid w:val="00DC5F60"/>
    <w:rsid w:val="00DC5F76"/>
    <w:rsid w:val="00DC5F96"/>
    <w:rsid w:val="00DC5FA9"/>
    <w:rsid w:val="00DC6017"/>
    <w:rsid w:val="00DC60F1"/>
    <w:rsid w:val="00DC614E"/>
    <w:rsid w:val="00DC619F"/>
    <w:rsid w:val="00DC61A1"/>
    <w:rsid w:val="00DC61AF"/>
    <w:rsid w:val="00DC61B2"/>
    <w:rsid w:val="00DC61BA"/>
    <w:rsid w:val="00DC61D5"/>
    <w:rsid w:val="00DC61FC"/>
    <w:rsid w:val="00DC6201"/>
    <w:rsid w:val="00DC6232"/>
    <w:rsid w:val="00DC6248"/>
    <w:rsid w:val="00DC62C0"/>
    <w:rsid w:val="00DC62CE"/>
    <w:rsid w:val="00DC62D3"/>
    <w:rsid w:val="00DC62E7"/>
    <w:rsid w:val="00DC632B"/>
    <w:rsid w:val="00DC633D"/>
    <w:rsid w:val="00DC637C"/>
    <w:rsid w:val="00DC638F"/>
    <w:rsid w:val="00DC63B0"/>
    <w:rsid w:val="00DC63BF"/>
    <w:rsid w:val="00DC63C1"/>
    <w:rsid w:val="00DC63CB"/>
    <w:rsid w:val="00DC6406"/>
    <w:rsid w:val="00DC6413"/>
    <w:rsid w:val="00DC6419"/>
    <w:rsid w:val="00DC6439"/>
    <w:rsid w:val="00DC649C"/>
    <w:rsid w:val="00DC655E"/>
    <w:rsid w:val="00DC65C8"/>
    <w:rsid w:val="00DC663E"/>
    <w:rsid w:val="00DC664E"/>
    <w:rsid w:val="00DC667D"/>
    <w:rsid w:val="00DC670D"/>
    <w:rsid w:val="00DC677D"/>
    <w:rsid w:val="00DC679A"/>
    <w:rsid w:val="00DC67AA"/>
    <w:rsid w:val="00DC67F7"/>
    <w:rsid w:val="00DC6819"/>
    <w:rsid w:val="00DC6821"/>
    <w:rsid w:val="00DC684B"/>
    <w:rsid w:val="00DC6857"/>
    <w:rsid w:val="00DC6884"/>
    <w:rsid w:val="00DC68E8"/>
    <w:rsid w:val="00DC691A"/>
    <w:rsid w:val="00DC699D"/>
    <w:rsid w:val="00DC6A85"/>
    <w:rsid w:val="00DC6A9A"/>
    <w:rsid w:val="00DC6AF6"/>
    <w:rsid w:val="00DC6B90"/>
    <w:rsid w:val="00DC6B99"/>
    <w:rsid w:val="00DC6C14"/>
    <w:rsid w:val="00DC6C25"/>
    <w:rsid w:val="00DC6CA6"/>
    <w:rsid w:val="00DC6CBF"/>
    <w:rsid w:val="00DC6CC4"/>
    <w:rsid w:val="00DC6CDC"/>
    <w:rsid w:val="00DC6CEC"/>
    <w:rsid w:val="00DC6D20"/>
    <w:rsid w:val="00DC6D3C"/>
    <w:rsid w:val="00DC6D72"/>
    <w:rsid w:val="00DC6DC8"/>
    <w:rsid w:val="00DC6DE3"/>
    <w:rsid w:val="00DC6E2C"/>
    <w:rsid w:val="00DC6E34"/>
    <w:rsid w:val="00DC6ED1"/>
    <w:rsid w:val="00DC6EEF"/>
    <w:rsid w:val="00DC6F18"/>
    <w:rsid w:val="00DC6F2D"/>
    <w:rsid w:val="00DC6F9A"/>
    <w:rsid w:val="00DC6FB7"/>
    <w:rsid w:val="00DC6FB9"/>
    <w:rsid w:val="00DC6FDC"/>
    <w:rsid w:val="00DC7071"/>
    <w:rsid w:val="00DC70EF"/>
    <w:rsid w:val="00DC7112"/>
    <w:rsid w:val="00DC712A"/>
    <w:rsid w:val="00DC7172"/>
    <w:rsid w:val="00DC7199"/>
    <w:rsid w:val="00DC71B5"/>
    <w:rsid w:val="00DC71D2"/>
    <w:rsid w:val="00DC71DD"/>
    <w:rsid w:val="00DC71F6"/>
    <w:rsid w:val="00DC726C"/>
    <w:rsid w:val="00DC727D"/>
    <w:rsid w:val="00DC7292"/>
    <w:rsid w:val="00DC72B8"/>
    <w:rsid w:val="00DC72C7"/>
    <w:rsid w:val="00DC72CD"/>
    <w:rsid w:val="00DC72F1"/>
    <w:rsid w:val="00DC7316"/>
    <w:rsid w:val="00DC73A3"/>
    <w:rsid w:val="00DC744B"/>
    <w:rsid w:val="00DC74D3"/>
    <w:rsid w:val="00DC74DC"/>
    <w:rsid w:val="00DC74F7"/>
    <w:rsid w:val="00DC7502"/>
    <w:rsid w:val="00DC750B"/>
    <w:rsid w:val="00DC75BC"/>
    <w:rsid w:val="00DC75FD"/>
    <w:rsid w:val="00DC766D"/>
    <w:rsid w:val="00DC76B8"/>
    <w:rsid w:val="00DC76CE"/>
    <w:rsid w:val="00DC76D1"/>
    <w:rsid w:val="00DC76F3"/>
    <w:rsid w:val="00DC771C"/>
    <w:rsid w:val="00DC771E"/>
    <w:rsid w:val="00DC7768"/>
    <w:rsid w:val="00DC776C"/>
    <w:rsid w:val="00DC77A6"/>
    <w:rsid w:val="00DC77A8"/>
    <w:rsid w:val="00DC77BF"/>
    <w:rsid w:val="00DC77C0"/>
    <w:rsid w:val="00DC77E0"/>
    <w:rsid w:val="00DC7847"/>
    <w:rsid w:val="00DC784D"/>
    <w:rsid w:val="00DC7864"/>
    <w:rsid w:val="00DC7890"/>
    <w:rsid w:val="00DC78C1"/>
    <w:rsid w:val="00DC78C4"/>
    <w:rsid w:val="00DC78C7"/>
    <w:rsid w:val="00DC7904"/>
    <w:rsid w:val="00DC793C"/>
    <w:rsid w:val="00DC79CA"/>
    <w:rsid w:val="00DC79DB"/>
    <w:rsid w:val="00DC7A54"/>
    <w:rsid w:val="00DC7A85"/>
    <w:rsid w:val="00DC7AAB"/>
    <w:rsid w:val="00DC7ABC"/>
    <w:rsid w:val="00DC7B45"/>
    <w:rsid w:val="00DC7C1D"/>
    <w:rsid w:val="00DC7C4B"/>
    <w:rsid w:val="00DC7CD3"/>
    <w:rsid w:val="00DC7CE6"/>
    <w:rsid w:val="00DC7D3E"/>
    <w:rsid w:val="00DC7D6B"/>
    <w:rsid w:val="00DC7D71"/>
    <w:rsid w:val="00DC7D8F"/>
    <w:rsid w:val="00DC7DB3"/>
    <w:rsid w:val="00DC7DD3"/>
    <w:rsid w:val="00DC7DEF"/>
    <w:rsid w:val="00DC7E0C"/>
    <w:rsid w:val="00DC7E1A"/>
    <w:rsid w:val="00DC7E74"/>
    <w:rsid w:val="00DC7E8D"/>
    <w:rsid w:val="00DC7E99"/>
    <w:rsid w:val="00DC7EBC"/>
    <w:rsid w:val="00DC7F61"/>
    <w:rsid w:val="00DC7F8F"/>
    <w:rsid w:val="00DC7FCC"/>
    <w:rsid w:val="00DC7FD2"/>
    <w:rsid w:val="00DD0050"/>
    <w:rsid w:val="00DD0088"/>
    <w:rsid w:val="00DD008E"/>
    <w:rsid w:val="00DD00AF"/>
    <w:rsid w:val="00DD00D4"/>
    <w:rsid w:val="00DD014B"/>
    <w:rsid w:val="00DD0163"/>
    <w:rsid w:val="00DD0168"/>
    <w:rsid w:val="00DD01A5"/>
    <w:rsid w:val="00DD01AD"/>
    <w:rsid w:val="00DD01BA"/>
    <w:rsid w:val="00DD01C4"/>
    <w:rsid w:val="00DD0299"/>
    <w:rsid w:val="00DD02AB"/>
    <w:rsid w:val="00DD02E2"/>
    <w:rsid w:val="00DD02FC"/>
    <w:rsid w:val="00DD030E"/>
    <w:rsid w:val="00DD0316"/>
    <w:rsid w:val="00DD0354"/>
    <w:rsid w:val="00DD0368"/>
    <w:rsid w:val="00DD036D"/>
    <w:rsid w:val="00DD03AA"/>
    <w:rsid w:val="00DD03D8"/>
    <w:rsid w:val="00DD047F"/>
    <w:rsid w:val="00DD04C8"/>
    <w:rsid w:val="00DD0516"/>
    <w:rsid w:val="00DD055A"/>
    <w:rsid w:val="00DD05D1"/>
    <w:rsid w:val="00DD05F6"/>
    <w:rsid w:val="00DD060A"/>
    <w:rsid w:val="00DD0618"/>
    <w:rsid w:val="00DD062C"/>
    <w:rsid w:val="00DD062F"/>
    <w:rsid w:val="00DD0643"/>
    <w:rsid w:val="00DD0644"/>
    <w:rsid w:val="00DD0691"/>
    <w:rsid w:val="00DD06EB"/>
    <w:rsid w:val="00DD073D"/>
    <w:rsid w:val="00DD07BA"/>
    <w:rsid w:val="00DD07C3"/>
    <w:rsid w:val="00DD07C5"/>
    <w:rsid w:val="00DD07D7"/>
    <w:rsid w:val="00DD07E2"/>
    <w:rsid w:val="00DD0803"/>
    <w:rsid w:val="00DD083A"/>
    <w:rsid w:val="00DD0843"/>
    <w:rsid w:val="00DD08A4"/>
    <w:rsid w:val="00DD08AE"/>
    <w:rsid w:val="00DD08D7"/>
    <w:rsid w:val="00DD08D8"/>
    <w:rsid w:val="00DD0932"/>
    <w:rsid w:val="00DD09B0"/>
    <w:rsid w:val="00DD0A03"/>
    <w:rsid w:val="00DD0A14"/>
    <w:rsid w:val="00DD0A6D"/>
    <w:rsid w:val="00DD0B04"/>
    <w:rsid w:val="00DD0B2D"/>
    <w:rsid w:val="00DD0C33"/>
    <w:rsid w:val="00DD0C66"/>
    <w:rsid w:val="00DD0C85"/>
    <w:rsid w:val="00DD0CE2"/>
    <w:rsid w:val="00DD0D05"/>
    <w:rsid w:val="00DD0D78"/>
    <w:rsid w:val="00DD0DDC"/>
    <w:rsid w:val="00DD0DE9"/>
    <w:rsid w:val="00DD0DEC"/>
    <w:rsid w:val="00DD0E04"/>
    <w:rsid w:val="00DD0E16"/>
    <w:rsid w:val="00DD0F51"/>
    <w:rsid w:val="00DD0FC3"/>
    <w:rsid w:val="00DD0FE3"/>
    <w:rsid w:val="00DD0FED"/>
    <w:rsid w:val="00DD0FFD"/>
    <w:rsid w:val="00DD1000"/>
    <w:rsid w:val="00DD10B2"/>
    <w:rsid w:val="00DD10BA"/>
    <w:rsid w:val="00DD110B"/>
    <w:rsid w:val="00DD1130"/>
    <w:rsid w:val="00DD1205"/>
    <w:rsid w:val="00DD121C"/>
    <w:rsid w:val="00DD1242"/>
    <w:rsid w:val="00DD1252"/>
    <w:rsid w:val="00DD1337"/>
    <w:rsid w:val="00DD135F"/>
    <w:rsid w:val="00DD139A"/>
    <w:rsid w:val="00DD13C6"/>
    <w:rsid w:val="00DD13FB"/>
    <w:rsid w:val="00DD1401"/>
    <w:rsid w:val="00DD1441"/>
    <w:rsid w:val="00DD14A9"/>
    <w:rsid w:val="00DD14FC"/>
    <w:rsid w:val="00DD151E"/>
    <w:rsid w:val="00DD1536"/>
    <w:rsid w:val="00DD154B"/>
    <w:rsid w:val="00DD15A7"/>
    <w:rsid w:val="00DD15FD"/>
    <w:rsid w:val="00DD1612"/>
    <w:rsid w:val="00DD1632"/>
    <w:rsid w:val="00DD1651"/>
    <w:rsid w:val="00DD165A"/>
    <w:rsid w:val="00DD1688"/>
    <w:rsid w:val="00DD171A"/>
    <w:rsid w:val="00DD172A"/>
    <w:rsid w:val="00DD173F"/>
    <w:rsid w:val="00DD1758"/>
    <w:rsid w:val="00DD17AE"/>
    <w:rsid w:val="00DD17EA"/>
    <w:rsid w:val="00DD1815"/>
    <w:rsid w:val="00DD1887"/>
    <w:rsid w:val="00DD18B7"/>
    <w:rsid w:val="00DD18E7"/>
    <w:rsid w:val="00DD1957"/>
    <w:rsid w:val="00DD19DA"/>
    <w:rsid w:val="00DD19DB"/>
    <w:rsid w:val="00DD19EC"/>
    <w:rsid w:val="00DD1A3C"/>
    <w:rsid w:val="00DD1A59"/>
    <w:rsid w:val="00DD1AD0"/>
    <w:rsid w:val="00DD1AD8"/>
    <w:rsid w:val="00DD1AE1"/>
    <w:rsid w:val="00DD1B35"/>
    <w:rsid w:val="00DD1B49"/>
    <w:rsid w:val="00DD1B4F"/>
    <w:rsid w:val="00DD1B5B"/>
    <w:rsid w:val="00DD1B85"/>
    <w:rsid w:val="00DD1B8B"/>
    <w:rsid w:val="00DD1BAC"/>
    <w:rsid w:val="00DD1BD0"/>
    <w:rsid w:val="00DD1BD2"/>
    <w:rsid w:val="00DD1C9B"/>
    <w:rsid w:val="00DD1CA0"/>
    <w:rsid w:val="00DD1CF8"/>
    <w:rsid w:val="00DD1D0B"/>
    <w:rsid w:val="00DD1D47"/>
    <w:rsid w:val="00DD1D5F"/>
    <w:rsid w:val="00DD1D64"/>
    <w:rsid w:val="00DD1D79"/>
    <w:rsid w:val="00DD1DF2"/>
    <w:rsid w:val="00DD1E07"/>
    <w:rsid w:val="00DD1E32"/>
    <w:rsid w:val="00DD1E5E"/>
    <w:rsid w:val="00DD1E76"/>
    <w:rsid w:val="00DD1EA0"/>
    <w:rsid w:val="00DD1EAF"/>
    <w:rsid w:val="00DD1EB1"/>
    <w:rsid w:val="00DD1F08"/>
    <w:rsid w:val="00DD1F26"/>
    <w:rsid w:val="00DD1F42"/>
    <w:rsid w:val="00DD1F4B"/>
    <w:rsid w:val="00DD1FC3"/>
    <w:rsid w:val="00DD1FD8"/>
    <w:rsid w:val="00DD2011"/>
    <w:rsid w:val="00DD205B"/>
    <w:rsid w:val="00DD20ED"/>
    <w:rsid w:val="00DD212C"/>
    <w:rsid w:val="00DD21C2"/>
    <w:rsid w:val="00DD21D8"/>
    <w:rsid w:val="00DD220C"/>
    <w:rsid w:val="00DD2234"/>
    <w:rsid w:val="00DD223B"/>
    <w:rsid w:val="00DD2244"/>
    <w:rsid w:val="00DD2271"/>
    <w:rsid w:val="00DD2284"/>
    <w:rsid w:val="00DD228D"/>
    <w:rsid w:val="00DD2312"/>
    <w:rsid w:val="00DD2338"/>
    <w:rsid w:val="00DD237C"/>
    <w:rsid w:val="00DD23A3"/>
    <w:rsid w:val="00DD23CF"/>
    <w:rsid w:val="00DD241B"/>
    <w:rsid w:val="00DD2451"/>
    <w:rsid w:val="00DD24B3"/>
    <w:rsid w:val="00DD24BC"/>
    <w:rsid w:val="00DD24CA"/>
    <w:rsid w:val="00DD2510"/>
    <w:rsid w:val="00DD2527"/>
    <w:rsid w:val="00DD2576"/>
    <w:rsid w:val="00DD25A1"/>
    <w:rsid w:val="00DD25B3"/>
    <w:rsid w:val="00DD25C1"/>
    <w:rsid w:val="00DD25E2"/>
    <w:rsid w:val="00DD25FA"/>
    <w:rsid w:val="00DD2621"/>
    <w:rsid w:val="00DD262E"/>
    <w:rsid w:val="00DD2651"/>
    <w:rsid w:val="00DD2682"/>
    <w:rsid w:val="00DD2695"/>
    <w:rsid w:val="00DD26C5"/>
    <w:rsid w:val="00DD2705"/>
    <w:rsid w:val="00DD2745"/>
    <w:rsid w:val="00DD274C"/>
    <w:rsid w:val="00DD2762"/>
    <w:rsid w:val="00DD2772"/>
    <w:rsid w:val="00DD2775"/>
    <w:rsid w:val="00DD2797"/>
    <w:rsid w:val="00DD27B3"/>
    <w:rsid w:val="00DD27F6"/>
    <w:rsid w:val="00DD2828"/>
    <w:rsid w:val="00DD2849"/>
    <w:rsid w:val="00DD2852"/>
    <w:rsid w:val="00DD2877"/>
    <w:rsid w:val="00DD287E"/>
    <w:rsid w:val="00DD289D"/>
    <w:rsid w:val="00DD28B7"/>
    <w:rsid w:val="00DD291D"/>
    <w:rsid w:val="00DD291F"/>
    <w:rsid w:val="00DD2962"/>
    <w:rsid w:val="00DD298B"/>
    <w:rsid w:val="00DD29E9"/>
    <w:rsid w:val="00DD29F8"/>
    <w:rsid w:val="00DD2A02"/>
    <w:rsid w:val="00DD2A1D"/>
    <w:rsid w:val="00DD2A82"/>
    <w:rsid w:val="00DD2A88"/>
    <w:rsid w:val="00DD2AD2"/>
    <w:rsid w:val="00DD2AE4"/>
    <w:rsid w:val="00DD2B53"/>
    <w:rsid w:val="00DD2B54"/>
    <w:rsid w:val="00DD2BE5"/>
    <w:rsid w:val="00DD2C38"/>
    <w:rsid w:val="00DD2C3F"/>
    <w:rsid w:val="00DD2C59"/>
    <w:rsid w:val="00DD2C8D"/>
    <w:rsid w:val="00DD2C9F"/>
    <w:rsid w:val="00DD2CC1"/>
    <w:rsid w:val="00DD2D2E"/>
    <w:rsid w:val="00DD2D6E"/>
    <w:rsid w:val="00DD2D70"/>
    <w:rsid w:val="00DD2DD6"/>
    <w:rsid w:val="00DD2DEE"/>
    <w:rsid w:val="00DD2E12"/>
    <w:rsid w:val="00DD2E1D"/>
    <w:rsid w:val="00DD2E46"/>
    <w:rsid w:val="00DD2E56"/>
    <w:rsid w:val="00DD2E83"/>
    <w:rsid w:val="00DD2E98"/>
    <w:rsid w:val="00DD2EE1"/>
    <w:rsid w:val="00DD2F17"/>
    <w:rsid w:val="00DD2F7A"/>
    <w:rsid w:val="00DD3007"/>
    <w:rsid w:val="00DD3017"/>
    <w:rsid w:val="00DD3023"/>
    <w:rsid w:val="00DD3031"/>
    <w:rsid w:val="00DD3061"/>
    <w:rsid w:val="00DD307C"/>
    <w:rsid w:val="00DD30BC"/>
    <w:rsid w:val="00DD3120"/>
    <w:rsid w:val="00DD314C"/>
    <w:rsid w:val="00DD3179"/>
    <w:rsid w:val="00DD31F3"/>
    <w:rsid w:val="00DD31FA"/>
    <w:rsid w:val="00DD3275"/>
    <w:rsid w:val="00DD3293"/>
    <w:rsid w:val="00DD32A8"/>
    <w:rsid w:val="00DD32AC"/>
    <w:rsid w:val="00DD3338"/>
    <w:rsid w:val="00DD336F"/>
    <w:rsid w:val="00DD3384"/>
    <w:rsid w:val="00DD3392"/>
    <w:rsid w:val="00DD33FB"/>
    <w:rsid w:val="00DD341E"/>
    <w:rsid w:val="00DD3453"/>
    <w:rsid w:val="00DD3483"/>
    <w:rsid w:val="00DD349C"/>
    <w:rsid w:val="00DD34D1"/>
    <w:rsid w:val="00DD359B"/>
    <w:rsid w:val="00DD35B2"/>
    <w:rsid w:val="00DD3606"/>
    <w:rsid w:val="00DD360C"/>
    <w:rsid w:val="00DD36CB"/>
    <w:rsid w:val="00DD36D6"/>
    <w:rsid w:val="00DD36FF"/>
    <w:rsid w:val="00DD3793"/>
    <w:rsid w:val="00DD3795"/>
    <w:rsid w:val="00DD379E"/>
    <w:rsid w:val="00DD37D3"/>
    <w:rsid w:val="00DD3813"/>
    <w:rsid w:val="00DD3882"/>
    <w:rsid w:val="00DD38A6"/>
    <w:rsid w:val="00DD38B2"/>
    <w:rsid w:val="00DD38F7"/>
    <w:rsid w:val="00DD3921"/>
    <w:rsid w:val="00DD392E"/>
    <w:rsid w:val="00DD3973"/>
    <w:rsid w:val="00DD397B"/>
    <w:rsid w:val="00DD3987"/>
    <w:rsid w:val="00DD398A"/>
    <w:rsid w:val="00DD399A"/>
    <w:rsid w:val="00DD39B6"/>
    <w:rsid w:val="00DD39FE"/>
    <w:rsid w:val="00DD3A13"/>
    <w:rsid w:val="00DD3A17"/>
    <w:rsid w:val="00DD3A1D"/>
    <w:rsid w:val="00DD3AE1"/>
    <w:rsid w:val="00DD3AEA"/>
    <w:rsid w:val="00DD3B02"/>
    <w:rsid w:val="00DD3B4C"/>
    <w:rsid w:val="00DD3B76"/>
    <w:rsid w:val="00DD3BD6"/>
    <w:rsid w:val="00DD3C08"/>
    <w:rsid w:val="00DD3C0C"/>
    <w:rsid w:val="00DD3C14"/>
    <w:rsid w:val="00DD3C85"/>
    <w:rsid w:val="00DD3CA4"/>
    <w:rsid w:val="00DD3CB8"/>
    <w:rsid w:val="00DD3CBB"/>
    <w:rsid w:val="00DD3D80"/>
    <w:rsid w:val="00DD3DC5"/>
    <w:rsid w:val="00DD3DF7"/>
    <w:rsid w:val="00DD3E49"/>
    <w:rsid w:val="00DD3E86"/>
    <w:rsid w:val="00DD3E91"/>
    <w:rsid w:val="00DD3F40"/>
    <w:rsid w:val="00DD3F49"/>
    <w:rsid w:val="00DD3F80"/>
    <w:rsid w:val="00DD3FBA"/>
    <w:rsid w:val="00DD3FE8"/>
    <w:rsid w:val="00DD3FF2"/>
    <w:rsid w:val="00DD4012"/>
    <w:rsid w:val="00DD401F"/>
    <w:rsid w:val="00DD402B"/>
    <w:rsid w:val="00DD403F"/>
    <w:rsid w:val="00DD408A"/>
    <w:rsid w:val="00DD408F"/>
    <w:rsid w:val="00DD40B0"/>
    <w:rsid w:val="00DD40B3"/>
    <w:rsid w:val="00DD412E"/>
    <w:rsid w:val="00DD419E"/>
    <w:rsid w:val="00DD425B"/>
    <w:rsid w:val="00DD426E"/>
    <w:rsid w:val="00DD4282"/>
    <w:rsid w:val="00DD4283"/>
    <w:rsid w:val="00DD42B6"/>
    <w:rsid w:val="00DD4343"/>
    <w:rsid w:val="00DD4362"/>
    <w:rsid w:val="00DD4365"/>
    <w:rsid w:val="00DD4375"/>
    <w:rsid w:val="00DD4386"/>
    <w:rsid w:val="00DD4414"/>
    <w:rsid w:val="00DD442F"/>
    <w:rsid w:val="00DD4437"/>
    <w:rsid w:val="00DD4454"/>
    <w:rsid w:val="00DD44A2"/>
    <w:rsid w:val="00DD44C6"/>
    <w:rsid w:val="00DD44C8"/>
    <w:rsid w:val="00DD457D"/>
    <w:rsid w:val="00DD458A"/>
    <w:rsid w:val="00DD45D5"/>
    <w:rsid w:val="00DD461D"/>
    <w:rsid w:val="00DD4625"/>
    <w:rsid w:val="00DD4626"/>
    <w:rsid w:val="00DD463E"/>
    <w:rsid w:val="00DD4667"/>
    <w:rsid w:val="00DD468D"/>
    <w:rsid w:val="00DD46C1"/>
    <w:rsid w:val="00DD46D5"/>
    <w:rsid w:val="00DD4769"/>
    <w:rsid w:val="00DD4776"/>
    <w:rsid w:val="00DD479B"/>
    <w:rsid w:val="00DD47AE"/>
    <w:rsid w:val="00DD47BA"/>
    <w:rsid w:val="00DD47CA"/>
    <w:rsid w:val="00DD47CB"/>
    <w:rsid w:val="00DD47E8"/>
    <w:rsid w:val="00DD47F5"/>
    <w:rsid w:val="00DD480B"/>
    <w:rsid w:val="00DD4832"/>
    <w:rsid w:val="00DD4861"/>
    <w:rsid w:val="00DD4867"/>
    <w:rsid w:val="00DD48A0"/>
    <w:rsid w:val="00DD48C4"/>
    <w:rsid w:val="00DD48F0"/>
    <w:rsid w:val="00DD4938"/>
    <w:rsid w:val="00DD4958"/>
    <w:rsid w:val="00DD498D"/>
    <w:rsid w:val="00DD498F"/>
    <w:rsid w:val="00DD4A38"/>
    <w:rsid w:val="00DD4A4C"/>
    <w:rsid w:val="00DD4A75"/>
    <w:rsid w:val="00DD4A82"/>
    <w:rsid w:val="00DD4B09"/>
    <w:rsid w:val="00DD4B18"/>
    <w:rsid w:val="00DD4B33"/>
    <w:rsid w:val="00DD4B48"/>
    <w:rsid w:val="00DD4CA4"/>
    <w:rsid w:val="00DD4CD0"/>
    <w:rsid w:val="00DD4D6C"/>
    <w:rsid w:val="00DD4DB5"/>
    <w:rsid w:val="00DD4DDD"/>
    <w:rsid w:val="00DD4E0A"/>
    <w:rsid w:val="00DD4E30"/>
    <w:rsid w:val="00DD4E5C"/>
    <w:rsid w:val="00DD4E7F"/>
    <w:rsid w:val="00DD4EAD"/>
    <w:rsid w:val="00DD4EEB"/>
    <w:rsid w:val="00DD4F09"/>
    <w:rsid w:val="00DD4F1B"/>
    <w:rsid w:val="00DD4F31"/>
    <w:rsid w:val="00DD4F3D"/>
    <w:rsid w:val="00DD4FCC"/>
    <w:rsid w:val="00DD504A"/>
    <w:rsid w:val="00DD511E"/>
    <w:rsid w:val="00DD5129"/>
    <w:rsid w:val="00DD512D"/>
    <w:rsid w:val="00DD515A"/>
    <w:rsid w:val="00DD5194"/>
    <w:rsid w:val="00DD51B8"/>
    <w:rsid w:val="00DD51C1"/>
    <w:rsid w:val="00DD5264"/>
    <w:rsid w:val="00DD526F"/>
    <w:rsid w:val="00DD52ED"/>
    <w:rsid w:val="00DD5313"/>
    <w:rsid w:val="00DD532B"/>
    <w:rsid w:val="00DD5352"/>
    <w:rsid w:val="00DD5359"/>
    <w:rsid w:val="00DD5380"/>
    <w:rsid w:val="00DD5395"/>
    <w:rsid w:val="00DD53A4"/>
    <w:rsid w:val="00DD53A6"/>
    <w:rsid w:val="00DD53B0"/>
    <w:rsid w:val="00DD53ED"/>
    <w:rsid w:val="00DD5423"/>
    <w:rsid w:val="00DD5429"/>
    <w:rsid w:val="00DD5436"/>
    <w:rsid w:val="00DD545A"/>
    <w:rsid w:val="00DD545E"/>
    <w:rsid w:val="00DD5491"/>
    <w:rsid w:val="00DD54C6"/>
    <w:rsid w:val="00DD54E2"/>
    <w:rsid w:val="00DD54FF"/>
    <w:rsid w:val="00DD5568"/>
    <w:rsid w:val="00DD5592"/>
    <w:rsid w:val="00DD5593"/>
    <w:rsid w:val="00DD5594"/>
    <w:rsid w:val="00DD55B3"/>
    <w:rsid w:val="00DD55C1"/>
    <w:rsid w:val="00DD55DF"/>
    <w:rsid w:val="00DD5616"/>
    <w:rsid w:val="00DD563B"/>
    <w:rsid w:val="00DD5650"/>
    <w:rsid w:val="00DD5659"/>
    <w:rsid w:val="00DD567E"/>
    <w:rsid w:val="00DD5738"/>
    <w:rsid w:val="00DD579F"/>
    <w:rsid w:val="00DD57D9"/>
    <w:rsid w:val="00DD57FA"/>
    <w:rsid w:val="00DD5812"/>
    <w:rsid w:val="00DD5835"/>
    <w:rsid w:val="00DD5896"/>
    <w:rsid w:val="00DD58BF"/>
    <w:rsid w:val="00DD58D7"/>
    <w:rsid w:val="00DD58F8"/>
    <w:rsid w:val="00DD5980"/>
    <w:rsid w:val="00DD59E5"/>
    <w:rsid w:val="00DD59FA"/>
    <w:rsid w:val="00DD5A45"/>
    <w:rsid w:val="00DD5A51"/>
    <w:rsid w:val="00DD5A7C"/>
    <w:rsid w:val="00DD5A7F"/>
    <w:rsid w:val="00DD5AB9"/>
    <w:rsid w:val="00DD5AD8"/>
    <w:rsid w:val="00DD5AD9"/>
    <w:rsid w:val="00DD5ADA"/>
    <w:rsid w:val="00DD5B1A"/>
    <w:rsid w:val="00DD5B35"/>
    <w:rsid w:val="00DD5B9A"/>
    <w:rsid w:val="00DD5C25"/>
    <w:rsid w:val="00DD5CAB"/>
    <w:rsid w:val="00DD5CC1"/>
    <w:rsid w:val="00DD5D12"/>
    <w:rsid w:val="00DD5D1C"/>
    <w:rsid w:val="00DD5D5C"/>
    <w:rsid w:val="00DD5D66"/>
    <w:rsid w:val="00DD5D6B"/>
    <w:rsid w:val="00DD5D75"/>
    <w:rsid w:val="00DD5DBE"/>
    <w:rsid w:val="00DD5DD2"/>
    <w:rsid w:val="00DD5E40"/>
    <w:rsid w:val="00DD5E4C"/>
    <w:rsid w:val="00DD5E63"/>
    <w:rsid w:val="00DD5E6C"/>
    <w:rsid w:val="00DD5E97"/>
    <w:rsid w:val="00DD5EB7"/>
    <w:rsid w:val="00DD5EE1"/>
    <w:rsid w:val="00DD5F0E"/>
    <w:rsid w:val="00DD5F25"/>
    <w:rsid w:val="00DD5F43"/>
    <w:rsid w:val="00DD5F8E"/>
    <w:rsid w:val="00DD5F93"/>
    <w:rsid w:val="00DD5F9D"/>
    <w:rsid w:val="00DD5FD3"/>
    <w:rsid w:val="00DD600F"/>
    <w:rsid w:val="00DD6033"/>
    <w:rsid w:val="00DD6052"/>
    <w:rsid w:val="00DD60A5"/>
    <w:rsid w:val="00DD60C3"/>
    <w:rsid w:val="00DD611D"/>
    <w:rsid w:val="00DD6123"/>
    <w:rsid w:val="00DD6131"/>
    <w:rsid w:val="00DD619F"/>
    <w:rsid w:val="00DD61E5"/>
    <w:rsid w:val="00DD623B"/>
    <w:rsid w:val="00DD6241"/>
    <w:rsid w:val="00DD62D4"/>
    <w:rsid w:val="00DD6332"/>
    <w:rsid w:val="00DD6341"/>
    <w:rsid w:val="00DD63D8"/>
    <w:rsid w:val="00DD643F"/>
    <w:rsid w:val="00DD6471"/>
    <w:rsid w:val="00DD64A3"/>
    <w:rsid w:val="00DD64B8"/>
    <w:rsid w:val="00DD64BC"/>
    <w:rsid w:val="00DD64BF"/>
    <w:rsid w:val="00DD64D2"/>
    <w:rsid w:val="00DD64E3"/>
    <w:rsid w:val="00DD6516"/>
    <w:rsid w:val="00DD6584"/>
    <w:rsid w:val="00DD6593"/>
    <w:rsid w:val="00DD659C"/>
    <w:rsid w:val="00DD65A5"/>
    <w:rsid w:val="00DD65A7"/>
    <w:rsid w:val="00DD65E8"/>
    <w:rsid w:val="00DD6610"/>
    <w:rsid w:val="00DD6618"/>
    <w:rsid w:val="00DD662B"/>
    <w:rsid w:val="00DD66AE"/>
    <w:rsid w:val="00DD66C6"/>
    <w:rsid w:val="00DD66D5"/>
    <w:rsid w:val="00DD6705"/>
    <w:rsid w:val="00DD6711"/>
    <w:rsid w:val="00DD6800"/>
    <w:rsid w:val="00DD680B"/>
    <w:rsid w:val="00DD681B"/>
    <w:rsid w:val="00DD682B"/>
    <w:rsid w:val="00DD68CE"/>
    <w:rsid w:val="00DD68F5"/>
    <w:rsid w:val="00DD6961"/>
    <w:rsid w:val="00DD69D5"/>
    <w:rsid w:val="00DD6A05"/>
    <w:rsid w:val="00DD6AAA"/>
    <w:rsid w:val="00DD6AE3"/>
    <w:rsid w:val="00DD6B47"/>
    <w:rsid w:val="00DD6B74"/>
    <w:rsid w:val="00DD6BB3"/>
    <w:rsid w:val="00DD6BD7"/>
    <w:rsid w:val="00DD6BE3"/>
    <w:rsid w:val="00DD6BEE"/>
    <w:rsid w:val="00DD6BFC"/>
    <w:rsid w:val="00DD6C66"/>
    <w:rsid w:val="00DD6C88"/>
    <w:rsid w:val="00DD6C99"/>
    <w:rsid w:val="00DD6CA5"/>
    <w:rsid w:val="00DD6CA7"/>
    <w:rsid w:val="00DD6CA8"/>
    <w:rsid w:val="00DD6CB2"/>
    <w:rsid w:val="00DD6D03"/>
    <w:rsid w:val="00DD6DFC"/>
    <w:rsid w:val="00DD6E42"/>
    <w:rsid w:val="00DD6E5F"/>
    <w:rsid w:val="00DD6E61"/>
    <w:rsid w:val="00DD6E74"/>
    <w:rsid w:val="00DD6E92"/>
    <w:rsid w:val="00DD6EE4"/>
    <w:rsid w:val="00DD6F00"/>
    <w:rsid w:val="00DD6F42"/>
    <w:rsid w:val="00DD6F49"/>
    <w:rsid w:val="00DD6F57"/>
    <w:rsid w:val="00DD7019"/>
    <w:rsid w:val="00DD702D"/>
    <w:rsid w:val="00DD7055"/>
    <w:rsid w:val="00DD705E"/>
    <w:rsid w:val="00DD7084"/>
    <w:rsid w:val="00DD7090"/>
    <w:rsid w:val="00DD70A3"/>
    <w:rsid w:val="00DD70C0"/>
    <w:rsid w:val="00DD70EE"/>
    <w:rsid w:val="00DD71AD"/>
    <w:rsid w:val="00DD71C5"/>
    <w:rsid w:val="00DD72A9"/>
    <w:rsid w:val="00DD72E7"/>
    <w:rsid w:val="00DD732C"/>
    <w:rsid w:val="00DD7347"/>
    <w:rsid w:val="00DD73EC"/>
    <w:rsid w:val="00DD7406"/>
    <w:rsid w:val="00DD7410"/>
    <w:rsid w:val="00DD7499"/>
    <w:rsid w:val="00DD74BC"/>
    <w:rsid w:val="00DD74E7"/>
    <w:rsid w:val="00DD74F4"/>
    <w:rsid w:val="00DD753A"/>
    <w:rsid w:val="00DD757D"/>
    <w:rsid w:val="00DD7590"/>
    <w:rsid w:val="00DD75AA"/>
    <w:rsid w:val="00DD75AB"/>
    <w:rsid w:val="00DD75B2"/>
    <w:rsid w:val="00DD75C6"/>
    <w:rsid w:val="00DD75E2"/>
    <w:rsid w:val="00DD75E7"/>
    <w:rsid w:val="00DD75F3"/>
    <w:rsid w:val="00DD7661"/>
    <w:rsid w:val="00DD768D"/>
    <w:rsid w:val="00DD7723"/>
    <w:rsid w:val="00DD776F"/>
    <w:rsid w:val="00DD7771"/>
    <w:rsid w:val="00DD7774"/>
    <w:rsid w:val="00DD77BE"/>
    <w:rsid w:val="00DD77F6"/>
    <w:rsid w:val="00DD77F8"/>
    <w:rsid w:val="00DD7802"/>
    <w:rsid w:val="00DD7807"/>
    <w:rsid w:val="00DD780B"/>
    <w:rsid w:val="00DD781F"/>
    <w:rsid w:val="00DD7832"/>
    <w:rsid w:val="00DD78C4"/>
    <w:rsid w:val="00DD7929"/>
    <w:rsid w:val="00DD7936"/>
    <w:rsid w:val="00DD7987"/>
    <w:rsid w:val="00DD798B"/>
    <w:rsid w:val="00DD79A7"/>
    <w:rsid w:val="00DD79B3"/>
    <w:rsid w:val="00DD7A47"/>
    <w:rsid w:val="00DD7A88"/>
    <w:rsid w:val="00DD7AF4"/>
    <w:rsid w:val="00DD7B14"/>
    <w:rsid w:val="00DD7B34"/>
    <w:rsid w:val="00DD7B8D"/>
    <w:rsid w:val="00DD7B9C"/>
    <w:rsid w:val="00DD7C6B"/>
    <w:rsid w:val="00DD7C77"/>
    <w:rsid w:val="00DD7D55"/>
    <w:rsid w:val="00DD7D95"/>
    <w:rsid w:val="00DD7DCD"/>
    <w:rsid w:val="00DD7DD6"/>
    <w:rsid w:val="00DD7E7A"/>
    <w:rsid w:val="00DD7EB2"/>
    <w:rsid w:val="00DD7EF7"/>
    <w:rsid w:val="00DD7F09"/>
    <w:rsid w:val="00DD7F5C"/>
    <w:rsid w:val="00DD7FC2"/>
    <w:rsid w:val="00DD7FE3"/>
    <w:rsid w:val="00DD7FE6"/>
    <w:rsid w:val="00DE0003"/>
    <w:rsid w:val="00DE0053"/>
    <w:rsid w:val="00DE00BF"/>
    <w:rsid w:val="00DE00C4"/>
    <w:rsid w:val="00DE00C9"/>
    <w:rsid w:val="00DE0135"/>
    <w:rsid w:val="00DE0159"/>
    <w:rsid w:val="00DE0161"/>
    <w:rsid w:val="00DE016D"/>
    <w:rsid w:val="00DE0170"/>
    <w:rsid w:val="00DE01B0"/>
    <w:rsid w:val="00DE0254"/>
    <w:rsid w:val="00DE0275"/>
    <w:rsid w:val="00DE02A7"/>
    <w:rsid w:val="00DE02E7"/>
    <w:rsid w:val="00DE02F2"/>
    <w:rsid w:val="00DE0318"/>
    <w:rsid w:val="00DE0384"/>
    <w:rsid w:val="00DE03B2"/>
    <w:rsid w:val="00DE03B8"/>
    <w:rsid w:val="00DE0441"/>
    <w:rsid w:val="00DE0443"/>
    <w:rsid w:val="00DE044D"/>
    <w:rsid w:val="00DE04BC"/>
    <w:rsid w:val="00DE0503"/>
    <w:rsid w:val="00DE0595"/>
    <w:rsid w:val="00DE05B4"/>
    <w:rsid w:val="00DE05E5"/>
    <w:rsid w:val="00DE0607"/>
    <w:rsid w:val="00DE0623"/>
    <w:rsid w:val="00DE0628"/>
    <w:rsid w:val="00DE0634"/>
    <w:rsid w:val="00DE064E"/>
    <w:rsid w:val="00DE0681"/>
    <w:rsid w:val="00DE068B"/>
    <w:rsid w:val="00DE06A0"/>
    <w:rsid w:val="00DE06C2"/>
    <w:rsid w:val="00DE06FD"/>
    <w:rsid w:val="00DE0727"/>
    <w:rsid w:val="00DE0739"/>
    <w:rsid w:val="00DE0763"/>
    <w:rsid w:val="00DE076B"/>
    <w:rsid w:val="00DE076F"/>
    <w:rsid w:val="00DE077D"/>
    <w:rsid w:val="00DE079E"/>
    <w:rsid w:val="00DE0808"/>
    <w:rsid w:val="00DE082E"/>
    <w:rsid w:val="00DE083E"/>
    <w:rsid w:val="00DE086A"/>
    <w:rsid w:val="00DE0879"/>
    <w:rsid w:val="00DE0896"/>
    <w:rsid w:val="00DE08C2"/>
    <w:rsid w:val="00DE08F3"/>
    <w:rsid w:val="00DE092C"/>
    <w:rsid w:val="00DE094E"/>
    <w:rsid w:val="00DE0996"/>
    <w:rsid w:val="00DE09CE"/>
    <w:rsid w:val="00DE09E2"/>
    <w:rsid w:val="00DE09F1"/>
    <w:rsid w:val="00DE0A66"/>
    <w:rsid w:val="00DE0A9B"/>
    <w:rsid w:val="00DE0AB9"/>
    <w:rsid w:val="00DE0AC7"/>
    <w:rsid w:val="00DE0BBF"/>
    <w:rsid w:val="00DE0BD9"/>
    <w:rsid w:val="00DE0C29"/>
    <w:rsid w:val="00DE0C6C"/>
    <w:rsid w:val="00DE0CC4"/>
    <w:rsid w:val="00DE0CD6"/>
    <w:rsid w:val="00DE0CDD"/>
    <w:rsid w:val="00DE0CE0"/>
    <w:rsid w:val="00DE0D45"/>
    <w:rsid w:val="00DE0D51"/>
    <w:rsid w:val="00DE0D7D"/>
    <w:rsid w:val="00DE0D99"/>
    <w:rsid w:val="00DE0DDC"/>
    <w:rsid w:val="00DE0E56"/>
    <w:rsid w:val="00DE0E7F"/>
    <w:rsid w:val="00DE0E9D"/>
    <w:rsid w:val="00DE0EE2"/>
    <w:rsid w:val="00DE0F1C"/>
    <w:rsid w:val="00DE0F3A"/>
    <w:rsid w:val="00DE0F4B"/>
    <w:rsid w:val="00DE0F73"/>
    <w:rsid w:val="00DE0FA7"/>
    <w:rsid w:val="00DE0FF6"/>
    <w:rsid w:val="00DE107B"/>
    <w:rsid w:val="00DE1099"/>
    <w:rsid w:val="00DE109A"/>
    <w:rsid w:val="00DE10C9"/>
    <w:rsid w:val="00DE112E"/>
    <w:rsid w:val="00DE1131"/>
    <w:rsid w:val="00DE1132"/>
    <w:rsid w:val="00DE113C"/>
    <w:rsid w:val="00DE1165"/>
    <w:rsid w:val="00DE1229"/>
    <w:rsid w:val="00DE1237"/>
    <w:rsid w:val="00DE1283"/>
    <w:rsid w:val="00DE12FD"/>
    <w:rsid w:val="00DE1337"/>
    <w:rsid w:val="00DE134B"/>
    <w:rsid w:val="00DE137E"/>
    <w:rsid w:val="00DE13DC"/>
    <w:rsid w:val="00DE13EB"/>
    <w:rsid w:val="00DE13EE"/>
    <w:rsid w:val="00DE1454"/>
    <w:rsid w:val="00DE1478"/>
    <w:rsid w:val="00DE1484"/>
    <w:rsid w:val="00DE14B9"/>
    <w:rsid w:val="00DE14CE"/>
    <w:rsid w:val="00DE1517"/>
    <w:rsid w:val="00DE1542"/>
    <w:rsid w:val="00DE154A"/>
    <w:rsid w:val="00DE1588"/>
    <w:rsid w:val="00DE15A2"/>
    <w:rsid w:val="00DE15FE"/>
    <w:rsid w:val="00DE162C"/>
    <w:rsid w:val="00DE16CE"/>
    <w:rsid w:val="00DE16E0"/>
    <w:rsid w:val="00DE174C"/>
    <w:rsid w:val="00DE177D"/>
    <w:rsid w:val="00DE1798"/>
    <w:rsid w:val="00DE188A"/>
    <w:rsid w:val="00DE18A7"/>
    <w:rsid w:val="00DE18CA"/>
    <w:rsid w:val="00DE193C"/>
    <w:rsid w:val="00DE1974"/>
    <w:rsid w:val="00DE199E"/>
    <w:rsid w:val="00DE19D1"/>
    <w:rsid w:val="00DE19E9"/>
    <w:rsid w:val="00DE19FB"/>
    <w:rsid w:val="00DE19FC"/>
    <w:rsid w:val="00DE1AAF"/>
    <w:rsid w:val="00DE1AB4"/>
    <w:rsid w:val="00DE1B15"/>
    <w:rsid w:val="00DE1B25"/>
    <w:rsid w:val="00DE1B3B"/>
    <w:rsid w:val="00DE1B51"/>
    <w:rsid w:val="00DE1BA2"/>
    <w:rsid w:val="00DE1C2A"/>
    <w:rsid w:val="00DE1C39"/>
    <w:rsid w:val="00DE1C5A"/>
    <w:rsid w:val="00DE1C67"/>
    <w:rsid w:val="00DE1C8B"/>
    <w:rsid w:val="00DE1CFE"/>
    <w:rsid w:val="00DE1D3C"/>
    <w:rsid w:val="00DE1D3F"/>
    <w:rsid w:val="00DE1D51"/>
    <w:rsid w:val="00DE1D6F"/>
    <w:rsid w:val="00DE1D75"/>
    <w:rsid w:val="00DE1D81"/>
    <w:rsid w:val="00DE1D99"/>
    <w:rsid w:val="00DE1DE6"/>
    <w:rsid w:val="00DE1DF1"/>
    <w:rsid w:val="00DE1DFC"/>
    <w:rsid w:val="00DE1E10"/>
    <w:rsid w:val="00DE1E4A"/>
    <w:rsid w:val="00DE1E78"/>
    <w:rsid w:val="00DE1F1F"/>
    <w:rsid w:val="00DE1F30"/>
    <w:rsid w:val="00DE1F3D"/>
    <w:rsid w:val="00DE1F8A"/>
    <w:rsid w:val="00DE20C2"/>
    <w:rsid w:val="00DE20DB"/>
    <w:rsid w:val="00DE212B"/>
    <w:rsid w:val="00DE2132"/>
    <w:rsid w:val="00DE215A"/>
    <w:rsid w:val="00DE21BE"/>
    <w:rsid w:val="00DE21FE"/>
    <w:rsid w:val="00DE21FF"/>
    <w:rsid w:val="00DE2208"/>
    <w:rsid w:val="00DE222C"/>
    <w:rsid w:val="00DE224D"/>
    <w:rsid w:val="00DE2256"/>
    <w:rsid w:val="00DE226C"/>
    <w:rsid w:val="00DE2272"/>
    <w:rsid w:val="00DE2291"/>
    <w:rsid w:val="00DE22AB"/>
    <w:rsid w:val="00DE22E7"/>
    <w:rsid w:val="00DE2301"/>
    <w:rsid w:val="00DE23A2"/>
    <w:rsid w:val="00DE23F6"/>
    <w:rsid w:val="00DE24BF"/>
    <w:rsid w:val="00DE252E"/>
    <w:rsid w:val="00DE25A8"/>
    <w:rsid w:val="00DE25BF"/>
    <w:rsid w:val="00DE25D5"/>
    <w:rsid w:val="00DE2650"/>
    <w:rsid w:val="00DE2664"/>
    <w:rsid w:val="00DE2669"/>
    <w:rsid w:val="00DE271B"/>
    <w:rsid w:val="00DE2732"/>
    <w:rsid w:val="00DE2751"/>
    <w:rsid w:val="00DE27C0"/>
    <w:rsid w:val="00DE27F4"/>
    <w:rsid w:val="00DE280A"/>
    <w:rsid w:val="00DE2818"/>
    <w:rsid w:val="00DE2833"/>
    <w:rsid w:val="00DE2867"/>
    <w:rsid w:val="00DE287A"/>
    <w:rsid w:val="00DE2891"/>
    <w:rsid w:val="00DE28B9"/>
    <w:rsid w:val="00DE294A"/>
    <w:rsid w:val="00DE29D2"/>
    <w:rsid w:val="00DE29E1"/>
    <w:rsid w:val="00DE2A6E"/>
    <w:rsid w:val="00DE2A78"/>
    <w:rsid w:val="00DE2AB6"/>
    <w:rsid w:val="00DE2AC1"/>
    <w:rsid w:val="00DE2AF3"/>
    <w:rsid w:val="00DE2B4A"/>
    <w:rsid w:val="00DE2C04"/>
    <w:rsid w:val="00DE2C06"/>
    <w:rsid w:val="00DE2C1A"/>
    <w:rsid w:val="00DE2C36"/>
    <w:rsid w:val="00DE2CBF"/>
    <w:rsid w:val="00DE2CF1"/>
    <w:rsid w:val="00DE2D76"/>
    <w:rsid w:val="00DE2DB2"/>
    <w:rsid w:val="00DE2DE8"/>
    <w:rsid w:val="00DE2E0E"/>
    <w:rsid w:val="00DE2E1C"/>
    <w:rsid w:val="00DE2E70"/>
    <w:rsid w:val="00DE2EE4"/>
    <w:rsid w:val="00DE2F96"/>
    <w:rsid w:val="00DE3047"/>
    <w:rsid w:val="00DE30D9"/>
    <w:rsid w:val="00DE30DA"/>
    <w:rsid w:val="00DE3156"/>
    <w:rsid w:val="00DE3166"/>
    <w:rsid w:val="00DE3170"/>
    <w:rsid w:val="00DE31B1"/>
    <w:rsid w:val="00DE3217"/>
    <w:rsid w:val="00DE3240"/>
    <w:rsid w:val="00DE32BE"/>
    <w:rsid w:val="00DE32CC"/>
    <w:rsid w:val="00DE32F5"/>
    <w:rsid w:val="00DE3349"/>
    <w:rsid w:val="00DE3366"/>
    <w:rsid w:val="00DE3405"/>
    <w:rsid w:val="00DE341E"/>
    <w:rsid w:val="00DE34B0"/>
    <w:rsid w:val="00DE34CE"/>
    <w:rsid w:val="00DE34D0"/>
    <w:rsid w:val="00DE3512"/>
    <w:rsid w:val="00DE3524"/>
    <w:rsid w:val="00DE352C"/>
    <w:rsid w:val="00DE355F"/>
    <w:rsid w:val="00DE3595"/>
    <w:rsid w:val="00DE35C0"/>
    <w:rsid w:val="00DE35F7"/>
    <w:rsid w:val="00DE3660"/>
    <w:rsid w:val="00DE3665"/>
    <w:rsid w:val="00DE36B0"/>
    <w:rsid w:val="00DE36D4"/>
    <w:rsid w:val="00DE36D6"/>
    <w:rsid w:val="00DE3772"/>
    <w:rsid w:val="00DE379A"/>
    <w:rsid w:val="00DE37AE"/>
    <w:rsid w:val="00DE384A"/>
    <w:rsid w:val="00DE3852"/>
    <w:rsid w:val="00DE3890"/>
    <w:rsid w:val="00DE38C0"/>
    <w:rsid w:val="00DE38D5"/>
    <w:rsid w:val="00DE3912"/>
    <w:rsid w:val="00DE393A"/>
    <w:rsid w:val="00DE3941"/>
    <w:rsid w:val="00DE396F"/>
    <w:rsid w:val="00DE39C7"/>
    <w:rsid w:val="00DE39D4"/>
    <w:rsid w:val="00DE3A09"/>
    <w:rsid w:val="00DE3A45"/>
    <w:rsid w:val="00DE3A5D"/>
    <w:rsid w:val="00DE3A64"/>
    <w:rsid w:val="00DE3A7F"/>
    <w:rsid w:val="00DE3AFD"/>
    <w:rsid w:val="00DE3B35"/>
    <w:rsid w:val="00DE3B57"/>
    <w:rsid w:val="00DE3BA2"/>
    <w:rsid w:val="00DE3C3D"/>
    <w:rsid w:val="00DE3CBC"/>
    <w:rsid w:val="00DE3D1E"/>
    <w:rsid w:val="00DE3DA8"/>
    <w:rsid w:val="00DE3DB0"/>
    <w:rsid w:val="00DE3DC9"/>
    <w:rsid w:val="00DE3E06"/>
    <w:rsid w:val="00DE3E09"/>
    <w:rsid w:val="00DE3E3A"/>
    <w:rsid w:val="00DE3E51"/>
    <w:rsid w:val="00DE3E78"/>
    <w:rsid w:val="00DE3E91"/>
    <w:rsid w:val="00DE3EA8"/>
    <w:rsid w:val="00DE3EE0"/>
    <w:rsid w:val="00DE3F01"/>
    <w:rsid w:val="00DE3F5B"/>
    <w:rsid w:val="00DE3F65"/>
    <w:rsid w:val="00DE3F76"/>
    <w:rsid w:val="00DE3F7B"/>
    <w:rsid w:val="00DE3F9E"/>
    <w:rsid w:val="00DE3FA6"/>
    <w:rsid w:val="00DE3FB0"/>
    <w:rsid w:val="00DE3FC3"/>
    <w:rsid w:val="00DE402A"/>
    <w:rsid w:val="00DE406C"/>
    <w:rsid w:val="00DE4088"/>
    <w:rsid w:val="00DE40C4"/>
    <w:rsid w:val="00DE40C6"/>
    <w:rsid w:val="00DE40D1"/>
    <w:rsid w:val="00DE40FB"/>
    <w:rsid w:val="00DE4171"/>
    <w:rsid w:val="00DE4172"/>
    <w:rsid w:val="00DE41D1"/>
    <w:rsid w:val="00DE420D"/>
    <w:rsid w:val="00DE4231"/>
    <w:rsid w:val="00DE4255"/>
    <w:rsid w:val="00DE4267"/>
    <w:rsid w:val="00DE4275"/>
    <w:rsid w:val="00DE427E"/>
    <w:rsid w:val="00DE42D4"/>
    <w:rsid w:val="00DE42E3"/>
    <w:rsid w:val="00DE435E"/>
    <w:rsid w:val="00DE4384"/>
    <w:rsid w:val="00DE43D9"/>
    <w:rsid w:val="00DE43EF"/>
    <w:rsid w:val="00DE4434"/>
    <w:rsid w:val="00DE4476"/>
    <w:rsid w:val="00DE44D8"/>
    <w:rsid w:val="00DE4507"/>
    <w:rsid w:val="00DE451D"/>
    <w:rsid w:val="00DE4530"/>
    <w:rsid w:val="00DE4575"/>
    <w:rsid w:val="00DE457F"/>
    <w:rsid w:val="00DE45D4"/>
    <w:rsid w:val="00DE4605"/>
    <w:rsid w:val="00DE461C"/>
    <w:rsid w:val="00DE462C"/>
    <w:rsid w:val="00DE4656"/>
    <w:rsid w:val="00DE465F"/>
    <w:rsid w:val="00DE467F"/>
    <w:rsid w:val="00DE4682"/>
    <w:rsid w:val="00DE46CE"/>
    <w:rsid w:val="00DE46D9"/>
    <w:rsid w:val="00DE4763"/>
    <w:rsid w:val="00DE4767"/>
    <w:rsid w:val="00DE477A"/>
    <w:rsid w:val="00DE4780"/>
    <w:rsid w:val="00DE47DD"/>
    <w:rsid w:val="00DE47ED"/>
    <w:rsid w:val="00DE482C"/>
    <w:rsid w:val="00DE48D7"/>
    <w:rsid w:val="00DE48DD"/>
    <w:rsid w:val="00DE48E6"/>
    <w:rsid w:val="00DE4988"/>
    <w:rsid w:val="00DE49E9"/>
    <w:rsid w:val="00DE4A35"/>
    <w:rsid w:val="00DE4A92"/>
    <w:rsid w:val="00DE4AC7"/>
    <w:rsid w:val="00DE4AEA"/>
    <w:rsid w:val="00DE4AF8"/>
    <w:rsid w:val="00DE4B61"/>
    <w:rsid w:val="00DE4B8E"/>
    <w:rsid w:val="00DE4BF0"/>
    <w:rsid w:val="00DE4BF3"/>
    <w:rsid w:val="00DE4C84"/>
    <w:rsid w:val="00DE4C9B"/>
    <w:rsid w:val="00DE4CB9"/>
    <w:rsid w:val="00DE4CC0"/>
    <w:rsid w:val="00DE4CCB"/>
    <w:rsid w:val="00DE4CCC"/>
    <w:rsid w:val="00DE4CD4"/>
    <w:rsid w:val="00DE4CEE"/>
    <w:rsid w:val="00DE4CF3"/>
    <w:rsid w:val="00DE4D20"/>
    <w:rsid w:val="00DE4D2D"/>
    <w:rsid w:val="00DE4D79"/>
    <w:rsid w:val="00DE4D9A"/>
    <w:rsid w:val="00DE4E3E"/>
    <w:rsid w:val="00DE4E80"/>
    <w:rsid w:val="00DE4EA0"/>
    <w:rsid w:val="00DE4EB4"/>
    <w:rsid w:val="00DE4EC8"/>
    <w:rsid w:val="00DE4EEA"/>
    <w:rsid w:val="00DE4EEE"/>
    <w:rsid w:val="00DE4F5F"/>
    <w:rsid w:val="00DE4FBC"/>
    <w:rsid w:val="00DE4FBF"/>
    <w:rsid w:val="00DE4FCE"/>
    <w:rsid w:val="00DE4FD2"/>
    <w:rsid w:val="00DE5025"/>
    <w:rsid w:val="00DE5043"/>
    <w:rsid w:val="00DE5049"/>
    <w:rsid w:val="00DE505E"/>
    <w:rsid w:val="00DE50CB"/>
    <w:rsid w:val="00DE5102"/>
    <w:rsid w:val="00DE5106"/>
    <w:rsid w:val="00DE512D"/>
    <w:rsid w:val="00DE5131"/>
    <w:rsid w:val="00DE523F"/>
    <w:rsid w:val="00DE52B3"/>
    <w:rsid w:val="00DE52D5"/>
    <w:rsid w:val="00DE52F9"/>
    <w:rsid w:val="00DE5343"/>
    <w:rsid w:val="00DE5378"/>
    <w:rsid w:val="00DE53DA"/>
    <w:rsid w:val="00DE53EB"/>
    <w:rsid w:val="00DE5407"/>
    <w:rsid w:val="00DE5413"/>
    <w:rsid w:val="00DE547B"/>
    <w:rsid w:val="00DE549B"/>
    <w:rsid w:val="00DE549C"/>
    <w:rsid w:val="00DE54ED"/>
    <w:rsid w:val="00DE5503"/>
    <w:rsid w:val="00DE5555"/>
    <w:rsid w:val="00DE558E"/>
    <w:rsid w:val="00DE55A8"/>
    <w:rsid w:val="00DE55B3"/>
    <w:rsid w:val="00DE55D0"/>
    <w:rsid w:val="00DE5699"/>
    <w:rsid w:val="00DE569B"/>
    <w:rsid w:val="00DE56D0"/>
    <w:rsid w:val="00DE5701"/>
    <w:rsid w:val="00DE5754"/>
    <w:rsid w:val="00DE57AB"/>
    <w:rsid w:val="00DE57F0"/>
    <w:rsid w:val="00DE5872"/>
    <w:rsid w:val="00DE5890"/>
    <w:rsid w:val="00DE589C"/>
    <w:rsid w:val="00DE58A1"/>
    <w:rsid w:val="00DE58B8"/>
    <w:rsid w:val="00DE58E8"/>
    <w:rsid w:val="00DE5937"/>
    <w:rsid w:val="00DE597D"/>
    <w:rsid w:val="00DE5988"/>
    <w:rsid w:val="00DE59A4"/>
    <w:rsid w:val="00DE59A6"/>
    <w:rsid w:val="00DE59AC"/>
    <w:rsid w:val="00DE59E2"/>
    <w:rsid w:val="00DE59F3"/>
    <w:rsid w:val="00DE5A03"/>
    <w:rsid w:val="00DE5A0A"/>
    <w:rsid w:val="00DE5A1C"/>
    <w:rsid w:val="00DE5A24"/>
    <w:rsid w:val="00DE5A3F"/>
    <w:rsid w:val="00DE5A69"/>
    <w:rsid w:val="00DE5A75"/>
    <w:rsid w:val="00DE5AB0"/>
    <w:rsid w:val="00DE5ADF"/>
    <w:rsid w:val="00DE5AED"/>
    <w:rsid w:val="00DE5AF3"/>
    <w:rsid w:val="00DE5BBD"/>
    <w:rsid w:val="00DE5BDE"/>
    <w:rsid w:val="00DE5C38"/>
    <w:rsid w:val="00DE5C4C"/>
    <w:rsid w:val="00DE5C62"/>
    <w:rsid w:val="00DE5C82"/>
    <w:rsid w:val="00DE5CB4"/>
    <w:rsid w:val="00DE5CCA"/>
    <w:rsid w:val="00DE5D20"/>
    <w:rsid w:val="00DE5D26"/>
    <w:rsid w:val="00DE5D77"/>
    <w:rsid w:val="00DE5D7E"/>
    <w:rsid w:val="00DE5D91"/>
    <w:rsid w:val="00DE5DAD"/>
    <w:rsid w:val="00DE5DB8"/>
    <w:rsid w:val="00DE5DCA"/>
    <w:rsid w:val="00DE5DF3"/>
    <w:rsid w:val="00DE5E2B"/>
    <w:rsid w:val="00DE5E43"/>
    <w:rsid w:val="00DE5E66"/>
    <w:rsid w:val="00DE5E78"/>
    <w:rsid w:val="00DE5EE2"/>
    <w:rsid w:val="00DE5EF0"/>
    <w:rsid w:val="00DE5F65"/>
    <w:rsid w:val="00DE5F93"/>
    <w:rsid w:val="00DE5F9B"/>
    <w:rsid w:val="00DE5FAC"/>
    <w:rsid w:val="00DE5FC1"/>
    <w:rsid w:val="00DE5FD6"/>
    <w:rsid w:val="00DE602B"/>
    <w:rsid w:val="00DE6034"/>
    <w:rsid w:val="00DE60A0"/>
    <w:rsid w:val="00DE60F5"/>
    <w:rsid w:val="00DE6172"/>
    <w:rsid w:val="00DE6193"/>
    <w:rsid w:val="00DE61B8"/>
    <w:rsid w:val="00DE6266"/>
    <w:rsid w:val="00DE6291"/>
    <w:rsid w:val="00DE62B0"/>
    <w:rsid w:val="00DE6306"/>
    <w:rsid w:val="00DE637D"/>
    <w:rsid w:val="00DE63EB"/>
    <w:rsid w:val="00DE63EC"/>
    <w:rsid w:val="00DE63F9"/>
    <w:rsid w:val="00DE6415"/>
    <w:rsid w:val="00DE642A"/>
    <w:rsid w:val="00DE647E"/>
    <w:rsid w:val="00DE65B3"/>
    <w:rsid w:val="00DE65CB"/>
    <w:rsid w:val="00DE65DB"/>
    <w:rsid w:val="00DE65FC"/>
    <w:rsid w:val="00DE6612"/>
    <w:rsid w:val="00DE66CC"/>
    <w:rsid w:val="00DE66EA"/>
    <w:rsid w:val="00DE670F"/>
    <w:rsid w:val="00DE672E"/>
    <w:rsid w:val="00DE6733"/>
    <w:rsid w:val="00DE6760"/>
    <w:rsid w:val="00DE676D"/>
    <w:rsid w:val="00DE67CC"/>
    <w:rsid w:val="00DE67D1"/>
    <w:rsid w:val="00DE67D3"/>
    <w:rsid w:val="00DE67D8"/>
    <w:rsid w:val="00DE681D"/>
    <w:rsid w:val="00DE683A"/>
    <w:rsid w:val="00DE6841"/>
    <w:rsid w:val="00DE68AD"/>
    <w:rsid w:val="00DE68CC"/>
    <w:rsid w:val="00DE6934"/>
    <w:rsid w:val="00DE693A"/>
    <w:rsid w:val="00DE6972"/>
    <w:rsid w:val="00DE6A3A"/>
    <w:rsid w:val="00DE6A66"/>
    <w:rsid w:val="00DE6AAD"/>
    <w:rsid w:val="00DE6B1B"/>
    <w:rsid w:val="00DE6BE7"/>
    <w:rsid w:val="00DE6C39"/>
    <w:rsid w:val="00DE6C67"/>
    <w:rsid w:val="00DE6CD4"/>
    <w:rsid w:val="00DE6D1E"/>
    <w:rsid w:val="00DE6D21"/>
    <w:rsid w:val="00DE6D3B"/>
    <w:rsid w:val="00DE6D8C"/>
    <w:rsid w:val="00DE6DBE"/>
    <w:rsid w:val="00DE6DF5"/>
    <w:rsid w:val="00DE6DFD"/>
    <w:rsid w:val="00DE6E39"/>
    <w:rsid w:val="00DE6E5B"/>
    <w:rsid w:val="00DE6ECF"/>
    <w:rsid w:val="00DE6F38"/>
    <w:rsid w:val="00DE6F3C"/>
    <w:rsid w:val="00DE6F55"/>
    <w:rsid w:val="00DE6F77"/>
    <w:rsid w:val="00DE6F7F"/>
    <w:rsid w:val="00DE702B"/>
    <w:rsid w:val="00DE7062"/>
    <w:rsid w:val="00DE7066"/>
    <w:rsid w:val="00DE7080"/>
    <w:rsid w:val="00DE70C6"/>
    <w:rsid w:val="00DE7110"/>
    <w:rsid w:val="00DE7154"/>
    <w:rsid w:val="00DE71A9"/>
    <w:rsid w:val="00DE71D7"/>
    <w:rsid w:val="00DE720E"/>
    <w:rsid w:val="00DE7235"/>
    <w:rsid w:val="00DE72A4"/>
    <w:rsid w:val="00DE72F8"/>
    <w:rsid w:val="00DE72FA"/>
    <w:rsid w:val="00DE737C"/>
    <w:rsid w:val="00DE7427"/>
    <w:rsid w:val="00DE7430"/>
    <w:rsid w:val="00DE743E"/>
    <w:rsid w:val="00DE744D"/>
    <w:rsid w:val="00DE7487"/>
    <w:rsid w:val="00DE74A2"/>
    <w:rsid w:val="00DE74AD"/>
    <w:rsid w:val="00DE74DA"/>
    <w:rsid w:val="00DE7570"/>
    <w:rsid w:val="00DE7589"/>
    <w:rsid w:val="00DE75A0"/>
    <w:rsid w:val="00DE75BE"/>
    <w:rsid w:val="00DE75C1"/>
    <w:rsid w:val="00DE75DA"/>
    <w:rsid w:val="00DE75F0"/>
    <w:rsid w:val="00DE762F"/>
    <w:rsid w:val="00DE7653"/>
    <w:rsid w:val="00DE7662"/>
    <w:rsid w:val="00DE7695"/>
    <w:rsid w:val="00DE76A4"/>
    <w:rsid w:val="00DE7729"/>
    <w:rsid w:val="00DE7761"/>
    <w:rsid w:val="00DE776A"/>
    <w:rsid w:val="00DE7790"/>
    <w:rsid w:val="00DE7824"/>
    <w:rsid w:val="00DE7848"/>
    <w:rsid w:val="00DE7862"/>
    <w:rsid w:val="00DE7893"/>
    <w:rsid w:val="00DE78C5"/>
    <w:rsid w:val="00DE78DD"/>
    <w:rsid w:val="00DE78E7"/>
    <w:rsid w:val="00DE7940"/>
    <w:rsid w:val="00DE794D"/>
    <w:rsid w:val="00DE7977"/>
    <w:rsid w:val="00DE79AF"/>
    <w:rsid w:val="00DE79C1"/>
    <w:rsid w:val="00DE79D7"/>
    <w:rsid w:val="00DE7A87"/>
    <w:rsid w:val="00DE7A95"/>
    <w:rsid w:val="00DE7B1C"/>
    <w:rsid w:val="00DE7B20"/>
    <w:rsid w:val="00DE7B48"/>
    <w:rsid w:val="00DE7B5D"/>
    <w:rsid w:val="00DE7B8F"/>
    <w:rsid w:val="00DE7B9E"/>
    <w:rsid w:val="00DE7BBD"/>
    <w:rsid w:val="00DE7C03"/>
    <w:rsid w:val="00DE7C0F"/>
    <w:rsid w:val="00DE7CD3"/>
    <w:rsid w:val="00DE7D27"/>
    <w:rsid w:val="00DE7D71"/>
    <w:rsid w:val="00DE7D77"/>
    <w:rsid w:val="00DE7D8C"/>
    <w:rsid w:val="00DE7E14"/>
    <w:rsid w:val="00DE7E2A"/>
    <w:rsid w:val="00DE7E7C"/>
    <w:rsid w:val="00DE7E9D"/>
    <w:rsid w:val="00DE7EAA"/>
    <w:rsid w:val="00DE7F14"/>
    <w:rsid w:val="00DE7F34"/>
    <w:rsid w:val="00DE7F60"/>
    <w:rsid w:val="00DE7F78"/>
    <w:rsid w:val="00DE7FB3"/>
    <w:rsid w:val="00DE7FD6"/>
    <w:rsid w:val="00DF000F"/>
    <w:rsid w:val="00DF003B"/>
    <w:rsid w:val="00DF004E"/>
    <w:rsid w:val="00DF0065"/>
    <w:rsid w:val="00DF0078"/>
    <w:rsid w:val="00DF00B0"/>
    <w:rsid w:val="00DF00C5"/>
    <w:rsid w:val="00DF00EE"/>
    <w:rsid w:val="00DF0101"/>
    <w:rsid w:val="00DF010E"/>
    <w:rsid w:val="00DF0124"/>
    <w:rsid w:val="00DF018A"/>
    <w:rsid w:val="00DF01A2"/>
    <w:rsid w:val="00DF01BC"/>
    <w:rsid w:val="00DF0217"/>
    <w:rsid w:val="00DF021F"/>
    <w:rsid w:val="00DF0256"/>
    <w:rsid w:val="00DF02B4"/>
    <w:rsid w:val="00DF0303"/>
    <w:rsid w:val="00DF037F"/>
    <w:rsid w:val="00DF0389"/>
    <w:rsid w:val="00DF0390"/>
    <w:rsid w:val="00DF039D"/>
    <w:rsid w:val="00DF03E2"/>
    <w:rsid w:val="00DF041A"/>
    <w:rsid w:val="00DF0436"/>
    <w:rsid w:val="00DF0439"/>
    <w:rsid w:val="00DF0454"/>
    <w:rsid w:val="00DF047B"/>
    <w:rsid w:val="00DF04D8"/>
    <w:rsid w:val="00DF0571"/>
    <w:rsid w:val="00DF057E"/>
    <w:rsid w:val="00DF064E"/>
    <w:rsid w:val="00DF0664"/>
    <w:rsid w:val="00DF06C8"/>
    <w:rsid w:val="00DF06E8"/>
    <w:rsid w:val="00DF06ED"/>
    <w:rsid w:val="00DF06F2"/>
    <w:rsid w:val="00DF0709"/>
    <w:rsid w:val="00DF073A"/>
    <w:rsid w:val="00DF0764"/>
    <w:rsid w:val="00DF0774"/>
    <w:rsid w:val="00DF07EC"/>
    <w:rsid w:val="00DF0831"/>
    <w:rsid w:val="00DF083B"/>
    <w:rsid w:val="00DF0847"/>
    <w:rsid w:val="00DF0857"/>
    <w:rsid w:val="00DF0926"/>
    <w:rsid w:val="00DF0966"/>
    <w:rsid w:val="00DF0967"/>
    <w:rsid w:val="00DF0996"/>
    <w:rsid w:val="00DF09A6"/>
    <w:rsid w:val="00DF0A04"/>
    <w:rsid w:val="00DF0B29"/>
    <w:rsid w:val="00DF0B89"/>
    <w:rsid w:val="00DF0BA5"/>
    <w:rsid w:val="00DF0BBE"/>
    <w:rsid w:val="00DF0BD5"/>
    <w:rsid w:val="00DF0BEC"/>
    <w:rsid w:val="00DF0C3D"/>
    <w:rsid w:val="00DF0D01"/>
    <w:rsid w:val="00DF0D22"/>
    <w:rsid w:val="00DF0D51"/>
    <w:rsid w:val="00DF0D5B"/>
    <w:rsid w:val="00DF0E05"/>
    <w:rsid w:val="00DF0E27"/>
    <w:rsid w:val="00DF0E5C"/>
    <w:rsid w:val="00DF0EB6"/>
    <w:rsid w:val="00DF0EF3"/>
    <w:rsid w:val="00DF0F2F"/>
    <w:rsid w:val="00DF0F80"/>
    <w:rsid w:val="00DF0F8F"/>
    <w:rsid w:val="00DF0F9C"/>
    <w:rsid w:val="00DF0FA4"/>
    <w:rsid w:val="00DF0FB2"/>
    <w:rsid w:val="00DF0FBB"/>
    <w:rsid w:val="00DF104B"/>
    <w:rsid w:val="00DF1058"/>
    <w:rsid w:val="00DF10A7"/>
    <w:rsid w:val="00DF10B2"/>
    <w:rsid w:val="00DF1104"/>
    <w:rsid w:val="00DF1155"/>
    <w:rsid w:val="00DF1174"/>
    <w:rsid w:val="00DF11D8"/>
    <w:rsid w:val="00DF11EF"/>
    <w:rsid w:val="00DF1230"/>
    <w:rsid w:val="00DF1256"/>
    <w:rsid w:val="00DF128D"/>
    <w:rsid w:val="00DF135C"/>
    <w:rsid w:val="00DF1366"/>
    <w:rsid w:val="00DF1376"/>
    <w:rsid w:val="00DF138C"/>
    <w:rsid w:val="00DF13A1"/>
    <w:rsid w:val="00DF13E8"/>
    <w:rsid w:val="00DF13ED"/>
    <w:rsid w:val="00DF141C"/>
    <w:rsid w:val="00DF1471"/>
    <w:rsid w:val="00DF14A4"/>
    <w:rsid w:val="00DF14F8"/>
    <w:rsid w:val="00DF14F9"/>
    <w:rsid w:val="00DF1508"/>
    <w:rsid w:val="00DF1548"/>
    <w:rsid w:val="00DF155C"/>
    <w:rsid w:val="00DF156D"/>
    <w:rsid w:val="00DF15CB"/>
    <w:rsid w:val="00DF15D1"/>
    <w:rsid w:val="00DF15D8"/>
    <w:rsid w:val="00DF1601"/>
    <w:rsid w:val="00DF1603"/>
    <w:rsid w:val="00DF1632"/>
    <w:rsid w:val="00DF16BB"/>
    <w:rsid w:val="00DF16F2"/>
    <w:rsid w:val="00DF1701"/>
    <w:rsid w:val="00DF1756"/>
    <w:rsid w:val="00DF1798"/>
    <w:rsid w:val="00DF179B"/>
    <w:rsid w:val="00DF17E6"/>
    <w:rsid w:val="00DF1871"/>
    <w:rsid w:val="00DF1884"/>
    <w:rsid w:val="00DF18C8"/>
    <w:rsid w:val="00DF1996"/>
    <w:rsid w:val="00DF19D9"/>
    <w:rsid w:val="00DF1A7E"/>
    <w:rsid w:val="00DF1A8B"/>
    <w:rsid w:val="00DF1AD8"/>
    <w:rsid w:val="00DF1AE4"/>
    <w:rsid w:val="00DF1AEA"/>
    <w:rsid w:val="00DF1AF3"/>
    <w:rsid w:val="00DF1AFC"/>
    <w:rsid w:val="00DF1B2A"/>
    <w:rsid w:val="00DF1B6B"/>
    <w:rsid w:val="00DF1BB7"/>
    <w:rsid w:val="00DF1C42"/>
    <w:rsid w:val="00DF1C70"/>
    <w:rsid w:val="00DF1CF0"/>
    <w:rsid w:val="00DF1D28"/>
    <w:rsid w:val="00DF1D8C"/>
    <w:rsid w:val="00DF1D98"/>
    <w:rsid w:val="00DF1D9A"/>
    <w:rsid w:val="00DF1E08"/>
    <w:rsid w:val="00DF1E51"/>
    <w:rsid w:val="00DF1EBF"/>
    <w:rsid w:val="00DF1EC2"/>
    <w:rsid w:val="00DF1EE7"/>
    <w:rsid w:val="00DF1F0B"/>
    <w:rsid w:val="00DF1F2C"/>
    <w:rsid w:val="00DF1F88"/>
    <w:rsid w:val="00DF1FCF"/>
    <w:rsid w:val="00DF1FE7"/>
    <w:rsid w:val="00DF203F"/>
    <w:rsid w:val="00DF204F"/>
    <w:rsid w:val="00DF208C"/>
    <w:rsid w:val="00DF209E"/>
    <w:rsid w:val="00DF20B2"/>
    <w:rsid w:val="00DF20B5"/>
    <w:rsid w:val="00DF20FA"/>
    <w:rsid w:val="00DF213A"/>
    <w:rsid w:val="00DF21CA"/>
    <w:rsid w:val="00DF21ED"/>
    <w:rsid w:val="00DF2204"/>
    <w:rsid w:val="00DF2256"/>
    <w:rsid w:val="00DF22C1"/>
    <w:rsid w:val="00DF22EB"/>
    <w:rsid w:val="00DF233A"/>
    <w:rsid w:val="00DF23C6"/>
    <w:rsid w:val="00DF23D8"/>
    <w:rsid w:val="00DF2429"/>
    <w:rsid w:val="00DF245B"/>
    <w:rsid w:val="00DF2462"/>
    <w:rsid w:val="00DF2464"/>
    <w:rsid w:val="00DF24D3"/>
    <w:rsid w:val="00DF24E1"/>
    <w:rsid w:val="00DF24ED"/>
    <w:rsid w:val="00DF2537"/>
    <w:rsid w:val="00DF2566"/>
    <w:rsid w:val="00DF2583"/>
    <w:rsid w:val="00DF25AC"/>
    <w:rsid w:val="00DF2603"/>
    <w:rsid w:val="00DF2657"/>
    <w:rsid w:val="00DF269E"/>
    <w:rsid w:val="00DF26C7"/>
    <w:rsid w:val="00DF26D7"/>
    <w:rsid w:val="00DF26F0"/>
    <w:rsid w:val="00DF2716"/>
    <w:rsid w:val="00DF272A"/>
    <w:rsid w:val="00DF273A"/>
    <w:rsid w:val="00DF2781"/>
    <w:rsid w:val="00DF2782"/>
    <w:rsid w:val="00DF27B1"/>
    <w:rsid w:val="00DF27C7"/>
    <w:rsid w:val="00DF27C8"/>
    <w:rsid w:val="00DF2822"/>
    <w:rsid w:val="00DF2827"/>
    <w:rsid w:val="00DF2842"/>
    <w:rsid w:val="00DF2890"/>
    <w:rsid w:val="00DF28A4"/>
    <w:rsid w:val="00DF28CB"/>
    <w:rsid w:val="00DF28D1"/>
    <w:rsid w:val="00DF28FF"/>
    <w:rsid w:val="00DF2927"/>
    <w:rsid w:val="00DF294F"/>
    <w:rsid w:val="00DF297A"/>
    <w:rsid w:val="00DF2997"/>
    <w:rsid w:val="00DF29BE"/>
    <w:rsid w:val="00DF29F0"/>
    <w:rsid w:val="00DF2A0C"/>
    <w:rsid w:val="00DF2AB2"/>
    <w:rsid w:val="00DF2AFC"/>
    <w:rsid w:val="00DF2AFF"/>
    <w:rsid w:val="00DF2B08"/>
    <w:rsid w:val="00DF2B15"/>
    <w:rsid w:val="00DF2B2A"/>
    <w:rsid w:val="00DF2B2B"/>
    <w:rsid w:val="00DF2B2C"/>
    <w:rsid w:val="00DF2B41"/>
    <w:rsid w:val="00DF2BD3"/>
    <w:rsid w:val="00DF2C0A"/>
    <w:rsid w:val="00DF2C11"/>
    <w:rsid w:val="00DF2C62"/>
    <w:rsid w:val="00DF2C8A"/>
    <w:rsid w:val="00DF2C92"/>
    <w:rsid w:val="00DF2CD0"/>
    <w:rsid w:val="00DF2CE0"/>
    <w:rsid w:val="00DF2D63"/>
    <w:rsid w:val="00DF2DAC"/>
    <w:rsid w:val="00DF2E23"/>
    <w:rsid w:val="00DF2E4F"/>
    <w:rsid w:val="00DF2E94"/>
    <w:rsid w:val="00DF2E97"/>
    <w:rsid w:val="00DF2EC0"/>
    <w:rsid w:val="00DF2EC2"/>
    <w:rsid w:val="00DF2F1C"/>
    <w:rsid w:val="00DF2F7F"/>
    <w:rsid w:val="00DF3057"/>
    <w:rsid w:val="00DF307D"/>
    <w:rsid w:val="00DF3081"/>
    <w:rsid w:val="00DF3093"/>
    <w:rsid w:val="00DF309E"/>
    <w:rsid w:val="00DF30A1"/>
    <w:rsid w:val="00DF30AD"/>
    <w:rsid w:val="00DF30B9"/>
    <w:rsid w:val="00DF30F7"/>
    <w:rsid w:val="00DF311B"/>
    <w:rsid w:val="00DF3143"/>
    <w:rsid w:val="00DF316D"/>
    <w:rsid w:val="00DF317C"/>
    <w:rsid w:val="00DF317E"/>
    <w:rsid w:val="00DF31C3"/>
    <w:rsid w:val="00DF31D3"/>
    <w:rsid w:val="00DF3278"/>
    <w:rsid w:val="00DF334A"/>
    <w:rsid w:val="00DF335E"/>
    <w:rsid w:val="00DF337B"/>
    <w:rsid w:val="00DF33C1"/>
    <w:rsid w:val="00DF3450"/>
    <w:rsid w:val="00DF34B3"/>
    <w:rsid w:val="00DF3510"/>
    <w:rsid w:val="00DF35CF"/>
    <w:rsid w:val="00DF35E2"/>
    <w:rsid w:val="00DF361F"/>
    <w:rsid w:val="00DF363F"/>
    <w:rsid w:val="00DF3655"/>
    <w:rsid w:val="00DF3656"/>
    <w:rsid w:val="00DF36AC"/>
    <w:rsid w:val="00DF3708"/>
    <w:rsid w:val="00DF3722"/>
    <w:rsid w:val="00DF372D"/>
    <w:rsid w:val="00DF379B"/>
    <w:rsid w:val="00DF37B5"/>
    <w:rsid w:val="00DF3803"/>
    <w:rsid w:val="00DF388F"/>
    <w:rsid w:val="00DF38AC"/>
    <w:rsid w:val="00DF38B4"/>
    <w:rsid w:val="00DF38EA"/>
    <w:rsid w:val="00DF3926"/>
    <w:rsid w:val="00DF394D"/>
    <w:rsid w:val="00DF3986"/>
    <w:rsid w:val="00DF3995"/>
    <w:rsid w:val="00DF39A3"/>
    <w:rsid w:val="00DF39D4"/>
    <w:rsid w:val="00DF39F6"/>
    <w:rsid w:val="00DF3A34"/>
    <w:rsid w:val="00DF3A49"/>
    <w:rsid w:val="00DF3A79"/>
    <w:rsid w:val="00DF3A83"/>
    <w:rsid w:val="00DF3ACA"/>
    <w:rsid w:val="00DF3ADA"/>
    <w:rsid w:val="00DF3AEA"/>
    <w:rsid w:val="00DF3B2C"/>
    <w:rsid w:val="00DF3B37"/>
    <w:rsid w:val="00DF3BE3"/>
    <w:rsid w:val="00DF3C6D"/>
    <w:rsid w:val="00DF3CAA"/>
    <w:rsid w:val="00DF3CF1"/>
    <w:rsid w:val="00DF3CF7"/>
    <w:rsid w:val="00DF3D62"/>
    <w:rsid w:val="00DF3D67"/>
    <w:rsid w:val="00DF3D81"/>
    <w:rsid w:val="00DF3DF0"/>
    <w:rsid w:val="00DF3DF5"/>
    <w:rsid w:val="00DF3E3F"/>
    <w:rsid w:val="00DF3E67"/>
    <w:rsid w:val="00DF3ED7"/>
    <w:rsid w:val="00DF3F03"/>
    <w:rsid w:val="00DF3F8A"/>
    <w:rsid w:val="00DF3FC8"/>
    <w:rsid w:val="00DF3FFB"/>
    <w:rsid w:val="00DF4037"/>
    <w:rsid w:val="00DF403E"/>
    <w:rsid w:val="00DF4052"/>
    <w:rsid w:val="00DF407C"/>
    <w:rsid w:val="00DF409C"/>
    <w:rsid w:val="00DF40B3"/>
    <w:rsid w:val="00DF40D3"/>
    <w:rsid w:val="00DF410A"/>
    <w:rsid w:val="00DF4132"/>
    <w:rsid w:val="00DF4180"/>
    <w:rsid w:val="00DF41AF"/>
    <w:rsid w:val="00DF41B2"/>
    <w:rsid w:val="00DF41D8"/>
    <w:rsid w:val="00DF4200"/>
    <w:rsid w:val="00DF4202"/>
    <w:rsid w:val="00DF421B"/>
    <w:rsid w:val="00DF424C"/>
    <w:rsid w:val="00DF426D"/>
    <w:rsid w:val="00DF4289"/>
    <w:rsid w:val="00DF42B6"/>
    <w:rsid w:val="00DF42BF"/>
    <w:rsid w:val="00DF4319"/>
    <w:rsid w:val="00DF4323"/>
    <w:rsid w:val="00DF434D"/>
    <w:rsid w:val="00DF4376"/>
    <w:rsid w:val="00DF4382"/>
    <w:rsid w:val="00DF4384"/>
    <w:rsid w:val="00DF43D1"/>
    <w:rsid w:val="00DF43FB"/>
    <w:rsid w:val="00DF43FC"/>
    <w:rsid w:val="00DF440F"/>
    <w:rsid w:val="00DF444E"/>
    <w:rsid w:val="00DF448B"/>
    <w:rsid w:val="00DF4492"/>
    <w:rsid w:val="00DF4498"/>
    <w:rsid w:val="00DF449B"/>
    <w:rsid w:val="00DF44E3"/>
    <w:rsid w:val="00DF4604"/>
    <w:rsid w:val="00DF4617"/>
    <w:rsid w:val="00DF4649"/>
    <w:rsid w:val="00DF4668"/>
    <w:rsid w:val="00DF4680"/>
    <w:rsid w:val="00DF4685"/>
    <w:rsid w:val="00DF4725"/>
    <w:rsid w:val="00DF472B"/>
    <w:rsid w:val="00DF472F"/>
    <w:rsid w:val="00DF474C"/>
    <w:rsid w:val="00DF4780"/>
    <w:rsid w:val="00DF47A7"/>
    <w:rsid w:val="00DF47B9"/>
    <w:rsid w:val="00DF4849"/>
    <w:rsid w:val="00DF485D"/>
    <w:rsid w:val="00DF488B"/>
    <w:rsid w:val="00DF48CB"/>
    <w:rsid w:val="00DF48D9"/>
    <w:rsid w:val="00DF48EF"/>
    <w:rsid w:val="00DF490E"/>
    <w:rsid w:val="00DF491C"/>
    <w:rsid w:val="00DF4997"/>
    <w:rsid w:val="00DF49B1"/>
    <w:rsid w:val="00DF49DC"/>
    <w:rsid w:val="00DF4A4C"/>
    <w:rsid w:val="00DF4A64"/>
    <w:rsid w:val="00DF4A7A"/>
    <w:rsid w:val="00DF4A8F"/>
    <w:rsid w:val="00DF4AA2"/>
    <w:rsid w:val="00DF4AA6"/>
    <w:rsid w:val="00DF4AB1"/>
    <w:rsid w:val="00DF4B19"/>
    <w:rsid w:val="00DF4B57"/>
    <w:rsid w:val="00DF4BE8"/>
    <w:rsid w:val="00DF4C0A"/>
    <w:rsid w:val="00DF4C2B"/>
    <w:rsid w:val="00DF4C55"/>
    <w:rsid w:val="00DF4C5E"/>
    <w:rsid w:val="00DF4CA1"/>
    <w:rsid w:val="00DF4CB6"/>
    <w:rsid w:val="00DF4CE4"/>
    <w:rsid w:val="00DF4CE9"/>
    <w:rsid w:val="00DF4D03"/>
    <w:rsid w:val="00DF4D59"/>
    <w:rsid w:val="00DF4DCC"/>
    <w:rsid w:val="00DF4DD2"/>
    <w:rsid w:val="00DF4E03"/>
    <w:rsid w:val="00DF4E51"/>
    <w:rsid w:val="00DF4F16"/>
    <w:rsid w:val="00DF4F19"/>
    <w:rsid w:val="00DF4F38"/>
    <w:rsid w:val="00DF4F77"/>
    <w:rsid w:val="00DF4F78"/>
    <w:rsid w:val="00DF4FC4"/>
    <w:rsid w:val="00DF4FCD"/>
    <w:rsid w:val="00DF5056"/>
    <w:rsid w:val="00DF508C"/>
    <w:rsid w:val="00DF50A9"/>
    <w:rsid w:val="00DF5108"/>
    <w:rsid w:val="00DF5137"/>
    <w:rsid w:val="00DF5158"/>
    <w:rsid w:val="00DF5193"/>
    <w:rsid w:val="00DF51DC"/>
    <w:rsid w:val="00DF5203"/>
    <w:rsid w:val="00DF5238"/>
    <w:rsid w:val="00DF5277"/>
    <w:rsid w:val="00DF527F"/>
    <w:rsid w:val="00DF52EF"/>
    <w:rsid w:val="00DF530A"/>
    <w:rsid w:val="00DF531A"/>
    <w:rsid w:val="00DF5329"/>
    <w:rsid w:val="00DF5375"/>
    <w:rsid w:val="00DF538D"/>
    <w:rsid w:val="00DF5407"/>
    <w:rsid w:val="00DF5497"/>
    <w:rsid w:val="00DF54BB"/>
    <w:rsid w:val="00DF5515"/>
    <w:rsid w:val="00DF5516"/>
    <w:rsid w:val="00DF5530"/>
    <w:rsid w:val="00DF55A7"/>
    <w:rsid w:val="00DF5672"/>
    <w:rsid w:val="00DF56E3"/>
    <w:rsid w:val="00DF5701"/>
    <w:rsid w:val="00DF5742"/>
    <w:rsid w:val="00DF5750"/>
    <w:rsid w:val="00DF5758"/>
    <w:rsid w:val="00DF5789"/>
    <w:rsid w:val="00DF57B4"/>
    <w:rsid w:val="00DF57E2"/>
    <w:rsid w:val="00DF58BA"/>
    <w:rsid w:val="00DF58CF"/>
    <w:rsid w:val="00DF58D9"/>
    <w:rsid w:val="00DF58DA"/>
    <w:rsid w:val="00DF58FC"/>
    <w:rsid w:val="00DF596B"/>
    <w:rsid w:val="00DF5977"/>
    <w:rsid w:val="00DF59C4"/>
    <w:rsid w:val="00DF59DD"/>
    <w:rsid w:val="00DF59ED"/>
    <w:rsid w:val="00DF59F7"/>
    <w:rsid w:val="00DF5A0B"/>
    <w:rsid w:val="00DF5A16"/>
    <w:rsid w:val="00DF5A3A"/>
    <w:rsid w:val="00DF5A59"/>
    <w:rsid w:val="00DF5A79"/>
    <w:rsid w:val="00DF5AC5"/>
    <w:rsid w:val="00DF5AF7"/>
    <w:rsid w:val="00DF5B08"/>
    <w:rsid w:val="00DF5B20"/>
    <w:rsid w:val="00DF5B57"/>
    <w:rsid w:val="00DF5B99"/>
    <w:rsid w:val="00DF5BA2"/>
    <w:rsid w:val="00DF5BE2"/>
    <w:rsid w:val="00DF5BF1"/>
    <w:rsid w:val="00DF5C2C"/>
    <w:rsid w:val="00DF5CEA"/>
    <w:rsid w:val="00DF5CED"/>
    <w:rsid w:val="00DF5D7B"/>
    <w:rsid w:val="00DF5DE4"/>
    <w:rsid w:val="00DF5DF7"/>
    <w:rsid w:val="00DF5E2E"/>
    <w:rsid w:val="00DF5E8B"/>
    <w:rsid w:val="00DF5EB0"/>
    <w:rsid w:val="00DF5F1A"/>
    <w:rsid w:val="00DF5F1C"/>
    <w:rsid w:val="00DF5F20"/>
    <w:rsid w:val="00DF5F43"/>
    <w:rsid w:val="00DF5F50"/>
    <w:rsid w:val="00DF5FA5"/>
    <w:rsid w:val="00DF5FBF"/>
    <w:rsid w:val="00DF5FE7"/>
    <w:rsid w:val="00DF600E"/>
    <w:rsid w:val="00DF607E"/>
    <w:rsid w:val="00DF60B0"/>
    <w:rsid w:val="00DF60F1"/>
    <w:rsid w:val="00DF6107"/>
    <w:rsid w:val="00DF6108"/>
    <w:rsid w:val="00DF6141"/>
    <w:rsid w:val="00DF6159"/>
    <w:rsid w:val="00DF616B"/>
    <w:rsid w:val="00DF6177"/>
    <w:rsid w:val="00DF61DD"/>
    <w:rsid w:val="00DF6221"/>
    <w:rsid w:val="00DF6233"/>
    <w:rsid w:val="00DF6263"/>
    <w:rsid w:val="00DF627A"/>
    <w:rsid w:val="00DF6290"/>
    <w:rsid w:val="00DF62E2"/>
    <w:rsid w:val="00DF632F"/>
    <w:rsid w:val="00DF638E"/>
    <w:rsid w:val="00DF63A0"/>
    <w:rsid w:val="00DF63B9"/>
    <w:rsid w:val="00DF643A"/>
    <w:rsid w:val="00DF6456"/>
    <w:rsid w:val="00DF64E0"/>
    <w:rsid w:val="00DF6510"/>
    <w:rsid w:val="00DF6534"/>
    <w:rsid w:val="00DF65A2"/>
    <w:rsid w:val="00DF65BF"/>
    <w:rsid w:val="00DF65E2"/>
    <w:rsid w:val="00DF65EA"/>
    <w:rsid w:val="00DF65FF"/>
    <w:rsid w:val="00DF6699"/>
    <w:rsid w:val="00DF66BA"/>
    <w:rsid w:val="00DF66D7"/>
    <w:rsid w:val="00DF66E9"/>
    <w:rsid w:val="00DF66F0"/>
    <w:rsid w:val="00DF6768"/>
    <w:rsid w:val="00DF6777"/>
    <w:rsid w:val="00DF679D"/>
    <w:rsid w:val="00DF67EB"/>
    <w:rsid w:val="00DF67F8"/>
    <w:rsid w:val="00DF6810"/>
    <w:rsid w:val="00DF681A"/>
    <w:rsid w:val="00DF682D"/>
    <w:rsid w:val="00DF6830"/>
    <w:rsid w:val="00DF6835"/>
    <w:rsid w:val="00DF686B"/>
    <w:rsid w:val="00DF6881"/>
    <w:rsid w:val="00DF68ED"/>
    <w:rsid w:val="00DF6915"/>
    <w:rsid w:val="00DF697A"/>
    <w:rsid w:val="00DF6991"/>
    <w:rsid w:val="00DF6A27"/>
    <w:rsid w:val="00DF6A30"/>
    <w:rsid w:val="00DF6A45"/>
    <w:rsid w:val="00DF6A94"/>
    <w:rsid w:val="00DF6AC8"/>
    <w:rsid w:val="00DF6ACD"/>
    <w:rsid w:val="00DF6AD7"/>
    <w:rsid w:val="00DF6AEC"/>
    <w:rsid w:val="00DF6AF9"/>
    <w:rsid w:val="00DF6B71"/>
    <w:rsid w:val="00DF6BE4"/>
    <w:rsid w:val="00DF6C07"/>
    <w:rsid w:val="00DF6C20"/>
    <w:rsid w:val="00DF6C33"/>
    <w:rsid w:val="00DF6C91"/>
    <w:rsid w:val="00DF6C9E"/>
    <w:rsid w:val="00DF6CB8"/>
    <w:rsid w:val="00DF6D02"/>
    <w:rsid w:val="00DF6D03"/>
    <w:rsid w:val="00DF6D37"/>
    <w:rsid w:val="00DF6D3A"/>
    <w:rsid w:val="00DF6DCF"/>
    <w:rsid w:val="00DF6DF3"/>
    <w:rsid w:val="00DF6DFF"/>
    <w:rsid w:val="00DF6E01"/>
    <w:rsid w:val="00DF6E43"/>
    <w:rsid w:val="00DF6E45"/>
    <w:rsid w:val="00DF6E9B"/>
    <w:rsid w:val="00DF6EB2"/>
    <w:rsid w:val="00DF6EC1"/>
    <w:rsid w:val="00DF6ECA"/>
    <w:rsid w:val="00DF6F22"/>
    <w:rsid w:val="00DF6F9C"/>
    <w:rsid w:val="00DF70D1"/>
    <w:rsid w:val="00DF70D4"/>
    <w:rsid w:val="00DF714F"/>
    <w:rsid w:val="00DF7180"/>
    <w:rsid w:val="00DF7186"/>
    <w:rsid w:val="00DF71B3"/>
    <w:rsid w:val="00DF71D6"/>
    <w:rsid w:val="00DF7204"/>
    <w:rsid w:val="00DF72A0"/>
    <w:rsid w:val="00DF72A1"/>
    <w:rsid w:val="00DF72D7"/>
    <w:rsid w:val="00DF7313"/>
    <w:rsid w:val="00DF7389"/>
    <w:rsid w:val="00DF7479"/>
    <w:rsid w:val="00DF74C1"/>
    <w:rsid w:val="00DF74EC"/>
    <w:rsid w:val="00DF74F7"/>
    <w:rsid w:val="00DF7500"/>
    <w:rsid w:val="00DF755E"/>
    <w:rsid w:val="00DF7575"/>
    <w:rsid w:val="00DF7599"/>
    <w:rsid w:val="00DF763A"/>
    <w:rsid w:val="00DF7642"/>
    <w:rsid w:val="00DF764C"/>
    <w:rsid w:val="00DF76B1"/>
    <w:rsid w:val="00DF76CA"/>
    <w:rsid w:val="00DF76D1"/>
    <w:rsid w:val="00DF76F8"/>
    <w:rsid w:val="00DF7709"/>
    <w:rsid w:val="00DF7723"/>
    <w:rsid w:val="00DF7768"/>
    <w:rsid w:val="00DF776B"/>
    <w:rsid w:val="00DF77B4"/>
    <w:rsid w:val="00DF77D9"/>
    <w:rsid w:val="00DF77FF"/>
    <w:rsid w:val="00DF7816"/>
    <w:rsid w:val="00DF7835"/>
    <w:rsid w:val="00DF7867"/>
    <w:rsid w:val="00DF786B"/>
    <w:rsid w:val="00DF786F"/>
    <w:rsid w:val="00DF78F2"/>
    <w:rsid w:val="00DF7976"/>
    <w:rsid w:val="00DF7993"/>
    <w:rsid w:val="00DF79C0"/>
    <w:rsid w:val="00DF79E4"/>
    <w:rsid w:val="00DF79E5"/>
    <w:rsid w:val="00DF7A32"/>
    <w:rsid w:val="00DF7A6B"/>
    <w:rsid w:val="00DF7A9F"/>
    <w:rsid w:val="00DF7AD2"/>
    <w:rsid w:val="00DF7ADF"/>
    <w:rsid w:val="00DF7B11"/>
    <w:rsid w:val="00DF7B47"/>
    <w:rsid w:val="00DF7B68"/>
    <w:rsid w:val="00DF7BDD"/>
    <w:rsid w:val="00DF7BE5"/>
    <w:rsid w:val="00DF7C02"/>
    <w:rsid w:val="00DF7C05"/>
    <w:rsid w:val="00DF7C0C"/>
    <w:rsid w:val="00DF7C57"/>
    <w:rsid w:val="00DF7CF3"/>
    <w:rsid w:val="00DF7D97"/>
    <w:rsid w:val="00DF7DBB"/>
    <w:rsid w:val="00DF7DC4"/>
    <w:rsid w:val="00DF7DF4"/>
    <w:rsid w:val="00DF7E00"/>
    <w:rsid w:val="00DF7E5C"/>
    <w:rsid w:val="00DF7EA8"/>
    <w:rsid w:val="00DF7EBF"/>
    <w:rsid w:val="00DF7EC0"/>
    <w:rsid w:val="00DF7F00"/>
    <w:rsid w:val="00DF7F25"/>
    <w:rsid w:val="00DF7F88"/>
    <w:rsid w:val="00DF7F94"/>
    <w:rsid w:val="00DF7F97"/>
    <w:rsid w:val="00E00019"/>
    <w:rsid w:val="00E00035"/>
    <w:rsid w:val="00E00072"/>
    <w:rsid w:val="00E00081"/>
    <w:rsid w:val="00E0009E"/>
    <w:rsid w:val="00E000D4"/>
    <w:rsid w:val="00E00191"/>
    <w:rsid w:val="00E001B7"/>
    <w:rsid w:val="00E0026E"/>
    <w:rsid w:val="00E00287"/>
    <w:rsid w:val="00E0029B"/>
    <w:rsid w:val="00E002ED"/>
    <w:rsid w:val="00E0030F"/>
    <w:rsid w:val="00E00323"/>
    <w:rsid w:val="00E0032F"/>
    <w:rsid w:val="00E00355"/>
    <w:rsid w:val="00E003DF"/>
    <w:rsid w:val="00E00414"/>
    <w:rsid w:val="00E0041F"/>
    <w:rsid w:val="00E004EA"/>
    <w:rsid w:val="00E004F6"/>
    <w:rsid w:val="00E004F9"/>
    <w:rsid w:val="00E00520"/>
    <w:rsid w:val="00E0054C"/>
    <w:rsid w:val="00E00554"/>
    <w:rsid w:val="00E00563"/>
    <w:rsid w:val="00E00596"/>
    <w:rsid w:val="00E005B7"/>
    <w:rsid w:val="00E005CE"/>
    <w:rsid w:val="00E00663"/>
    <w:rsid w:val="00E0067E"/>
    <w:rsid w:val="00E006C8"/>
    <w:rsid w:val="00E0071C"/>
    <w:rsid w:val="00E00727"/>
    <w:rsid w:val="00E00733"/>
    <w:rsid w:val="00E0077E"/>
    <w:rsid w:val="00E007D8"/>
    <w:rsid w:val="00E007FB"/>
    <w:rsid w:val="00E00809"/>
    <w:rsid w:val="00E00827"/>
    <w:rsid w:val="00E0085C"/>
    <w:rsid w:val="00E0086E"/>
    <w:rsid w:val="00E00894"/>
    <w:rsid w:val="00E0089E"/>
    <w:rsid w:val="00E008A5"/>
    <w:rsid w:val="00E008BB"/>
    <w:rsid w:val="00E008C0"/>
    <w:rsid w:val="00E008C3"/>
    <w:rsid w:val="00E00930"/>
    <w:rsid w:val="00E0093C"/>
    <w:rsid w:val="00E00944"/>
    <w:rsid w:val="00E00970"/>
    <w:rsid w:val="00E0097A"/>
    <w:rsid w:val="00E00985"/>
    <w:rsid w:val="00E009DD"/>
    <w:rsid w:val="00E00A06"/>
    <w:rsid w:val="00E00A09"/>
    <w:rsid w:val="00E00A4C"/>
    <w:rsid w:val="00E00AED"/>
    <w:rsid w:val="00E00B48"/>
    <w:rsid w:val="00E00B84"/>
    <w:rsid w:val="00E00C50"/>
    <w:rsid w:val="00E00C78"/>
    <w:rsid w:val="00E00C89"/>
    <w:rsid w:val="00E00CE5"/>
    <w:rsid w:val="00E00CFA"/>
    <w:rsid w:val="00E00D61"/>
    <w:rsid w:val="00E00DDC"/>
    <w:rsid w:val="00E00E15"/>
    <w:rsid w:val="00E00E45"/>
    <w:rsid w:val="00E00E98"/>
    <w:rsid w:val="00E00EAA"/>
    <w:rsid w:val="00E00F55"/>
    <w:rsid w:val="00E00F82"/>
    <w:rsid w:val="00E00F8F"/>
    <w:rsid w:val="00E00FA5"/>
    <w:rsid w:val="00E00FDE"/>
    <w:rsid w:val="00E01013"/>
    <w:rsid w:val="00E010B0"/>
    <w:rsid w:val="00E010B2"/>
    <w:rsid w:val="00E010C2"/>
    <w:rsid w:val="00E010D6"/>
    <w:rsid w:val="00E0112D"/>
    <w:rsid w:val="00E0114C"/>
    <w:rsid w:val="00E0117A"/>
    <w:rsid w:val="00E01183"/>
    <w:rsid w:val="00E01186"/>
    <w:rsid w:val="00E011B9"/>
    <w:rsid w:val="00E011CA"/>
    <w:rsid w:val="00E011CE"/>
    <w:rsid w:val="00E0121B"/>
    <w:rsid w:val="00E01240"/>
    <w:rsid w:val="00E0124A"/>
    <w:rsid w:val="00E0129F"/>
    <w:rsid w:val="00E012AB"/>
    <w:rsid w:val="00E012DD"/>
    <w:rsid w:val="00E01322"/>
    <w:rsid w:val="00E01327"/>
    <w:rsid w:val="00E01345"/>
    <w:rsid w:val="00E0135F"/>
    <w:rsid w:val="00E0136D"/>
    <w:rsid w:val="00E0139A"/>
    <w:rsid w:val="00E013B6"/>
    <w:rsid w:val="00E013D8"/>
    <w:rsid w:val="00E01477"/>
    <w:rsid w:val="00E0148D"/>
    <w:rsid w:val="00E014D7"/>
    <w:rsid w:val="00E014ED"/>
    <w:rsid w:val="00E01505"/>
    <w:rsid w:val="00E01513"/>
    <w:rsid w:val="00E0155B"/>
    <w:rsid w:val="00E01575"/>
    <w:rsid w:val="00E0157E"/>
    <w:rsid w:val="00E01580"/>
    <w:rsid w:val="00E0165A"/>
    <w:rsid w:val="00E0165D"/>
    <w:rsid w:val="00E0166D"/>
    <w:rsid w:val="00E01679"/>
    <w:rsid w:val="00E016E4"/>
    <w:rsid w:val="00E0174F"/>
    <w:rsid w:val="00E017CD"/>
    <w:rsid w:val="00E017E2"/>
    <w:rsid w:val="00E0182F"/>
    <w:rsid w:val="00E01843"/>
    <w:rsid w:val="00E0188D"/>
    <w:rsid w:val="00E018E4"/>
    <w:rsid w:val="00E018EC"/>
    <w:rsid w:val="00E018F3"/>
    <w:rsid w:val="00E01908"/>
    <w:rsid w:val="00E0190B"/>
    <w:rsid w:val="00E01950"/>
    <w:rsid w:val="00E019AA"/>
    <w:rsid w:val="00E019DC"/>
    <w:rsid w:val="00E01A1C"/>
    <w:rsid w:val="00E01A2A"/>
    <w:rsid w:val="00E01A54"/>
    <w:rsid w:val="00E01A69"/>
    <w:rsid w:val="00E01A6E"/>
    <w:rsid w:val="00E01B6C"/>
    <w:rsid w:val="00E01B6D"/>
    <w:rsid w:val="00E01BC4"/>
    <w:rsid w:val="00E01BC7"/>
    <w:rsid w:val="00E01C08"/>
    <w:rsid w:val="00E01C72"/>
    <w:rsid w:val="00E01C96"/>
    <w:rsid w:val="00E01C9F"/>
    <w:rsid w:val="00E01CDB"/>
    <w:rsid w:val="00E01CE1"/>
    <w:rsid w:val="00E01D37"/>
    <w:rsid w:val="00E01D3A"/>
    <w:rsid w:val="00E01D48"/>
    <w:rsid w:val="00E01D55"/>
    <w:rsid w:val="00E01D61"/>
    <w:rsid w:val="00E01DD8"/>
    <w:rsid w:val="00E01E0E"/>
    <w:rsid w:val="00E01E10"/>
    <w:rsid w:val="00E01E1B"/>
    <w:rsid w:val="00E01EC9"/>
    <w:rsid w:val="00E01EF4"/>
    <w:rsid w:val="00E01F2F"/>
    <w:rsid w:val="00E01FC9"/>
    <w:rsid w:val="00E0203B"/>
    <w:rsid w:val="00E0207F"/>
    <w:rsid w:val="00E02095"/>
    <w:rsid w:val="00E02096"/>
    <w:rsid w:val="00E02119"/>
    <w:rsid w:val="00E0211F"/>
    <w:rsid w:val="00E0213E"/>
    <w:rsid w:val="00E02141"/>
    <w:rsid w:val="00E02151"/>
    <w:rsid w:val="00E021C9"/>
    <w:rsid w:val="00E021FC"/>
    <w:rsid w:val="00E02208"/>
    <w:rsid w:val="00E02217"/>
    <w:rsid w:val="00E0223F"/>
    <w:rsid w:val="00E02276"/>
    <w:rsid w:val="00E02332"/>
    <w:rsid w:val="00E02389"/>
    <w:rsid w:val="00E023BB"/>
    <w:rsid w:val="00E023C0"/>
    <w:rsid w:val="00E023D1"/>
    <w:rsid w:val="00E023E8"/>
    <w:rsid w:val="00E0241F"/>
    <w:rsid w:val="00E02484"/>
    <w:rsid w:val="00E024D2"/>
    <w:rsid w:val="00E024E1"/>
    <w:rsid w:val="00E024EF"/>
    <w:rsid w:val="00E02510"/>
    <w:rsid w:val="00E02525"/>
    <w:rsid w:val="00E025B6"/>
    <w:rsid w:val="00E025D1"/>
    <w:rsid w:val="00E02605"/>
    <w:rsid w:val="00E02653"/>
    <w:rsid w:val="00E02697"/>
    <w:rsid w:val="00E026AF"/>
    <w:rsid w:val="00E026C8"/>
    <w:rsid w:val="00E026EB"/>
    <w:rsid w:val="00E0270E"/>
    <w:rsid w:val="00E0271B"/>
    <w:rsid w:val="00E0274C"/>
    <w:rsid w:val="00E027A9"/>
    <w:rsid w:val="00E027AF"/>
    <w:rsid w:val="00E027D5"/>
    <w:rsid w:val="00E027E2"/>
    <w:rsid w:val="00E027E6"/>
    <w:rsid w:val="00E0280E"/>
    <w:rsid w:val="00E02826"/>
    <w:rsid w:val="00E02829"/>
    <w:rsid w:val="00E0283D"/>
    <w:rsid w:val="00E0285A"/>
    <w:rsid w:val="00E02895"/>
    <w:rsid w:val="00E028D8"/>
    <w:rsid w:val="00E02922"/>
    <w:rsid w:val="00E02959"/>
    <w:rsid w:val="00E02977"/>
    <w:rsid w:val="00E029C6"/>
    <w:rsid w:val="00E029F2"/>
    <w:rsid w:val="00E02A17"/>
    <w:rsid w:val="00E02A36"/>
    <w:rsid w:val="00E02B97"/>
    <w:rsid w:val="00E02BE5"/>
    <w:rsid w:val="00E02BF5"/>
    <w:rsid w:val="00E02C0D"/>
    <w:rsid w:val="00E02C7B"/>
    <w:rsid w:val="00E02CAF"/>
    <w:rsid w:val="00E02D31"/>
    <w:rsid w:val="00E02D79"/>
    <w:rsid w:val="00E02DA7"/>
    <w:rsid w:val="00E02DC1"/>
    <w:rsid w:val="00E02DC7"/>
    <w:rsid w:val="00E02E27"/>
    <w:rsid w:val="00E02E74"/>
    <w:rsid w:val="00E02ED0"/>
    <w:rsid w:val="00E02ED8"/>
    <w:rsid w:val="00E02F2D"/>
    <w:rsid w:val="00E02F4C"/>
    <w:rsid w:val="00E02F95"/>
    <w:rsid w:val="00E02FF9"/>
    <w:rsid w:val="00E0300A"/>
    <w:rsid w:val="00E0301D"/>
    <w:rsid w:val="00E03033"/>
    <w:rsid w:val="00E030FC"/>
    <w:rsid w:val="00E03162"/>
    <w:rsid w:val="00E03171"/>
    <w:rsid w:val="00E031BC"/>
    <w:rsid w:val="00E031D3"/>
    <w:rsid w:val="00E03215"/>
    <w:rsid w:val="00E0321A"/>
    <w:rsid w:val="00E03234"/>
    <w:rsid w:val="00E0326A"/>
    <w:rsid w:val="00E0334E"/>
    <w:rsid w:val="00E03390"/>
    <w:rsid w:val="00E033B3"/>
    <w:rsid w:val="00E033F0"/>
    <w:rsid w:val="00E033F9"/>
    <w:rsid w:val="00E03410"/>
    <w:rsid w:val="00E03416"/>
    <w:rsid w:val="00E034B5"/>
    <w:rsid w:val="00E03538"/>
    <w:rsid w:val="00E0356A"/>
    <w:rsid w:val="00E0359C"/>
    <w:rsid w:val="00E035C9"/>
    <w:rsid w:val="00E035D8"/>
    <w:rsid w:val="00E035E8"/>
    <w:rsid w:val="00E03615"/>
    <w:rsid w:val="00E03639"/>
    <w:rsid w:val="00E0363B"/>
    <w:rsid w:val="00E03652"/>
    <w:rsid w:val="00E03690"/>
    <w:rsid w:val="00E036B0"/>
    <w:rsid w:val="00E036BA"/>
    <w:rsid w:val="00E03743"/>
    <w:rsid w:val="00E03761"/>
    <w:rsid w:val="00E03777"/>
    <w:rsid w:val="00E0378E"/>
    <w:rsid w:val="00E03791"/>
    <w:rsid w:val="00E03797"/>
    <w:rsid w:val="00E037EC"/>
    <w:rsid w:val="00E03832"/>
    <w:rsid w:val="00E03846"/>
    <w:rsid w:val="00E03878"/>
    <w:rsid w:val="00E0387A"/>
    <w:rsid w:val="00E038B2"/>
    <w:rsid w:val="00E038C6"/>
    <w:rsid w:val="00E038D6"/>
    <w:rsid w:val="00E03968"/>
    <w:rsid w:val="00E03983"/>
    <w:rsid w:val="00E03984"/>
    <w:rsid w:val="00E039A1"/>
    <w:rsid w:val="00E039A8"/>
    <w:rsid w:val="00E039F8"/>
    <w:rsid w:val="00E03A4E"/>
    <w:rsid w:val="00E03AE6"/>
    <w:rsid w:val="00E03AE9"/>
    <w:rsid w:val="00E03C15"/>
    <w:rsid w:val="00E03C37"/>
    <w:rsid w:val="00E03C74"/>
    <w:rsid w:val="00E03C78"/>
    <w:rsid w:val="00E03C8C"/>
    <w:rsid w:val="00E03CAF"/>
    <w:rsid w:val="00E03CB5"/>
    <w:rsid w:val="00E03CD2"/>
    <w:rsid w:val="00E03D00"/>
    <w:rsid w:val="00E03D0E"/>
    <w:rsid w:val="00E03D38"/>
    <w:rsid w:val="00E03D4C"/>
    <w:rsid w:val="00E03DB8"/>
    <w:rsid w:val="00E03DE7"/>
    <w:rsid w:val="00E03E59"/>
    <w:rsid w:val="00E03E8B"/>
    <w:rsid w:val="00E03EBC"/>
    <w:rsid w:val="00E03EFF"/>
    <w:rsid w:val="00E03F0F"/>
    <w:rsid w:val="00E03FC0"/>
    <w:rsid w:val="00E03FC9"/>
    <w:rsid w:val="00E03FCD"/>
    <w:rsid w:val="00E03FF5"/>
    <w:rsid w:val="00E0400B"/>
    <w:rsid w:val="00E0400F"/>
    <w:rsid w:val="00E040BF"/>
    <w:rsid w:val="00E040F0"/>
    <w:rsid w:val="00E040F9"/>
    <w:rsid w:val="00E04129"/>
    <w:rsid w:val="00E04164"/>
    <w:rsid w:val="00E0417E"/>
    <w:rsid w:val="00E041DB"/>
    <w:rsid w:val="00E041E1"/>
    <w:rsid w:val="00E0426E"/>
    <w:rsid w:val="00E043D1"/>
    <w:rsid w:val="00E043E1"/>
    <w:rsid w:val="00E043E3"/>
    <w:rsid w:val="00E04416"/>
    <w:rsid w:val="00E044F9"/>
    <w:rsid w:val="00E04539"/>
    <w:rsid w:val="00E04555"/>
    <w:rsid w:val="00E04569"/>
    <w:rsid w:val="00E045B1"/>
    <w:rsid w:val="00E04630"/>
    <w:rsid w:val="00E04631"/>
    <w:rsid w:val="00E0469E"/>
    <w:rsid w:val="00E046DF"/>
    <w:rsid w:val="00E04722"/>
    <w:rsid w:val="00E0473F"/>
    <w:rsid w:val="00E04762"/>
    <w:rsid w:val="00E04771"/>
    <w:rsid w:val="00E04778"/>
    <w:rsid w:val="00E0477B"/>
    <w:rsid w:val="00E0478E"/>
    <w:rsid w:val="00E047E3"/>
    <w:rsid w:val="00E04823"/>
    <w:rsid w:val="00E0487D"/>
    <w:rsid w:val="00E04883"/>
    <w:rsid w:val="00E048B3"/>
    <w:rsid w:val="00E048CE"/>
    <w:rsid w:val="00E048E1"/>
    <w:rsid w:val="00E04903"/>
    <w:rsid w:val="00E0491F"/>
    <w:rsid w:val="00E04928"/>
    <w:rsid w:val="00E0492C"/>
    <w:rsid w:val="00E0493E"/>
    <w:rsid w:val="00E0495B"/>
    <w:rsid w:val="00E049FA"/>
    <w:rsid w:val="00E04A3B"/>
    <w:rsid w:val="00E04A67"/>
    <w:rsid w:val="00E04A6E"/>
    <w:rsid w:val="00E04A7D"/>
    <w:rsid w:val="00E04AA6"/>
    <w:rsid w:val="00E04B27"/>
    <w:rsid w:val="00E04B76"/>
    <w:rsid w:val="00E04C26"/>
    <w:rsid w:val="00E04C5B"/>
    <w:rsid w:val="00E04C63"/>
    <w:rsid w:val="00E04C6A"/>
    <w:rsid w:val="00E04C79"/>
    <w:rsid w:val="00E04CD4"/>
    <w:rsid w:val="00E04CDD"/>
    <w:rsid w:val="00E04CEE"/>
    <w:rsid w:val="00E04D35"/>
    <w:rsid w:val="00E04D8F"/>
    <w:rsid w:val="00E04DF2"/>
    <w:rsid w:val="00E04E2F"/>
    <w:rsid w:val="00E04E50"/>
    <w:rsid w:val="00E04E84"/>
    <w:rsid w:val="00E04E9E"/>
    <w:rsid w:val="00E04ED1"/>
    <w:rsid w:val="00E04ED6"/>
    <w:rsid w:val="00E04EF6"/>
    <w:rsid w:val="00E04F05"/>
    <w:rsid w:val="00E04F7A"/>
    <w:rsid w:val="00E04FBF"/>
    <w:rsid w:val="00E05032"/>
    <w:rsid w:val="00E05036"/>
    <w:rsid w:val="00E05048"/>
    <w:rsid w:val="00E05056"/>
    <w:rsid w:val="00E05076"/>
    <w:rsid w:val="00E05110"/>
    <w:rsid w:val="00E0511C"/>
    <w:rsid w:val="00E05168"/>
    <w:rsid w:val="00E05177"/>
    <w:rsid w:val="00E05195"/>
    <w:rsid w:val="00E051C3"/>
    <w:rsid w:val="00E05214"/>
    <w:rsid w:val="00E05222"/>
    <w:rsid w:val="00E05271"/>
    <w:rsid w:val="00E052AD"/>
    <w:rsid w:val="00E052DE"/>
    <w:rsid w:val="00E052E8"/>
    <w:rsid w:val="00E052EE"/>
    <w:rsid w:val="00E052F5"/>
    <w:rsid w:val="00E05310"/>
    <w:rsid w:val="00E0531D"/>
    <w:rsid w:val="00E05363"/>
    <w:rsid w:val="00E05399"/>
    <w:rsid w:val="00E053BE"/>
    <w:rsid w:val="00E053D3"/>
    <w:rsid w:val="00E053E1"/>
    <w:rsid w:val="00E05415"/>
    <w:rsid w:val="00E05426"/>
    <w:rsid w:val="00E05457"/>
    <w:rsid w:val="00E0552D"/>
    <w:rsid w:val="00E0554F"/>
    <w:rsid w:val="00E05573"/>
    <w:rsid w:val="00E05587"/>
    <w:rsid w:val="00E05592"/>
    <w:rsid w:val="00E055BF"/>
    <w:rsid w:val="00E0566F"/>
    <w:rsid w:val="00E05679"/>
    <w:rsid w:val="00E05680"/>
    <w:rsid w:val="00E056A7"/>
    <w:rsid w:val="00E056AA"/>
    <w:rsid w:val="00E056BD"/>
    <w:rsid w:val="00E056F6"/>
    <w:rsid w:val="00E05711"/>
    <w:rsid w:val="00E057AD"/>
    <w:rsid w:val="00E057B0"/>
    <w:rsid w:val="00E057C6"/>
    <w:rsid w:val="00E057CB"/>
    <w:rsid w:val="00E05815"/>
    <w:rsid w:val="00E0583D"/>
    <w:rsid w:val="00E05880"/>
    <w:rsid w:val="00E05892"/>
    <w:rsid w:val="00E058E0"/>
    <w:rsid w:val="00E058E6"/>
    <w:rsid w:val="00E05921"/>
    <w:rsid w:val="00E05934"/>
    <w:rsid w:val="00E05944"/>
    <w:rsid w:val="00E05966"/>
    <w:rsid w:val="00E0597F"/>
    <w:rsid w:val="00E059A1"/>
    <w:rsid w:val="00E05A00"/>
    <w:rsid w:val="00E05A1F"/>
    <w:rsid w:val="00E05A4E"/>
    <w:rsid w:val="00E05A51"/>
    <w:rsid w:val="00E05A7C"/>
    <w:rsid w:val="00E05AAB"/>
    <w:rsid w:val="00E05B20"/>
    <w:rsid w:val="00E05B36"/>
    <w:rsid w:val="00E05B40"/>
    <w:rsid w:val="00E05B56"/>
    <w:rsid w:val="00E05B5E"/>
    <w:rsid w:val="00E05B93"/>
    <w:rsid w:val="00E05BF2"/>
    <w:rsid w:val="00E05CA5"/>
    <w:rsid w:val="00E05CCA"/>
    <w:rsid w:val="00E05CCE"/>
    <w:rsid w:val="00E05CE3"/>
    <w:rsid w:val="00E05CF0"/>
    <w:rsid w:val="00E05CF7"/>
    <w:rsid w:val="00E05D10"/>
    <w:rsid w:val="00E05D4A"/>
    <w:rsid w:val="00E05D5F"/>
    <w:rsid w:val="00E05D6A"/>
    <w:rsid w:val="00E05D87"/>
    <w:rsid w:val="00E05DAF"/>
    <w:rsid w:val="00E05DB0"/>
    <w:rsid w:val="00E05DCF"/>
    <w:rsid w:val="00E05DE6"/>
    <w:rsid w:val="00E05E07"/>
    <w:rsid w:val="00E05E20"/>
    <w:rsid w:val="00E05E9A"/>
    <w:rsid w:val="00E05E9E"/>
    <w:rsid w:val="00E05EB1"/>
    <w:rsid w:val="00E05EB2"/>
    <w:rsid w:val="00E05F7C"/>
    <w:rsid w:val="00E05F9F"/>
    <w:rsid w:val="00E05FA8"/>
    <w:rsid w:val="00E05FB0"/>
    <w:rsid w:val="00E05FC4"/>
    <w:rsid w:val="00E05FE0"/>
    <w:rsid w:val="00E0603A"/>
    <w:rsid w:val="00E06041"/>
    <w:rsid w:val="00E0606C"/>
    <w:rsid w:val="00E06082"/>
    <w:rsid w:val="00E06090"/>
    <w:rsid w:val="00E06195"/>
    <w:rsid w:val="00E061B1"/>
    <w:rsid w:val="00E061E8"/>
    <w:rsid w:val="00E06269"/>
    <w:rsid w:val="00E062CC"/>
    <w:rsid w:val="00E062F1"/>
    <w:rsid w:val="00E0639A"/>
    <w:rsid w:val="00E06427"/>
    <w:rsid w:val="00E0645C"/>
    <w:rsid w:val="00E0646A"/>
    <w:rsid w:val="00E0648D"/>
    <w:rsid w:val="00E064AB"/>
    <w:rsid w:val="00E064FE"/>
    <w:rsid w:val="00E06553"/>
    <w:rsid w:val="00E0655F"/>
    <w:rsid w:val="00E0669B"/>
    <w:rsid w:val="00E066D9"/>
    <w:rsid w:val="00E06700"/>
    <w:rsid w:val="00E0670C"/>
    <w:rsid w:val="00E06719"/>
    <w:rsid w:val="00E0675E"/>
    <w:rsid w:val="00E06775"/>
    <w:rsid w:val="00E067C9"/>
    <w:rsid w:val="00E067E5"/>
    <w:rsid w:val="00E0687F"/>
    <w:rsid w:val="00E0688E"/>
    <w:rsid w:val="00E068CC"/>
    <w:rsid w:val="00E06913"/>
    <w:rsid w:val="00E0691A"/>
    <w:rsid w:val="00E0693C"/>
    <w:rsid w:val="00E0695C"/>
    <w:rsid w:val="00E06987"/>
    <w:rsid w:val="00E069CD"/>
    <w:rsid w:val="00E06A04"/>
    <w:rsid w:val="00E06A09"/>
    <w:rsid w:val="00E06A43"/>
    <w:rsid w:val="00E06A5B"/>
    <w:rsid w:val="00E06ADC"/>
    <w:rsid w:val="00E06AF8"/>
    <w:rsid w:val="00E06B35"/>
    <w:rsid w:val="00E06B40"/>
    <w:rsid w:val="00E06BB5"/>
    <w:rsid w:val="00E06C40"/>
    <w:rsid w:val="00E06C98"/>
    <w:rsid w:val="00E06C9B"/>
    <w:rsid w:val="00E06D09"/>
    <w:rsid w:val="00E06D0D"/>
    <w:rsid w:val="00E06D7A"/>
    <w:rsid w:val="00E06D82"/>
    <w:rsid w:val="00E06D84"/>
    <w:rsid w:val="00E06DF9"/>
    <w:rsid w:val="00E06DFC"/>
    <w:rsid w:val="00E06E49"/>
    <w:rsid w:val="00E06E61"/>
    <w:rsid w:val="00E06E6A"/>
    <w:rsid w:val="00E06EA6"/>
    <w:rsid w:val="00E06EE7"/>
    <w:rsid w:val="00E06F1B"/>
    <w:rsid w:val="00E06F75"/>
    <w:rsid w:val="00E06FA9"/>
    <w:rsid w:val="00E06FC0"/>
    <w:rsid w:val="00E06FCA"/>
    <w:rsid w:val="00E06FDC"/>
    <w:rsid w:val="00E07021"/>
    <w:rsid w:val="00E07031"/>
    <w:rsid w:val="00E07057"/>
    <w:rsid w:val="00E07107"/>
    <w:rsid w:val="00E07177"/>
    <w:rsid w:val="00E071A4"/>
    <w:rsid w:val="00E071D3"/>
    <w:rsid w:val="00E07305"/>
    <w:rsid w:val="00E07325"/>
    <w:rsid w:val="00E07331"/>
    <w:rsid w:val="00E07347"/>
    <w:rsid w:val="00E0734A"/>
    <w:rsid w:val="00E07387"/>
    <w:rsid w:val="00E073B1"/>
    <w:rsid w:val="00E073C4"/>
    <w:rsid w:val="00E073E6"/>
    <w:rsid w:val="00E07416"/>
    <w:rsid w:val="00E0745B"/>
    <w:rsid w:val="00E074B5"/>
    <w:rsid w:val="00E07577"/>
    <w:rsid w:val="00E075A1"/>
    <w:rsid w:val="00E075CD"/>
    <w:rsid w:val="00E075CE"/>
    <w:rsid w:val="00E075D9"/>
    <w:rsid w:val="00E075E0"/>
    <w:rsid w:val="00E07611"/>
    <w:rsid w:val="00E07638"/>
    <w:rsid w:val="00E07644"/>
    <w:rsid w:val="00E07666"/>
    <w:rsid w:val="00E0768F"/>
    <w:rsid w:val="00E07690"/>
    <w:rsid w:val="00E076E1"/>
    <w:rsid w:val="00E076FC"/>
    <w:rsid w:val="00E0772A"/>
    <w:rsid w:val="00E0776E"/>
    <w:rsid w:val="00E0777A"/>
    <w:rsid w:val="00E077F1"/>
    <w:rsid w:val="00E077FC"/>
    <w:rsid w:val="00E07859"/>
    <w:rsid w:val="00E07860"/>
    <w:rsid w:val="00E0787E"/>
    <w:rsid w:val="00E078DE"/>
    <w:rsid w:val="00E07991"/>
    <w:rsid w:val="00E07A1F"/>
    <w:rsid w:val="00E07A75"/>
    <w:rsid w:val="00E07ACF"/>
    <w:rsid w:val="00E07AD3"/>
    <w:rsid w:val="00E07AF3"/>
    <w:rsid w:val="00E07B06"/>
    <w:rsid w:val="00E07B14"/>
    <w:rsid w:val="00E07B33"/>
    <w:rsid w:val="00E07B37"/>
    <w:rsid w:val="00E07B3B"/>
    <w:rsid w:val="00E07B4F"/>
    <w:rsid w:val="00E07B7F"/>
    <w:rsid w:val="00E07BB2"/>
    <w:rsid w:val="00E07C52"/>
    <w:rsid w:val="00E07CFA"/>
    <w:rsid w:val="00E07D53"/>
    <w:rsid w:val="00E07D57"/>
    <w:rsid w:val="00E07D5A"/>
    <w:rsid w:val="00E07D75"/>
    <w:rsid w:val="00E07E64"/>
    <w:rsid w:val="00E07EFC"/>
    <w:rsid w:val="00E07F1D"/>
    <w:rsid w:val="00E07F22"/>
    <w:rsid w:val="00E07FB5"/>
    <w:rsid w:val="00E07FEA"/>
    <w:rsid w:val="00E07FFC"/>
    <w:rsid w:val="00E10022"/>
    <w:rsid w:val="00E10034"/>
    <w:rsid w:val="00E1003E"/>
    <w:rsid w:val="00E100AA"/>
    <w:rsid w:val="00E10132"/>
    <w:rsid w:val="00E10141"/>
    <w:rsid w:val="00E10159"/>
    <w:rsid w:val="00E1015A"/>
    <w:rsid w:val="00E101E9"/>
    <w:rsid w:val="00E1021B"/>
    <w:rsid w:val="00E10221"/>
    <w:rsid w:val="00E10226"/>
    <w:rsid w:val="00E1024C"/>
    <w:rsid w:val="00E10316"/>
    <w:rsid w:val="00E10414"/>
    <w:rsid w:val="00E104F0"/>
    <w:rsid w:val="00E10546"/>
    <w:rsid w:val="00E105DA"/>
    <w:rsid w:val="00E10621"/>
    <w:rsid w:val="00E10635"/>
    <w:rsid w:val="00E10665"/>
    <w:rsid w:val="00E10668"/>
    <w:rsid w:val="00E10671"/>
    <w:rsid w:val="00E1068B"/>
    <w:rsid w:val="00E10725"/>
    <w:rsid w:val="00E10753"/>
    <w:rsid w:val="00E107D0"/>
    <w:rsid w:val="00E1083C"/>
    <w:rsid w:val="00E10859"/>
    <w:rsid w:val="00E108A7"/>
    <w:rsid w:val="00E10927"/>
    <w:rsid w:val="00E109DD"/>
    <w:rsid w:val="00E10A4B"/>
    <w:rsid w:val="00E10A66"/>
    <w:rsid w:val="00E10A78"/>
    <w:rsid w:val="00E10AC0"/>
    <w:rsid w:val="00E10ACA"/>
    <w:rsid w:val="00E10AFF"/>
    <w:rsid w:val="00E10B36"/>
    <w:rsid w:val="00E10B5E"/>
    <w:rsid w:val="00E10BA1"/>
    <w:rsid w:val="00E10BF6"/>
    <w:rsid w:val="00E10C85"/>
    <w:rsid w:val="00E10D18"/>
    <w:rsid w:val="00E10D3E"/>
    <w:rsid w:val="00E10DFB"/>
    <w:rsid w:val="00E10E2D"/>
    <w:rsid w:val="00E10E5E"/>
    <w:rsid w:val="00E10E65"/>
    <w:rsid w:val="00E10E78"/>
    <w:rsid w:val="00E10E83"/>
    <w:rsid w:val="00E10F09"/>
    <w:rsid w:val="00E10F3F"/>
    <w:rsid w:val="00E10FB9"/>
    <w:rsid w:val="00E10FC9"/>
    <w:rsid w:val="00E10FD0"/>
    <w:rsid w:val="00E10FFA"/>
    <w:rsid w:val="00E11024"/>
    <w:rsid w:val="00E1103B"/>
    <w:rsid w:val="00E11079"/>
    <w:rsid w:val="00E1108C"/>
    <w:rsid w:val="00E110B5"/>
    <w:rsid w:val="00E110D3"/>
    <w:rsid w:val="00E110E1"/>
    <w:rsid w:val="00E110F8"/>
    <w:rsid w:val="00E11100"/>
    <w:rsid w:val="00E11185"/>
    <w:rsid w:val="00E111C0"/>
    <w:rsid w:val="00E11229"/>
    <w:rsid w:val="00E1129B"/>
    <w:rsid w:val="00E112F3"/>
    <w:rsid w:val="00E113AE"/>
    <w:rsid w:val="00E113DC"/>
    <w:rsid w:val="00E113E5"/>
    <w:rsid w:val="00E113F6"/>
    <w:rsid w:val="00E11444"/>
    <w:rsid w:val="00E11477"/>
    <w:rsid w:val="00E114A6"/>
    <w:rsid w:val="00E114BC"/>
    <w:rsid w:val="00E114C8"/>
    <w:rsid w:val="00E114E3"/>
    <w:rsid w:val="00E114EF"/>
    <w:rsid w:val="00E1150F"/>
    <w:rsid w:val="00E11599"/>
    <w:rsid w:val="00E115D2"/>
    <w:rsid w:val="00E115EC"/>
    <w:rsid w:val="00E115F9"/>
    <w:rsid w:val="00E11620"/>
    <w:rsid w:val="00E1165C"/>
    <w:rsid w:val="00E11697"/>
    <w:rsid w:val="00E116B2"/>
    <w:rsid w:val="00E116BD"/>
    <w:rsid w:val="00E11703"/>
    <w:rsid w:val="00E11714"/>
    <w:rsid w:val="00E1171A"/>
    <w:rsid w:val="00E1173D"/>
    <w:rsid w:val="00E11768"/>
    <w:rsid w:val="00E11779"/>
    <w:rsid w:val="00E1178E"/>
    <w:rsid w:val="00E117AE"/>
    <w:rsid w:val="00E117D8"/>
    <w:rsid w:val="00E118B2"/>
    <w:rsid w:val="00E118C5"/>
    <w:rsid w:val="00E11968"/>
    <w:rsid w:val="00E11989"/>
    <w:rsid w:val="00E119A6"/>
    <w:rsid w:val="00E11A1E"/>
    <w:rsid w:val="00E11A2E"/>
    <w:rsid w:val="00E11ADC"/>
    <w:rsid w:val="00E11AF1"/>
    <w:rsid w:val="00E11BCD"/>
    <w:rsid w:val="00E11C41"/>
    <w:rsid w:val="00E11C61"/>
    <w:rsid w:val="00E11C86"/>
    <w:rsid w:val="00E11C89"/>
    <w:rsid w:val="00E11CFA"/>
    <w:rsid w:val="00E11D10"/>
    <w:rsid w:val="00E11D77"/>
    <w:rsid w:val="00E11D98"/>
    <w:rsid w:val="00E11E42"/>
    <w:rsid w:val="00E11E44"/>
    <w:rsid w:val="00E11E81"/>
    <w:rsid w:val="00E11ED3"/>
    <w:rsid w:val="00E11EDF"/>
    <w:rsid w:val="00E11EE4"/>
    <w:rsid w:val="00E11F32"/>
    <w:rsid w:val="00E11F35"/>
    <w:rsid w:val="00E11F56"/>
    <w:rsid w:val="00E11F79"/>
    <w:rsid w:val="00E11FB9"/>
    <w:rsid w:val="00E11FDD"/>
    <w:rsid w:val="00E12041"/>
    <w:rsid w:val="00E12051"/>
    <w:rsid w:val="00E12082"/>
    <w:rsid w:val="00E12094"/>
    <w:rsid w:val="00E120A4"/>
    <w:rsid w:val="00E120A7"/>
    <w:rsid w:val="00E12104"/>
    <w:rsid w:val="00E12175"/>
    <w:rsid w:val="00E121BE"/>
    <w:rsid w:val="00E121CB"/>
    <w:rsid w:val="00E121D5"/>
    <w:rsid w:val="00E12205"/>
    <w:rsid w:val="00E12257"/>
    <w:rsid w:val="00E1226A"/>
    <w:rsid w:val="00E1226F"/>
    <w:rsid w:val="00E122AE"/>
    <w:rsid w:val="00E122CB"/>
    <w:rsid w:val="00E122D2"/>
    <w:rsid w:val="00E122D6"/>
    <w:rsid w:val="00E122F7"/>
    <w:rsid w:val="00E12333"/>
    <w:rsid w:val="00E1237E"/>
    <w:rsid w:val="00E12395"/>
    <w:rsid w:val="00E123B5"/>
    <w:rsid w:val="00E12420"/>
    <w:rsid w:val="00E12447"/>
    <w:rsid w:val="00E12468"/>
    <w:rsid w:val="00E1249A"/>
    <w:rsid w:val="00E1250F"/>
    <w:rsid w:val="00E12532"/>
    <w:rsid w:val="00E1254B"/>
    <w:rsid w:val="00E1255B"/>
    <w:rsid w:val="00E12586"/>
    <w:rsid w:val="00E12596"/>
    <w:rsid w:val="00E125B6"/>
    <w:rsid w:val="00E125D0"/>
    <w:rsid w:val="00E1263F"/>
    <w:rsid w:val="00E1264B"/>
    <w:rsid w:val="00E12657"/>
    <w:rsid w:val="00E1266D"/>
    <w:rsid w:val="00E12687"/>
    <w:rsid w:val="00E126FD"/>
    <w:rsid w:val="00E12754"/>
    <w:rsid w:val="00E12784"/>
    <w:rsid w:val="00E1278A"/>
    <w:rsid w:val="00E127D3"/>
    <w:rsid w:val="00E127E0"/>
    <w:rsid w:val="00E12846"/>
    <w:rsid w:val="00E12852"/>
    <w:rsid w:val="00E1285D"/>
    <w:rsid w:val="00E12878"/>
    <w:rsid w:val="00E12887"/>
    <w:rsid w:val="00E12955"/>
    <w:rsid w:val="00E1297A"/>
    <w:rsid w:val="00E1298E"/>
    <w:rsid w:val="00E12994"/>
    <w:rsid w:val="00E12A31"/>
    <w:rsid w:val="00E12A43"/>
    <w:rsid w:val="00E12A82"/>
    <w:rsid w:val="00E12ADF"/>
    <w:rsid w:val="00E12B68"/>
    <w:rsid w:val="00E12B6E"/>
    <w:rsid w:val="00E12B86"/>
    <w:rsid w:val="00E12C0B"/>
    <w:rsid w:val="00E12C20"/>
    <w:rsid w:val="00E12C37"/>
    <w:rsid w:val="00E12CDE"/>
    <w:rsid w:val="00E12D08"/>
    <w:rsid w:val="00E12D47"/>
    <w:rsid w:val="00E12D7E"/>
    <w:rsid w:val="00E12D89"/>
    <w:rsid w:val="00E12DF9"/>
    <w:rsid w:val="00E12E49"/>
    <w:rsid w:val="00E12E4F"/>
    <w:rsid w:val="00E12EA1"/>
    <w:rsid w:val="00E12ECC"/>
    <w:rsid w:val="00E12ED3"/>
    <w:rsid w:val="00E12F2C"/>
    <w:rsid w:val="00E12F3B"/>
    <w:rsid w:val="00E12F84"/>
    <w:rsid w:val="00E12FEE"/>
    <w:rsid w:val="00E12FFA"/>
    <w:rsid w:val="00E130A5"/>
    <w:rsid w:val="00E130CD"/>
    <w:rsid w:val="00E13202"/>
    <w:rsid w:val="00E13219"/>
    <w:rsid w:val="00E13232"/>
    <w:rsid w:val="00E1334D"/>
    <w:rsid w:val="00E13358"/>
    <w:rsid w:val="00E13362"/>
    <w:rsid w:val="00E13457"/>
    <w:rsid w:val="00E13499"/>
    <w:rsid w:val="00E134B8"/>
    <w:rsid w:val="00E134CD"/>
    <w:rsid w:val="00E134FD"/>
    <w:rsid w:val="00E1351C"/>
    <w:rsid w:val="00E1358A"/>
    <w:rsid w:val="00E13591"/>
    <w:rsid w:val="00E135A8"/>
    <w:rsid w:val="00E135ED"/>
    <w:rsid w:val="00E135F6"/>
    <w:rsid w:val="00E135F7"/>
    <w:rsid w:val="00E13629"/>
    <w:rsid w:val="00E13702"/>
    <w:rsid w:val="00E1373D"/>
    <w:rsid w:val="00E1375E"/>
    <w:rsid w:val="00E1377A"/>
    <w:rsid w:val="00E137AB"/>
    <w:rsid w:val="00E137CB"/>
    <w:rsid w:val="00E13822"/>
    <w:rsid w:val="00E1387D"/>
    <w:rsid w:val="00E138C5"/>
    <w:rsid w:val="00E138E0"/>
    <w:rsid w:val="00E138E5"/>
    <w:rsid w:val="00E138F5"/>
    <w:rsid w:val="00E138F9"/>
    <w:rsid w:val="00E13980"/>
    <w:rsid w:val="00E13A66"/>
    <w:rsid w:val="00E13A82"/>
    <w:rsid w:val="00E13A94"/>
    <w:rsid w:val="00E13A9C"/>
    <w:rsid w:val="00E13AAA"/>
    <w:rsid w:val="00E13B10"/>
    <w:rsid w:val="00E13BB7"/>
    <w:rsid w:val="00E13BBD"/>
    <w:rsid w:val="00E13BD8"/>
    <w:rsid w:val="00E13BFD"/>
    <w:rsid w:val="00E13C57"/>
    <w:rsid w:val="00E13C61"/>
    <w:rsid w:val="00E13C8C"/>
    <w:rsid w:val="00E13CB3"/>
    <w:rsid w:val="00E13CFB"/>
    <w:rsid w:val="00E13CFC"/>
    <w:rsid w:val="00E13D2C"/>
    <w:rsid w:val="00E13D44"/>
    <w:rsid w:val="00E13D59"/>
    <w:rsid w:val="00E13DDA"/>
    <w:rsid w:val="00E13E21"/>
    <w:rsid w:val="00E13E47"/>
    <w:rsid w:val="00E14002"/>
    <w:rsid w:val="00E1405F"/>
    <w:rsid w:val="00E1407F"/>
    <w:rsid w:val="00E14094"/>
    <w:rsid w:val="00E140E1"/>
    <w:rsid w:val="00E140E3"/>
    <w:rsid w:val="00E14108"/>
    <w:rsid w:val="00E14177"/>
    <w:rsid w:val="00E141C6"/>
    <w:rsid w:val="00E14226"/>
    <w:rsid w:val="00E14230"/>
    <w:rsid w:val="00E14237"/>
    <w:rsid w:val="00E1423F"/>
    <w:rsid w:val="00E1426C"/>
    <w:rsid w:val="00E142CD"/>
    <w:rsid w:val="00E142D4"/>
    <w:rsid w:val="00E142EB"/>
    <w:rsid w:val="00E14323"/>
    <w:rsid w:val="00E1434D"/>
    <w:rsid w:val="00E14379"/>
    <w:rsid w:val="00E14382"/>
    <w:rsid w:val="00E14388"/>
    <w:rsid w:val="00E143D4"/>
    <w:rsid w:val="00E143DC"/>
    <w:rsid w:val="00E143F0"/>
    <w:rsid w:val="00E14434"/>
    <w:rsid w:val="00E1444B"/>
    <w:rsid w:val="00E14489"/>
    <w:rsid w:val="00E144B3"/>
    <w:rsid w:val="00E144FA"/>
    <w:rsid w:val="00E14500"/>
    <w:rsid w:val="00E14542"/>
    <w:rsid w:val="00E14568"/>
    <w:rsid w:val="00E14581"/>
    <w:rsid w:val="00E145C8"/>
    <w:rsid w:val="00E145CC"/>
    <w:rsid w:val="00E14601"/>
    <w:rsid w:val="00E14628"/>
    <w:rsid w:val="00E14636"/>
    <w:rsid w:val="00E14647"/>
    <w:rsid w:val="00E14668"/>
    <w:rsid w:val="00E146A1"/>
    <w:rsid w:val="00E146F3"/>
    <w:rsid w:val="00E1470F"/>
    <w:rsid w:val="00E1473E"/>
    <w:rsid w:val="00E14743"/>
    <w:rsid w:val="00E1474C"/>
    <w:rsid w:val="00E1479A"/>
    <w:rsid w:val="00E14817"/>
    <w:rsid w:val="00E1484B"/>
    <w:rsid w:val="00E1487D"/>
    <w:rsid w:val="00E148AE"/>
    <w:rsid w:val="00E148E4"/>
    <w:rsid w:val="00E148E5"/>
    <w:rsid w:val="00E148F2"/>
    <w:rsid w:val="00E148FE"/>
    <w:rsid w:val="00E14924"/>
    <w:rsid w:val="00E149C3"/>
    <w:rsid w:val="00E14A02"/>
    <w:rsid w:val="00E14A72"/>
    <w:rsid w:val="00E14A8B"/>
    <w:rsid w:val="00E14AC6"/>
    <w:rsid w:val="00E14AD3"/>
    <w:rsid w:val="00E14AE5"/>
    <w:rsid w:val="00E14AF7"/>
    <w:rsid w:val="00E14B9A"/>
    <w:rsid w:val="00E14BC8"/>
    <w:rsid w:val="00E14BCD"/>
    <w:rsid w:val="00E14C1B"/>
    <w:rsid w:val="00E14C3E"/>
    <w:rsid w:val="00E14C56"/>
    <w:rsid w:val="00E14C88"/>
    <w:rsid w:val="00E14D30"/>
    <w:rsid w:val="00E14DF8"/>
    <w:rsid w:val="00E14E69"/>
    <w:rsid w:val="00E14ECE"/>
    <w:rsid w:val="00E14F1E"/>
    <w:rsid w:val="00E14F1F"/>
    <w:rsid w:val="00E14F39"/>
    <w:rsid w:val="00E14F6C"/>
    <w:rsid w:val="00E14F73"/>
    <w:rsid w:val="00E14F77"/>
    <w:rsid w:val="00E14F91"/>
    <w:rsid w:val="00E14F99"/>
    <w:rsid w:val="00E1504A"/>
    <w:rsid w:val="00E15051"/>
    <w:rsid w:val="00E15087"/>
    <w:rsid w:val="00E15101"/>
    <w:rsid w:val="00E15106"/>
    <w:rsid w:val="00E1513B"/>
    <w:rsid w:val="00E1515D"/>
    <w:rsid w:val="00E1519F"/>
    <w:rsid w:val="00E151C9"/>
    <w:rsid w:val="00E151DF"/>
    <w:rsid w:val="00E15230"/>
    <w:rsid w:val="00E1525F"/>
    <w:rsid w:val="00E15286"/>
    <w:rsid w:val="00E152EC"/>
    <w:rsid w:val="00E1536E"/>
    <w:rsid w:val="00E15385"/>
    <w:rsid w:val="00E1539E"/>
    <w:rsid w:val="00E1539F"/>
    <w:rsid w:val="00E153AB"/>
    <w:rsid w:val="00E1545B"/>
    <w:rsid w:val="00E15566"/>
    <w:rsid w:val="00E155DD"/>
    <w:rsid w:val="00E15623"/>
    <w:rsid w:val="00E1565B"/>
    <w:rsid w:val="00E1567A"/>
    <w:rsid w:val="00E156EB"/>
    <w:rsid w:val="00E156F4"/>
    <w:rsid w:val="00E1571E"/>
    <w:rsid w:val="00E15730"/>
    <w:rsid w:val="00E1573A"/>
    <w:rsid w:val="00E157E5"/>
    <w:rsid w:val="00E15807"/>
    <w:rsid w:val="00E15833"/>
    <w:rsid w:val="00E15893"/>
    <w:rsid w:val="00E158AF"/>
    <w:rsid w:val="00E158B7"/>
    <w:rsid w:val="00E158D9"/>
    <w:rsid w:val="00E15929"/>
    <w:rsid w:val="00E15986"/>
    <w:rsid w:val="00E159B4"/>
    <w:rsid w:val="00E15A32"/>
    <w:rsid w:val="00E15A4D"/>
    <w:rsid w:val="00E15A56"/>
    <w:rsid w:val="00E15AFF"/>
    <w:rsid w:val="00E15B5E"/>
    <w:rsid w:val="00E15BAD"/>
    <w:rsid w:val="00E15BEA"/>
    <w:rsid w:val="00E15C73"/>
    <w:rsid w:val="00E15CB7"/>
    <w:rsid w:val="00E15CBC"/>
    <w:rsid w:val="00E15CD8"/>
    <w:rsid w:val="00E15CF8"/>
    <w:rsid w:val="00E15D0F"/>
    <w:rsid w:val="00E15D27"/>
    <w:rsid w:val="00E15D4D"/>
    <w:rsid w:val="00E15DA1"/>
    <w:rsid w:val="00E15DB9"/>
    <w:rsid w:val="00E15DDA"/>
    <w:rsid w:val="00E15E2D"/>
    <w:rsid w:val="00E15E3E"/>
    <w:rsid w:val="00E15EA9"/>
    <w:rsid w:val="00E15ECA"/>
    <w:rsid w:val="00E15F12"/>
    <w:rsid w:val="00E15FE1"/>
    <w:rsid w:val="00E15FE9"/>
    <w:rsid w:val="00E15FFA"/>
    <w:rsid w:val="00E16001"/>
    <w:rsid w:val="00E16033"/>
    <w:rsid w:val="00E160D7"/>
    <w:rsid w:val="00E160FD"/>
    <w:rsid w:val="00E16101"/>
    <w:rsid w:val="00E16102"/>
    <w:rsid w:val="00E16129"/>
    <w:rsid w:val="00E1614B"/>
    <w:rsid w:val="00E16159"/>
    <w:rsid w:val="00E1619F"/>
    <w:rsid w:val="00E161A5"/>
    <w:rsid w:val="00E161BC"/>
    <w:rsid w:val="00E16270"/>
    <w:rsid w:val="00E1627A"/>
    <w:rsid w:val="00E162DF"/>
    <w:rsid w:val="00E1630B"/>
    <w:rsid w:val="00E1634B"/>
    <w:rsid w:val="00E16352"/>
    <w:rsid w:val="00E163CD"/>
    <w:rsid w:val="00E163DB"/>
    <w:rsid w:val="00E16482"/>
    <w:rsid w:val="00E164E2"/>
    <w:rsid w:val="00E16541"/>
    <w:rsid w:val="00E1656B"/>
    <w:rsid w:val="00E165B4"/>
    <w:rsid w:val="00E165F5"/>
    <w:rsid w:val="00E1662D"/>
    <w:rsid w:val="00E16668"/>
    <w:rsid w:val="00E166A3"/>
    <w:rsid w:val="00E16717"/>
    <w:rsid w:val="00E1671A"/>
    <w:rsid w:val="00E16744"/>
    <w:rsid w:val="00E167A2"/>
    <w:rsid w:val="00E167C0"/>
    <w:rsid w:val="00E167DE"/>
    <w:rsid w:val="00E167FC"/>
    <w:rsid w:val="00E1680A"/>
    <w:rsid w:val="00E16816"/>
    <w:rsid w:val="00E16859"/>
    <w:rsid w:val="00E1687B"/>
    <w:rsid w:val="00E16884"/>
    <w:rsid w:val="00E16888"/>
    <w:rsid w:val="00E168E5"/>
    <w:rsid w:val="00E168EE"/>
    <w:rsid w:val="00E168F9"/>
    <w:rsid w:val="00E16926"/>
    <w:rsid w:val="00E16941"/>
    <w:rsid w:val="00E16986"/>
    <w:rsid w:val="00E169F0"/>
    <w:rsid w:val="00E169F9"/>
    <w:rsid w:val="00E16A2F"/>
    <w:rsid w:val="00E16A9B"/>
    <w:rsid w:val="00E16B85"/>
    <w:rsid w:val="00E16BFC"/>
    <w:rsid w:val="00E16C76"/>
    <w:rsid w:val="00E16D35"/>
    <w:rsid w:val="00E16DCC"/>
    <w:rsid w:val="00E16DE9"/>
    <w:rsid w:val="00E16DF6"/>
    <w:rsid w:val="00E16DFE"/>
    <w:rsid w:val="00E16E4D"/>
    <w:rsid w:val="00E16E64"/>
    <w:rsid w:val="00E16E6B"/>
    <w:rsid w:val="00E16E6E"/>
    <w:rsid w:val="00E16E9B"/>
    <w:rsid w:val="00E16EA4"/>
    <w:rsid w:val="00E16EB7"/>
    <w:rsid w:val="00E16ECC"/>
    <w:rsid w:val="00E16F03"/>
    <w:rsid w:val="00E16F1E"/>
    <w:rsid w:val="00E16F40"/>
    <w:rsid w:val="00E16F5B"/>
    <w:rsid w:val="00E16FA5"/>
    <w:rsid w:val="00E16FDE"/>
    <w:rsid w:val="00E16FF6"/>
    <w:rsid w:val="00E17081"/>
    <w:rsid w:val="00E170BA"/>
    <w:rsid w:val="00E170FA"/>
    <w:rsid w:val="00E170FD"/>
    <w:rsid w:val="00E17146"/>
    <w:rsid w:val="00E17189"/>
    <w:rsid w:val="00E17236"/>
    <w:rsid w:val="00E17260"/>
    <w:rsid w:val="00E17261"/>
    <w:rsid w:val="00E172A9"/>
    <w:rsid w:val="00E172FD"/>
    <w:rsid w:val="00E17307"/>
    <w:rsid w:val="00E17322"/>
    <w:rsid w:val="00E1733B"/>
    <w:rsid w:val="00E173A0"/>
    <w:rsid w:val="00E173A7"/>
    <w:rsid w:val="00E173DE"/>
    <w:rsid w:val="00E173E4"/>
    <w:rsid w:val="00E17448"/>
    <w:rsid w:val="00E1746F"/>
    <w:rsid w:val="00E1747B"/>
    <w:rsid w:val="00E174A8"/>
    <w:rsid w:val="00E1750E"/>
    <w:rsid w:val="00E1756E"/>
    <w:rsid w:val="00E1758E"/>
    <w:rsid w:val="00E175B9"/>
    <w:rsid w:val="00E1760B"/>
    <w:rsid w:val="00E1789C"/>
    <w:rsid w:val="00E178CD"/>
    <w:rsid w:val="00E17901"/>
    <w:rsid w:val="00E1795A"/>
    <w:rsid w:val="00E1795D"/>
    <w:rsid w:val="00E179B4"/>
    <w:rsid w:val="00E179D2"/>
    <w:rsid w:val="00E17A04"/>
    <w:rsid w:val="00E17A28"/>
    <w:rsid w:val="00E17A34"/>
    <w:rsid w:val="00E17A48"/>
    <w:rsid w:val="00E17A6D"/>
    <w:rsid w:val="00E17A9B"/>
    <w:rsid w:val="00E17AAC"/>
    <w:rsid w:val="00E17AB3"/>
    <w:rsid w:val="00E17AE1"/>
    <w:rsid w:val="00E17BD0"/>
    <w:rsid w:val="00E17BD2"/>
    <w:rsid w:val="00E17BF1"/>
    <w:rsid w:val="00E17C1E"/>
    <w:rsid w:val="00E17C50"/>
    <w:rsid w:val="00E17C90"/>
    <w:rsid w:val="00E17C9D"/>
    <w:rsid w:val="00E17CD1"/>
    <w:rsid w:val="00E17D9C"/>
    <w:rsid w:val="00E17DAC"/>
    <w:rsid w:val="00E17DE8"/>
    <w:rsid w:val="00E17DF1"/>
    <w:rsid w:val="00E17E29"/>
    <w:rsid w:val="00E17E97"/>
    <w:rsid w:val="00E17EC8"/>
    <w:rsid w:val="00E17F46"/>
    <w:rsid w:val="00E17F7B"/>
    <w:rsid w:val="00E17F7E"/>
    <w:rsid w:val="00E17FB2"/>
    <w:rsid w:val="00E17FB7"/>
    <w:rsid w:val="00E17FBD"/>
    <w:rsid w:val="00E17FCD"/>
    <w:rsid w:val="00E20018"/>
    <w:rsid w:val="00E200ED"/>
    <w:rsid w:val="00E20111"/>
    <w:rsid w:val="00E20124"/>
    <w:rsid w:val="00E2012D"/>
    <w:rsid w:val="00E20136"/>
    <w:rsid w:val="00E20171"/>
    <w:rsid w:val="00E201B1"/>
    <w:rsid w:val="00E201B8"/>
    <w:rsid w:val="00E201F1"/>
    <w:rsid w:val="00E20205"/>
    <w:rsid w:val="00E2020A"/>
    <w:rsid w:val="00E20247"/>
    <w:rsid w:val="00E2026D"/>
    <w:rsid w:val="00E2026F"/>
    <w:rsid w:val="00E2030B"/>
    <w:rsid w:val="00E20319"/>
    <w:rsid w:val="00E20390"/>
    <w:rsid w:val="00E203A0"/>
    <w:rsid w:val="00E203C9"/>
    <w:rsid w:val="00E203DC"/>
    <w:rsid w:val="00E203EC"/>
    <w:rsid w:val="00E203FD"/>
    <w:rsid w:val="00E2040D"/>
    <w:rsid w:val="00E20469"/>
    <w:rsid w:val="00E2048C"/>
    <w:rsid w:val="00E2051B"/>
    <w:rsid w:val="00E2054B"/>
    <w:rsid w:val="00E205CF"/>
    <w:rsid w:val="00E2065E"/>
    <w:rsid w:val="00E2065F"/>
    <w:rsid w:val="00E20661"/>
    <w:rsid w:val="00E20696"/>
    <w:rsid w:val="00E2077A"/>
    <w:rsid w:val="00E207BF"/>
    <w:rsid w:val="00E20849"/>
    <w:rsid w:val="00E2087E"/>
    <w:rsid w:val="00E208FB"/>
    <w:rsid w:val="00E209B4"/>
    <w:rsid w:val="00E209C9"/>
    <w:rsid w:val="00E20A08"/>
    <w:rsid w:val="00E20A6A"/>
    <w:rsid w:val="00E20AE9"/>
    <w:rsid w:val="00E20CC1"/>
    <w:rsid w:val="00E20CF0"/>
    <w:rsid w:val="00E20D07"/>
    <w:rsid w:val="00E20D66"/>
    <w:rsid w:val="00E20DAF"/>
    <w:rsid w:val="00E20DFF"/>
    <w:rsid w:val="00E20E2A"/>
    <w:rsid w:val="00E20E32"/>
    <w:rsid w:val="00E20E6D"/>
    <w:rsid w:val="00E20E7A"/>
    <w:rsid w:val="00E20E95"/>
    <w:rsid w:val="00E20EAD"/>
    <w:rsid w:val="00E20F7F"/>
    <w:rsid w:val="00E20F98"/>
    <w:rsid w:val="00E20F9D"/>
    <w:rsid w:val="00E2102F"/>
    <w:rsid w:val="00E21052"/>
    <w:rsid w:val="00E2106A"/>
    <w:rsid w:val="00E2108D"/>
    <w:rsid w:val="00E210D0"/>
    <w:rsid w:val="00E210E4"/>
    <w:rsid w:val="00E210F2"/>
    <w:rsid w:val="00E21101"/>
    <w:rsid w:val="00E21102"/>
    <w:rsid w:val="00E211B0"/>
    <w:rsid w:val="00E21212"/>
    <w:rsid w:val="00E21213"/>
    <w:rsid w:val="00E21296"/>
    <w:rsid w:val="00E212D8"/>
    <w:rsid w:val="00E212E5"/>
    <w:rsid w:val="00E212E8"/>
    <w:rsid w:val="00E21300"/>
    <w:rsid w:val="00E2133A"/>
    <w:rsid w:val="00E213EB"/>
    <w:rsid w:val="00E213FB"/>
    <w:rsid w:val="00E21426"/>
    <w:rsid w:val="00E21458"/>
    <w:rsid w:val="00E2145E"/>
    <w:rsid w:val="00E21477"/>
    <w:rsid w:val="00E2148C"/>
    <w:rsid w:val="00E21492"/>
    <w:rsid w:val="00E214E5"/>
    <w:rsid w:val="00E21576"/>
    <w:rsid w:val="00E215FC"/>
    <w:rsid w:val="00E2161A"/>
    <w:rsid w:val="00E2165B"/>
    <w:rsid w:val="00E2166C"/>
    <w:rsid w:val="00E2166D"/>
    <w:rsid w:val="00E216FA"/>
    <w:rsid w:val="00E2174D"/>
    <w:rsid w:val="00E217A4"/>
    <w:rsid w:val="00E217C4"/>
    <w:rsid w:val="00E217F4"/>
    <w:rsid w:val="00E21814"/>
    <w:rsid w:val="00E21841"/>
    <w:rsid w:val="00E218A6"/>
    <w:rsid w:val="00E219D5"/>
    <w:rsid w:val="00E21AB0"/>
    <w:rsid w:val="00E21AED"/>
    <w:rsid w:val="00E21B10"/>
    <w:rsid w:val="00E21B5B"/>
    <w:rsid w:val="00E21B5D"/>
    <w:rsid w:val="00E21BA4"/>
    <w:rsid w:val="00E21BBD"/>
    <w:rsid w:val="00E21BEA"/>
    <w:rsid w:val="00E21BED"/>
    <w:rsid w:val="00E21C25"/>
    <w:rsid w:val="00E21C4C"/>
    <w:rsid w:val="00E21C83"/>
    <w:rsid w:val="00E21C8C"/>
    <w:rsid w:val="00E21C98"/>
    <w:rsid w:val="00E21CC0"/>
    <w:rsid w:val="00E21D34"/>
    <w:rsid w:val="00E21D40"/>
    <w:rsid w:val="00E21D6F"/>
    <w:rsid w:val="00E21D9E"/>
    <w:rsid w:val="00E21DBF"/>
    <w:rsid w:val="00E21DCC"/>
    <w:rsid w:val="00E21E08"/>
    <w:rsid w:val="00E21E37"/>
    <w:rsid w:val="00E21E3A"/>
    <w:rsid w:val="00E21E95"/>
    <w:rsid w:val="00E21EC1"/>
    <w:rsid w:val="00E21F0B"/>
    <w:rsid w:val="00E21F4F"/>
    <w:rsid w:val="00E21FE5"/>
    <w:rsid w:val="00E2203F"/>
    <w:rsid w:val="00E2206E"/>
    <w:rsid w:val="00E2209C"/>
    <w:rsid w:val="00E220E1"/>
    <w:rsid w:val="00E220E7"/>
    <w:rsid w:val="00E220F5"/>
    <w:rsid w:val="00E221BC"/>
    <w:rsid w:val="00E221DA"/>
    <w:rsid w:val="00E221F3"/>
    <w:rsid w:val="00E22208"/>
    <w:rsid w:val="00E2222E"/>
    <w:rsid w:val="00E2227A"/>
    <w:rsid w:val="00E2228D"/>
    <w:rsid w:val="00E22292"/>
    <w:rsid w:val="00E222AC"/>
    <w:rsid w:val="00E222CF"/>
    <w:rsid w:val="00E222E5"/>
    <w:rsid w:val="00E222F3"/>
    <w:rsid w:val="00E2230B"/>
    <w:rsid w:val="00E22389"/>
    <w:rsid w:val="00E223AE"/>
    <w:rsid w:val="00E223BE"/>
    <w:rsid w:val="00E223CB"/>
    <w:rsid w:val="00E223CE"/>
    <w:rsid w:val="00E22403"/>
    <w:rsid w:val="00E2243C"/>
    <w:rsid w:val="00E22443"/>
    <w:rsid w:val="00E224C1"/>
    <w:rsid w:val="00E22595"/>
    <w:rsid w:val="00E22607"/>
    <w:rsid w:val="00E2262C"/>
    <w:rsid w:val="00E22638"/>
    <w:rsid w:val="00E22640"/>
    <w:rsid w:val="00E2267C"/>
    <w:rsid w:val="00E226A5"/>
    <w:rsid w:val="00E226FB"/>
    <w:rsid w:val="00E2273C"/>
    <w:rsid w:val="00E22745"/>
    <w:rsid w:val="00E22763"/>
    <w:rsid w:val="00E227BF"/>
    <w:rsid w:val="00E227D6"/>
    <w:rsid w:val="00E227F0"/>
    <w:rsid w:val="00E2284D"/>
    <w:rsid w:val="00E22854"/>
    <w:rsid w:val="00E22868"/>
    <w:rsid w:val="00E22881"/>
    <w:rsid w:val="00E228C9"/>
    <w:rsid w:val="00E2290A"/>
    <w:rsid w:val="00E22916"/>
    <w:rsid w:val="00E22943"/>
    <w:rsid w:val="00E22973"/>
    <w:rsid w:val="00E2297B"/>
    <w:rsid w:val="00E229FA"/>
    <w:rsid w:val="00E22A51"/>
    <w:rsid w:val="00E22A98"/>
    <w:rsid w:val="00E22AAE"/>
    <w:rsid w:val="00E22ADB"/>
    <w:rsid w:val="00E22B20"/>
    <w:rsid w:val="00E22C05"/>
    <w:rsid w:val="00E22C33"/>
    <w:rsid w:val="00E22C5B"/>
    <w:rsid w:val="00E22C5D"/>
    <w:rsid w:val="00E22CA0"/>
    <w:rsid w:val="00E22CDC"/>
    <w:rsid w:val="00E22D37"/>
    <w:rsid w:val="00E22DA5"/>
    <w:rsid w:val="00E22DC2"/>
    <w:rsid w:val="00E22DE3"/>
    <w:rsid w:val="00E22E52"/>
    <w:rsid w:val="00E22E8D"/>
    <w:rsid w:val="00E22E9E"/>
    <w:rsid w:val="00E22F05"/>
    <w:rsid w:val="00E22F2A"/>
    <w:rsid w:val="00E22F2D"/>
    <w:rsid w:val="00E22F35"/>
    <w:rsid w:val="00E22F87"/>
    <w:rsid w:val="00E22FA6"/>
    <w:rsid w:val="00E22FCC"/>
    <w:rsid w:val="00E22FF1"/>
    <w:rsid w:val="00E2306F"/>
    <w:rsid w:val="00E23156"/>
    <w:rsid w:val="00E231DD"/>
    <w:rsid w:val="00E231ED"/>
    <w:rsid w:val="00E231EE"/>
    <w:rsid w:val="00E231F3"/>
    <w:rsid w:val="00E23247"/>
    <w:rsid w:val="00E23267"/>
    <w:rsid w:val="00E232CE"/>
    <w:rsid w:val="00E232E5"/>
    <w:rsid w:val="00E2330C"/>
    <w:rsid w:val="00E23320"/>
    <w:rsid w:val="00E23356"/>
    <w:rsid w:val="00E23394"/>
    <w:rsid w:val="00E2343C"/>
    <w:rsid w:val="00E23490"/>
    <w:rsid w:val="00E234B2"/>
    <w:rsid w:val="00E234F4"/>
    <w:rsid w:val="00E2352A"/>
    <w:rsid w:val="00E23553"/>
    <w:rsid w:val="00E2355C"/>
    <w:rsid w:val="00E23581"/>
    <w:rsid w:val="00E2359D"/>
    <w:rsid w:val="00E23666"/>
    <w:rsid w:val="00E23674"/>
    <w:rsid w:val="00E2369A"/>
    <w:rsid w:val="00E236E1"/>
    <w:rsid w:val="00E23714"/>
    <w:rsid w:val="00E23743"/>
    <w:rsid w:val="00E2375E"/>
    <w:rsid w:val="00E23782"/>
    <w:rsid w:val="00E237A6"/>
    <w:rsid w:val="00E237D2"/>
    <w:rsid w:val="00E2380C"/>
    <w:rsid w:val="00E2384D"/>
    <w:rsid w:val="00E2385E"/>
    <w:rsid w:val="00E23883"/>
    <w:rsid w:val="00E23890"/>
    <w:rsid w:val="00E238CF"/>
    <w:rsid w:val="00E2392D"/>
    <w:rsid w:val="00E2399F"/>
    <w:rsid w:val="00E239FE"/>
    <w:rsid w:val="00E23AA9"/>
    <w:rsid w:val="00E23AD1"/>
    <w:rsid w:val="00E23B4E"/>
    <w:rsid w:val="00E23B8F"/>
    <w:rsid w:val="00E23BBC"/>
    <w:rsid w:val="00E23C2C"/>
    <w:rsid w:val="00E23CB3"/>
    <w:rsid w:val="00E23CBD"/>
    <w:rsid w:val="00E23D13"/>
    <w:rsid w:val="00E23DC5"/>
    <w:rsid w:val="00E23E0A"/>
    <w:rsid w:val="00E23EED"/>
    <w:rsid w:val="00E23F00"/>
    <w:rsid w:val="00E23F5A"/>
    <w:rsid w:val="00E23F98"/>
    <w:rsid w:val="00E23FB7"/>
    <w:rsid w:val="00E23FED"/>
    <w:rsid w:val="00E24050"/>
    <w:rsid w:val="00E240A7"/>
    <w:rsid w:val="00E240E7"/>
    <w:rsid w:val="00E2410F"/>
    <w:rsid w:val="00E2413E"/>
    <w:rsid w:val="00E24154"/>
    <w:rsid w:val="00E24157"/>
    <w:rsid w:val="00E24170"/>
    <w:rsid w:val="00E241DB"/>
    <w:rsid w:val="00E241E5"/>
    <w:rsid w:val="00E24225"/>
    <w:rsid w:val="00E24245"/>
    <w:rsid w:val="00E24289"/>
    <w:rsid w:val="00E242A0"/>
    <w:rsid w:val="00E242B0"/>
    <w:rsid w:val="00E242EA"/>
    <w:rsid w:val="00E242FF"/>
    <w:rsid w:val="00E24331"/>
    <w:rsid w:val="00E24377"/>
    <w:rsid w:val="00E243F2"/>
    <w:rsid w:val="00E243FA"/>
    <w:rsid w:val="00E24437"/>
    <w:rsid w:val="00E2447A"/>
    <w:rsid w:val="00E244B7"/>
    <w:rsid w:val="00E244B8"/>
    <w:rsid w:val="00E244C6"/>
    <w:rsid w:val="00E24500"/>
    <w:rsid w:val="00E2454C"/>
    <w:rsid w:val="00E245B6"/>
    <w:rsid w:val="00E245CC"/>
    <w:rsid w:val="00E245D4"/>
    <w:rsid w:val="00E245D8"/>
    <w:rsid w:val="00E245E1"/>
    <w:rsid w:val="00E2463E"/>
    <w:rsid w:val="00E2465A"/>
    <w:rsid w:val="00E2465D"/>
    <w:rsid w:val="00E24669"/>
    <w:rsid w:val="00E2467C"/>
    <w:rsid w:val="00E2468E"/>
    <w:rsid w:val="00E24692"/>
    <w:rsid w:val="00E2469D"/>
    <w:rsid w:val="00E246CC"/>
    <w:rsid w:val="00E246D3"/>
    <w:rsid w:val="00E246E2"/>
    <w:rsid w:val="00E2479C"/>
    <w:rsid w:val="00E24820"/>
    <w:rsid w:val="00E24830"/>
    <w:rsid w:val="00E24831"/>
    <w:rsid w:val="00E2483A"/>
    <w:rsid w:val="00E2485D"/>
    <w:rsid w:val="00E2485F"/>
    <w:rsid w:val="00E24883"/>
    <w:rsid w:val="00E24935"/>
    <w:rsid w:val="00E24995"/>
    <w:rsid w:val="00E24A40"/>
    <w:rsid w:val="00E24A8D"/>
    <w:rsid w:val="00E24A91"/>
    <w:rsid w:val="00E24A98"/>
    <w:rsid w:val="00E24AA7"/>
    <w:rsid w:val="00E24AD3"/>
    <w:rsid w:val="00E24B27"/>
    <w:rsid w:val="00E24B3F"/>
    <w:rsid w:val="00E24B5F"/>
    <w:rsid w:val="00E24B6E"/>
    <w:rsid w:val="00E24B78"/>
    <w:rsid w:val="00E24B9A"/>
    <w:rsid w:val="00E24BB4"/>
    <w:rsid w:val="00E24BC1"/>
    <w:rsid w:val="00E24BEE"/>
    <w:rsid w:val="00E24C30"/>
    <w:rsid w:val="00E24C52"/>
    <w:rsid w:val="00E24CEA"/>
    <w:rsid w:val="00E24D1E"/>
    <w:rsid w:val="00E24DED"/>
    <w:rsid w:val="00E24E01"/>
    <w:rsid w:val="00E24E29"/>
    <w:rsid w:val="00E24E2C"/>
    <w:rsid w:val="00E24E3A"/>
    <w:rsid w:val="00E24E94"/>
    <w:rsid w:val="00E24ECB"/>
    <w:rsid w:val="00E24ED7"/>
    <w:rsid w:val="00E24F54"/>
    <w:rsid w:val="00E24F6A"/>
    <w:rsid w:val="00E24F7E"/>
    <w:rsid w:val="00E24F9A"/>
    <w:rsid w:val="00E24FA7"/>
    <w:rsid w:val="00E24FBE"/>
    <w:rsid w:val="00E24FDF"/>
    <w:rsid w:val="00E25039"/>
    <w:rsid w:val="00E2503E"/>
    <w:rsid w:val="00E2504C"/>
    <w:rsid w:val="00E25088"/>
    <w:rsid w:val="00E2509E"/>
    <w:rsid w:val="00E250C7"/>
    <w:rsid w:val="00E25116"/>
    <w:rsid w:val="00E2518A"/>
    <w:rsid w:val="00E251A1"/>
    <w:rsid w:val="00E251B4"/>
    <w:rsid w:val="00E25214"/>
    <w:rsid w:val="00E2523D"/>
    <w:rsid w:val="00E25249"/>
    <w:rsid w:val="00E25282"/>
    <w:rsid w:val="00E25288"/>
    <w:rsid w:val="00E252E7"/>
    <w:rsid w:val="00E252F2"/>
    <w:rsid w:val="00E25305"/>
    <w:rsid w:val="00E2530E"/>
    <w:rsid w:val="00E25315"/>
    <w:rsid w:val="00E2532F"/>
    <w:rsid w:val="00E25335"/>
    <w:rsid w:val="00E25388"/>
    <w:rsid w:val="00E253C7"/>
    <w:rsid w:val="00E25449"/>
    <w:rsid w:val="00E25464"/>
    <w:rsid w:val="00E2546A"/>
    <w:rsid w:val="00E2546B"/>
    <w:rsid w:val="00E25472"/>
    <w:rsid w:val="00E254A1"/>
    <w:rsid w:val="00E254F6"/>
    <w:rsid w:val="00E25548"/>
    <w:rsid w:val="00E2562F"/>
    <w:rsid w:val="00E25777"/>
    <w:rsid w:val="00E257C7"/>
    <w:rsid w:val="00E257C9"/>
    <w:rsid w:val="00E257D7"/>
    <w:rsid w:val="00E257ED"/>
    <w:rsid w:val="00E25841"/>
    <w:rsid w:val="00E25868"/>
    <w:rsid w:val="00E25893"/>
    <w:rsid w:val="00E258DA"/>
    <w:rsid w:val="00E258FD"/>
    <w:rsid w:val="00E25962"/>
    <w:rsid w:val="00E259A0"/>
    <w:rsid w:val="00E25A04"/>
    <w:rsid w:val="00E25A3E"/>
    <w:rsid w:val="00E25A63"/>
    <w:rsid w:val="00E25A71"/>
    <w:rsid w:val="00E25A82"/>
    <w:rsid w:val="00E25AA9"/>
    <w:rsid w:val="00E25AB6"/>
    <w:rsid w:val="00E25AE9"/>
    <w:rsid w:val="00E25B1E"/>
    <w:rsid w:val="00E25B55"/>
    <w:rsid w:val="00E25B5E"/>
    <w:rsid w:val="00E25B6C"/>
    <w:rsid w:val="00E25B7D"/>
    <w:rsid w:val="00E25B83"/>
    <w:rsid w:val="00E25BA3"/>
    <w:rsid w:val="00E25BBA"/>
    <w:rsid w:val="00E25BD5"/>
    <w:rsid w:val="00E25BF0"/>
    <w:rsid w:val="00E25C22"/>
    <w:rsid w:val="00E25C43"/>
    <w:rsid w:val="00E25C70"/>
    <w:rsid w:val="00E25C8E"/>
    <w:rsid w:val="00E25CAA"/>
    <w:rsid w:val="00E25CB4"/>
    <w:rsid w:val="00E25CCA"/>
    <w:rsid w:val="00E25CE1"/>
    <w:rsid w:val="00E25D7C"/>
    <w:rsid w:val="00E25DF1"/>
    <w:rsid w:val="00E25E17"/>
    <w:rsid w:val="00E25E5E"/>
    <w:rsid w:val="00E25EB8"/>
    <w:rsid w:val="00E25ECD"/>
    <w:rsid w:val="00E25F41"/>
    <w:rsid w:val="00E25F65"/>
    <w:rsid w:val="00E25F80"/>
    <w:rsid w:val="00E25FCE"/>
    <w:rsid w:val="00E25FDF"/>
    <w:rsid w:val="00E26054"/>
    <w:rsid w:val="00E2605C"/>
    <w:rsid w:val="00E26135"/>
    <w:rsid w:val="00E26165"/>
    <w:rsid w:val="00E2616B"/>
    <w:rsid w:val="00E261C4"/>
    <w:rsid w:val="00E261FF"/>
    <w:rsid w:val="00E2623C"/>
    <w:rsid w:val="00E26287"/>
    <w:rsid w:val="00E2629F"/>
    <w:rsid w:val="00E26335"/>
    <w:rsid w:val="00E26355"/>
    <w:rsid w:val="00E26368"/>
    <w:rsid w:val="00E2636F"/>
    <w:rsid w:val="00E2639B"/>
    <w:rsid w:val="00E263A4"/>
    <w:rsid w:val="00E263D5"/>
    <w:rsid w:val="00E263EA"/>
    <w:rsid w:val="00E263F1"/>
    <w:rsid w:val="00E2649E"/>
    <w:rsid w:val="00E264E2"/>
    <w:rsid w:val="00E264EA"/>
    <w:rsid w:val="00E26617"/>
    <w:rsid w:val="00E26666"/>
    <w:rsid w:val="00E2668C"/>
    <w:rsid w:val="00E266A5"/>
    <w:rsid w:val="00E266C6"/>
    <w:rsid w:val="00E266CE"/>
    <w:rsid w:val="00E266D0"/>
    <w:rsid w:val="00E266F8"/>
    <w:rsid w:val="00E2670A"/>
    <w:rsid w:val="00E26758"/>
    <w:rsid w:val="00E2676C"/>
    <w:rsid w:val="00E26782"/>
    <w:rsid w:val="00E26785"/>
    <w:rsid w:val="00E267B5"/>
    <w:rsid w:val="00E267E0"/>
    <w:rsid w:val="00E267E8"/>
    <w:rsid w:val="00E267EF"/>
    <w:rsid w:val="00E26808"/>
    <w:rsid w:val="00E26874"/>
    <w:rsid w:val="00E26894"/>
    <w:rsid w:val="00E268FC"/>
    <w:rsid w:val="00E26926"/>
    <w:rsid w:val="00E2693A"/>
    <w:rsid w:val="00E269A0"/>
    <w:rsid w:val="00E269C5"/>
    <w:rsid w:val="00E26AF0"/>
    <w:rsid w:val="00E26B12"/>
    <w:rsid w:val="00E26B1B"/>
    <w:rsid w:val="00E26B64"/>
    <w:rsid w:val="00E26B78"/>
    <w:rsid w:val="00E26B8C"/>
    <w:rsid w:val="00E26B93"/>
    <w:rsid w:val="00E26BB6"/>
    <w:rsid w:val="00E26BB8"/>
    <w:rsid w:val="00E26BC0"/>
    <w:rsid w:val="00E26BFB"/>
    <w:rsid w:val="00E26C11"/>
    <w:rsid w:val="00E26C99"/>
    <w:rsid w:val="00E26CD1"/>
    <w:rsid w:val="00E26D13"/>
    <w:rsid w:val="00E26D4A"/>
    <w:rsid w:val="00E26DD6"/>
    <w:rsid w:val="00E26E53"/>
    <w:rsid w:val="00E26E60"/>
    <w:rsid w:val="00E26E71"/>
    <w:rsid w:val="00E26EA8"/>
    <w:rsid w:val="00E26EE4"/>
    <w:rsid w:val="00E26EE9"/>
    <w:rsid w:val="00E26F05"/>
    <w:rsid w:val="00E26F48"/>
    <w:rsid w:val="00E26FE4"/>
    <w:rsid w:val="00E27045"/>
    <w:rsid w:val="00E270BF"/>
    <w:rsid w:val="00E270F9"/>
    <w:rsid w:val="00E27150"/>
    <w:rsid w:val="00E27151"/>
    <w:rsid w:val="00E27156"/>
    <w:rsid w:val="00E271BC"/>
    <w:rsid w:val="00E271FE"/>
    <w:rsid w:val="00E2723B"/>
    <w:rsid w:val="00E2724E"/>
    <w:rsid w:val="00E27256"/>
    <w:rsid w:val="00E2726D"/>
    <w:rsid w:val="00E272F9"/>
    <w:rsid w:val="00E27306"/>
    <w:rsid w:val="00E2735D"/>
    <w:rsid w:val="00E27360"/>
    <w:rsid w:val="00E27378"/>
    <w:rsid w:val="00E27389"/>
    <w:rsid w:val="00E273A9"/>
    <w:rsid w:val="00E273B9"/>
    <w:rsid w:val="00E273FA"/>
    <w:rsid w:val="00E2747A"/>
    <w:rsid w:val="00E27498"/>
    <w:rsid w:val="00E274A1"/>
    <w:rsid w:val="00E274B7"/>
    <w:rsid w:val="00E274C8"/>
    <w:rsid w:val="00E274E2"/>
    <w:rsid w:val="00E2751E"/>
    <w:rsid w:val="00E27549"/>
    <w:rsid w:val="00E27593"/>
    <w:rsid w:val="00E27595"/>
    <w:rsid w:val="00E27628"/>
    <w:rsid w:val="00E276C3"/>
    <w:rsid w:val="00E276F2"/>
    <w:rsid w:val="00E276F7"/>
    <w:rsid w:val="00E276FB"/>
    <w:rsid w:val="00E27774"/>
    <w:rsid w:val="00E2778D"/>
    <w:rsid w:val="00E277F7"/>
    <w:rsid w:val="00E2788B"/>
    <w:rsid w:val="00E278D3"/>
    <w:rsid w:val="00E278E7"/>
    <w:rsid w:val="00E27923"/>
    <w:rsid w:val="00E2793C"/>
    <w:rsid w:val="00E2793F"/>
    <w:rsid w:val="00E2796A"/>
    <w:rsid w:val="00E27977"/>
    <w:rsid w:val="00E279A7"/>
    <w:rsid w:val="00E279C0"/>
    <w:rsid w:val="00E279FF"/>
    <w:rsid w:val="00E27A4F"/>
    <w:rsid w:val="00E27A50"/>
    <w:rsid w:val="00E27A6E"/>
    <w:rsid w:val="00E27AA8"/>
    <w:rsid w:val="00E27B50"/>
    <w:rsid w:val="00E27B71"/>
    <w:rsid w:val="00E27BCD"/>
    <w:rsid w:val="00E27BD0"/>
    <w:rsid w:val="00E27BFF"/>
    <w:rsid w:val="00E27C07"/>
    <w:rsid w:val="00E27C29"/>
    <w:rsid w:val="00E27C7A"/>
    <w:rsid w:val="00E27C8B"/>
    <w:rsid w:val="00E27C94"/>
    <w:rsid w:val="00E27CC3"/>
    <w:rsid w:val="00E27CDC"/>
    <w:rsid w:val="00E27D13"/>
    <w:rsid w:val="00E27D3A"/>
    <w:rsid w:val="00E27DAF"/>
    <w:rsid w:val="00E27DDE"/>
    <w:rsid w:val="00E27DE4"/>
    <w:rsid w:val="00E27E01"/>
    <w:rsid w:val="00E27E11"/>
    <w:rsid w:val="00E27E64"/>
    <w:rsid w:val="00E27EA0"/>
    <w:rsid w:val="00E27EDB"/>
    <w:rsid w:val="00E27F55"/>
    <w:rsid w:val="00E27F89"/>
    <w:rsid w:val="00E27F8E"/>
    <w:rsid w:val="00E27FA9"/>
    <w:rsid w:val="00E27FAB"/>
    <w:rsid w:val="00E27FB7"/>
    <w:rsid w:val="00E30010"/>
    <w:rsid w:val="00E3001F"/>
    <w:rsid w:val="00E3009C"/>
    <w:rsid w:val="00E300C7"/>
    <w:rsid w:val="00E300F9"/>
    <w:rsid w:val="00E3016D"/>
    <w:rsid w:val="00E301D1"/>
    <w:rsid w:val="00E30232"/>
    <w:rsid w:val="00E30253"/>
    <w:rsid w:val="00E302BB"/>
    <w:rsid w:val="00E30307"/>
    <w:rsid w:val="00E3030F"/>
    <w:rsid w:val="00E30335"/>
    <w:rsid w:val="00E30350"/>
    <w:rsid w:val="00E303A7"/>
    <w:rsid w:val="00E3043E"/>
    <w:rsid w:val="00E30479"/>
    <w:rsid w:val="00E304AE"/>
    <w:rsid w:val="00E304FC"/>
    <w:rsid w:val="00E304FE"/>
    <w:rsid w:val="00E30521"/>
    <w:rsid w:val="00E3053E"/>
    <w:rsid w:val="00E30566"/>
    <w:rsid w:val="00E30585"/>
    <w:rsid w:val="00E305D3"/>
    <w:rsid w:val="00E305E7"/>
    <w:rsid w:val="00E3061E"/>
    <w:rsid w:val="00E3064F"/>
    <w:rsid w:val="00E30674"/>
    <w:rsid w:val="00E3071D"/>
    <w:rsid w:val="00E30722"/>
    <w:rsid w:val="00E307A5"/>
    <w:rsid w:val="00E307AB"/>
    <w:rsid w:val="00E307CD"/>
    <w:rsid w:val="00E30823"/>
    <w:rsid w:val="00E3086E"/>
    <w:rsid w:val="00E30887"/>
    <w:rsid w:val="00E308C3"/>
    <w:rsid w:val="00E30917"/>
    <w:rsid w:val="00E3094C"/>
    <w:rsid w:val="00E3094F"/>
    <w:rsid w:val="00E30983"/>
    <w:rsid w:val="00E30992"/>
    <w:rsid w:val="00E30A0F"/>
    <w:rsid w:val="00E30A21"/>
    <w:rsid w:val="00E30A82"/>
    <w:rsid w:val="00E30AB5"/>
    <w:rsid w:val="00E30B13"/>
    <w:rsid w:val="00E30B8E"/>
    <w:rsid w:val="00E30BB5"/>
    <w:rsid w:val="00E30BC9"/>
    <w:rsid w:val="00E30BE0"/>
    <w:rsid w:val="00E30C30"/>
    <w:rsid w:val="00E30C60"/>
    <w:rsid w:val="00E30C93"/>
    <w:rsid w:val="00E30C97"/>
    <w:rsid w:val="00E30CBB"/>
    <w:rsid w:val="00E30CD0"/>
    <w:rsid w:val="00E30D33"/>
    <w:rsid w:val="00E30D70"/>
    <w:rsid w:val="00E30D71"/>
    <w:rsid w:val="00E30DC9"/>
    <w:rsid w:val="00E30DE7"/>
    <w:rsid w:val="00E30E2D"/>
    <w:rsid w:val="00E30E30"/>
    <w:rsid w:val="00E30EB8"/>
    <w:rsid w:val="00E30EC9"/>
    <w:rsid w:val="00E30F5D"/>
    <w:rsid w:val="00E30F8F"/>
    <w:rsid w:val="00E30FA6"/>
    <w:rsid w:val="00E30FC0"/>
    <w:rsid w:val="00E31081"/>
    <w:rsid w:val="00E310B9"/>
    <w:rsid w:val="00E31126"/>
    <w:rsid w:val="00E3116C"/>
    <w:rsid w:val="00E311B7"/>
    <w:rsid w:val="00E311F2"/>
    <w:rsid w:val="00E3123B"/>
    <w:rsid w:val="00E31258"/>
    <w:rsid w:val="00E312CB"/>
    <w:rsid w:val="00E31339"/>
    <w:rsid w:val="00E31377"/>
    <w:rsid w:val="00E313EB"/>
    <w:rsid w:val="00E31443"/>
    <w:rsid w:val="00E31458"/>
    <w:rsid w:val="00E31462"/>
    <w:rsid w:val="00E31466"/>
    <w:rsid w:val="00E3148F"/>
    <w:rsid w:val="00E314AD"/>
    <w:rsid w:val="00E314D6"/>
    <w:rsid w:val="00E314EC"/>
    <w:rsid w:val="00E3150F"/>
    <w:rsid w:val="00E31546"/>
    <w:rsid w:val="00E31565"/>
    <w:rsid w:val="00E315D9"/>
    <w:rsid w:val="00E315DC"/>
    <w:rsid w:val="00E315F1"/>
    <w:rsid w:val="00E31624"/>
    <w:rsid w:val="00E3162D"/>
    <w:rsid w:val="00E3163D"/>
    <w:rsid w:val="00E31654"/>
    <w:rsid w:val="00E31697"/>
    <w:rsid w:val="00E316D2"/>
    <w:rsid w:val="00E316F4"/>
    <w:rsid w:val="00E3173F"/>
    <w:rsid w:val="00E317AE"/>
    <w:rsid w:val="00E317B3"/>
    <w:rsid w:val="00E317DF"/>
    <w:rsid w:val="00E317E7"/>
    <w:rsid w:val="00E31891"/>
    <w:rsid w:val="00E318C5"/>
    <w:rsid w:val="00E318EE"/>
    <w:rsid w:val="00E31923"/>
    <w:rsid w:val="00E3192A"/>
    <w:rsid w:val="00E3193E"/>
    <w:rsid w:val="00E31942"/>
    <w:rsid w:val="00E31971"/>
    <w:rsid w:val="00E319B6"/>
    <w:rsid w:val="00E319E3"/>
    <w:rsid w:val="00E31A1A"/>
    <w:rsid w:val="00E31A2C"/>
    <w:rsid w:val="00E31A47"/>
    <w:rsid w:val="00E31A53"/>
    <w:rsid w:val="00E31AB7"/>
    <w:rsid w:val="00E31AE2"/>
    <w:rsid w:val="00E31B30"/>
    <w:rsid w:val="00E31B59"/>
    <w:rsid w:val="00E31BF1"/>
    <w:rsid w:val="00E31C1B"/>
    <w:rsid w:val="00E31C2B"/>
    <w:rsid w:val="00E31C91"/>
    <w:rsid w:val="00E31CB4"/>
    <w:rsid w:val="00E31CE3"/>
    <w:rsid w:val="00E31CF9"/>
    <w:rsid w:val="00E31CFC"/>
    <w:rsid w:val="00E31D79"/>
    <w:rsid w:val="00E31D7C"/>
    <w:rsid w:val="00E31DD4"/>
    <w:rsid w:val="00E31DDF"/>
    <w:rsid w:val="00E31E42"/>
    <w:rsid w:val="00E31E55"/>
    <w:rsid w:val="00E31E62"/>
    <w:rsid w:val="00E31EC2"/>
    <w:rsid w:val="00E31F43"/>
    <w:rsid w:val="00E31F47"/>
    <w:rsid w:val="00E31F70"/>
    <w:rsid w:val="00E31F71"/>
    <w:rsid w:val="00E31FA9"/>
    <w:rsid w:val="00E31FE2"/>
    <w:rsid w:val="00E31FEC"/>
    <w:rsid w:val="00E32087"/>
    <w:rsid w:val="00E320D9"/>
    <w:rsid w:val="00E32100"/>
    <w:rsid w:val="00E32140"/>
    <w:rsid w:val="00E32155"/>
    <w:rsid w:val="00E32159"/>
    <w:rsid w:val="00E32168"/>
    <w:rsid w:val="00E32185"/>
    <w:rsid w:val="00E32199"/>
    <w:rsid w:val="00E321CE"/>
    <w:rsid w:val="00E3220A"/>
    <w:rsid w:val="00E322BB"/>
    <w:rsid w:val="00E322C0"/>
    <w:rsid w:val="00E322FF"/>
    <w:rsid w:val="00E3231A"/>
    <w:rsid w:val="00E3232C"/>
    <w:rsid w:val="00E3234C"/>
    <w:rsid w:val="00E32379"/>
    <w:rsid w:val="00E3237D"/>
    <w:rsid w:val="00E323A3"/>
    <w:rsid w:val="00E323B2"/>
    <w:rsid w:val="00E323CA"/>
    <w:rsid w:val="00E323E7"/>
    <w:rsid w:val="00E32430"/>
    <w:rsid w:val="00E32451"/>
    <w:rsid w:val="00E324D2"/>
    <w:rsid w:val="00E324DE"/>
    <w:rsid w:val="00E32586"/>
    <w:rsid w:val="00E3259B"/>
    <w:rsid w:val="00E325E8"/>
    <w:rsid w:val="00E3262D"/>
    <w:rsid w:val="00E32644"/>
    <w:rsid w:val="00E3268C"/>
    <w:rsid w:val="00E32699"/>
    <w:rsid w:val="00E326FD"/>
    <w:rsid w:val="00E32707"/>
    <w:rsid w:val="00E3271D"/>
    <w:rsid w:val="00E32749"/>
    <w:rsid w:val="00E3274E"/>
    <w:rsid w:val="00E32772"/>
    <w:rsid w:val="00E327C4"/>
    <w:rsid w:val="00E327CA"/>
    <w:rsid w:val="00E327CB"/>
    <w:rsid w:val="00E327D5"/>
    <w:rsid w:val="00E32822"/>
    <w:rsid w:val="00E32823"/>
    <w:rsid w:val="00E328C9"/>
    <w:rsid w:val="00E328CF"/>
    <w:rsid w:val="00E328D2"/>
    <w:rsid w:val="00E328D7"/>
    <w:rsid w:val="00E32968"/>
    <w:rsid w:val="00E3296E"/>
    <w:rsid w:val="00E32977"/>
    <w:rsid w:val="00E3297A"/>
    <w:rsid w:val="00E329C8"/>
    <w:rsid w:val="00E329DC"/>
    <w:rsid w:val="00E32A27"/>
    <w:rsid w:val="00E32A33"/>
    <w:rsid w:val="00E32A3E"/>
    <w:rsid w:val="00E32A90"/>
    <w:rsid w:val="00E32ADA"/>
    <w:rsid w:val="00E32AF8"/>
    <w:rsid w:val="00E32B77"/>
    <w:rsid w:val="00E32B87"/>
    <w:rsid w:val="00E32BBF"/>
    <w:rsid w:val="00E32BF7"/>
    <w:rsid w:val="00E32C1C"/>
    <w:rsid w:val="00E32CAC"/>
    <w:rsid w:val="00E32D0C"/>
    <w:rsid w:val="00E32D25"/>
    <w:rsid w:val="00E32D35"/>
    <w:rsid w:val="00E32DBD"/>
    <w:rsid w:val="00E32E67"/>
    <w:rsid w:val="00E32E71"/>
    <w:rsid w:val="00E32EA8"/>
    <w:rsid w:val="00E32F2D"/>
    <w:rsid w:val="00E32F45"/>
    <w:rsid w:val="00E32F9A"/>
    <w:rsid w:val="00E32FB9"/>
    <w:rsid w:val="00E32FD5"/>
    <w:rsid w:val="00E32FDF"/>
    <w:rsid w:val="00E3300D"/>
    <w:rsid w:val="00E3300F"/>
    <w:rsid w:val="00E33024"/>
    <w:rsid w:val="00E33027"/>
    <w:rsid w:val="00E33031"/>
    <w:rsid w:val="00E33055"/>
    <w:rsid w:val="00E3305A"/>
    <w:rsid w:val="00E330BC"/>
    <w:rsid w:val="00E330DC"/>
    <w:rsid w:val="00E330E5"/>
    <w:rsid w:val="00E330FD"/>
    <w:rsid w:val="00E33130"/>
    <w:rsid w:val="00E3313E"/>
    <w:rsid w:val="00E3314F"/>
    <w:rsid w:val="00E331AE"/>
    <w:rsid w:val="00E331C4"/>
    <w:rsid w:val="00E331E4"/>
    <w:rsid w:val="00E33247"/>
    <w:rsid w:val="00E332B4"/>
    <w:rsid w:val="00E332F3"/>
    <w:rsid w:val="00E3333B"/>
    <w:rsid w:val="00E3333C"/>
    <w:rsid w:val="00E333B7"/>
    <w:rsid w:val="00E3344D"/>
    <w:rsid w:val="00E334C6"/>
    <w:rsid w:val="00E334CC"/>
    <w:rsid w:val="00E334D4"/>
    <w:rsid w:val="00E334FD"/>
    <w:rsid w:val="00E33503"/>
    <w:rsid w:val="00E33532"/>
    <w:rsid w:val="00E33536"/>
    <w:rsid w:val="00E3355D"/>
    <w:rsid w:val="00E335BE"/>
    <w:rsid w:val="00E335C6"/>
    <w:rsid w:val="00E3361F"/>
    <w:rsid w:val="00E33621"/>
    <w:rsid w:val="00E33649"/>
    <w:rsid w:val="00E33653"/>
    <w:rsid w:val="00E3365C"/>
    <w:rsid w:val="00E33681"/>
    <w:rsid w:val="00E33761"/>
    <w:rsid w:val="00E3379F"/>
    <w:rsid w:val="00E337A0"/>
    <w:rsid w:val="00E337CA"/>
    <w:rsid w:val="00E337DD"/>
    <w:rsid w:val="00E337EA"/>
    <w:rsid w:val="00E3380E"/>
    <w:rsid w:val="00E3381E"/>
    <w:rsid w:val="00E3387B"/>
    <w:rsid w:val="00E338EF"/>
    <w:rsid w:val="00E3390A"/>
    <w:rsid w:val="00E3393C"/>
    <w:rsid w:val="00E3394A"/>
    <w:rsid w:val="00E3394E"/>
    <w:rsid w:val="00E3398B"/>
    <w:rsid w:val="00E3398E"/>
    <w:rsid w:val="00E339BD"/>
    <w:rsid w:val="00E339E7"/>
    <w:rsid w:val="00E33A0D"/>
    <w:rsid w:val="00E33A11"/>
    <w:rsid w:val="00E33A27"/>
    <w:rsid w:val="00E33A3C"/>
    <w:rsid w:val="00E33ADC"/>
    <w:rsid w:val="00E33AE5"/>
    <w:rsid w:val="00E33AF8"/>
    <w:rsid w:val="00E33AFD"/>
    <w:rsid w:val="00E33AFE"/>
    <w:rsid w:val="00E33B26"/>
    <w:rsid w:val="00E33B55"/>
    <w:rsid w:val="00E33B82"/>
    <w:rsid w:val="00E33B8D"/>
    <w:rsid w:val="00E33BAD"/>
    <w:rsid w:val="00E33BCC"/>
    <w:rsid w:val="00E33BD6"/>
    <w:rsid w:val="00E33C1F"/>
    <w:rsid w:val="00E33C5A"/>
    <w:rsid w:val="00E33C5C"/>
    <w:rsid w:val="00E33C7D"/>
    <w:rsid w:val="00E33C9A"/>
    <w:rsid w:val="00E33CB9"/>
    <w:rsid w:val="00E33CEE"/>
    <w:rsid w:val="00E33D28"/>
    <w:rsid w:val="00E33D39"/>
    <w:rsid w:val="00E33D6C"/>
    <w:rsid w:val="00E33DAB"/>
    <w:rsid w:val="00E33DD9"/>
    <w:rsid w:val="00E33DE2"/>
    <w:rsid w:val="00E33DE9"/>
    <w:rsid w:val="00E33DF9"/>
    <w:rsid w:val="00E33E18"/>
    <w:rsid w:val="00E33ECE"/>
    <w:rsid w:val="00E33ED5"/>
    <w:rsid w:val="00E33EE3"/>
    <w:rsid w:val="00E33F1A"/>
    <w:rsid w:val="00E33F41"/>
    <w:rsid w:val="00E33F55"/>
    <w:rsid w:val="00E33F70"/>
    <w:rsid w:val="00E33F84"/>
    <w:rsid w:val="00E33FAC"/>
    <w:rsid w:val="00E3404C"/>
    <w:rsid w:val="00E34090"/>
    <w:rsid w:val="00E340A2"/>
    <w:rsid w:val="00E340F0"/>
    <w:rsid w:val="00E34119"/>
    <w:rsid w:val="00E3413B"/>
    <w:rsid w:val="00E34157"/>
    <w:rsid w:val="00E34162"/>
    <w:rsid w:val="00E34188"/>
    <w:rsid w:val="00E34240"/>
    <w:rsid w:val="00E34276"/>
    <w:rsid w:val="00E342BF"/>
    <w:rsid w:val="00E342FC"/>
    <w:rsid w:val="00E3432D"/>
    <w:rsid w:val="00E34387"/>
    <w:rsid w:val="00E343E3"/>
    <w:rsid w:val="00E3444E"/>
    <w:rsid w:val="00E3445F"/>
    <w:rsid w:val="00E344BA"/>
    <w:rsid w:val="00E344C9"/>
    <w:rsid w:val="00E344ED"/>
    <w:rsid w:val="00E34501"/>
    <w:rsid w:val="00E34539"/>
    <w:rsid w:val="00E34556"/>
    <w:rsid w:val="00E3458A"/>
    <w:rsid w:val="00E345A6"/>
    <w:rsid w:val="00E345EA"/>
    <w:rsid w:val="00E34633"/>
    <w:rsid w:val="00E346A6"/>
    <w:rsid w:val="00E346D3"/>
    <w:rsid w:val="00E34755"/>
    <w:rsid w:val="00E347D0"/>
    <w:rsid w:val="00E34807"/>
    <w:rsid w:val="00E3480B"/>
    <w:rsid w:val="00E34934"/>
    <w:rsid w:val="00E34966"/>
    <w:rsid w:val="00E349D1"/>
    <w:rsid w:val="00E34A0F"/>
    <w:rsid w:val="00E34A72"/>
    <w:rsid w:val="00E34A8F"/>
    <w:rsid w:val="00E34AC0"/>
    <w:rsid w:val="00E34AD3"/>
    <w:rsid w:val="00E34AE7"/>
    <w:rsid w:val="00E34B0B"/>
    <w:rsid w:val="00E34B3F"/>
    <w:rsid w:val="00E34B5A"/>
    <w:rsid w:val="00E34BFE"/>
    <w:rsid w:val="00E34C19"/>
    <w:rsid w:val="00E34C5C"/>
    <w:rsid w:val="00E34CD0"/>
    <w:rsid w:val="00E34D63"/>
    <w:rsid w:val="00E34DB8"/>
    <w:rsid w:val="00E34E67"/>
    <w:rsid w:val="00E34E6E"/>
    <w:rsid w:val="00E34E8E"/>
    <w:rsid w:val="00E34E93"/>
    <w:rsid w:val="00E34F0A"/>
    <w:rsid w:val="00E34F47"/>
    <w:rsid w:val="00E34F7A"/>
    <w:rsid w:val="00E34FA3"/>
    <w:rsid w:val="00E34FB3"/>
    <w:rsid w:val="00E34FB4"/>
    <w:rsid w:val="00E34FFD"/>
    <w:rsid w:val="00E3501B"/>
    <w:rsid w:val="00E35040"/>
    <w:rsid w:val="00E35046"/>
    <w:rsid w:val="00E3507A"/>
    <w:rsid w:val="00E35080"/>
    <w:rsid w:val="00E350AA"/>
    <w:rsid w:val="00E350C0"/>
    <w:rsid w:val="00E3515D"/>
    <w:rsid w:val="00E3516A"/>
    <w:rsid w:val="00E351FB"/>
    <w:rsid w:val="00E35231"/>
    <w:rsid w:val="00E3523A"/>
    <w:rsid w:val="00E3524E"/>
    <w:rsid w:val="00E3525D"/>
    <w:rsid w:val="00E3529F"/>
    <w:rsid w:val="00E352D4"/>
    <w:rsid w:val="00E35304"/>
    <w:rsid w:val="00E3530F"/>
    <w:rsid w:val="00E35361"/>
    <w:rsid w:val="00E35373"/>
    <w:rsid w:val="00E35397"/>
    <w:rsid w:val="00E3539E"/>
    <w:rsid w:val="00E353AC"/>
    <w:rsid w:val="00E353F3"/>
    <w:rsid w:val="00E353FA"/>
    <w:rsid w:val="00E35406"/>
    <w:rsid w:val="00E35427"/>
    <w:rsid w:val="00E35446"/>
    <w:rsid w:val="00E35491"/>
    <w:rsid w:val="00E354CA"/>
    <w:rsid w:val="00E354CE"/>
    <w:rsid w:val="00E354EA"/>
    <w:rsid w:val="00E35552"/>
    <w:rsid w:val="00E35571"/>
    <w:rsid w:val="00E355D5"/>
    <w:rsid w:val="00E355EA"/>
    <w:rsid w:val="00E35611"/>
    <w:rsid w:val="00E35640"/>
    <w:rsid w:val="00E35678"/>
    <w:rsid w:val="00E35683"/>
    <w:rsid w:val="00E356F8"/>
    <w:rsid w:val="00E35793"/>
    <w:rsid w:val="00E35808"/>
    <w:rsid w:val="00E3585E"/>
    <w:rsid w:val="00E35894"/>
    <w:rsid w:val="00E35933"/>
    <w:rsid w:val="00E35949"/>
    <w:rsid w:val="00E3595A"/>
    <w:rsid w:val="00E3597B"/>
    <w:rsid w:val="00E359B8"/>
    <w:rsid w:val="00E359BB"/>
    <w:rsid w:val="00E35A00"/>
    <w:rsid w:val="00E35A7A"/>
    <w:rsid w:val="00E35A7B"/>
    <w:rsid w:val="00E35A97"/>
    <w:rsid w:val="00E35AD9"/>
    <w:rsid w:val="00E35B3B"/>
    <w:rsid w:val="00E35BA4"/>
    <w:rsid w:val="00E35BAE"/>
    <w:rsid w:val="00E35BE3"/>
    <w:rsid w:val="00E35C56"/>
    <w:rsid w:val="00E35C94"/>
    <w:rsid w:val="00E35CDC"/>
    <w:rsid w:val="00E35CE5"/>
    <w:rsid w:val="00E35CE7"/>
    <w:rsid w:val="00E35D2E"/>
    <w:rsid w:val="00E35D5B"/>
    <w:rsid w:val="00E35D76"/>
    <w:rsid w:val="00E35D8F"/>
    <w:rsid w:val="00E35DA0"/>
    <w:rsid w:val="00E35DC6"/>
    <w:rsid w:val="00E35E07"/>
    <w:rsid w:val="00E35E8C"/>
    <w:rsid w:val="00E35EAF"/>
    <w:rsid w:val="00E35ED9"/>
    <w:rsid w:val="00E35EF6"/>
    <w:rsid w:val="00E35F01"/>
    <w:rsid w:val="00E35F1C"/>
    <w:rsid w:val="00E35F4D"/>
    <w:rsid w:val="00E35FB8"/>
    <w:rsid w:val="00E35FFF"/>
    <w:rsid w:val="00E36024"/>
    <w:rsid w:val="00E36065"/>
    <w:rsid w:val="00E360BF"/>
    <w:rsid w:val="00E360C8"/>
    <w:rsid w:val="00E360CD"/>
    <w:rsid w:val="00E360E5"/>
    <w:rsid w:val="00E36166"/>
    <w:rsid w:val="00E36187"/>
    <w:rsid w:val="00E361A1"/>
    <w:rsid w:val="00E361CD"/>
    <w:rsid w:val="00E361CE"/>
    <w:rsid w:val="00E36229"/>
    <w:rsid w:val="00E3622B"/>
    <w:rsid w:val="00E3626D"/>
    <w:rsid w:val="00E362A6"/>
    <w:rsid w:val="00E362CA"/>
    <w:rsid w:val="00E362E3"/>
    <w:rsid w:val="00E36322"/>
    <w:rsid w:val="00E363A9"/>
    <w:rsid w:val="00E363DD"/>
    <w:rsid w:val="00E36409"/>
    <w:rsid w:val="00E3647A"/>
    <w:rsid w:val="00E36526"/>
    <w:rsid w:val="00E36545"/>
    <w:rsid w:val="00E36587"/>
    <w:rsid w:val="00E36605"/>
    <w:rsid w:val="00E36658"/>
    <w:rsid w:val="00E36697"/>
    <w:rsid w:val="00E366B6"/>
    <w:rsid w:val="00E366BA"/>
    <w:rsid w:val="00E366ED"/>
    <w:rsid w:val="00E3671D"/>
    <w:rsid w:val="00E36747"/>
    <w:rsid w:val="00E36765"/>
    <w:rsid w:val="00E3679C"/>
    <w:rsid w:val="00E367A9"/>
    <w:rsid w:val="00E367CA"/>
    <w:rsid w:val="00E367E1"/>
    <w:rsid w:val="00E36859"/>
    <w:rsid w:val="00E3689F"/>
    <w:rsid w:val="00E368B2"/>
    <w:rsid w:val="00E36936"/>
    <w:rsid w:val="00E369BF"/>
    <w:rsid w:val="00E369D9"/>
    <w:rsid w:val="00E36A1E"/>
    <w:rsid w:val="00E36A43"/>
    <w:rsid w:val="00E36A44"/>
    <w:rsid w:val="00E36A5C"/>
    <w:rsid w:val="00E36A81"/>
    <w:rsid w:val="00E36AB2"/>
    <w:rsid w:val="00E36ADC"/>
    <w:rsid w:val="00E36B10"/>
    <w:rsid w:val="00E36B26"/>
    <w:rsid w:val="00E36BCB"/>
    <w:rsid w:val="00E36C28"/>
    <w:rsid w:val="00E36C4C"/>
    <w:rsid w:val="00E36C78"/>
    <w:rsid w:val="00E36CA6"/>
    <w:rsid w:val="00E36CE2"/>
    <w:rsid w:val="00E36D04"/>
    <w:rsid w:val="00E36D3E"/>
    <w:rsid w:val="00E36D6C"/>
    <w:rsid w:val="00E36E0B"/>
    <w:rsid w:val="00E36E3F"/>
    <w:rsid w:val="00E36F10"/>
    <w:rsid w:val="00E36F1B"/>
    <w:rsid w:val="00E36F1E"/>
    <w:rsid w:val="00E36F71"/>
    <w:rsid w:val="00E36F7C"/>
    <w:rsid w:val="00E36F80"/>
    <w:rsid w:val="00E36FAC"/>
    <w:rsid w:val="00E36FD0"/>
    <w:rsid w:val="00E36FF6"/>
    <w:rsid w:val="00E37005"/>
    <w:rsid w:val="00E3701F"/>
    <w:rsid w:val="00E370B8"/>
    <w:rsid w:val="00E3713A"/>
    <w:rsid w:val="00E37212"/>
    <w:rsid w:val="00E37239"/>
    <w:rsid w:val="00E3723A"/>
    <w:rsid w:val="00E3728B"/>
    <w:rsid w:val="00E372D0"/>
    <w:rsid w:val="00E372F8"/>
    <w:rsid w:val="00E3732A"/>
    <w:rsid w:val="00E3737C"/>
    <w:rsid w:val="00E37394"/>
    <w:rsid w:val="00E37395"/>
    <w:rsid w:val="00E373BD"/>
    <w:rsid w:val="00E373D4"/>
    <w:rsid w:val="00E37437"/>
    <w:rsid w:val="00E37441"/>
    <w:rsid w:val="00E3745F"/>
    <w:rsid w:val="00E374D2"/>
    <w:rsid w:val="00E37539"/>
    <w:rsid w:val="00E37543"/>
    <w:rsid w:val="00E37550"/>
    <w:rsid w:val="00E375D1"/>
    <w:rsid w:val="00E3760A"/>
    <w:rsid w:val="00E3761B"/>
    <w:rsid w:val="00E37633"/>
    <w:rsid w:val="00E3764D"/>
    <w:rsid w:val="00E37667"/>
    <w:rsid w:val="00E376A0"/>
    <w:rsid w:val="00E376B6"/>
    <w:rsid w:val="00E376B7"/>
    <w:rsid w:val="00E376F2"/>
    <w:rsid w:val="00E37709"/>
    <w:rsid w:val="00E37711"/>
    <w:rsid w:val="00E37736"/>
    <w:rsid w:val="00E37774"/>
    <w:rsid w:val="00E3779E"/>
    <w:rsid w:val="00E377FD"/>
    <w:rsid w:val="00E37825"/>
    <w:rsid w:val="00E37865"/>
    <w:rsid w:val="00E37896"/>
    <w:rsid w:val="00E378B7"/>
    <w:rsid w:val="00E378FB"/>
    <w:rsid w:val="00E37908"/>
    <w:rsid w:val="00E3790B"/>
    <w:rsid w:val="00E3794B"/>
    <w:rsid w:val="00E37955"/>
    <w:rsid w:val="00E37961"/>
    <w:rsid w:val="00E3796E"/>
    <w:rsid w:val="00E379EE"/>
    <w:rsid w:val="00E37A43"/>
    <w:rsid w:val="00E37A74"/>
    <w:rsid w:val="00E37A83"/>
    <w:rsid w:val="00E37A84"/>
    <w:rsid w:val="00E37AB2"/>
    <w:rsid w:val="00E37AD5"/>
    <w:rsid w:val="00E37B71"/>
    <w:rsid w:val="00E37B8D"/>
    <w:rsid w:val="00E37BED"/>
    <w:rsid w:val="00E37C25"/>
    <w:rsid w:val="00E37CA9"/>
    <w:rsid w:val="00E37DDA"/>
    <w:rsid w:val="00E37DFA"/>
    <w:rsid w:val="00E37E14"/>
    <w:rsid w:val="00E37E1E"/>
    <w:rsid w:val="00E37E3A"/>
    <w:rsid w:val="00E37E4B"/>
    <w:rsid w:val="00E37E78"/>
    <w:rsid w:val="00E37E8B"/>
    <w:rsid w:val="00E37E8E"/>
    <w:rsid w:val="00E37ED4"/>
    <w:rsid w:val="00E37EF4"/>
    <w:rsid w:val="00E37F3B"/>
    <w:rsid w:val="00E37F94"/>
    <w:rsid w:val="00E37FC7"/>
    <w:rsid w:val="00E37FD9"/>
    <w:rsid w:val="00E37FDD"/>
    <w:rsid w:val="00E4001D"/>
    <w:rsid w:val="00E40026"/>
    <w:rsid w:val="00E40034"/>
    <w:rsid w:val="00E40077"/>
    <w:rsid w:val="00E40085"/>
    <w:rsid w:val="00E400A8"/>
    <w:rsid w:val="00E400B1"/>
    <w:rsid w:val="00E400B5"/>
    <w:rsid w:val="00E400E4"/>
    <w:rsid w:val="00E400E5"/>
    <w:rsid w:val="00E400EC"/>
    <w:rsid w:val="00E40199"/>
    <w:rsid w:val="00E401D5"/>
    <w:rsid w:val="00E401FF"/>
    <w:rsid w:val="00E4020F"/>
    <w:rsid w:val="00E4027A"/>
    <w:rsid w:val="00E40290"/>
    <w:rsid w:val="00E402AA"/>
    <w:rsid w:val="00E402FE"/>
    <w:rsid w:val="00E40365"/>
    <w:rsid w:val="00E4038C"/>
    <w:rsid w:val="00E403C3"/>
    <w:rsid w:val="00E403CD"/>
    <w:rsid w:val="00E40442"/>
    <w:rsid w:val="00E40452"/>
    <w:rsid w:val="00E40479"/>
    <w:rsid w:val="00E404A1"/>
    <w:rsid w:val="00E404FE"/>
    <w:rsid w:val="00E4051B"/>
    <w:rsid w:val="00E40541"/>
    <w:rsid w:val="00E4057B"/>
    <w:rsid w:val="00E405A6"/>
    <w:rsid w:val="00E405A7"/>
    <w:rsid w:val="00E405D5"/>
    <w:rsid w:val="00E405E9"/>
    <w:rsid w:val="00E405F1"/>
    <w:rsid w:val="00E40600"/>
    <w:rsid w:val="00E4063D"/>
    <w:rsid w:val="00E4068C"/>
    <w:rsid w:val="00E406DE"/>
    <w:rsid w:val="00E40744"/>
    <w:rsid w:val="00E40762"/>
    <w:rsid w:val="00E40801"/>
    <w:rsid w:val="00E408F9"/>
    <w:rsid w:val="00E40930"/>
    <w:rsid w:val="00E409B6"/>
    <w:rsid w:val="00E409D2"/>
    <w:rsid w:val="00E40A9E"/>
    <w:rsid w:val="00E40AB5"/>
    <w:rsid w:val="00E40AB6"/>
    <w:rsid w:val="00E40ACE"/>
    <w:rsid w:val="00E40AE9"/>
    <w:rsid w:val="00E40B24"/>
    <w:rsid w:val="00E40B2C"/>
    <w:rsid w:val="00E40B33"/>
    <w:rsid w:val="00E40B5A"/>
    <w:rsid w:val="00E40B8C"/>
    <w:rsid w:val="00E40B8E"/>
    <w:rsid w:val="00E40B90"/>
    <w:rsid w:val="00E40BBE"/>
    <w:rsid w:val="00E40C0F"/>
    <w:rsid w:val="00E40C30"/>
    <w:rsid w:val="00E40C60"/>
    <w:rsid w:val="00E40C71"/>
    <w:rsid w:val="00E40C9C"/>
    <w:rsid w:val="00E40CB1"/>
    <w:rsid w:val="00E40CBA"/>
    <w:rsid w:val="00E40CE2"/>
    <w:rsid w:val="00E40D22"/>
    <w:rsid w:val="00E40D66"/>
    <w:rsid w:val="00E40D74"/>
    <w:rsid w:val="00E40D8A"/>
    <w:rsid w:val="00E40D8B"/>
    <w:rsid w:val="00E40D9C"/>
    <w:rsid w:val="00E40D9E"/>
    <w:rsid w:val="00E40DA4"/>
    <w:rsid w:val="00E40DDC"/>
    <w:rsid w:val="00E40DF6"/>
    <w:rsid w:val="00E40EA4"/>
    <w:rsid w:val="00E40EAF"/>
    <w:rsid w:val="00E40EB9"/>
    <w:rsid w:val="00E40EBE"/>
    <w:rsid w:val="00E40EC2"/>
    <w:rsid w:val="00E40F13"/>
    <w:rsid w:val="00E40F20"/>
    <w:rsid w:val="00E40F2B"/>
    <w:rsid w:val="00E40F5C"/>
    <w:rsid w:val="00E40F99"/>
    <w:rsid w:val="00E40FA6"/>
    <w:rsid w:val="00E40FDB"/>
    <w:rsid w:val="00E4100C"/>
    <w:rsid w:val="00E41050"/>
    <w:rsid w:val="00E41051"/>
    <w:rsid w:val="00E4106C"/>
    <w:rsid w:val="00E410BE"/>
    <w:rsid w:val="00E410CC"/>
    <w:rsid w:val="00E410F7"/>
    <w:rsid w:val="00E4110F"/>
    <w:rsid w:val="00E41117"/>
    <w:rsid w:val="00E4115D"/>
    <w:rsid w:val="00E41167"/>
    <w:rsid w:val="00E4117F"/>
    <w:rsid w:val="00E411B8"/>
    <w:rsid w:val="00E41277"/>
    <w:rsid w:val="00E4129A"/>
    <w:rsid w:val="00E412A0"/>
    <w:rsid w:val="00E412C2"/>
    <w:rsid w:val="00E412E4"/>
    <w:rsid w:val="00E41334"/>
    <w:rsid w:val="00E41340"/>
    <w:rsid w:val="00E41342"/>
    <w:rsid w:val="00E41344"/>
    <w:rsid w:val="00E41375"/>
    <w:rsid w:val="00E4139B"/>
    <w:rsid w:val="00E413E2"/>
    <w:rsid w:val="00E41415"/>
    <w:rsid w:val="00E41451"/>
    <w:rsid w:val="00E414B1"/>
    <w:rsid w:val="00E414CD"/>
    <w:rsid w:val="00E414D4"/>
    <w:rsid w:val="00E41527"/>
    <w:rsid w:val="00E415AD"/>
    <w:rsid w:val="00E41656"/>
    <w:rsid w:val="00E4167E"/>
    <w:rsid w:val="00E417A3"/>
    <w:rsid w:val="00E41820"/>
    <w:rsid w:val="00E4182F"/>
    <w:rsid w:val="00E41841"/>
    <w:rsid w:val="00E4184E"/>
    <w:rsid w:val="00E41855"/>
    <w:rsid w:val="00E41909"/>
    <w:rsid w:val="00E41921"/>
    <w:rsid w:val="00E41961"/>
    <w:rsid w:val="00E41A15"/>
    <w:rsid w:val="00E41A36"/>
    <w:rsid w:val="00E41A49"/>
    <w:rsid w:val="00E41AB4"/>
    <w:rsid w:val="00E41ACF"/>
    <w:rsid w:val="00E41B06"/>
    <w:rsid w:val="00E41B2E"/>
    <w:rsid w:val="00E41B30"/>
    <w:rsid w:val="00E41B9A"/>
    <w:rsid w:val="00E41BC7"/>
    <w:rsid w:val="00E41BD5"/>
    <w:rsid w:val="00E41BE7"/>
    <w:rsid w:val="00E41BFD"/>
    <w:rsid w:val="00E41C45"/>
    <w:rsid w:val="00E41C6C"/>
    <w:rsid w:val="00E41C79"/>
    <w:rsid w:val="00E41C87"/>
    <w:rsid w:val="00E41CF0"/>
    <w:rsid w:val="00E41D13"/>
    <w:rsid w:val="00E41DB5"/>
    <w:rsid w:val="00E41E46"/>
    <w:rsid w:val="00E41E75"/>
    <w:rsid w:val="00E41E8E"/>
    <w:rsid w:val="00E41EBE"/>
    <w:rsid w:val="00E41ED7"/>
    <w:rsid w:val="00E41F28"/>
    <w:rsid w:val="00E41F56"/>
    <w:rsid w:val="00E41F60"/>
    <w:rsid w:val="00E4203C"/>
    <w:rsid w:val="00E4204A"/>
    <w:rsid w:val="00E42052"/>
    <w:rsid w:val="00E4206D"/>
    <w:rsid w:val="00E420CC"/>
    <w:rsid w:val="00E420F5"/>
    <w:rsid w:val="00E42124"/>
    <w:rsid w:val="00E42143"/>
    <w:rsid w:val="00E42164"/>
    <w:rsid w:val="00E42193"/>
    <w:rsid w:val="00E421A1"/>
    <w:rsid w:val="00E42235"/>
    <w:rsid w:val="00E422B6"/>
    <w:rsid w:val="00E422F8"/>
    <w:rsid w:val="00E42333"/>
    <w:rsid w:val="00E42386"/>
    <w:rsid w:val="00E4242D"/>
    <w:rsid w:val="00E42437"/>
    <w:rsid w:val="00E4243D"/>
    <w:rsid w:val="00E42491"/>
    <w:rsid w:val="00E424B6"/>
    <w:rsid w:val="00E424DE"/>
    <w:rsid w:val="00E42528"/>
    <w:rsid w:val="00E4252A"/>
    <w:rsid w:val="00E4256A"/>
    <w:rsid w:val="00E42571"/>
    <w:rsid w:val="00E42585"/>
    <w:rsid w:val="00E425C5"/>
    <w:rsid w:val="00E425ED"/>
    <w:rsid w:val="00E4260C"/>
    <w:rsid w:val="00E42614"/>
    <w:rsid w:val="00E42617"/>
    <w:rsid w:val="00E42737"/>
    <w:rsid w:val="00E427A5"/>
    <w:rsid w:val="00E4281D"/>
    <w:rsid w:val="00E4282A"/>
    <w:rsid w:val="00E428D3"/>
    <w:rsid w:val="00E4293A"/>
    <w:rsid w:val="00E42956"/>
    <w:rsid w:val="00E4296D"/>
    <w:rsid w:val="00E4299E"/>
    <w:rsid w:val="00E42A72"/>
    <w:rsid w:val="00E42A9B"/>
    <w:rsid w:val="00E42AB2"/>
    <w:rsid w:val="00E42AE9"/>
    <w:rsid w:val="00E42AEB"/>
    <w:rsid w:val="00E42B14"/>
    <w:rsid w:val="00E42B25"/>
    <w:rsid w:val="00E42B30"/>
    <w:rsid w:val="00E42BA9"/>
    <w:rsid w:val="00E42BB0"/>
    <w:rsid w:val="00E42BC0"/>
    <w:rsid w:val="00E42BD5"/>
    <w:rsid w:val="00E42C6B"/>
    <w:rsid w:val="00E42C8D"/>
    <w:rsid w:val="00E42C94"/>
    <w:rsid w:val="00E42C9E"/>
    <w:rsid w:val="00E42CE9"/>
    <w:rsid w:val="00E42CF4"/>
    <w:rsid w:val="00E42D79"/>
    <w:rsid w:val="00E42E69"/>
    <w:rsid w:val="00E42ED8"/>
    <w:rsid w:val="00E42F73"/>
    <w:rsid w:val="00E4300F"/>
    <w:rsid w:val="00E430CC"/>
    <w:rsid w:val="00E4311A"/>
    <w:rsid w:val="00E4315D"/>
    <w:rsid w:val="00E43162"/>
    <w:rsid w:val="00E43171"/>
    <w:rsid w:val="00E43194"/>
    <w:rsid w:val="00E43231"/>
    <w:rsid w:val="00E43264"/>
    <w:rsid w:val="00E43272"/>
    <w:rsid w:val="00E4327B"/>
    <w:rsid w:val="00E43280"/>
    <w:rsid w:val="00E432D6"/>
    <w:rsid w:val="00E432DC"/>
    <w:rsid w:val="00E4331F"/>
    <w:rsid w:val="00E43383"/>
    <w:rsid w:val="00E433B8"/>
    <w:rsid w:val="00E433D1"/>
    <w:rsid w:val="00E43416"/>
    <w:rsid w:val="00E4341A"/>
    <w:rsid w:val="00E4346C"/>
    <w:rsid w:val="00E434EE"/>
    <w:rsid w:val="00E43526"/>
    <w:rsid w:val="00E43533"/>
    <w:rsid w:val="00E43548"/>
    <w:rsid w:val="00E43576"/>
    <w:rsid w:val="00E4357E"/>
    <w:rsid w:val="00E43594"/>
    <w:rsid w:val="00E435B0"/>
    <w:rsid w:val="00E435ED"/>
    <w:rsid w:val="00E43622"/>
    <w:rsid w:val="00E4367D"/>
    <w:rsid w:val="00E43684"/>
    <w:rsid w:val="00E4369A"/>
    <w:rsid w:val="00E436D8"/>
    <w:rsid w:val="00E436F5"/>
    <w:rsid w:val="00E4374E"/>
    <w:rsid w:val="00E43752"/>
    <w:rsid w:val="00E4376B"/>
    <w:rsid w:val="00E43797"/>
    <w:rsid w:val="00E437EC"/>
    <w:rsid w:val="00E43800"/>
    <w:rsid w:val="00E43816"/>
    <w:rsid w:val="00E4387B"/>
    <w:rsid w:val="00E43905"/>
    <w:rsid w:val="00E4390C"/>
    <w:rsid w:val="00E43926"/>
    <w:rsid w:val="00E4395F"/>
    <w:rsid w:val="00E43960"/>
    <w:rsid w:val="00E43986"/>
    <w:rsid w:val="00E43995"/>
    <w:rsid w:val="00E439A2"/>
    <w:rsid w:val="00E43A38"/>
    <w:rsid w:val="00E43A6A"/>
    <w:rsid w:val="00E43A6F"/>
    <w:rsid w:val="00E43A70"/>
    <w:rsid w:val="00E43AB2"/>
    <w:rsid w:val="00E43AD0"/>
    <w:rsid w:val="00E43B0D"/>
    <w:rsid w:val="00E43B1F"/>
    <w:rsid w:val="00E43B2B"/>
    <w:rsid w:val="00E43B4D"/>
    <w:rsid w:val="00E43BBB"/>
    <w:rsid w:val="00E43C00"/>
    <w:rsid w:val="00E43CA8"/>
    <w:rsid w:val="00E43D32"/>
    <w:rsid w:val="00E43D61"/>
    <w:rsid w:val="00E43E86"/>
    <w:rsid w:val="00E43EA2"/>
    <w:rsid w:val="00E43EEF"/>
    <w:rsid w:val="00E43F5E"/>
    <w:rsid w:val="00E44004"/>
    <w:rsid w:val="00E4400B"/>
    <w:rsid w:val="00E4403F"/>
    <w:rsid w:val="00E4404D"/>
    <w:rsid w:val="00E440A5"/>
    <w:rsid w:val="00E44115"/>
    <w:rsid w:val="00E44137"/>
    <w:rsid w:val="00E44151"/>
    <w:rsid w:val="00E44152"/>
    <w:rsid w:val="00E441C1"/>
    <w:rsid w:val="00E441E6"/>
    <w:rsid w:val="00E44200"/>
    <w:rsid w:val="00E44203"/>
    <w:rsid w:val="00E44210"/>
    <w:rsid w:val="00E4422B"/>
    <w:rsid w:val="00E4427D"/>
    <w:rsid w:val="00E4428E"/>
    <w:rsid w:val="00E442A5"/>
    <w:rsid w:val="00E442B2"/>
    <w:rsid w:val="00E442E6"/>
    <w:rsid w:val="00E442E8"/>
    <w:rsid w:val="00E44310"/>
    <w:rsid w:val="00E44437"/>
    <w:rsid w:val="00E4443E"/>
    <w:rsid w:val="00E44462"/>
    <w:rsid w:val="00E44467"/>
    <w:rsid w:val="00E44496"/>
    <w:rsid w:val="00E444CF"/>
    <w:rsid w:val="00E444E3"/>
    <w:rsid w:val="00E4450A"/>
    <w:rsid w:val="00E4457C"/>
    <w:rsid w:val="00E445A0"/>
    <w:rsid w:val="00E44608"/>
    <w:rsid w:val="00E44632"/>
    <w:rsid w:val="00E446B8"/>
    <w:rsid w:val="00E4470F"/>
    <w:rsid w:val="00E44788"/>
    <w:rsid w:val="00E44789"/>
    <w:rsid w:val="00E4479A"/>
    <w:rsid w:val="00E447B1"/>
    <w:rsid w:val="00E447E4"/>
    <w:rsid w:val="00E448BB"/>
    <w:rsid w:val="00E448CF"/>
    <w:rsid w:val="00E448E7"/>
    <w:rsid w:val="00E44979"/>
    <w:rsid w:val="00E4498B"/>
    <w:rsid w:val="00E449F6"/>
    <w:rsid w:val="00E44A09"/>
    <w:rsid w:val="00E44A0E"/>
    <w:rsid w:val="00E44A12"/>
    <w:rsid w:val="00E44A1B"/>
    <w:rsid w:val="00E44A1E"/>
    <w:rsid w:val="00E44A43"/>
    <w:rsid w:val="00E44A9B"/>
    <w:rsid w:val="00E44ABF"/>
    <w:rsid w:val="00E44AD4"/>
    <w:rsid w:val="00E44AE2"/>
    <w:rsid w:val="00E44AFC"/>
    <w:rsid w:val="00E44BFB"/>
    <w:rsid w:val="00E44C83"/>
    <w:rsid w:val="00E44C88"/>
    <w:rsid w:val="00E44D24"/>
    <w:rsid w:val="00E44D54"/>
    <w:rsid w:val="00E44D93"/>
    <w:rsid w:val="00E44DB4"/>
    <w:rsid w:val="00E44DD5"/>
    <w:rsid w:val="00E44DED"/>
    <w:rsid w:val="00E44E03"/>
    <w:rsid w:val="00E44E42"/>
    <w:rsid w:val="00E44E80"/>
    <w:rsid w:val="00E44E8D"/>
    <w:rsid w:val="00E44EA7"/>
    <w:rsid w:val="00E44EDE"/>
    <w:rsid w:val="00E44F65"/>
    <w:rsid w:val="00E44F97"/>
    <w:rsid w:val="00E44FE9"/>
    <w:rsid w:val="00E44FF7"/>
    <w:rsid w:val="00E45004"/>
    <w:rsid w:val="00E4501D"/>
    <w:rsid w:val="00E450C2"/>
    <w:rsid w:val="00E450D9"/>
    <w:rsid w:val="00E450F5"/>
    <w:rsid w:val="00E450FB"/>
    <w:rsid w:val="00E45104"/>
    <w:rsid w:val="00E4511F"/>
    <w:rsid w:val="00E45131"/>
    <w:rsid w:val="00E451C0"/>
    <w:rsid w:val="00E451FB"/>
    <w:rsid w:val="00E452F7"/>
    <w:rsid w:val="00E45328"/>
    <w:rsid w:val="00E45337"/>
    <w:rsid w:val="00E45338"/>
    <w:rsid w:val="00E4534A"/>
    <w:rsid w:val="00E4535D"/>
    <w:rsid w:val="00E45375"/>
    <w:rsid w:val="00E453FA"/>
    <w:rsid w:val="00E4545D"/>
    <w:rsid w:val="00E4547A"/>
    <w:rsid w:val="00E454B8"/>
    <w:rsid w:val="00E454D2"/>
    <w:rsid w:val="00E4558D"/>
    <w:rsid w:val="00E45619"/>
    <w:rsid w:val="00E4565A"/>
    <w:rsid w:val="00E45669"/>
    <w:rsid w:val="00E4566D"/>
    <w:rsid w:val="00E4567B"/>
    <w:rsid w:val="00E4570A"/>
    <w:rsid w:val="00E4572D"/>
    <w:rsid w:val="00E45772"/>
    <w:rsid w:val="00E45788"/>
    <w:rsid w:val="00E457F6"/>
    <w:rsid w:val="00E45829"/>
    <w:rsid w:val="00E45853"/>
    <w:rsid w:val="00E45859"/>
    <w:rsid w:val="00E45878"/>
    <w:rsid w:val="00E4587B"/>
    <w:rsid w:val="00E4587F"/>
    <w:rsid w:val="00E458A3"/>
    <w:rsid w:val="00E458B8"/>
    <w:rsid w:val="00E458C2"/>
    <w:rsid w:val="00E458CA"/>
    <w:rsid w:val="00E458E6"/>
    <w:rsid w:val="00E458F6"/>
    <w:rsid w:val="00E45952"/>
    <w:rsid w:val="00E45960"/>
    <w:rsid w:val="00E45985"/>
    <w:rsid w:val="00E459CC"/>
    <w:rsid w:val="00E45A10"/>
    <w:rsid w:val="00E45A24"/>
    <w:rsid w:val="00E45A50"/>
    <w:rsid w:val="00E45A5E"/>
    <w:rsid w:val="00E45ABB"/>
    <w:rsid w:val="00E45AD4"/>
    <w:rsid w:val="00E45AF2"/>
    <w:rsid w:val="00E45B03"/>
    <w:rsid w:val="00E45B69"/>
    <w:rsid w:val="00E45B6B"/>
    <w:rsid w:val="00E45BAC"/>
    <w:rsid w:val="00E45BB3"/>
    <w:rsid w:val="00E45BE4"/>
    <w:rsid w:val="00E45C11"/>
    <w:rsid w:val="00E45C38"/>
    <w:rsid w:val="00E45C98"/>
    <w:rsid w:val="00E45CA4"/>
    <w:rsid w:val="00E45CC8"/>
    <w:rsid w:val="00E45D1C"/>
    <w:rsid w:val="00E45D3F"/>
    <w:rsid w:val="00E45DD4"/>
    <w:rsid w:val="00E45DF8"/>
    <w:rsid w:val="00E45E11"/>
    <w:rsid w:val="00E45E79"/>
    <w:rsid w:val="00E45EB3"/>
    <w:rsid w:val="00E45ECB"/>
    <w:rsid w:val="00E45EF9"/>
    <w:rsid w:val="00E45F7F"/>
    <w:rsid w:val="00E45FB6"/>
    <w:rsid w:val="00E45FE3"/>
    <w:rsid w:val="00E45FE6"/>
    <w:rsid w:val="00E45FF0"/>
    <w:rsid w:val="00E46060"/>
    <w:rsid w:val="00E4607D"/>
    <w:rsid w:val="00E460D9"/>
    <w:rsid w:val="00E4610D"/>
    <w:rsid w:val="00E4612C"/>
    <w:rsid w:val="00E4613E"/>
    <w:rsid w:val="00E46148"/>
    <w:rsid w:val="00E4615A"/>
    <w:rsid w:val="00E46178"/>
    <w:rsid w:val="00E461D5"/>
    <w:rsid w:val="00E461EB"/>
    <w:rsid w:val="00E4624B"/>
    <w:rsid w:val="00E46268"/>
    <w:rsid w:val="00E46281"/>
    <w:rsid w:val="00E462B3"/>
    <w:rsid w:val="00E462BB"/>
    <w:rsid w:val="00E462FC"/>
    <w:rsid w:val="00E46314"/>
    <w:rsid w:val="00E46392"/>
    <w:rsid w:val="00E463DF"/>
    <w:rsid w:val="00E4641C"/>
    <w:rsid w:val="00E464AD"/>
    <w:rsid w:val="00E464E6"/>
    <w:rsid w:val="00E46512"/>
    <w:rsid w:val="00E465AD"/>
    <w:rsid w:val="00E465BD"/>
    <w:rsid w:val="00E465C4"/>
    <w:rsid w:val="00E465E6"/>
    <w:rsid w:val="00E465E8"/>
    <w:rsid w:val="00E4661D"/>
    <w:rsid w:val="00E46620"/>
    <w:rsid w:val="00E4665C"/>
    <w:rsid w:val="00E4667D"/>
    <w:rsid w:val="00E466F4"/>
    <w:rsid w:val="00E4670E"/>
    <w:rsid w:val="00E46722"/>
    <w:rsid w:val="00E46759"/>
    <w:rsid w:val="00E4677A"/>
    <w:rsid w:val="00E467C5"/>
    <w:rsid w:val="00E467CA"/>
    <w:rsid w:val="00E4686E"/>
    <w:rsid w:val="00E46897"/>
    <w:rsid w:val="00E4690B"/>
    <w:rsid w:val="00E46929"/>
    <w:rsid w:val="00E4693D"/>
    <w:rsid w:val="00E46981"/>
    <w:rsid w:val="00E469E9"/>
    <w:rsid w:val="00E46A34"/>
    <w:rsid w:val="00E46A3F"/>
    <w:rsid w:val="00E46A9E"/>
    <w:rsid w:val="00E46AA8"/>
    <w:rsid w:val="00E46AC4"/>
    <w:rsid w:val="00E46AF0"/>
    <w:rsid w:val="00E46B4C"/>
    <w:rsid w:val="00E46B95"/>
    <w:rsid w:val="00E46B9B"/>
    <w:rsid w:val="00E46BD6"/>
    <w:rsid w:val="00E46CD8"/>
    <w:rsid w:val="00E46D4B"/>
    <w:rsid w:val="00E46D6D"/>
    <w:rsid w:val="00E46D96"/>
    <w:rsid w:val="00E46DEF"/>
    <w:rsid w:val="00E46DF5"/>
    <w:rsid w:val="00E46E98"/>
    <w:rsid w:val="00E46EE9"/>
    <w:rsid w:val="00E46EEF"/>
    <w:rsid w:val="00E46EF1"/>
    <w:rsid w:val="00E46FBD"/>
    <w:rsid w:val="00E46FDD"/>
    <w:rsid w:val="00E46FF2"/>
    <w:rsid w:val="00E47005"/>
    <w:rsid w:val="00E4700D"/>
    <w:rsid w:val="00E47011"/>
    <w:rsid w:val="00E47020"/>
    <w:rsid w:val="00E47037"/>
    <w:rsid w:val="00E4712F"/>
    <w:rsid w:val="00E47147"/>
    <w:rsid w:val="00E47163"/>
    <w:rsid w:val="00E4719F"/>
    <w:rsid w:val="00E471C0"/>
    <w:rsid w:val="00E471C2"/>
    <w:rsid w:val="00E471DE"/>
    <w:rsid w:val="00E47270"/>
    <w:rsid w:val="00E47279"/>
    <w:rsid w:val="00E472AE"/>
    <w:rsid w:val="00E472C6"/>
    <w:rsid w:val="00E47301"/>
    <w:rsid w:val="00E47305"/>
    <w:rsid w:val="00E4732D"/>
    <w:rsid w:val="00E47370"/>
    <w:rsid w:val="00E4738F"/>
    <w:rsid w:val="00E473DC"/>
    <w:rsid w:val="00E4746E"/>
    <w:rsid w:val="00E47489"/>
    <w:rsid w:val="00E4749E"/>
    <w:rsid w:val="00E47509"/>
    <w:rsid w:val="00E4751E"/>
    <w:rsid w:val="00E47553"/>
    <w:rsid w:val="00E47587"/>
    <w:rsid w:val="00E4759F"/>
    <w:rsid w:val="00E47609"/>
    <w:rsid w:val="00E4763C"/>
    <w:rsid w:val="00E4766A"/>
    <w:rsid w:val="00E4769E"/>
    <w:rsid w:val="00E476BA"/>
    <w:rsid w:val="00E476BB"/>
    <w:rsid w:val="00E476BC"/>
    <w:rsid w:val="00E47821"/>
    <w:rsid w:val="00E4786A"/>
    <w:rsid w:val="00E47882"/>
    <w:rsid w:val="00E478D4"/>
    <w:rsid w:val="00E4792D"/>
    <w:rsid w:val="00E4795E"/>
    <w:rsid w:val="00E479AA"/>
    <w:rsid w:val="00E47A25"/>
    <w:rsid w:val="00E47A65"/>
    <w:rsid w:val="00E47A6D"/>
    <w:rsid w:val="00E47A7F"/>
    <w:rsid w:val="00E47B11"/>
    <w:rsid w:val="00E47BB4"/>
    <w:rsid w:val="00E47C13"/>
    <w:rsid w:val="00E47C40"/>
    <w:rsid w:val="00E47CB1"/>
    <w:rsid w:val="00E47CDC"/>
    <w:rsid w:val="00E47D8F"/>
    <w:rsid w:val="00E47DD9"/>
    <w:rsid w:val="00E47DF5"/>
    <w:rsid w:val="00E47DFE"/>
    <w:rsid w:val="00E47E6A"/>
    <w:rsid w:val="00E47EA0"/>
    <w:rsid w:val="00E47ED4"/>
    <w:rsid w:val="00E47F18"/>
    <w:rsid w:val="00E47F31"/>
    <w:rsid w:val="00E47F47"/>
    <w:rsid w:val="00E47F57"/>
    <w:rsid w:val="00E47F7C"/>
    <w:rsid w:val="00E47F86"/>
    <w:rsid w:val="00E47FD1"/>
    <w:rsid w:val="00E47FD9"/>
    <w:rsid w:val="00E50042"/>
    <w:rsid w:val="00E5005F"/>
    <w:rsid w:val="00E500D5"/>
    <w:rsid w:val="00E50106"/>
    <w:rsid w:val="00E5015C"/>
    <w:rsid w:val="00E5018B"/>
    <w:rsid w:val="00E501A6"/>
    <w:rsid w:val="00E501B6"/>
    <w:rsid w:val="00E50200"/>
    <w:rsid w:val="00E50207"/>
    <w:rsid w:val="00E502AD"/>
    <w:rsid w:val="00E502B9"/>
    <w:rsid w:val="00E502D3"/>
    <w:rsid w:val="00E502D7"/>
    <w:rsid w:val="00E50339"/>
    <w:rsid w:val="00E503B3"/>
    <w:rsid w:val="00E503D3"/>
    <w:rsid w:val="00E50422"/>
    <w:rsid w:val="00E50486"/>
    <w:rsid w:val="00E504B7"/>
    <w:rsid w:val="00E504BA"/>
    <w:rsid w:val="00E50522"/>
    <w:rsid w:val="00E50526"/>
    <w:rsid w:val="00E50577"/>
    <w:rsid w:val="00E505B1"/>
    <w:rsid w:val="00E505F7"/>
    <w:rsid w:val="00E50603"/>
    <w:rsid w:val="00E50605"/>
    <w:rsid w:val="00E50607"/>
    <w:rsid w:val="00E5062D"/>
    <w:rsid w:val="00E50654"/>
    <w:rsid w:val="00E50655"/>
    <w:rsid w:val="00E506DA"/>
    <w:rsid w:val="00E50711"/>
    <w:rsid w:val="00E5076A"/>
    <w:rsid w:val="00E5076B"/>
    <w:rsid w:val="00E50785"/>
    <w:rsid w:val="00E50792"/>
    <w:rsid w:val="00E507BF"/>
    <w:rsid w:val="00E507D6"/>
    <w:rsid w:val="00E507FA"/>
    <w:rsid w:val="00E50874"/>
    <w:rsid w:val="00E50883"/>
    <w:rsid w:val="00E508FC"/>
    <w:rsid w:val="00E508FE"/>
    <w:rsid w:val="00E50917"/>
    <w:rsid w:val="00E50923"/>
    <w:rsid w:val="00E509A8"/>
    <w:rsid w:val="00E509DA"/>
    <w:rsid w:val="00E509F1"/>
    <w:rsid w:val="00E509FC"/>
    <w:rsid w:val="00E50A15"/>
    <w:rsid w:val="00E50A23"/>
    <w:rsid w:val="00E50ABF"/>
    <w:rsid w:val="00E50AC4"/>
    <w:rsid w:val="00E50B0C"/>
    <w:rsid w:val="00E50B82"/>
    <w:rsid w:val="00E50C04"/>
    <w:rsid w:val="00E50C8C"/>
    <w:rsid w:val="00E50D2E"/>
    <w:rsid w:val="00E50D3A"/>
    <w:rsid w:val="00E50D87"/>
    <w:rsid w:val="00E50D91"/>
    <w:rsid w:val="00E50DF9"/>
    <w:rsid w:val="00E50E0A"/>
    <w:rsid w:val="00E50E72"/>
    <w:rsid w:val="00E50EC0"/>
    <w:rsid w:val="00E50EDB"/>
    <w:rsid w:val="00E50F15"/>
    <w:rsid w:val="00E50F57"/>
    <w:rsid w:val="00E50F76"/>
    <w:rsid w:val="00E5104A"/>
    <w:rsid w:val="00E51053"/>
    <w:rsid w:val="00E510C7"/>
    <w:rsid w:val="00E510CD"/>
    <w:rsid w:val="00E51104"/>
    <w:rsid w:val="00E51129"/>
    <w:rsid w:val="00E51168"/>
    <w:rsid w:val="00E5118D"/>
    <w:rsid w:val="00E511B9"/>
    <w:rsid w:val="00E511D6"/>
    <w:rsid w:val="00E51206"/>
    <w:rsid w:val="00E5120E"/>
    <w:rsid w:val="00E5124D"/>
    <w:rsid w:val="00E5125F"/>
    <w:rsid w:val="00E5126A"/>
    <w:rsid w:val="00E51307"/>
    <w:rsid w:val="00E5135C"/>
    <w:rsid w:val="00E5136A"/>
    <w:rsid w:val="00E513B7"/>
    <w:rsid w:val="00E513F0"/>
    <w:rsid w:val="00E5141A"/>
    <w:rsid w:val="00E5142C"/>
    <w:rsid w:val="00E5147D"/>
    <w:rsid w:val="00E514E2"/>
    <w:rsid w:val="00E514E4"/>
    <w:rsid w:val="00E51512"/>
    <w:rsid w:val="00E51549"/>
    <w:rsid w:val="00E5155F"/>
    <w:rsid w:val="00E515B8"/>
    <w:rsid w:val="00E515D6"/>
    <w:rsid w:val="00E51605"/>
    <w:rsid w:val="00E51654"/>
    <w:rsid w:val="00E51655"/>
    <w:rsid w:val="00E5168B"/>
    <w:rsid w:val="00E516B9"/>
    <w:rsid w:val="00E516E7"/>
    <w:rsid w:val="00E5173C"/>
    <w:rsid w:val="00E51750"/>
    <w:rsid w:val="00E517CC"/>
    <w:rsid w:val="00E51817"/>
    <w:rsid w:val="00E51819"/>
    <w:rsid w:val="00E51830"/>
    <w:rsid w:val="00E5183B"/>
    <w:rsid w:val="00E5185B"/>
    <w:rsid w:val="00E51898"/>
    <w:rsid w:val="00E51916"/>
    <w:rsid w:val="00E5191F"/>
    <w:rsid w:val="00E5192E"/>
    <w:rsid w:val="00E51963"/>
    <w:rsid w:val="00E51971"/>
    <w:rsid w:val="00E51974"/>
    <w:rsid w:val="00E51990"/>
    <w:rsid w:val="00E519A6"/>
    <w:rsid w:val="00E519C2"/>
    <w:rsid w:val="00E51A26"/>
    <w:rsid w:val="00E51A5B"/>
    <w:rsid w:val="00E51A61"/>
    <w:rsid w:val="00E51A7A"/>
    <w:rsid w:val="00E51A8B"/>
    <w:rsid w:val="00E51A95"/>
    <w:rsid w:val="00E51B04"/>
    <w:rsid w:val="00E51B9A"/>
    <w:rsid w:val="00E51BF3"/>
    <w:rsid w:val="00E51C1D"/>
    <w:rsid w:val="00E51C48"/>
    <w:rsid w:val="00E51C70"/>
    <w:rsid w:val="00E51C77"/>
    <w:rsid w:val="00E51C97"/>
    <w:rsid w:val="00E51CE6"/>
    <w:rsid w:val="00E51CF1"/>
    <w:rsid w:val="00E51D53"/>
    <w:rsid w:val="00E51D6A"/>
    <w:rsid w:val="00E51DC9"/>
    <w:rsid w:val="00E51DDC"/>
    <w:rsid w:val="00E51E20"/>
    <w:rsid w:val="00E51EB6"/>
    <w:rsid w:val="00E51EED"/>
    <w:rsid w:val="00E51EFC"/>
    <w:rsid w:val="00E51F05"/>
    <w:rsid w:val="00E51F16"/>
    <w:rsid w:val="00E51F6C"/>
    <w:rsid w:val="00E51F79"/>
    <w:rsid w:val="00E51F94"/>
    <w:rsid w:val="00E52008"/>
    <w:rsid w:val="00E52014"/>
    <w:rsid w:val="00E52036"/>
    <w:rsid w:val="00E52059"/>
    <w:rsid w:val="00E5207B"/>
    <w:rsid w:val="00E520C5"/>
    <w:rsid w:val="00E520E7"/>
    <w:rsid w:val="00E52107"/>
    <w:rsid w:val="00E52131"/>
    <w:rsid w:val="00E52187"/>
    <w:rsid w:val="00E521B2"/>
    <w:rsid w:val="00E521BC"/>
    <w:rsid w:val="00E52234"/>
    <w:rsid w:val="00E52268"/>
    <w:rsid w:val="00E52299"/>
    <w:rsid w:val="00E522C8"/>
    <w:rsid w:val="00E522CD"/>
    <w:rsid w:val="00E522D0"/>
    <w:rsid w:val="00E5230C"/>
    <w:rsid w:val="00E52331"/>
    <w:rsid w:val="00E523CC"/>
    <w:rsid w:val="00E523E2"/>
    <w:rsid w:val="00E52401"/>
    <w:rsid w:val="00E5241F"/>
    <w:rsid w:val="00E52465"/>
    <w:rsid w:val="00E52474"/>
    <w:rsid w:val="00E52477"/>
    <w:rsid w:val="00E52487"/>
    <w:rsid w:val="00E5249D"/>
    <w:rsid w:val="00E52530"/>
    <w:rsid w:val="00E52533"/>
    <w:rsid w:val="00E525B2"/>
    <w:rsid w:val="00E52649"/>
    <w:rsid w:val="00E52688"/>
    <w:rsid w:val="00E52689"/>
    <w:rsid w:val="00E52720"/>
    <w:rsid w:val="00E5273B"/>
    <w:rsid w:val="00E5277A"/>
    <w:rsid w:val="00E5277E"/>
    <w:rsid w:val="00E527E9"/>
    <w:rsid w:val="00E528A7"/>
    <w:rsid w:val="00E528AD"/>
    <w:rsid w:val="00E528E8"/>
    <w:rsid w:val="00E52909"/>
    <w:rsid w:val="00E52914"/>
    <w:rsid w:val="00E5292F"/>
    <w:rsid w:val="00E5294D"/>
    <w:rsid w:val="00E5295A"/>
    <w:rsid w:val="00E529EE"/>
    <w:rsid w:val="00E52A10"/>
    <w:rsid w:val="00E52A3D"/>
    <w:rsid w:val="00E52A42"/>
    <w:rsid w:val="00E52A58"/>
    <w:rsid w:val="00E52A89"/>
    <w:rsid w:val="00E52A94"/>
    <w:rsid w:val="00E52AD5"/>
    <w:rsid w:val="00E52B0C"/>
    <w:rsid w:val="00E52B12"/>
    <w:rsid w:val="00E52B29"/>
    <w:rsid w:val="00E52B98"/>
    <w:rsid w:val="00E52C30"/>
    <w:rsid w:val="00E52C3C"/>
    <w:rsid w:val="00E52C64"/>
    <w:rsid w:val="00E52C86"/>
    <w:rsid w:val="00E52C8D"/>
    <w:rsid w:val="00E52CB3"/>
    <w:rsid w:val="00E52CE5"/>
    <w:rsid w:val="00E52D00"/>
    <w:rsid w:val="00E52D72"/>
    <w:rsid w:val="00E52D8B"/>
    <w:rsid w:val="00E52DE6"/>
    <w:rsid w:val="00E52E57"/>
    <w:rsid w:val="00E52E85"/>
    <w:rsid w:val="00E52EC4"/>
    <w:rsid w:val="00E52EE7"/>
    <w:rsid w:val="00E52F01"/>
    <w:rsid w:val="00E52F0B"/>
    <w:rsid w:val="00E52F22"/>
    <w:rsid w:val="00E52F8C"/>
    <w:rsid w:val="00E52F8E"/>
    <w:rsid w:val="00E52FAA"/>
    <w:rsid w:val="00E52FAB"/>
    <w:rsid w:val="00E52FC9"/>
    <w:rsid w:val="00E53006"/>
    <w:rsid w:val="00E5300A"/>
    <w:rsid w:val="00E5306F"/>
    <w:rsid w:val="00E53079"/>
    <w:rsid w:val="00E5310E"/>
    <w:rsid w:val="00E5317B"/>
    <w:rsid w:val="00E531A2"/>
    <w:rsid w:val="00E531AD"/>
    <w:rsid w:val="00E531C4"/>
    <w:rsid w:val="00E53216"/>
    <w:rsid w:val="00E5331C"/>
    <w:rsid w:val="00E53356"/>
    <w:rsid w:val="00E53380"/>
    <w:rsid w:val="00E53383"/>
    <w:rsid w:val="00E53398"/>
    <w:rsid w:val="00E533E1"/>
    <w:rsid w:val="00E533EA"/>
    <w:rsid w:val="00E5348F"/>
    <w:rsid w:val="00E534CF"/>
    <w:rsid w:val="00E53514"/>
    <w:rsid w:val="00E5352A"/>
    <w:rsid w:val="00E53593"/>
    <w:rsid w:val="00E535DE"/>
    <w:rsid w:val="00E535FB"/>
    <w:rsid w:val="00E53604"/>
    <w:rsid w:val="00E53630"/>
    <w:rsid w:val="00E5363C"/>
    <w:rsid w:val="00E536CF"/>
    <w:rsid w:val="00E536F5"/>
    <w:rsid w:val="00E5371B"/>
    <w:rsid w:val="00E537BA"/>
    <w:rsid w:val="00E537E5"/>
    <w:rsid w:val="00E5380B"/>
    <w:rsid w:val="00E5383A"/>
    <w:rsid w:val="00E5385B"/>
    <w:rsid w:val="00E5385F"/>
    <w:rsid w:val="00E53870"/>
    <w:rsid w:val="00E538B6"/>
    <w:rsid w:val="00E538D2"/>
    <w:rsid w:val="00E538DB"/>
    <w:rsid w:val="00E538E9"/>
    <w:rsid w:val="00E53939"/>
    <w:rsid w:val="00E5397F"/>
    <w:rsid w:val="00E53A21"/>
    <w:rsid w:val="00E53A60"/>
    <w:rsid w:val="00E53A99"/>
    <w:rsid w:val="00E53AD5"/>
    <w:rsid w:val="00E53B0A"/>
    <w:rsid w:val="00E53B1C"/>
    <w:rsid w:val="00E53B20"/>
    <w:rsid w:val="00E53B2F"/>
    <w:rsid w:val="00E53B5C"/>
    <w:rsid w:val="00E53B63"/>
    <w:rsid w:val="00E53B99"/>
    <w:rsid w:val="00E53C00"/>
    <w:rsid w:val="00E53C86"/>
    <w:rsid w:val="00E53CA4"/>
    <w:rsid w:val="00E53CC9"/>
    <w:rsid w:val="00E53D03"/>
    <w:rsid w:val="00E53D0B"/>
    <w:rsid w:val="00E53D15"/>
    <w:rsid w:val="00E53D4B"/>
    <w:rsid w:val="00E53D5A"/>
    <w:rsid w:val="00E53DB4"/>
    <w:rsid w:val="00E53DD7"/>
    <w:rsid w:val="00E53DDA"/>
    <w:rsid w:val="00E53DF0"/>
    <w:rsid w:val="00E53DF8"/>
    <w:rsid w:val="00E53E12"/>
    <w:rsid w:val="00E53E74"/>
    <w:rsid w:val="00E53EC1"/>
    <w:rsid w:val="00E53F06"/>
    <w:rsid w:val="00E53F57"/>
    <w:rsid w:val="00E53F9C"/>
    <w:rsid w:val="00E53FB0"/>
    <w:rsid w:val="00E53FB7"/>
    <w:rsid w:val="00E5402E"/>
    <w:rsid w:val="00E540A8"/>
    <w:rsid w:val="00E540BB"/>
    <w:rsid w:val="00E54124"/>
    <w:rsid w:val="00E54141"/>
    <w:rsid w:val="00E541E6"/>
    <w:rsid w:val="00E54240"/>
    <w:rsid w:val="00E5424C"/>
    <w:rsid w:val="00E5428B"/>
    <w:rsid w:val="00E542B7"/>
    <w:rsid w:val="00E542E1"/>
    <w:rsid w:val="00E54315"/>
    <w:rsid w:val="00E5440E"/>
    <w:rsid w:val="00E544F0"/>
    <w:rsid w:val="00E54569"/>
    <w:rsid w:val="00E546B8"/>
    <w:rsid w:val="00E54701"/>
    <w:rsid w:val="00E5471A"/>
    <w:rsid w:val="00E54758"/>
    <w:rsid w:val="00E5479B"/>
    <w:rsid w:val="00E547CB"/>
    <w:rsid w:val="00E547EC"/>
    <w:rsid w:val="00E547FC"/>
    <w:rsid w:val="00E54821"/>
    <w:rsid w:val="00E54847"/>
    <w:rsid w:val="00E5485E"/>
    <w:rsid w:val="00E548A6"/>
    <w:rsid w:val="00E548AA"/>
    <w:rsid w:val="00E548AB"/>
    <w:rsid w:val="00E548D6"/>
    <w:rsid w:val="00E548ED"/>
    <w:rsid w:val="00E5490D"/>
    <w:rsid w:val="00E54912"/>
    <w:rsid w:val="00E54918"/>
    <w:rsid w:val="00E5491F"/>
    <w:rsid w:val="00E54934"/>
    <w:rsid w:val="00E5493D"/>
    <w:rsid w:val="00E54947"/>
    <w:rsid w:val="00E54959"/>
    <w:rsid w:val="00E54969"/>
    <w:rsid w:val="00E549CE"/>
    <w:rsid w:val="00E549FF"/>
    <w:rsid w:val="00E54A2B"/>
    <w:rsid w:val="00E54A74"/>
    <w:rsid w:val="00E54AA5"/>
    <w:rsid w:val="00E54AB8"/>
    <w:rsid w:val="00E54AE1"/>
    <w:rsid w:val="00E54AE7"/>
    <w:rsid w:val="00E54AF9"/>
    <w:rsid w:val="00E54B16"/>
    <w:rsid w:val="00E54B32"/>
    <w:rsid w:val="00E54B44"/>
    <w:rsid w:val="00E54B54"/>
    <w:rsid w:val="00E54B59"/>
    <w:rsid w:val="00E54B5C"/>
    <w:rsid w:val="00E54B81"/>
    <w:rsid w:val="00E54C06"/>
    <w:rsid w:val="00E54C0D"/>
    <w:rsid w:val="00E54C8A"/>
    <w:rsid w:val="00E54CA2"/>
    <w:rsid w:val="00E54D7E"/>
    <w:rsid w:val="00E54D9A"/>
    <w:rsid w:val="00E54DEC"/>
    <w:rsid w:val="00E54DF6"/>
    <w:rsid w:val="00E54E2E"/>
    <w:rsid w:val="00E54F4E"/>
    <w:rsid w:val="00E54FCA"/>
    <w:rsid w:val="00E54FF2"/>
    <w:rsid w:val="00E55029"/>
    <w:rsid w:val="00E550AF"/>
    <w:rsid w:val="00E550D2"/>
    <w:rsid w:val="00E550D6"/>
    <w:rsid w:val="00E550F8"/>
    <w:rsid w:val="00E55110"/>
    <w:rsid w:val="00E55114"/>
    <w:rsid w:val="00E5517D"/>
    <w:rsid w:val="00E551C2"/>
    <w:rsid w:val="00E55313"/>
    <w:rsid w:val="00E55315"/>
    <w:rsid w:val="00E55350"/>
    <w:rsid w:val="00E55367"/>
    <w:rsid w:val="00E55399"/>
    <w:rsid w:val="00E553A6"/>
    <w:rsid w:val="00E553C9"/>
    <w:rsid w:val="00E553CF"/>
    <w:rsid w:val="00E553EE"/>
    <w:rsid w:val="00E55407"/>
    <w:rsid w:val="00E55410"/>
    <w:rsid w:val="00E5547F"/>
    <w:rsid w:val="00E554AA"/>
    <w:rsid w:val="00E554B8"/>
    <w:rsid w:val="00E554D8"/>
    <w:rsid w:val="00E554DD"/>
    <w:rsid w:val="00E554ED"/>
    <w:rsid w:val="00E554F4"/>
    <w:rsid w:val="00E5552B"/>
    <w:rsid w:val="00E55549"/>
    <w:rsid w:val="00E5554C"/>
    <w:rsid w:val="00E5555A"/>
    <w:rsid w:val="00E55567"/>
    <w:rsid w:val="00E555A2"/>
    <w:rsid w:val="00E555C8"/>
    <w:rsid w:val="00E55603"/>
    <w:rsid w:val="00E5560D"/>
    <w:rsid w:val="00E55626"/>
    <w:rsid w:val="00E55634"/>
    <w:rsid w:val="00E55653"/>
    <w:rsid w:val="00E55664"/>
    <w:rsid w:val="00E55689"/>
    <w:rsid w:val="00E5577F"/>
    <w:rsid w:val="00E557BE"/>
    <w:rsid w:val="00E55807"/>
    <w:rsid w:val="00E55854"/>
    <w:rsid w:val="00E55872"/>
    <w:rsid w:val="00E558CB"/>
    <w:rsid w:val="00E558D0"/>
    <w:rsid w:val="00E558ED"/>
    <w:rsid w:val="00E55940"/>
    <w:rsid w:val="00E5594B"/>
    <w:rsid w:val="00E55950"/>
    <w:rsid w:val="00E5599B"/>
    <w:rsid w:val="00E559EC"/>
    <w:rsid w:val="00E559ED"/>
    <w:rsid w:val="00E55A1F"/>
    <w:rsid w:val="00E55A27"/>
    <w:rsid w:val="00E55A41"/>
    <w:rsid w:val="00E55A4E"/>
    <w:rsid w:val="00E55A6B"/>
    <w:rsid w:val="00E55B07"/>
    <w:rsid w:val="00E55B13"/>
    <w:rsid w:val="00E55B59"/>
    <w:rsid w:val="00E55B5E"/>
    <w:rsid w:val="00E55B74"/>
    <w:rsid w:val="00E55BFD"/>
    <w:rsid w:val="00E55C86"/>
    <w:rsid w:val="00E55C9A"/>
    <w:rsid w:val="00E55CCC"/>
    <w:rsid w:val="00E55CE3"/>
    <w:rsid w:val="00E55D0B"/>
    <w:rsid w:val="00E55D20"/>
    <w:rsid w:val="00E55D4C"/>
    <w:rsid w:val="00E55D4E"/>
    <w:rsid w:val="00E55D7A"/>
    <w:rsid w:val="00E55DE9"/>
    <w:rsid w:val="00E55E08"/>
    <w:rsid w:val="00E55E0A"/>
    <w:rsid w:val="00E55E19"/>
    <w:rsid w:val="00E55E5D"/>
    <w:rsid w:val="00E55E70"/>
    <w:rsid w:val="00E55E9D"/>
    <w:rsid w:val="00E55EC0"/>
    <w:rsid w:val="00E55ECF"/>
    <w:rsid w:val="00E55EE3"/>
    <w:rsid w:val="00E55EFC"/>
    <w:rsid w:val="00E55F00"/>
    <w:rsid w:val="00E55F3A"/>
    <w:rsid w:val="00E55F46"/>
    <w:rsid w:val="00E55F58"/>
    <w:rsid w:val="00E56010"/>
    <w:rsid w:val="00E5604E"/>
    <w:rsid w:val="00E56082"/>
    <w:rsid w:val="00E56100"/>
    <w:rsid w:val="00E56107"/>
    <w:rsid w:val="00E56131"/>
    <w:rsid w:val="00E56132"/>
    <w:rsid w:val="00E56151"/>
    <w:rsid w:val="00E561A0"/>
    <w:rsid w:val="00E561BA"/>
    <w:rsid w:val="00E561BE"/>
    <w:rsid w:val="00E561F9"/>
    <w:rsid w:val="00E56232"/>
    <w:rsid w:val="00E56239"/>
    <w:rsid w:val="00E5624D"/>
    <w:rsid w:val="00E5625F"/>
    <w:rsid w:val="00E562C1"/>
    <w:rsid w:val="00E562C9"/>
    <w:rsid w:val="00E5633C"/>
    <w:rsid w:val="00E56345"/>
    <w:rsid w:val="00E56352"/>
    <w:rsid w:val="00E563FE"/>
    <w:rsid w:val="00E56434"/>
    <w:rsid w:val="00E5644C"/>
    <w:rsid w:val="00E5645A"/>
    <w:rsid w:val="00E56492"/>
    <w:rsid w:val="00E564F3"/>
    <w:rsid w:val="00E56546"/>
    <w:rsid w:val="00E56566"/>
    <w:rsid w:val="00E56568"/>
    <w:rsid w:val="00E56586"/>
    <w:rsid w:val="00E565EC"/>
    <w:rsid w:val="00E56663"/>
    <w:rsid w:val="00E56685"/>
    <w:rsid w:val="00E5668A"/>
    <w:rsid w:val="00E56704"/>
    <w:rsid w:val="00E5671D"/>
    <w:rsid w:val="00E5672C"/>
    <w:rsid w:val="00E5673F"/>
    <w:rsid w:val="00E567F4"/>
    <w:rsid w:val="00E567F7"/>
    <w:rsid w:val="00E5689B"/>
    <w:rsid w:val="00E5694A"/>
    <w:rsid w:val="00E56953"/>
    <w:rsid w:val="00E5695D"/>
    <w:rsid w:val="00E569AE"/>
    <w:rsid w:val="00E56A17"/>
    <w:rsid w:val="00E56A42"/>
    <w:rsid w:val="00E56A4E"/>
    <w:rsid w:val="00E56A9F"/>
    <w:rsid w:val="00E56B0F"/>
    <w:rsid w:val="00E56B3A"/>
    <w:rsid w:val="00E56BB6"/>
    <w:rsid w:val="00E56BBB"/>
    <w:rsid w:val="00E56C00"/>
    <w:rsid w:val="00E56C7D"/>
    <w:rsid w:val="00E56CBF"/>
    <w:rsid w:val="00E56D31"/>
    <w:rsid w:val="00E56D7D"/>
    <w:rsid w:val="00E56DB9"/>
    <w:rsid w:val="00E56DD9"/>
    <w:rsid w:val="00E56DE2"/>
    <w:rsid w:val="00E56DFC"/>
    <w:rsid w:val="00E56E04"/>
    <w:rsid w:val="00E56E16"/>
    <w:rsid w:val="00E56E38"/>
    <w:rsid w:val="00E56F2D"/>
    <w:rsid w:val="00E56F37"/>
    <w:rsid w:val="00E56F3F"/>
    <w:rsid w:val="00E56F6D"/>
    <w:rsid w:val="00E56F94"/>
    <w:rsid w:val="00E56FB6"/>
    <w:rsid w:val="00E56FC1"/>
    <w:rsid w:val="00E57097"/>
    <w:rsid w:val="00E571A7"/>
    <w:rsid w:val="00E571B0"/>
    <w:rsid w:val="00E571D3"/>
    <w:rsid w:val="00E57250"/>
    <w:rsid w:val="00E57277"/>
    <w:rsid w:val="00E57284"/>
    <w:rsid w:val="00E57296"/>
    <w:rsid w:val="00E572A0"/>
    <w:rsid w:val="00E572C8"/>
    <w:rsid w:val="00E57318"/>
    <w:rsid w:val="00E57385"/>
    <w:rsid w:val="00E5739F"/>
    <w:rsid w:val="00E573D1"/>
    <w:rsid w:val="00E57414"/>
    <w:rsid w:val="00E57483"/>
    <w:rsid w:val="00E574D0"/>
    <w:rsid w:val="00E57533"/>
    <w:rsid w:val="00E5753B"/>
    <w:rsid w:val="00E5754B"/>
    <w:rsid w:val="00E57575"/>
    <w:rsid w:val="00E5758C"/>
    <w:rsid w:val="00E575DD"/>
    <w:rsid w:val="00E5760B"/>
    <w:rsid w:val="00E5760E"/>
    <w:rsid w:val="00E576EB"/>
    <w:rsid w:val="00E576FE"/>
    <w:rsid w:val="00E5771E"/>
    <w:rsid w:val="00E57796"/>
    <w:rsid w:val="00E577C3"/>
    <w:rsid w:val="00E577CE"/>
    <w:rsid w:val="00E577E7"/>
    <w:rsid w:val="00E57808"/>
    <w:rsid w:val="00E5780A"/>
    <w:rsid w:val="00E5780C"/>
    <w:rsid w:val="00E5781C"/>
    <w:rsid w:val="00E5781D"/>
    <w:rsid w:val="00E57822"/>
    <w:rsid w:val="00E57858"/>
    <w:rsid w:val="00E57859"/>
    <w:rsid w:val="00E57895"/>
    <w:rsid w:val="00E579DE"/>
    <w:rsid w:val="00E57A25"/>
    <w:rsid w:val="00E57A44"/>
    <w:rsid w:val="00E57A5F"/>
    <w:rsid w:val="00E57AC2"/>
    <w:rsid w:val="00E57AE9"/>
    <w:rsid w:val="00E57B26"/>
    <w:rsid w:val="00E57B63"/>
    <w:rsid w:val="00E57B6B"/>
    <w:rsid w:val="00E57B7C"/>
    <w:rsid w:val="00E57B9B"/>
    <w:rsid w:val="00E57BA1"/>
    <w:rsid w:val="00E57BD6"/>
    <w:rsid w:val="00E57C07"/>
    <w:rsid w:val="00E57C37"/>
    <w:rsid w:val="00E57C74"/>
    <w:rsid w:val="00E57C8D"/>
    <w:rsid w:val="00E57CD7"/>
    <w:rsid w:val="00E57CED"/>
    <w:rsid w:val="00E57D0B"/>
    <w:rsid w:val="00E57D35"/>
    <w:rsid w:val="00E57D7C"/>
    <w:rsid w:val="00E57D8E"/>
    <w:rsid w:val="00E57D8F"/>
    <w:rsid w:val="00E57DE8"/>
    <w:rsid w:val="00E57E45"/>
    <w:rsid w:val="00E57E58"/>
    <w:rsid w:val="00E57E6B"/>
    <w:rsid w:val="00E57E8B"/>
    <w:rsid w:val="00E57EAC"/>
    <w:rsid w:val="00E57ED3"/>
    <w:rsid w:val="00E57EF7"/>
    <w:rsid w:val="00E57F3F"/>
    <w:rsid w:val="00E57F40"/>
    <w:rsid w:val="00E57FC8"/>
    <w:rsid w:val="00E6000D"/>
    <w:rsid w:val="00E60022"/>
    <w:rsid w:val="00E60023"/>
    <w:rsid w:val="00E6002A"/>
    <w:rsid w:val="00E60069"/>
    <w:rsid w:val="00E60083"/>
    <w:rsid w:val="00E60084"/>
    <w:rsid w:val="00E600AD"/>
    <w:rsid w:val="00E600F6"/>
    <w:rsid w:val="00E60145"/>
    <w:rsid w:val="00E60157"/>
    <w:rsid w:val="00E6019C"/>
    <w:rsid w:val="00E601C0"/>
    <w:rsid w:val="00E60252"/>
    <w:rsid w:val="00E6025A"/>
    <w:rsid w:val="00E60275"/>
    <w:rsid w:val="00E6029F"/>
    <w:rsid w:val="00E602E1"/>
    <w:rsid w:val="00E602EA"/>
    <w:rsid w:val="00E60303"/>
    <w:rsid w:val="00E6032D"/>
    <w:rsid w:val="00E60341"/>
    <w:rsid w:val="00E60343"/>
    <w:rsid w:val="00E6041F"/>
    <w:rsid w:val="00E60462"/>
    <w:rsid w:val="00E604AE"/>
    <w:rsid w:val="00E604CF"/>
    <w:rsid w:val="00E604D1"/>
    <w:rsid w:val="00E604E5"/>
    <w:rsid w:val="00E6051F"/>
    <w:rsid w:val="00E605A1"/>
    <w:rsid w:val="00E605D4"/>
    <w:rsid w:val="00E6063F"/>
    <w:rsid w:val="00E60677"/>
    <w:rsid w:val="00E606A8"/>
    <w:rsid w:val="00E606F8"/>
    <w:rsid w:val="00E6070B"/>
    <w:rsid w:val="00E60716"/>
    <w:rsid w:val="00E607BD"/>
    <w:rsid w:val="00E607CE"/>
    <w:rsid w:val="00E607F6"/>
    <w:rsid w:val="00E6081B"/>
    <w:rsid w:val="00E60822"/>
    <w:rsid w:val="00E608A4"/>
    <w:rsid w:val="00E608B0"/>
    <w:rsid w:val="00E608BA"/>
    <w:rsid w:val="00E608D3"/>
    <w:rsid w:val="00E608DB"/>
    <w:rsid w:val="00E60906"/>
    <w:rsid w:val="00E60919"/>
    <w:rsid w:val="00E60937"/>
    <w:rsid w:val="00E6093A"/>
    <w:rsid w:val="00E609A4"/>
    <w:rsid w:val="00E609AB"/>
    <w:rsid w:val="00E609C7"/>
    <w:rsid w:val="00E609D9"/>
    <w:rsid w:val="00E609DC"/>
    <w:rsid w:val="00E60B43"/>
    <w:rsid w:val="00E60B94"/>
    <w:rsid w:val="00E60B9D"/>
    <w:rsid w:val="00E60BA8"/>
    <w:rsid w:val="00E60BF5"/>
    <w:rsid w:val="00E60C15"/>
    <w:rsid w:val="00E60C46"/>
    <w:rsid w:val="00E60C4D"/>
    <w:rsid w:val="00E60C5D"/>
    <w:rsid w:val="00E60CC1"/>
    <w:rsid w:val="00E60CEA"/>
    <w:rsid w:val="00E60D48"/>
    <w:rsid w:val="00E60D50"/>
    <w:rsid w:val="00E60D87"/>
    <w:rsid w:val="00E60DE3"/>
    <w:rsid w:val="00E60E3A"/>
    <w:rsid w:val="00E60E54"/>
    <w:rsid w:val="00E60EAE"/>
    <w:rsid w:val="00E60ED5"/>
    <w:rsid w:val="00E60F05"/>
    <w:rsid w:val="00E60F07"/>
    <w:rsid w:val="00E60FAF"/>
    <w:rsid w:val="00E60FDA"/>
    <w:rsid w:val="00E60FFF"/>
    <w:rsid w:val="00E61025"/>
    <w:rsid w:val="00E61035"/>
    <w:rsid w:val="00E61125"/>
    <w:rsid w:val="00E61139"/>
    <w:rsid w:val="00E61154"/>
    <w:rsid w:val="00E6118C"/>
    <w:rsid w:val="00E611B0"/>
    <w:rsid w:val="00E611B7"/>
    <w:rsid w:val="00E61200"/>
    <w:rsid w:val="00E61201"/>
    <w:rsid w:val="00E61263"/>
    <w:rsid w:val="00E612D9"/>
    <w:rsid w:val="00E612DC"/>
    <w:rsid w:val="00E6138F"/>
    <w:rsid w:val="00E613C2"/>
    <w:rsid w:val="00E613F1"/>
    <w:rsid w:val="00E613FE"/>
    <w:rsid w:val="00E61402"/>
    <w:rsid w:val="00E61463"/>
    <w:rsid w:val="00E6147D"/>
    <w:rsid w:val="00E614B4"/>
    <w:rsid w:val="00E61550"/>
    <w:rsid w:val="00E6156C"/>
    <w:rsid w:val="00E615E3"/>
    <w:rsid w:val="00E6161E"/>
    <w:rsid w:val="00E616A1"/>
    <w:rsid w:val="00E617B6"/>
    <w:rsid w:val="00E617D5"/>
    <w:rsid w:val="00E6180C"/>
    <w:rsid w:val="00E61855"/>
    <w:rsid w:val="00E618A0"/>
    <w:rsid w:val="00E618B6"/>
    <w:rsid w:val="00E619FF"/>
    <w:rsid w:val="00E61A06"/>
    <w:rsid w:val="00E61A47"/>
    <w:rsid w:val="00E61A5B"/>
    <w:rsid w:val="00E61A70"/>
    <w:rsid w:val="00E61AB2"/>
    <w:rsid w:val="00E61AC0"/>
    <w:rsid w:val="00E61B17"/>
    <w:rsid w:val="00E61B20"/>
    <w:rsid w:val="00E61B2D"/>
    <w:rsid w:val="00E61B4A"/>
    <w:rsid w:val="00E61BA2"/>
    <w:rsid w:val="00E61BBA"/>
    <w:rsid w:val="00E61BC0"/>
    <w:rsid w:val="00E61BF7"/>
    <w:rsid w:val="00E61C28"/>
    <w:rsid w:val="00E61C2D"/>
    <w:rsid w:val="00E61C2F"/>
    <w:rsid w:val="00E61C89"/>
    <w:rsid w:val="00E61C9A"/>
    <w:rsid w:val="00E61CBB"/>
    <w:rsid w:val="00E61CEB"/>
    <w:rsid w:val="00E61D3F"/>
    <w:rsid w:val="00E61D69"/>
    <w:rsid w:val="00E61DA2"/>
    <w:rsid w:val="00E61E6B"/>
    <w:rsid w:val="00E61E95"/>
    <w:rsid w:val="00E61EA3"/>
    <w:rsid w:val="00E61EE7"/>
    <w:rsid w:val="00E61EE9"/>
    <w:rsid w:val="00E61EFF"/>
    <w:rsid w:val="00E61F16"/>
    <w:rsid w:val="00E61F2A"/>
    <w:rsid w:val="00E61F40"/>
    <w:rsid w:val="00E61F6E"/>
    <w:rsid w:val="00E61F97"/>
    <w:rsid w:val="00E61F98"/>
    <w:rsid w:val="00E61FB4"/>
    <w:rsid w:val="00E620C2"/>
    <w:rsid w:val="00E620D3"/>
    <w:rsid w:val="00E62103"/>
    <w:rsid w:val="00E62119"/>
    <w:rsid w:val="00E62144"/>
    <w:rsid w:val="00E621AA"/>
    <w:rsid w:val="00E62215"/>
    <w:rsid w:val="00E62233"/>
    <w:rsid w:val="00E6224B"/>
    <w:rsid w:val="00E62329"/>
    <w:rsid w:val="00E623D9"/>
    <w:rsid w:val="00E623E6"/>
    <w:rsid w:val="00E623EF"/>
    <w:rsid w:val="00E62410"/>
    <w:rsid w:val="00E62411"/>
    <w:rsid w:val="00E62452"/>
    <w:rsid w:val="00E62470"/>
    <w:rsid w:val="00E62478"/>
    <w:rsid w:val="00E62486"/>
    <w:rsid w:val="00E6248D"/>
    <w:rsid w:val="00E624A6"/>
    <w:rsid w:val="00E6250D"/>
    <w:rsid w:val="00E62559"/>
    <w:rsid w:val="00E62567"/>
    <w:rsid w:val="00E625CD"/>
    <w:rsid w:val="00E625DC"/>
    <w:rsid w:val="00E62620"/>
    <w:rsid w:val="00E62629"/>
    <w:rsid w:val="00E6265D"/>
    <w:rsid w:val="00E62693"/>
    <w:rsid w:val="00E626A3"/>
    <w:rsid w:val="00E626B0"/>
    <w:rsid w:val="00E626CB"/>
    <w:rsid w:val="00E62700"/>
    <w:rsid w:val="00E62703"/>
    <w:rsid w:val="00E62704"/>
    <w:rsid w:val="00E627AF"/>
    <w:rsid w:val="00E6283E"/>
    <w:rsid w:val="00E62860"/>
    <w:rsid w:val="00E6288D"/>
    <w:rsid w:val="00E62891"/>
    <w:rsid w:val="00E62893"/>
    <w:rsid w:val="00E6289E"/>
    <w:rsid w:val="00E628A5"/>
    <w:rsid w:val="00E62915"/>
    <w:rsid w:val="00E629A0"/>
    <w:rsid w:val="00E629CB"/>
    <w:rsid w:val="00E629CE"/>
    <w:rsid w:val="00E629FE"/>
    <w:rsid w:val="00E62A02"/>
    <w:rsid w:val="00E62A66"/>
    <w:rsid w:val="00E62A87"/>
    <w:rsid w:val="00E62AC2"/>
    <w:rsid w:val="00E62AC9"/>
    <w:rsid w:val="00E62AD0"/>
    <w:rsid w:val="00E62ADE"/>
    <w:rsid w:val="00E62B11"/>
    <w:rsid w:val="00E62B1B"/>
    <w:rsid w:val="00E62BCA"/>
    <w:rsid w:val="00E62BE1"/>
    <w:rsid w:val="00E62BFA"/>
    <w:rsid w:val="00E62C14"/>
    <w:rsid w:val="00E62C63"/>
    <w:rsid w:val="00E62C75"/>
    <w:rsid w:val="00E62CA0"/>
    <w:rsid w:val="00E62D2E"/>
    <w:rsid w:val="00E62D68"/>
    <w:rsid w:val="00E62D6B"/>
    <w:rsid w:val="00E62DA2"/>
    <w:rsid w:val="00E62E06"/>
    <w:rsid w:val="00E62E0D"/>
    <w:rsid w:val="00E62E10"/>
    <w:rsid w:val="00E62F48"/>
    <w:rsid w:val="00E62F70"/>
    <w:rsid w:val="00E62F8F"/>
    <w:rsid w:val="00E62F9F"/>
    <w:rsid w:val="00E62FBF"/>
    <w:rsid w:val="00E62FC1"/>
    <w:rsid w:val="00E62FD0"/>
    <w:rsid w:val="00E62FF7"/>
    <w:rsid w:val="00E63034"/>
    <w:rsid w:val="00E630AA"/>
    <w:rsid w:val="00E630E1"/>
    <w:rsid w:val="00E630E9"/>
    <w:rsid w:val="00E63134"/>
    <w:rsid w:val="00E63149"/>
    <w:rsid w:val="00E63179"/>
    <w:rsid w:val="00E631D4"/>
    <w:rsid w:val="00E631F2"/>
    <w:rsid w:val="00E6320E"/>
    <w:rsid w:val="00E63220"/>
    <w:rsid w:val="00E63266"/>
    <w:rsid w:val="00E632E5"/>
    <w:rsid w:val="00E6334F"/>
    <w:rsid w:val="00E63395"/>
    <w:rsid w:val="00E633B8"/>
    <w:rsid w:val="00E633FF"/>
    <w:rsid w:val="00E6342E"/>
    <w:rsid w:val="00E6344D"/>
    <w:rsid w:val="00E63451"/>
    <w:rsid w:val="00E635A2"/>
    <w:rsid w:val="00E635E6"/>
    <w:rsid w:val="00E63673"/>
    <w:rsid w:val="00E63696"/>
    <w:rsid w:val="00E63706"/>
    <w:rsid w:val="00E637A7"/>
    <w:rsid w:val="00E637D1"/>
    <w:rsid w:val="00E637E0"/>
    <w:rsid w:val="00E6389B"/>
    <w:rsid w:val="00E638A2"/>
    <w:rsid w:val="00E638B3"/>
    <w:rsid w:val="00E638F9"/>
    <w:rsid w:val="00E639DF"/>
    <w:rsid w:val="00E63A00"/>
    <w:rsid w:val="00E63A0D"/>
    <w:rsid w:val="00E63A24"/>
    <w:rsid w:val="00E63A81"/>
    <w:rsid w:val="00E63AE1"/>
    <w:rsid w:val="00E63AE4"/>
    <w:rsid w:val="00E63AEA"/>
    <w:rsid w:val="00E63B1D"/>
    <w:rsid w:val="00E63B28"/>
    <w:rsid w:val="00E63B51"/>
    <w:rsid w:val="00E63B6E"/>
    <w:rsid w:val="00E63B86"/>
    <w:rsid w:val="00E63BBF"/>
    <w:rsid w:val="00E63C16"/>
    <w:rsid w:val="00E63C4A"/>
    <w:rsid w:val="00E63C64"/>
    <w:rsid w:val="00E63C6A"/>
    <w:rsid w:val="00E63C92"/>
    <w:rsid w:val="00E63C99"/>
    <w:rsid w:val="00E63C9C"/>
    <w:rsid w:val="00E63CE2"/>
    <w:rsid w:val="00E63CE9"/>
    <w:rsid w:val="00E63CEE"/>
    <w:rsid w:val="00E63D52"/>
    <w:rsid w:val="00E63D7A"/>
    <w:rsid w:val="00E63D9A"/>
    <w:rsid w:val="00E63DA0"/>
    <w:rsid w:val="00E63DF8"/>
    <w:rsid w:val="00E63E29"/>
    <w:rsid w:val="00E63E79"/>
    <w:rsid w:val="00E63E7A"/>
    <w:rsid w:val="00E63F05"/>
    <w:rsid w:val="00E63F23"/>
    <w:rsid w:val="00E63F26"/>
    <w:rsid w:val="00E63F55"/>
    <w:rsid w:val="00E63F5C"/>
    <w:rsid w:val="00E63F78"/>
    <w:rsid w:val="00E63F7A"/>
    <w:rsid w:val="00E63F86"/>
    <w:rsid w:val="00E6408F"/>
    <w:rsid w:val="00E640A1"/>
    <w:rsid w:val="00E640AC"/>
    <w:rsid w:val="00E640EA"/>
    <w:rsid w:val="00E64130"/>
    <w:rsid w:val="00E64154"/>
    <w:rsid w:val="00E64181"/>
    <w:rsid w:val="00E641A2"/>
    <w:rsid w:val="00E641DB"/>
    <w:rsid w:val="00E6420E"/>
    <w:rsid w:val="00E64212"/>
    <w:rsid w:val="00E64213"/>
    <w:rsid w:val="00E64242"/>
    <w:rsid w:val="00E64258"/>
    <w:rsid w:val="00E64261"/>
    <w:rsid w:val="00E6429E"/>
    <w:rsid w:val="00E642D2"/>
    <w:rsid w:val="00E642F2"/>
    <w:rsid w:val="00E64312"/>
    <w:rsid w:val="00E64321"/>
    <w:rsid w:val="00E6438B"/>
    <w:rsid w:val="00E6443B"/>
    <w:rsid w:val="00E644AB"/>
    <w:rsid w:val="00E6459D"/>
    <w:rsid w:val="00E645D9"/>
    <w:rsid w:val="00E64645"/>
    <w:rsid w:val="00E646B2"/>
    <w:rsid w:val="00E64732"/>
    <w:rsid w:val="00E6473E"/>
    <w:rsid w:val="00E647C7"/>
    <w:rsid w:val="00E6480D"/>
    <w:rsid w:val="00E64891"/>
    <w:rsid w:val="00E648A0"/>
    <w:rsid w:val="00E648E6"/>
    <w:rsid w:val="00E64904"/>
    <w:rsid w:val="00E64938"/>
    <w:rsid w:val="00E649C9"/>
    <w:rsid w:val="00E649E5"/>
    <w:rsid w:val="00E649E9"/>
    <w:rsid w:val="00E649FD"/>
    <w:rsid w:val="00E64A2A"/>
    <w:rsid w:val="00E64A73"/>
    <w:rsid w:val="00E64A77"/>
    <w:rsid w:val="00E64A8E"/>
    <w:rsid w:val="00E64AC5"/>
    <w:rsid w:val="00E64AD6"/>
    <w:rsid w:val="00E64ADA"/>
    <w:rsid w:val="00E64BE0"/>
    <w:rsid w:val="00E64C68"/>
    <w:rsid w:val="00E64CA3"/>
    <w:rsid w:val="00E64CC4"/>
    <w:rsid w:val="00E64D05"/>
    <w:rsid w:val="00E64D0B"/>
    <w:rsid w:val="00E64D6F"/>
    <w:rsid w:val="00E64DB3"/>
    <w:rsid w:val="00E64E66"/>
    <w:rsid w:val="00E64E9C"/>
    <w:rsid w:val="00E64ECB"/>
    <w:rsid w:val="00E64EFB"/>
    <w:rsid w:val="00E64F03"/>
    <w:rsid w:val="00E64F6E"/>
    <w:rsid w:val="00E64F7A"/>
    <w:rsid w:val="00E64F8A"/>
    <w:rsid w:val="00E64F97"/>
    <w:rsid w:val="00E64FB2"/>
    <w:rsid w:val="00E64FB5"/>
    <w:rsid w:val="00E64FBF"/>
    <w:rsid w:val="00E64FD6"/>
    <w:rsid w:val="00E64FE6"/>
    <w:rsid w:val="00E6502B"/>
    <w:rsid w:val="00E65045"/>
    <w:rsid w:val="00E65066"/>
    <w:rsid w:val="00E65072"/>
    <w:rsid w:val="00E65075"/>
    <w:rsid w:val="00E650C5"/>
    <w:rsid w:val="00E6512E"/>
    <w:rsid w:val="00E65161"/>
    <w:rsid w:val="00E65176"/>
    <w:rsid w:val="00E651B9"/>
    <w:rsid w:val="00E651C4"/>
    <w:rsid w:val="00E651D1"/>
    <w:rsid w:val="00E65213"/>
    <w:rsid w:val="00E65219"/>
    <w:rsid w:val="00E6522A"/>
    <w:rsid w:val="00E652A7"/>
    <w:rsid w:val="00E652CC"/>
    <w:rsid w:val="00E6531B"/>
    <w:rsid w:val="00E65349"/>
    <w:rsid w:val="00E6534A"/>
    <w:rsid w:val="00E653C4"/>
    <w:rsid w:val="00E653DD"/>
    <w:rsid w:val="00E65479"/>
    <w:rsid w:val="00E654C7"/>
    <w:rsid w:val="00E6550F"/>
    <w:rsid w:val="00E6551F"/>
    <w:rsid w:val="00E65598"/>
    <w:rsid w:val="00E65601"/>
    <w:rsid w:val="00E6566F"/>
    <w:rsid w:val="00E65674"/>
    <w:rsid w:val="00E65678"/>
    <w:rsid w:val="00E656A6"/>
    <w:rsid w:val="00E656C4"/>
    <w:rsid w:val="00E656FD"/>
    <w:rsid w:val="00E6570B"/>
    <w:rsid w:val="00E65726"/>
    <w:rsid w:val="00E65737"/>
    <w:rsid w:val="00E6577F"/>
    <w:rsid w:val="00E6578E"/>
    <w:rsid w:val="00E65811"/>
    <w:rsid w:val="00E65883"/>
    <w:rsid w:val="00E65892"/>
    <w:rsid w:val="00E65897"/>
    <w:rsid w:val="00E6590D"/>
    <w:rsid w:val="00E65941"/>
    <w:rsid w:val="00E65975"/>
    <w:rsid w:val="00E65999"/>
    <w:rsid w:val="00E659A7"/>
    <w:rsid w:val="00E659AF"/>
    <w:rsid w:val="00E659BD"/>
    <w:rsid w:val="00E659D6"/>
    <w:rsid w:val="00E65A61"/>
    <w:rsid w:val="00E65A7F"/>
    <w:rsid w:val="00E65AF8"/>
    <w:rsid w:val="00E65BA0"/>
    <w:rsid w:val="00E65C34"/>
    <w:rsid w:val="00E65CA6"/>
    <w:rsid w:val="00E65CCD"/>
    <w:rsid w:val="00E65D0C"/>
    <w:rsid w:val="00E65D6C"/>
    <w:rsid w:val="00E65D71"/>
    <w:rsid w:val="00E65E03"/>
    <w:rsid w:val="00E65E58"/>
    <w:rsid w:val="00E65ED3"/>
    <w:rsid w:val="00E65EF9"/>
    <w:rsid w:val="00E65F83"/>
    <w:rsid w:val="00E65FD1"/>
    <w:rsid w:val="00E65FF3"/>
    <w:rsid w:val="00E6600A"/>
    <w:rsid w:val="00E6600F"/>
    <w:rsid w:val="00E6605A"/>
    <w:rsid w:val="00E660BD"/>
    <w:rsid w:val="00E660C7"/>
    <w:rsid w:val="00E6610E"/>
    <w:rsid w:val="00E662D5"/>
    <w:rsid w:val="00E66371"/>
    <w:rsid w:val="00E66373"/>
    <w:rsid w:val="00E66390"/>
    <w:rsid w:val="00E663AA"/>
    <w:rsid w:val="00E663AB"/>
    <w:rsid w:val="00E663B4"/>
    <w:rsid w:val="00E663C9"/>
    <w:rsid w:val="00E6640E"/>
    <w:rsid w:val="00E6641F"/>
    <w:rsid w:val="00E66443"/>
    <w:rsid w:val="00E66473"/>
    <w:rsid w:val="00E664AD"/>
    <w:rsid w:val="00E664F7"/>
    <w:rsid w:val="00E6654E"/>
    <w:rsid w:val="00E6658B"/>
    <w:rsid w:val="00E6667F"/>
    <w:rsid w:val="00E66696"/>
    <w:rsid w:val="00E666ED"/>
    <w:rsid w:val="00E6676F"/>
    <w:rsid w:val="00E667C9"/>
    <w:rsid w:val="00E6684F"/>
    <w:rsid w:val="00E668AB"/>
    <w:rsid w:val="00E668BE"/>
    <w:rsid w:val="00E668CB"/>
    <w:rsid w:val="00E6692D"/>
    <w:rsid w:val="00E66931"/>
    <w:rsid w:val="00E66943"/>
    <w:rsid w:val="00E669E8"/>
    <w:rsid w:val="00E66A4B"/>
    <w:rsid w:val="00E66A63"/>
    <w:rsid w:val="00E66A69"/>
    <w:rsid w:val="00E66AC6"/>
    <w:rsid w:val="00E66ACE"/>
    <w:rsid w:val="00E66AEE"/>
    <w:rsid w:val="00E66AF2"/>
    <w:rsid w:val="00E66B39"/>
    <w:rsid w:val="00E66B62"/>
    <w:rsid w:val="00E66B64"/>
    <w:rsid w:val="00E66BC3"/>
    <w:rsid w:val="00E66C0D"/>
    <w:rsid w:val="00E66C1A"/>
    <w:rsid w:val="00E66C1D"/>
    <w:rsid w:val="00E66C33"/>
    <w:rsid w:val="00E66C45"/>
    <w:rsid w:val="00E66C46"/>
    <w:rsid w:val="00E66C55"/>
    <w:rsid w:val="00E66CA1"/>
    <w:rsid w:val="00E66CDB"/>
    <w:rsid w:val="00E66D0A"/>
    <w:rsid w:val="00E66D11"/>
    <w:rsid w:val="00E66D48"/>
    <w:rsid w:val="00E66D53"/>
    <w:rsid w:val="00E66DE8"/>
    <w:rsid w:val="00E66E38"/>
    <w:rsid w:val="00E66E55"/>
    <w:rsid w:val="00E66E6B"/>
    <w:rsid w:val="00E66F00"/>
    <w:rsid w:val="00E66F61"/>
    <w:rsid w:val="00E66F74"/>
    <w:rsid w:val="00E66FA6"/>
    <w:rsid w:val="00E66FAA"/>
    <w:rsid w:val="00E67015"/>
    <w:rsid w:val="00E67039"/>
    <w:rsid w:val="00E6708C"/>
    <w:rsid w:val="00E670B5"/>
    <w:rsid w:val="00E670BC"/>
    <w:rsid w:val="00E670CA"/>
    <w:rsid w:val="00E67103"/>
    <w:rsid w:val="00E6717C"/>
    <w:rsid w:val="00E671DC"/>
    <w:rsid w:val="00E67246"/>
    <w:rsid w:val="00E67249"/>
    <w:rsid w:val="00E67258"/>
    <w:rsid w:val="00E67286"/>
    <w:rsid w:val="00E67291"/>
    <w:rsid w:val="00E672B8"/>
    <w:rsid w:val="00E672BE"/>
    <w:rsid w:val="00E672DA"/>
    <w:rsid w:val="00E672DB"/>
    <w:rsid w:val="00E6734D"/>
    <w:rsid w:val="00E6737C"/>
    <w:rsid w:val="00E67390"/>
    <w:rsid w:val="00E673E7"/>
    <w:rsid w:val="00E67412"/>
    <w:rsid w:val="00E6745A"/>
    <w:rsid w:val="00E6758E"/>
    <w:rsid w:val="00E675A4"/>
    <w:rsid w:val="00E675A8"/>
    <w:rsid w:val="00E675F7"/>
    <w:rsid w:val="00E67620"/>
    <w:rsid w:val="00E67627"/>
    <w:rsid w:val="00E67630"/>
    <w:rsid w:val="00E67661"/>
    <w:rsid w:val="00E67664"/>
    <w:rsid w:val="00E67702"/>
    <w:rsid w:val="00E67738"/>
    <w:rsid w:val="00E6773C"/>
    <w:rsid w:val="00E67761"/>
    <w:rsid w:val="00E6776C"/>
    <w:rsid w:val="00E6779D"/>
    <w:rsid w:val="00E677A3"/>
    <w:rsid w:val="00E677D7"/>
    <w:rsid w:val="00E677F5"/>
    <w:rsid w:val="00E678AB"/>
    <w:rsid w:val="00E67941"/>
    <w:rsid w:val="00E67948"/>
    <w:rsid w:val="00E67994"/>
    <w:rsid w:val="00E67A28"/>
    <w:rsid w:val="00E67A6A"/>
    <w:rsid w:val="00E67AFA"/>
    <w:rsid w:val="00E67B24"/>
    <w:rsid w:val="00E67C11"/>
    <w:rsid w:val="00E67C2D"/>
    <w:rsid w:val="00E67C6B"/>
    <w:rsid w:val="00E67D08"/>
    <w:rsid w:val="00E67D0E"/>
    <w:rsid w:val="00E67D30"/>
    <w:rsid w:val="00E67D45"/>
    <w:rsid w:val="00E67D4E"/>
    <w:rsid w:val="00E67D6E"/>
    <w:rsid w:val="00E67D7C"/>
    <w:rsid w:val="00E67D9B"/>
    <w:rsid w:val="00E67DE1"/>
    <w:rsid w:val="00E67DE6"/>
    <w:rsid w:val="00E67DED"/>
    <w:rsid w:val="00E67DFE"/>
    <w:rsid w:val="00E67E79"/>
    <w:rsid w:val="00E67EA6"/>
    <w:rsid w:val="00E67EC9"/>
    <w:rsid w:val="00E67F44"/>
    <w:rsid w:val="00E67F45"/>
    <w:rsid w:val="00E67FB8"/>
    <w:rsid w:val="00E67FBC"/>
    <w:rsid w:val="00E67FBE"/>
    <w:rsid w:val="00E6C817"/>
    <w:rsid w:val="00E70055"/>
    <w:rsid w:val="00E7008F"/>
    <w:rsid w:val="00E700BD"/>
    <w:rsid w:val="00E70119"/>
    <w:rsid w:val="00E7011B"/>
    <w:rsid w:val="00E70142"/>
    <w:rsid w:val="00E701C2"/>
    <w:rsid w:val="00E701FD"/>
    <w:rsid w:val="00E70226"/>
    <w:rsid w:val="00E70243"/>
    <w:rsid w:val="00E702C5"/>
    <w:rsid w:val="00E702CD"/>
    <w:rsid w:val="00E70319"/>
    <w:rsid w:val="00E7032F"/>
    <w:rsid w:val="00E7035D"/>
    <w:rsid w:val="00E70379"/>
    <w:rsid w:val="00E7039F"/>
    <w:rsid w:val="00E703A4"/>
    <w:rsid w:val="00E703D9"/>
    <w:rsid w:val="00E70413"/>
    <w:rsid w:val="00E7043A"/>
    <w:rsid w:val="00E704EB"/>
    <w:rsid w:val="00E704ED"/>
    <w:rsid w:val="00E70500"/>
    <w:rsid w:val="00E70524"/>
    <w:rsid w:val="00E70563"/>
    <w:rsid w:val="00E70619"/>
    <w:rsid w:val="00E70629"/>
    <w:rsid w:val="00E7065E"/>
    <w:rsid w:val="00E70667"/>
    <w:rsid w:val="00E70680"/>
    <w:rsid w:val="00E7068A"/>
    <w:rsid w:val="00E706A1"/>
    <w:rsid w:val="00E706AA"/>
    <w:rsid w:val="00E706AE"/>
    <w:rsid w:val="00E70708"/>
    <w:rsid w:val="00E7071D"/>
    <w:rsid w:val="00E7072D"/>
    <w:rsid w:val="00E7075B"/>
    <w:rsid w:val="00E707E5"/>
    <w:rsid w:val="00E7080C"/>
    <w:rsid w:val="00E70850"/>
    <w:rsid w:val="00E7085B"/>
    <w:rsid w:val="00E7086B"/>
    <w:rsid w:val="00E7087E"/>
    <w:rsid w:val="00E70882"/>
    <w:rsid w:val="00E70886"/>
    <w:rsid w:val="00E7089C"/>
    <w:rsid w:val="00E708CE"/>
    <w:rsid w:val="00E708ED"/>
    <w:rsid w:val="00E7097A"/>
    <w:rsid w:val="00E70992"/>
    <w:rsid w:val="00E70A36"/>
    <w:rsid w:val="00E70AB0"/>
    <w:rsid w:val="00E70AB6"/>
    <w:rsid w:val="00E70AC1"/>
    <w:rsid w:val="00E70AD1"/>
    <w:rsid w:val="00E70AD3"/>
    <w:rsid w:val="00E70B1C"/>
    <w:rsid w:val="00E70B33"/>
    <w:rsid w:val="00E70B64"/>
    <w:rsid w:val="00E70B71"/>
    <w:rsid w:val="00E70BA7"/>
    <w:rsid w:val="00E70BB6"/>
    <w:rsid w:val="00E70C48"/>
    <w:rsid w:val="00E70C66"/>
    <w:rsid w:val="00E70C67"/>
    <w:rsid w:val="00E70CE0"/>
    <w:rsid w:val="00E70D1B"/>
    <w:rsid w:val="00E70E0F"/>
    <w:rsid w:val="00E70E29"/>
    <w:rsid w:val="00E70E39"/>
    <w:rsid w:val="00E70E48"/>
    <w:rsid w:val="00E70E7E"/>
    <w:rsid w:val="00E70EE7"/>
    <w:rsid w:val="00E70EF7"/>
    <w:rsid w:val="00E71034"/>
    <w:rsid w:val="00E711E7"/>
    <w:rsid w:val="00E711F8"/>
    <w:rsid w:val="00E711FE"/>
    <w:rsid w:val="00E71203"/>
    <w:rsid w:val="00E712A3"/>
    <w:rsid w:val="00E712BC"/>
    <w:rsid w:val="00E7130F"/>
    <w:rsid w:val="00E71329"/>
    <w:rsid w:val="00E71357"/>
    <w:rsid w:val="00E71360"/>
    <w:rsid w:val="00E71395"/>
    <w:rsid w:val="00E713A1"/>
    <w:rsid w:val="00E713CC"/>
    <w:rsid w:val="00E7140D"/>
    <w:rsid w:val="00E71458"/>
    <w:rsid w:val="00E7145D"/>
    <w:rsid w:val="00E71466"/>
    <w:rsid w:val="00E714A2"/>
    <w:rsid w:val="00E71537"/>
    <w:rsid w:val="00E7154B"/>
    <w:rsid w:val="00E71581"/>
    <w:rsid w:val="00E715FB"/>
    <w:rsid w:val="00E71627"/>
    <w:rsid w:val="00E71650"/>
    <w:rsid w:val="00E7167C"/>
    <w:rsid w:val="00E71694"/>
    <w:rsid w:val="00E716A8"/>
    <w:rsid w:val="00E716D8"/>
    <w:rsid w:val="00E71707"/>
    <w:rsid w:val="00E7183E"/>
    <w:rsid w:val="00E71863"/>
    <w:rsid w:val="00E71879"/>
    <w:rsid w:val="00E7188A"/>
    <w:rsid w:val="00E718BE"/>
    <w:rsid w:val="00E71908"/>
    <w:rsid w:val="00E71913"/>
    <w:rsid w:val="00E71977"/>
    <w:rsid w:val="00E71987"/>
    <w:rsid w:val="00E719BA"/>
    <w:rsid w:val="00E719CC"/>
    <w:rsid w:val="00E719E8"/>
    <w:rsid w:val="00E71A0E"/>
    <w:rsid w:val="00E71A23"/>
    <w:rsid w:val="00E71A73"/>
    <w:rsid w:val="00E71AA1"/>
    <w:rsid w:val="00E71AC8"/>
    <w:rsid w:val="00E71AE1"/>
    <w:rsid w:val="00E71B50"/>
    <w:rsid w:val="00E71B51"/>
    <w:rsid w:val="00E71B7A"/>
    <w:rsid w:val="00E71BD0"/>
    <w:rsid w:val="00E71C10"/>
    <w:rsid w:val="00E71C57"/>
    <w:rsid w:val="00E71C6E"/>
    <w:rsid w:val="00E71CDD"/>
    <w:rsid w:val="00E71CFC"/>
    <w:rsid w:val="00E71D09"/>
    <w:rsid w:val="00E71D26"/>
    <w:rsid w:val="00E71D33"/>
    <w:rsid w:val="00E71D3C"/>
    <w:rsid w:val="00E71D54"/>
    <w:rsid w:val="00E71D84"/>
    <w:rsid w:val="00E71D9F"/>
    <w:rsid w:val="00E71DB2"/>
    <w:rsid w:val="00E71E91"/>
    <w:rsid w:val="00E71EA0"/>
    <w:rsid w:val="00E71EEA"/>
    <w:rsid w:val="00E71F48"/>
    <w:rsid w:val="00E71F71"/>
    <w:rsid w:val="00E71FB7"/>
    <w:rsid w:val="00E71FDC"/>
    <w:rsid w:val="00E7205C"/>
    <w:rsid w:val="00E72089"/>
    <w:rsid w:val="00E720E2"/>
    <w:rsid w:val="00E720EE"/>
    <w:rsid w:val="00E72103"/>
    <w:rsid w:val="00E72153"/>
    <w:rsid w:val="00E72179"/>
    <w:rsid w:val="00E7217F"/>
    <w:rsid w:val="00E7219D"/>
    <w:rsid w:val="00E7219F"/>
    <w:rsid w:val="00E721A0"/>
    <w:rsid w:val="00E721E7"/>
    <w:rsid w:val="00E7222C"/>
    <w:rsid w:val="00E72247"/>
    <w:rsid w:val="00E72258"/>
    <w:rsid w:val="00E722B1"/>
    <w:rsid w:val="00E722E5"/>
    <w:rsid w:val="00E72318"/>
    <w:rsid w:val="00E7231B"/>
    <w:rsid w:val="00E72323"/>
    <w:rsid w:val="00E7233B"/>
    <w:rsid w:val="00E7239F"/>
    <w:rsid w:val="00E723B6"/>
    <w:rsid w:val="00E723B7"/>
    <w:rsid w:val="00E723F1"/>
    <w:rsid w:val="00E72496"/>
    <w:rsid w:val="00E7254E"/>
    <w:rsid w:val="00E725DE"/>
    <w:rsid w:val="00E72710"/>
    <w:rsid w:val="00E72739"/>
    <w:rsid w:val="00E72774"/>
    <w:rsid w:val="00E727A7"/>
    <w:rsid w:val="00E727B2"/>
    <w:rsid w:val="00E727E3"/>
    <w:rsid w:val="00E72823"/>
    <w:rsid w:val="00E72835"/>
    <w:rsid w:val="00E72852"/>
    <w:rsid w:val="00E7288B"/>
    <w:rsid w:val="00E72973"/>
    <w:rsid w:val="00E72979"/>
    <w:rsid w:val="00E72997"/>
    <w:rsid w:val="00E729D8"/>
    <w:rsid w:val="00E729E4"/>
    <w:rsid w:val="00E729EE"/>
    <w:rsid w:val="00E72A3B"/>
    <w:rsid w:val="00E72A78"/>
    <w:rsid w:val="00E72AC8"/>
    <w:rsid w:val="00E72ACF"/>
    <w:rsid w:val="00E72AD6"/>
    <w:rsid w:val="00E72AE3"/>
    <w:rsid w:val="00E72AE9"/>
    <w:rsid w:val="00E72B13"/>
    <w:rsid w:val="00E72B52"/>
    <w:rsid w:val="00E72B86"/>
    <w:rsid w:val="00E72B87"/>
    <w:rsid w:val="00E72B9F"/>
    <w:rsid w:val="00E72BC8"/>
    <w:rsid w:val="00E72C15"/>
    <w:rsid w:val="00E72C5B"/>
    <w:rsid w:val="00E72C60"/>
    <w:rsid w:val="00E72C61"/>
    <w:rsid w:val="00E72CDF"/>
    <w:rsid w:val="00E72CE2"/>
    <w:rsid w:val="00E72CE8"/>
    <w:rsid w:val="00E72D6C"/>
    <w:rsid w:val="00E72D75"/>
    <w:rsid w:val="00E72DBD"/>
    <w:rsid w:val="00E72E72"/>
    <w:rsid w:val="00E72E87"/>
    <w:rsid w:val="00E72E8B"/>
    <w:rsid w:val="00E72ED4"/>
    <w:rsid w:val="00E72F08"/>
    <w:rsid w:val="00E72F11"/>
    <w:rsid w:val="00E72F1A"/>
    <w:rsid w:val="00E72F6B"/>
    <w:rsid w:val="00E72F6D"/>
    <w:rsid w:val="00E72FA6"/>
    <w:rsid w:val="00E72FA9"/>
    <w:rsid w:val="00E72FAD"/>
    <w:rsid w:val="00E73061"/>
    <w:rsid w:val="00E7307B"/>
    <w:rsid w:val="00E7308D"/>
    <w:rsid w:val="00E73095"/>
    <w:rsid w:val="00E730A0"/>
    <w:rsid w:val="00E730B2"/>
    <w:rsid w:val="00E730B8"/>
    <w:rsid w:val="00E730EA"/>
    <w:rsid w:val="00E73109"/>
    <w:rsid w:val="00E7310A"/>
    <w:rsid w:val="00E7310D"/>
    <w:rsid w:val="00E73113"/>
    <w:rsid w:val="00E73151"/>
    <w:rsid w:val="00E7328A"/>
    <w:rsid w:val="00E7328C"/>
    <w:rsid w:val="00E732C7"/>
    <w:rsid w:val="00E732D9"/>
    <w:rsid w:val="00E73302"/>
    <w:rsid w:val="00E7335C"/>
    <w:rsid w:val="00E7336A"/>
    <w:rsid w:val="00E73378"/>
    <w:rsid w:val="00E73385"/>
    <w:rsid w:val="00E73398"/>
    <w:rsid w:val="00E733AD"/>
    <w:rsid w:val="00E7340C"/>
    <w:rsid w:val="00E73476"/>
    <w:rsid w:val="00E73498"/>
    <w:rsid w:val="00E734E1"/>
    <w:rsid w:val="00E7354B"/>
    <w:rsid w:val="00E735F1"/>
    <w:rsid w:val="00E73621"/>
    <w:rsid w:val="00E73635"/>
    <w:rsid w:val="00E7363E"/>
    <w:rsid w:val="00E73651"/>
    <w:rsid w:val="00E736B2"/>
    <w:rsid w:val="00E736C8"/>
    <w:rsid w:val="00E736E0"/>
    <w:rsid w:val="00E736E5"/>
    <w:rsid w:val="00E73743"/>
    <w:rsid w:val="00E7374E"/>
    <w:rsid w:val="00E737CA"/>
    <w:rsid w:val="00E737E5"/>
    <w:rsid w:val="00E737E7"/>
    <w:rsid w:val="00E73977"/>
    <w:rsid w:val="00E73A02"/>
    <w:rsid w:val="00E73A25"/>
    <w:rsid w:val="00E73ABB"/>
    <w:rsid w:val="00E73AD2"/>
    <w:rsid w:val="00E73B6F"/>
    <w:rsid w:val="00E73BCC"/>
    <w:rsid w:val="00E73BCF"/>
    <w:rsid w:val="00E73BD0"/>
    <w:rsid w:val="00E73BDE"/>
    <w:rsid w:val="00E73BF2"/>
    <w:rsid w:val="00E73C00"/>
    <w:rsid w:val="00E73C06"/>
    <w:rsid w:val="00E73C33"/>
    <w:rsid w:val="00E73CCA"/>
    <w:rsid w:val="00E73CF3"/>
    <w:rsid w:val="00E73DCC"/>
    <w:rsid w:val="00E73DE3"/>
    <w:rsid w:val="00E73E05"/>
    <w:rsid w:val="00E73E06"/>
    <w:rsid w:val="00E73E07"/>
    <w:rsid w:val="00E73E2C"/>
    <w:rsid w:val="00E73E4C"/>
    <w:rsid w:val="00E73E5C"/>
    <w:rsid w:val="00E73E63"/>
    <w:rsid w:val="00E73F2D"/>
    <w:rsid w:val="00E73F34"/>
    <w:rsid w:val="00E7401A"/>
    <w:rsid w:val="00E7405C"/>
    <w:rsid w:val="00E74085"/>
    <w:rsid w:val="00E740F0"/>
    <w:rsid w:val="00E74106"/>
    <w:rsid w:val="00E74110"/>
    <w:rsid w:val="00E7412C"/>
    <w:rsid w:val="00E7413E"/>
    <w:rsid w:val="00E7419D"/>
    <w:rsid w:val="00E741B3"/>
    <w:rsid w:val="00E741CD"/>
    <w:rsid w:val="00E74244"/>
    <w:rsid w:val="00E7435B"/>
    <w:rsid w:val="00E74368"/>
    <w:rsid w:val="00E74383"/>
    <w:rsid w:val="00E74388"/>
    <w:rsid w:val="00E7439B"/>
    <w:rsid w:val="00E743B6"/>
    <w:rsid w:val="00E743C6"/>
    <w:rsid w:val="00E743F8"/>
    <w:rsid w:val="00E7444A"/>
    <w:rsid w:val="00E74459"/>
    <w:rsid w:val="00E74460"/>
    <w:rsid w:val="00E7446A"/>
    <w:rsid w:val="00E744E1"/>
    <w:rsid w:val="00E744FB"/>
    <w:rsid w:val="00E7451F"/>
    <w:rsid w:val="00E74527"/>
    <w:rsid w:val="00E745AA"/>
    <w:rsid w:val="00E745DF"/>
    <w:rsid w:val="00E7464A"/>
    <w:rsid w:val="00E74666"/>
    <w:rsid w:val="00E746A7"/>
    <w:rsid w:val="00E746E3"/>
    <w:rsid w:val="00E7470D"/>
    <w:rsid w:val="00E74711"/>
    <w:rsid w:val="00E7471C"/>
    <w:rsid w:val="00E74730"/>
    <w:rsid w:val="00E74748"/>
    <w:rsid w:val="00E747C7"/>
    <w:rsid w:val="00E747CE"/>
    <w:rsid w:val="00E747E9"/>
    <w:rsid w:val="00E74800"/>
    <w:rsid w:val="00E74841"/>
    <w:rsid w:val="00E748A5"/>
    <w:rsid w:val="00E74946"/>
    <w:rsid w:val="00E7497F"/>
    <w:rsid w:val="00E7498C"/>
    <w:rsid w:val="00E749D0"/>
    <w:rsid w:val="00E74A08"/>
    <w:rsid w:val="00E74A9D"/>
    <w:rsid w:val="00E74B31"/>
    <w:rsid w:val="00E74B56"/>
    <w:rsid w:val="00E74B77"/>
    <w:rsid w:val="00E74BF6"/>
    <w:rsid w:val="00E74C91"/>
    <w:rsid w:val="00E74CA8"/>
    <w:rsid w:val="00E74CA9"/>
    <w:rsid w:val="00E74CAD"/>
    <w:rsid w:val="00E74CB1"/>
    <w:rsid w:val="00E74CD4"/>
    <w:rsid w:val="00E74CF3"/>
    <w:rsid w:val="00E74DBB"/>
    <w:rsid w:val="00E74E96"/>
    <w:rsid w:val="00E74EC6"/>
    <w:rsid w:val="00E74F1A"/>
    <w:rsid w:val="00E74F2E"/>
    <w:rsid w:val="00E74F30"/>
    <w:rsid w:val="00E74F3D"/>
    <w:rsid w:val="00E74F6A"/>
    <w:rsid w:val="00E74F6D"/>
    <w:rsid w:val="00E74F73"/>
    <w:rsid w:val="00E74F78"/>
    <w:rsid w:val="00E75047"/>
    <w:rsid w:val="00E7505D"/>
    <w:rsid w:val="00E750A8"/>
    <w:rsid w:val="00E7511F"/>
    <w:rsid w:val="00E7513A"/>
    <w:rsid w:val="00E7518B"/>
    <w:rsid w:val="00E75195"/>
    <w:rsid w:val="00E751AD"/>
    <w:rsid w:val="00E751D1"/>
    <w:rsid w:val="00E751F2"/>
    <w:rsid w:val="00E751F6"/>
    <w:rsid w:val="00E7521B"/>
    <w:rsid w:val="00E7523E"/>
    <w:rsid w:val="00E7524E"/>
    <w:rsid w:val="00E75254"/>
    <w:rsid w:val="00E7539D"/>
    <w:rsid w:val="00E753C4"/>
    <w:rsid w:val="00E7544F"/>
    <w:rsid w:val="00E75495"/>
    <w:rsid w:val="00E754F3"/>
    <w:rsid w:val="00E75515"/>
    <w:rsid w:val="00E75533"/>
    <w:rsid w:val="00E7557E"/>
    <w:rsid w:val="00E75598"/>
    <w:rsid w:val="00E755BB"/>
    <w:rsid w:val="00E75615"/>
    <w:rsid w:val="00E7567D"/>
    <w:rsid w:val="00E7569B"/>
    <w:rsid w:val="00E7573B"/>
    <w:rsid w:val="00E75760"/>
    <w:rsid w:val="00E75772"/>
    <w:rsid w:val="00E75779"/>
    <w:rsid w:val="00E75794"/>
    <w:rsid w:val="00E757DD"/>
    <w:rsid w:val="00E75816"/>
    <w:rsid w:val="00E75818"/>
    <w:rsid w:val="00E75836"/>
    <w:rsid w:val="00E75854"/>
    <w:rsid w:val="00E75887"/>
    <w:rsid w:val="00E7589F"/>
    <w:rsid w:val="00E758D3"/>
    <w:rsid w:val="00E758E1"/>
    <w:rsid w:val="00E7593F"/>
    <w:rsid w:val="00E75977"/>
    <w:rsid w:val="00E7598F"/>
    <w:rsid w:val="00E759CF"/>
    <w:rsid w:val="00E75A19"/>
    <w:rsid w:val="00E75A2B"/>
    <w:rsid w:val="00E75A60"/>
    <w:rsid w:val="00E75BBB"/>
    <w:rsid w:val="00E75BCC"/>
    <w:rsid w:val="00E75C0A"/>
    <w:rsid w:val="00E75C16"/>
    <w:rsid w:val="00E75C71"/>
    <w:rsid w:val="00E75C84"/>
    <w:rsid w:val="00E75CC0"/>
    <w:rsid w:val="00E75CC8"/>
    <w:rsid w:val="00E75CF5"/>
    <w:rsid w:val="00E75D00"/>
    <w:rsid w:val="00E75D81"/>
    <w:rsid w:val="00E75DA6"/>
    <w:rsid w:val="00E75DF2"/>
    <w:rsid w:val="00E75E68"/>
    <w:rsid w:val="00E75E7C"/>
    <w:rsid w:val="00E75E94"/>
    <w:rsid w:val="00E75EBC"/>
    <w:rsid w:val="00E75F14"/>
    <w:rsid w:val="00E75F5C"/>
    <w:rsid w:val="00E75F95"/>
    <w:rsid w:val="00E75FFB"/>
    <w:rsid w:val="00E76014"/>
    <w:rsid w:val="00E76185"/>
    <w:rsid w:val="00E7621F"/>
    <w:rsid w:val="00E762AE"/>
    <w:rsid w:val="00E763B1"/>
    <w:rsid w:val="00E763B8"/>
    <w:rsid w:val="00E763C2"/>
    <w:rsid w:val="00E763EF"/>
    <w:rsid w:val="00E76400"/>
    <w:rsid w:val="00E76408"/>
    <w:rsid w:val="00E7642A"/>
    <w:rsid w:val="00E76466"/>
    <w:rsid w:val="00E76493"/>
    <w:rsid w:val="00E764B6"/>
    <w:rsid w:val="00E764E2"/>
    <w:rsid w:val="00E76505"/>
    <w:rsid w:val="00E76524"/>
    <w:rsid w:val="00E7657A"/>
    <w:rsid w:val="00E765C5"/>
    <w:rsid w:val="00E765E3"/>
    <w:rsid w:val="00E76675"/>
    <w:rsid w:val="00E766B6"/>
    <w:rsid w:val="00E76715"/>
    <w:rsid w:val="00E7673E"/>
    <w:rsid w:val="00E7676E"/>
    <w:rsid w:val="00E7677A"/>
    <w:rsid w:val="00E767AC"/>
    <w:rsid w:val="00E767B7"/>
    <w:rsid w:val="00E767C6"/>
    <w:rsid w:val="00E767D7"/>
    <w:rsid w:val="00E767DE"/>
    <w:rsid w:val="00E767E6"/>
    <w:rsid w:val="00E767E9"/>
    <w:rsid w:val="00E767F8"/>
    <w:rsid w:val="00E76835"/>
    <w:rsid w:val="00E768D5"/>
    <w:rsid w:val="00E76935"/>
    <w:rsid w:val="00E76955"/>
    <w:rsid w:val="00E76A76"/>
    <w:rsid w:val="00E76AD7"/>
    <w:rsid w:val="00E76B16"/>
    <w:rsid w:val="00E76B29"/>
    <w:rsid w:val="00E76B2A"/>
    <w:rsid w:val="00E76B90"/>
    <w:rsid w:val="00E76BBD"/>
    <w:rsid w:val="00E76BF5"/>
    <w:rsid w:val="00E76C0F"/>
    <w:rsid w:val="00E76C13"/>
    <w:rsid w:val="00E76C39"/>
    <w:rsid w:val="00E76C72"/>
    <w:rsid w:val="00E76CA1"/>
    <w:rsid w:val="00E76CAB"/>
    <w:rsid w:val="00E76CC8"/>
    <w:rsid w:val="00E76CD3"/>
    <w:rsid w:val="00E76CDB"/>
    <w:rsid w:val="00E76D42"/>
    <w:rsid w:val="00E76D4E"/>
    <w:rsid w:val="00E76D6F"/>
    <w:rsid w:val="00E76DEE"/>
    <w:rsid w:val="00E76DFE"/>
    <w:rsid w:val="00E76E61"/>
    <w:rsid w:val="00E76E91"/>
    <w:rsid w:val="00E76E94"/>
    <w:rsid w:val="00E76F08"/>
    <w:rsid w:val="00E76F0A"/>
    <w:rsid w:val="00E76F4F"/>
    <w:rsid w:val="00E76F9A"/>
    <w:rsid w:val="00E76FA2"/>
    <w:rsid w:val="00E76FC9"/>
    <w:rsid w:val="00E76FD2"/>
    <w:rsid w:val="00E77014"/>
    <w:rsid w:val="00E77023"/>
    <w:rsid w:val="00E7709C"/>
    <w:rsid w:val="00E770FA"/>
    <w:rsid w:val="00E77128"/>
    <w:rsid w:val="00E77213"/>
    <w:rsid w:val="00E77261"/>
    <w:rsid w:val="00E77308"/>
    <w:rsid w:val="00E773A1"/>
    <w:rsid w:val="00E773DB"/>
    <w:rsid w:val="00E773F6"/>
    <w:rsid w:val="00E7744F"/>
    <w:rsid w:val="00E7749E"/>
    <w:rsid w:val="00E774E7"/>
    <w:rsid w:val="00E77508"/>
    <w:rsid w:val="00E775E9"/>
    <w:rsid w:val="00E775EE"/>
    <w:rsid w:val="00E77616"/>
    <w:rsid w:val="00E77662"/>
    <w:rsid w:val="00E77679"/>
    <w:rsid w:val="00E776B2"/>
    <w:rsid w:val="00E776D4"/>
    <w:rsid w:val="00E776EE"/>
    <w:rsid w:val="00E77735"/>
    <w:rsid w:val="00E7775D"/>
    <w:rsid w:val="00E77799"/>
    <w:rsid w:val="00E777EC"/>
    <w:rsid w:val="00E777FC"/>
    <w:rsid w:val="00E778C1"/>
    <w:rsid w:val="00E778C8"/>
    <w:rsid w:val="00E778CF"/>
    <w:rsid w:val="00E7792F"/>
    <w:rsid w:val="00E77940"/>
    <w:rsid w:val="00E779B1"/>
    <w:rsid w:val="00E779B2"/>
    <w:rsid w:val="00E779B9"/>
    <w:rsid w:val="00E779BB"/>
    <w:rsid w:val="00E77A71"/>
    <w:rsid w:val="00E77A91"/>
    <w:rsid w:val="00E77AA3"/>
    <w:rsid w:val="00E77AB8"/>
    <w:rsid w:val="00E77AE5"/>
    <w:rsid w:val="00E77AFA"/>
    <w:rsid w:val="00E77B04"/>
    <w:rsid w:val="00E77B06"/>
    <w:rsid w:val="00E77B59"/>
    <w:rsid w:val="00E77B5F"/>
    <w:rsid w:val="00E77B6D"/>
    <w:rsid w:val="00E77BA3"/>
    <w:rsid w:val="00E77BC8"/>
    <w:rsid w:val="00E77C07"/>
    <w:rsid w:val="00E77C08"/>
    <w:rsid w:val="00E77C0C"/>
    <w:rsid w:val="00E77C41"/>
    <w:rsid w:val="00E77C50"/>
    <w:rsid w:val="00E77C5F"/>
    <w:rsid w:val="00E77C68"/>
    <w:rsid w:val="00E77D25"/>
    <w:rsid w:val="00E77D32"/>
    <w:rsid w:val="00E77D51"/>
    <w:rsid w:val="00E77DA2"/>
    <w:rsid w:val="00E77E58"/>
    <w:rsid w:val="00E77E74"/>
    <w:rsid w:val="00E77EB7"/>
    <w:rsid w:val="00E77F29"/>
    <w:rsid w:val="00E80070"/>
    <w:rsid w:val="00E80107"/>
    <w:rsid w:val="00E80140"/>
    <w:rsid w:val="00E80164"/>
    <w:rsid w:val="00E801A8"/>
    <w:rsid w:val="00E801CD"/>
    <w:rsid w:val="00E801E5"/>
    <w:rsid w:val="00E8020D"/>
    <w:rsid w:val="00E80258"/>
    <w:rsid w:val="00E80260"/>
    <w:rsid w:val="00E80280"/>
    <w:rsid w:val="00E80292"/>
    <w:rsid w:val="00E802CF"/>
    <w:rsid w:val="00E80390"/>
    <w:rsid w:val="00E803D7"/>
    <w:rsid w:val="00E8043E"/>
    <w:rsid w:val="00E80442"/>
    <w:rsid w:val="00E8044B"/>
    <w:rsid w:val="00E8044E"/>
    <w:rsid w:val="00E80469"/>
    <w:rsid w:val="00E804DC"/>
    <w:rsid w:val="00E80502"/>
    <w:rsid w:val="00E80528"/>
    <w:rsid w:val="00E80529"/>
    <w:rsid w:val="00E805EF"/>
    <w:rsid w:val="00E80607"/>
    <w:rsid w:val="00E8067A"/>
    <w:rsid w:val="00E806C7"/>
    <w:rsid w:val="00E806D5"/>
    <w:rsid w:val="00E806E2"/>
    <w:rsid w:val="00E806F4"/>
    <w:rsid w:val="00E8074B"/>
    <w:rsid w:val="00E80751"/>
    <w:rsid w:val="00E80762"/>
    <w:rsid w:val="00E807A7"/>
    <w:rsid w:val="00E807AA"/>
    <w:rsid w:val="00E807C0"/>
    <w:rsid w:val="00E80850"/>
    <w:rsid w:val="00E80896"/>
    <w:rsid w:val="00E808B5"/>
    <w:rsid w:val="00E808CA"/>
    <w:rsid w:val="00E808D7"/>
    <w:rsid w:val="00E8096F"/>
    <w:rsid w:val="00E8098A"/>
    <w:rsid w:val="00E80ADF"/>
    <w:rsid w:val="00E80B20"/>
    <w:rsid w:val="00E80C14"/>
    <w:rsid w:val="00E80C21"/>
    <w:rsid w:val="00E80C32"/>
    <w:rsid w:val="00E80C5F"/>
    <w:rsid w:val="00E80CFE"/>
    <w:rsid w:val="00E80D09"/>
    <w:rsid w:val="00E80D11"/>
    <w:rsid w:val="00E80D2F"/>
    <w:rsid w:val="00E80D5E"/>
    <w:rsid w:val="00E80D95"/>
    <w:rsid w:val="00E80DBC"/>
    <w:rsid w:val="00E80E00"/>
    <w:rsid w:val="00E80E1A"/>
    <w:rsid w:val="00E80E85"/>
    <w:rsid w:val="00E80F3E"/>
    <w:rsid w:val="00E80F92"/>
    <w:rsid w:val="00E80F95"/>
    <w:rsid w:val="00E80FB9"/>
    <w:rsid w:val="00E81030"/>
    <w:rsid w:val="00E8108F"/>
    <w:rsid w:val="00E810A3"/>
    <w:rsid w:val="00E810CF"/>
    <w:rsid w:val="00E810EF"/>
    <w:rsid w:val="00E8110D"/>
    <w:rsid w:val="00E81125"/>
    <w:rsid w:val="00E81144"/>
    <w:rsid w:val="00E8115F"/>
    <w:rsid w:val="00E811C0"/>
    <w:rsid w:val="00E81224"/>
    <w:rsid w:val="00E81274"/>
    <w:rsid w:val="00E81282"/>
    <w:rsid w:val="00E812B0"/>
    <w:rsid w:val="00E812CA"/>
    <w:rsid w:val="00E812CD"/>
    <w:rsid w:val="00E813DD"/>
    <w:rsid w:val="00E813F6"/>
    <w:rsid w:val="00E813F8"/>
    <w:rsid w:val="00E81400"/>
    <w:rsid w:val="00E81453"/>
    <w:rsid w:val="00E81457"/>
    <w:rsid w:val="00E814AB"/>
    <w:rsid w:val="00E814CE"/>
    <w:rsid w:val="00E814DB"/>
    <w:rsid w:val="00E8152B"/>
    <w:rsid w:val="00E8153B"/>
    <w:rsid w:val="00E8157B"/>
    <w:rsid w:val="00E81594"/>
    <w:rsid w:val="00E815E5"/>
    <w:rsid w:val="00E815F6"/>
    <w:rsid w:val="00E815F9"/>
    <w:rsid w:val="00E8162E"/>
    <w:rsid w:val="00E8163D"/>
    <w:rsid w:val="00E8164B"/>
    <w:rsid w:val="00E81680"/>
    <w:rsid w:val="00E81693"/>
    <w:rsid w:val="00E816E9"/>
    <w:rsid w:val="00E816F2"/>
    <w:rsid w:val="00E816F6"/>
    <w:rsid w:val="00E81727"/>
    <w:rsid w:val="00E8177D"/>
    <w:rsid w:val="00E81794"/>
    <w:rsid w:val="00E817D6"/>
    <w:rsid w:val="00E8180D"/>
    <w:rsid w:val="00E8182D"/>
    <w:rsid w:val="00E818F3"/>
    <w:rsid w:val="00E81935"/>
    <w:rsid w:val="00E81982"/>
    <w:rsid w:val="00E8199F"/>
    <w:rsid w:val="00E819C9"/>
    <w:rsid w:val="00E81A0A"/>
    <w:rsid w:val="00E81A90"/>
    <w:rsid w:val="00E81B01"/>
    <w:rsid w:val="00E81B32"/>
    <w:rsid w:val="00E81B73"/>
    <w:rsid w:val="00E81B9B"/>
    <w:rsid w:val="00E81BC6"/>
    <w:rsid w:val="00E81BE3"/>
    <w:rsid w:val="00E81C3B"/>
    <w:rsid w:val="00E81C5C"/>
    <w:rsid w:val="00E81CB3"/>
    <w:rsid w:val="00E81CCD"/>
    <w:rsid w:val="00E81CDF"/>
    <w:rsid w:val="00E81D17"/>
    <w:rsid w:val="00E81D26"/>
    <w:rsid w:val="00E81D4B"/>
    <w:rsid w:val="00E81D9D"/>
    <w:rsid w:val="00E81DC2"/>
    <w:rsid w:val="00E81E0F"/>
    <w:rsid w:val="00E81E8E"/>
    <w:rsid w:val="00E81EBA"/>
    <w:rsid w:val="00E81F04"/>
    <w:rsid w:val="00E81F29"/>
    <w:rsid w:val="00E81F2D"/>
    <w:rsid w:val="00E81F52"/>
    <w:rsid w:val="00E81F92"/>
    <w:rsid w:val="00E81FA0"/>
    <w:rsid w:val="00E820BC"/>
    <w:rsid w:val="00E82111"/>
    <w:rsid w:val="00E82125"/>
    <w:rsid w:val="00E82156"/>
    <w:rsid w:val="00E821FB"/>
    <w:rsid w:val="00E82270"/>
    <w:rsid w:val="00E822A7"/>
    <w:rsid w:val="00E822BE"/>
    <w:rsid w:val="00E822E1"/>
    <w:rsid w:val="00E82305"/>
    <w:rsid w:val="00E82309"/>
    <w:rsid w:val="00E82366"/>
    <w:rsid w:val="00E82375"/>
    <w:rsid w:val="00E82432"/>
    <w:rsid w:val="00E82455"/>
    <w:rsid w:val="00E824DC"/>
    <w:rsid w:val="00E82546"/>
    <w:rsid w:val="00E8256E"/>
    <w:rsid w:val="00E8259A"/>
    <w:rsid w:val="00E825A0"/>
    <w:rsid w:val="00E825BD"/>
    <w:rsid w:val="00E825EE"/>
    <w:rsid w:val="00E8263D"/>
    <w:rsid w:val="00E82643"/>
    <w:rsid w:val="00E8264A"/>
    <w:rsid w:val="00E82650"/>
    <w:rsid w:val="00E8267B"/>
    <w:rsid w:val="00E8267D"/>
    <w:rsid w:val="00E826AA"/>
    <w:rsid w:val="00E826C3"/>
    <w:rsid w:val="00E8276F"/>
    <w:rsid w:val="00E827A8"/>
    <w:rsid w:val="00E827D5"/>
    <w:rsid w:val="00E8282D"/>
    <w:rsid w:val="00E82873"/>
    <w:rsid w:val="00E82897"/>
    <w:rsid w:val="00E8289F"/>
    <w:rsid w:val="00E82930"/>
    <w:rsid w:val="00E8293C"/>
    <w:rsid w:val="00E82940"/>
    <w:rsid w:val="00E82958"/>
    <w:rsid w:val="00E82968"/>
    <w:rsid w:val="00E82996"/>
    <w:rsid w:val="00E829A4"/>
    <w:rsid w:val="00E829C0"/>
    <w:rsid w:val="00E82A01"/>
    <w:rsid w:val="00E82AD0"/>
    <w:rsid w:val="00E82AE9"/>
    <w:rsid w:val="00E82B09"/>
    <w:rsid w:val="00E82B5E"/>
    <w:rsid w:val="00E82BBA"/>
    <w:rsid w:val="00E82C29"/>
    <w:rsid w:val="00E82C6E"/>
    <w:rsid w:val="00E82C9A"/>
    <w:rsid w:val="00E82CF7"/>
    <w:rsid w:val="00E82D2A"/>
    <w:rsid w:val="00E82D4F"/>
    <w:rsid w:val="00E82DF2"/>
    <w:rsid w:val="00E82E13"/>
    <w:rsid w:val="00E82E32"/>
    <w:rsid w:val="00E82E36"/>
    <w:rsid w:val="00E82E46"/>
    <w:rsid w:val="00E82E51"/>
    <w:rsid w:val="00E82E81"/>
    <w:rsid w:val="00E82EB8"/>
    <w:rsid w:val="00E82EB9"/>
    <w:rsid w:val="00E82F03"/>
    <w:rsid w:val="00E82F1B"/>
    <w:rsid w:val="00E82F3B"/>
    <w:rsid w:val="00E82F42"/>
    <w:rsid w:val="00E82F4B"/>
    <w:rsid w:val="00E82F79"/>
    <w:rsid w:val="00E82F9F"/>
    <w:rsid w:val="00E82FD2"/>
    <w:rsid w:val="00E8304D"/>
    <w:rsid w:val="00E8305A"/>
    <w:rsid w:val="00E8307F"/>
    <w:rsid w:val="00E83092"/>
    <w:rsid w:val="00E8309A"/>
    <w:rsid w:val="00E830CA"/>
    <w:rsid w:val="00E83148"/>
    <w:rsid w:val="00E8317B"/>
    <w:rsid w:val="00E83183"/>
    <w:rsid w:val="00E83192"/>
    <w:rsid w:val="00E831CF"/>
    <w:rsid w:val="00E831D5"/>
    <w:rsid w:val="00E83201"/>
    <w:rsid w:val="00E8324C"/>
    <w:rsid w:val="00E83290"/>
    <w:rsid w:val="00E832E8"/>
    <w:rsid w:val="00E8330E"/>
    <w:rsid w:val="00E8337A"/>
    <w:rsid w:val="00E83392"/>
    <w:rsid w:val="00E833D7"/>
    <w:rsid w:val="00E8340E"/>
    <w:rsid w:val="00E83414"/>
    <w:rsid w:val="00E83416"/>
    <w:rsid w:val="00E8342A"/>
    <w:rsid w:val="00E8345F"/>
    <w:rsid w:val="00E834A3"/>
    <w:rsid w:val="00E834AE"/>
    <w:rsid w:val="00E834E9"/>
    <w:rsid w:val="00E834EC"/>
    <w:rsid w:val="00E83524"/>
    <w:rsid w:val="00E8353F"/>
    <w:rsid w:val="00E83565"/>
    <w:rsid w:val="00E8358E"/>
    <w:rsid w:val="00E83604"/>
    <w:rsid w:val="00E83669"/>
    <w:rsid w:val="00E836DC"/>
    <w:rsid w:val="00E836E8"/>
    <w:rsid w:val="00E836FB"/>
    <w:rsid w:val="00E83756"/>
    <w:rsid w:val="00E8377E"/>
    <w:rsid w:val="00E83782"/>
    <w:rsid w:val="00E837A2"/>
    <w:rsid w:val="00E837B6"/>
    <w:rsid w:val="00E8388D"/>
    <w:rsid w:val="00E83935"/>
    <w:rsid w:val="00E83967"/>
    <w:rsid w:val="00E839F2"/>
    <w:rsid w:val="00E839F3"/>
    <w:rsid w:val="00E839FF"/>
    <w:rsid w:val="00E83A21"/>
    <w:rsid w:val="00E83A96"/>
    <w:rsid w:val="00E83AC6"/>
    <w:rsid w:val="00E83AFC"/>
    <w:rsid w:val="00E83B07"/>
    <w:rsid w:val="00E83B61"/>
    <w:rsid w:val="00E83B74"/>
    <w:rsid w:val="00E83B83"/>
    <w:rsid w:val="00E83BC8"/>
    <w:rsid w:val="00E83BEE"/>
    <w:rsid w:val="00E83C75"/>
    <w:rsid w:val="00E83D4F"/>
    <w:rsid w:val="00E83D57"/>
    <w:rsid w:val="00E83D61"/>
    <w:rsid w:val="00E83D78"/>
    <w:rsid w:val="00E83D88"/>
    <w:rsid w:val="00E83DB4"/>
    <w:rsid w:val="00E83DB5"/>
    <w:rsid w:val="00E83DF9"/>
    <w:rsid w:val="00E83E0C"/>
    <w:rsid w:val="00E83E1C"/>
    <w:rsid w:val="00E83E74"/>
    <w:rsid w:val="00E83E9F"/>
    <w:rsid w:val="00E83EA1"/>
    <w:rsid w:val="00E83EB2"/>
    <w:rsid w:val="00E83EB8"/>
    <w:rsid w:val="00E83EEC"/>
    <w:rsid w:val="00E83EED"/>
    <w:rsid w:val="00E83F12"/>
    <w:rsid w:val="00E83F61"/>
    <w:rsid w:val="00E83FA1"/>
    <w:rsid w:val="00E83FBE"/>
    <w:rsid w:val="00E83FDC"/>
    <w:rsid w:val="00E83FF6"/>
    <w:rsid w:val="00E8402C"/>
    <w:rsid w:val="00E8402F"/>
    <w:rsid w:val="00E84041"/>
    <w:rsid w:val="00E84079"/>
    <w:rsid w:val="00E84108"/>
    <w:rsid w:val="00E84124"/>
    <w:rsid w:val="00E8416B"/>
    <w:rsid w:val="00E84189"/>
    <w:rsid w:val="00E841BF"/>
    <w:rsid w:val="00E841CB"/>
    <w:rsid w:val="00E84210"/>
    <w:rsid w:val="00E84249"/>
    <w:rsid w:val="00E8424D"/>
    <w:rsid w:val="00E8425E"/>
    <w:rsid w:val="00E8426F"/>
    <w:rsid w:val="00E842D4"/>
    <w:rsid w:val="00E842DB"/>
    <w:rsid w:val="00E84339"/>
    <w:rsid w:val="00E843DA"/>
    <w:rsid w:val="00E84448"/>
    <w:rsid w:val="00E84455"/>
    <w:rsid w:val="00E84494"/>
    <w:rsid w:val="00E844B7"/>
    <w:rsid w:val="00E844CB"/>
    <w:rsid w:val="00E844CD"/>
    <w:rsid w:val="00E844F0"/>
    <w:rsid w:val="00E84571"/>
    <w:rsid w:val="00E845CF"/>
    <w:rsid w:val="00E845FA"/>
    <w:rsid w:val="00E84624"/>
    <w:rsid w:val="00E84641"/>
    <w:rsid w:val="00E84690"/>
    <w:rsid w:val="00E846DA"/>
    <w:rsid w:val="00E8470F"/>
    <w:rsid w:val="00E84722"/>
    <w:rsid w:val="00E847D2"/>
    <w:rsid w:val="00E84845"/>
    <w:rsid w:val="00E84849"/>
    <w:rsid w:val="00E848C5"/>
    <w:rsid w:val="00E848F3"/>
    <w:rsid w:val="00E8490F"/>
    <w:rsid w:val="00E84970"/>
    <w:rsid w:val="00E84985"/>
    <w:rsid w:val="00E849FF"/>
    <w:rsid w:val="00E84A55"/>
    <w:rsid w:val="00E84A77"/>
    <w:rsid w:val="00E84A97"/>
    <w:rsid w:val="00E84B11"/>
    <w:rsid w:val="00E84B16"/>
    <w:rsid w:val="00E84B59"/>
    <w:rsid w:val="00E84B5E"/>
    <w:rsid w:val="00E84B7A"/>
    <w:rsid w:val="00E84B9A"/>
    <w:rsid w:val="00E84BD5"/>
    <w:rsid w:val="00E84BE1"/>
    <w:rsid w:val="00E84C9D"/>
    <w:rsid w:val="00E84D04"/>
    <w:rsid w:val="00E84D32"/>
    <w:rsid w:val="00E84D3A"/>
    <w:rsid w:val="00E84D47"/>
    <w:rsid w:val="00E84D4A"/>
    <w:rsid w:val="00E84DAE"/>
    <w:rsid w:val="00E84DBD"/>
    <w:rsid w:val="00E84DCE"/>
    <w:rsid w:val="00E84E32"/>
    <w:rsid w:val="00E84E49"/>
    <w:rsid w:val="00E84E5E"/>
    <w:rsid w:val="00E84E92"/>
    <w:rsid w:val="00E84EBF"/>
    <w:rsid w:val="00E84F41"/>
    <w:rsid w:val="00E84F65"/>
    <w:rsid w:val="00E84F6E"/>
    <w:rsid w:val="00E84FC6"/>
    <w:rsid w:val="00E8500B"/>
    <w:rsid w:val="00E85044"/>
    <w:rsid w:val="00E85066"/>
    <w:rsid w:val="00E850A2"/>
    <w:rsid w:val="00E850C1"/>
    <w:rsid w:val="00E850F5"/>
    <w:rsid w:val="00E850FB"/>
    <w:rsid w:val="00E8510C"/>
    <w:rsid w:val="00E851BE"/>
    <w:rsid w:val="00E85289"/>
    <w:rsid w:val="00E852A9"/>
    <w:rsid w:val="00E852D4"/>
    <w:rsid w:val="00E852F3"/>
    <w:rsid w:val="00E85302"/>
    <w:rsid w:val="00E85337"/>
    <w:rsid w:val="00E85398"/>
    <w:rsid w:val="00E8543F"/>
    <w:rsid w:val="00E854A5"/>
    <w:rsid w:val="00E854B6"/>
    <w:rsid w:val="00E854F7"/>
    <w:rsid w:val="00E8553A"/>
    <w:rsid w:val="00E8554B"/>
    <w:rsid w:val="00E85550"/>
    <w:rsid w:val="00E85596"/>
    <w:rsid w:val="00E85620"/>
    <w:rsid w:val="00E8565A"/>
    <w:rsid w:val="00E85664"/>
    <w:rsid w:val="00E856D4"/>
    <w:rsid w:val="00E856D7"/>
    <w:rsid w:val="00E856DF"/>
    <w:rsid w:val="00E856FE"/>
    <w:rsid w:val="00E85729"/>
    <w:rsid w:val="00E8572D"/>
    <w:rsid w:val="00E857D7"/>
    <w:rsid w:val="00E857D8"/>
    <w:rsid w:val="00E85839"/>
    <w:rsid w:val="00E8586C"/>
    <w:rsid w:val="00E85876"/>
    <w:rsid w:val="00E858B2"/>
    <w:rsid w:val="00E858BB"/>
    <w:rsid w:val="00E85913"/>
    <w:rsid w:val="00E85946"/>
    <w:rsid w:val="00E85957"/>
    <w:rsid w:val="00E85960"/>
    <w:rsid w:val="00E85997"/>
    <w:rsid w:val="00E859A0"/>
    <w:rsid w:val="00E859AD"/>
    <w:rsid w:val="00E85A1C"/>
    <w:rsid w:val="00E85A1D"/>
    <w:rsid w:val="00E85A3A"/>
    <w:rsid w:val="00E85AD5"/>
    <w:rsid w:val="00E85AE7"/>
    <w:rsid w:val="00E85B4B"/>
    <w:rsid w:val="00E85B72"/>
    <w:rsid w:val="00E85BC7"/>
    <w:rsid w:val="00E85C13"/>
    <w:rsid w:val="00E85C24"/>
    <w:rsid w:val="00E85C30"/>
    <w:rsid w:val="00E85C52"/>
    <w:rsid w:val="00E85C59"/>
    <w:rsid w:val="00E85C9B"/>
    <w:rsid w:val="00E85CC4"/>
    <w:rsid w:val="00E85D32"/>
    <w:rsid w:val="00E85D35"/>
    <w:rsid w:val="00E85D46"/>
    <w:rsid w:val="00E85D77"/>
    <w:rsid w:val="00E85DF6"/>
    <w:rsid w:val="00E85E07"/>
    <w:rsid w:val="00E85E7E"/>
    <w:rsid w:val="00E85EAC"/>
    <w:rsid w:val="00E85EB2"/>
    <w:rsid w:val="00E85EC3"/>
    <w:rsid w:val="00E85FFD"/>
    <w:rsid w:val="00E86014"/>
    <w:rsid w:val="00E8608B"/>
    <w:rsid w:val="00E860AE"/>
    <w:rsid w:val="00E860EB"/>
    <w:rsid w:val="00E860EC"/>
    <w:rsid w:val="00E860FC"/>
    <w:rsid w:val="00E8610D"/>
    <w:rsid w:val="00E86179"/>
    <w:rsid w:val="00E861DD"/>
    <w:rsid w:val="00E862C8"/>
    <w:rsid w:val="00E86347"/>
    <w:rsid w:val="00E863F3"/>
    <w:rsid w:val="00E86401"/>
    <w:rsid w:val="00E86402"/>
    <w:rsid w:val="00E86478"/>
    <w:rsid w:val="00E865E5"/>
    <w:rsid w:val="00E865F5"/>
    <w:rsid w:val="00E8662B"/>
    <w:rsid w:val="00E866B4"/>
    <w:rsid w:val="00E8672F"/>
    <w:rsid w:val="00E8678A"/>
    <w:rsid w:val="00E867D7"/>
    <w:rsid w:val="00E8683F"/>
    <w:rsid w:val="00E86851"/>
    <w:rsid w:val="00E8687F"/>
    <w:rsid w:val="00E86885"/>
    <w:rsid w:val="00E868BF"/>
    <w:rsid w:val="00E86929"/>
    <w:rsid w:val="00E8692A"/>
    <w:rsid w:val="00E8692E"/>
    <w:rsid w:val="00E86943"/>
    <w:rsid w:val="00E8696E"/>
    <w:rsid w:val="00E86976"/>
    <w:rsid w:val="00E869C6"/>
    <w:rsid w:val="00E869D3"/>
    <w:rsid w:val="00E86A6F"/>
    <w:rsid w:val="00E86A99"/>
    <w:rsid w:val="00E86A9F"/>
    <w:rsid w:val="00E86AB9"/>
    <w:rsid w:val="00E86ADA"/>
    <w:rsid w:val="00E86B2B"/>
    <w:rsid w:val="00E86B80"/>
    <w:rsid w:val="00E86BA9"/>
    <w:rsid w:val="00E86C50"/>
    <w:rsid w:val="00E86C7B"/>
    <w:rsid w:val="00E86CA7"/>
    <w:rsid w:val="00E86CB2"/>
    <w:rsid w:val="00E86CC3"/>
    <w:rsid w:val="00E86D78"/>
    <w:rsid w:val="00E86D83"/>
    <w:rsid w:val="00E86DA7"/>
    <w:rsid w:val="00E86E07"/>
    <w:rsid w:val="00E86E08"/>
    <w:rsid w:val="00E86E29"/>
    <w:rsid w:val="00E86E36"/>
    <w:rsid w:val="00E86E61"/>
    <w:rsid w:val="00E86EAB"/>
    <w:rsid w:val="00E86EC5"/>
    <w:rsid w:val="00E86ED4"/>
    <w:rsid w:val="00E86F09"/>
    <w:rsid w:val="00E86F3F"/>
    <w:rsid w:val="00E86F46"/>
    <w:rsid w:val="00E86F52"/>
    <w:rsid w:val="00E86F65"/>
    <w:rsid w:val="00E86F6C"/>
    <w:rsid w:val="00E86F9B"/>
    <w:rsid w:val="00E86FCB"/>
    <w:rsid w:val="00E87000"/>
    <w:rsid w:val="00E8702D"/>
    <w:rsid w:val="00E8709E"/>
    <w:rsid w:val="00E870EA"/>
    <w:rsid w:val="00E8710F"/>
    <w:rsid w:val="00E8712A"/>
    <w:rsid w:val="00E87164"/>
    <w:rsid w:val="00E8716B"/>
    <w:rsid w:val="00E871A5"/>
    <w:rsid w:val="00E871C4"/>
    <w:rsid w:val="00E871DF"/>
    <w:rsid w:val="00E8725D"/>
    <w:rsid w:val="00E87278"/>
    <w:rsid w:val="00E872D7"/>
    <w:rsid w:val="00E872E4"/>
    <w:rsid w:val="00E872F0"/>
    <w:rsid w:val="00E87364"/>
    <w:rsid w:val="00E87384"/>
    <w:rsid w:val="00E8738C"/>
    <w:rsid w:val="00E873A9"/>
    <w:rsid w:val="00E873AC"/>
    <w:rsid w:val="00E8742F"/>
    <w:rsid w:val="00E87432"/>
    <w:rsid w:val="00E874A9"/>
    <w:rsid w:val="00E874E5"/>
    <w:rsid w:val="00E874EF"/>
    <w:rsid w:val="00E8754C"/>
    <w:rsid w:val="00E87570"/>
    <w:rsid w:val="00E875AC"/>
    <w:rsid w:val="00E87638"/>
    <w:rsid w:val="00E87682"/>
    <w:rsid w:val="00E8782D"/>
    <w:rsid w:val="00E87851"/>
    <w:rsid w:val="00E878E6"/>
    <w:rsid w:val="00E87962"/>
    <w:rsid w:val="00E87967"/>
    <w:rsid w:val="00E879C7"/>
    <w:rsid w:val="00E879C8"/>
    <w:rsid w:val="00E879DA"/>
    <w:rsid w:val="00E879EB"/>
    <w:rsid w:val="00E87A43"/>
    <w:rsid w:val="00E87A81"/>
    <w:rsid w:val="00E87B27"/>
    <w:rsid w:val="00E87B3A"/>
    <w:rsid w:val="00E87B48"/>
    <w:rsid w:val="00E87B54"/>
    <w:rsid w:val="00E87BC5"/>
    <w:rsid w:val="00E87BEF"/>
    <w:rsid w:val="00E87C38"/>
    <w:rsid w:val="00E87C42"/>
    <w:rsid w:val="00E87C55"/>
    <w:rsid w:val="00E87C68"/>
    <w:rsid w:val="00E87C69"/>
    <w:rsid w:val="00E87C96"/>
    <w:rsid w:val="00E87CA0"/>
    <w:rsid w:val="00E87CCC"/>
    <w:rsid w:val="00E87D3F"/>
    <w:rsid w:val="00E87D56"/>
    <w:rsid w:val="00E87DB5"/>
    <w:rsid w:val="00E87E18"/>
    <w:rsid w:val="00E87E43"/>
    <w:rsid w:val="00E87ED6"/>
    <w:rsid w:val="00E87F3A"/>
    <w:rsid w:val="00E87F48"/>
    <w:rsid w:val="00E87FB1"/>
    <w:rsid w:val="00E87FDB"/>
    <w:rsid w:val="00E90060"/>
    <w:rsid w:val="00E90101"/>
    <w:rsid w:val="00E90142"/>
    <w:rsid w:val="00E9014F"/>
    <w:rsid w:val="00E90166"/>
    <w:rsid w:val="00E9019D"/>
    <w:rsid w:val="00E90250"/>
    <w:rsid w:val="00E9027A"/>
    <w:rsid w:val="00E902AE"/>
    <w:rsid w:val="00E902BE"/>
    <w:rsid w:val="00E902FC"/>
    <w:rsid w:val="00E90371"/>
    <w:rsid w:val="00E903A3"/>
    <w:rsid w:val="00E903BE"/>
    <w:rsid w:val="00E90472"/>
    <w:rsid w:val="00E9049B"/>
    <w:rsid w:val="00E904A5"/>
    <w:rsid w:val="00E904AF"/>
    <w:rsid w:val="00E90527"/>
    <w:rsid w:val="00E9059A"/>
    <w:rsid w:val="00E905E1"/>
    <w:rsid w:val="00E90605"/>
    <w:rsid w:val="00E90615"/>
    <w:rsid w:val="00E9061C"/>
    <w:rsid w:val="00E9065A"/>
    <w:rsid w:val="00E9068F"/>
    <w:rsid w:val="00E90695"/>
    <w:rsid w:val="00E90711"/>
    <w:rsid w:val="00E90746"/>
    <w:rsid w:val="00E9074D"/>
    <w:rsid w:val="00E90819"/>
    <w:rsid w:val="00E90841"/>
    <w:rsid w:val="00E9084B"/>
    <w:rsid w:val="00E90874"/>
    <w:rsid w:val="00E908B9"/>
    <w:rsid w:val="00E90914"/>
    <w:rsid w:val="00E90916"/>
    <w:rsid w:val="00E90917"/>
    <w:rsid w:val="00E909D1"/>
    <w:rsid w:val="00E909E8"/>
    <w:rsid w:val="00E90A02"/>
    <w:rsid w:val="00E90A08"/>
    <w:rsid w:val="00E90A1E"/>
    <w:rsid w:val="00E90A2E"/>
    <w:rsid w:val="00E90A4A"/>
    <w:rsid w:val="00E90A5B"/>
    <w:rsid w:val="00E90A89"/>
    <w:rsid w:val="00E90AFD"/>
    <w:rsid w:val="00E90B43"/>
    <w:rsid w:val="00E90B48"/>
    <w:rsid w:val="00E90B7A"/>
    <w:rsid w:val="00E90BAF"/>
    <w:rsid w:val="00E90BD4"/>
    <w:rsid w:val="00E90C12"/>
    <w:rsid w:val="00E90CA9"/>
    <w:rsid w:val="00E90CBD"/>
    <w:rsid w:val="00E90CE2"/>
    <w:rsid w:val="00E90CE5"/>
    <w:rsid w:val="00E90D3A"/>
    <w:rsid w:val="00E90DF5"/>
    <w:rsid w:val="00E90E06"/>
    <w:rsid w:val="00E90E5E"/>
    <w:rsid w:val="00E90EBE"/>
    <w:rsid w:val="00E9108E"/>
    <w:rsid w:val="00E910A2"/>
    <w:rsid w:val="00E910DF"/>
    <w:rsid w:val="00E910EE"/>
    <w:rsid w:val="00E910F1"/>
    <w:rsid w:val="00E910F5"/>
    <w:rsid w:val="00E9119E"/>
    <w:rsid w:val="00E911A4"/>
    <w:rsid w:val="00E9121C"/>
    <w:rsid w:val="00E91268"/>
    <w:rsid w:val="00E91279"/>
    <w:rsid w:val="00E91280"/>
    <w:rsid w:val="00E91347"/>
    <w:rsid w:val="00E91362"/>
    <w:rsid w:val="00E91393"/>
    <w:rsid w:val="00E913AD"/>
    <w:rsid w:val="00E913B1"/>
    <w:rsid w:val="00E913BF"/>
    <w:rsid w:val="00E913E8"/>
    <w:rsid w:val="00E913F7"/>
    <w:rsid w:val="00E91412"/>
    <w:rsid w:val="00E91465"/>
    <w:rsid w:val="00E91473"/>
    <w:rsid w:val="00E91528"/>
    <w:rsid w:val="00E91575"/>
    <w:rsid w:val="00E9157C"/>
    <w:rsid w:val="00E915CC"/>
    <w:rsid w:val="00E915D4"/>
    <w:rsid w:val="00E9160B"/>
    <w:rsid w:val="00E9162C"/>
    <w:rsid w:val="00E9166A"/>
    <w:rsid w:val="00E91705"/>
    <w:rsid w:val="00E9173C"/>
    <w:rsid w:val="00E9173D"/>
    <w:rsid w:val="00E9175A"/>
    <w:rsid w:val="00E917B3"/>
    <w:rsid w:val="00E9181A"/>
    <w:rsid w:val="00E91826"/>
    <w:rsid w:val="00E91827"/>
    <w:rsid w:val="00E91833"/>
    <w:rsid w:val="00E918BE"/>
    <w:rsid w:val="00E918D2"/>
    <w:rsid w:val="00E918D7"/>
    <w:rsid w:val="00E91909"/>
    <w:rsid w:val="00E91914"/>
    <w:rsid w:val="00E91958"/>
    <w:rsid w:val="00E919C8"/>
    <w:rsid w:val="00E91A90"/>
    <w:rsid w:val="00E91AB9"/>
    <w:rsid w:val="00E91AD5"/>
    <w:rsid w:val="00E91AF9"/>
    <w:rsid w:val="00E91B03"/>
    <w:rsid w:val="00E91B21"/>
    <w:rsid w:val="00E91B3F"/>
    <w:rsid w:val="00E91B6A"/>
    <w:rsid w:val="00E91B8B"/>
    <w:rsid w:val="00E91BCA"/>
    <w:rsid w:val="00E91C65"/>
    <w:rsid w:val="00E91C69"/>
    <w:rsid w:val="00E91D09"/>
    <w:rsid w:val="00E91D15"/>
    <w:rsid w:val="00E91D55"/>
    <w:rsid w:val="00E91D62"/>
    <w:rsid w:val="00E91D70"/>
    <w:rsid w:val="00E91DBD"/>
    <w:rsid w:val="00E91DD7"/>
    <w:rsid w:val="00E91EC4"/>
    <w:rsid w:val="00E91F0B"/>
    <w:rsid w:val="00E91F44"/>
    <w:rsid w:val="00E91F4B"/>
    <w:rsid w:val="00E91F93"/>
    <w:rsid w:val="00E91F9A"/>
    <w:rsid w:val="00E91FB9"/>
    <w:rsid w:val="00E91FFF"/>
    <w:rsid w:val="00E9202F"/>
    <w:rsid w:val="00E92046"/>
    <w:rsid w:val="00E92089"/>
    <w:rsid w:val="00E92098"/>
    <w:rsid w:val="00E920B7"/>
    <w:rsid w:val="00E92131"/>
    <w:rsid w:val="00E92170"/>
    <w:rsid w:val="00E92178"/>
    <w:rsid w:val="00E921DB"/>
    <w:rsid w:val="00E921ED"/>
    <w:rsid w:val="00E921EF"/>
    <w:rsid w:val="00E9220C"/>
    <w:rsid w:val="00E9220E"/>
    <w:rsid w:val="00E9220F"/>
    <w:rsid w:val="00E9221E"/>
    <w:rsid w:val="00E92228"/>
    <w:rsid w:val="00E92268"/>
    <w:rsid w:val="00E922D0"/>
    <w:rsid w:val="00E922FD"/>
    <w:rsid w:val="00E92378"/>
    <w:rsid w:val="00E9237A"/>
    <w:rsid w:val="00E9238F"/>
    <w:rsid w:val="00E923FC"/>
    <w:rsid w:val="00E9240C"/>
    <w:rsid w:val="00E92430"/>
    <w:rsid w:val="00E9244C"/>
    <w:rsid w:val="00E924EE"/>
    <w:rsid w:val="00E924FB"/>
    <w:rsid w:val="00E9252E"/>
    <w:rsid w:val="00E9254F"/>
    <w:rsid w:val="00E92574"/>
    <w:rsid w:val="00E925DF"/>
    <w:rsid w:val="00E92653"/>
    <w:rsid w:val="00E92655"/>
    <w:rsid w:val="00E926DF"/>
    <w:rsid w:val="00E9275F"/>
    <w:rsid w:val="00E92799"/>
    <w:rsid w:val="00E927A5"/>
    <w:rsid w:val="00E927DD"/>
    <w:rsid w:val="00E9281F"/>
    <w:rsid w:val="00E9286A"/>
    <w:rsid w:val="00E92870"/>
    <w:rsid w:val="00E928C7"/>
    <w:rsid w:val="00E9295A"/>
    <w:rsid w:val="00E9299D"/>
    <w:rsid w:val="00E929DD"/>
    <w:rsid w:val="00E92A04"/>
    <w:rsid w:val="00E92A06"/>
    <w:rsid w:val="00E92A1A"/>
    <w:rsid w:val="00E92A2F"/>
    <w:rsid w:val="00E92A3A"/>
    <w:rsid w:val="00E92AC1"/>
    <w:rsid w:val="00E92AD0"/>
    <w:rsid w:val="00E92AE7"/>
    <w:rsid w:val="00E92B21"/>
    <w:rsid w:val="00E92B30"/>
    <w:rsid w:val="00E92B8A"/>
    <w:rsid w:val="00E92B91"/>
    <w:rsid w:val="00E92BAB"/>
    <w:rsid w:val="00E92BD2"/>
    <w:rsid w:val="00E92BF3"/>
    <w:rsid w:val="00E92BF4"/>
    <w:rsid w:val="00E92C17"/>
    <w:rsid w:val="00E92C44"/>
    <w:rsid w:val="00E92D47"/>
    <w:rsid w:val="00E92DC1"/>
    <w:rsid w:val="00E92DF4"/>
    <w:rsid w:val="00E92E83"/>
    <w:rsid w:val="00E92E84"/>
    <w:rsid w:val="00E92EB6"/>
    <w:rsid w:val="00E92EE0"/>
    <w:rsid w:val="00E92F01"/>
    <w:rsid w:val="00E92F6E"/>
    <w:rsid w:val="00E92F7A"/>
    <w:rsid w:val="00E92F81"/>
    <w:rsid w:val="00E92F96"/>
    <w:rsid w:val="00E92FA7"/>
    <w:rsid w:val="00E92FCE"/>
    <w:rsid w:val="00E92FD1"/>
    <w:rsid w:val="00E92FD6"/>
    <w:rsid w:val="00E9300D"/>
    <w:rsid w:val="00E93038"/>
    <w:rsid w:val="00E93052"/>
    <w:rsid w:val="00E93054"/>
    <w:rsid w:val="00E93061"/>
    <w:rsid w:val="00E93074"/>
    <w:rsid w:val="00E93085"/>
    <w:rsid w:val="00E930B0"/>
    <w:rsid w:val="00E930F4"/>
    <w:rsid w:val="00E9317F"/>
    <w:rsid w:val="00E931BB"/>
    <w:rsid w:val="00E931DD"/>
    <w:rsid w:val="00E931FA"/>
    <w:rsid w:val="00E93222"/>
    <w:rsid w:val="00E9329A"/>
    <w:rsid w:val="00E93378"/>
    <w:rsid w:val="00E9338D"/>
    <w:rsid w:val="00E9339C"/>
    <w:rsid w:val="00E933B0"/>
    <w:rsid w:val="00E933E3"/>
    <w:rsid w:val="00E9340B"/>
    <w:rsid w:val="00E9341F"/>
    <w:rsid w:val="00E93425"/>
    <w:rsid w:val="00E93448"/>
    <w:rsid w:val="00E93459"/>
    <w:rsid w:val="00E93476"/>
    <w:rsid w:val="00E934A3"/>
    <w:rsid w:val="00E934BC"/>
    <w:rsid w:val="00E934C8"/>
    <w:rsid w:val="00E934D8"/>
    <w:rsid w:val="00E935A2"/>
    <w:rsid w:val="00E935B8"/>
    <w:rsid w:val="00E935E2"/>
    <w:rsid w:val="00E935E5"/>
    <w:rsid w:val="00E9362F"/>
    <w:rsid w:val="00E9363E"/>
    <w:rsid w:val="00E93669"/>
    <w:rsid w:val="00E9366B"/>
    <w:rsid w:val="00E93673"/>
    <w:rsid w:val="00E9367E"/>
    <w:rsid w:val="00E93694"/>
    <w:rsid w:val="00E936A1"/>
    <w:rsid w:val="00E936A4"/>
    <w:rsid w:val="00E936BC"/>
    <w:rsid w:val="00E93720"/>
    <w:rsid w:val="00E9375D"/>
    <w:rsid w:val="00E9385D"/>
    <w:rsid w:val="00E9388C"/>
    <w:rsid w:val="00E938B9"/>
    <w:rsid w:val="00E938D8"/>
    <w:rsid w:val="00E93929"/>
    <w:rsid w:val="00E93955"/>
    <w:rsid w:val="00E939D4"/>
    <w:rsid w:val="00E939F7"/>
    <w:rsid w:val="00E93ACA"/>
    <w:rsid w:val="00E93B0E"/>
    <w:rsid w:val="00E93B18"/>
    <w:rsid w:val="00E93B5A"/>
    <w:rsid w:val="00E93BB7"/>
    <w:rsid w:val="00E93C0E"/>
    <w:rsid w:val="00E93C82"/>
    <w:rsid w:val="00E93CD7"/>
    <w:rsid w:val="00E93D5E"/>
    <w:rsid w:val="00E93D69"/>
    <w:rsid w:val="00E93D70"/>
    <w:rsid w:val="00E93E4B"/>
    <w:rsid w:val="00E93E88"/>
    <w:rsid w:val="00E93EB5"/>
    <w:rsid w:val="00E93EC4"/>
    <w:rsid w:val="00E93ED2"/>
    <w:rsid w:val="00E93F23"/>
    <w:rsid w:val="00E93F25"/>
    <w:rsid w:val="00E93F39"/>
    <w:rsid w:val="00E93F9F"/>
    <w:rsid w:val="00E93FDB"/>
    <w:rsid w:val="00E93FEB"/>
    <w:rsid w:val="00E93FF8"/>
    <w:rsid w:val="00E94015"/>
    <w:rsid w:val="00E94097"/>
    <w:rsid w:val="00E94106"/>
    <w:rsid w:val="00E94123"/>
    <w:rsid w:val="00E9412F"/>
    <w:rsid w:val="00E94140"/>
    <w:rsid w:val="00E94182"/>
    <w:rsid w:val="00E941DA"/>
    <w:rsid w:val="00E941E7"/>
    <w:rsid w:val="00E9426C"/>
    <w:rsid w:val="00E942A0"/>
    <w:rsid w:val="00E9435E"/>
    <w:rsid w:val="00E9437E"/>
    <w:rsid w:val="00E943A3"/>
    <w:rsid w:val="00E943E6"/>
    <w:rsid w:val="00E943FC"/>
    <w:rsid w:val="00E9442A"/>
    <w:rsid w:val="00E94439"/>
    <w:rsid w:val="00E94474"/>
    <w:rsid w:val="00E9448F"/>
    <w:rsid w:val="00E944BF"/>
    <w:rsid w:val="00E944D7"/>
    <w:rsid w:val="00E944F2"/>
    <w:rsid w:val="00E94515"/>
    <w:rsid w:val="00E9453A"/>
    <w:rsid w:val="00E945B2"/>
    <w:rsid w:val="00E94618"/>
    <w:rsid w:val="00E9462F"/>
    <w:rsid w:val="00E94643"/>
    <w:rsid w:val="00E94656"/>
    <w:rsid w:val="00E946CE"/>
    <w:rsid w:val="00E94700"/>
    <w:rsid w:val="00E94742"/>
    <w:rsid w:val="00E94797"/>
    <w:rsid w:val="00E947CE"/>
    <w:rsid w:val="00E9487A"/>
    <w:rsid w:val="00E948AA"/>
    <w:rsid w:val="00E948C1"/>
    <w:rsid w:val="00E948DF"/>
    <w:rsid w:val="00E94905"/>
    <w:rsid w:val="00E94956"/>
    <w:rsid w:val="00E9496B"/>
    <w:rsid w:val="00E94971"/>
    <w:rsid w:val="00E949F8"/>
    <w:rsid w:val="00E94A61"/>
    <w:rsid w:val="00E94A99"/>
    <w:rsid w:val="00E94B41"/>
    <w:rsid w:val="00E94B77"/>
    <w:rsid w:val="00E94BB6"/>
    <w:rsid w:val="00E94BFA"/>
    <w:rsid w:val="00E94C22"/>
    <w:rsid w:val="00E94C5E"/>
    <w:rsid w:val="00E94C9C"/>
    <w:rsid w:val="00E94CA0"/>
    <w:rsid w:val="00E94CA9"/>
    <w:rsid w:val="00E94CD8"/>
    <w:rsid w:val="00E94CDE"/>
    <w:rsid w:val="00E94D0A"/>
    <w:rsid w:val="00E94D36"/>
    <w:rsid w:val="00E94E1C"/>
    <w:rsid w:val="00E94E74"/>
    <w:rsid w:val="00E94E9C"/>
    <w:rsid w:val="00E94EDB"/>
    <w:rsid w:val="00E94EDD"/>
    <w:rsid w:val="00E94F05"/>
    <w:rsid w:val="00E94F07"/>
    <w:rsid w:val="00E94F45"/>
    <w:rsid w:val="00E94F84"/>
    <w:rsid w:val="00E94F95"/>
    <w:rsid w:val="00E94FBC"/>
    <w:rsid w:val="00E94FC8"/>
    <w:rsid w:val="00E94FCC"/>
    <w:rsid w:val="00E94FCF"/>
    <w:rsid w:val="00E94FE0"/>
    <w:rsid w:val="00E95050"/>
    <w:rsid w:val="00E950B2"/>
    <w:rsid w:val="00E950BD"/>
    <w:rsid w:val="00E950C7"/>
    <w:rsid w:val="00E950F8"/>
    <w:rsid w:val="00E95126"/>
    <w:rsid w:val="00E95180"/>
    <w:rsid w:val="00E95182"/>
    <w:rsid w:val="00E9519F"/>
    <w:rsid w:val="00E951BC"/>
    <w:rsid w:val="00E95218"/>
    <w:rsid w:val="00E9521B"/>
    <w:rsid w:val="00E95247"/>
    <w:rsid w:val="00E9526E"/>
    <w:rsid w:val="00E95282"/>
    <w:rsid w:val="00E952B4"/>
    <w:rsid w:val="00E952C3"/>
    <w:rsid w:val="00E952C9"/>
    <w:rsid w:val="00E952E0"/>
    <w:rsid w:val="00E95346"/>
    <w:rsid w:val="00E9535B"/>
    <w:rsid w:val="00E95375"/>
    <w:rsid w:val="00E953AC"/>
    <w:rsid w:val="00E953D0"/>
    <w:rsid w:val="00E95408"/>
    <w:rsid w:val="00E9540B"/>
    <w:rsid w:val="00E95411"/>
    <w:rsid w:val="00E95430"/>
    <w:rsid w:val="00E95450"/>
    <w:rsid w:val="00E95483"/>
    <w:rsid w:val="00E954B8"/>
    <w:rsid w:val="00E954EE"/>
    <w:rsid w:val="00E95525"/>
    <w:rsid w:val="00E95561"/>
    <w:rsid w:val="00E95575"/>
    <w:rsid w:val="00E95579"/>
    <w:rsid w:val="00E955BE"/>
    <w:rsid w:val="00E955FD"/>
    <w:rsid w:val="00E95609"/>
    <w:rsid w:val="00E95624"/>
    <w:rsid w:val="00E95625"/>
    <w:rsid w:val="00E95635"/>
    <w:rsid w:val="00E95645"/>
    <w:rsid w:val="00E95647"/>
    <w:rsid w:val="00E95756"/>
    <w:rsid w:val="00E95771"/>
    <w:rsid w:val="00E957B1"/>
    <w:rsid w:val="00E95808"/>
    <w:rsid w:val="00E9580E"/>
    <w:rsid w:val="00E9589B"/>
    <w:rsid w:val="00E95929"/>
    <w:rsid w:val="00E95977"/>
    <w:rsid w:val="00E95990"/>
    <w:rsid w:val="00E95992"/>
    <w:rsid w:val="00E959B2"/>
    <w:rsid w:val="00E959BF"/>
    <w:rsid w:val="00E95A04"/>
    <w:rsid w:val="00E95ADB"/>
    <w:rsid w:val="00E95B4E"/>
    <w:rsid w:val="00E95BD7"/>
    <w:rsid w:val="00E95BDE"/>
    <w:rsid w:val="00E95BE4"/>
    <w:rsid w:val="00E95BE6"/>
    <w:rsid w:val="00E95C17"/>
    <w:rsid w:val="00E95C2A"/>
    <w:rsid w:val="00E95C59"/>
    <w:rsid w:val="00E95C7D"/>
    <w:rsid w:val="00E95CE7"/>
    <w:rsid w:val="00E95D75"/>
    <w:rsid w:val="00E95D84"/>
    <w:rsid w:val="00E95DA5"/>
    <w:rsid w:val="00E95DB3"/>
    <w:rsid w:val="00E95DB5"/>
    <w:rsid w:val="00E95DF0"/>
    <w:rsid w:val="00E95E37"/>
    <w:rsid w:val="00E95E43"/>
    <w:rsid w:val="00E95E6D"/>
    <w:rsid w:val="00E95EA9"/>
    <w:rsid w:val="00E95EAF"/>
    <w:rsid w:val="00E95EB6"/>
    <w:rsid w:val="00E95F3D"/>
    <w:rsid w:val="00E95F8C"/>
    <w:rsid w:val="00E95FB6"/>
    <w:rsid w:val="00E95FDB"/>
    <w:rsid w:val="00E96035"/>
    <w:rsid w:val="00E9606F"/>
    <w:rsid w:val="00E9608A"/>
    <w:rsid w:val="00E960AE"/>
    <w:rsid w:val="00E960B4"/>
    <w:rsid w:val="00E960D3"/>
    <w:rsid w:val="00E960DD"/>
    <w:rsid w:val="00E96123"/>
    <w:rsid w:val="00E96151"/>
    <w:rsid w:val="00E96164"/>
    <w:rsid w:val="00E96204"/>
    <w:rsid w:val="00E96230"/>
    <w:rsid w:val="00E96233"/>
    <w:rsid w:val="00E9624C"/>
    <w:rsid w:val="00E96258"/>
    <w:rsid w:val="00E96295"/>
    <w:rsid w:val="00E9631E"/>
    <w:rsid w:val="00E9635A"/>
    <w:rsid w:val="00E96372"/>
    <w:rsid w:val="00E96395"/>
    <w:rsid w:val="00E963C6"/>
    <w:rsid w:val="00E963E8"/>
    <w:rsid w:val="00E963FE"/>
    <w:rsid w:val="00E964FF"/>
    <w:rsid w:val="00E96521"/>
    <w:rsid w:val="00E9656A"/>
    <w:rsid w:val="00E965BA"/>
    <w:rsid w:val="00E965E7"/>
    <w:rsid w:val="00E96624"/>
    <w:rsid w:val="00E96632"/>
    <w:rsid w:val="00E96686"/>
    <w:rsid w:val="00E966B4"/>
    <w:rsid w:val="00E966F4"/>
    <w:rsid w:val="00E96711"/>
    <w:rsid w:val="00E9674E"/>
    <w:rsid w:val="00E96753"/>
    <w:rsid w:val="00E967AD"/>
    <w:rsid w:val="00E96810"/>
    <w:rsid w:val="00E96812"/>
    <w:rsid w:val="00E9681E"/>
    <w:rsid w:val="00E96842"/>
    <w:rsid w:val="00E96859"/>
    <w:rsid w:val="00E96879"/>
    <w:rsid w:val="00E96880"/>
    <w:rsid w:val="00E96889"/>
    <w:rsid w:val="00E968D1"/>
    <w:rsid w:val="00E968D6"/>
    <w:rsid w:val="00E968DF"/>
    <w:rsid w:val="00E968E7"/>
    <w:rsid w:val="00E96907"/>
    <w:rsid w:val="00E96937"/>
    <w:rsid w:val="00E969D7"/>
    <w:rsid w:val="00E96A20"/>
    <w:rsid w:val="00E96A6F"/>
    <w:rsid w:val="00E96A75"/>
    <w:rsid w:val="00E96A8D"/>
    <w:rsid w:val="00E96A9D"/>
    <w:rsid w:val="00E96AEC"/>
    <w:rsid w:val="00E96B12"/>
    <w:rsid w:val="00E96B15"/>
    <w:rsid w:val="00E96B25"/>
    <w:rsid w:val="00E96B36"/>
    <w:rsid w:val="00E96B69"/>
    <w:rsid w:val="00E96B72"/>
    <w:rsid w:val="00E96B8F"/>
    <w:rsid w:val="00E96B9D"/>
    <w:rsid w:val="00E96B9F"/>
    <w:rsid w:val="00E96BA7"/>
    <w:rsid w:val="00E96BDC"/>
    <w:rsid w:val="00E96C0C"/>
    <w:rsid w:val="00E96C0D"/>
    <w:rsid w:val="00E96C4D"/>
    <w:rsid w:val="00E96CA7"/>
    <w:rsid w:val="00E96CCD"/>
    <w:rsid w:val="00E96CD9"/>
    <w:rsid w:val="00E96D55"/>
    <w:rsid w:val="00E96DE7"/>
    <w:rsid w:val="00E96ED1"/>
    <w:rsid w:val="00E96EE7"/>
    <w:rsid w:val="00E96FA9"/>
    <w:rsid w:val="00E96FAE"/>
    <w:rsid w:val="00E96FF4"/>
    <w:rsid w:val="00E97017"/>
    <w:rsid w:val="00E97054"/>
    <w:rsid w:val="00E9705C"/>
    <w:rsid w:val="00E97094"/>
    <w:rsid w:val="00E970AE"/>
    <w:rsid w:val="00E970EC"/>
    <w:rsid w:val="00E970F6"/>
    <w:rsid w:val="00E97139"/>
    <w:rsid w:val="00E9715F"/>
    <w:rsid w:val="00E97186"/>
    <w:rsid w:val="00E97191"/>
    <w:rsid w:val="00E971B0"/>
    <w:rsid w:val="00E9726C"/>
    <w:rsid w:val="00E97345"/>
    <w:rsid w:val="00E973DA"/>
    <w:rsid w:val="00E9743B"/>
    <w:rsid w:val="00E974A6"/>
    <w:rsid w:val="00E974F9"/>
    <w:rsid w:val="00E97512"/>
    <w:rsid w:val="00E97525"/>
    <w:rsid w:val="00E97538"/>
    <w:rsid w:val="00E9754A"/>
    <w:rsid w:val="00E97566"/>
    <w:rsid w:val="00E9757D"/>
    <w:rsid w:val="00E97584"/>
    <w:rsid w:val="00E975A2"/>
    <w:rsid w:val="00E975C8"/>
    <w:rsid w:val="00E975DE"/>
    <w:rsid w:val="00E975E9"/>
    <w:rsid w:val="00E975F6"/>
    <w:rsid w:val="00E97602"/>
    <w:rsid w:val="00E9761F"/>
    <w:rsid w:val="00E9763F"/>
    <w:rsid w:val="00E97650"/>
    <w:rsid w:val="00E9768F"/>
    <w:rsid w:val="00E97692"/>
    <w:rsid w:val="00E976AC"/>
    <w:rsid w:val="00E97739"/>
    <w:rsid w:val="00E97749"/>
    <w:rsid w:val="00E97794"/>
    <w:rsid w:val="00E977B5"/>
    <w:rsid w:val="00E9786F"/>
    <w:rsid w:val="00E978B7"/>
    <w:rsid w:val="00E978D4"/>
    <w:rsid w:val="00E97969"/>
    <w:rsid w:val="00E97972"/>
    <w:rsid w:val="00E97985"/>
    <w:rsid w:val="00E97994"/>
    <w:rsid w:val="00E979FF"/>
    <w:rsid w:val="00E97A62"/>
    <w:rsid w:val="00E97A6B"/>
    <w:rsid w:val="00E97ABF"/>
    <w:rsid w:val="00E97C0A"/>
    <w:rsid w:val="00E97C2C"/>
    <w:rsid w:val="00E97C66"/>
    <w:rsid w:val="00E97C68"/>
    <w:rsid w:val="00E97C8A"/>
    <w:rsid w:val="00E97CC9"/>
    <w:rsid w:val="00E97CE8"/>
    <w:rsid w:val="00E97D0C"/>
    <w:rsid w:val="00E97D1A"/>
    <w:rsid w:val="00E97D4A"/>
    <w:rsid w:val="00E97E1B"/>
    <w:rsid w:val="00E97E36"/>
    <w:rsid w:val="00E97EBA"/>
    <w:rsid w:val="00E97F6B"/>
    <w:rsid w:val="00E97FA7"/>
    <w:rsid w:val="00E97FD9"/>
    <w:rsid w:val="00EA00A2"/>
    <w:rsid w:val="00EA00D5"/>
    <w:rsid w:val="00EA00E9"/>
    <w:rsid w:val="00EA010D"/>
    <w:rsid w:val="00EA0188"/>
    <w:rsid w:val="00EA0190"/>
    <w:rsid w:val="00EA0236"/>
    <w:rsid w:val="00EA0243"/>
    <w:rsid w:val="00EA02FA"/>
    <w:rsid w:val="00EA03FC"/>
    <w:rsid w:val="00EA0421"/>
    <w:rsid w:val="00EA042F"/>
    <w:rsid w:val="00EA047D"/>
    <w:rsid w:val="00EA0480"/>
    <w:rsid w:val="00EA049D"/>
    <w:rsid w:val="00EA04DD"/>
    <w:rsid w:val="00EA0599"/>
    <w:rsid w:val="00EA060E"/>
    <w:rsid w:val="00EA062D"/>
    <w:rsid w:val="00EA063D"/>
    <w:rsid w:val="00EA0703"/>
    <w:rsid w:val="00EA0727"/>
    <w:rsid w:val="00EA0753"/>
    <w:rsid w:val="00EA0760"/>
    <w:rsid w:val="00EA07D1"/>
    <w:rsid w:val="00EA07E2"/>
    <w:rsid w:val="00EA0830"/>
    <w:rsid w:val="00EA0840"/>
    <w:rsid w:val="00EA0883"/>
    <w:rsid w:val="00EA088D"/>
    <w:rsid w:val="00EA08CC"/>
    <w:rsid w:val="00EA096C"/>
    <w:rsid w:val="00EA09BA"/>
    <w:rsid w:val="00EA09F4"/>
    <w:rsid w:val="00EA0A54"/>
    <w:rsid w:val="00EA0A9C"/>
    <w:rsid w:val="00EA0B05"/>
    <w:rsid w:val="00EA0B40"/>
    <w:rsid w:val="00EA0B45"/>
    <w:rsid w:val="00EA0B54"/>
    <w:rsid w:val="00EA0BB1"/>
    <w:rsid w:val="00EA0BC1"/>
    <w:rsid w:val="00EA0BED"/>
    <w:rsid w:val="00EA0C04"/>
    <w:rsid w:val="00EA0C06"/>
    <w:rsid w:val="00EA0C11"/>
    <w:rsid w:val="00EA0C19"/>
    <w:rsid w:val="00EA0C3D"/>
    <w:rsid w:val="00EA0C58"/>
    <w:rsid w:val="00EA0C97"/>
    <w:rsid w:val="00EA0CCE"/>
    <w:rsid w:val="00EA0D09"/>
    <w:rsid w:val="00EA0D16"/>
    <w:rsid w:val="00EA0D31"/>
    <w:rsid w:val="00EA0D33"/>
    <w:rsid w:val="00EA0D6B"/>
    <w:rsid w:val="00EA0D99"/>
    <w:rsid w:val="00EA0DAB"/>
    <w:rsid w:val="00EA0E39"/>
    <w:rsid w:val="00EA0E46"/>
    <w:rsid w:val="00EA0E70"/>
    <w:rsid w:val="00EA0EE2"/>
    <w:rsid w:val="00EA0F3B"/>
    <w:rsid w:val="00EA0F7F"/>
    <w:rsid w:val="00EA0FF3"/>
    <w:rsid w:val="00EA101B"/>
    <w:rsid w:val="00EA1044"/>
    <w:rsid w:val="00EA1077"/>
    <w:rsid w:val="00EA10D9"/>
    <w:rsid w:val="00EA10E5"/>
    <w:rsid w:val="00EA10ED"/>
    <w:rsid w:val="00EA1165"/>
    <w:rsid w:val="00EA116A"/>
    <w:rsid w:val="00EA120C"/>
    <w:rsid w:val="00EA12C2"/>
    <w:rsid w:val="00EA1322"/>
    <w:rsid w:val="00EA1358"/>
    <w:rsid w:val="00EA135D"/>
    <w:rsid w:val="00EA13A7"/>
    <w:rsid w:val="00EA13D5"/>
    <w:rsid w:val="00EA13F3"/>
    <w:rsid w:val="00EA1428"/>
    <w:rsid w:val="00EA142B"/>
    <w:rsid w:val="00EA1431"/>
    <w:rsid w:val="00EA143F"/>
    <w:rsid w:val="00EA144C"/>
    <w:rsid w:val="00EA1497"/>
    <w:rsid w:val="00EA14BE"/>
    <w:rsid w:val="00EA14C3"/>
    <w:rsid w:val="00EA14D8"/>
    <w:rsid w:val="00EA1538"/>
    <w:rsid w:val="00EA1540"/>
    <w:rsid w:val="00EA155B"/>
    <w:rsid w:val="00EA15AC"/>
    <w:rsid w:val="00EA15E3"/>
    <w:rsid w:val="00EA160E"/>
    <w:rsid w:val="00EA162B"/>
    <w:rsid w:val="00EA1687"/>
    <w:rsid w:val="00EA171B"/>
    <w:rsid w:val="00EA172D"/>
    <w:rsid w:val="00EA178C"/>
    <w:rsid w:val="00EA17EB"/>
    <w:rsid w:val="00EA181D"/>
    <w:rsid w:val="00EA1820"/>
    <w:rsid w:val="00EA1856"/>
    <w:rsid w:val="00EA18D3"/>
    <w:rsid w:val="00EA18D6"/>
    <w:rsid w:val="00EA18DE"/>
    <w:rsid w:val="00EA1902"/>
    <w:rsid w:val="00EA195B"/>
    <w:rsid w:val="00EA19F3"/>
    <w:rsid w:val="00EA1A12"/>
    <w:rsid w:val="00EA1A2C"/>
    <w:rsid w:val="00EA1A63"/>
    <w:rsid w:val="00EA1AEA"/>
    <w:rsid w:val="00EA1AFD"/>
    <w:rsid w:val="00EA1B0A"/>
    <w:rsid w:val="00EA1B32"/>
    <w:rsid w:val="00EA1BE8"/>
    <w:rsid w:val="00EA1C8E"/>
    <w:rsid w:val="00EA1CA3"/>
    <w:rsid w:val="00EA1CBD"/>
    <w:rsid w:val="00EA1D03"/>
    <w:rsid w:val="00EA1D17"/>
    <w:rsid w:val="00EA1D89"/>
    <w:rsid w:val="00EA1DA3"/>
    <w:rsid w:val="00EA1DCB"/>
    <w:rsid w:val="00EA1DD3"/>
    <w:rsid w:val="00EA1E3D"/>
    <w:rsid w:val="00EA1E71"/>
    <w:rsid w:val="00EA1E76"/>
    <w:rsid w:val="00EA1E80"/>
    <w:rsid w:val="00EA1ECD"/>
    <w:rsid w:val="00EA1F27"/>
    <w:rsid w:val="00EA205D"/>
    <w:rsid w:val="00EA2117"/>
    <w:rsid w:val="00EA218F"/>
    <w:rsid w:val="00EA227B"/>
    <w:rsid w:val="00EA2284"/>
    <w:rsid w:val="00EA22A9"/>
    <w:rsid w:val="00EA2303"/>
    <w:rsid w:val="00EA2330"/>
    <w:rsid w:val="00EA2364"/>
    <w:rsid w:val="00EA2369"/>
    <w:rsid w:val="00EA23B2"/>
    <w:rsid w:val="00EA23C8"/>
    <w:rsid w:val="00EA2415"/>
    <w:rsid w:val="00EA2427"/>
    <w:rsid w:val="00EA243F"/>
    <w:rsid w:val="00EA2444"/>
    <w:rsid w:val="00EA249E"/>
    <w:rsid w:val="00EA24B7"/>
    <w:rsid w:val="00EA2526"/>
    <w:rsid w:val="00EA25D8"/>
    <w:rsid w:val="00EA261A"/>
    <w:rsid w:val="00EA266D"/>
    <w:rsid w:val="00EA2683"/>
    <w:rsid w:val="00EA2685"/>
    <w:rsid w:val="00EA2690"/>
    <w:rsid w:val="00EA26A4"/>
    <w:rsid w:val="00EA26AD"/>
    <w:rsid w:val="00EA26C4"/>
    <w:rsid w:val="00EA26F4"/>
    <w:rsid w:val="00EA26F6"/>
    <w:rsid w:val="00EA2741"/>
    <w:rsid w:val="00EA2758"/>
    <w:rsid w:val="00EA2768"/>
    <w:rsid w:val="00EA278A"/>
    <w:rsid w:val="00EA27A8"/>
    <w:rsid w:val="00EA27AB"/>
    <w:rsid w:val="00EA27CE"/>
    <w:rsid w:val="00EA27DD"/>
    <w:rsid w:val="00EA27E7"/>
    <w:rsid w:val="00EA284F"/>
    <w:rsid w:val="00EA2893"/>
    <w:rsid w:val="00EA2897"/>
    <w:rsid w:val="00EA28BD"/>
    <w:rsid w:val="00EA28E6"/>
    <w:rsid w:val="00EA2902"/>
    <w:rsid w:val="00EA2A24"/>
    <w:rsid w:val="00EA2A7E"/>
    <w:rsid w:val="00EA2A82"/>
    <w:rsid w:val="00EA2A92"/>
    <w:rsid w:val="00EA2AC1"/>
    <w:rsid w:val="00EA2AF1"/>
    <w:rsid w:val="00EA2B55"/>
    <w:rsid w:val="00EA2B7F"/>
    <w:rsid w:val="00EA2BD5"/>
    <w:rsid w:val="00EA2CD0"/>
    <w:rsid w:val="00EA2D03"/>
    <w:rsid w:val="00EA2D51"/>
    <w:rsid w:val="00EA2DA0"/>
    <w:rsid w:val="00EA2DB7"/>
    <w:rsid w:val="00EA2EE8"/>
    <w:rsid w:val="00EA2F5F"/>
    <w:rsid w:val="00EA2F8D"/>
    <w:rsid w:val="00EA2FAD"/>
    <w:rsid w:val="00EA2FB6"/>
    <w:rsid w:val="00EA2FC5"/>
    <w:rsid w:val="00EA300A"/>
    <w:rsid w:val="00EA3045"/>
    <w:rsid w:val="00EA3059"/>
    <w:rsid w:val="00EA30C2"/>
    <w:rsid w:val="00EA30C6"/>
    <w:rsid w:val="00EA3123"/>
    <w:rsid w:val="00EA3127"/>
    <w:rsid w:val="00EA3152"/>
    <w:rsid w:val="00EA31B8"/>
    <w:rsid w:val="00EA31E3"/>
    <w:rsid w:val="00EA31F5"/>
    <w:rsid w:val="00EA3202"/>
    <w:rsid w:val="00EA3244"/>
    <w:rsid w:val="00EA3254"/>
    <w:rsid w:val="00EA327A"/>
    <w:rsid w:val="00EA32F7"/>
    <w:rsid w:val="00EA3361"/>
    <w:rsid w:val="00EA33EF"/>
    <w:rsid w:val="00EA342F"/>
    <w:rsid w:val="00EA3452"/>
    <w:rsid w:val="00EA3455"/>
    <w:rsid w:val="00EA3497"/>
    <w:rsid w:val="00EA34B1"/>
    <w:rsid w:val="00EA34B5"/>
    <w:rsid w:val="00EA34ED"/>
    <w:rsid w:val="00EA3586"/>
    <w:rsid w:val="00EA3587"/>
    <w:rsid w:val="00EA35EA"/>
    <w:rsid w:val="00EA3607"/>
    <w:rsid w:val="00EA362A"/>
    <w:rsid w:val="00EA3648"/>
    <w:rsid w:val="00EA372C"/>
    <w:rsid w:val="00EA3783"/>
    <w:rsid w:val="00EA3787"/>
    <w:rsid w:val="00EA37BA"/>
    <w:rsid w:val="00EA37F1"/>
    <w:rsid w:val="00EA37FF"/>
    <w:rsid w:val="00EA3800"/>
    <w:rsid w:val="00EA383B"/>
    <w:rsid w:val="00EA3853"/>
    <w:rsid w:val="00EA385A"/>
    <w:rsid w:val="00EA386A"/>
    <w:rsid w:val="00EA3870"/>
    <w:rsid w:val="00EA38B4"/>
    <w:rsid w:val="00EA38B7"/>
    <w:rsid w:val="00EA38D7"/>
    <w:rsid w:val="00EA395D"/>
    <w:rsid w:val="00EA3984"/>
    <w:rsid w:val="00EA398E"/>
    <w:rsid w:val="00EA39D5"/>
    <w:rsid w:val="00EA39DA"/>
    <w:rsid w:val="00EA3A21"/>
    <w:rsid w:val="00EA3A23"/>
    <w:rsid w:val="00EA3A53"/>
    <w:rsid w:val="00EA3A79"/>
    <w:rsid w:val="00EA3A7E"/>
    <w:rsid w:val="00EA3AA3"/>
    <w:rsid w:val="00EA3AA8"/>
    <w:rsid w:val="00EA3AF0"/>
    <w:rsid w:val="00EA3B34"/>
    <w:rsid w:val="00EA3B42"/>
    <w:rsid w:val="00EA3B7D"/>
    <w:rsid w:val="00EA3B9A"/>
    <w:rsid w:val="00EA3BEB"/>
    <w:rsid w:val="00EA3BED"/>
    <w:rsid w:val="00EA3BF5"/>
    <w:rsid w:val="00EA3BF7"/>
    <w:rsid w:val="00EA3C33"/>
    <w:rsid w:val="00EA3C35"/>
    <w:rsid w:val="00EA3C4E"/>
    <w:rsid w:val="00EA3CC6"/>
    <w:rsid w:val="00EA3CCA"/>
    <w:rsid w:val="00EA3CD1"/>
    <w:rsid w:val="00EA3CDB"/>
    <w:rsid w:val="00EA3D27"/>
    <w:rsid w:val="00EA3D3E"/>
    <w:rsid w:val="00EA3D6F"/>
    <w:rsid w:val="00EA3E19"/>
    <w:rsid w:val="00EA3E9B"/>
    <w:rsid w:val="00EA3EFC"/>
    <w:rsid w:val="00EA3EFE"/>
    <w:rsid w:val="00EA3F04"/>
    <w:rsid w:val="00EA3FA3"/>
    <w:rsid w:val="00EA3FAC"/>
    <w:rsid w:val="00EA4004"/>
    <w:rsid w:val="00EA4068"/>
    <w:rsid w:val="00EA4086"/>
    <w:rsid w:val="00EA4097"/>
    <w:rsid w:val="00EA4107"/>
    <w:rsid w:val="00EA4126"/>
    <w:rsid w:val="00EA4139"/>
    <w:rsid w:val="00EA4153"/>
    <w:rsid w:val="00EA415A"/>
    <w:rsid w:val="00EA416D"/>
    <w:rsid w:val="00EA4183"/>
    <w:rsid w:val="00EA419A"/>
    <w:rsid w:val="00EA41D5"/>
    <w:rsid w:val="00EA41F3"/>
    <w:rsid w:val="00EA4212"/>
    <w:rsid w:val="00EA423D"/>
    <w:rsid w:val="00EA427B"/>
    <w:rsid w:val="00EA427E"/>
    <w:rsid w:val="00EA42BF"/>
    <w:rsid w:val="00EA4303"/>
    <w:rsid w:val="00EA4385"/>
    <w:rsid w:val="00EA43A1"/>
    <w:rsid w:val="00EA43A5"/>
    <w:rsid w:val="00EA43CC"/>
    <w:rsid w:val="00EA4416"/>
    <w:rsid w:val="00EA443E"/>
    <w:rsid w:val="00EA4449"/>
    <w:rsid w:val="00EA4454"/>
    <w:rsid w:val="00EA4465"/>
    <w:rsid w:val="00EA447D"/>
    <w:rsid w:val="00EA44B6"/>
    <w:rsid w:val="00EA457A"/>
    <w:rsid w:val="00EA45EC"/>
    <w:rsid w:val="00EA4635"/>
    <w:rsid w:val="00EA463A"/>
    <w:rsid w:val="00EA4640"/>
    <w:rsid w:val="00EA467B"/>
    <w:rsid w:val="00EA46CB"/>
    <w:rsid w:val="00EA46DC"/>
    <w:rsid w:val="00EA46F0"/>
    <w:rsid w:val="00EA46FC"/>
    <w:rsid w:val="00EA4703"/>
    <w:rsid w:val="00EA474D"/>
    <w:rsid w:val="00EA47B6"/>
    <w:rsid w:val="00EA480E"/>
    <w:rsid w:val="00EA4876"/>
    <w:rsid w:val="00EA4895"/>
    <w:rsid w:val="00EA48B1"/>
    <w:rsid w:val="00EA49AA"/>
    <w:rsid w:val="00EA49BA"/>
    <w:rsid w:val="00EA49D9"/>
    <w:rsid w:val="00EA49E0"/>
    <w:rsid w:val="00EA49E2"/>
    <w:rsid w:val="00EA4A08"/>
    <w:rsid w:val="00EA4A6E"/>
    <w:rsid w:val="00EA4ABA"/>
    <w:rsid w:val="00EA4AF6"/>
    <w:rsid w:val="00EA4AFA"/>
    <w:rsid w:val="00EA4B3D"/>
    <w:rsid w:val="00EA4BFC"/>
    <w:rsid w:val="00EA4C0D"/>
    <w:rsid w:val="00EA4C21"/>
    <w:rsid w:val="00EA4C85"/>
    <w:rsid w:val="00EA4CA3"/>
    <w:rsid w:val="00EA4CB1"/>
    <w:rsid w:val="00EA4D09"/>
    <w:rsid w:val="00EA4D1F"/>
    <w:rsid w:val="00EA4D5F"/>
    <w:rsid w:val="00EA4D77"/>
    <w:rsid w:val="00EA4DC7"/>
    <w:rsid w:val="00EA4DCB"/>
    <w:rsid w:val="00EA4DE9"/>
    <w:rsid w:val="00EA4E07"/>
    <w:rsid w:val="00EA4E37"/>
    <w:rsid w:val="00EA4E6A"/>
    <w:rsid w:val="00EA4EDF"/>
    <w:rsid w:val="00EA4EEF"/>
    <w:rsid w:val="00EA4F43"/>
    <w:rsid w:val="00EA4FDD"/>
    <w:rsid w:val="00EA5024"/>
    <w:rsid w:val="00EA5031"/>
    <w:rsid w:val="00EA509D"/>
    <w:rsid w:val="00EA50C3"/>
    <w:rsid w:val="00EA50CB"/>
    <w:rsid w:val="00EA512B"/>
    <w:rsid w:val="00EA513A"/>
    <w:rsid w:val="00EA5140"/>
    <w:rsid w:val="00EA5147"/>
    <w:rsid w:val="00EA51AF"/>
    <w:rsid w:val="00EA51C5"/>
    <w:rsid w:val="00EA520A"/>
    <w:rsid w:val="00EA5245"/>
    <w:rsid w:val="00EA5265"/>
    <w:rsid w:val="00EA52D4"/>
    <w:rsid w:val="00EA52EB"/>
    <w:rsid w:val="00EA530F"/>
    <w:rsid w:val="00EA534D"/>
    <w:rsid w:val="00EA5357"/>
    <w:rsid w:val="00EA5396"/>
    <w:rsid w:val="00EA53D3"/>
    <w:rsid w:val="00EA548B"/>
    <w:rsid w:val="00EA549D"/>
    <w:rsid w:val="00EA54BE"/>
    <w:rsid w:val="00EA54E3"/>
    <w:rsid w:val="00EA5515"/>
    <w:rsid w:val="00EA5566"/>
    <w:rsid w:val="00EA5589"/>
    <w:rsid w:val="00EA55A8"/>
    <w:rsid w:val="00EA55D6"/>
    <w:rsid w:val="00EA5674"/>
    <w:rsid w:val="00EA56B5"/>
    <w:rsid w:val="00EA56CE"/>
    <w:rsid w:val="00EA56DE"/>
    <w:rsid w:val="00EA56E5"/>
    <w:rsid w:val="00EA5760"/>
    <w:rsid w:val="00EA5771"/>
    <w:rsid w:val="00EA5797"/>
    <w:rsid w:val="00EA579F"/>
    <w:rsid w:val="00EA5854"/>
    <w:rsid w:val="00EA5889"/>
    <w:rsid w:val="00EA58AC"/>
    <w:rsid w:val="00EA58FA"/>
    <w:rsid w:val="00EA58FC"/>
    <w:rsid w:val="00EA5916"/>
    <w:rsid w:val="00EA5935"/>
    <w:rsid w:val="00EA595F"/>
    <w:rsid w:val="00EA598D"/>
    <w:rsid w:val="00EA599B"/>
    <w:rsid w:val="00EA59CE"/>
    <w:rsid w:val="00EA5A09"/>
    <w:rsid w:val="00EA5A4B"/>
    <w:rsid w:val="00EA5AA2"/>
    <w:rsid w:val="00EA5AC3"/>
    <w:rsid w:val="00EA5AC4"/>
    <w:rsid w:val="00EA5B9E"/>
    <w:rsid w:val="00EA5BEE"/>
    <w:rsid w:val="00EA5C3E"/>
    <w:rsid w:val="00EA5C4B"/>
    <w:rsid w:val="00EA5C52"/>
    <w:rsid w:val="00EA5CA9"/>
    <w:rsid w:val="00EA5CAD"/>
    <w:rsid w:val="00EA5D35"/>
    <w:rsid w:val="00EA5D44"/>
    <w:rsid w:val="00EA5DB6"/>
    <w:rsid w:val="00EA5DDD"/>
    <w:rsid w:val="00EA5E20"/>
    <w:rsid w:val="00EA5E2E"/>
    <w:rsid w:val="00EA5E77"/>
    <w:rsid w:val="00EA5EAD"/>
    <w:rsid w:val="00EA5EB6"/>
    <w:rsid w:val="00EA5ED0"/>
    <w:rsid w:val="00EA5F7E"/>
    <w:rsid w:val="00EA5FBD"/>
    <w:rsid w:val="00EA5FED"/>
    <w:rsid w:val="00EA600B"/>
    <w:rsid w:val="00EA6010"/>
    <w:rsid w:val="00EA601D"/>
    <w:rsid w:val="00EA604A"/>
    <w:rsid w:val="00EA605E"/>
    <w:rsid w:val="00EA60B0"/>
    <w:rsid w:val="00EA60EF"/>
    <w:rsid w:val="00EA6111"/>
    <w:rsid w:val="00EA6132"/>
    <w:rsid w:val="00EA6186"/>
    <w:rsid w:val="00EA61BD"/>
    <w:rsid w:val="00EA620B"/>
    <w:rsid w:val="00EA6224"/>
    <w:rsid w:val="00EA62B4"/>
    <w:rsid w:val="00EA63B1"/>
    <w:rsid w:val="00EA6420"/>
    <w:rsid w:val="00EA645B"/>
    <w:rsid w:val="00EA6485"/>
    <w:rsid w:val="00EA64B3"/>
    <w:rsid w:val="00EA64DB"/>
    <w:rsid w:val="00EA650C"/>
    <w:rsid w:val="00EA6521"/>
    <w:rsid w:val="00EA6572"/>
    <w:rsid w:val="00EA6583"/>
    <w:rsid w:val="00EA6585"/>
    <w:rsid w:val="00EA65D7"/>
    <w:rsid w:val="00EA6634"/>
    <w:rsid w:val="00EA6636"/>
    <w:rsid w:val="00EA66C6"/>
    <w:rsid w:val="00EA671B"/>
    <w:rsid w:val="00EA6728"/>
    <w:rsid w:val="00EA6731"/>
    <w:rsid w:val="00EA6737"/>
    <w:rsid w:val="00EA6780"/>
    <w:rsid w:val="00EA67AF"/>
    <w:rsid w:val="00EA67F5"/>
    <w:rsid w:val="00EA6803"/>
    <w:rsid w:val="00EA684C"/>
    <w:rsid w:val="00EA68B3"/>
    <w:rsid w:val="00EA68DA"/>
    <w:rsid w:val="00EA68E9"/>
    <w:rsid w:val="00EA696E"/>
    <w:rsid w:val="00EA6998"/>
    <w:rsid w:val="00EA69AD"/>
    <w:rsid w:val="00EA69B6"/>
    <w:rsid w:val="00EA69DA"/>
    <w:rsid w:val="00EA6A59"/>
    <w:rsid w:val="00EA6A91"/>
    <w:rsid w:val="00EA6B45"/>
    <w:rsid w:val="00EA6BA1"/>
    <w:rsid w:val="00EA6BF3"/>
    <w:rsid w:val="00EA6BF4"/>
    <w:rsid w:val="00EA6C08"/>
    <w:rsid w:val="00EA6C26"/>
    <w:rsid w:val="00EA6C63"/>
    <w:rsid w:val="00EA6CC8"/>
    <w:rsid w:val="00EA6CE8"/>
    <w:rsid w:val="00EA6CEE"/>
    <w:rsid w:val="00EA6D6D"/>
    <w:rsid w:val="00EA6D8F"/>
    <w:rsid w:val="00EA6DA7"/>
    <w:rsid w:val="00EA6EA7"/>
    <w:rsid w:val="00EA6EAC"/>
    <w:rsid w:val="00EA6EB5"/>
    <w:rsid w:val="00EA6EDC"/>
    <w:rsid w:val="00EA6EDD"/>
    <w:rsid w:val="00EA6F50"/>
    <w:rsid w:val="00EA6FD7"/>
    <w:rsid w:val="00EA6FDF"/>
    <w:rsid w:val="00EA7026"/>
    <w:rsid w:val="00EA7039"/>
    <w:rsid w:val="00EA7052"/>
    <w:rsid w:val="00EA7073"/>
    <w:rsid w:val="00EA7096"/>
    <w:rsid w:val="00EA70B8"/>
    <w:rsid w:val="00EA70C8"/>
    <w:rsid w:val="00EA70C9"/>
    <w:rsid w:val="00EA717C"/>
    <w:rsid w:val="00EA71A5"/>
    <w:rsid w:val="00EA7208"/>
    <w:rsid w:val="00EA724E"/>
    <w:rsid w:val="00EA7289"/>
    <w:rsid w:val="00EA728B"/>
    <w:rsid w:val="00EA736B"/>
    <w:rsid w:val="00EA740A"/>
    <w:rsid w:val="00EA7462"/>
    <w:rsid w:val="00EA746F"/>
    <w:rsid w:val="00EA754C"/>
    <w:rsid w:val="00EA7578"/>
    <w:rsid w:val="00EA75B6"/>
    <w:rsid w:val="00EA75DA"/>
    <w:rsid w:val="00EA7600"/>
    <w:rsid w:val="00EA763C"/>
    <w:rsid w:val="00EA7657"/>
    <w:rsid w:val="00EA7690"/>
    <w:rsid w:val="00EA7692"/>
    <w:rsid w:val="00EA76A6"/>
    <w:rsid w:val="00EA76A8"/>
    <w:rsid w:val="00EA76C4"/>
    <w:rsid w:val="00EA76E4"/>
    <w:rsid w:val="00EA7702"/>
    <w:rsid w:val="00EA7713"/>
    <w:rsid w:val="00EA776B"/>
    <w:rsid w:val="00EA7770"/>
    <w:rsid w:val="00EA7839"/>
    <w:rsid w:val="00EA7860"/>
    <w:rsid w:val="00EA78BF"/>
    <w:rsid w:val="00EA78EC"/>
    <w:rsid w:val="00EA7993"/>
    <w:rsid w:val="00EA79B8"/>
    <w:rsid w:val="00EA79BC"/>
    <w:rsid w:val="00EA7A39"/>
    <w:rsid w:val="00EA7A60"/>
    <w:rsid w:val="00EA7A75"/>
    <w:rsid w:val="00EA7A87"/>
    <w:rsid w:val="00EA7AAE"/>
    <w:rsid w:val="00EA7B1B"/>
    <w:rsid w:val="00EA7B1C"/>
    <w:rsid w:val="00EA7B74"/>
    <w:rsid w:val="00EA7B8C"/>
    <w:rsid w:val="00EA7BAC"/>
    <w:rsid w:val="00EA7BC1"/>
    <w:rsid w:val="00EA7C87"/>
    <w:rsid w:val="00EA7CA8"/>
    <w:rsid w:val="00EA7CCA"/>
    <w:rsid w:val="00EA7CF8"/>
    <w:rsid w:val="00EA7D6D"/>
    <w:rsid w:val="00EA7D95"/>
    <w:rsid w:val="00EA7DF0"/>
    <w:rsid w:val="00EA7DF1"/>
    <w:rsid w:val="00EA7DFB"/>
    <w:rsid w:val="00EA7E19"/>
    <w:rsid w:val="00EA7E4A"/>
    <w:rsid w:val="00EA7E5B"/>
    <w:rsid w:val="00EA7E95"/>
    <w:rsid w:val="00EA7EEE"/>
    <w:rsid w:val="00EA7EFD"/>
    <w:rsid w:val="00EA7F15"/>
    <w:rsid w:val="00EA7F31"/>
    <w:rsid w:val="00EA7F50"/>
    <w:rsid w:val="00EA7F57"/>
    <w:rsid w:val="00EA7FA6"/>
    <w:rsid w:val="00EA7FAE"/>
    <w:rsid w:val="00EA7FEB"/>
    <w:rsid w:val="00EA7FF8"/>
    <w:rsid w:val="00EB0070"/>
    <w:rsid w:val="00EB007F"/>
    <w:rsid w:val="00EB0095"/>
    <w:rsid w:val="00EB00B1"/>
    <w:rsid w:val="00EB00C3"/>
    <w:rsid w:val="00EB00F8"/>
    <w:rsid w:val="00EB0101"/>
    <w:rsid w:val="00EB0170"/>
    <w:rsid w:val="00EB01AF"/>
    <w:rsid w:val="00EB01C7"/>
    <w:rsid w:val="00EB020E"/>
    <w:rsid w:val="00EB0229"/>
    <w:rsid w:val="00EB0263"/>
    <w:rsid w:val="00EB0277"/>
    <w:rsid w:val="00EB0281"/>
    <w:rsid w:val="00EB0282"/>
    <w:rsid w:val="00EB02D3"/>
    <w:rsid w:val="00EB02DC"/>
    <w:rsid w:val="00EB02E8"/>
    <w:rsid w:val="00EB0304"/>
    <w:rsid w:val="00EB037E"/>
    <w:rsid w:val="00EB038D"/>
    <w:rsid w:val="00EB03AE"/>
    <w:rsid w:val="00EB03E9"/>
    <w:rsid w:val="00EB04CA"/>
    <w:rsid w:val="00EB04EE"/>
    <w:rsid w:val="00EB052F"/>
    <w:rsid w:val="00EB059F"/>
    <w:rsid w:val="00EB05B7"/>
    <w:rsid w:val="00EB05D0"/>
    <w:rsid w:val="00EB05DB"/>
    <w:rsid w:val="00EB05F9"/>
    <w:rsid w:val="00EB05FF"/>
    <w:rsid w:val="00EB064F"/>
    <w:rsid w:val="00EB0658"/>
    <w:rsid w:val="00EB0686"/>
    <w:rsid w:val="00EB06BD"/>
    <w:rsid w:val="00EB06BE"/>
    <w:rsid w:val="00EB073B"/>
    <w:rsid w:val="00EB07D4"/>
    <w:rsid w:val="00EB0802"/>
    <w:rsid w:val="00EB0868"/>
    <w:rsid w:val="00EB086A"/>
    <w:rsid w:val="00EB08C5"/>
    <w:rsid w:val="00EB08DC"/>
    <w:rsid w:val="00EB0901"/>
    <w:rsid w:val="00EB0932"/>
    <w:rsid w:val="00EB0977"/>
    <w:rsid w:val="00EB0996"/>
    <w:rsid w:val="00EB09C5"/>
    <w:rsid w:val="00EB0A22"/>
    <w:rsid w:val="00EB0A4D"/>
    <w:rsid w:val="00EB0A55"/>
    <w:rsid w:val="00EB0ACE"/>
    <w:rsid w:val="00EB0AFF"/>
    <w:rsid w:val="00EB0B29"/>
    <w:rsid w:val="00EB0B89"/>
    <w:rsid w:val="00EB0CFF"/>
    <w:rsid w:val="00EB0D06"/>
    <w:rsid w:val="00EB0D29"/>
    <w:rsid w:val="00EB0D75"/>
    <w:rsid w:val="00EB0D98"/>
    <w:rsid w:val="00EB0DCB"/>
    <w:rsid w:val="00EB0DFF"/>
    <w:rsid w:val="00EB0E3E"/>
    <w:rsid w:val="00EB0E49"/>
    <w:rsid w:val="00EB0E60"/>
    <w:rsid w:val="00EB0E7E"/>
    <w:rsid w:val="00EB0EC5"/>
    <w:rsid w:val="00EB0ED4"/>
    <w:rsid w:val="00EB0EE2"/>
    <w:rsid w:val="00EB0F2C"/>
    <w:rsid w:val="00EB0F6C"/>
    <w:rsid w:val="00EB0FB1"/>
    <w:rsid w:val="00EB0FCF"/>
    <w:rsid w:val="00EB0FEF"/>
    <w:rsid w:val="00EB0FF2"/>
    <w:rsid w:val="00EB1000"/>
    <w:rsid w:val="00EB1031"/>
    <w:rsid w:val="00EB104F"/>
    <w:rsid w:val="00EB1058"/>
    <w:rsid w:val="00EB1076"/>
    <w:rsid w:val="00EB111C"/>
    <w:rsid w:val="00EB114B"/>
    <w:rsid w:val="00EB118F"/>
    <w:rsid w:val="00EB11D3"/>
    <w:rsid w:val="00EB11E2"/>
    <w:rsid w:val="00EB11F9"/>
    <w:rsid w:val="00EB129D"/>
    <w:rsid w:val="00EB12CF"/>
    <w:rsid w:val="00EB130C"/>
    <w:rsid w:val="00EB1312"/>
    <w:rsid w:val="00EB1317"/>
    <w:rsid w:val="00EB1386"/>
    <w:rsid w:val="00EB13AB"/>
    <w:rsid w:val="00EB1419"/>
    <w:rsid w:val="00EB141A"/>
    <w:rsid w:val="00EB14E8"/>
    <w:rsid w:val="00EB1540"/>
    <w:rsid w:val="00EB1570"/>
    <w:rsid w:val="00EB1597"/>
    <w:rsid w:val="00EB15B3"/>
    <w:rsid w:val="00EB15BE"/>
    <w:rsid w:val="00EB15CA"/>
    <w:rsid w:val="00EB15CC"/>
    <w:rsid w:val="00EB162E"/>
    <w:rsid w:val="00EB1631"/>
    <w:rsid w:val="00EB163B"/>
    <w:rsid w:val="00EB16BA"/>
    <w:rsid w:val="00EB1703"/>
    <w:rsid w:val="00EB175A"/>
    <w:rsid w:val="00EB17CA"/>
    <w:rsid w:val="00EB1857"/>
    <w:rsid w:val="00EB18DE"/>
    <w:rsid w:val="00EB18E0"/>
    <w:rsid w:val="00EB1938"/>
    <w:rsid w:val="00EB1948"/>
    <w:rsid w:val="00EB1966"/>
    <w:rsid w:val="00EB196A"/>
    <w:rsid w:val="00EB196C"/>
    <w:rsid w:val="00EB197D"/>
    <w:rsid w:val="00EB19AF"/>
    <w:rsid w:val="00EB19BE"/>
    <w:rsid w:val="00EB19EB"/>
    <w:rsid w:val="00EB19FC"/>
    <w:rsid w:val="00EB1A23"/>
    <w:rsid w:val="00EB1AA3"/>
    <w:rsid w:val="00EB1B2D"/>
    <w:rsid w:val="00EB1B30"/>
    <w:rsid w:val="00EB1B69"/>
    <w:rsid w:val="00EB1BC2"/>
    <w:rsid w:val="00EB1BC5"/>
    <w:rsid w:val="00EB1BF4"/>
    <w:rsid w:val="00EB1C16"/>
    <w:rsid w:val="00EB1C1D"/>
    <w:rsid w:val="00EB1C73"/>
    <w:rsid w:val="00EB1C90"/>
    <w:rsid w:val="00EB1C91"/>
    <w:rsid w:val="00EB1CB9"/>
    <w:rsid w:val="00EB1CBF"/>
    <w:rsid w:val="00EB1D01"/>
    <w:rsid w:val="00EB1D1A"/>
    <w:rsid w:val="00EB1D24"/>
    <w:rsid w:val="00EB1D36"/>
    <w:rsid w:val="00EB1DBC"/>
    <w:rsid w:val="00EB1E43"/>
    <w:rsid w:val="00EB1E46"/>
    <w:rsid w:val="00EB1E57"/>
    <w:rsid w:val="00EB1E97"/>
    <w:rsid w:val="00EB1ECF"/>
    <w:rsid w:val="00EB1ED4"/>
    <w:rsid w:val="00EB1ED7"/>
    <w:rsid w:val="00EB1EE9"/>
    <w:rsid w:val="00EB1EEE"/>
    <w:rsid w:val="00EB1F73"/>
    <w:rsid w:val="00EB1F8A"/>
    <w:rsid w:val="00EB2004"/>
    <w:rsid w:val="00EB2010"/>
    <w:rsid w:val="00EB2024"/>
    <w:rsid w:val="00EB204C"/>
    <w:rsid w:val="00EB2056"/>
    <w:rsid w:val="00EB2083"/>
    <w:rsid w:val="00EB2096"/>
    <w:rsid w:val="00EB20A2"/>
    <w:rsid w:val="00EB21BB"/>
    <w:rsid w:val="00EB21FA"/>
    <w:rsid w:val="00EB21FE"/>
    <w:rsid w:val="00EB230F"/>
    <w:rsid w:val="00EB231A"/>
    <w:rsid w:val="00EB235E"/>
    <w:rsid w:val="00EB2388"/>
    <w:rsid w:val="00EB23A7"/>
    <w:rsid w:val="00EB23C6"/>
    <w:rsid w:val="00EB2430"/>
    <w:rsid w:val="00EB243C"/>
    <w:rsid w:val="00EB243D"/>
    <w:rsid w:val="00EB244C"/>
    <w:rsid w:val="00EB247C"/>
    <w:rsid w:val="00EB24E8"/>
    <w:rsid w:val="00EB2515"/>
    <w:rsid w:val="00EB2528"/>
    <w:rsid w:val="00EB2531"/>
    <w:rsid w:val="00EB253D"/>
    <w:rsid w:val="00EB2559"/>
    <w:rsid w:val="00EB25A3"/>
    <w:rsid w:val="00EB25C1"/>
    <w:rsid w:val="00EB2602"/>
    <w:rsid w:val="00EB2661"/>
    <w:rsid w:val="00EB2686"/>
    <w:rsid w:val="00EB26A0"/>
    <w:rsid w:val="00EB26F2"/>
    <w:rsid w:val="00EB26F6"/>
    <w:rsid w:val="00EB2775"/>
    <w:rsid w:val="00EB277E"/>
    <w:rsid w:val="00EB2828"/>
    <w:rsid w:val="00EB2887"/>
    <w:rsid w:val="00EB2897"/>
    <w:rsid w:val="00EB28E2"/>
    <w:rsid w:val="00EB28F0"/>
    <w:rsid w:val="00EB290F"/>
    <w:rsid w:val="00EB2A55"/>
    <w:rsid w:val="00EB2A63"/>
    <w:rsid w:val="00EB2A6D"/>
    <w:rsid w:val="00EB2AC7"/>
    <w:rsid w:val="00EB2AD2"/>
    <w:rsid w:val="00EB2B65"/>
    <w:rsid w:val="00EB2BB1"/>
    <w:rsid w:val="00EB2C87"/>
    <w:rsid w:val="00EB2CAD"/>
    <w:rsid w:val="00EB2CDF"/>
    <w:rsid w:val="00EB2CF0"/>
    <w:rsid w:val="00EB2CF8"/>
    <w:rsid w:val="00EB2D03"/>
    <w:rsid w:val="00EB2E0B"/>
    <w:rsid w:val="00EB2E31"/>
    <w:rsid w:val="00EB2E47"/>
    <w:rsid w:val="00EB2E4B"/>
    <w:rsid w:val="00EB2EBF"/>
    <w:rsid w:val="00EB2EE2"/>
    <w:rsid w:val="00EB2F22"/>
    <w:rsid w:val="00EB2FAD"/>
    <w:rsid w:val="00EB3036"/>
    <w:rsid w:val="00EB3040"/>
    <w:rsid w:val="00EB30E0"/>
    <w:rsid w:val="00EB30F8"/>
    <w:rsid w:val="00EB3138"/>
    <w:rsid w:val="00EB3139"/>
    <w:rsid w:val="00EB3162"/>
    <w:rsid w:val="00EB3176"/>
    <w:rsid w:val="00EB3185"/>
    <w:rsid w:val="00EB3191"/>
    <w:rsid w:val="00EB31AE"/>
    <w:rsid w:val="00EB31E8"/>
    <w:rsid w:val="00EB3245"/>
    <w:rsid w:val="00EB324E"/>
    <w:rsid w:val="00EB3295"/>
    <w:rsid w:val="00EB3299"/>
    <w:rsid w:val="00EB32CC"/>
    <w:rsid w:val="00EB32EC"/>
    <w:rsid w:val="00EB3302"/>
    <w:rsid w:val="00EB333D"/>
    <w:rsid w:val="00EB3347"/>
    <w:rsid w:val="00EB33B1"/>
    <w:rsid w:val="00EB3413"/>
    <w:rsid w:val="00EB347B"/>
    <w:rsid w:val="00EB3485"/>
    <w:rsid w:val="00EB34AC"/>
    <w:rsid w:val="00EB34BD"/>
    <w:rsid w:val="00EB34D4"/>
    <w:rsid w:val="00EB3571"/>
    <w:rsid w:val="00EB357F"/>
    <w:rsid w:val="00EB35A7"/>
    <w:rsid w:val="00EB35D8"/>
    <w:rsid w:val="00EB360C"/>
    <w:rsid w:val="00EB3613"/>
    <w:rsid w:val="00EB363E"/>
    <w:rsid w:val="00EB3644"/>
    <w:rsid w:val="00EB365F"/>
    <w:rsid w:val="00EB3681"/>
    <w:rsid w:val="00EB3686"/>
    <w:rsid w:val="00EB368A"/>
    <w:rsid w:val="00EB36AC"/>
    <w:rsid w:val="00EB371C"/>
    <w:rsid w:val="00EB3762"/>
    <w:rsid w:val="00EB377E"/>
    <w:rsid w:val="00EB3793"/>
    <w:rsid w:val="00EB37B2"/>
    <w:rsid w:val="00EB37BD"/>
    <w:rsid w:val="00EB3849"/>
    <w:rsid w:val="00EB3875"/>
    <w:rsid w:val="00EB3889"/>
    <w:rsid w:val="00EB3893"/>
    <w:rsid w:val="00EB393C"/>
    <w:rsid w:val="00EB3956"/>
    <w:rsid w:val="00EB39CF"/>
    <w:rsid w:val="00EB39F9"/>
    <w:rsid w:val="00EB3A2C"/>
    <w:rsid w:val="00EB3A36"/>
    <w:rsid w:val="00EB3A40"/>
    <w:rsid w:val="00EB3AD0"/>
    <w:rsid w:val="00EB3AEE"/>
    <w:rsid w:val="00EB3AFC"/>
    <w:rsid w:val="00EB3B00"/>
    <w:rsid w:val="00EB3B0B"/>
    <w:rsid w:val="00EB3B1D"/>
    <w:rsid w:val="00EB3B4D"/>
    <w:rsid w:val="00EB3B4F"/>
    <w:rsid w:val="00EB3B51"/>
    <w:rsid w:val="00EB3B53"/>
    <w:rsid w:val="00EB3BD5"/>
    <w:rsid w:val="00EB3C19"/>
    <w:rsid w:val="00EB3C84"/>
    <w:rsid w:val="00EB3C89"/>
    <w:rsid w:val="00EB3CC7"/>
    <w:rsid w:val="00EB3D68"/>
    <w:rsid w:val="00EB3D92"/>
    <w:rsid w:val="00EB3D9F"/>
    <w:rsid w:val="00EB3DB2"/>
    <w:rsid w:val="00EB3DC3"/>
    <w:rsid w:val="00EB3E9F"/>
    <w:rsid w:val="00EB3EFE"/>
    <w:rsid w:val="00EB3F13"/>
    <w:rsid w:val="00EB3F21"/>
    <w:rsid w:val="00EB3F3A"/>
    <w:rsid w:val="00EB3F78"/>
    <w:rsid w:val="00EB3F8B"/>
    <w:rsid w:val="00EB3FA4"/>
    <w:rsid w:val="00EB3FC9"/>
    <w:rsid w:val="00EB3FD8"/>
    <w:rsid w:val="00EB3FDA"/>
    <w:rsid w:val="00EB4124"/>
    <w:rsid w:val="00EB414E"/>
    <w:rsid w:val="00EB4182"/>
    <w:rsid w:val="00EB4196"/>
    <w:rsid w:val="00EB41F0"/>
    <w:rsid w:val="00EB421E"/>
    <w:rsid w:val="00EB42B9"/>
    <w:rsid w:val="00EB42C2"/>
    <w:rsid w:val="00EB42CF"/>
    <w:rsid w:val="00EB4312"/>
    <w:rsid w:val="00EB4326"/>
    <w:rsid w:val="00EB4338"/>
    <w:rsid w:val="00EB434D"/>
    <w:rsid w:val="00EB435B"/>
    <w:rsid w:val="00EB4373"/>
    <w:rsid w:val="00EB4404"/>
    <w:rsid w:val="00EB443F"/>
    <w:rsid w:val="00EB4466"/>
    <w:rsid w:val="00EB4478"/>
    <w:rsid w:val="00EB44CF"/>
    <w:rsid w:val="00EB452A"/>
    <w:rsid w:val="00EB4548"/>
    <w:rsid w:val="00EB45BF"/>
    <w:rsid w:val="00EB466E"/>
    <w:rsid w:val="00EB4679"/>
    <w:rsid w:val="00EB4733"/>
    <w:rsid w:val="00EB475B"/>
    <w:rsid w:val="00EB47FE"/>
    <w:rsid w:val="00EB486C"/>
    <w:rsid w:val="00EB487D"/>
    <w:rsid w:val="00EB48C4"/>
    <w:rsid w:val="00EB48C7"/>
    <w:rsid w:val="00EB48D7"/>
    <w:rsid w:val="00EB493A"/>
    <w:rsid w:val="00EB493B"/>
    <w:rsid w:val="00EB498A"/>
    <w:rsid w:val="00EB49A8"/>
    <w:rsid w:val="00EB49AE"/>
    <w:rsid w:val="00EB49FD"/>
    <w:rsid w:val="00EB4A2F"/>
    <w:rsid w:val="00EB4A73"/>
    <w:rsid w:val="00EB4A83"/>
    <w:rsid w:val="00EB4AC8"/>
    <w:rsid w:val="00EB4AE0"/>
    <w:rsid w:val="00EB4B14"/>
    <w:rsid w:val="00EB4B48"/>
    <w:rsid w:val="00EB4B61"/>
    <w:rsid w:val="00EB4B82"/>
    <w:rsid w:val="00EB4BAE"/>
    <w:rsid w:val="00EB4BC8"/>
    <w:rsid w:val="00EB4BD1"/>
    <w:rsid w:val="00EB4C13"/>
    <w:rsid w:val="00EB4C2C"/>
    <w:rsid w:val="00EB4C38"/>
    <w:rsid w:val="00EB4C42"/>
    <w:rsid w:val="00EB4C58"/>
    <w:rsid w:val="00EB4C6E"/>
    <w:rsid w:val="00EB4C72"/>
    <w:rsid w:val="00EB4C73"/>
    <w:rsid w:val="00EB4CAF"/>
    <w:rsid w:val="00EB4CCD"/>
    <w:rsid w:val="00EB4CCF"/>
    <w:rsid w:val="00EB4D42"/>
    <w:rsid w:val="00EB4D6F"/>
    <w:rsid w:val="00EB4DA9"/>
    <w:rsid w:val="00EB4DDF"/>
    <w:rsid w:val="00EB4DE3"/>
    <w:rsid w:val="00EB4E16"/>
    <w:rsid w:val="00EB4EAA"/>
    <w:rsid w:val="00EB4EE8"/>
    <w:rsid w:val="00EB4EFA"/>
    <w:rsid w:val="00EB4F12"/>
    <w:rsid w:val="00EB4F23"/>
    <w:rsid w:val="00EB4F28"/>
    <w:rsid w:val="00EB4F35"/>
    <w:rsid w:val="00EB4F49"/>
    <w:rsid w:val="00EB4F73"/>
    <w:rsid w:val="00EB4F7A"/>
    <w:rsid w:val="00EB5011"/>
    <w:rsid w:val="00EB504B"/>
    <w:rsid w:val="00EB5059"/>
    <w:rsid w:val="00EB506B"/>
    <w:rsid w:val="00EB50D0"/>
    <w:rsid w:val="00EB50FB"/>
    <w:rsid w:val="00EB5121"/>
    <w:rsid w:val="00EB5125"/>
    <w:rsid w:val="00EB51FB"/>
    <w:rsid w:val="00EB5204"/>
    <w:rsid w:val="00EB520C"/>
    <w:rsid w:val="00EB5276"/>
    <w:rsid w:val="00EB52D2"/>
    <w:rsid w:val="00EB52D5"/>
    <w:rsid w:val="00EB52DD"/>
    <w:rsid w:val="00EB5351"/>
    <w:rsid w:val="00EB537B"/>
    <w:rsid w:val="00EB538A"/>
    <w:rsid w:val="00EB53D6"/>
    <w:rsid w:val="00EB53DF"/>
    <w:rsid w:val="00EB53E3"/>
    <w:rsid w:val="00EB53F6"/>
    <w:rsid w:val="00EB5407"/>
    <w:rsid w:val="00EB540D"/>
    <w:rsid w:val="00EB547A"/>
    <w:rsid w:val="00EB54E3"/>
    <w:rsid w:val="00EB54F6"/>
    <w:rsid w:val="00EB5503"/>
    <w:rsid w:val="00EB551D"/>
    <w:rsid w:val="00EB554D"/>
    <w:rsid w:val="00EB5556"/>
    <w:rsid w:val="00EB55BB"/>
    <w:rsid w:val="00EB55FA"/>
    <w:rsid w:val="00EB5646"/>
    <w:rsid w:val="00EB565E"/>
    <w:rsid w:val="00EB566F"/>
    <w:rsid w:val="00EB5675"/>
    <w:rsid w:val="00EB568E"/>
    <w:rsid w:val="00EB56BA"/>
    <w:rsid w:val="00EB56CE"/>
    <w:rsid w:val="00EB56D0"/>
    <w:rsid w:val="00EB56D4"/>
    <w:rsid w:val="00EB5721"/>
    <w:rsid w:val="00EB5767"/>
    <w:rsid w:val="00EB57D9"/>
    <w:rsid w:val="00EB57DF"/>
    <w:rsid w:val="00EB5839"/>
    <w:rsid w:val="00EB5840"/>
    <w:rsid w:val="00EB5930"/>
    <w:rsid w:val="00EB5931"/>
    <w:rsid w:val="00EB5A22"/>
    <w:rsid w:val="00EB5A69"/>
    <w:rsid w:val="00EB5A79"/>
    <w:rsid w:val="00EB5B24"/>
    <w:rsid w:val="00EB5B3F"/>
    <w:rsid w:val="00EB5B82"/>
    <w:rsid w:val="00EB5BA0"/>
    <w:rsid w:val="00EB5BF0"/>
    <w:rsid w:val="00EB5C14"/>
    <w:rsid w:val="00EB5C7F"/>
    <w:rsid w:val="00EB5CA3"/>
    <w:rsid w:val="00EB5CEE"/>
    <w:rsid w:val="00EB5D3E"/>
    <w:rsid w:val="00EB5D52"/>
    <w:rsid w:val="00EB5D63"/>
    <w:rsid w:val="00EB5D66"/>
    <w:rsid w:val="00EB5DFD"/>
    <w:rsid w:val="00EB5E8E"/>
    <w:rsid w:val="00EB5E9E"/>
    <w:rsid w:val="00EB5EE6"/>
    <w:rsid w:val="00EB5F02"/>
    <w:rsid w:val="00EB5F80"/>
    <w:rsid w:val="00EB5F92"/>
    <w:rsid w:val="00EB5FF5"/>
    <w:rsid w:val="00EB6039"/>
    <w:rsid w:val="00EB60AA"/>
    <w:rsid w:val="00EB60B3"/>
    <w:rsid w:val="00EB60DA"/>
    <w:rsid w:val="00EB60F3"/>
    <w:rsid w:val="00EB6116"/>
    <w:rsid w:val="00EB616E"/>
    <w:rsid w:val="00EB6170"/>
    <w:rsid w:val="00EB6187"/>
    <w:rsid w:val="00EB61CA"/>
    <w:rsid w:val="00EB6200"/>
    <w:rsid w:val="00EB62AB"/>
    <w:rsid w:val="00EB62D5"/>
    <w:rsid w:val="00EB634F"/>
    <w:rsid w:val="00EB635B"/>
    <w:rsid w:val="00EB635D"/>
    <w:rsid w:val="00EB6369"/>
    <w:rsid w:val="00EB6371"/>
    <w:rsid w:val="00EB6387"/>
    <w:rsid w:val="00EB639E"/>
    <w:rsid w:val="00EB63D2"/>
    <w:rsid w:val="00EB63E1"/>
    <w:rsid w:val="00EB6441"/>
    <w:rsid w:val="00EB6442"/>
    <w:rsid w:val="00EB6443"/>
    <w:rsid w:val="00EB649A"/>
    <w:rsid w:val="00EB6511"/>
    <w:rsid w:val="00EB6525"/>
    <w:rsid w:val="00EB652E"/>
    <w:rsid w:val="00EB6542"/>
    <w:rsid w:val="00EB65CA"/>
    <w:rsid w:val="00EB66D9"/>
    <w:rsid w:val="00EB66DC"/>
    <w:rsid w:val="00EB675E"/>
    <w:rsid w:val="00EB6773"/>
    <w:rsid w:val="00EB6782"/>
    <w:rsid w:val="00EB679F"/>
    <w:rsid w:val="00EB67F2"/>
    <w:rsid w:val="00EB683C"/>
    <w:rsid w:val="00EB68AE"/>
    <w:rsid w:val="00EB68B8"/>
    <w:rsid w:val="00EB68CF"/>
    <w:rsid w:val="00EB6935"/>
    <w:rsid w:val="00EB6957"/>
    <w:rsid w:val="00EB6A16"/>
    <w:rsid w:val="00EB6A2F"/>
    <w:rsid w:val="00EB6A84"/>
    <w:rsid w:val="00EB6B11"/>
    <w:rsid w:val="00EB6B37"/>
    <w:rsid w:val="00EB6BE5"/>
    <w:rsid w:val="00EB6C1B"/>
    <w:rsid w:val="00EB6C40"/>
    <w:rsid w:val="00EB6C79"/>
    <w:rsid w:val="00EB6C8E"/>
    <w:rsid w:val="00EB6CBD"/>
    <w:rsid w:val="00EB6D01"/>
    <w:rsid w:val="00EB6D02"/>
    <w:rsid w:val="00EB6D41"/>
    <w:rsid w:val="00EB6D72"/>
    <w:rsid w:val="00EB6D7E"/>
    <w:rsid w:val="00EB6DD5"/>
    <w:rsid w:val="00EB6DDE"/>
    <w:rsid w:val="00EB6DEA"/>
    <w:rsid w:val="00EB6DF4"/>
    <w:rsid w:val="00EB6DF5"/>
    <w:rsid w:val="00EB6E59"/>
    <w:rsid w:val="00EB6EB1"/>
    <w:rsid w:val="00EB6EE6"/>
    <w:rsid w:val="00EB6EEA"/>
    <w:rsid w:val="00EB6F12"/>
    <w:rsid w:val="00EB6F2C"/>
    <w:rsid w:val="00EB6F32"/>
    <w:rsid w:val="00EB701B"/>
    <w:rsid w:val="00EB70F9"/>
    <w:rsid w:val="00EB715C"/>
    <w:rsid w:val="00EB715F"/>
    <w:rsid w:val="00EB7183"/>
    <w:rsid w:val="00EB71BE"/>
    <w:rsid w:val="00EB71C4"/>
    <w:rsid w:val="00EB71D9"/>
    <w:rsid w:val="00EB721C"/>
    <w:rsid w:val="00EB7277"/>
    <w:rsid w:val="00EB728D"/>
    <w:rsid w:val="00EB72C4"/>
    <w:rsid w:val="00EB7305"/>
    <w:rsid w:val="00EB7309"/>
    <w:rsid w:val="00EB7358"/>
    <w:rsid w:val="00EB73A7"/>
    <w:rsid w:val="00EB7416"/>
    <w:rsid w:val="00EB74A1"/>
    <w:rsid w:val="00EB74C9"/>
    <w:rsid w:val="00EB74D6"/>
    <w:rsid w:val="00EB74EE"/>
    <w:rsid w:val="00EB758F"/>
    <w:rsid w:val="00EB759D"/>
    <w:rsid w:val="00EB75A9"/>
    <w:rsid w:val="00EB75AF"/>
    <w:rsid w:val="00EB75D7"/>
    <w:rsid w:val="00EB7601"/>
    <w:rsid w:val="00EB7667"/>
    <w:rsid w:val="00EB76BC"/>
    <w:rsid w:val="00EB76E1"/>
    <w:rsid w:val="00EB76F0"/>
    <w:rsid w:val="00EB76FA"/>
    <w:rsid w:val="00EB7710"/>
    <w:rsid w:val="00EB774D"/>
    <w:rsid w:val="00EB77AF"/>
    <w:rsid w:val="00EB7810"/>
    <w:rsid w:val="00EB7867"/>
    <w:rsid w:val="00EB7875"/>
    <w:rsid w:val="00EB7882"/>
    <w:rsid w:val="00EB7894"/>
    <w:rsid w:val="00EB789B"/>
    <w:rsid w:val="00EB78A4"/>
    <w:rsid w:val="00EB78B2"/>
    <w:rsid w:val="00EB78B9"/>
    <w:rsid w:val="00EB78F8"/>
    <w:rsid w:val="00EB790D"/>
    <w:rsid w:val="00EB7920"/>
    <w:rsid w:val="00EB7995"/>
    <w:rsid w:val="00EB79EE"/>
    <w:rsid w:val="00EB7A7E"/>
    <w:rsid w:val="00EB7A91"/>
    <w:rsid w:val="00EB7AFA"/>
    <w:rsid w:val="00EB7B4D"/>
    <w:rsid w:val="00EB7B97"/>
    <w:rsid w:val="00EB7BE0"/>
    <w:rsid w:val="00EB7BEB"/>
    <w:rsid w:val="00EB7C10"/>
    <w:rsid w:val="00EB7C23"/>
    <w:rsid w:val="00EB7C38"/>
    <w:rsid w:val="00EB7C57"/>
    <w:rsid w:val="00EB7C93"/>
    <w:rsid w:val="00EB7CA2"/>
    <w:rsid w:val="00EB7CA6"/>
    <w:rsid w:val="00EB7CC1"/>
    <w:rsid w:val="00EB7CD5"/>
    <w:rsid w:val="00EB7CEE"/>
    <w:rsid w:val="00EB7D07"/>
    <w:rsid w:val="00EB7D26"/>
    <w:rsid w:val="00EB7D62"/>
    <w:rsid w:val="00EB7D6E"/>
    <w:rsid w:val="00EB7DEC"/>
    <w:rsid w:val="00EB7E0E"/>
    <w:rsid w:val="00EB7E42"/>
    <w:rsid w:val="00EB7E60"/>
    <w:rsid w:val="00EB7E8C"/>
    <w:rsid w:val="00EB7EA8"/>
    <w:rsid w:val="00EB7EE2"/>
    <w:rsid w:val="00EB7EFF"/>
    <w:rsid w:val="00EB7F06"/>
    <w:rsid w:val="00EB7F1E"/>
    <w:rsid w:val="00EB7F27"/>
    <w:rsid w:val="00EB7F8F"/>
    <w:rsid w:val="00EB7FAE"/>
    <w:rsid w:val="00EB7FD2"/>
    <w:rsid w:val="00EB7FEC"/>
    <w:rsid w:val="00EC000A"/>
    <w:rsid w:val="00EC0014"/>
    <w:rsid w:val="00EC0015"/>
    <w:rsid w:val="00EC0044"/>
    <w:rsid w:val="00EC005D"/>
    <w:rsid w:val="00EC00B0"/>
    <w:rsid w:val="00EC00E0"/>
    <w:rsid w:val="00EC013A"/>
    <w:rsid w:val="00EC0157"/>
    <w:rsid w:val="00EC015E"/>
    <w:rsid w:val="00EC0167"/>
    <w:rsid w:val="00EC0203"/>
    <w:rsid w:val="00EC0283"/>
    <w:rsid w:val="00EC02B8"/>
    <w:rsid w:val="00EC02E9"/>
    <w:rsid w:val="00EC0314"/>
    <w:rsid w:val="00EC0379"/>
    <w:rsid w:val="00EC038C"/>
    <w:rsid w:val="00EC0427"/>
    <w:rsid w:val="00EC042D"/>
    <w:rsid w:val="00EC04A3"/>
    <w:rsid w:val="00EC04AF"/>
    <w:rsid w:val="00EC04C4"/>
    <w:rsid w:val="00EC0514"/>
    <w:rsid w:val="00EC055A"/>
    <w:rsid w:val="00EC05A5"/>
    <w:rsid w:val="00EC05C3"/>
    <w:rsid w:val="00EC068B"/>
    <w:rsid w:val="00EC06F0"/>
    <w:rsid w:val="00EC0738"/>
    <w:rsid w:val="00EC0797"/>
    <w:rsid w:val="00EC07F5"/>
    <w:rsid w:val="00EC07FA"/>
    <w:rsid w:val="00EC0812"/>
    <w:rsid w:val="00EC081D"/>
    <w:rsid w:val="00EC0834"/>
    <w:rsid w:val="00EC08D1"/>
    <w:rsid w:val="00EC08D9"/>
    <w:rsid w:val="00EC08F0"/>
    <w:rsid w:val="00EC090F"/>
    <w:rsid w:val="00EC092A"/>
    <w:rsid w:val="00EC0A47"/>
    <w:rsid w:val="00EC0A74"/>
    <w:rsid w:val="00EC0A83"/>
    <w:rsid w:val="00EC0AF4"/>
    <w:rsid w:val="00EC0B60"/>
    <w:rsid w:val="00EC0B65"/>
    <w:rsid w:val="00EC0B89"/>
    <w:rsid w:val="00EC0B8C"/>
    <w:rsid w:val="00EC0B91"/>
    <w:rsid w:val="00EC0BF4"/>
    <w:rsid w:val="00EC0C3D"/>
    <w:rsid w:val="00EC0C71"/>
    <w:rsid w:val="00EC0CDD"/>
    <w:rsid w:val="00EC0CF0"/>
    <w:rsid w:val="00EC0D0D"/>
    <w:rsid w:val="00EC0D16"/>
    <w:rsid w:val="00EC0D26"/>
    <w:rsid w:val="00EC0D8A"/>
    <w:rsid w:val="00EC0DC1"/>
    <w:rsid w:val="00EC0E08"/>
    <w:rsid w:val="00EC0E6E"/>
    <w:rsid w:val="00EC0E72"/>
    <w:rsid w:val="00EC0EFC"/>
    <w:rsid w:val="00EC0F55"/>
    <w:rsid w:val="00EC0F5A"/>
    <w:rsid w:val="00EC0FB9"/>
    <w:rsid w:val="00EC0FC0"/>
    <w:rsid w:val="00EC1040"/>
    <w:rsid w:val="00EC1097"/>
    <w:rsid w:val="00EC10A0"/>
    <w:rsid w:val="00EC10BD"/>
    <w:rsid w:val="00EC111A"/>
    <w:rsid w:val="00EC116F"/>
    <w:rsid w:val="00EC118F"/>
    <w:rsid w:val="00EC119D"/>
    <w:rsid w:val="00EC11C9"/>
    <w:rsid w:val="00EC1207"/>
    <w:rsid w:val="00EC1208"/>
    <w:rsid w:val="00EC1296"/>
    <w:rsid w:val="00EC1307"/>
    <w:rsid w:val="00EC1360"/>
    <w:rsid w:val="00EC1369"/>
    <w:rsid w:val="00EC13B8"/>
    <w:rsid w:val="00EC13C2"/>
    <w:rsid w:val="00EC13C9"/>
    <w:rsid w:val="00EC13D4"/>
    <w:rsid w:val="00EC13F6"/>
    <w:rsid w:val="00EC142A"/>
    <w:rsid w:val="00EC1431"/>
    <w:rsid w:val="00EC1460"/>
    <w:rsid w:val="00EC14BD"/>
    <w:rsid w:val="00EC14FA"/>
    <w:rsid w:val="00EC1539"/>
    <w:rsid w:val="00EC156D"/>
    <w:rsid w:val="00EC1583"/>
    <w:rsid w:val="00EC15CA"/>
    <w:rsid w:val="00EC165F"/>
    <w:rsid w:val="00EC1688"/>
    <w:rsid w:val="00EC169E"/>
    <w:rsid w:val="00EC16AB"/>
    <w:rsid w:val="00EC16AE"/>
    <w:rsid w:val="00EC16E4"/>
    <w:rsid w:val="00EC174C"/>
    <w:rsid w:val="00EC1759"/>
    <w:rsid w:val="00EC176B"/>
    <w:rsid w:val="00EC176E"/>
    <w:rsid w:val="00EC177E"/>
    <w:rsid w:val="00EC179D"/>
    <w:rsid w:val="00EC17A5"/>
    <w:rsid w:val="00EC17E5"/>
    <w:rsid w:val="00EC1806"/>
    <w:rsid w:val="00EC180A"/>
    <w:rsid w:val="00EC180F"/>
    <w:rsid w:val="00EC181F"/>
    <w:rsid w:val="00EC1870"/>
    <w:rsid w:val="00EC1878"/>
    <w:rsid w:val="00EC1889"/>
    <w:rsid w:val="00EC19F9"/>
    <w:rsid w:val="00EC1A33"/>
    <w:rsid w:val="00EC1A72"/>
    <w:rsid w:val="00EC1BA6"/>
    <w:rsid w:val="00EC1BD7"/>
    <w:rsid w:val="00EC1C27"/>
    <w:rsid w:val="00EC1C41"/>
    <w:rsid w:val="00EC1C4F"/>
    <w:rsid w:val="00EC1C51"/>
    <w:rsid w:val="00EC1CD1"/>
    <w:rsid w:val="00EC1CE2"/>
    <w:rsid w:val="00EC1D75"/>
    <w:rsid w:val="00EC1DC6"/>
    <w:rsid w:val="00EC1DCA"/>
    <w:rsid w:val="00EC1E01"/>
    <w:rsid w:val="00EC1E51"/>
    <w:rsid w:val="00EC1E81"/>
    <w:rsid w:val="00EC1ED6"/>
    <w:rsid w:val="00EC1F28"/>
    <w:rsid w:val="00EC1F3E"/>
    <w:rsid w:val="00EC1FD3"/>
    <w:rsid w:val="00EC1FE1"/>
    <w:rsid w:val="00EC1FF2"/>
    <w:rsid w:val="00EC2056"/>
    <w:rsid w:val="00EC2085"/>
    <w:rsid w:val="00EC209C"/>
    <w:rsid w:val="00EC20BF"/>
    <w:rsid w:val="00EC2116"/>
    <w:rsid w:val="00EC2176"/>
    <w:rsid w:val="00EC21D8"/>
    <w:rsid w:val="00EC220B"/>
    <w:rsid w:val="00EC2279"/>
    <w:rsid w:val="00EC229C"/>
    <w:rsid w:val="00EC22AB"/>
    <w:rsid w:val="00EC22D3"/>
    <w:rsid w:val="00EC22F7"/>
    <w:rsid w:val="00EC230D"/>
    <w:rsid w:val="00EC234B"/>
    <w:rsid w:val="00EC238A"/>
    <w:rsid w:val="00EC23AB"/>
    <w:rsid w:val="00EC23B4"/>
    <w:rsid w:val="00EC23BD"/>
    <w:rsid w:val="00EC23C6"/>
    <w:rsid w:val="00EC23D6"/>
    <w:rsid w:val="00EC2450"/>
    <w:rsid w:val="00EC2478"/>
    <w:rsid w:val="00EC2549"/>
    <w:rsid w:val="00EC2560"/>
    <w:rsid w:val="00EC2600"/>
    <w:rsid w:val="00EC2603"/>
    <w:rsid w:val="00EC268E"/>
    <w:rsid w:val="00EC2699"/>
    <w:rsid w:val="00EC26BC"/>
    <w:rsid w:val="00EC2755"/>
    <w:rsid w:val="00EC2766"/>
    <w:rsid w:val="00EC27D8"/>
    <w:rsid w:val="00EC27EA"/>
    <w:rsid w:val="00EC27F6"/>
    <w:rsid w:val="00EC2860"/>
    <w:rsid w:val="00EC2884"/>
    <w:rsid w:val="00EC28A2"/>
    <w:rsid w:val="00EC28F3"/>
    <w:rsid w:val="00EC29B9"/>
    <w:rsid w:val="00EC29BB"/>
    <w:rsid w:val="00EC29C5"/>
    <w:rsid w:val="00EC29F9"/>
    <w:rsid w:val="00EC2A00"/>
    <w:rsid w:val="00EC2A0B"/>
    <w:rsid w:val="00EC2A25"/>
    <w:rsid w:val="00EC2A3A"/>
    <w:rsid w:val="00EC2A85"/>
    <w:rsid w:val="00EC2AB1"/>
    <w:rsid w:val="00EC2AB2"/>
    <w:rsid w:val="00EC2AD7"/>
    <w:rsid w:val="00EC2AD9"/>
    <w:rsid w:val="00EC2AF6"/>
    <w:rsid w:val="00EC2B10"/>
    <w:rsid w:val="00EC2B1C"/>
    <w:rsid w:val="00EC2B61"/>
    <w:rsid w:val="00EC2BCE"/>
    <w:rsid w:val="00EC2BCF"/>
    <w:rsid w:val="00EC2C8A"/>
    <w:rsid w:val="00EC2C96"/>
    <w:rsid w:val="00EC2CA8"/>
    <w:rsid w:val="00EC2CB1"/>
    <w:rsid w:val="00EC2CBC"/>
    <w:rsid w:val="00EC2D63"/>
    <w:rsid w:val="00EC2DC5"/>
    <w:rsid w:val="00EC2DF7"/>
    <w:rsid w:val="00EC2E32"/>
    <w:rsid w:val="00EC2E3B"/>
    <w:rsid w:val="00EC2E8A"/>
    <w:rsid w:val="00EC2ECD"/>
    <w:rsid w:val="00EC2F00"/>
    <w:rsid w:val="00EC2F65"/>
    <w:rsid w:val="00EC2F72"/>
    <w:rsid w:val="00EC2F9F"/>
    <w:rsid w:val="00EC2FD4"/>
    <w:rsid w:val="00EC2FFC"/>
    <w:rsid w:val="00EC3008"/>
    <w:rsid w:val="00EC3079"/>
    <w:rsid w:val="00EC3121"/>
    <w:rsid w:val="00EC3135"/>
    <w:rsid w:val="00EC3143"/>
    <w:rsid w:val="00EC3155"/>
    <w:rsid w:val="00EC3170"/>
    <w:rsid w:val="00EC3182"/>
    <w:rsid w:val="00EC31A3"/>
    <w:rsid w:val="00EC326B"/>
    <w:rsid w:val="00EC32B8"/>
    <w:rsid w:val="00EC32D5"/>
    <w:rsid w:val="00EC32DF"/>
    <w:rsid w:val="00EC33B6"/>
    <w:rsid w:val="00EC33BD"/>
    <w:rsid w:val="00EC33C3"/>
    <w:rsid w:val="00EC33CD"/>
    <w:rsid w:val="00EC3406"/>
    <w:rsid w:val="00EC34C0"/>
    <w:rsid w:val="00EC34E6"/>
    <w:rsid w:val="00EC34E8"/>
    <w:rsid w:val="00EC34FD"/>
    <w:rsid w:val="00EC350B"/>
    <w:rsid w:val="00EC3518"/>
    <w:rsid w:val="00EC3550"/>
    <w:rsid w:val="00EC359E"/>
    <w:rsid w:val="00EC35B1"/>
    <w:rsid w:val="00EC35D9"/>
    <w:rsid w:val="00EC35DA"/>
    <w:rsid w:val="00EC35E8"/>
    <w:rsid w:val="00EC3606"/>
    <w:rsid w:val="00EC3634"/>
    <w:rsid w:val="00EC365D"/>
    <w:rsid w:val="00EC36B6"/>
    <w:rsid w:val="00EC36BC"/>
    <w:rsid w:val="00EC36FB"/>
    <w:rsid w:val="00EC373F"/>
    <w:rsid w:val="00EC3756"/>
    <w:rsid w:val="00EC3772"/>
    <w:rsid w:val="00EC37AE"/>
    <w:rsid w:val="00EC385B"/>
    <w:rsid w:val="00EC38AE"/>
    <w:rsid w:val="00EC38C6"/>
    <w:rsid w:val="00EC38FA"/>
    <w:rsid w:val="00EC3930"/>
    <w:rsid w:val="00EC3967"/>
    <w:rsid w:val="00EC39FB"/>
    <w:rsid w:val="00EC3AC1"/>
    <w:rsid w:val="00EC3B14"/>
    <w:rsid w:val="00EC3B15"/>
    <w:rsid w:val="00EC3B1F"/>
    <w:rsid w:val="00EC3B54"/>
    <w:rsid w:val="00EC3B87"/>
    <w:rsid w:val="00EC3BA2"/>
    <w:rsid w:val="00EC3BE3"/>
    <w:rsid w:val="00EC3BE8"/>
    <w:rsid w:val="00EC3C0E"/>
    <w:rsid w:val="00EC3C1B"/>
    <w:rsid w:val="00EC3C38"/>
    <w:rsid w:val="00EC3C5A"/>
    <w:rsid w:val="00EC3C68"/>
    <w:rsid w:val="00EC3C6E"/>
    <w:rsid w:val="00EC3C7F"/>
    <w:rsid w:val="00EC3C95"/>
    <w:rsid w:val="00EC3CB3"/>
    <w:rsid w:val="00EC3CBB"/>
    <w:rsid w:val="00EC3CC5"/>
    <w:rsid w:val="00EC3CF8"/>
    <w:rsid w:val="00EC3D1A"/>
    <w:rsid w:val="00EC3D5B"/>
    <w:rsid w:val="00EC3D7C"/>
    <w:rsid w:val="00EC3D7D"/>
    <w:rsid w:val="00EC3DAB"/>
    <w:rsid w:val="00EC3DAC"/>
    <w:rsid w:val="00EC3E2C"/>
    <w:rsid w:val="00EC3E39"/>
    <w:rsid w:val="00EC3EC0"/>
    <w:rsid w:val="00EC3EF4"/>
    <w:rsid w:val="00EC3FC1"/>
    <w:rsid w:val="00EC3FC2"/>
    <w:rsid w:val="00EC4036"/>
    <w:rsid w:val="00EC405B"/>
    <w:rsid w:val="00EC4062"/>
    <w:rsid w:val="00EC413C"/>
    <w:rsid w:val="00EC413D"/>
    <w:rsid w:val="00EC4174"/>
    <w:rsid w:val="00EC41A6"/>
    <w:rsid w:val="00EC420F"/>
    <w:rsid w:val="00EC4210"/>
    <w:rsid w:val="00EC4264"/>
    <w:rsid w:val="00EC426F"/>
    <w:rsid w:val="00EC428E"/>
    <w:rsid w:val="00EC42AF"/>
    <w:rsid w:val="00EC435F"/>
    <w:rsid w:val="00EC44D1"/>
    <w:rsid w:val="00EC44E6"/>
    <w:rsid w:val="00EC45C1"/>
    <w:rsid w:val="00EC45D6"/>
    <w:rsid w:val="00EC45F7"/>
    <w:rsid w:val="00EC45F9"/>
    <w:rsid w:val="00EC45FE"/>
    <w:rsid w:val="00EC4617"/>
    <w:rsid w:val="00EC462B"/>
    <w:rsid w:val="00EC46A7"/>
    <w:rsid w:val="00EC4712"/>
    <w:rsid w:val="00EC475D"/>
    <w:rsid w:val="00EC478D"/>
    <w:rsid w:val="00EC47A7"/>
    <w:rsid w:val="00EC4837"/>
    <w:rsid w:val="00EC48D3"/>
    <w:rsid w:val="00EC4940"/>
    <w:rsid w:val="00EC4965"/>
    <w:rsid w:val="00EC4969"/>
    <w:rsid w:val="00EC4986"/>
    <w:rsid w:val="00EC4988"/>
    <w:rsid w:val="00EC498D"/>
    <w:rsid w:val="00EC4998"/>
    <w:rsid w:val="00EC49C6"/>
    <w:rsid w:val="00EC49CD"/>
    <w:rsid w:val="00EC49F1"/>
    <w:rsid w:val="00EC4A1F"/>
    <w:rsid w:val="00EC4A5B"/>
    <w:rsid w:val="00EC4A83"/>
    <w:rsid w:val="00EC4A96"/>
    <w:rsid w:val="00EC4AC4"/>
    <w:rsid w:val="00EC4ACE"/>
    <w:rsid w:val="00EC4B03"/>
    <w:rsid w:val="00EC4B91"/>
    <w:rsid w:val="00EC4BB7"/>
    <w:rsid w:val="00EC4BCB"/>
    <w:rsid w:val="00EC4C18"/>
    <w:rsid w:val="00EC4C2B"/>
    <w:rsid w:val="00EC4C71"/>
    <w:rsid w:val="00EC4C77"/>
    <w:rsid w:val="00EC4C92"/>
    <w:rsid w:val="00EC4CA3"/>
    <w:rsid w:val="00EC4CB9"/>
    <w:rsid w:val="00EC4D62"/>
    <w:rsid w:val="00EC4DAA"/>
    <w:rsid w:val="00EC4DDD"/>
    <w:rsid w:val="00EC4E16"/>
    <w:rsid w:val="00EC4E4D"/>
    <w:rsid w:val="00EC4E5A"/>
    <w:rsid w:val="00EC4E9F"/>
    <w:rsid w:val="00EC4F0A"/>
    <w:rsid w:val="00EC4F20"/>
    <w:rsid w:val="00EC4F88"/>
    <w:rsid w:val="00EC4FB3"/>
    <w:rsid w:val="00EC4FCF"/>
    <w:rsid w:val="00EC4FD8"/>
    <w:rsid w:val="00EC5001"/>
    <w:rsid w:val="00EC503A"/>
    <w:rsid w:val="00EC504A"/>
    <w:rsid w:val="00EC5085"/>
    <w:rsid w:val="00EC50DC"/>
    <w:rsid w:val="00EC5144"/>
    <w:rsid w:val="00EC5195"/>
    <w:rsid w:val="00EC51C0"/>
    <w:rsid w:val="00EC51F2"/>
    <w:rsid w:val="00EC5225"/>
    <w:rsid w:val="00EC5230"/>
    <w:rsid w:val="00EC5232"/>
    <w:rsid w:val="00EC5263"/>
    <w:rsid w:val="00EC52B0"/>
    <w:rsid w:val="00EC52BE"/>
    <w:rsid w:val="00EC52F9"/>
    <w:rsid w:val="00EC5305"/>
    <w:rsid w:val="00EC531F"/>
    <w:rsid w:val="00EC532D"/>
    <w:rsid w:val="00EC5372"/>
    <w:rsid w:val="00EC5379"/>
    <w:rsid w:val="00EC5391"/>
    <w:rsid w:val="00EC53B6"/>
    <w:rsid w:val="00EC53D2"/>
    <w:rsid w:val="00EC53DA"/>
    <w:rsid w:val="00EC53E8"/>
    <w:rsid w:val="00EC53E9"/>
    <w:rsid w:val="00EC5443"/>
    <w:rsid w:val="00EC544D"/>
    <w:rsid w:val="00EC548B"/>
    <w:rsid w:val="00EC54A1"/>
    <w:rsid w:val="00EC54A8"/>
    <w:rsid w:val="00EC54BC"/>
    <w:rsid w:val="00EC54C5"/>
    <w:rsid w:val="00EC54DD"/>
    <w:rsid w:val="00EC55A2"/>
    <w:rsid w:val="00EC55C1"/>
    <w:rsid w:val="00EC55CF"/>
    <w:rsid w:val="00EC55FD"/>
    <w:rsid w:val="00EC561D"/>
    <w:rsid w:val="00EC5685"/>
    <w:rsid w:val="00EC56E5"/>
    <w:rsid w:val="00EC56E8"/>
    <w:rsid w:val="00EC56F4"/>
    <w:rsid w:val="00EC5713"/>
    <w:rsid w:val="00EC5718"/>
    <w:rsid w:val="00EC5731"/>
    <w:rsid w:val="00EC5765"/>
    <w:rsid w:val="00EC57A9"/>
    <w:rsid w:val="00EC57AB"/>
    <w:rsid w:val="00EC57EF"/>
    <w:rsid w:val="00EC57F0"/>
    <w:rsid w:val="00EC5836"/>
    <w:rsid w:val="00EC5892"/>
    <w:rsid w:val="00EC5897"/>
    <w:rsid w:val="00EC58B5"/>
    <w:rsid w:val="00EC58CE"/>
    <w:rsid w:val="00EC591E"/>
    <w:rsid w:val="00EC593C"/>
    <w:rsid w:val="00EC5962"/>
    <w:rsid w:val="00EC596F"/>
    <w:rsid w:val="00EC5994"/>
    <w:rsid w:val="00EC59A0"/>
    <w:rsid w:val="00EC5A37"/>
    <w:rsid w:val="00EC5A86"/>
    <w:rsid w:val="00EC5A8F"/>
    <w:rsid w:val="00EC5AC1"/>
    <w:rsid w:val="00EC5AD0"/>
    <w:rsid w:val="00EC5AEB"/>
    <w:rsid w:val="00EC5AFF"/>
    <w:rsid w:val="00EC5B35"/>
    <w:rsid w:val="00EC5B36"/>
    <w:rsid w:val="00EC5B41"/>
    <w:rsid w:val="00EC5B4E"/>
    <w:rsid w:val="00EC5B74"/>
    <w:rsid w:val="00EC5B8D"/>
    <w:rsid w:val="00EC5B96"/>
    <w:rsid w:val="00EC5C30"/>
    <w:rsid w:val="00EC5C3E"/>
    <w:rsid w:val="00EC5C80"/>
    <w:rsid w:val="00EC5CC4"/>
    <w:rsid w:val="00EC5CE0"/>
    <w:rsid w:val="00EC5D40"/>
    <w:rsid w:val="00EC5D47"/>
    <w:rsid w:val="00EC5D77"/>
    <w:rsid w:val="00EC5D9E"/>
    <w:rsid w:val="00EC5DA1"/>
    <w:rsid w:val="00EC5DE7"/>
    <w:rsid w:val="00EC5DEE"/>
    <w:rsid w:val="00EC5E02"/>
    <w:rsid w:val="00EC5E53"/>
    <w:rsid w:val="00EC5E89"/>
    <w:rsid w:val="00EC5F5D"/>
    <w:rsid w:val="00EC5F6E"/>
    <w:rsid w:val="00EC5F74"/>
    <w:rsid w:val="00EC5F88"/>
    <w:rsid w:val="00EC5F9F"/>
    <w:rsid w:val="00EC6009"/>
    <w:rsid w:val="00EC6025"/>
    <w:rsid w:val="00EC6033"/>
    <w:rsid w:val="00EC603F"/>
    <w:rsid w:val="00EC6044"/>
    <w:rsid w:val="00EC604C"/>
    <w:rsid w:val="00EC60A7"/>
    <w:rsid w:val="00EC60D8"/>
    <w:rsid w:val="00EC6105"/>
    <w:rsid w:val="00EC611B"/>
    <w:rsid w:val="00EC612C"/>
    <w:rsid w:val="00EC6163"/>
    <w:rsid w:val="00EC617B"/>
    <w:rsid w:val="00EC620C"/>
    <w:rsid w:val="00EC6227"/>
    <w:rsid w:val="00EC622D"/>
    <w:rsid w:val="00EC6238"/>
    <w:rsid w:val="00EC62AB"/>
    <w:rsid w:val="00EC6335"/>
    <w:rsid w:val="00EC6336"/>
    <w:rsid w:val="00EC63BD"/>
    <w:rsid w:val="00EC63CA"/>
    <w:rsid w:val="00EC6470"/>
    <w:rsid w:val="00EC6473"/>
    <w:rsid w:val="00EC6479"/>
    <w:rsid w:val="00EC6499"/>
    <w:rsid w:val="00EC64B2"/>
    <w:rsid w:val="00EC64BD"/>
    <w:rsid w:val="00EC64E0"/>
    <w:rsid w:val="00EC65B9"/>
    <w:rsid w:val="00EC65BD"/>
    <w:rsid w:val="00EC6602"/>
    <w:rsid w:val="00EC6629"/>
    <w:rsid w:val="00EC662B"/>
    <w:rsid w:val="00EC669A"/>
    <w:rsid w:val="00EC671B"/>
    <w:rsid w:val="00EC673F"/>
    <w:rsid w:val="00EC67CB"/>
    <w:rsid w:val="00EC67E9"/>
    <w:rsid w:val="00EC680C"/>
    <w:rsid w:val="00EC685F"/>
    <w:rsid w:val="00EC6880"/>
    <w:rsid w:val="00EC688E"/>
    <w:rsid w:val="00EC68A0"/>
    <w:rsid w:val="00EC68B8"/>
    <w:rsid w:val="00EC68F9"/>
    <w:rsid w:val="00EC694B"/>
    <w:rsid w:val="00EC6966"/>
    <w:rsid w:val="00EC6976"/>
    <w:rsid w:val="00EC699A"/>
    <w:rsid w:val="00EC69B7"/>
    <w:rsid w:val="00EC6A54"/>
    <w:rsid w:val="00EC6A86"/>
    <w:rsid w:val="00EC6AC1"/>
    <w:rsid w:val="00EC6AF3"/>
    <w:rsid w:val="00EC6B84"/>
    <w:rsid w:val="00EC6B8C"/>
    <w:rsid w:val="00EC6B97"/>
    <w:rsid w:val="00EC6BAF"/>
    <w:rsid w:val="00EC6BC7"/>
    <w:rsid w:val="00EC6C15"/>
    <w:rsid w:val="00EC6C22"/>
    <w:rsid w:val="00EC6C2C"/>
    <w:rsid w:val="00EC6C98"/>
    <w:rsid w:val="00EC6D05"/>
    <w:rsid w:val="00EC6D38"/>
    <w:rsid w:val="00EC6D3F"/>
    <w:rsid w:val="00EC6D44"/>
    <w:rsid w:val="00EC6D47"/>
    <w:rsid w:val="00EC6DC7"/>
    <w:rsid w:val="00EC6DEC"/>
    <w:rsid w:val="00EC6DFB"/>
    <w:rsid w:val="00EC6E42"/>
    <w:rsid w:val="00EC6E8C"/>
    <w:rsid w:val="00EC6EB6"/>
    <w:rsid w:val="00EC6F25"/>
    <w:rsid w:val="00EC6F2B"/>
    <w:rsid w:val="00EC6F38"/>
    <w:rsid w:val="00EC6F6D"/>
    <w:rsid w:val="00EC6FC3"/>
    <w:rsid w:val="00EC6FFD"/>
    <w:rsid w:val="00EC700A"/>
    <w:rsid w:val="00EC7029"/>
    <w:rsid w:val="00EC706C"/>
    <w:rsid w:val="00EC7098"/>
    <w:rsid w:val="00EC70A1"/>
    <w:rsid w:val="00EC70AB"/>
    <w:rsid w:val="00EC7196"/>
    <w:rsid w:val="00EC71AE"/>
    <w:rsid w:val="00EC71EC"/>
    <w:rsid w:val="00EC7202"/>
    <w:rsid w:val="00EC722E"/>
    <w:rsid w:val="00EC7233"/>
    <w:rsid w:val="00EC723F"/>
    <w:rsid w:val="00EC7240"/>
    <w:rsid w:val="00EC7297"/>
    <w:rsid w:val="00EC7353"/>
    <w:rsid w:val="00EC73AB"/>
    <w:rsid w:val="00EC73AE"/>
    <w:rsid w:val="00EC73CA"/>
    <w:rsid w:val="00EC73D4"/>
    <w:rsid w:val="00EC73EB"/>
    <w:rsid w:val="00EC741F"/>
    <w:rsid w:val="00EC7428"/>
    <w:rsid w:val="00EC743B"/>
    <w:rsid w:val="00EC744D"/>
    <w:rsid w:val="00EC748D"/>
    <w:rsid w:val="00EC755F"/>
    <w:rsid w:val="00EC75D1"/>
    <w:rsid w:val="00EC75F8"/>
    <w:rsid w:val="00EC75FC"/>
    <w:rsid w:val="00EC763A"/>
    <w:rsid w:val="00EC764E"/>
    <w:rsid w:val="00EC76A5"/>
    <w:rsid w:val="00EC76DC"/>
    <w:rsid w:val="00EC76F3"/>
    <w:rsid w:val="00EC7705"/>
    <w:rsid w:val="00EC7708"/>
    <w:rsid w:val="00EC7710"/>
    <w:rsid w:val="00EC774A"/>
    <w:rsid w:val="00EC781F"/>
    <w:rsid w:val="00EC7877"/>
    <w:rsid w:val="00EC78B8"/>
    <w:rsid w:val="00EC78BD"/>
    <w:rsid w:val="00EC78DE"/>
    <w:rsid w:val="00EC7906"/>
    <w:rsid w:val="00EC7949"/>
    <w:rsid w:val="00EC794E"/>
    <w:rsid w:val="00EC796F"/>
    <w:rsid w:val="00EC7974"/>
    <w:rsid w:val="00EC79C1"/>
    <w:rsid w:val="00EC79CA"/>
    <w:rsid w:val="00EC7A93"/>
    <w:rsid w:val="00EC7A97"/>
    <w:rsid w:val="00EC7A9C"/>
    <w:rsid w:val="00EC7ABF"/>
    <w:rsid w:val="00EC7AEB"/>
    <w:rsid w:val="00EC7B0C"/>
    <w:rsid w:val="00EC7BBC"/>
    <w:rsid w:val="00EC7BDA"/>
    <w:rsid w:val="00EC7BDC"/>
    <w:rsid w:val="00EC7BF3"/>
    <w:rsid w:val="00EC7C1C"/>
    <w:rsid w:val="00EC7D01"/>
    <w:rsid w:val="00EC7D34"/>
    <w:rsid w:val="00EC7DB5"/>
    <w:rsid w:val="00EC7DD7"/>
    <w:rsid w:val="00EC7E05"/>
    <w:rsid w:val="00EC7E94"/>
    <w:rsid w:val="00EC7EA2"/>
    <w:rsid w:val="00EC7EBB"/>
    <w:rsid w:val="00EC7EF9"/>
    <w:rsid w:val="00EC7F16"/>
    <w:rsid w:val="00EC7F7D"/>
    <w:rsid w:val="00EC7F81"/>
    <w:rsid w:val="00EC7F99"/>
    <w:rsid w:val="00EC7FA4"/>
    <w:rsid w:val="00EC7FAD"/>
    <w:rsid w:val="00EC7FC7"/>
    <w:rsid w:val="00EC7FCB"/>
    <w:rsid w:val="00EC7FD1"/>
    <w:rsid w:val="00EC7FDD"/>
    <w:rsid w:val="00ECD715"/>
    <w:rsid w:val="00ED007D"/>
    <w:rsid w:val="00ED00A8"/>
    <w:rsid w:val="00ED00D6"/>
    <w:rsid w:val="00ED00E0"/>
    <w:rsid w:val="00ED015A"/>
    <w:rsid w:val="00ED0161"/>
    <w:rsid w:val="00ED01E9"/>
    <w:rsid w:val="00ED01FA"/>
    <w:rsid w:val="00ED020A"/>
    <w:rsid w:val="00ED025B"/>
    <w:rsid w:val="00ED029A"/>
    <w:rsid w:val="00ED02CD"/>
    <w:rsid w:val="00ED02DD"/>
    <w:rsid w:val="00ED02DE"/>
    <w:rsid w:val="00ED0300"/>
    <w:rsid w:val="00ED030F"/>
    <w:rsid w:val="00ED0312"/>
    <w:rsid w:val="00ED0332"/>
    <w:rsid w:val="00ED033E"/>
    <w:rsid w:val="00ED0344"/>
    <w:rsid w:val="00ED0374"/>
    <w:rsid w:val="00ED03F4"/>
    <w:rsid w:val="00ED0409"/>
    <w:rsid w:val="00ED0412"/>
    <w:rsid w:val="00ED0414"/>
    <w:rsid w:val="00ED0424"/>
    <w:rsid w:val="00ED0439"/>
    <w:rsid w:val="00ED04AE"/>
    <w:rsid w:val="00ED04B9"/>
    <w:rsid w:val="00ED04CD"/>
    <w:rsid w:val="00ED04D1"/>
    <w:rsid w:val="00ED04E3"/>
    <w:rsid w:val="00ED0520"/>
    <w:rsid w:val="00ED0523"/>
    <w:rsid w:val="00ED053B"/>
    <w:rsid w:val="00ED0540"/>
    <w:rsid w:val="00ED0551"/>
    <w:rsid w:val="00ED058F"/>
    <w:rsid w:val="00ED0632"/>
    <w:rsid w:val="00ED0636"/>
    <w:rsid w:val="00ED06D2"/>
    <w:rsid w:val="00ED07A6"/>
    <w:rsid w:val="00ED07C3"/>
    <w:rsid w:val="00ED07C6"/>
    <w:rsid w:val="00ED07CD"/>
    <w:rsid w:val="00ED083E"/>
    <w:rsid w:val="00ED087B"/>
    <w:rsid w:val="00ED08C2"/>
    <w:rsid w:val="00ED08C5"/>
    <w:rsid w:val="00ED08D1"/>
    <w:rsid w:val="00ED0900"/>
    <w:rsid w:val="00ED0938"/>
    <w:rsid w:val="00ED0939"/>
    <w:rsid w:val="00ED0950"/>
    <w:rsid w:val="00ED099A"/>
    <w:rsid w:val="00ED0A1D"/>
    <w:rsid w:val="00ED0A23"/>
    <w:rsid w:val="00ED0A29"/>
    <w:rsid w:val="00ED0A7D"/>
    <w:rsid w:val="00ED0ABF"/>
    <w:rsid w:val="00ED0B04"/>
    <w:rsid w:val="00ED0B10"/>
    <w:rsid w:val="00ED0B2D"/>
    <w:rsid w:val="00ED0B40"/>
    <w:rsid w:val="00ED0B4D"/>
    <w:rsid w:val="00ED0B8A"/>
    <w:rsid w:val="00ED0B9A"/>
    <w:rsid w:val="00ED0C24"/>
    <w:rsid w:val="00ED0C79"/>
    <w:rsid w:val="00ED0CD6"/>
    <w:rsid w:val="00ED0CE1"/>
    <w:rsid w:val="00ED0CE5"/>
    <w:rsid w:val="00ED0D2E"/>
    <w:rsid w:val="00ED0D37"/>
    <w:rsid w:val="00ED0D59"/>
    <w:rsid w:val="00ED0DC8"/>
    <w:rsid w:val="00ED0E50"/>
    <w:rsid w:val="00ED0EB5"/>
    <w:rsid w:val="00ED0ED6"/>
    <w:rsid w:val="00ED0EF7"/>
    <w:rsid w:val="00ED0F01"/>
    <w:rsid w:val="00ED0F49"/>
    <w:rsid w:val="00ED0F6A"/>
    <w:rsid w:val="00ED0FC1"/>
    <w:rsid w:val="00ED0FEE"/>
    <w:rsid w:val="00ED1006"/>
    <w:rsid w:val="00ED101C"/>
    <w:rsid w:val="00ED1028"/>
    <w:rsid w:val="00ED1032"/>
    <w:rsid w:val="00ED103E"/>
    <w:rsid w:val="00ED1050"/>
    <w:rsid w:val="00ED10B3"/>
    <w:rsid w:val="00ED10CF"/>
    <w:rsid w:val="00ED10D3"/>
    <w:rsid w:val="00ED1123"/>
    <w:rsid w:val="00ED1141"/>
    <w:rsid w:val="00ED11C1"/>
    <w:rsid w:val="00ED1200"/>
    <w:rsid w:val="00ED120B"/>
    <w:rsid w:val="00ED1291"/>
    <w:rsid w:val="00ED12A1"/>
    <w:rsid w:val="00ED12A7"/>
    <w:rsid w:val="00ED12E7"/>
    <w:rsid w:val="00ED130F"/>
    <w:rsid w:val="00ED131C"/>
    <w:rsid w:val="00ED1351"/>
    <w:rsid w:val="00ED13B7"/>
    <w:rsid w:val="00ED13C4"/>
    <w:rsid w:val="00ED13EA"/>
    <w:rsid w:val="00ED1439"/>
    <w:rsid w:val="00ED1449"/>
    <w:rsid w:val="00ED14E2"/>
    <w:rsid w:val="00ED14F3"/>
    <w:rsid w:val="00ED158F"/>
    <w:rsid w:val="00ED15A4"/>
    <w:rsid w:val="00ED15C3"/>
    <w:rsid w:val="00ED16C2"/>
    <w:rsid w:val="00ED16EB"/>
    <w:rsid w:val="00ED1705"/>
    <w:rsid w:val="00ED1711"/>
    <w:rsid w:val="00ED1735"/>
    <w:rsid w:val="00ED1773"/>
    <w:rsid w:val="00ED1774"/>
    <w:rsid w:val="00ED178D"/>
    <w:rsid w:val="00ED17C2"/>
    <w:rsid w:val="00ED183F"/>
    <w:rsid w:val="00ED1847"/>
    <w:rsid w:val="00ED1876"/>
    <w:rsid w:val="00ED1891"/>
    <w:rsid w:val="00ED18E1"/>
    <w:rsid w:val="00ED1904"/>
    <w:rsid w:val="00ED1968"/>
    <w:rsid w:val="00ED1971"/>
    <w:rsid w:val="00ED19A4"/>
    <w:rsid w:val="00ED1A21"/>
    <w:rsid w:val="00ED1A30"/>
    <w:rsid w:val="00ED1A31"/>
    <w:rsid w:val="00ED1A41"/>
    <w:rsid w:val="00ED1A74"/>
    <w:rsid w:val="00ED1A8F"/>
    <w:rsid w:val="00ED1A9D"/>
    <w:rsid w:val="00ED1A9F"/>
    <w:rsid w:val="00ED1AB4"/>
    <w:rsid w:val="00ED1ACC"/>
    <w:rsid w:val="00ED1B57"/>
    <w:rsid w:val="00ED1B72"/>
    <w:rsid w:val="00ED1BB3"/>
    <w:rsid w:val="00ED1BC0"/>
    <w:rsid w:val="00ED1BCC"/>
    <w:rsid w:val="00ED1BE9"/>
    <w:rsid w:val="00ED1C10"/>
    <w:rsid w:val="00ED1C5A"/>
    <w:rsid w:val="00ED1C93"/>
    <w:rsid w:val="00ED1C9E"/>
    <w:rsid w:val="00ED1CA1"/>
    <w:rsid w:val="00ED1CA3"/>
    <w:rsid w:val="00ED1CAD"/>
    <w:rsid w:val="00ED1D07"/>
    <w:rsid w:val="00ED1D1A"/>
    <w:rsid w:val="00ED1D41"/>
    <w:rsid w:val="00ED1DA1"/>
    <w:rsid w:val="00ED1DA4"/>
    <w:rsid w:val="00ED1DB3"/>
    <w:rsid w:val="00ED1E5B"/>
    <w:rsid w:val="00ED1E66"/>
    <w:rsid w:val="00ED1E7B"/>
    <w:rsid w:val="00ED1E80"/>
    <w:rsid w:val="00ED1EEB"/>
    <w:rsid w:val="00ED1F11"/>
    <w:rsid w:val="00ED1F15"/>
    <w:rsid w:val="00ED1F21"/>
    <w:rsid w:val="00ED1F9A"/>
    <w:rsid w:val="00ED2032"/>
    <w:rsid w:val="00ED203F"/>
    <w:rsid w:val="00ED2057"/>
    <w:rsid w:val="00ED2063"/>
    <w:rsid w:val="00ED20C8"/>
    <w:rsid w:val="00ED20D6"/>
    <w:rsid w:val="00ED20FC"/>
    <w:rsid w:val="00ED2190"/>
    <w:rsid w:val="00ED219D"/>
    <w:rsid w:val="00ED21BB"/>
    <w:rsid w:val="00ED2207"/>
    <w:rsid w:val="00ED2235"/>
    <w:rsid w:val="00ED2273"/>
    <w:rsid w:val="00ED229B"/>
    <w:rsid w:val="00ED229C"/>
    <w:rsid w:val="00ED22CF"/>
    <w:rsid w:val="00ED22DD"/>
    <w:rsid w:val="00ED230F"/>
    <w:rsid w:val="00ED2339"/>
    <w:rsid w:val="00ED238F"/>
    <w:rsid w:val="00ED23AD"/>
    <w:rsid w:val="00ED23CC"/>
    <w:rsid w:val="00ED2401"/>
    <w:rsid w:val="00ED2416"/>
    <w:rsid w:val="00ED2499"/>
    <w:rsid w:val="00ED24B6"/>
    <w:rsid w:val="00ED24CA"/>
    <w:rsid w:val="00ED24F9"/>
    <w:rsid w:val="00ED24FB"/>
    <w:rsid w:val="00ED2506"/>
    <w:rsid w:val="00ED250B"/>
    <w:rsid w:val="00ED256A"/>
    <w:rsid w:val="00ED257A"/>
    <w:rsid w:val="00ED25B0"/>
    <w:rsid w:val="00ED25FF"/>
    <w:rsid w:val="00ED266F"/>
    <w:rsid w:val="00ED2674"/>
    <w:rsid w:val="00ED26AD"/>
    <w:rsid w:val="00ED270F"/>
    <w:rsid w:val="00ED2711"/>
    <w:rsid w:val="00ED2749"/>
    <w:rsid w:val="00ED27B4"/>
    <w:rsid w:val="00ED27FB"/>
    <w:rsid w:val="00ED284B"/>
    <w:rsid w:val="00ED284F"/>
    <w:rsid w:val="00ED2873"/>
    <w:rsid w:val="00ED2883"/>
    <w:rsid w:val="00ED288F"/>
    <w:rsid w:val="00ED28C5"/>
    <w:rsid w:val="00ED291D"/>
    <w:rsid w:val="00ED2980"/>
    <w:rsid w:val="00ED29D7"/>
    <w:rsid w:val="00ED29DC"/>
    <w:rsid w:val="00ED29DE"/>
    <w:rsid w:val="00ED29E5"/>
    <w:rsid w:val="00ED29EF"/>
    <w:rsid w:val="00ED2A12"/>
    <w:rsid w:val="00ED2A80"/>
    <w:rsid w:val="00ED2ADC"/>
    <w:rsid w:val="00ED2AE1"/>
    <w:rsid w:val="00ED2AFF"/>
    <w:rsid w:val="00ED2B08"/>
    <w:rsid w:val="00ED2B20"/>
    <w:rsid w:val="00ED2B3E"/>
    <w:rsid w:val="00ED2B64"/>
    <w:rsid w:val="00ED2B67"/>
    <w:rsid w:val="00ED2BB5"/>
    <w:rsid w:val="00ED2BE8"/>
    <w:rsid w:val="00ED2C1F"/>
    <w:rsid w:val="00ED2C74"/>
    <w:rsid w:val="00ED2C90"/>
    <w:rsid w:val="00ED2CB3"/>
    <w:rsid w:val="00ED2CBB"/>
    <w:rsid w:val="00ED2D97"/>
    <w:rsid w:val="00ED2D9F"/>
    <w:rsid w:val="00ED2DB3"/>
    <w:rsid w:val="00ED2DEA"/>
    <w:rsid w:val="00ED2E5B"/>
    <w:rsid w:val="00ED2E9C"/>
    <w:rsid w:val="00ED2EBA"/>
    <w:rsid w:val="00ED2EF0"/>
    <w:rsid w:val="00ED2F11"/>
    <w:rsid w:val="00ED2F82"/>
    <w:rsid w:val="00ED2FA2"/>
    <w:rsid w:val="00ED2FB9"/>
    <w:rsid w:val="00ED2FE3"/>
    <w:rsid w:val="00ED3046"/>
    <w:rsid w:val="00ED3080"/>
    <w:rsid w:val="00ED30BD"/>
    <w:rsid w:val="00ED3110"/>
    <w:rsid w:val="00ED312C"/>
    <w:rsid w:val="00ED3157"/>
    <w:rsid w:val="00ED318D"/>
    <w:rsid w:val="00ED31AA"/>
    <w:rsid w:val="00ED31AB"/>
    <w:rsid w:val="00ED320F"/>
    <w:rsid w:val="00ED3228"/>
    <w:rsid w:val="00ED3234"/>
    <w:rsid w:val="00ED329F"/>
    <w:rsid w:val="00ED32C7"/>
    <w:rsid w:val="00ED330F"/>
    <w:rsid w:val="00ED3350"/>
    <w:rsid w:val="00ED3358"/>
    <w:rsid w:val="00ED33CE"/>
    <w:rsid w:val="00ED34D3"/>
    <w:rsid w:val="00ED351B"/>
    <w:rsid w:val="00ED351E"/>
    <w:rsid w:val="00ED352E"/>
    <w:rsid w:val="00ED3567"/>
    <w:rsid w:val="00ED35B5"/>
    <w:rsid w:val="00ED35F9"/>
    <w:rsid w:val="00ED3613"/>
    <w:rsid w:val="00ED3639"/>
    <w:rsid w:val="00ED3641"/>
    <w:rsid w:val="00ED36B7"/>
    <w:rsid w:val="00ED36DC"/>
    <w:rsid w:val="00ED370D"/>
    <w:rsid w:val="00ED3710"/>
    <w:rsid w:val="00ED3713"/>
    <w:rsid w:val="00ED372F"/>
    <w:rsid w:val="00ED3756"/>
    <w:rsid w:val="00ED37B8"/>
    <w:rsid w:val="00ED38B1"/>
    <w:rsid w:val="00ED38C8"/>
    <w:rsid w:val="00ED38E2"/>
    <w:rsid w:val="00ED3901"/>
    <w:rsid w:val="00ED3947"/>
    <w:rsid w:val="00ED3988"/>
    <w:rsid w:val="00ED39A3"/>
    <w:rsid w:val="00ED39BD"/>
    <w:rsid w:val="00ED3A00"/>
    <w:rsid w:val="00ED3A0F"/>
    <w:rsid w:val="00ED3A64"/>
    <w:rsid w:val="00ED3A74"/>
    <w:rsid w:val="00ED3A86"/>
    <w:rsid w:val="00ED3AB1"/>
    <w:rsid w:val="00ED3AC2"/>
    <w:rsid w:val="00ED3AF0"/>
    <w:rsid w:val="00ED3B00"/>
    <w:rsid w:val="00ED3B2F"/>
    <w:rsid w:val="00ED3B5E"/>
    <w:rsid w:val="00ED3B60"/>
    <w:rsid w:val="00ED3BC5"/>
    <w:rsid w:val="00ED3C07"/>
    <w:rsid w:val="00ED3D10"/>
    <w:rsid w:val="00ED3D19"/>
    <w:rsid w:val="00ED3D1A"/>
    <w:rsid w:val="00ED3D54"/>
    <w:rsid w:val="00ED3D72"/>
    <w:rsid w:val="00ED3D7F"/>
    <w:rsid w:val="00ED3DFB"/>
    <w:rsid w:val="00ED3E3C"/>
    <w:rsid w:val="00ED3E93"/>
    <w:rsid w:val="00ED3ED8"/>
    <w:rsid w:val="00ED3EDD"/>
    <w:rsid w:val="00ED3EEC"/>
    <w:rsid w:val="00ED3F07"/>
    <w:rsid w:val="00ED3FA9"/>
    <w:rsid w:val="00ED3FDA"/>
    <w:rsid w:val="00ED3FF6"/>
    <w:rsid w:val="00ED408C"/>
    <w:rsid w:val="00ED40A4"/>
    <w:rsid w:val="00ED40A5"/>
    <w:rsid w:val="00ED40A6"/>
    <w:rsid w:val="00ED40EA"/>
    <w:rsid w:val="00ED4100"/>
    <w:rsid w:val="00ED4107"/>
    <w:rsid w:val="00ED410E"/>
    <w:rsid w:val="00ED411E"/>
    <w:rsid w:val="00ED4124"/>
    <w:rsid w:val="00ED415D"/>
    <w:rsid w:val="00ED41C2"/>
    <w:rsid w:val="00ED41DE"/>
    <w:rsid w:val="00ED41FC"/>
    <w:rsid w:val="00ED4204"/>
    <w:rsid w:val="00ED422F"/>
    <w:rsid w:val="00ED42C6"/>
    <w:rsid w:val="00ED435E"/>
    <w:rsid w:val="00ED43AF"/>
    <w:rsid w:val="00ED43CF"/>
    <w:rsid w:val="00ED4446"/>
    <w:rsid w:val="00ED4475"/>
    <w:rsid w:val="00ED44B1"/>
    <w:rsid w:val="00ED4508"/>
    <w:rsid w:val="00ED4510"/>
    <w:rsid w:val="00ED459C"/>
    <w:rsid w:val="00ED459F"/>
    <w:rsid w:val="00ED45B7"/>
    <w:rsid w:val="00ED45BA"/>
    <w:rsid w:val="00ED45BB"/>
    <w:rsid w:val="00ED45BC"/>
    <w:rsid w:val="00ED45EB"/>
    <w:rsid w:val="00ED4672"/>
    <w:rsid w:val="00ED4698"/>
    <w:rsid w:val="00ED46A2"/>
    <w:rsid w:val="00ED46E6"/>
    <w:rsid w:val="00ED474C"/>
    <w:rsid w:val="00ED482F"/>
    <w:rsid w:val="00ED483E"/>
    <w:rsid w:val="00ED4852"/>
    <w:rsid w:val="00ED48A2"/>
    <w:rsid w:val="00ED4926"/>
    <w:rsid w:val="00ED4932"/>
    <w:rsid w:val="00ED4935"/>
    <w:rsid w:val="00ED4946"/>
    <w:rsid w:val="00ED494F"/>
    <w:rsid w:val="00ED4976"/>
    <w:rsid w:val="00ED49B8"/>
    <w:rsid w:val="00ED49DB"/>
    <w:rsid w:val="00ED4A42"/>
    <w:rsid w:val="00ED4A5F"/>
    <w:rsid w:val="00ED4AA5"/>
    <w:rsid w:val="00ED4AAC"/>
    <w:rsid w:val="00ED4AD3"/>
    <w:rsid w:val="00ED4B21"/>
    <w:rsid w:val="00ED4B65"/>
    <w:rsid w:val="00ED4C91"/>
    <w:rsid w:val="00ED4CC2"/>
    <w:rsid w:val="00ED4CD7"/>
    <w:rsid w:val="00ED4CF6"/>
    <w:rsid w:val="00ED4D13"/>
    <w:rsid w:val="00ED4D93"/>
    <w:rsid w:val="00ED4DE6"/>
    <w:rsid w:val="00ED4DF2"/>
    <w:rsid w:val="00ED4E07"/>
    <w:rsid w:val="00ED4E37"/>
    <w:rsid w:val="00ED4E6E"/>
    <w:rsid w:val="00ED4E93"/>
    <w:rsid w:val="00ED4EC2"/>
    <w:rsid w:val="00ED4ECB"/>
    <w:rsid w:val="00ED4ECE"/>
    <w:rsid w:val="00ED4EDD"/>
    <w:rsid w:val="00ED4EF0"/>
    <w:rsid w:val="00ED4FD6"/>
    <w:rsid w:val="00ED4FF6"/>
    <w:rsid w:val="00ED506E"/>
    <w:rsid w:val="00ED5091"/>
    <w:rsid w:val="00ED5095"/>
    <w:rsid w:val="00ED50B2"/>
    <w:rsid w:val="00ED50DC"/>
    <w:rsid w:val="00ED50DF"/>
    <w:rsid w:val="00ED5131"/>
    <w:rsid w:val="00ED51A1"/>
    <w:rsid w:val="00ED51AD"/>
    <w:rsid w:val="00ED51B7"/>
    <w:rsid w:val="00ED51C2"/>
    <w:rsid w:val="00ED51E5"/>
    <w:rsid w:val="00ED5280"/>
    <w:rsid w:val="00ED5293"/>
    <w:rsid w:val="00ED52C5"/>
    <w:rsid w:val="00ED5304"/>
    <w:rsid w:val="00ED5310"/>
    <w:rsid w:val="00ED53C8"/>
    <w:rsid w:val="00ED5466"/>
    <w:rsid w:val="00ED5476"/>
    <w:rsid w:val="00ED5491"/>
    <w:rsid w:val="00ED54A2"/>
    <w:rsid w:val="00ED54DC"/>
    <w:rsid w:val="00ED556B"/>
    <w:rsid w:val="00ED5573"/>
    <w:rsid w:val="00ED55A7"/>
    <w:rsid w:val="00ED55A8"/>
    <w:rsid w:val="00ED55FF"/>
    <w:rsid w:val="00ED5621"/>
    <w:rsid w:val="00ED5623"/>
    <w:rsid w:val="00ED56C6"/>
    <w:rsid w:val="00ED570E"/>
    <w:rsid w:val="00ED5719"/>
    <w:rsid w:val="00ED5761"/>
    <w:rsid w:val="00ED57D2"/>
    <w:rsid w:val="00ED57DB"/>
    <w:rsid w:val="00ED5813"/>
    <w:rsid w:val="00ED5879"/>
    <w:rsid w:val="00ED588F"/>
    <w:rsid w:val="00ED5891"/>
    <w:rsid w:val="00ED5897"/>
    <w:rsid w:val="00ED58A7"/>
    <w:rsid w:val="00ED58E0"/>
    <w:rsid w:val="00ED58EB"/>
    <w:rsid w:val="00ED58EF"/>
    <w:rsid w:val="00ED591D"/>
    <w:rsid w:val="00ED5A2D"/>
    <w:rsid w:val="00ED5A4C"/>
    <w:rsid w:val="00ED5AC0"/>
    <w:rsid w:val="00ED5AFE"/>
    <w:rsid w:val="00ED5B2B"/>
    <w:rsid w:val="00ED5BA2"/>
    <w:rsid w:val="00ED5BC5"/>
    <w:rsid w:val="00ED5BDE"/>
    <w:rsid w:val="00ED5BE4"/>
    <w:rsid w:val="00ED5C31"/>
    <w:rsid w:val="00ED5C88"/>
    <w:rsid w:val="00ED5CB2"/>
    <w:rsid w:val="00ED5CD2"/>
    <w:rsid w:val="00ED5CF9"/>
    <w:rsid w:val="00ED5D14"/>
    <w:rsid w:val="00ED5D47"/>
    <w:rsid w:val="00ED5D70"/>
    <w:rsid w:val="00ED5E0C"/>
    <w:rsid w:val="00ED5E31"/>
    <w:rsid w:val="00ED5E60"/>
    <w:rsid w:val="00ED5EBD"/>
    <w:rsid w:val="00ED5ED3"/>
    <w:rsid w:val="00ED5ED6"/>
    <w:rsid w:val="00ED5F12"/>
    <w:rsid w:val="00ED5F20"/>
    <w:rsid w:val="00ED5F26"/>
    <w:rsid w:val="00ED5F5A"/>
    <w:rsid w:val="00ED5FA2"/>
    <w:rsid w:val="00ED5FD6"/>
    <w:rsid w:val="00ED6038"/>
    <w:rsid w:val="00ED606B"/>
    <w:rsid w:val="00ED606E"/>
    <w:rsid w:val="00ED60A3"/>
    <w:rsid w:val="00ED60BB"/>
    <w:rsid w:val="00ED611F"/>
    <w:rsid w:val="00ED6170"/>
    <w:rsid w:val="00ED61A3"/>
    <w:rsid w:val="00ED61B1"/>
    <w:rsid w:val="00ED61FA"/>
    <w:rsid w:val="00ED6201"/>
    <w:rsid w:val="00ED6218"/>
    <w:rsid w:val="00ED6285"/>
    <w:rsid w:val="00ED62AD"/>
    <w:rsid w:val="00ED62D0"/>
    <w:rsid w:val="00ED62EE"/>
    <w:rsid w:val="00ED62F0"/>
    <w:rsid w:val="00ED62FF"/>
    <w:rsid w:val="00ED6329"/>
    <w:rsid w:val="00ED63D3"/>
    <w:rsid w:val="00ED63EA"/>
    <w:rsid w:val="00ED63F7"/>
    <w:rsid w:val="00ED6456"/>
    <w:rsid w:val="00ED6467"/>
    <w:rsid w:val="00ED64B0"/>
    <w:rsid w:val="00ED652F"/>
    <w:rsid w:val="00ED6580"/>
    <w:rsid w:val="00ED65C4"/>
    <w:rsid w:val="00ED65F5"/>
    <w:rsid w:val="00ED66D5"/>
    <w:rsid w:val="00ED6741"/>
    <w:rsid w:val="00ED67E2"/>
    <w:rsid w:val="00ED6800"/>
    <w:rsid w:val="00ED680A"/>
    <w:rsid w:val="00ED688B"/>
    <w:rsid w:val="00ED68A0"/>
    <w:rsid w:val="00ED68A3"/>
    <w:rsid w:val="00ED68D8"/>
    <w:rsid w:val="00ED693A"/>
    <w:rsid w:val="00ED697A"/>
    <w:rsid w:val="00ED6984"/>
    <w:rsid w:val="00ED69C6"/>
    <w:rsid w:val="00ED69E5"/>
    <w:rsid w:val="00ED69FC"/>
    <w:rsid w:val="00ED6A4A"/>
    <w:rsid w:val="00ED6A78"/>
    <w:rsid w:val="00ED6AAF"/>
    <w:rsid w:val="00ED6ACD"/>
    <w:rsid w:val="00ED6BC1"/>
    <w:rsid w:val="00ED6C37"/>
    <w:rsid w:val="00ED6C3F"/>
    <w:rsid w:val="00ED6C5F"/>
    <w:rsid w:val="00ED6C90"/>
    <w:rsid w:val="00ED6CA0"/>
    <w:rsid w:val="00ED6CE3"/>
    <w:rsid w:val="00ED6CE6"/>
    <w:rsid w:val="00ED6CFE"/>
    <w:rsid w:val="00ED6D23"/>
    <w:rsid w:val="00ED6D49"/>
    <w:rsid w:val="00ED6DC2"/>
    <w:rsid w:val="00ED6DF2"/>
    <w:rsid w:val="00ED6DFC"/>
    <w:rsid w:val="00ED6E33"/>
    <w:rsid w:val="00ED6ECE"/>
    <w:rsid w:val="00ED6ED1"/>
    <w:rsid w:val="00ED6ED9"/>
    <w:rsid w:val="00ED6F4D"/>
    <w:rsid w:val="00ED6FD0"/>
    <w:rsid w:val="00ED7017"/>
    <w:rsid w:val="00ED704A"/>
    <w:rsid w:val="00ED705D"/>
    <w:rsid w:val="00ED70A3"/>
    <w:rsid w:val="00ED7114"/>
    <w:rsid w:val="00ED7127"/>
    <w:rsid w:val="00ED715C"/>
    <w:rsid w:val="00ED715F"/>
    <w:rsid w:val="00ED7166"/>
    <w:rsid w:val="00ED7167"/>
    <w:rsid w:val="00ED718E"/>
    <w:rsid w:val="00ED71B5"/>
    <w:rsid w:val="00ED71C0"/>
    <w:rsid w:val="00ED71D0"/>
    <w:rsid w:val="00ED71DE"/>
    <w:rsid w:val="00ED71E1"/>
    <w:rsid w:val="00ED71EE"/>
    <w:rsid w:val="00ED71F4"/>
    <w:rsid w:val="00ED7230"/>
    <w:rsid w:val="00ED7242"/>
    <w:rsid w:val="00ED724D"/>
    <w:rsid w:val="00ED729F"/>
    <w:rsid w:val="00ED72D2"/>
    <w:rsid w:val="00ED733A"/>
    <w:rsid w:val="00ED73BB"/>
    <w:rsid w:val="00ED73E7"/>
    <w:rsid w:val="00ED743C"/>
    <w:rsid w:val="00ED74B6"/>
    <w:rsid w:val="00ED74CF"/>
    <w:rsid w:val="00ED7509"/>
    <w:rsid w:val="00ED750F"/>
    <w:rsid w:val="00ED7555"/>
    <w:rsid w:val="00ED757F"/>
    <w:rsid w:val="00ED75CA"/>
    <w:rsid w:val="00ED75DC"/>
    <w:rsid w:val="00ED7617"/>
    <w:rsid w:val="00ED761D"/>
    <w:rsid w:val="00ED7688"/>
    <w:rsid w:val="00ED768D"/>
    <w:rsid w:val="00ED76E6"/>
    <w:rsid w:val="00ED76EA"/>
    <w:rsid w:val="00ED771E"/>
    <w:rsid w:val="00ED7722"/>
    <w:rsid w:val="00ED7766"/>
    <w:rsid w:val="00ED7782"/>
    <w:rsid w:val="00ED77C1"/>
    <w:rsid w:val="00ED77DF"/>
    <w:rsid w:val="00ED7853"/>
    <w:rsid w:val="00ED7858"/>
    <w:rsid w:val="00ED78AD"/>
    <w:rsid w:val="00ED78CE"/>
    <w:rsid w:val="00ED78F4"/>
    <w:rsid w:val="00ED7937"/>
    <w:rsid w:val="00ED79CB"/>
    <w:rsid w:val="00ED7A0B"/>
    <w:rsid w:val="00ED7A1D"/>
    <w:rsid w:val="00ED7A29"/>
    <w:rsid w:val="00ED7A61"/>
    <w:rsid w:val="00ED7A80"/>
    <w:rsid w:val="00ED7AC6"/>
    <w:rsid w:val="00ED7ACB"/>
    <w:rsid w:val="00ED7AE7"/>
    <w:rsid w:val="00ED7B5A"/>
    <w:rsid w:val="00ED7B79"/>
    <w:rsid w:val="00ED7BC2"/>
    <w:rsid w:val="00ED7C4F"/>
    <w:rsid w:val="00ED7CCF"/>
    <w:rsid w:val="00ED7CD6"/>
    <w:rsid w:val="00ED7CFA"/>
    <w:rsid w:val="00ED7D5C"/>
    <w:rsid w:val="00ED7D63"/>
    <w:rsid w:val="00ED7DB8"/>
    <w:rsid w:val="00ED7E00"/>
    <w:rsid w:val="00ED7E04"/>
    <w:rsid w:val="00ED7E22"/>
    <w:rsid w:val="00ED7E41"/>
    <w:rsid w:val="00ED7E4D"/>
    <w:rsid w:val="00ED7E56"/>
    <w:rsid w:val="00ED7E5D"/>
    <w:rsid w:val="00ED7E9D"/>
    <w:rsid w:val="00ED7EC1"/>
    <w:rsid w:val="00ED7F63"/>
    <w:rsid w:val="00ED7F93"/>
    <w:rsid w:val="00ED7FA8"/>
    <w:rsid w:val="00ED7FAC"/>
    <w:rsid w:val="00ED7FC3"/>
    <w:rsid w:val="00ED7FD9"/>
    <w:rsid w:val="00EE0005"/>
    <w:rsid w:val="00EE0015"/>
    <w:rsid w:val="00EE0036"/>
    <w:rsid w:val="00EE003A"/>
    <w:rsid w:val="00EE005A"/>
    <w:rsid w:val="00EE0088"/>
    <w:rsid w:val="00EE00C0"/>
    <w:rsid w:val="00EE00C6"/>
    <w:rsid w:val="00EE00CB"/>
    <w:rsid w:val="00EE00E0"/>
    <w:rsid w:val="00EE00F8"/>
    <w:rsid w:val="00EE011E"/>
    <w:rsid w:val="00EE012A"/>
    <w:rsid w:val="00EE0154"/>
    <w:rsid w:val="00EE0160"/>
    <w:rsid w:val="00EE016F"/>
    <w:rsid w:val="00EE01D4"/>
    <w:rsid w:val="00EE0372"/>
    <w:rsid w:val="00EE03C0"/>
    <w:rsid w:val="00EE03D0"/>
    <w:rsid w:val="00EE0400"/>
    <w:rsid w:val="00EE0418"/>
    <w:rsid w:val="00EE043D"/>
    <w:rsid w:val="00EE044B"/>
    <w:rsid w:val="00EE047D"/>
    <w:rsid w:val="00EE051B"/>
    <w:rsid w:val="00EE0522"/>
    <w:rsid w:val="00EE0544"/>
    <w:rsid w:val="00EE0551"/>
    <w:rsid w:val="00EE0563"/>
    <w:rsid w:val="00EE0588"/>
    <w:rsid w:val="00EE05A6"/>
    <w:rsid w:val="00EE05BB"/>
    <w:rsid w:val="00EE05C4"/>
    <w:rsid w:val="00EE05EA"/>
    <w:rsid w:val="00EE0620"/>
    <w:rsid w:val="00EE064B"/>
    <w:rsid w:val="00EE06C9"/>
    <w:rsid w:val="00EE06E2"/>
    <w:rsid w:val="00EE0770"/>
    <w:rsid w:val="00EE0788"/>
    <w:rsid w:val="00EE07B2"/>
    <w:rsid w:val="00EE07BD"/>
    <w:rsid w:val="00EE08B4"/>
    <w:rsid w:val="00EE08E6"/>
    <w:rsid w:val="00EE0995"/>
    <w:rsid w:val="00EE09C8"/>
    <w:rsid w:val="00EE0A11"/>
    <w:rsid w:val="00EE0A92"/>
    <w:rsid w:val="00EE0AB6"/>
    <w:rsid w:val="00EE0ABE"/>
    <w:rsid w:val="00EE0AC4"/>
    <w:rsid w:val="00EE0ACF"/>
    <w:rsid w:val="00EE0AEF"/>
    <w:rsid w:val="00EE0BC9"/>
    <w:rsid w:val="00EE0C1B"/>
    <w:rsid w:val="00EE0C41"/>
    <w:rsid w:val="00EE0C91"/>
    <w:rsid w:val="00EE0CD9"/>
    <w:rsid w:val="00EE0D32"/>
    <w:rsid w:val="00EE0D55"/>
    <w:rsid w:val="00EE0D57"/>
    <w:rsid w:val="00EE0DC7"/>
    <w:rsid w:val="00EE0DCC"/>
    <w:rsid w:val="00EE0E48"/>
    <w:rsid w:val="00EE0E51"/>
    <w:rsid w:val="00EE0E5D"/>
    <w:rsid w:val="00EE0E65"/>
    <w:rsid w:val="00EE0E6E"/>
    <w:rsid w:val="00EE0EA7"/>
    <w:rsid w:val="00EE0ECD"/>
    <w:rsid w:val="00EE0EE2"/>
    <w:rsid w:val="00EE0EEC"/>
    <w:rsid w:val="00EE0F12"/>
    <w:rsid w:val="00EE0F21"/>
    <w:rsid w:val="00EE0F6E"/>
    <w:rsid w:val="00EE0F9C"/>
    <w:rsid w:val="00EE0FF6"/>
    <w:rsid w:val="00EE1011"/>
    <w:rsid w:val="00EE1017"/>
    <w:rsid w:val="00EE1076"/>
    <w:rsid w:val="00EE10C4"/>
    <w:rsid w:val="00EE1118"/>
    <w:rsid w:val="00EE111B"/>
    <w:rsid w:val="00EE1126"/>
    <w:rsid w:val="00EE1133"/>
    <w:rsid w:val="00EE11B2"/>
    <w:rsid w:val="00EE124C"/>
    <w:rsid w:val="00EE126A"/>
    <w:rsid w:val="00EE1280"/>
    <w:rsid w:val="00EE128A"/>
    <w:rsid w:val="00EE128F"/>
    <w:rsid w:val="00EE12BA"/>
    <w:rsid w:val="00EE12C8"/>
    <w:rsid w:val="00EE134E"/>
    <w:rsid w:val="00EE136F"/>
    <w:rsid w:val="00EE137C"/>
    <w:rsid w:val="00EE1380"/>
    <w:rsid w:val="00EE1403"/>
    <w:rsid w:val="00EE140B"/>
    <w:rsid w:val="00EE144C"/>
    <w:rsid w:val="00EE146C"/>
    <w:rsid w:val="00EE1475"/>
    <w:rsid w:val="00EE148C"/>
    <w:rsid w:val="00EE14B3"/>
    <w:rsid w:val="00EE1564"/>
    <w:rsid w:val="00EE156B"/>
    <w:rsid w:val="00EE157D"/>
    <w:rsid w:val="00EE15A2"/>
    <w:rsid w:val="00EE15CE"/>
    <w:rsid w:val="00EE164C"/>
    <w:rsid w:val="00EE1703"/>
    <w:rsid w:val="00EE178D"/>
    <w:rsid w:val="00EE17BB"/>
    <w:rsid w:val="00EE17C1"/>
    <w:rsid w:val="00EE17C7"/>
    <w:rsid w:val="00EE17DF"/>
    <w:rsid w:val="00EE17F2"/>
    <w:rsid w:val="00EE1818"/>
    <w:rsid w:val="00EE181E"/>
    <w:rsid w:val="00EE1886"/>
    <w:rsid w:val="00EE18BE"/>
    <w:rsid w:val="00EE18FF"/>
    <w:rsid w:val="00EE1904"/>
    <w:rsid w:val="00EE193B"/>
    <w:rsid w:val="00EE1942"/>
    <w:rsid w:val="00EE1A2D"/>
    <w:rsid w:val="00EE1A47"/>
    <w:rsid w:val="00EE1A50"/>
    <w:rsid w:val="00EE1A69"/>
    <w:rsid w:val="00EE1AE7"/>
    <w:rsid w:val="00EE1B44"/>
    <w:rsid w:val="00EE1B52"/>
    <w:rsid w:val="00EE1B74"/>
    <w:rsid w:val="00EE1BD5"/>
    <w:rsid w:val="00EE1C0B"/>
    <w:rsid w:val="00EE1C64"/>
    <w:rsid w:val="00EE1CC4"/>
    <w:rsid w:val="00EE1D66"/>
    <w:rsid w:val="00EE1D82"/>
    <w:rsid w:val="00EE1E17"/>
    <w:rsid w:val="00EE1E74"/>
    <w:rsid w:val="00EE1EE8"/>
    <w:rsid w:val="00EE1EEE"/>
    <w:rsid w:val="00EE1F1C"/>
    <w:rsid w:val="00EE1F2E"/>
    <w:rsid w:val="00EE1F31"/>
    <w:rsid w:val="00EE1F60"/>
    <w:rsid w:val="00EE1F77"/>
    <w:rsid w:val="00EE1F89"/>
    <w:rsid w:val="00EE1F9E"/>
    <w:rsid w:val="00EE1FAD"/>
    <w:rsid w:val="00EE1FC0"/>
    <w:rsid w:val="00EE2003"/>
    <w:rsid w:val="00EE2031"/>
    <w:rsid w:val="00EE2077"/>
    <w:rsid w:val="00EE20CE"/>
    <w:rsid w:val="00EE2106"/>
    <w:rsid w:val="00EE2111"/>
    <w:rsid w:val="00EE2139"/>
    <w:rsid w:val="00EE2145"/>
    <w:rsid w:val="00EE216F"/>
    <w:rsid w:val="00EE2174"/>
    <w:rsid w:val="00EE2205"/>
    <w:rsid w:val="00EE2239"/>
    <w:rsid w:val="00EE226F"/>
    <w:rsid w:val="00EE2283"/>
    <w:rsid w:val="00EE2284"/>
    <w:rsid w:val="00EE22A4"/>
    <w:rsid w:val="00EE22C7"/>
    <w:rsid w:val="00EE22EF"/>
    <w:rsid w:val="00EE2323"/>
    <w:rsid w:val="00EE23D2"/>
    <w:rsid w:val="00EE23F4"/>
    <w:rsid w:val="00EE2412"/>
    <w:rsid w:val="00EE247D"/>
    <w:rsid w:val="00EE2493"/>
    <w:rsid w:val="00EE2494"/>
    <w:rsid w:val="00EE2505"/>
    <w:rsid w:val="00EE25AC"/>
    <w:rsid w:val="00EE25B2"/>
    <w:rsid w:val="00EE25CB"/>
    <w:rsid w:val="00EE2620"/>
    <w:rsid w:val="00EE2652"/>
    <w:rsid w:val="00EE2665"/>
    <w:rsid w:val="00EE2692"/>
    <w:rsid w:val="00EE26A5"/>
    <w:rsid w:val="00EE26CB"/>
    <w:rsid w:val="00EE26DA"/>
    <w:rsid w:val="00EE26E7"/>
    <w:rsid w:val="00EE26FA"/>
    <w:rsid w:val="00EE2727"/>
    <w:rsid w:val="00EE2737"/>
    <w:rsid w:val="00EE273E"/>
    <w:rsid w:val="00EE278C"/>
    <w:rsid w:val="00EE2797"/>
    <w:rsid w:val="00EE27B6"/>
    <w:rsid w:val="00EE27F5"/>
    <w:rsid w:val="00EE286B"/>
    <w:rsid w:val="00EE287C"/>
    <w:rsid w:val="00EE28BA"/>
    <w:rsid w:val="00EE28DF"/>
    <w:rsid w:val="00EE290D"/>
    <w:rsid w:val="00EE294F"/>
    <w:rsid w:val="00EE29A8"/>
    <w:rsid w:val="00EE29CC"/>
    <w:rsid w:val="00EE2A3D"/>
    <w:rsid w:val="00EE2A75"/>
    <w:rsid w:val="00EE2AE6"/>
    <w:rsid w:val="00EE2AEC"/>
    <w:rsid w:val="00EE2B71"/>
    <w:rsid w:val="00EE2B94"/>
    <w:rsid w:val="00EE2B9C"/>
    <w:rsid w:val="00EE2BA0"/>
    <w:rsid w:val="00EE2BFA"/>
    <w:rsid w:val="00EE2BFF"/>
    <w:rsid w:val="00EE2C08"/>
    <w:rsid w:val="00EE2C0A"/>
    <w:rsid w:val="00EE2C98"/>
    <w:rsid w:val="00EE2CA8"/>
    <w:rsid w:val="00EE2D07"/>
    <w:rsid w:val="00EE2D0B"/>
    <w:rsid w:val="00EE2D0F"/>
    <w:rsid w:val="00EE2D1A"/>
    <w:rsid w:val="00EE2D5E"/>
    <w:rsid w:val="00EE2D68"/>
    <w:rsid w:val="00EE2D82"/>
    <w:rsid w:val="00EE2DC0"/>
    <w:rsid w:val="00EE2DCC"/>
    <w:rsid w:val="00EE2DDE"/>
    <w:rsid w:val="00EE2DF9"/>
    <w:rsid w:val="00EE2E16"/>
    <w:rsid w:val="00EE2E26"/>
    <w:rsid w:val="00EE2E3C"/>
    <w:rsid w:val="00EE2E4C"/>
    <w:rsid w:val="00EE2F0D"/>
    <w:rsid w:val="00EE2F94"/>
    <w:rsid w:val="00EE2FAC"/>
    <w:rsid w:val="00EE2FD8"/>
    <w:rsid w:val="00EE300B"/>
    <w:rsid w:val="00EE3011"/>
    <w:rsid w:val="00EE3082"/>
    <w:rsid w:val="00EE30F0"/>
    <w:rsid w:val="00EE320D"/>
    <w:rsid w:val="00EE329D"/>
    <w:rsid w:val="00EE32A5"/>
    <w:rsid w:val="00EE32AE"/>
    <w:rsid w:val="00EE32B6"/>
    <w:rsid w:val="00EE32C4"/>
    <w:rsid w:val="00EE32ED"/>
    <w:rsid w:val="00EE3311"/>
    <w:rsid w:val="00EE3350"/>
    <w:rsid w:val="00EE3351"/>
    <w:rsid w:val="00EE337C"/>
    <w:rsid w:val="00EE338A"/>
    <w:rsid w:val="00EE3393"/>
    <w:rsid w:val="00EE339A"/>
    <w:rsid w:val="00EE33BE"/>
    <w:rsid w:val="00EE33DA"/>
    <w:rsid w:val="00EE33DE"/>
    <w:rsid w:val="00EE33E1"/>
    <w:rsid w:val="00EE33F3"/>
    <w:rsid w:val="00EE3431"/>
    <w:rsid w:val="00EE3432"/>
    <w:rsid w:val="00EE3434"/>
    <w:rsid w:val="00EE3451"/>
    <w:rsid w:val="00EE3494"/>
    <w:rsid w:val="00EE349A"/>
    <w:rsid w:val="00EE34AA"/>
    <w:rsid w:val="00EE3561"/>
    <w:rsid w:val="00EE35C5"/>
    <w:rsid w:val="00EE35C8"/>
    <w:rsid w:val="00EE35D1"/>
    <w:rsid w:val="00EE35DA"/>
    <w:rsid w:val="00EE366D"/>
    <w:rsid w:val="00EE3678"/>
    <w:rsid w:val="00EE3689"/>
    <w:rsid w:val="00EE3725"/>
    <w:rsid w:val="00EE372E"/>
    <w:rsid w:val="00EE375F"/>
    <w:rsid w:val="00EE3769"/>
    <w:rsid w:val="00EE3778"/>
    <w:rsid w:val="00EE3791"/>
    <w:rsid w:val="00EE379B"/>
    <w:rsid w:val="00EE379F"/>
    <w:rsid w:val="00EE37A7"/>
    <w:rsid w:val="00EE37C1"/>
    <w:rsid w:val="00EE37C3"/>
    <w:rsid w:val="00EE3851"/>
    <w:rsid w:val="00EE3894"/>
    <w:rsid w:val="00EE38A5"/>
    <w:rsid w:val="00EE38D8"/>
    <w:rsid w:val="00EE3912"/>
    <w:rsid w:val="00EE3922"/>
    <w:rsid w:val="00EE3934"/>
    <w:rsid w:val="00EE3939"/>
    <w:rsid w:val="00EE3949"/>
    <w:rsid w:val="00EE3964"/>
    <w:rsid w:val="00EE397E"/>
    <w:rsid w:val="00EE398D"/>
    <w:rsid w:val="00EE3ABD"/>
    <w:rsid w:val="00EE3AFA"/>
    <w:rsid w:val="00EE3B4E"/>
    <w:rsid w:val="00EE3B8C"/>
    <w:rsid w:val="00EE3B98"/>
    <w:rsid w:val="00EE3BCA"/>
    <w:rsid w:val="00EE3C03"/>
    <w:rsid w:val="00EE3C16"/>
    <w:rsid w:val="00EE3C5B"/>
    <w:rsid w:val="00EE3C88"/>
    <w:rsid w:val="00EE3C8B"/>
    <w:rsid w:val="00EE3CC6"/>
    <w:rsid w:val="00EE3CDF"/>
    <w:rsid w:val="00EE3CE1"/>
    <w:rsid w:val="00EE3CF0"/>
    <w:rsid w:val="00EE3D35"/>
    <w:rsid w:val="00EE3D62"/>
    <w:rsid w:val="00EE3DC6"/>
    <w:rsid w:val="00EE3DC7"/>
    <w:rsid w:val="00EE3E4C"/>
    <w:rsid w:val="00EE3E76"/>
    <w:rsid w:val="00EE3EA2"/>
    <w:rsid w:val="00EE3F62"/>
    <w:rsid w:val="00EE3F7F"/>
    <w:rsid w:val="00EE3F93"/>
    <w:rsid w:val="00EE3F98"/>
    <w:rsid w:val="00EE3FE1"/>
    <w:rsid w:val="00EE403D"/>
    <w:rsid w:val="00EE40BB"/>
    <w:rsid w:val="00EE40D4"/>
    <w:rsid w:val="00EE4148"/>
    <w:rsid w:val="00EE417A"/>
    <w:rsid w:val="00EE41C9"/>
    <w:rsid w:val="00EE41E2"/>
    <w:rsid w:val="00EE4207"/>
    <w:rsid w:val="00EE4237"/>
    <w:rsid w:val="00EE424A"/>
    <w:rsid w:val="00EE4296"/>
    <w:rsid w:val="00EE42B3"/>
    <w:rsid w:val="00EE42C9"/>
    <w:rsid w:val="00EE42D4"/>
    <w:rsid w:val="00EE42E3"/>
    <w:rsid w:val="00EE42F2"/>
    <w:rsid w:val="00EE4346"/>
    <w:rsid w:val="00EE4401"/>
    <w:rsid w:val="00EE4410"/>
    <w:rsid w:val="00EE4478"/>
    <w:rsid w:val="00EE44A8"/>
    <w:rsid w:val="00EE44C7"/>
    <w:rsid w:val="00EE44E5"/>
    <w:rsid w:val="00EE455E"/>
    <w:rsid w:val="00EE456C"/>
    <w:rsid w:val="00EE459A"/>
    <w:rsid w:val="00EE45B1"/>
    <w:rsid w:val="00EE45F9"/>
    <w:rsid w:val="00EE4649"/>
    <w:rsid w:val="00EE4659"/>
    <w:rsid w:val="00EE469D"/>
    <w:rsid w:val="00EE46F0"/>
    <w:rsid w:val="00EE4715"/>
    <w:rsid w:val="00EE4783"/>
    <w:rsid w:val="00EE4784"/>
    <w:rsid w:val="00EE47A5"/>
    <w:rsid w:val="00EE47BA"/>
    <w:rsid w:val="00EE47F7"/>
    <w:rsid w:val="00EE47FA"/>
    <w:rsid w:val="00EE4825"/>
    <w:rsid w:val="00EE4854"/>
    <w:rsid w:val="00EE4940"/>
    <w:rsid w:val="00EE4973"/>
    <w:rsid w:val="00EE4AEF"/>
    <w:rsid w:val="00EE4B8F"/>
    <w:rsid w:val="00EE4BA1"/>
    <w:rsid w:val="00EE4BC5"/>
    <w:rsid w:val="00EE4C05"/>
    <w:rsid w:val="00EE4C4E"/>
    <w:rsid w:val="00EE4C61"/>
    <w:rsid w:val="00EE4C96"/>
    <w:rsid w:val="00EE4CD2"/>
    <w:rsid w:val="00EE4CE4"/>
    <w:rsid w:val="00EE4D14"/>
    <w:rsid w:val="00EE4D17"/>
    <w:rsid w:val="00EE4D22"/>
    <w:rsid w:val="00EE4D44"/>
    <w:rsid w:val="00EE4DF4"/>
    <w:rsid w:val="00EE4DFA"/>
    <w:rsid w:val="00EE4E22"/>
    <w:rsid w:val="00EE4E32"/>
    <w:rsid w:val="00EE4E47"/>
    <w:rsid w:val="00EE4EB1"/>
    <w:rsid w:val="00EE4F57"/>
    <w:rsid w:val="00EE4FD4"/>
    <w:rsid w:val="00EE4FD7"/>
    <w:rsid w:val="00EE4FFD"/>
    <w:rsid w:val="00EE50A0"/>
    <w:rsid w:val="00EE50D5"/>
    <w:rsid w:val="00EE50E7"/>
    <w:rsid w:val="00EE5102"/>
    <w:rsid w:val="00EE5108"/>
    <w:rsid w:val="00EE5122"/>
    <w:rsid w:val="00EE515F"/>
    <w:rsid w:val="00EE5202"/>
    <w:rsid w:val="00EE5241"/>
    <w:rsid w:val="00EE5253"/>
    <w:rsid w:val="00EE526B"/>
    <w:rsid w:val="00EE52E4"/>
    <w:rsid w:val="00EE531F"/>
    <w:rsid w:val="00EE535D"/>
    <w:rsid w:val="00EE5362"/>
    <w:rsid w:val="00EE5378"/>
    <w:rsid w:val="00EE5384"/>
    <w:rsid w:val="00EE538C"/>
    <w:rsid w:val="00EE539C"/>
    <w:rsid w:val="00EE541E"/>
    <w:rsid w:val="00EE5465"/>
    <w:rsid w:val="00EE5489"/>
    <w:rsid w:val="00EE554E"/>
    <w:rsid w:val="00EE5559"/>
    <w:rsid w:val="00EE55BF"/>
    <w:rsid w:val="00EE55D5"/>
    <w:rsid w:val="00EE55DA"/>
    <w:rsid w:val="00EE5623"/>
    <w:rsid w:val="00EE5758"/>
    <w:rsid w:val="00EE580B"/>
    <w:rsid w:val="00EE581B"/>
    <w:rsid w:val="00EE582A"/>
    <w:rsid w:val="00EE5848"/>
    <w:rsid w:val="00EE5864"/>
    <w:rsid w:val="00EE5902"/>
    <w:rsid w:val="00EE5967"/>
    <w:rsid w:val="00EE5974"/>
    <w:rsid w:val="00EE59B9"/>
    <w:rsid w:val="00EE59E4"/>
    <w:rsid w:val="00EE5A36"/>
    <w:rsid w:val="00EE5A43"/>
    <w:rsid w:val="00EE5AA7"/>
    <w:rsid w:val="00EE5AA8"/>
    <w:rsid w:val="00EE5AB6"/>
    <w:rsid w:val="00EE5AF1"/>
    <w:rsid w:val="00EE5B88"/>
    <w:rsid w:val="00EE5B8B"/>
    <w:rsid w:val="00EE5B9F"/>
    <w:rsid w:val="00EE5C00"/>
    <w:rsid w:val="00EE5C06"/>
    <w:rsid w:val="00EE5C0B"/>
    <w:rsid w:val="00EE5C15"/>
    <w:rsid w:val="00EE5C7C"/>
    <w:rsid w:val="00EE5C9B"/>
    <w:rsid w:val="00EE5CDF"/>
    <w:rsid w:val="00EE5DEF"/>
    <w:rsid w:val="00EE5E45"/>
    <w:rsid w:val="00EE5E58"/>
    <w:rsid w:val="00EE5E60"/>
    <w:rsid w:val="00EE5F30"/>
    <w:rsid w:val="00EE5F55"/>
    <w:rsid w:val="00EE5F5D"/>
    <w:rsid w:val="00EE5F60"/>
    <w:rsid w:val="00EE5F64"/>
    <w:rsid w:val="00EE5F6C"/>
    <w:rsid w:val="00EE5FB6"/>
    <w:rsid w:val="00EE5FCA"/>
    <w:rsid w:val="00EE6039"/>
    <w:rsid w:val="00EE6044"/>
    <w:rsid w:val="00EE6053"/>
    <w:rsid w:val="00EE6074"/>
    <w:rsid w:val="00EE60AC"/>
    <w:rsid w:val="00EE60D9"/>
    <w:rsid w:val="00EE6106"/>
    <w:rsid w:val="00EE611A"/>
    <w:rsid w:val="00EE611C"/>
    <w:rsid w:val="00EE6173"/>
    <w:rsid w:val="00EE618A"/>
    <w:rsid w:val="00EE62CF"/>
    <w:rsid w:val="00EE633B"/>
    <w:rsid w:val="00EE6364"/>
    <w:rsid w:val="00EE6377"/>
    <w:rsid w:val="00EE6384"/>
    <w:rsid w:val="00EE6388"/>
    <w:rsid w:val="00EE63C8"/>
    <w:rsid w:val="00EE63F5"/>
    <w:rsid w:val="00EE6428"/>
    <w:rsid w:val="00EE6448"/>
    <w:rsid w:val="00EE645E"/>
    <w:rsid w:val="00EE64A6"/>
    <w:rsid w:val="00EE64AE"/>
    <w:rsid w:val="00EE6500"/>
    <w:rsid w:val="00EE6530"/>
    <w:rsid w:val="00EE6578"/>
    <w:rsid w:val="00EE6580"/>
    <w:rsid w:val="00EE65DC"/>
    <w:rsid w:val="00EE6603"/>
    <w:rsid w:val="00EE6609"/>
    <w:rsid w:val="00EE6638"/>
    <w:rsid w:val="00EE66DD"/>
    <w:rsid w:val="00EE6704"/>
    <w:rsid w:val="00EE6727"/>
    <w:rsid w:val="00EE672B"/>
    <w:rsid w:val="00EE6779"/>
    <w:rsid w:val="00EE678B"/>
    <w:rsid w:val="00EE679D"/>
    <w:rsid w:val="00EE679E"/>
    <w:rsid w:val="00EE67AF"/>
    <w:rsid w:val="00EE67C4"/>
    <w:rsid w:val="00EE67C9"/>
    <w:rsid w:val="00EE6858"/>
    <w:rsid w:val="00EE6875"/>
    <w:rsid w:val="00EE6912"/>
    <w:rsid w:val="00EE6968"/>
    <w:rsid w:val="00EE69CA"/>
    <w:rsid w:val="00EE69E4"/>
    <w:rsid w:val="00EE69ED"/>
    <w:rsid w:val="00EE69F2"/>
    <w:rsid w:val="00EE69FB"/>
    <w:rsid w:val="00EE6A2B"/>
    <w:rsid w:val="00EE6A2F"/>
    <w:rsid w:val="00EE6B25"/>
    <w:rsid w:val="00EE6B53"/>
    <w:rsid w:val="00EE6BD0"/>
    <w:rsid w:val="00EE6BD2"/>
    <w:rsid w:val="00EE6C04"/>
    <w:rsid w:val="00EE6C20"/>
    <w:rsid w:val="00EE6C4C"/>
    <w:rsid w:val="00EE6C85"/>
    <w:rsid w:val="00EE6C87"/>
    <w:rsid w:val="00EE6C93"/>
    <w:rsid w:val="00EE6CD3"/>
    <w:rsid w:val="00EE6CD5"/>
    <w:rsid w:val="00EE6CD8"/>
    <w:rsid w:val="00EE6D11"/>
    <w:rsid w:val="00EE6D1B"/>
    <w:rsid w:val="00EE6DA7"/>
    <w:rsid w:val="00EE6DB5"/>
    <w:rsid w:val="00EE6DBE"/>
    <w:rsid w:val="00EE6E4C"/>
    <w:rsid w:val="00EE6E76"/>
    <w:rsid w:val="00EE6EA6"/>
    <w:rsid w:val="00EE6F13"/>
    <w:rsid w:val="00EE6F4D"/>
    <w:rsid w:val="00EE6F75"/>
    <w:rsid w:val="00EE6F82"/>
    <w:rsid w:val="00EE6F83"/>
    <w:rsid w:val="00EE6F97"/>
    <w:rsid w:val="00EE6FA5"/>
    <w:rsid w:val="00EE6FBF"/>
    <w:rsid w:val="00EE6FF0"/>
    <w:rsid w:val="00EE7068"/>
    <w:rsid w:val="00EE7104"/>
    <w:rsid w:val="00EE7125"/>
    <w:rsid w:val="00EE716F"/>
    <w:rsid w:val="00EE717D"/>
    <w:rsid w:val="00EE7264"/>
    <w:rsid w:val="00EE7268"/>
    <w:rsid w:val="00EE72B5"/>
    <w:rsid w:val="00EE72BC"/>
    <w:rsid w:val="00EE7382"/>
    <w:rsid w:val="00EE7398"/>
    <w:rsid w:val="00EE7461"/>
    <w:rsid w:val="00EE747D"/>
    <w:rsid w:val="00EE7484"/>
    <w:rsid w:val="00EE7523"/>
    <w:rsid w:val="00EE7549"/>
    <w:rsid w:val="00EE75B1"/>
    <w:rsid w:val="00EE75DC"/>
    <w:rsid w:val="00EE75E0"/>
    <w:rsid w:val="00EE75F7"/>
    <w:rsid w:val="00EE761D"/>
    <w:rsid w:val="00EE7654"/>
    <w:rsid w:val="00EE7706"/>
    <w:rsid w:val="00EE7752"/>
    <w:rsid w:val="00EE7754"/>
    <w:rsid w:val="00EE77C3"/>
    <w:rsid w:val="00EE77D7"/>
    <w:rsid w:val="00EE77DA"/>
    <w:rsid w:val="00EE77FD"/>
    <w:rsid w:val="00EE7863"/>
    <w:rsid w:val="00EE7865"/>
    <w:rsid w:val="00EE787C"/>
    <w:rsid w:val="00EE78A3"/>
    <w:rsid w:val="00EE78B2"/>
    <w:rsid w:val="00EE78B8"/>
    <w:rsid w:val="00EE7935"/>
    <w:rsid w:val="00EE79C2"/>
    <w:rsid w:val="00EE7A40"/>
    <w:rsid w:val="00EE7A51"/>
    <w:rsid w:val="00EE7A9C"/>
    <w:rsid w:val="00EE7AB7"/>
    <w:rsid w:val="00EE7AC4"/>
    <w:rsid w:val="00EE7AD2"/>
    <w:rsid w:val="00EE7B28"/>
    <w:rsid w:val="00EE7B3E"/>
    <w:rsid w:val="00EE7B6E"/>
    <w:rsid w:val="00EE7B8F"/>
    <w:rsid w:val="00EE7B96"/>
    <w:rsid w:val="00EE7BCB"/>
    <w:rsid w:val="00EE7C32"/>
    <w:rsid w:val="00EE7C45"/>
    <w:rsid w:val="00EE7C53"/>
    <w:rsid w:val="00EE7C74"/>
    <w:rsid w:val="00EE7CA9"/>
    <w:rsid w:val="00EE7CB8"/>
    <w:rsid w:val="00EE7CC0"/>
    <w:rsid w:val="00EE7CC4"/>
    <w:rsid w:val="00EE7CFF"/>
    <w:rsid w:val="00EE7D1C"/>
    <w:rsid w:val="00EE7D70"/>
    <w:rsid w:val="00EE7DD8"/>
    <w:rsid w:val="00EE7DE1"/>
    <w:rsid w:val="00EE7E2E"/>
    <w:rsid w:val="00EE7E39"/>
    <w:rsid w:val="00EE7E4F"/>
    <w:rsid w:val="00EE7E5F"/>
    <w:rsid w:val="00EE7F56"/>
    <w:rsid w:val="00EE7FC4"/>
    <w:rsid w:val="00EE7FDB"/>
    <w:rsid w:val="00EF000B"/>
    <w:rsid w:val="00EF001D"/>
    <w:rsid w:val="00EF0030"/>
    <w:rsid w:val="00EF00B7"/>
    <w:rsid w:val="00EF00F9"/>
    <w:rsid w:val="00EF01D1"/>
    <w:rsid w:val="00EF01FA"/>
    <w:rsid w:val="00EF020F"/>
    <w:rsid w:val="00EF0216"/>
    <w:rsid w:val="00EF02D7"/>
    <w:rsid w:val="00EF02FB"/>
    <w:rsid w:val="00EF0391"/>
    <w:rsid w:val="00EF0397"/>
    <w:rsid w:val="00EF03B6"/>
    <w:rsid w:val="00EF03CE"/>
    <w:rsid w:val="00EF03FB"/>
    <w:rsid w:val="00EF041A"/>
    <w:rsid w:val="00EF0434"/>
    <w:rsid w:val="00EF0470"/>
    <w:rsid w:val="00EF04A5"/>
    <w:rsid w:val="00EF04BC"/>
    <w:rsid w:val="00EF04C7"/>
    <w:rsid w:val="00EF04DD"/>
    <w:rsid w:val="00EF0506"/>
    <w:rsid w:val="00EF052E"/>
    <w:rsid w:val="00EF0550"/>
    <w:rsid w:val="00EF05BC"/>
    <w:rsid w:val="00EF0618"/>
    <w:rsid w:val="00EF0627"/>
    <w:rsid w:val="00EF0696"/>
    <w:rsid w:val="00EF070A"/>
    <w:rsid w:val="00EF072A"/>
    <w:rsid w:val="00EF07B8"/>
    <w:rsid w:val="00EF07D3"/>
    <w:rsid w:val="00EF07DF"/>
    <w:rsid w:val="00EF07E6"/>
    <w:rsid w:val="00EF0801"/>
    <w:rsid w:val="00EF0838"/>
    <w:rsid w:val="00EF083E"/>
    <w:rsid w:val="00EF085A"/>
    <w:rsid w:val="00EF08B2"/>
    <w:rsid w:val="00EF08D4"/>
    <w:rsid w:val="00EF090F"/>
    <w:rsid w:val="00EF0973"/>
    <w:rsid w:val="00EF0A18"/>
    <w:rsid w:val="00EF0A21"/>
    <w:rsid w:val="00EF0A35"/>
    <w:rsid w:val="00EF0A4D"/>
    <w:rsid w:val="00EF0AA4"/>
    <w:rsid w:val="00EF0AA7"/>
    <w:rsid w:val="00EF0AED"/>
    <w:rsid w:val="00EF0B02"/>
    <w:rsid w:val="00EF0B24"/>
    <w:rsid w:val="00EF0B31"/>
    <w:rsid w:val="00EF0B54"/>
    <w:rsid w:val="00EF0B6D"/>
    <w:rsid w:val="00EF0B77"/>
    <w:rsid w:val="00EF0B8D"/>
    <w:rsid w:val="00EF0B9D"/>
    <w:rsid w:val="00EF0C5E"/>
    <w:rsid w:val="00EF0CF1"/>
    <w:rsid w:val="00EF0CFA"/>
    <w:rsid w:val="00EF0CFC"/>
    <w:rsid w:val="00EF0D09"/>
    <w:rsid w:val="00EF0D0E"/>
    <w:rsid w:val="00EF0D22"/>
    <w:rsid w:val="00EF0D32"/>
    <w:rsid w:val="00EF0D39"/>
    <w:rsid w:val="00EF0D6B"/>
    <w:rsid w:val="00EF0D7B"/>
    <w:rsid w:val="00EF0DB4"/>
    <w:rsid w:val="00EF0DC4"/>
    <w:rsid w:val="00EF0E1B"/>
    <w:rsid w:val="00EF0E34"/>
    <w:rsid w:val="00EF0E75"/>
    <w:rsid w:val="00EF0EA3"/>
    <w:rsid w:val="00EF0EB7"/>
    <w:rsid w:val="00EF0EBA"/>
    <w:rsid w:val="00EF0ECB"/>
    <w:rsid w:val="00EF0F0A"/>
    <w:rsid w:val="00EF0F3E"/>
    <w:rsid w:val="00EF0F40"/>
    <w:rsid w:val="00EF0F4A"/>
    <w:rsid w:val="00EF1092"/>
    <w:rsid w:val="00EF1094"/>
    <w:rsid w:val="00EF10DE"/>
    <w:rsid w:val="00EF1120"/>
    <w:rsid w:val="00EF112E"/>
    <w:rsid w:val="00EF1166"/>
    <w:rsid w:val="00EF11AE"/>
    <w:rsid w:val="00EF1203"/>
    <w:rsid w:val="00EF122A"/>
    <w:rsid w:val="00EF12AC"/>
    <w:rsid w:val="00EF13BB"/>
    <w:rsid w:val="00EF1408"/>
    <w:rsid w:val="00EF1428"/>
    <w:rsid w:val="00EF1437"/>
    <w:rsid w:val="00EF14CF"/>
    <w:rsid w:val="00EF152F"/>
    <w:rsid w:val="00EF15A0"/>
    <w:rsid w:val="00EF15AD"/>
    <w:rsid w:val="00EF165E"/>
    <w:rsid w:val="00EF169E"/>
    <w:rsid w:val="00EF16AA"/>
    <w:rsid w:val="00EF16AF"/>
    <w:rsid w:val="00EF1749"/>
    <w:rsid w:val="00EF1757"/>
    <w:rsid w:val="00EF175F"/>
    <w:rsid w:val="00EF179D"/>
    <w:rsid w:val="00EF17DD"/>
    <w:rsid w:val="00EF183E"/>
    <w:rsid w:val="00EF1854"/>
    <w:rsid w:val="00EF1880"/>
    <w:rsid w:val="00EF1886"/>
    <w:rsid w:val="00EF1894"/>
    <w:rsid w:val="00EF189D"/>
    <w:rsid w:val="00EF18B4"/>
    <w:rsid w:val="00EF18F1"/>
    <w:rsid w:val="00EF18F3"/>
    <w:rsid w:val="00EF1936"/>
    <w:rsid w:val="00EF1950"/>
    <w:rsid w:val="00EF19CC"/>
    <w:rsid w:val="00EF19FF"/>
    <w:rsid w:val="00EF1A14"/>
    <w:rsid w:val="00EF1A44"/>
    <w:rsid w:val="00EF1A69"/>
    <w:rsid w:val="00EF1A80"/>
    <w:rsid w:val="00EF1A82"/>
    <w:rsid w:val="00EF1AAB"/>
    <w:rsid w:val="00EF1B5E"/>
    <w:rsid w:val="00EF1B6F"/>
    <w:rsid w:val="00EF1BB3"/>
    <w:rsid w:val="00EF1BE6"/>
    <w:rsid w:val="00EF1C40"/>
    <w:rsid w:val="00EF1C93"/>
    <w:rsid w:val="00EF1CAC"/>
    <w:rsid w:val="00EF1DAA"/>
    <w:rsid w:val="00EF1DBA"/>
    <w:rsid w:val="00EF1DCC"/>
    <w:rsid w:val="00EF1DEE"/>
    <w:rsid w:val="00EF1E66"/>
    <w:rsid w:val="00EF1EA7"/>
    <w:rsid w:val="00EF1EEB"/>
    <w:rsid w:val="00EF1F1F"/>
    <w:rsid w:val="00EF1F60"/>
    <w:rsid w:val="00EF1F65"/>
    <w:rsid w:val="00EF1F7B"/>
    <w:rsid w:val="00EF1FA4"/>
    <w:rsid w:val="00EF2006"/>
    <w:rsid w:val="00EF2027"/>
    <w:rsid w:val="00EF2028"/>
    <w:rsid w:val="00EF20B6"/>
    <w:rsid w:val="00EF20DD"/>
    <w:rsid w:val="00EF20FC"/>
    <w:rsid w:val="00EF21DC"/>
    <w:rsid w:val="00EF21E5"/>
    <w:rsid w:val="00EF21F1"/>
    <w:rsid w:val="00EF2218"/>
    <w:rsid w:val="00EF221A"/>
    <w:rsid w:val="00EF221F"/>
    <w:rsid w:val="00EF226A"/>
    <w:rsid w:val="00EF2297"/>
    <w:rsid w:val="00EF2353"/>
    <w:rsid w:val="00EF2399"/>
    <w:rsid w:val="00EF23BE"/>
    <w:rsid w:val="00EF23DE"/>
    <w:rsid w:val="00EF23E7"/>
    <w:rsid w:val="00EF2416"/>
    <w:rsid w:val="00EF2426"/>
    <w:rsid w:val="00EF24C6"/>
    <w:rsid w:val="00EF24D8"/>
    <w:rsid w:val="00EF2555"/>
    <w:rsid w:val="00EF255C"/>
    <w:rsid w:val="00EF2577"/>
    <w:rsid w:val="00EF2686"/>
    <w:rsid w:val="00EF2730"/>
    <w:rsid w:val="00EF274B"/>
    <w:rsid w:val="00EF278E"/>
    <w:rsid w:val="00EF27FC"/>
    <w:rsid w:val="00EF2832"/>
    <w:rsid w:val="00EF283B"/>
    <w:rsid w:val="00EF2862"/>
    <w:rsid w:val="00EF2894"/>
    <w:rsid w:val="00EF28C9"/>
    <w:rsid w:val="00EF28D3"/>
    <w:rsid w:val="00EF28F4"/>
    <w:rsid w:val="00EF28F6"/>
    <w:rsid w:val="00EF28F9"/>
    <w:rsid w:val="00EF2906"/>
    <w:rsid w:val="00EF2930"/>
    <w:rsid w:val="00EF2936"/>
    <w:rsid w:val="00EF294B"/>
    <w:rsid w:val="00EF297E"/>
    <w:rsid w:val="00EF29A1"/>
    <w:rsid w:val="00EF29B7"/>
    <w:rsid w:val="00EF29D0"/>
    <w:rsid w:val="00EF2A4A"/>
    <w:rsid w:val="00EF2AB2"/>
    <w:rsid w:val="00EF2B02"/>
    <w:rsid w:val="00EF2B64"/>
    <w:rsid w:val="00EF2B92"/>
    <w:rsid w:val="00EF2BCC"/>
    <w:rsid w:val="00EF2C5E"/>
    <w:rsid w:val="00EF2C98"/>
    <w:rsid w:val="00EF2CF5"/>
    <w:rsid w:val="00EF2D1A"/>
    <w:rsid w:val="00EF2D43"/>
    <w:rsid w:val="00EF2D4C"/>
    <w:rsid w:val="00EF2D77"/>
    <w:rsid w:val="00EF2D85"/>
    <w:rsid w:val="00EF2D87"/>
    <w:rsid w:val="00EF2DA3"/>
    <w:rsid w:val="00EF2DA7"/>
    <w:rsid w:val="00EF2DCC"/>
    <w:rsid w:val="00EF2DCD"/>
    <w:rsid w:val="00EF2E35"/>
    <w:rsid w:val="00EF2E5B"/>
    <w:rsid w:val="00EF2ECE"/>
    <w:rsid w:val="00EF2ED1"/>
    <w:rsid w:val="00EF2EFC"/>
    <w:rsid w:val="00EF2F4C"/>
    <w:rsid w:val="00EF2FA8"/>
    <w:rsid w:val="00EF2FEA"/>
    <w:rsid w:val="00EF2FEC"/>
    <w:rsid w:val="00EF2FEE"/>
    <w:rsid w:val="00EF300F"/>
    <w:rsid w:val="00EF3060"/>
    <w:rsid w:val="00EF308E"/>
    <w:rsid w:val="00EF30C0"/>
    <w:rsid w:val="00EF30C8"/>
    <w:rsid w:val="00EF310B"/>
    <w:rsid w:val="00EF311C"/>
    <w:rsid w:val="00EF3151"/>
    <w:rsid w:val="00EF3176"/>
    <w:rsid w:val="00EF3191"/>
    <w:rsid w:val="00EF319E"/>
    <w:rsid w:val="00EF31A1"/>
    <w:rsid w:val="00EF31E2"/>
    <w:rsid w:val="00EF31ED"/>
    <w:rsid w:val="00EF31EE"/>
    <w:rsid w:val="00EF3246"/>
    <w:rsid w:val="00EF3286"/>
    <w:rsid w:val="00EF329F"/>
    <w:rsid w:val="00EF32E7"/>
    <w:rsid w:val="00EF32FC"/>
    <w:rsid w:val="00EF3328"/>
    <w:rsid w:val="00EF3373"/>
    <w:rsid w:val="00EF3397"/>
    <w:rsid w:val="00EF33A7"/>
    <w:rsid w:val="00EF33BE"/>
    <w:rsid w:val="00EF3418"/>
    <w:rsid w:val="00EF3440"/>
    <w:rsid w:val="00EF3490"/>
    <w:rsid w:val="00EF3528"/>
    <w:rsid w:val="00EF3582"/>
    <w:rsid w:val="00EF358F"/>
    <w:rsid w:val="00EF35EA"/>
    <w:rsid w:val="00EF3632"/>
    <w:rsid w:val="00EF3659"/>
    <w:rsid w:val="00EF365F"/>
    <w:rsid w:val="00EF3681"/>
    <w:rsid w:val="00EF36AC"/>
    <w:rsid w:val="00EF36EA"/>
    <w:rsid w:val="00EF36FE"/>
    <w:rsid w:val="00EF3774"/>
    <w:rsid w:val="00EF378F"/>
    <w:rsid w:val="00EF37E5"/>
    <w:rsid w:val="00EF388E"/>
    <w:rsid w:val="00EF38DE"/>
    <w:rsid w:val="00EF397D"/>
    <w:rsid w:val="00EF3988"/>
    <w:rsid w:val="00EF39F6"/>
    <w:rsid w:val="00EF3A1C"/>
    <w:rsid w:val="00EF3A84"/>
    <w:rsid w:val="00EF3AD2"/>
    <w:rsid w:val="00EF3B0A"/>
    <w:rsid w:val="00EF3B5F"/>
    <w:rsid w:val="00EF3BA0"/>
    <w:rsid w:val="00EF3BAB"/>
    <w:rsid w:val="00EF3C2C"/>
    <w:rsid w:val="00EF3C46"/>
    <w:rsid w:val="00EF3C47"/>
    <w:rsid w:val="00EF3C48"/>
    <w:rsid w:val="00EF3C66"/>
    <w:rsid w:val="00EF3CC8"/>
    <w:rsid w:val="00EF3CF2"/>
    <w:rsid w:val="00EF3DD4"/>
    <w:rsid w:val="00EF3E28"/>
    <w:rsid w:val="00EF3E9C"/>
    <w:rsid w:val="00EF3EE0"/>
    <w:rsid w:val="00EF3F3C"/>
    <w:rsid w:val="00EF3FA5"/>
    <w:rsid w:val="00EF3FD2"/>
    <w:rsid w:val="00EF3FE8"/>
    <w:rsid w:val="00EF3FF6"/>
    <w:rsid w:val="00EF4002"/>
    <w:rsid w:val="00EF4060"/>
    <w:rsid w:val="00EF4073"/>
    <w:rsid w:val="00EF40B1"/>
    <w:rsid w:val="00EF4106"/>
    <w:rsid w:val="00EF4126"/>
    <w:rsid w:val="00EF41B5"/>
    <w:rsid w:val="00EF41C9"/>
    <w:rsid w:val="00EF4200"/>
    <w:rsid w:val="00EF4257"/>
    <w:rsid w:val="00EF4271"/>
    <w:rsid w:val="00EF4288"/>
    <w:rsid w:val="00EF42AD"/>
    <w:rsid w:val="00EF4329"/>
    <w:rsid w:val="00EF4331"/>
    <w:rsid w:val="00EF4383"/>
    <w:rsid w:val="00EF43DA"/>
    <w:rsid w:val="00EF43E1"/>
    <w:rsid w:val="00EF43EC"/>
    <w:rsid w:val="00EF4408"/>
    <w:rsid w:val="00EF4427"/>
    <w:rsid w:val="00EF44D5"/>
    <w:rsid w:val="00EF4505"/>
    <w:rsid w:val="00EF450F"/>
    <w:rsid w:val="00EF4519"/>
    <w:rsid w:val="00EF4531"/>
    <w:rsid w:val="00EF4568"/>
    <w:rsid w:val="00EF458E"/>
    <w:rsid w:val="00EF45D4"/>
    <w:rsid w:val="00EF4616"/>
    <w:rsid w:val="00EF46A8"/>
    <w:rsid w:val="00EF46C4"/>
    <w:rsid w:val="00EF46D8"/>
    <w:rsid w:val="00EF46F5"/>
    <w:rsid w:val="00EF4726"/>
    <w:rsid w:val="00EF4729"/>
    <w:rsid w:val="00EF477D"/>
    <w:rsid w:val="00EF4842"/>
    <w:rsid w:val="00EF488A"/>
    <w:rsid w:val="00EF4898"/>
    <w:rsid w:val="00EF4934"/>
    <w:rsid w:val="00EF4948"/>
    <w:rsid w:val="00EF4955"/>
    <w:rsid w:val="00EF495A"/>
    <w:rsid w:val="00EF495B"/>
    <w:rsid w:val="00EF4963"/>
    <w:rsid w:val="00EF49BA"/>
    <w:rsid w:val="00EF49D3"/>
    <w:rsid w:val="00EF49D9"/>
    <w:rsid w:val="00EF4A03"/>
    <w:rsid w:val="00EF4A4C"/>
    <w:rsid w:val="00EF4A54"/>
    <w:rsid w:val="00EF4A7F"/>
    <w:rsid w:val="00EF4A84"/>
    <w:rsid w:val="00EF4AB6"/>
    <w:rsid w:val="00EF4AD4"/>
    <w:rsid w:val="00EF4AE0"/>
    <w:rsid w:val="00EF4B28"/>
    <w:rsid w:val="00EF4B74"/>
    <w:rsid w:val="00EF4B79"/>
    <w:rsid w:val="00EF4B98"/>
    <w:rsid w:val="00EF4BA0"/>
    <w:rsid w:val="00EF4C69"/>
    <w:rsid w:val="00EF4C6A"/>
    <w:rsid w:val="00EF4CA5"/>
    <w:rsid w:val="00EF4CAB"/>
    <w:rsid w:val="00EF4CE9"/>
    <w:rsid w:val="00EF4D3F"/>
    <w:rsid w:val="00EF4D62"/>
    <w:rsid w:val="00EF4D7B"/>
    <w:rsid w:val="00EF4DC5"/>
    <w:rsid w:val="00EF4DE9"/>
    <w:rsid w:val="00EF4E18"/>
    <w:rsid w:val="00EF4E20"/>
    <w:rsid w:val="00EF4E6D"/>
    <w:rsid w:val="00EF4E7A"/>
    <w:rsid w:val="00EF4F12"/>
    <w:rsid w:val="00EF4F18"/>
    <w:rsid w:val="00EF4F3C"/>
    <w:rsid w:val="00EF4F3D"/>
    <w:rsid w:val="00EF4F65"/>
    <w:rsid w:val="00EF4F95"/>
    <w:rsid w:val="00EF5027"/>
    <w:rsid w:val="00EF502E"/>
    <w:rsid w:val="00EF503F"/>
    <w:rsid w:val="00EF504A"/>
    <w:rsid w:val="00EF50B6"/>
    <w:rsid w:val="00EF512C"/>
    <w:rsid w:val="00EF513B"/>
    <w:rsid w:val="00EF513E"/>
    <w:rsid w:val="00EF5145"/>
    <w:rsid w:val="00EF5186"/>
    <w:rsid w:val="00EF5196"/>
    <w:rsid w:val="00EF519D"/>
    <w:rsid w:val="00EF520D"/>
    <w:rsid w:val="00EF522E"/>
    <w:rsid w:val="00EF5279"/>
    <w:rsid w:val="00EF52DD"/>
    <w:rsid w:val="00EF533F"/>
    <w:rsid w:val="00EF5387"/>
    <w:rsid w:val="00EF53B1"/>
    <w:rsid w:val="00EF54C4"/>
    <w:rsid w:val="00EF54D4"/>
    <w:rsid w:val="00EF54FF"/>
    <w:rsid w:val="00EF5529"/>
    <w:rsid w:val="00EF55C7"/>
    <w:rsid w:val="00EF55EC"/>
    <w:rsid w:val="00EF568D"/>
    <w:rsid w:val="00EF5692"/>
    <w:rsid w:val="00EF56A4"/>
    <w:rsid w:val="00EF56CD"/>
    <w:rsid w:val="00EF5733"/>
    <w:rsid w:val="00EF573D"/>
    <w:rsid w:val="00EF576A"/>
    <w:rsid w:val="00EF5798"/>
    <w:rsid w:val="00EF5822"/>
    <w:rsid w:val="00EF5825"/>
    <w:rsid w:val="00EF584E"/>
    <w:rsid w:val="00EF58AD"/>
    <w:rsid w:val="00EF58B1"/>
    <w:rsid w:val="00EF58B8"/>
    <w:rsid w:val="00EF59A1"/>
    <w:rsid w:val="00EF59E0"/>
    <w:rsid w:val="00EF59E2"/>
    <w:rsid w:val="00EF5A06"/>
    <w:rsid w:val="00EF5A23"/>
    <w:rsid w:val="00EF5A9E"/>
    <w:rsid w:val="00EF5AA6"/>
    <w:rsid w:val="00EF5AD4"/>
    <w:rsid w:val="00EF5AE8"/>
    <w:rsid w:val="00EF5AEE"/>
    <w:rsid w:val="00EF5B0A"/>
    <w:rsid w:val="00EF5B8F"/>
    <w:rsid w:val="00EF5C63"/>
    <w:rsid w:val="00EF5C71"/>
    <w:rsid w:val="00EF5CB2"/>
    <w:rsid w:val="00EF5CD7"/>
    <w:rsid w:val="00EF5CEA"/>
    <w:rsid w:val="00EF5D34"/>
    <w:rsid w:val="00EF5D6D"/>
    <w:rsid w:val="00EF5D7C"/>
    <w:rsid w:val="00EF5D92"/>
    <w:rsid w:val="00EF5D9C"/>
    <w:rsid w:val="00EF5DD1"/>
    <w:rsid w:val="00EF5DD6"/>
    <w:rsid w:val="00EF5DE1"/>
    <w:rsid w:val="00EF5DFF"/>
    <w:rsid w:val="00EF5E13"/>
    <w:rsid w:val="00EF5E2E"/>
    <w:rsid w:val="00EF5E30"/>
    <w:rsid w:val="00EF5E7E"/>
    <w:rsid w:val="00EF5E81"/>
    <w:rsid w:val="00EF5E87"/>
    <w:rsid w:val="00EF5ED1"/>
    <w:rsid w:val="00EF5F77"/>
    <w:rsid w:val="00EF6004"/>
    <w:rsid w:val="00EF6083"/>
    <w:rsid w:val="00EF619B"/>
    <w:rsid w:val="00EF61A2"/>
    <w:rsid w:val="00EF61A9"/>
    <w:rsid w:val="00EF61E0"/>
    <w:rsid w:val="00EF6267"/>
    <w:rsid w:val="00EF62D8"/>
    <w:rsid w:val="00EF62E5"/>
    <w:rsid w:val="00EF62F3"/>
    <w:rsid w:val="00EF6312"/>
    <w:rsid w:val="00EF6323"/>
    <w:rsid w:val="00EF634C"/>
    <w:rsid w:val="00EF635D"/>
    <w:rsid w:val="00EF6387"/>
    <w:rsid w:val="00EF63D2"/>
    <w:rsid w:val="00EF63DE"/>
    <w:rsid w:val="00EF6411"/>
    <w:rsid w:val="00EF6487"/>
    <w:rsid w:val="00EF648C"/>
    <w:rsid w:val="00EF649E"/>
    <w:rsid w:val="00EF64D8"/>
    <w:rsid w:val="00EF6533"/>
    <w:rsid w:val="00EF6559"/>
    <w:rsid w:val="00EF6580"/>
    <w:rsid w:val="00EF6589"/>
    <w:rsid w:val="00EF65CC"/>
    <w:rsid w:val="00EF65E4"/>
    <w:rsid w:val="00EF6653"/>
    <w:rsid w:val="00EF66D4"/>
    <w:rsid w:val="00EF66F1"/>
    <w:rsid w:val="00EF6749"/>
    <w:rsid w:val="00EF6759"/>
    <w:rsid w:val="00EF6783"/>
    <w:rsid w:val="00EF67BF"/>
    <w:rsid w:val="00EF67CE"/>
    <w:rsid w:val="00EF67D7"/>
    <w:rsid w:val="00EF67E3"/>
    <w:rsid w:val="00EF67F1"/>
    <w:rsid w:val="00EF680B"/>
    <w:rsid w:val="00EF681F"/>
    <w:rsid w:val="00EF6828"/>
    <w:rsid w:val="00EF6885"/>
    <w:rsid w:val="00EF6972"/>
    <w:rsid w:val="00EF6973"/>
    <w:rsid w:val="00EF6A96"/>
    <w:rsid w:val="00EF6A9B"/>
    <w:rsid w:val="00EF6AF7"/>
    <w:rsid w:val="00EF6B02"/>
    <w:rsid w:val="00EF6B4A"/>
    <w:rsid w:val="00EF6B50"/>
    <w:rsid w:val="00EF6B6D"/>
    <w:rsid w:val="00EF6B94"/>
    <w:rsid w:val="00EF6B9C"/>
    <w:rsid w:val="00EF6BB3"/>
    <w:rsid w:val="00EF6BF9"/>
    <w:rsid w:val="00EF6C14"/>
    <w:rsid w:val="00EF6C5C"/>
    <w:rsid w:val="00EF6D39"/>
    <w:rsid w:val="00EF6E3A"/>
    <w:rsid w:val="00EF6E60"/>
    <w:rsid w:val="00EF6E62"/>
    <w:rsid w:val="00EF6E66"/>
    <w:rsid w:val="00EF6E9A"/>
    <w:rsid w:val="00EF6EBD"/>
    <w:rsid w:val="00EF6EFB"/>
    <w:rsid w:val="00EF6F0F"/>
    <w:rsid w:val="00EF6F12"/>
    <w:rsid w:val="00EF6F14"/>
    <w:rsid w:val="00EF6F82"/>
    <w:rsid w:val="00EF6FF5"/>
    <w:rsid w:val="00EF7007"/>
    <w:rsid w:val="00EF7051"/>
    <w:rsid w:val="00EF7063"/>
    <w:rsid w:val="00EF70C3"/>
    <w:rsid w:val="00EF7121"/>
    <w:rsid w:val="00EF713B"/>
    <w:rsid w:val="00EF7140"/>
    <w:rsid w:val="00EF7187"/>
    <w:rsid w:val="00EF7194"/>
    <w:rsid w:val="00EF71B3"/>
    <w:rsid w:val="00EF71E3"/>
    <w:rsid w:val="00EF71F5"/>
    <w:rsid w:val="00EF722D"/>
    <w:rsid w:val="00EF7267"/>
    <w:rsid w:val="00EF726B"/>
    <w:rsid w:val="00EF7294"/>
    <w:rsid w:val="00EF7296"/>
    <w:rsid w:val="00EF72AF"/>
    <w:rsid w:val="00EF732D"/>
    <w:rsid w:val="00EF7338"/>
    <w:rsid w:val="00EF735B"/>
    <w:rsid w:val="00EF73BA"/>
    <w:rsid w:val="00EF743D"/>
    <w:rsid w:val="00EF7459"/>
    <w:rsid w:val="00EF74AD"/>
    <w:rsid w:val="00EF74E4"/>
    <w:rsid w:val="00EF74F2"/>
    <w:rsid w:val="00EF74FF"/>
    <w:rsid w:val="00EF7500"/>
    <w:rsid w:val="00EF750A"/>
    <w:rsid w:val="00EF7551"/>
    <w:rsid w:val="00EF755C"/>
    <w:rsid w:val="00EF7566"/>
    <w:rsid w:val="00EF75A7"/>
    <w:rsid w:val="00EF75D8"/>
    <w:rsid w:val="00EF761F"/>
    <w:rsid w:val="00EF7650"/>
    <w:rsid w:val="00EF7653"/>
    <w:rsid w:val="00EF768F"/>
    <w:rsid w:val="00EF76D9"/>
    <w:rsid w:val="00EF76FB"/>
    <w:rsid w:val="00EF7745"/>
    <w:rsid w:val="00EF7746"/>
    <w:rsid w:val="00EF77A5"/>
    <w:rsid w:val="00EF77BA"/>
    <w:rsid w:val="00EF781B"/>
    <w:rsid w:val="00EF781F"/>
    <w:rsid w:val="00EF7827"/>
    <w:rsid w:val="00EF7848"/>
    <w:rsid w:val="00EF7865"/>
    <w:rsid w:val="00EF78D4"/>
    <w:rsid w:val="00EF78D5"/>
    <w:rsid w:val="00EF7915"/>
    <w:rsid w:val="00EF797F"/>
    <w:rsid w:val="00EF79C6"/>
    <w:rsid w:val="00EF7A9E"/>
    <w:rsid w:val="00EF7A9F"/>
    <w:rsid w:val="00EF7B2E"/>
    <w:rsid w:val="00EF7B3A"/>
    <w:rsid w:val="00EF7B70"/>
    <w:rsid w:val="00EF7BE5"/>
    <w:rsid w:val="00EF7BF8"/>
    <w:rsid w:val="00EF7C06"/>
    <w:rsid w:val="00EF7C0D"/>
    <w:rsid w:val="00EF7C6D"/>
    <w:rsid w:val="00EF7D1B"/>
    <w:rsid w:val="00EF7D2A"/>
    <w:rsid w:val="00EF7D62"/>
    <w:rsid w:val="00EF7D7F"/>
    <w:rsid w:val="00EF7DF8"/>
    <w:rsid w:val="00EF7E27"/>
    <w:rsid w:val="00EF7E3A"/>
    <w:rsid w:val="00EF7E4A"/>
    <w:rsid w:val="00EF7E59"/>
    <w:rsid w:val="00EF7EA1"/>
    <w:rsid w:val="00EF7F06"/>
    <w:rsid w:val="00EF7F12"/>
    <w:rsid w:val="00EF7F61"/>
    <w:rsid w:val="00EF7F77"/>
    <w:rsid w:val="00EF7F7F"/>
    <w:rsid w:val="00EF7F84"/>
    <w:rsid w:val="00EF7F9E"/>
    <w:rsid w:val="00EF7FB6"/>
    <w:rsid w:val="00EF7FE0"/>
    <w:rsid w:val="00EF7FEB"/>
    <w:rsid w:val="00F00063"/>
    <w:rsid w:val="00F0008C"/>
    <w:rsid w:val="00F0009A"/>
    <w:rsid w:val="00F000EF"/>
    <w:rsid w:val="00F0010B"/>
    <w:rsid w:val="00F00124"/>
    <w:rsid w:val="00F00149"/>
    <w:rsid w:val="00F0018A"/>
    <w:rsid w:val="00F001A5"/>
    <w:rsid w:val="00F001D5"/>
    <w:rsid w:val="00F001E5"/>
    <w:rsid w:val="00F00207"/>
    <w:rsid w:val="00F00236"/>
    <w:rsid w:val="00F00238"/>
    <w:rsid w:val="00F00278"/>
    <w:rsid w:val="00F00285"/>
    <w:rsid w:val="00F002BE"/>
    <w:rsid w:val="00F00388"/>
    <w:rsid w:val="00F003ED"/>
    <w:rsid w:val="00F0042A"/>
    <w:rsid w:val="00F0042F"/>
    <w:rsid w:val="00F00443"/>
    <w:rsid w:val="00F00489"/>
    <w:rsid w:val="00F00490"/>
    <w:rsid w:val="00F004ED"/>
    <w:rsid w:val="00F004F6"/>
    <w:rsid w:val="00F0050B"/>
    <w:rsid w:val="00F0054F"/>
    <w:rsid w:val="00F00576"/>
    <w:rsid w:val="00F00594"/>
    <w:rsid w:val="00F0061D"/>
    <w:rsid w:val="00F00643"/>
    <w:rsid w:val="00F0068B"/>
    <w:rsid w:val="00F0068D"/>
    <w:rsid w:val="00F006B3"/>
    <w:rsid w:val="00F006BC"/>
    <w:rsid w:val="00F006E6"/>
    <w:rsid w:val="00F0073C"/>
    <w:rsid w:val="00F0076C"/>
    <w:rsid w:val="00F00776"/>
    <w:rsid w:val="00F0078C"/>
    <w:rsid w:val="00F007C3"/>
    <w:rsid w:val="00F007F1"/>
    <w:rsid w:val="00F00881"/>
    <w:rsid w:val="00F008C3"/>
    <w:rsid w:val="00F008CF"/>
    <w:rsid w:val="00F00913"/>
    <w:rsid w:val="00F0095B"/>
    <w:rsid w:val="00F0097B"/>
    <w:rsid w:val="00F0099F"/>
    <w:rsid w:val="00F009D3"/>
    <w:rsid w:val="00F009F4"/>
    <w:rsid w:val="00F009FB"/>
    <w:rsid w:val="00F00A17"/>
    <w:rsid w:val="00F00A77"/>
    <w:rsid w:val="00F00A96"/>
    <w:rsid w:val="00F00AAA"/>
    <w:rsid w:val="00F00AEC"/>
    <w:rsid w:val="00F00AF8"/>
    <w:rsid w:val="00F00B08"/>
    <w:rsid w:val="00F00B55"/>
    <w:rsid w:val="00F00B71"/>
    <w:rsid w:val="00F00BE4"/>
    <w:rsid w:val="00F00BF8"/>
    <w:rsid w:val="00F00C18"/>
    <w:rsid w:val="00F00C46"/>
    <w:rsid w:val="00F00C87"/>
    <w:rsid w:val="00F00D41"/>
    <w:rsid w:val="00F00D83"/>
    <w:rsid w:val="00F00D9D"/>
    <w:rsid w:val="00F00DB9"/>
    <w:rsid w:val="00F00E13"/>
    <w:rsid w:val="00F00E3C"/>
    <w:rsid w:val="00F00E82"/>
    <w:rsid w:val="00F00E8E"/>
    <w:rsid w:val="00F00ECC"/>
    <w:rsid w:val="00F00EE7"/>
    <w:rsid w:val="00F00EFD"/>
    <w:rsid w:val="00F00FC8"/>
    <w:rsid w:val="00F0100C"/>
    <w:rsid w:val="00F0102A"/>
    <w:rsid w:val="00F0105C"/>
    <w:rsid w:val="00F01072"/>
    <w:rsid w:val="00F01122"/>
    <w:rsid w:val="00F01145"/>
    <w:rsid w:val="00F0118B"/>
    <w:rsid w:val="00F011E0"/>
    <w:rsid w:val="00F01243"/>
    <w:rsid w:val="00F01244"/>
    <w:rsid w:val="00F0125F"/>
    <w:rsid w:val="00F01266"/>
    <w:rsid w:val="00F012A2"/>
    <w:rsid w:val="00F012B4"/>
    <w:rsid w:val="00F012D1"/>
    <w:rsid w:val="00F0136E"/>
    <w:rsid w:val="00F013B2"/>
    <w:rsid w:val="00F013B3"/>
    <w:rsid w:val="00F013C7"/>
    <w:rsid w:val="00F0142F"/>
    <w:rsid w:val="00F01439"/>
    <w:rsid w:val="00F0145F"/>
    <w:rsid w:val="00F01480"/>
    <w:rsid w:val="00F014DD"/>
    <w:rsid w:val="00F01578"/>
    <w:rsid w:val="00F015A6"/>
    <w:rsid w:val="00F015E3"/>
    <w:rsid w:val="00F015F1"/>
    <w:rsid w:val="00F01606"/>
    <w:rsid w:val="00F0163D"/>
    <w:rsid w:val="00F0164E"/>
    <w:rsid w:val="00F0165E"/>
    <w:rsid w:val="00F016B8"/>
    <w:rsid w:val="00F016EB"/>
    <w:rsid w:val="00F017BB"/>
    <w:rsid w:val="00F017BE"/>
    <w:rsid w:val="00F017E8"/>
    <w:rsid w:val="00F01812"/>
    <w:rsid w:val="00F0183F"/>
    <w:rsid w:val="00F0186C"/>
    <w:rsid w:val="00F01870"/>
    <w:rsid w:val="00F018C1"/>
    <w:rsid w:val="00F018F0"/>
    <w:rsid w:val="00F018F8"/>
    <w:rsid w:val="00F01910"/>
    <w:rsid w:val="00F01975"/>
    <w:rsid w:val="00F0199A"/>
    <w:rsid w:val="00F019E9"/>
    <w:rsid w:val="00F019ED"/>
    <w:rsid w:val="00F019FB"/>
    <w:rsid w:val="00F01A07"/>
    <w:rsid w:val="00F01A5C"/>
    <w:rsid w:val="00F01A5D"/>
    <w:rsid w:val="00F01A9E"/>
    <w:rsid w:val="00F01B87"/>
    <w:rsid w:val="00F01B8E"/>
    <w:rsid w:val="00F01C12"/>
    <w:rsid w:val="00F01C3A"/>
    <w:rsid w:val="00F01C5F"/>
    <w:rsid w:val="00F01C66"/>
    <w:rsid w:val="00F01C88"/>
    <w:rsid w:val="00F01CAE"/>
    <w:rsid w:val="00F01CE7"/>
    <w:rsid w:val="00F01D47"/>
    <w:rsid w:val="00F01D4D"/>
    <w:rsid w:val="00F01D59"/>
    <w:rsid w:val="00F01D75"/>
    <w:rsid w:val="00F01DB6"/>
    <w:rsid w:val="00F01DC1"/>
    <w:rsid w:val="00F01DC5"/>
    <w:rsid w:val="00F01DCD"/>
    <w:rsid w:val="00F01E3C"/>
    <w:rsid w:val="00F01E40"/>
    <w:rsid w:val="00F01EE6"/>
    <w:rsid w:val="00F01F51"/>
    <w:rsid w:val="00F01F81"/>
    <w:rsid w:val="00F0202E"/>
    <w:rsid w:val="00F0207D"/>
    <w:rsid w:val="00F02088"/>
    <w:rsid w:val="00F02121"/>
    <w:rsid w:val="00F0212E"/>
    <w:rsid w:val="00F02147"/>
    <w:rsid w:val="00F02185"/>
    <w:rsid w:val="00F021FD"/>
    <w:rsid w:val="00F0221B"/>
    <w:rsid w:val="00F0224A"/>
    <w:rsid w:val="00F022AD"/>
    <w:rsid w:val="00F0230A"/>
    <w:rsid w:val="00F02353"/>
    <w:rsid w:val="00F02392"/>
    <w:rsid w:val="00F023CC"/>
    <w:rsid w:val="00F0241D"/>
    <w:rsid w:val="00F0244A"/>
    <w:rsid w:val="00F02478"/>
    <w:rsid w:val="00F0251C"/>
    <w:rsid w:val="00F0256F"/>
    <w:rsid w:val="00F025C7"/>
    <w:rsid w:val="00F025E4"/>
    <w:rsid w:val="00F02605"/>
    <w:rsid w:val="00F02614"/>
    <w:rsid w:val="00F0264F"/>
    <w:rsid w:val="00F02664"/>
    <w:rsid w:val="00F02698"/>
    <w:rsid w:val="00F02701"/>
    <w:rsid w:val="00F02715"/>
    <w:rsid w:val="00F02717"/>
    <w:rsid w:val="00F0280B"/>
    <w:rsid w:val="00F0289E"/>
    <w:rsid w:val="00F0291D"/>
    <w:rsid w:val="00F0293B"/>
    <w:rsid w:val="00F02946"/>
    <w:rsid w:val="00F02948"/>
    <w:rsid w:val="00F02979"/>
    <w:rsid w:val="00F029A0"/>
    <w:rsid w:val="00F029FA"/>
    <w:rsid w:val="00F02A0B"/>
    <w:rsid w:val="00F02AAC"/>
    <w:rsid w:val="00F02AC3"/>
    <w:rsid w:val="00F02AC7"/>
    <w:rsid w:val="00F02BBA"/>
    <w:rsid w:val="00F02BC3"/>
    <w:rsid w:val="00F02BF3"/>
    <w:rsid w:val="00F02BFA"/>
    <w:rsid w:val="00F02C75"/>
    <w:rsid w:val="00F02C8B"/>
    <w:rsid w:val="00F02D28"/>
    <w:rsid w:val="00F02D33"/>
    <w:rsid w:val="00F02D5B"/>
    <w:rsid w:val="00F02D7D"/>
    <w:rsid w:val="00F02DA9"/>
    <w:rsid w:val="00F02DC1"/>
    <w:rsid w:val="00F02DE4"/>
    <w:rsid w:val="00F02E13"/>
    <w:rsid w:val="00F02E40"/>
    <w:rsid w:val="00F02E6A"/>
    <w:rsid w:val="00F02F1A"/>
    <w:rsid w:val="00F02F3B"/>
    <w:rsid w:val="00F02F40"/>
    <w:rsid w:val="00F02FDD"/>
    <w:rsid w:val="00F03021"/>
    <w:rsid w:val="00F03034"/>
    <w:rsid w:val="00F03058"/>
    <w:rsid w:val="00F0307A"/>
    <w:rsid w:val="00F030B5"/>
    <w:rsid w:val="00F030FB"/>
    <w:rsid w:val="00F03110"/>
    <w:rsid w:val="00F03198"/>
    <w:rsid w:val="00F0319D"/>
    <w:rsid w:val="00F0322C"/>
    <w:rsid w:val="00F03297"/>
    <w:rsid w:val="00F032A7"/>
    <w:rsid w:val="00F032D6"/>
    <w:rsid w:val="00F03315"/>
    <w:rsid w:val="00F03384"/>
    <w:rsid w:val="00F033D1"/>
    <w:rsid w:val="00F03402"/>
    <w:rsid w:val="00F03453"/>
    <w:rsid w:val="00F03459"/>
    <w:rsid w:val="00F03472"/>
    <w:rsid w:val="00F034D0"/>
    <w:rsid w:val="00F034F0"/>
    <w:rsid w:val="00F03578"/>
    <w:rsid w:val="00F03588"/>
    <w:rsid w:val="00F035BB"/>
    <w:rsid w:val="00F035E1"/>
    <w:rsid w:val="00F035F6"/>
    <w:rsid w:val="00F0360E"/>
    <w:rsid w:val="00F03638"/>
    <w:rsid w:val="00F03659"/>
    <w:rsid w:val="00F03683"/>
    <w:rsid w:val="00F03697"/>
    <w:rsid w:val="00F036CD"/>
    <w:rsid w:val="00F03762"/>
    <w:rsid w:val="00F0378F"/>
    <w:rsid w:val="00F037A1"/>
    <w:rsid w:val="00F037AD"/>
    <w:rsid w:val="00F03818"/>
    <w:rsid w:val="00F03865"/>
    <w:rsid w:val="00F0387E"/>
    <w:rsid w:val="00F0389E"/>
    <w:rsid w:val="00F03921"/>
    <w:rsid w:val="00F0395B"/>
    <w:rsid w:val="00F0396F"/>
    <w:rsid w:val="00F03A0B"/>
    <w:rsid w:val="00F03AF9"/>
    <w:rsid w:val="00F03B0F"/>
    <w:rsid w:val="00F03B3E"/>
    <w:rsid w:val="00F03B85"/>
    <w:rsid w:val="00F03BC2"/>
    <w:rsid w:val="00F03BD2"/>
    <w:rsid w:val="00F03C01"/>
    <w:rsid w:val="00F03C37"/>
    <w:rsid w:val="00F03C67"/>
    <w:rsid w:val="00F03CCA"/>
    <w:rsid w:val="00F03D60"/>
    <w:rsid w:val="00F03E5D"/>
    <w:rsid w:val="00F03E82"/>
    <w:rsid w:val="00F03E8B"/>
    <w:rsid w:val="00F03EF9"/>
    <w:rsid w:val="00F03F00"/>
    <w:rsid w:val="00F03F63"/>
    <w:rsid w:val="00F03FB9"/>
    <w:rsid w:val="00F03FC8"/>
    <w:rsid w:val="00F04014"/>
    <w:rsid w:val="00F0403D"/>
    <w:rsid w:val="00F0405D"/>
    <w:rsid w:val="00F04189"/>
    <w:rsid w:val="00F041DD"/>
    <w:rsid w:val="00F041EC"/>
    <w:rsid w:val="00F041EF"/>
    <w:rsid w:val="00F0424C"/>
    <w:rsid w:val="00F04271"/>
    <w:rsid w:val="00F042A8"/>
    <w:rsid w:val="00F042DD"/>
    <w:rsid w:val="00F04313"/>
    <w:rsid w:val="00F04363"/>
    <w:rsid w:val="00F043B0"/>
    <w:rsid w:val="00F043D3"/>
    <w:rsid w:val="00F043FD"/>
    <w:rsid w:val="00F04432"/>
    <w:rsid w:val="00F04445"/>
    <w:rsid w:val="00F04469"/>
    <w:rsid w:val="00F044E8"/>
    <w:rsid w:val="00F04539"/>
    <w:rsid w:val="00F0466D"/>
    <w:rsid w:val="00F04691"/>
    <w:rsid w:val="00F046F9"/>
    <w:rsid w:val="00F0475E"/>
    <w:rsid w:val="00F04764"/>
    <w:rsid w:val="00F047DE"/>
    <w:rsid w:val="00F047E9"/>
    <w:rsid w:val="00F048B1"/>
    <w:rsid w:val="00F04903"/>
    <w:rsid w:val="00F0491D"/>
    <w:rsid w:val="00F0494A"/>
    <w:rsid w:val="00F04977"/>
    <w:rsid w:val="00F04992"/>
    <w:rsid w:val="00F04A01"/>
    <w:rsid w:val="00F04A19"/>
    <w:rsid w:val="00F04A5C"/>
    <w:rsid w:val="00F04AAA"/>
    <w:rsid w:val="00F04AB1"/>
    <w:rsid w:val="00F04AB2"/>
    <w:rsid w:val="00F04B0A"/>
    <w:rsid w:val="00F04BBE"/>
    <w:rsid w:val="00F04BFD"/>
    <w:rsid w:val="00F04C5A"/>
    <w:rsid w:val="00F04CB6"/>
    <w:rsid w:val="00F04CF0"/>
    <w:rsid w:val="00F04D00"/>
    <w:rsid w:val="00F04D2D"/>
    <w:rsid w:val="00F04D3F"/>
    <w:rsid w:val="00F04DF1"/>
    <w:rsid w:val="00F04E05"/>
    <w:rsid w:val="00F04E20"/>
    <w:rsid w:val="00F04E2E"/>
    <w:rsid w:val="00F04E71"/>
    <w:rsid w:val="00F04E94"/>
    <w:rsid w:val="00F04ED3"/>
    <w:rsid w:val="00F04F7A"/>
    <w:rsid w:val="00F05012"/>
    <w:rsid w:val="00F05123"/>
    <w:rsid w:val="00F0513B"/>
    <w:rsid w:val="00F05181"/>
    <w:rsid w:val="00F05242"/>
    <w:rsid w:val="00F0531D"/>
    <w:rsid w:val="00F0537B"/>
    <w:rsid w:val="00F053AC"/>
    <w:rsid w:val="00F053B0"/>
    <w:rsid w:val="00F053BC"/>
    <w:rsid w:val="00F053F3"/>
    <w:rsid w:val="00F053F4"/>
    <w:rsid w:val="00F054A5"/>
    <w:rsid w:val="00F054BB"/>
    <w:rsid w:val="00F054DF"/>
    <w:rsid w:val="00F054E5"/>
    <w:rsid w:val="00F054E7"/>
    <w:rsid w:val="00F05531"/>
    <w:rsid w:val="00F05543"/>
    <w:rsid w:val="00F0557D"/>
    <w:rsid w:val="00F055BF"/>
    <w:rsid w:val="00F055C7"/>
    <w:rsid w:val="00F055CE"/>
    <w:rsid w:val="00F055E9"/>
    <w:rsid w:val="00F05650"/>
    <w:rsid w:val="00F056E5"/>
    <w:rsid w:val="00F056E6"/>
    <w:rsid w:val="00F05701"/>
    <w:rsid w:val="00F05713"/>
    <w:rsid w:val="00F05755"/>
    <w:rsid w:val="00F0575E"/>
    <w:rsid w:val="00F0577D"/>
    <w:rsid w:val="00F0583D"/>
    <w:rsid w:val="00F0586B"/>
    <w:rsid w:val="00F0586E"/>
    <w:rsid w:val="00F0590D"/>
    <w:rsid w:val="00F059A9"/>
    <w:rsid w:val="00F059B6"/>
    <w:rsid w:val="00F059F7"/>
    <w:rsid w:val="00F059FA"/>
    <w:rsid w:val="00F059FE"/>
    <w:rsid w:val="00F05A0E"/>
    <w:rsid w:val="00F05A41"/>
    <w:rsid w:val="00F05A6C"/>
    <w:rsid w:val="00F05AA2"/>
    <w:rsid w:val="00F05AC7"/>
    <w:rsid w:val="00F05AEE"/>
    <w:rsid w:val="00F05B34"/>
    <w:rsid w:val="00F05BE5"/>
    <w:rsid w:val="00F05BE7"/>
    <w:rsid w:val="00F05BFB"/>
    <w:rsid w:val="00F05C03"/>
    <w:rsid w:val="00F05C86"/>
    <w:rsid w:val="00F05C8A"/>
    <w:rsid w:val="00F05CE0"/>
    <w:rsid w:val="00F05CF9"/>
    <w:rsid w:val="00F05D1E"/>
    <w:rsid w:val="00F05D41"/>
    <w:rsid w:val="00F05D73"/>
    <w:rsid w:val="00F05D90"/>
    <w:rsid w:val="00F05DB1"/>
    <w:rsid w:val="00F05DD5"/>
    <w:rsid w:val="00F05E40"/>
    <w:rsid w:val="00F05E98"/>
    <w:rsid w:val="00F05EA7"/>
    <w:rsid w:val="00F05EC7"/>
    <w:rsid w:val="00F05EF4"/>
    <w:rsid w:val="00F05F06"/>
    <w:rsid w:val="00F05FA0"/>
    <w:rsid w:val="00F05FD3"/>
    <w:rsid w:val="00F05FF4"/>
    <w:rsid w:val="00F06070"/>
    <w:rsid w:val="00F060E6"/>
    <w:rsid w:val="00F0611F"/>
    <w:rsid w:val="00F0616D"/>
    <w:rsid w:val="00F061BA"/>
    <w:rsid w:val="00F061DC"/>
    <w:rsid w:val="00F06200"/>
    <w:rsid w:val="00F0621B"/>
    <w:rsid w:val="00F0623F"/>
    <w:rsid w:val="00F0628B"/>
    <w:rsid w:val="00F062F9"/>
    <w:rsid w:val="00F062FE"/>
    <w:rsid w:val="00F06304"/>
    <w:rsid w:val="00F06385"/>
    <w:rsid w:val="00F06403"/>
    <w:rsid w:val="00F06482"/>
    <w:rsid w:val="00F06483"/>
    <w:rsid w:val="00F0648A"/>
    <w:rsid w:val="00F06490"/>
    <w:rsid w:val="00F064B2"/>
    <w:rsid w:val="00F064C8"/>
    <w:rsid w:val="00F064EE"/>
    <w:rsid w:val="00F06513"/>
    <w:rsid w:val="00F06518"/>
    <w:rsid w:val="00F0654E"/>
    <w:rsid w:val="00F06565"/>
    <w:rsid w:val="00F06573"/>
    <w:rsid w:val="00F0657E"/>
    <w:rsid w:val="00F065BD"/>
    <w:rsid w:val="00F065F9"/>
    <w:rsid w:val="00F06608"/>
    <w:rsid w:val="00F0660E"/>
    <w:rsid w:val="00F0661D"/>
    <w:rsid w:val="00F06621"/>
    <w:rsid w:val="00F06693"/>
    <w:rsid w:val="00F066B6"/>
    <w:rsid w:val="00F066B7"/>
    <w:rsid w:val="00F066C1"/>
    <w:rsid w:val="00F066C2"/>
    <w:rsid w:val="00F066ED"/>
    <w:rsid w:val="00F06701"/>
    <w:rsid w:val="00F0674C"/>
    <w:rsid w:val="00F067BA"/>
    <w:rsid w:val="00F067E9"/>
    <w:rsid w:val="00F06822"/>
    <w:rsid w:val="00F06834"/>
    <w:rsid w:val="00F06845"/>
    <w:rsid w:val="00F06854"/>
    <w:rsid w:val="00F06877"/>
    <w:rsid w:val="00F068D7"/>
    <w:rsid w:val="00F0690E"/>
    <w:rsid w:val="00F0692A"/>
    <w:rsid w:val="00F06961"/>
    <w:rsid w:val="00F069A9"/>
    <w:rsid w:val="00F069D7"/>
    <w:rsid w:val="00F069E1"/>
    <w:rsid w:val="00F06A05"/>
    <w:rsid w:val="00F06A07"/>
    <w:rsid w:val="00F06A0B"/>
    <w:rsid w:val="00F06A3A"/>
    <w:rsid w:val="00F06A45"/>
    <w:rsid w:val="00F06A6F"/>
    <w:rsid w:val="00F06A80"/>
    <w:rsid w:val="00F06AD2"/>
    <w:rsid w:val="00F06AD9"/>
    <w:rsid w:val="00F06B73"/>
    <w:rsid w:val="00F06B9F"/>
    <w:rsid w:val="00F06BCD"/>
    <w:rsid w:val="00F06C06"/>
    <w:rsid w:val="00F06C49"/>
    <w:rsid w:val="00F06C5F"/>
    <w:rsid w:val="00F06C8F"/>
    <w:rsid w:val="00F06D0A"/>
    <w:rsid w:val="00F06D55"/>
    <w:rsid w:val="00F06D5B"/>
    <w:rsid w:val="00F06D70"/>
    <w:rsid w:val="00F06D83"/>
    <w:rsid w:val="00F06DA1"/>
    <w:rsid w:val="00F06DD1"/>
    <w:rsid w:val="00F06DE1"/>
    <w:rsid w:val="00F06E02"/>
    <w:rsid w:val="00F06E2F"/>
    <w:rsid w:val="00F06E69"/>
    <w:rsid w:val="00F06F04"/>
    <w:rsid w:val="00F06F21"/>
    <w:rsid w:val="00F06F33"/>
    <w:rsid w:val="00F06F3E"/>
    <w:rsid w:val="00F06F7A"/>
    <w:rsid w:val="00F06FAB"/>
    <w:rsid w:val="00F06FD2"/>
    <w:rsid w:val="00F06FE6"/>
    <w:rsid w:val="00F0701E"/>
    <w:rsid w:val="00F07033"/>
    <w:rsid w:val="00F07091"/>
    <w:rsid w:val="00F070D0"/>
    <w:rsid w:val="00F071B8"/>
    <w:rsid w:val="00F071C0"/>
    <w:rsid w:val="00F071DB"/>
    <w:rsid w:val="00F071E2"/>
    <w:rsid w:val="00F0722A"/>
    <w:rsid w:val="00F07240"/>
    <w:rsid w:val="00F072A2"/>
    <w:rsid w:val="00F072BA"/>
    <w:rsid w:val="00F072CD"/>
    <w:rsid w:val="00F07351"/>
    <w:rsid w:val="00F0736F"/>
    <w:rsid w:val="00F073A6"/>
    <w:rsid w:val="00F073D5"/>
    <w:rsid w:val="00F07452"/>
    <w:rsid w:val="00F07499"/>
    <w:rsid w:val="00F07504"/>
    <w:rsid w:val="00F07514"/>
    <w:rsid w:val="00F07529"/>
    <w:rsid w:val="00F07531"/>
    <w:rsid w:val="00F07578"/>
    <w:rsid w:val="00F075AA"/>
    <w:rsid w:val="00F075C4"/>
    <w:rsid w:val="00F075FB"/>
    <w:rsid w:val="00F0760F"/>
    <w:rsid w:val="00F07620"/>
    <w:rsid w:val="00F07625"/>
    <w:rsid w:val="00F07653"/>
    <w:rsid w:val="00F0765C"/>
    <w:rsid w:val="00F07664"/>
    <w:rsid w:val="00F076C6"/>
    <w:rsid w:val="00F076F1"/>
    <w:rsid w:val="00F07746"/>
    <w:rsid w:val="00F07775"/>
    <w:rsid w:val="00F0779D"/>
    <w:rsid w:val="00F07859"/>
    <w:rsid w:val="00F07920"/>
    <w:rsid w:val="00F07978"/>
    <w:rsid w:val="00F07999"/>
    <w:rsid w:val="00F079A1"/>
    <w:rsid w:val="00F079B8"/>
    <w:rsid w:val="00F079BB"/>
    <w:rsid w:val="00F079E3"/>
    <w:rsid w:val="00F07A49"/>
    <w:rsid w:val="00F07A68"/>
    <w:rsid w:val="00F07A92"/>
    <w:rsid w:val="00F07A9B"/>
    <w:rsid w:val="00F07AA3"/>
    <w:rsid w:val="00F07B26"/>
    <w:rsid w:val="00F07B33"/>
    <w:rsid w:val="00F07BCF"/>
    <w:rsid w:val="00F07BDE"/>
    <w:rsid w:val="00F07BDF"/>
    <w:rsid w:val="00F07C0D"/>
    <w:rsid w:val="00F07C15"/>
    <w:rsid w:val="00F07C23"/>
    <w:rsid w:val="00F07C55"/>
    <w:rsid w:val="00F07C5A"/>
    <w:rsid w:val="00F07C62"/>
    <w:rsid w:val="00F07CBA"/>
    <w:rsid w:val="00F07D01"/>
    <w:rsid w:val="00F07D36"/>
    <w:rsid w:val="00F07D57"/>
    <w:rsid w:val="00F07D83"/>
    <w:rsid w:val="00F07D9F"/>
    <w:rsid w:val="00F07DF8"/>
    <w:rsid w:val="00F07E0B"/>
    <w:rsid w:val="00F07E12"/>
    <w:rsid w:val="00F07E1F"/>
    <w:rsid w:val="00F07E7C"/>
    <w:rsid w:val="00F07E91"/>
    <w:rsid w:val="00F07ECB"/>
    <w:rsid w:val="00F07ED4"/>
    <w:rsid w:val="00F07EEF"/>
    <w:rsid w:val="00F07EF9"/>
    <w:rsid w:val="00F07F15"/>
    <w:rsid w:val="00F07F50"/>
    <w:rsid w:val="00F07F73"/>
    <w:rsid w:val="00F07F99"/>
    <w:rsid w:val="00F07FE0"/>
    <w:rsid w:val="00F10004"/>
    <w:rsid w:val="00F10041"/>
    <w:rsid w:val="00F10056"/>
    <w:rsid w:val="00F10060"/>
    <w:rsid w:val="00F100AE"/>
    <w:rsid w:val="00F100D0"/>
    <w:rsid w:val="00F10106"/>
    <w:rsid w:val="00F10172"/>
    <w:rsid w:val="00F10180"/>
    <w:rsid w:val="00F101AA"/>
    <w:rsid w:val="00F101BF"/>
    <w:rsid w:val="00F101EC"/>
    <w:rsid w:val="00F101FF"/>
    <w:rsid w:val="00F10235"/>
    <w:rsid w:val="00F102B4"/>
    <w:rsid w:val="00F102E4"/>
    <w:rsid w:val="00F1033B"/>
    <w:rsid w:val="00F1034D"/>
    <w:rsid w:val="00F1035C"/>
    <w:rsid w:val="00F10397"/>
    <w:rsid w:val="00F103B0"/>
    <w:rsid w:val="00F10420"/>
    <w:rsid w:val="00F10434"/>
    <w:rsid w:val="00F10435"/>
    <w:rsid w:val="00F104B8"/>
    <w:rsid w:val="00F1051D"/>
    <w:rsid w:val="00F1052C"/>
    <w:rsid w:val="00F10534"/>
    <w:rsid w:val="00F10592"/>
    <w:rsid w:val="00F105AE"/>
    <w:rsid w:val="00F105BC"/>
    <w:rsid w:val="00F105E3"/>
    <w:rsid w:val="00F105EA"/>
    <w:rsid w:val="00F105F9"/>
    <w:rsid w:val="00F10618"/>
    <w:rsid w:val="00F10645"/>
    <w:rsid w:val="00F1066C"/>
    <w:rsid w:val="00F1070F"/>
    <w:rsid w:val="00F10743"/>
    <w:rsid w:val="00F1076C"/>
    <w:rsid w:val="00F10770"/>
    <w:rsid w:val="00F107BE"/>
    <w:rsid w:val="00F107C5"/>
    <w:rsid w:val="00F107D5"/>
    <w:rsid w:val="00F10807"/>
    <w:rsid w:val="00F10893"/>
    <w:rsid w:val="00F108E1"/>
    <w:rsid w:val="00F108F3"/>
    <w:rsid w:val="00F1097D"/>
    <w:rsid w:val="00F10991"/>
    <w:rsid w:val="00F1099A"/>
    <w:rsid w:val="00F109B7"/>
    <w:rsid w:val="00F109BD"/>
    <w:rsid w:val="00F10A13"/>
    <w:rsid w:val="00F10A3E"/>
    <w:rsid w:val="00F10A70"/>
    <w:rsid w:val="00F10A83"/>
    <w:rsid w:val="00F10AC9"/>
    <w:rsid w:val="00F10AF6"/>
    <w:rsid w:val="00F10B08"/>
    <w:rsid w:val="00F10B16"/>
    <w:rsid w:val="00F10B40"/>
    <w:rsid w:val="00F10BAB"/>
    <w:rsid w:val="00F10BAF"/>
    <w:rsid w:val="00F10BC2"/>
    <w:rsid w:val="00F10BCB"/>
    <w:rsid w:val="00F10BF2"/>
    <w:rsid w:val="00F10CAC"/>
    <w:rsid w:val="00F10D0E"/>
    <w:rsid w:val="00F10D13"/>
    <w:rsid w:val="00F10D5F"/>
    <w:rsid w:val="00F10D7B"/>
    <w:rsid w:val="00F10D80"/>
    <w:rsid w:val="00F10DAE"/>
    <w:rsid w:val="00F10DEE"/>
    <w:rsid w:val="00F10E55"/>
    <w:rsid w:val="00F10E66"/>
    <w:rsid w:val="00F10E78"/>
    <w:rsid w:val="00F10E8D"/>
    <w:rsid w:val="00F10ECE"/>
    <w:rsid w:val="00F10F46"/>
    <w:rsid w:val="00F10FA2"/>
    <w:rsid w:val="00F1100D"/>
    <w:rsid w:val="00F11014"/>
    <w:rsid w:val="00F11035"/>
    <w:rsid w:val="00F1108B"/>
    <w:rsid w:val="00F11096"/>
    <w:rsid w:val="00F110AD"/>
    <w:rsid w:val="00F110B2"/>
    <w:rsid w:val="00F110BB"/>
    <w:rsid w:val="00F110E4"/>
    <w:rsid w:val="00F110EB"/>
    <w:rsid w:val="00F11114"/>
    <w:rsid w:val="00F11146"/>
    <w:rsid w:val="00F111CD"/>
    <w:rsid w:val="00F111D5"/>
    <w:rsid w:val="00F11231"/>
    <w:rsid w:val="00F1125B"/>
    <w:rsid w:val="00F11277"/>
    <w:rsid w:val="00F11289"/>
    <w:rsid w:val="00F1129C"/>
    <w:rsid w:val="00F112AA"/>
    <w:rsid w:val="00F112D8"/>
    <w:rsid w:val="00F112E1"/>
    <w:rsid w:val="00F11332"/>
    <w:rsid w:val="00F11380"/>
    <w:rsid w:val="00F11390"/>
    <w:rsid w:val="00F113F8"/>
    <w:rsid w:val="00F11427"/>
    <w:rsid w:val="00F1144F"/>
    <w:rsid w:val="00F11453"/>
    <w:rsid w:val="00F114D0"/>
    <w:rsid w:val="00F114F8"/>
    <w:rsid w:val="00F11532"/>
    <w:rsid w:val="00F1153D"/>
    <w:rsid w:val="00F11585"/>
    <w:rsid w:val="00F11608"/>
    <w:rsid w:val="00F11653"/>
    <w:rsid w:val="00F1168A"/>
    <w:rsid w:val="00F1169B"/>
    <w:rsid w:val="00F116CD"/>
    <w:rsid w:val="00F11703"/>
    <w:rsid w:val="00F11727"/>
    <w:rsid w:val="00F1176A"/>
    <w:rsid w:val="00F1176F"/>
    <w:rsid w:val="00F1178E"/>
    <w:rsid w:val="00F11812"/>
    <w:rsid w:val="00F118AE"/>
    <w:rsid w:val="00F118DF"/>
    <w:rsid w:val="00F118ED"/>
    <w:rsid w:val="00F1194F"/>
    <w:rsid w:val="00F11967"/>
    <w:rsid w:val="00F11975"/>
    <w:rsid w:val="00F11991"/>
    <w:rsid w:val="00F119A2"/>
    <w:rsid w:val="00F119A3"/>
    <w:rsid w:val="00F119A9"/>
    <w:rsid w:val="00F119DB"/>
    <w:rsid w:val="00F11A0C"/>
    <w:rsid w:val="00F11A4C"/>
    <w:rsid w:val="00F11A61"/>
    <w:rsid w:val="00F11AA2"/>
    <w:rsid w:val="00F11AB0"/>
    <w:rsid w:val="00F11AC5"/>
    <w:rsid w:val="00F11AEB"/>
    <w:rsid w:val="00F11AFB"/>
    <w:rsid w:val="00F11B04"/>
    <w:rsid w:val="00F11B15"/>
    <w:rsid w:val="00F11B1D"/>
    <w:rsid w:val="00F11B4C"/>
    <w:rsid w:val="00F11BB9"/>
    <w:rsid w:val="00F11BDC"/>
    <w:rsid w:val="00F11BF4"/>
    <w:rsid w:val="00F11C4E"/>
    <w:rsid w:val="00F11CEF"/>
    <w:rsid w:val="00F11D05"/>
    <w:rsid w:val="00F11D4A"/>
    <w:rsid w:val="00F11D68"/>
    <w:rsid w:val="00F11DD7"/>
    <w:rsid w:val="00F11E01"/>
    <w:rsid w:val="00F11E0D"/>
    <w:rsid w:val="00F11E7A"/>
    <w:rsid w:val="00F11E83"/>
    <w:rsid w:val="00F11E8B"/>
    <w:rsid w:val="00F11EC8"/>
    <w:rsid w:val="00F11EDB"/>
    <w:rsid w:val="00F11F3A"/>
    <w:rsid w:val="00F11F5E"/>
    <w:rsid w:val="00F11F7F"/>
    <w:rsid w:val="00F11FA3"/>
    <w:rsid w:val="00F11FF3"/>
    <w:rsid w:val="00F1202B"/>
    <w:rsid w:val="00F12089"/>
    <w:rsid w:val="00F120A8"/>
    <w:rsid w:val="00F120B3"/>
    <w:rsid w:val="00F120BB"/>
    <w:rsid w:val="00F120F7"/>
    <w:rsid w:val="00F120FB"/>
    <w:rsid w:val="00F1211D"/>
    <w:rsid w:val="00F12191"/>
    <w:rsid w:val="00F121D2"/>
    <w:rsid w:val="00F121E9"/>
    <w:rsid w:val="00F121FD"/>
    <w:rsid w:val="00F1223C"/>
    <w:rsid w:val="00F1223F"/>
    <w:rsid w:val="00F1224F"/>
    <w:rsid w:val="00F122A3"/>
    <w:rsid w:val="00F122B5"/>
    <w:rsid w:val="00F122F6"/>
    <w:rsid w:val="00F1236A"/>
    <w:rsid w:val="00F123C7"/>
    <w:rsid w:val="00F123EC"/>
    <w:rsid w:val="00F124F2"/>
    <w:rsid w:val="00F12509"/>
    <w:rsid w:val="00F12517"/>
    <w:rsid w:val="00F12541"/>
    <w:rsid w:val="00F125C7"/>
    <w:rsid w:val="00F125EA"/>
    <w:rsid w:val="00F12612"/>
    <w:rsid w:val="00F1263A"/>
    <w:rsid w:val="00F1264F"/>
    <w:rsid w:val="00F12697"/>
    <w:rsid w:val="00F126A8"/>
    <w:rsid w:val="00F126E1"/>
    <w:rsid w:val="00F126E4"/>
    <w:rsid w:val="00F12730"/>
    <w:rsid w:val="00F12734"/>
    <w:rsid w:val="00F1275A"/>
    <w:rsid w:val="00F127AC"/>
    <w:rsid w:val="00F1280B"/>
    <w:rsid w:val="00F12877"/>
    <w:rsid w:val="00F128D6"/>
    <w:rsid w:val="00F128E7"/>
    <w:rsid w:val="00F128EB"/>
    <w:rsid w:val="00F1295C"/>
    <w:rsid w:val="00F1297B"/>
    <w:rsid w:val="00F12A0D"/>
    <w:rsid w:val="00F12A4F"/>
    <w:rsid w:val="00F12A7E"/>
    <w:rsid w:val="00F12AD3"/>
    <w:rsid w:val="00F12B03"/>
    <w:rsid w:val="00F12B0F"/>
    <w:rsid w:val="00F12B14"/>
    <w:rsid w:val="00F12BE4"/>
    <w:rsid w:val="00F12BE7"/>
    <w:rsid w:val="00F12C01"/>
    <w:rsid w:val="00F12CA8"/>
    <w:rsid w:val="00F12CAA"/>
    <w:rsid w:val="00F12CB9"/>
    <w:rsid w:val="00F12CC2"/>
    <w:rsid w:val="00F12CDB"/>
    <w:rsid w:val="00F12CDC"/>
    <w:rsid w:val="00F12D30"/>
    <w:rsid w:val="00F12D9D"/>
    <w:rsid w:val="00F12DAA"/>
    <w:rsid w:val="00F12E13"/>
    <w:rsid w:val="00F12E2A"/>
    <w:rsid w:val="00F12E56"/>
    <w:rsid w:val="00F12EB6"/>
    <w:rsid w:val="00F12F6F"/>
    <w:rsid w:val="00F12F78"/>
    <w:rsid w:val="00F12FCD"/>
    <w:rsid w:val="00F13011"/>
    <w:rsid w:val="00F130A9"/>
    <w:rsid w:val="00F130B1"/>
    <w:rsid w:val="00F130C2"/>
    <w:rsid w:val="00F130F4"/>
    <w:rsid w:val="00F13163"/>
    <w:rsid w:val="00F1318C"/>
    <w:rsid w:val="00F13194"/>
    <w:rsid w:val="00F1327A"/>
    <w:rsid w:val="00F132BC"/>
    <w:rsid w:val="00F132D7"/>
    <w:rsid w:val="00F133AC"/>
    <w:rsid w:val="00F133BB"/>
    <w:rsid w:val="00F133D1"/>
    <w:rsid w:val="00F13429"/>
    <w:rsid w:val="00F13464"/>
    <w:rsid w:val="00F1349A"/>
    <w:rsid w:val="00F135B8"/>
    <w:rsid w:val="00F135D7"/>
    <w:rsid w:val="00F135FE"/>
    <w:rsid w:val="00F13614"/>
    <w:rsid w:val="00F13679"/>
    <w:rsid w:val="00F13698"/>
    <w:rsid w:val="00F136C8"/>
    <w:rsid w:val="00F136DC"/>
    <w:rsid w:val="00F136ED"/>
    <w:rsid w:val="00F136F0"/>
    <w:rsid w:val="00F1371D"/>
    <w:rsid w:val="00F13720"/>
    <w:rsid w:val="00F13793"/>
    <w:rsid w:val="00F137C4"/>
    <w:rsid w:val="00F137C5"/>
    <w:rsid w:val="00F137E2"/>
    <w:rsid w:val="00F137F9"/>
    <w:rsid w:val="00F13898"/>
    <w:rsid w:val="00F138B2"/>
    <w:rsid w:val="00F139AF"/>
    <w:rsid w:val="00F13A2C"/>
    <w:rsid w:val="00F13A6F"/>
    <w:rsid w:val="00F13B35"/>
    <w:rsid w:val="00F13B40"/>
    <w:rsid w:val="00F13B56"/>
    <w:rsid w:val="00F13B69"/>
    <w:rsid w:val="00F13BCE"/>
    <w:rsid w:val="00F13C22"/>
    <w:rsid w:val="00F13C73"/>
    <w:rsid w:val="00F13C8B"/>
    <w:rsid w:val="00F13C97"/>
    <w:rsid w:val="00F13CDE"/>
    <w:rsid w:val="00F13D2D"/>
    <w:rsid w:val="00F13D91"/>
    <w:rsid w:val="00F13DAB"/>
    <w:rsid w:val="00F13DC5"/>
    <w:rsid w:val="00F13E04"/>
    <w:rsid w:val="00F13E98"/>
    <w:rsid w:val="00F13ED1"/>
    <w:rsid w:val="00F13EF6"/>
    <w:rsid w:val="00F13F2F"/>
    <w:rsid w:val="00F13F4B"/>
    <w:rsid w:val="00F13F6F"/>
    <w:rsid w:val="00F13F8C"/>
    <w:rsid w:val="00F13FC6"/>
    <w:rsid w:val="00F13FF2"/>
    <w:rsid w:val="00F14009"/>
    <w:rsid w:val="00F140B9"/>
    <w:rsid w:val="00F140CF"/>
    <w:rsid w:val="00F140E7"/>
    <w:rsid w:val="00F14126"/>
    <w:rsid w:val="00F14142"/>
    <w:rsid w:val="00F14169"/>
    <w:rsid w:val="00F14184"/>
    <w:rsid w:val="00F141B7"/>
    <w:rsid w:val="00F141D5"/>
    <w:rsid w:val="00F14207"/>
    <w:rsid w:val="00F14285"/>
    <w:rsid w:val="00F14291"/>
    <w:rsid w:val="00F1429D"/>
    <w:rsid w:val="00F142C9"/>
    <w:rsid w:val="00F142DA"/>
    <w:rsid w:val="00F142E5"/>
    <w:rsid w:val="00F14327"/>
    <w:rsid w:val="00F1434B"/>
    <w:rsid w:val="00F1435D"/>
    <w:rsid w:val="00F1437B"/>
    <w:rsid w:val="00F143C8"/>
    <w:rsid w:val="00F143F5"/>
    <w:rsid w:val="00F14405"/>
    <w:rsid w:val="00F14417"/>
    <w:rsid w:val="00F14448"/>
    <w:rsid w:val="00F14476"/>
    <w:rsid w:val="00F14485"/>
    <w:rsid w:val="00F14496"/>
    <w:rsid w:val="00F144AB"/>
    <w:rsid w:val="00F144C2"/>
    <w:rsid w:val="00F144F1"/>
    <w:rsid w:val="00F14574"/>
    <w:rsid w:val="00F145AB"/>
    <w:rsid w:val="00F14605"/>
    <w:rsid w:val="00F1460A"/>
    <w:rsid w:val="00F14662"/>
    <w:rsid w:val="00F146BC"/>
    <w:rsid w:val="00F14723"/>
    <w:rsid w:val="00F14755"/>
    <w:rsid w:val="00F147A8"/>
    <w:rsid w:val="00F147C9"/>
    <w:rsid w:val="00F14818"/>
    <w:rsid w:val="00F14835"/>
    <w:rsid w:val="00F14838"/>
    <w:rsid w:val="00F14846"/>
    <w:rsid w:val="00F1485C"/>
    <w:rsid w:val="00F14868"/>
    <w:rsid w:val="00F148EF"/>
    <w:rsid w:val="00F1491C"/>
    <w:rsid w:val="00F14939"/>
    <w:rsid w:val="00F1495B"/>
    <w:rsid w:val="00F14985"/>
    <w:rsid w:val="00F149E3"/>
    <w:rsid w:val="00F149FB"/>
    <w:rsid w:val="00F14A2D"/>
    <w:rsid w:val="00F14A51"/>
    <w:rsid w:val="00F14A5E"/>
    <w:rsid w:val="00F14AE8"/>
    <w:rsid w:val="00F14B09"/>
    <w:rsid w:val="00F14B2D"/>
    <w:rsid w:val="00F14B9B"/>
    <w:rsid w:val="00F14C91"/>
    <w:rsid w:val="00F14CA0"/>
    <w:rsid w:val="00F14CE9"/>
    <w:rsid w:val="00F14CF1"/>
    <w:rsid w:val="00F14D2A"/>
    <w:rsid w:val="00F14D78"/>
    <w:rsid w:val="00F14DC5"/>
    <w:rsid w:val="00F14DF8"/>
    <w:rsid w:val="00F14E57"/>
    <w:rsid w:val="00F14EBF"/>
    <w:rsid w:val="00F14EC5"/>
    <w:rsid w:val="00F14EE5"/>
    <w:rsid w:val="00F14F26"/>
    <w:rsid w:val="00F14FE2"/>
    <w:rsid w:val="00F14FF4"/>
    <w:rsid w:val="00F14FF5"/>
    <w:rsid w:val="00F14FF6"/>
    <w:rsid w:val="00F15021"/>
    <w:rsid w:val="00F15035"/>
    <w:rsid w:val="00F15095"/>
    <w:rsid w:val="00F150A0"/>
    <w:rsid w:val="00F150A9"/>
    <w:rsid w:val="00F150F0"/>
    <w:rsid w:val="00F15119"/>
    <w:rsid w:val="00F15145"/>
    <w:rsid w:val="00F15176"/>
    <w:rsid w:val="00F15187"/>
    <w:rsid w:val="00F1519A"/>
    <w:rsid w:val="00F151AD"/>
    <w:rsid w:val="00F151B6"/>
    <w:rsid w:val="00F151C5"/>
    <w:rsid w:val="00F15285"/>
    <w:rsid w:val="00F15307"/>
    <w:rsid w:val="00F15338"/>
    <w:rsid w:val="00F15345"/>
    <w:rsid w:val="00F15353"/>
    <w:rsid w:val="00F1538F"/>
    <w:rsid w:val="00F153B2"/>
    <w:rsid w:val="00F153D5"/>
    <w:rsid w:val="00F153F8"/>
    <w:rsid w:val="00F1548E"/>
    <w:rsid w:val="00F15499"/>
    <w:rsid w:val="00F1549A"/>
    <w:rsid w:val="00F154D2"/>
    <w:rsid w:val="00F154D8"/>
    <w:rsid w:val="00F15507"/>
    <w:rsid w:val="00F15512"/>
    <w:rsid w:val="00F1551E"/>
    <w:rsid w:val="00F15580"/>
    <w:rsid w:val="00F155AD"/>
    <w:rsid w:val="00F155E7"/>
    <w:rsid w:val="00F155F7"/>
    <w:rsid w:val="00F15618"/>
    <w:rsid w:val="00F15635"/>
    <w:rsid w:val="00F15699"/>
    <w:rsid w:val="00F156BA"/>
    <w:rsid w:val="00F156F1"/>
    <w:rsid w:val="00F15707"/>
    <w:rsid w:val="00F15722"/>
    <w:rsid w:val="00F1574F"/>
    <w:rsid w:val="00F157F9"/>
    <w:rsid w:val="00F1584A"/>
    <w:rsid w:val="00F1589E"/>
    <w:rsid w:val="00F158A9"/>
    <w:rsid w:val="00F158C3"/>
    <w:rsid w:val="00F1592C"/>
    <w:rsid w:val="00F15930"/>
    <w:rsid w:val="00F15966"/>
    <w:rsid w:val="00F15997"/>
    <w:rsid w:val="00F159BD"/>
    <w:rsid w:val="00F159C4"/>
    <w:rsid w:val="00F159F0"/>
    <w:rsid w:val="00F159F5"/>
    <w:rsid w:val="00F15A39"/>
    <w:rsid w:val="00F15A3B"/>
    <w:rsid w:val="00F15A70"/>
    <w:rsid w:val="00F15AA7"/>
    <w:rsid w:val="00F15AF1"/>
    <w:rsid w:val="00F15B17"/>
    <w:rsid w:val="00F15B31"/>
    <w:rsid w:val="00F15B3D"/>
    <w:rsid w:val="00F15B56"/>
    <w:rsid w:val="00F15B60"/>
    <w:rsid w:val="00F15B9D"/>
    <w:rsid w:val="00F15BAF"/>
    <w:rsid w:val="00F15C13"/>
    <w:rsid w:val="00F15C20"/>
    <w:rsid w:val="00F15C3A"/>
    <w:rsid w:val="00F15C8B"/>
    <w:rsid w:val="00F15D06"/>
    <w:rsid w:val="00F15D14"/>
    <w:rsid w:val="00F15D5C"/>
    <w:rsid w:val="00F15D9C"/>
    <w:rsid w:val="00F15DB5"/>
    <w:rsid w:val="00F15DD4"/>
    <w:rsid w:val="00F15E0E"/>
    <w:rsid w:val="00F15E16"/>
    <w:rsid w:val="00F15E29"/>
    <w:rsid w:val="00F15E47"/>
    <w:rsid w:val="00F15E55"/>
    <w:rsid w:val="00F15E70"/>
    <w:rsid w:val="00F15E9A"/>
    <w:rsid w:val="00F15ECC"/>
    <w:rsid w:val="00F15ED1"/>
    <w:rsid w:val="00F15F37"/>
    <w:rsid w:val="00F15F7D"/>
    <w:rsid w:val="00F15FA4"/>
    <w:rsid w:val="00F16053"/>
    <w:rsid w:val="00F16059"/>
    <w:rsid w:val="00F1605A"/>
    <w:rsid w:val="00F160C3"/>
    <w:rsid w:val="00F160D9"/>
    <w:rsid w:val="00F16107"/>
    <w:rsid w:val="00F1610A"/>
    <w:rsid w:val="00F16125"/>
    <w:rsid w:val="00F16126"/>
    <w:rsid w:val="00F161BF"/>
    <w:rsid w:val="00F161C5"/>
    <w:rsid w:val="00F16223"/>
    <w:rsid w:val="00F1628B"/>
    <w:rsid w:val="00F1630C"/>
    <w:rsid w:val="00F163CF"/>
    <w:rsid w:val="00F16433"/>
    <w:rsid w:val="00F16445"/>
    <w:rsid w:val="00F16486"/>
    <w:rsid w:val="00F164D8"/>
    <w:rsid w:val="00F164F4"/>
    <w:rsid w:val="00F16548"/>
    <w:rsid w:val="00F16569"/>
    <w:rsid w:val="00F16583"/>
    <w:rsid w:val="00F16595"/>
    <w:rsid w:val="00F16625"/>
    <w:rsid w:val="00F16644"/>
    <w:rsid w:val="00F16652"/>
    <w:rsid w:val="00F1669D"/>
    <w:rsid w:val="00F166AA"/>
    <w:rsid w:val="00F166BE"/>
    <w:rsid w:val="00F166D4"/>
    <w:rsid w:val="00F166D9"/>
    <w:rsid w:val="00F16717"/>
    <w:rsid w:val="00F16739"/>
    <w:rsid w:val="00F16797"/>
    <w:rsid w:val="00F16799"/>
    <w:rsid w:val="00F167AB"/>
    <w:rsid w:val="00F167B5"/>
    <w:rsid w:val="00F167D9"/>
    <w:rsid w:val="00F16875"/>
    <w:rsid w:val="00F16899"/>
    <w:rsid w:val="00F168B2"/>
    <w:rsid w:val="00F1696B"/>
    <w:rsid w:val="00F169B6"/>
    <w:rsid w:val="00F16A47"/>
    <w:rsid w:val="00F16ABC"/>
    <w:rsid w:val="00F16B05"/>
    <w:rsid w:val="00F16B0C"/>
    <w:rsid w:val="00F16B21"/>
    <w:rsid w:val="00F16BBD"/>
    <w:rsid w:val="00F16C73"/>
    <w:rsid w:val="00F16C93"/>
    <w:rsid w:val="00F16D01"/>
    <w:rsid w:val="00F16D47"/>
    <w:rsid w:val="00F16D58"/>
    <w:rsid w:val="00F16D68"/>
    <w:rsid w:val="00F16D8B"/>
    <w:rsid w:val="00F16DE2"/>
    <w:rsid w:val="00F16DF2"/>
    <w:rsid w:val="00F16F60"/>
    <w:rsid w:val="00F16F79"/>
    <w:rsid w:val="00F1705E"/>
    <w:rsid w:val="00F17099"/>
    <w:rsid w:val="00F170C1"/>
    <w:rsid w:val="00F17158"/>
    <w:rsid w:val="00F1716F"/>
    <w:rsid w:val="00F17172"/>
    <w:rsid w:val="00F17188"/>
    <w:rsid w:val="00F17236"/>
    <w:rsid w:val="00F172B7"/>
    <w:rsid w:val="00F172B9"/>
    <w:rsid w:val="00F172D6"/>
    <w:rsid w:val="00F17314"/>
    <w:rsid w:val="00F17337"/>
    <w:rsid w:val="00F1736C"/>
    <w:rsid w:val="00F173A9"/>
    <w:rsid w:val="00F173B7"/>
    <w:rsid w:val="00F173E5"/>
    <w:rsid w:val="00F173ED"/>
    <w:rsid w:val="00F173F1"/>
    <w:rsid w:val="00F17439"/>
    <w:rsid w:val="00F17459"/>
    <w:rsid w:val="00F1747A"/>
    <w:rsid w:val="00F17507"/>
    <w:rsid w:val="00F17520"/>
    <w:rsid w:val="00F1754D"/>
    <w:rsid w:val="00F17592"/>
    <w:rsid w:val="00F175C1"/>
    <w:rsid w:val="00F17611"/>
    <w:rsid w:val="00F17612"/>
    <w:rsid w:val="00F17620"/>
    <w:rsid w:val="00F17643"/>
    <w:rsid w:val="00F17688"/>
    <w:rsid w:val="00F176DC"/>
    <w:rsid w:val="00F17715"/>
    <w:rsid w:val="00F1771F"/>
    <w:rsid w:val="00F177BE"/>
    <w:rsid w:val="00F177FA"/>
    <w:rsid w:val="00F17835"/>
    <w:rsid w:val="00F178D8"/>
    <w:rsid w:val="00F178F6"/>
    <w:rsid w:val="00F17916"/>
    <w:rsid w:val="00F17994"/>
    <w:rsid w:val="00F17996"/>
    <w:rsid w:val="00F17998"/>
    <w:rsid w:val="00F179BE"/>
    <w:rsid w:val="00F179F2"/>
    <w:rsid w:val="00F17A88"/>
    <w:rsid w:val="00F17AEC"/>
    <w:rsid w:val="00F17B39"/>
    <w:rsid w:val="00F17B59"/>
    <w:rsid w:val="00F17B65"/>
    <w:rsid w:val="00F17B83"/>
    <w:rsid w:val="00F17B96"/>
    <w:rsid w:val="00F17BA1"/>
    <w:rsid w:val="00F17BD5"/>
    <w:rsid w:val="00F17BFB"/>
    <w:rsid w:val="00F17D0D"/>
    <w:rsid w:val="00F17D2D"/>
    <w:rsid w:val="00F17D55"/>
    <w:rsid w:val="00F17D5E"/>
    <w:rsid w:val="00F17D81"/>
    <w:rsid w:val="00F17DCB"/>
    <w:rsid w:val="00F17E5F"/>
    <w:rsid w:val="00F17E73"/>
    <w:rsid w:val="00F17EA1"/>
    <w:rsid w:val="00F17EAF"/>
    <w:rsid w:val="00F17EC8"/>
    <w:rsid w:val="00F17EDB"/>
    <w:rsid w:val="00F17EF9"/>
    <w:rsid w:val="00F17F78"/>
    <w:rsid w:val="00F17F90"/>
    <w:rsid w:val="00F17FB5"/>
    <w:rsid w:val="00F17FC8"/>
    <w:rsid w:val="00F17FD1"/>
    <w:rsid w:val="00F2003B"/>
    <w:rsid w:val="00F200A3"/>
    <w:rsid w:val="00F200AE"/>
    <w:rsid w:val="00F200EB"/>
    <w:rsid w:val="00F200FE"/>
    <w:rsid w:val="00F20136"/>
    <w:rsid w:val="00F2013F"/>
    <w:rsid w:val="00F20177"/>
    <w:rsid w:val="00F201AF"/>
    <w:rsid w:val="00F201BC"/>
    <w:rsid w:val="00F201E5"/>
    <w:rsid w:val="00F2022F"/>
    <w:rsid w:val="00F20230"/>
    <w:rsid w:val="00F20251"/>
    <w:rsid w:val="00F20252"/>
    <w:rsid w:val="00F20352"/>
    <w:rsid w:val="00F203B3"/>
    <w:rsid w:val="00F203CA"/>
    <w:rsid w:val="00F204CF"/>
    <w:rsid w:val="00F204E3"/>
    <w:rsid w:val="00F20501"/>
    <w:rsid w:val="00F20591"/>
    <w:rsid w:val="00F2059D"/>
    <w:rsid w:val="00F2059F"/>
    <w:rsid w:val="00F205B4"/>
    <w:rsid w:val="00F20626"/>
    <w:rsid w:val="00F206C3"/>
    <w:rsid w:val="00F206C7"/>
    <w:rsid w:val="00F206CC"/>
    <w:rsid w:val="00F206D3"/>
    <w:rsid w:val="00F206E3"/>
    <w:rsid w:val="00F206F2"/>
    <w:rsid w:val="00F20725"/>
    <w:rsid w:val="00F20731"/>
    <w:rsid w:val="00F20738"/>
    <w:rsid w:val="00F20784"/>
    <w:rsid w:val="00F207A6"/>
    <w:rsid w:val="00F20849"/>
    <w:rsid w:val="00F20861"/>
    <w:rsid w:val="00F20867"/>
    <w:rsid w:val="00F2086E"/>
    <w:rsid w:val="00F2088F"/>
    <w:rsid w:val="00F20905"/>
    <w:rsid w:val="00F2093D"/>
    <w:rsid w:val="00F20966"/>
    <w:rsid w:val="00F20988"/>
    <w:rsid w:val="00F20A99"/>
    <w:rsid w:val="00F20B34"/>
    <w:rsid w:val="00F20B3A"/>
    <w:rsid w:val="00F20B4D"/>
    <w:rsid w:val="00F20B97"/>
    <w:rsid w:val="00F20BD7"/>
    <w:rsid w:val="00F20BDA"/>
    <w:rsid w:val="00F20C0A"/>
    <w:rsid w:val="00F20C42"/>
    <w:rsid w:val="00F20C4D"/>
    <w:rsid w:val="00F20C72"/>
    <w:rsid w:val="00F20C82"/>
    <w:rsid w:val="00F20C92"/>
    <w:rsid w:val="00F20D59"/>
    <w:rsid w:val="00F20DC3"/>
    <w:rsid w:val="00F20E24"/>
    <w:rsid w:val="00F20E5E"/>
    <w:rsid w:val="00F20E5F"/>
    <w:rsid w:val="00F20E95"/>
    <w:rsid w:val="00F20EB2"/>
    <w:rsid w:val="00F20EEF"/>
    <w:rsid w:val="00F20F86"/>
    <w:rsid w:val="00F20F87"/>
    <w:rsid w:val="00F20FC2"/>
    <w:rsid w:val="00F20FCC"/>
    <w:rsid w:val="00F21003"/>
    <w:rsid w:val="00F21062"/>
    <w:rsid w:val="00F2108D"/>
    <w:rsid w:val="00F21091"/>
    <w:rsid w:val="00F2109E"/>
    <w:rsid w:val="00F210C6"/>
    <w:rsid w:val="00F210F3"/>
    <w:rsid w:val="00F2110A"/>
    <w:rsid w:val="00F21122"/>
    <w:rsid w:val="00F2114C"/>
    <w:rsid w:val="00F21279"/>
    <w:rsid w:val="00F21288"/>
    <w:rsid w:val="00F2128C"/>
    <w:rsid w:val="00F212AD"/>
    <w:rsid w:val="00F212AF"/>
    <w:rsid w:val="00F212B9"/>
    <w:rsid w:val="00F212C5"/>
    <w:rsid w:val="00F212EB"/>
    <w:rsid w:val="00F212FC"/>
    <w:rsid w:val="00F21306"/>
    <w:rsid w:val="00F2130A"/>
    <w:rsid w:val="00F21329"/>
    <w:rsid w:val="00F2133A"/>
    <w:rsid w:val="00F2135C"/>
    <w:rsid w:val="00F2136D"/>
    <w:rsid w:val="00F21391"/>
    <w:rsid w:val="00F213E0"/>
    <w:rsid w:val="00F213F2"/>
    <w:rsid w:val="00F213FB"/>
    <w:rsid w:val="00F21404"/>
    <w:rsid w:val="00F21499"/>
    <w:rsid w:val="00F214CD"/>
    <w:rsid w:val="00F214E8"/>
    <w:rsid w:val="00F214EB"/>
    <w:rsid w:val="00F2154D"/>
    <w:rsid w:val="00F21585"/>
    <w:rsid w:val="00F215B9"/>
    <w:rsid w:val="00F2161C"/>
    <w:rsid w:val="00F2161D"/>
    <w:rsid w:val="00F21660"/>
    <w:rsid w:val="00F21666"/>
    <w:rsid w:val="00F216BB"/>
    <w:rsid w:val="00F216F6"/>
    <w:rsid w:val="00F21701"/>
    <w:rsid w:val="00F2174F"/>
    <w:rsid w:val="00F21773"/>
    <w:rsid w:val="00F217AC"/>
    <w:rsid w:val="00F217CA"/>
    <w:rsid w:val="00F2185D"/>
    <w:rsid w:val="00F21866"/>
    <w:rsid w:val="00F218B7"/>
    <w:rsid w:val="00F218EE"/>
    <w:rsid w:val="00F2190B"/>
    <w:rsid w:val="00F219A1"/>
    <w:rsid w:val="00F219D1"/>
    <w:rsid w:val="00F21A08"/>
    <w:rsid w:val="00F21A3D"/>
    <w:rsid w:val="00F21A61"/>
    <w:rsid w:val="00F21A6A"/>
    <w:rsid w:val="00F21AC9"/>
    <w:rsid w:val="00F21B42"/>
    <w:rsid w:val="00F21B74"/>
    <w:rsid w:val="00F21BB1"/>
    <w:rsid w:val="00F21BEE"/>
    <w:rsid w:val="00F21C05"/>
    <w:rsid w:val="00F21C19"/>
    <w:rsid w:val="00F21C42"/>
    <w:rsid w:val="00F21C7C"/>
    <w:rsid w:val="00F21CBF"/>
    <w:rsid w:val="00F21D26"/>
    <w:rsid w:val="00F21D37"/>
    <w:rsid w:val="00F21D90"/>
    <w:rsid w:val="00F21DE4"/>
    <w:rsid w:val="00F21DEF"/>
    <w:rsid w:val="00F21E06"/>
    <w:rsid w:val="00F21F01"/>
    <w:rsid w:val="00F21F70"/>
    <w:rsid w:val="00F21F7A"/>
    <w:rsid w:val="00F21FB9"/>
    <w:rsid w:val="00F21FCF"/>
    <w:rsid w:val="00F22052"/>
    <w:rsid w:val="00F2212D"/>
    <w:rsid w:val="00F2216F"/>
    <w:rsid w:val="00F22196"/>
    <w:rsid w:val="00F22197"/>
    <w:rsid w:val="00F221A6"/>
    <w:rsid w:val="00F221D0"/>
    <w:rsid w:val="00F221F8"/>
    <w:rsid w:val="00F22258"/>
    <w:rsid w:val="00F2229D"/>
    <w:rsid w:val="00F222A2"/>
    <w:rsid w:val="00F222F0"/>
    <w:rsid w:val="00F2235F"/>
    <w:rsid w:val="00F2236A"/>
    <w:rsid w:val="00F223DE"/>
    <w:rsid w:val="00F22410"/>
    <w:rsid w:val="00F2244B"/>
    <w:rsid w:val="00F224BE"/>
    <w:rsid w:val="00F22516"/>
    <w:rsid w:val="00F2251C"/>
    <w:rsid w:val="00F22573"/>
    <w:rsid w:val="00F225F8"/>
    <w:rsid w:val="00F22611"/>
    <w:rsid w:val="00F22628"/>
    <w:rsid w:val="00F22632"/>
    <w:rsid w:val="00F22669"/>
    <w:rsid w:val="00F226CD"/>
    <w:rsid w:val="00F22704"/>
    <w:rsid w:val="00F22707"/>
    <w:rsid w:val="00F2271C"/>
    <w:rsid w:val="00F22731"/>
    <w:rsid w:val="00F227B0"/>
    <w:rsid w:val="00F22813"/>
    <w:rsid w:val="00F22845"/>
    <w:rsid w:val="00F2284B"/>
    <w:rsid w:val="00F2284F"/>
    <w:rsid w:val="00F2288E"/>
    <w:rsid w:val="00F22895"/>
    <w:rsid w:val="00F228CA"/>
    <w:rsid w:val="00F228FB"/>
    <w:rsid w:val="00F22932"/>
    <w:rsid w:val="00F2293A"/>
    <w:rsid w:val="00F2298E"/>
    <w:rsid w:val="00F22996"/>
    <w:rsid w:val="00F229C5"/>
    <w:rsid w:val="00F229FE"/>
    <w:rsid w:val="00F22A2D"/>
    <w:rsid w:val="00F22A4F"/>
    <w:rsid w:val="00F22A87"/>
    <w:rsid w:val="00F22A93"/>
    <w:rsid w:val="00F22B12"/>
    <w:rsid w:val="00F22B83"/>
    <w:rsid w:val="00F22B9E"/>
    <w:rsid w:val="00F22BA1"/>
    <w:rsid w:val="00F22BD3"/>
    <w:rsid w:val="00F22C09"/>
    <w:rsid w:val="00F22C2D"/>
    <w:rsid w:val="00F22C6C"/>
    <w:rsid w:val="00F22CB6"/>
    <w:rsid w:val="00F22D18"/>
    <w:rsid w:val="00F22D27"/>
    <w:rsid w:val="00F22D3B"/>
    <w:rsid w:val="00F22D46"/>
    <w:rsid w:val="00F22D71"/>
    <w:rsid w:val="00F22D93"/>
    <w:rsid w:val="00F22D9B"/>
    <w:rsid w:val="00F22E3A"/>
    <w:rsid w:val="00F22E6A"/>
    <w:rsid w:val="00F22E82"/>
    <w:rsid w:val="00F22E97"/>
    <w:rsid w:val="00F22EA0"/>
    <w:rsid w:val="00F22EE7"/>
    <w:rsid w:val="00F22F77"/>
    <w:rsid w:val="00F22F83"/>
    <w:rsid w:val="00F22F9F"/>
    <w:rsid w:val="00F22FFE"/>
    <w:rsid w:val="00F2304B"/>
    <w:rsid w:val="00F2304F"/>
    <w:rsid w:val="00F2307D"/>
    <w:rsid w:val="00F230E6"/>
    <w:rsid w:val="00F230F0"/>
    <w:rsid w:val="00F23137"/>
    <w:rsid w:val="00F23156"/>
    <w:rsid w:val="00F2316D"/>
    <w:rsid w:val="00F2316F"/>
    <w:rsid w:val="00F231BB"/>
    <w:rsid w:val="00F23273"/>
    <w:rsid w:val="00F232D5"/>
    <w:rsid w:val="00F232E2"/>
    <w:rsid w:val="00F232F3"/>
    <w:rsid w:val="00F23322"/>
    <w:rsid w:val="00F23390"/>
    <w:rsid w:val="00F233A6"/>
    <w:rsid w:val="00F233A7"/>
    <w:rsid w:val="00F233C5"/>
    <w:rsid w:val="00F23431"/>
    <w:rsid w:val="00F2344F"/>
    <w:rsid w:val="00F23452"/>
    <w:rsid w:val="00F2346D"/>
    <w:rsid w:val="00F23473"/>
    <w:rsid w:val="00F23483"/>
    <w:rsid w:val="00F234EA"/>
    <w:rsid w:val="00F2354A"/>
    <w:rsid w:val="00F235FE"/>
    <w:rsid w:val="00F23628"/>
    <w:rsid w:val="00F23661"/>
    <w:rsid w:val="00F2367F"/>
    <w:rsid w:val="00F2373C"/>
    <w:rsid w:val="00F23762"/>
    <w:rsid w:val="00F2378A"/>
    <w:rsid w:val="00F237C6"/>
    <w:rsid w:val="00F237E3"/>
    <w:rsid w:val="00F2380A"/>
    <w:rsid w:val="00F23810"/>
    <w:rsid w:val="00F23826"/>
    <w:rsid w:val="00F2382C"/>
    <w:rsid w:val="00F23846"/>
    <w:rsid w:val="00F2387A"/>
    <w:rsid w:val="00F2387C"/>
    <w:rsid w:val="00F238BF"/>
    <w:rsid w:val="00F238D6"/>
    <w:rsid w:val="00F23909"/>
    <w:rsid w:val="00F23964"/>
    <w:rsid w:val="00F23991"/>
    <w:rsid w:val="00F23999"/>
    <w:rsid w:val="00F239FC"/>
    <w:rsid w:val="00F23A1C"/>
    <w:rsid w:val="00F23A81"/>
    <w:rsid w:val="00F23BA4"/>
    <w:rsid w:val="00F23BA7"/>
    <w:rsid w:val="00F23BAF"/>
    <w:rsid w:val="00F23BC9"/>
    <w:rsid w:val="00F23BD4"/>
    <w:rsid w:val="00F23BE2"/>
    <w:rsid w:val="00F23BEE"/>
    <w:rsid w:val="00F23C5C"/>
    <w:rsid w:val="00F23C9B"/>
    <w:rsid w:val="00F23CB6"/>
    <w:rsid w:val="00F23D0D"/>
    <w:rsid w:val="00F23D1C"/>
    <w:rsid w:val="00F23D59"/>
    <w:rsid w:val="00F23D67"/>
    <w:rsid w:val="00F23D6F"/>
    <w:rsid w:val="00F23D73"/>
    <w:rsid w:val="00F23D93"/>
    <w:rsid w:val="00F23D96"/>
    <w:rsid w:val="00F23DA9"/>
    <w:rsid w:val="00F23E04"/>
    <w:rsid w:val="00F23E20"/>
    <w:rsid w:val="00F23E26"/>
    <w:rsid w:val="00F23E7F"/>
    <w:rsid w:val="00F23EE8"/>
    <w:rsid w:val="00F23EF6"/>
    <w:rsid w:val="00F23F00"/>
    <w:rsid w:val="00F23F3A"/>
    <w:rsid w:val="00F23F51"/>
    <w:rsid w:val="00F23F80"/>
    <w:rsid w:val="00F23FE1"/>
    <w:rsid w:val="00F24061"/>
    <w:rsid w:val="00F2406B"/>
    <w:rsid w:val="00F24079"/>
    <w:rsid w:val="00F24091"/>
    <w:rsid w:val="00F240C7"/>
    <w:rsid w:val="00F24125"/>
    <w:rsid w:val="00F2413F"/>
    <w:rsid w:val="00F241D3"/>
    <w:rsid w:val="00F241D7"/>
    <w:rsid w:val="00F241DF"/>
    <w:rsid w:val="00F241F4"/>
    <w:rsid w:val="00F2420D"/>
    <w:rsid w:val="00F2422E"/>
    <w:rsid w:val="00F24243"/>
    <w:rsid w:val="00F24279"/>
    <w:rsid w:val="00F24288"/>
    <w:rsid w:val="00F242A6"/>
    <w:rsid w:val="00F2445A"/>
    <w:rsid w:val="00F2449D"/>
    <w:rsid w:val="00F244E7"/>
    <w:rsid w:val="00F24521"/>
    <w:rsid w:val="00F2452C"/>
    <w:rsid w:val="00F2455C"/>
    <w:rsid w:val="00F24586"/>
    <w:rsid w:val="00F2458D"/>
    <w:rsid w:val="00F24622"/>
    <w:rsid w:val="00F24638"/>
    <w:rsid w:val="00F2467B"/>
    <w:rsid w:val="00F2467C"/>
    <w:rsid w:val="00F246E5"/>
    <w:rsid w:val="00F24703"/>
    <w:rsid w:val="00F24712"/>
    <w:rsid w:val="00F2471E"/>
    <w:rsid w:val="00F24750"/>
    <w:rsid w:val="00F2475E"/>
    <w:rsid w:val="00F24798"/>
    <w:rsid w:val="00F247AB"/>
    <w:rsid w:val="00F247C9"/>
    <w:rsid w:val="00F247E0"/>
    <w:rsid w:val="00F247F1"/>
    <w:rsid w:val="00F247F5"/>
    <w:rsid w:val="00F2483A"/>
    <w:rsid w:val="00F248D2"/>
    <w:rsid w:val="00F248FE"/>
    <w:rsid w:val="00F2492B"/>
    <w:rsid w:val="00F2493A"/>
    <w:rsid w:val="00F249BF"/>
    <w:rsid w:val="00F249DD"/>
    <w:rsid w:val="00F24A08"/>
    <w:rsid w:val="00F24A0D"/>
    <w:rsid w:val="00F24A26"/>
    <w:rsid w:val="00F24A40"/>
    <w:rsid w:val="00F24A58"/>
    <w:rsid w:val="00F24A5B"/>
    <w:rsid w:val="00F24A5E"/>
    <w:rsid w:val="00F24A64"/>
    <w:rsid w:val="00F24A70"/>
    <w:rsid w:val="00F24A8F"/>
    <w:rsid w:val="00F24AB6"/>
    <w:rsid w:val="00F24AB8"/>
    <w:rsid w:val="00F24AF5"/>
    <w:rsid w:val="00F24B1A"/>
    <w:rsid w:val="00F24B1C"/>
    <w:rsid w:val="00F24BB0"/>
    <w:rsid w:val="00F24BB4"/>
    <w:rsid w:val="00F24BCF"/>
    <w:rsid w:val="00F24BFD"/>
    <w:rsid w:val="00F24C2A"/>
    <w:rsid w:val="00F24C73"/>
    <w:rsid w:val="00F24C78"/>
    <w:rsid w:val="00F24CA9"/>
    <w:rsid w:val="00F24D13"/>
    <w:rsid w:val="00F24D26"/>
    <w:rsid w:val="00F24D51"/>
    <w:rsid w:val="00F24D86"/>
    <w:rsid w:val="00F24DA2"/>
    <w:rsid w:val="00F24DDE"/>
    <w:rsid w:val="00F24E18"/>
    <w:rsid w:val="00F24E40"/>
    <w:rsid w:val="00F24E4B"/>
    <w:rsid w:val="00F24E6F"/>
    <w:rsid w:val="00F24ED6"/>
    <w:rsid w:val="00F24F03"/>
    <w:rsid w:val="00F24FBC"/>
    <w:rsid w:val="00F24FFA"/>
    <w:rsid w:val="00F2507C"/>
    <w:rsid w:val="00F250CA"/>
    <w:rsid w:val="00F251C0"/>
    <w:rsid w:val="00F251C6"/>
    <w:rsid w:val="00F25253"/>
    <w:rsid w:val="00F25287"/>
    <w:rsid w:val="00F25291"/>
    <w:rsid w:val="00F252E5"/>
    <w:rsid w:val="00F253A4"/>
    <w:rsid w:val="00F253DC"/>
    <w:rsid w:val="00F253E0"/>
    <w:rsid w:val="00F253FC"/>
    <w:rsid w:val="00F2543D"/>
    <w:rsid w:val="00F2543F"/>
    <w:rsid w:val="00F25474"/>
    <w:rsid w:val="00F25486"/>
    <w:rsid w:val="00F254A1"/>
    <w:rsid w:val="00F254C8"/>
    <w:rsid w:val="00F254CE"/>
    <w:rsid w:val="00F254CF"/>
    <w:rsid w:val="00F2551D"/>
    <w:rsid w:val="00F25539"/>
    <w:rsid w:val="00F25586"/>
    <w:rsid w:val="00F2558F"/>
    <w:rsid w:val="00F25592"/>
    <w:rsid w:val="00F2566B"/>
    <w:rsid w:val="00F256AD"/>
    <w:rsid w:val="00F256B2"/>
    <w:rsid w:val="00F256D7"/>
    <w:rsid w:val="00F256ED"/>
    <w:rsid w:val="00F25705"/>
    <w:rsid w:val="00F25729"/>
    <w:rsid w:val="00F25738"/>
    <w:rsid w:val="00F25761"/>
    <w:rsid w:val="00F25773"/>
    <w:rsid w:val="00F257FA"/>
    <w:rsid w:val="00F25802"/>
    <w:rsid w:val="00F25850"/>
    <w:rsid w:val="00F2585D"/>
    <w:rsid w:val="00F25888"/>
    <w:rsid w:val="00F259C4"/>
    <w:rsid w:val="00F25A2F"/>
    <w:rsid w:val="00F25A50"/>
    <w:rsid w:val="00F25B10"/>
    <w:rsid w:val="00F25B5B"/>
    <w:rsid w:val="00F25BB4"/>
    <w:rsid w:val="00F25BEE"/>
    <w:rsid w:val="00F25BF4"/>
    <w:rsid w:val="00F25C02"/>
    <w:rsid w:val="00F25C4A"/>
    <w:rsid w:val="00F25C5C"/>
    <w:rsid w:val="00F25C6E"/>
    <w:rsid w:val="00F25CAA"/>
    <w:rsid w:val="00F25CBC"/>
    <w:rsid w:val="00F25D3A"/>
    <w:rsid w:val="00F25D45"/>
    <w:rsid w:val="00F25DC3"/>
    <w:rsid w:val="00F25DC8"/>
    <w:rsid w:val="00F25DDF"/>
    <w:rsid w:val="00F25E53"/>
    <w:rsid w:val="00F25E60"/>
    <w:rsid w:val="00F25E68"/>
    <w:rsid w:val="00F25E6A"/>
    <w:rsid w:val="00F25E8E"/>
    <w:rsid w:val="00F25EDA"/>
    <w:rsid w:val="00F25EF6"/>
    <w:rsid w:val="00F25F44"/>
    <w:rsid w:val="00F25F7A"/>
    <w:rsid w:val="00F25FF8"/>
    <w:rsid w:val="00F26004"/>
    <w:rsid w:val="00F26031"/>
    <w:rsid w:val="00F2607D"/>
    <w:rsid w:val="00F260EE"/>
    <w:rsid w:val="00F2612B"/>
    <w:rsid w:val="00F2612C"/>
    <w:rsid w:val="00F2613B"/>
    <w:rsid w:val="00F261E1"/>
    <w:rsid w:val="00F2620F"/>
    <w:rsid w:val="00F2621D"/>
    <w:rsid w:val="00F26289"/>
    <w:rsid w:val="00F262B9"/>
    <w:rsid w:val="00F262F5"/>
    <w:rsid w:val="00F26350"/>
    <w:rsid w:val="00F2637B"/>
    <w:rsid w:val="00F26387"/>
    <w:rsid w:val="00F2639F"/>
    <w:rsid w:val="00F263B5"/>
    <w:rsid w:val="00F263B8"/>
    <w:rsid w:val="00F263CF"/>
    <w:rsid w:val="00F263D0"/>
    <w:rsid w:val="00F263EE"/>
    <w:rsid w:val="00F26438"/>
    <w:rsid w:val="00F26477"/>
    <w:rsid w:val="00F264E8"/>
    <w:rsid w:val="00F265A5"/>
    <w:rsid w:val="00F265AD"/>
    <w:rsid w:val="00F265CD"/>
    <w:rsid w:val="00F26600"/>
    <w:rsid w:val="00F266BE"/>
    <w:rsid w:val="00F266BF"/>
    <w:rsid w:val="00F266DF"/>
    <w:rsid w:val="00F26762"/>
    <w:rsid w:val="00F267E6"/>
    <w:rsid w:val="00F267EA"/>
    <w:rsid w:val="00F26822"/>
    <w:rsid w:val="00F26847"/>
    <w:rsid w:val="00F26852"/>
    <w:rsid w:val="00F268A7"/>
    <w:rsid w:val="00F26905"/>
    <w:rsid w:val="00F2690C"/>
    <w:rsid w:val="00F2690D"/>
    <w:rsid w:val="00F2693F"/>
    <w:rsid w:val="00F26940"/>
    <w:rsid w:val="00F26980"/>
    <w:rsid w:val="00F26989"/>
    <w:rsid w:val="00F26994"/>
    <w:rsid w:val="00F269EB"/>
    <w:rsid w:val="00F26A00"/>
    <w:rsid w:val="00F26A4E"/>
    <w:rsid w:val="00F26ACC"/>
    <w:rsid w:val="00F26AFE"/>
    <w:rsid w:val="00F26B7C"/>
    <w:rsid w:val="00F26B9E"/>
    <w:rsid w:val="00F26BCA"/>
    <w:rsid w:val="00F26BD5"/>
    <w:rsid w:val="00F26C49"/>
    <w:rsid w:val="00F26C53"/>
    <w:rsid w:val="00F26C96"/>
    <w:rsid w:val="00F26CC8"/>
    <w:rsid w:val="00F26CE2"/>
    <w:rsid w:val="00F26D7B"/>
    <w:rsid w:val="00F26D99"/>
    <w:rsid w:val="00F26DD4"/>
    <w:rsid w:val="00F26DDF"/>
    <w:rsid w:val="00F26E42"/>
    <w:rsid w:val="00F26F73"/>
    <w:rsid w:val="00F26F8A"/>
    <w:rsid w:val="00F26F91"/>
    <w:rsid w:val="00F26FDA"/>
    <w:rsid w:val="00F27003"/>
    <w:rsid w:val="00F27017"/>
    <w:rsid w:val="00F2702C"/>
    <w:rsid w:val="00F2702F"/>
    <w:rsid w:val="00F27052"/>
    <w:rsid w:val="00F27079"/>
    <w:rsid w:val="00F27090"/>
    <w:rsid w:val="00F270A8"/>
    <w:rsid w:val="00F270B5"/>
    <w:rsid w:val="00F270CC"/>
    <w:rsid w:val="00F270D9"/>
    <w:rsid w:val="00F270FB"/>
    <w:rsid w:val="00F27105"/>
    <w:rsid w:val="00F27157"/>
    <w:rsid w:val="00F27168"/>
    <w:rsid w:val="00F2719E"/>
    <w:rsid w:val="00F27217"/>
    <w:rsid w:val="00F2722E"/>
    <w:rsid w:val="00F27233"/>
    <w:rsid w:val="00F2724A"/>
    <w:rsid w:val="00F27320"/>
    <w:rsid w:val="00F27324"/>
    <w:rsid w:val="00F2732F"/>
    <w:rsid w:val="00F27344"/>
    <w:rsid w:val="00F27358"/>
    <w:rsid w:val="00F273C4"/>
    <w:rsid w:val="00F273F3"/>
    <w:rsid w:val="00F27407"/>
    <w:rsid w:val="00F27425"/>
    <w:rsid w:val="00F27429"/>
    <w:rsid w:val="00F27442"/>
    <w:rsid w:val="00F2747F"/>
    <w:rsid w:val="00F274D3"/>
    <w:rsid w:val="00F27522"/>
    <w:rsid w:val="00F27597"/>
    <w:rsid w:val="00F275E4"/>
    <w:rsid w:val="00F27610"/>
    <w:rsid w:val="00F27634"/>
    <w:rsid w:val="00F2763D"/>
    <w:rsid w:val="00F276B9"/>
    <w:rsid w:val="00F276E5"/>
    <w:rsid w:val="00F2773A"/>
    <w:rsid w:val="00F277F7"/>
    <w:rsid w:val="00F27816"/>
    <w:rsid w:val="00F2789E"/>
    <w:rsid w:val="00F278D4"/>
    <w:rsid w:val="00F27904"/>
    <w:rsid w:val="00F27919"/>
    <w:rsid w:val="00F2791A"/>
    <w:rsid w:val="00F27943"/>
    <w:rsid w:val="00F27967"/>
    <w:rsid w:val="00F279AF"/>
    <w:rsid w:val="00F279B5"/>
    <w:rsid w:val="00F279D6"/>
    <w:rsid w:val="00F279FA"/>
    <w:rsid w:val="00F27A30"/>
    <w:rsid w:val="00F27AC0"/>
    <w:rsid w:val="00F27AE7"/>
    <w:rsid w:val="00F27B6A"/>
    <w:rsid w:val="00F27BE5"/>
    <w:rsid w:val="00F27BF5"/>
    <w:rsid w:val="00F27C01"/>
    <w:rsid w:val="00F27C5A"/>
    <w:rsid w:val="00F27C8D"/>
    <w:rsid w:val="00F27CEE"/>
    <w:rsid w:val="00F27D83"/>
    <w:rsid w:val="00F27D8F"/>
    <w:rsid w:val="00F27DA5"/>
    <w:rsid w:val="00F27DC3"/>
    <w:rsid w:val="00F27E38"/>
    <w:rsid w:val="00F27E3D"/>
    <w:rsid w:val="00F27E72"/>
    <w:rsid w:val="00F27E82"/>
    <w:rsid w:val="00F27E9F"/>
    <w:rsid w:val="00F27EC0"/>
    <w:rsid w:val="00F27F32"/>
    <w:rsid w:val="00F27F37"/>
    <w:rsid w:val="00F27F71"/>
    <w:rsid w:val="00F27F74"/>
    <w:rsid w:val="00F27F9F"/>
    <w:rsid w:val="00F27FAD"/>
    <w:rsid w:val="00F27FBA"/>
    <w:rsid w:val="00F30016"/>
    <w:rsid w:val="00F3008B"/>
    <w:rsid w:val="00F300A7"/>
    <w:rsid w:val="00F300AD"/>
    <w:rsid w:val="00F300C5"/>
    <w:rsid w:val="00F300DF"/>
    <w:rsid w:val="00F30119"/>
    <w:rsid w:val="00F30140"/>
    <w:rsid w:val="00F30184"/>
    <w:rsid w:val="00F301AA"/>
    <w:rsid w:val="00F301B4"/>
    <w:rsid w:val="00F301BE"/>
    <w:rsid w:val="00F301C4"/>
    <w:rsid w:val="00F301DC"/>
    <w:rsid w:val="00F30223"/>
    <w:rsid w:val="00F302CA"/>
    <w:rsid w:val="00F30333"/>
    <w:rsid w:val="00F30338"/>
    <w:rsid w:val="00F30379"/>
    <w:rsid w:val="00F30392"/>
    <w:rsid w:val="00F303A6"/>
    <w:rsid w:val="00F30455"/>
    <w:rsid w:val="00F30462"/>
    <w:rsid w:val="00F30467"/>
    <w:rsid w:val="00F30476"/>
    <w:rsid w:val="00F304C7"/>
    <w:rsid w:val="00F304F7"/>
    <w:rsid w:val="00F3050F"/>
    <w:rsid w:val="00F3052A"/>
    <w:rsid w:val="00F30547"/>
    <w:rsid w:val="00F30596"/>
    <w:rsid w:val="00F305AC"/>
    <w:rsid w:val="00F30602"/>
    <w:rsid w:val="00F30690"/>
    <w:rsid w:val="00F306FF"/>
    <w:rsid w:val="00F30718"/>
    <w:rsid w:val="00F30751"/>
    <w:rsid w:val="00F3076A"/>
    <w:rsid w:val="00F30786"/>
    <w:rsid w:val="00F307B7"/>
    <w:rsid w:val="00F307DA"/>
    <w:rsid w:val="00F3084E"/>
    <w:rsid w:val="00F30878"/>
    <w:rsid w:val="00F3090D"/>
    <w:rsid w:val="00F30988"/>
    <w:rsid w:val="00F309A5"/>
    <w:rsid w:val="00F309AC"/>
    <w:rsid w:val="00F309D0"/>
    <w:rsid w:val="00F30A33"/>
    <w:rsid w:val="00F30A57"/>
    <w:rsid w:val="00F30A97"/>
    <w:rsid w:val="00F30AB5"/>
    <w:rsid w:val="00F30AC0"/>
    <w:rsid w:val="00F30AD6"/>
    <w:rsid w:val="00F30AE3"/>
    <w:rsid w:val="00F30B3B"/>
    <w:rsid w:val="00F30B3E"/>
    <w:rsid w:val="00F30BE0"/>
    <w:rsid w:val="00F30C29"/>
    <w:rsid w:val="00F30CA6"/>
    <w:rsid w:val="00F30CEB"/>
    <w:rsid w:val="00F30D5D"/>
    <w:rsid w:val="00F30D74"/>
    <w:rsid w:val="00F30D7D"/>
    <w:rsid w:val="00F30D90"/>
    <w:rsid w:val="00F30DA8"/>
    <w:rsid w:val="00F30E31"/>
    <w:rsid w:val="00F30E48"/>
    <w:rsid w:val="00F30EFB"/>
    <w:rsid w:val="00F30F44"/>
    <w:rsid w:val="00F30F65"/>
    <w:rsid w:val="00F30FD4"/>
    <w:rsid w:val="00F30FD8"/>
    <w:rsid w:val="00F3107E"/>
    <w:rsid w:val="00F3111A"/>
    <w:rsid w:val="00F31150"/>
    <w:rsid w:val="00F311CF"/>
    <w:rsid w:val="00F3122D"/>
    <w:rsid w:val="00F31240"/>
    <w:rsid w:val="00F31251"/>
    <w:rsid w:val="00F3130D"/>
    <w:rsid w:val="00F3135F"/>
    <w:rsid w:val="00F31371"/>
    <w:rsid w:val="00F31391"/>
    <w:rsid w:val="00F31392"/>
    <w:rsid w:val="00F313C7"/>
    <w:rsid w:val="00F31423"/>
    <w:rsid w:val="00F3146C"/>
    <w:rsid w:val="00F31470"/>
    <w:rsid w:val="00F3149F"/>
    <w:rsid w:val="00F314D0"/>
    <w:rsid w:val="00F314DF"/>
    <w:rsid w:val="00F314FE"/>
    <w:rsid w:val="00F31503"/>
    <w:rsid w:val="00F3150B"/>
    <w:rsid w:val="00F31531"/>
    <w:rsid w:val="00F3155C"/>
    <w:rsid w:val="00F315BA"/>
    <w:rsid w:val="00F31620"/>
    <w:rsid w:val="00F3166C"/>
    <w:rsid w:val="00F3166D"/>
    <w:rsid w:val="00F3172D"/>
    <w:rsid w:val="00F31755"/>
    <w:rsid w:val="00F31780"/>
    <w:rsid w:val="00F31806"/>
    <w:rsid w:val="00F31811"/>
    <w:rsid w:val="00F318E0"/>
    <w:rsid w:val="00F3196A"/>
    <w:rsid w:val="00F319CB"/>
    <w:rsid w:val="00F31A27"/>
    <w:rsid w:val="00F31A4A"/>
    <w:rsid w:val="00F31A64"/>
    <w:rsid w:val="00F31A8A"/>
    <w:rsid w:val="00F31ADF"/>
    <w:rsid w:val="00F31B0E"/>
    <w:rsid w:val="00F31B4E"/>
    <w:rsid w:val="00F31B64"/>
    <w:rsid w:val="00F31B75"/>
    <w:rsid w:val="00F31B91"/>
    <w:rsid w:val="00F31BE1"/>
    <w:rsid w:val="00F31BEF"/>
    <w:rsid w:val="00F31C14"/>
    <w:rsid w:val="00F31D27"/>
    <w:rsid w:val="00F31D80"/>
    <w:rsid w:val="00F31DF9"/>
    <w:rsid w:val="00F31E02"/>
    <w:rsid w:val="00F31E75"/>
    <w:rsid w:val="00F31E88"/>
    <w:rsid w:val="00F31EEA"/>
    <w:rsid w:val="00F31F4E"/>
    <w:rsid w:val="00F31F6A"/>
    <w:rsid w:val="00F32024"/>
    <w:rsid w:val="00F3203D"/>
    <w:rsid w:val="00F32047"/>
    <w:rsid w:val="00F320A7"/>
    <w:rsid w:val="00F320F3"/>
    <w:rsid w:val="00F32138"/>
    <w:rsid w:val="00F3213F"/>
    <w:rsid w:val="00F32183"/>
    <w:rsid w:val="00F32194"/>
    <w:rsid w:val="00F321BF"/>
    <w:rsid w:val="00F3220F"/>
    <w:rsid w:val="00F32213"/>
    <w:rsid w:val="00F32236"/>
    <w:rsid w:val="00F3223C"/>
    <w:rsid w:val="00F32282"/>
    <w:rsid w:val="00F32292"/>
    <w:rsid w:val="00F32297"/>
    <w:rsid w:val="00F3229C"/>
    <w:rsid w:val="00F322B9"/>
    <w:rsid w:val="00F322E6"/>
    <w:rsid w:val="00F32322"/>
    <w:rsid w:val="00F3235F"/>
    <w:rsid w:val="00F323CB"/>
    <w:rsid w:val="00F3240D"/>
    <w:rsid w:val="00F32449"/>
    <w:rsid w:val="00F32461"/>
    <w:rsid w:val="00F3247E"/>
    <w:rsid w:val="00F3248F"/>
    <w:rsid w:val="00F32510"/>
    <w:rsid w:val="00F3251B"/>
    <w:rsid w:val="00F32543"/>
    <w:rsid w:val="00F3254B"/>
    <w:rsid w:val="00F32567"/>
    <w:rsid w:val="00F325E0"/>
    <w:rsid w:val="00F3261D"/>
    <w:rsid w:val="00F32632"/>
    <w:rsid w:val="00F32656"/>
    <w:rsid w:val="00F3266D"/>
    <w:rsid w:val="00F3270C"/>
    <w:rsid w:val="00F3272E"/>
    <w:rsid w:val="00F3274E"/>
    <w:rsid w:val="00F32784"/>
    <w:rsid w:val="00F3279E"/>
    <w:rsid w:val="00F327AD"/>
    <w:rsid w:val="00F327C9"/>
    <w:rsid w:val="00F327CA"/>
    <w:rsid w:val="00F327FE"/>
    <w:rsid w:val="00F32808"/>
    <w:rsid w:val="00F32831"/>
    <w:rsid w:val="00F3283E"/>
    <w:rsid w:val="00F3284F"/>
    <w:rsid w:val="00F328B4"/>
    <w:rsid w:val="00F32906"/>
    <w:rsid w:val="00F32911"/>
    <w:rsid w:val="00F329C2"/>
    <w:rsid w:val="00F32A01"/>
    <w:rsid w:val="00F32A83"/>
    <w:rsid w:val="00F32AC1"/>
    <w:rsid w:val="00F32B65"/>
    <w:rsid w:val="00F32B79"/>
    <w:rsid w:val="00F32CBE"/>
    <w:rsid w:val="00F32D5B"/>
    <w:rsid w:val="00F32D6D"/>
    <w:rsid w:val="00F32DB2"/>
    <w:rsid w:val="00F32DD8"/>
    <w:rsid w:val="00F32DDA"/>
    <w:rsid w:val="00F32E02"/>
    <w:rsid w:val="00F32E0D"/>
    <w:rsid w:val="00F32E19"/>
    <w:rsid w:val="00F32E4B"/>
    <w:rsid w:val="00F32E4F"/>
    <w:rsid w:val="00F32EAB"/>
    <w:rsid w:val="00F32F05"/>
    <w:rsid w:val="00F32F5B"/>
    <w:rsid w:val="00F32F8C"/>
    <w:rsid w:val="00F32FC4"/>
    <w:rsid w:val="00F32FFD"/>
    <w:rsid w:val="00F330AD"/>
    <w:rsid w:val="00F330B8"/>
    <w:rsid w:val="00F330F9"/>
    <w:rsid w:val="00F33102"/>
    <w:rsid w:val="00F33108"/>
    <w:rsid w:val="00F33128"/>
    <w:rsid w:val="00F33170"/>
    <w:rsid w:val="00F33193"/>
    <w:rsid w:val="00F3319C"/>
    <w:rsid w:val="00F331E9"/>
    <w:rsid w:val="00F331F4"/>
    <w:rsid w:val="00F33242"/>
    <w:rsid w:val="00F33257"/>
    <w:rsid w:val="00F33280"/>
    <w:rsid w:val="00F33290"/>
    <w:rsid w:val="00F33293"/>
    <w:rsid w:val="00F332B1"/>
    <w:rsid w:val="00F332D0"/>
    <w:rsid w:val="00F332D2"/>
    <w:rsid w:val="00F332E5"/>
    <w:rsid w:val="00F33319"/>
    <w:rsid w:val="00F3338B"/>
    <w:rsid w:val="00F333B4"/>
    <w:rsid w:val="00F333CC"/>
    <w:rsid w:val="00F3340F"/>
    <w:rsid w:val="00F33439"/>
    <w:rsid w:val="00F334B4"/>
    <w:rsid w:val="00F334BF"/>
    <w:rsid w:val="00F334C2"/>
    <w:rsid w:val="00F3354E"/>
    <w:rsid w:val="00F3356F"/>
    <w:rsid w:val="00F3359B"/>
    <w:rsid w:val="00F335A0"/>
    <w:rsid w:val="00F335CB"/>
    <w:rsid w:val="00F33640"/>
    <w:rsid w:val="00F33657"/>
    <w:rsid w:val="00F3366E"/>
    <w:rsid w:val="00F336B4"/>
    <w:rsid w:val="00F3373D"/>
    <w:rsid w:val="00F3376F"/>
    <w:rsid w:val="00F33785"/>
    <w:rsid w:val="00F33786"/>
    <w:rsid w:val="00F33789"/>
    <w:rsid w:val="00F3379A"/>
    <w:rsid w:val="00F337E0"/>
    <w:rsid w:val="00F337F8"/>
    <w:rsid w:val="00F337FB"/>
    <w:rsid w:val="00F337FC"/>
    <w:rsid w:val="00F3381C"/>
    <w:rsid w:val="00F3382B"/>
    <w:rsid w:val="00F33844"/>
    <w:rsid w:val="00F33868"/>
    <w:rsid w:val="00F3392D"/>
    <w:rsid w:val="00F33933"/>
    <w:rsid w:val="00F33964"/>
    <w:rsid w:val="00F33971"/>
    <w:rsid w:val="00F3397C"/>
    <w:rsid w:val="00F33999"/>
    <w:rsid w:val="00F33A65"/>
    <w:rsid w:val="00F33ABF"/>
    <w:rsid w:val="00F33ACC"/>
    <w:rsid w:val="00F33AF9"/>
    <w:rsid w:val="00F33B58"/>
    <w:rsid w:val="00F33B64"/>
    <w:rsid w:val="00F33BB2"/>
    <w:rsid w:val="00F33C89"/>
    <w:rsid w:val="00F33CF3"/>
    <w:rsid w:val="00F33D1C"/>
    <w:rsid w:val="00F33D2F"/>
    <w:rsid w:val="00F33D86"/>
    <w:rsid w:val="00F33E0A"/>
    <w:rsid w:val="00F33E14"/>
    <w:rsid w:val="00F33E55"/>
    <w:rsid w:val="00F33E77"/>
    <w:rsid w:val="00F33EE5"/>
    <w:rsid w:val="00F33F16"/>
    <w:rsid w:val="00F33F2E"/>
    <w:rsid w:val="00F33F36"/>
    <w:rsid w:val="00F33F48"/>
    <w:rsid w:val="00F33F52"/>
    <w:rsid w:val="00F33FA7"/>
    <w:rsid w:val="00F34042"/>
    <w:rsid w:val="00F3404C"/>
    <w:rsid w:val="00F34063"/>
    <w:rsid w:val="00F340C9"/>
    <w:rsid w:val="00F34104"/>
    <w:rsid w:val="00F34107"/>
    <w:rsid w:val="00F341F3"/>
    <w:rsid w:val="00F341F9"/>
    <w:rsid w:val="00F34229"/>
    <w:rsid w:val="00F342C5"/>
    <w:rsid w:val="00F342D3"/>
    <w:rsid w:val="00F342D9"/>
    <w:rsid w:val="00F342F6"/>
    <w:rsid w:val="00F343B8"/>
    <w:rsid w:val="00F3441C"/>
    <w:rsid w:val="00F34446"/>
    <w:rsid w:val="00F34451"/>
    <w:rsid w:val="00F3446E"/>
    <w:rsid w:val="00F344A9"/>
    <w:rsid w:val="00F34529"/>
    <w:rsid w:val="00F34535"/>
    <w:rsid w:val="00F345D3"/>
    <w:rsid w:val="00F345FB"/>
    <w:rsid w:val="00F3466B"/>
    <w:rsid w:val="00F3468E"/>
    <w:rsid w:val="00F346D3"/>
    <w:rsid w:val="00F346F5"/>
    <w:rsid w:val="00F3473F"/>
    <w:rsid w:val="00F34768"/>
    <w:rsid w:val="00F34782"/>
    <w:rsid w:val="00F3478F"/>
    <w:rsid w:val="00F3479E"/>
    <w:rsid w:val="00F347AF"/>
    <w:rsid w:val="00F347B9"/>
    <w:rsid w:val="00F347CA"/>
    <w:rsid w:val="00F347D1"/>
    <w:rsid w:val="00F347FC"/>
    <w:rsid w:val="00F34871"/>
    <w:rsid w:val="00F34887"/>
    <w:rsid w:val="00F348A2"/>
    <w:rsid w:val="00F348A6"/>
    <w:rsid w:val="00F3491B"/>
    <w:rsid w:val="00F34932"/>
    <w:rsid w:val="00F3497E"/>
    <w:rsid w:val="00F34988"/>
    <w:rsid w:val="00F349CF"/>
    <w:rsid w:val="00F349D8"/>
    <w:rsid w:val="00F349FB"/>
    <w:rsid w:val="00F34A30"/>
    <w:rsid w:val="00F34A4C"/>
    <w:rsid w:val="00F34A90"/>
    <w:rsid w:val="00F34AD8"/>
    <w:rsid w:val="00F34AE9"/>
    <w:rsid w:val="00F34AED"/>
    <w:rsid w:val="00F34B08"/>
    <w:rsid w:val="00F34B15"/>
    <w:rsid w:val="00F34B26"/>
    <w:rsid w:val="00F34B57"/>
    <w:rsid w:val="00F34B82"/>
    <w:rsid w:val="00F34BA2"/>
    <w:rsid w:val="00F34BCC"/>
    <w:rsid w:val="00F34BDC"/>
    <w:rsid w:val="00F34BE5"/>
    <w:rsid w:val="00F34C2E"/>
    <w:rsid w:val="00F34C65"/>
    <w:rsid w:val="00F34C99"/>
    <w:rsid w:val="00F34CD3"/>
    <w:rsid w:val="00F34CDC"/>
    <w:rsid w:val="00F34D40"/>
    <w:rsid w:val="00F34D46"/>
    <w:rsid w:val="00F34D69"/>
    <w:rsid w:val="00F34D88"/>
    <w:rsid w:val="00F34D8D"/>
    <w:rsid w:val="00F34DA8"/>
    <w:rsid w:val="00F34DAD"/>
    <w:rsid w:val="00F34DEB"/>
    <w:rsid w:val="00F34DF7"/>
    <w:rsid w:val="00F34E1F"/>
    <w:rsid w:val="00F34E96"/>
    <w:rsid w:val="00F34F23"/>
    <w:rsid w:val="00F34FA5"/>
    <w:rsid w:val="00F34FEC"/>
    <w:rsid w:val="00F34FF6"/>
    <w:rsid w:val="00F3500A"/>
    <w:rsid w:val="00F35052"/>
    <w:rsid w:val="00F35054"/>
    <w:rsid w:val="00F35056"/>
    <w:rsid w:val="00F35061"/>
    <w:rsid w:val="00F3506A"/>
    <w:rsid w:val="00F35097"/>
    <w:rsid w:val="00F3509B"/>
    <w:rsid w:val="00F350CC"/>
    <w:rsid w:val="00F35103"/>
    <w:rsid w:val="00F3512C"/>
    <w:rsid w:val="00F3512F"/>
    <w:rsid w:val="00F35136"/>
    <w:rsid w:val="00F35144"/>
    <w:rsid w:val="00F35190"/>
    <w:rsid w:val="00F351C8"/>
    <w:rsid w:val="00F351F2"/>
    <w:rsid w:val="00F351F8"/>
    <w:rsid w:val="00F35213"/>
    <w:rsid w:val="00F3522A"/>
    <w:rsid w:val="00F35262"/>
    <w:rsid w:val="00F352A8"/>
    <w:rsid w:val="00F352AD"/>
    <w:rsid w:val="00F352B2"/>
    <w:rsid w:val="00F35334"/>
    <w:rsid w:val="00F35342"/>
    <w:rsid w:val="00F35374"/>
    <w:rsid w:val="00F35388"/>
    <w:rsid w:val="00F353CA"/>
    <w:rsid w:val="00F35434"/>
    <w:rsid w:val="00F35446"/>
    <w:rsid w:val="00F35464"/>
    <w:rsid w:val="00F3547D"/>
    <w:rsid w:val="00F354B4"/>
    <w:rsid w:val="00F354B9"/>
    <w:rsid w:val="00F354BB"/>
    <w:rsid w:val="00F354DC"/>
    <w:rsid w:val="00F354F6"/>
    <w:rsid w:val="00F35506"/>
    <w:rsid w:val="00F35525"/>
    <w:rsid w:val="00F35535"/>
    <w:rsid w:val="00F3554D"/>
    <w:rsid w:val="00F35583"/>
    <w:rsid w:val="00F35659"/>
    <w:rsid w:val="00F3569D"/>
    <w:rsid w:val="00F356B9"/>
    <w:rsid w:val="00F3572D"/>
    <w:rsid w:val="00F35762"/>
    <w:rsid w:val="00F357E0"/>
    <w:rsid w:val="00F357FF"/>
    <w:rsid w:val="00F35817"/>
    <w:rsid w:val="00F35848"/>
    <w:rsid w:val="00F35880"/>
    <w:rsid w:val="00F358BC"/>
    <w:rsid w:val="00F358E3"/>
    <w:rsid w:val="00F358E4"/>
    <w:rsid w:val="00F3591F"/>
    <w:rsid w:val="00F359D3"/>
    <w:rsid w:val="00F359FC"/>
    <w:rsid w:val="00F35A3D"/>
    <w:rsid w:val="00F35AF3"/>
    <w:rsid w:val="00F35B05"/>
    <w:rsid w:val="00F35B15"/>
    <w:rsid w:val="00F35B50"/>
    <w:rsid w:val="00F35B6A"/>
    <w:rsid w:val="00F35BC9"/>
    <w:rsid w:val="00F35BE5"/>
    <w:rsid w:val="00F35C1D"/>
    <w:rsid w:val="00F35CAF"/>
    <w:rsid w:val="00F35CDB"/>
    <w:rsid w:val="00F35D28"/>
    <w:rsid w:val="00F35D3A"/>
    <w:rsid w:val="00F35D44"/>
    <w:rsid w:val="00F35D96"/>
    <w:rsid w:val="00F35DB1"/>
    <w:rsid w:val="00F35DF9"/>
    <w:rsid w:val="00F35E71"/>
    <w:rsid w:val="00F35E7F"/>
    <w:rsid w:val="00F35ED8"/>
    <w:rsid w:val="00F35F19"/>
    <w:rsid w:val="00F35F65"/>
    <w:rsid w:val="00F35F6E"/>
    <w:rsid w:val="00F35FB4"/>
    <w:rsid w:val="00F36024"/>
    <w:rsid w:val="00F360AC"/>
    <w:rsid w:val="00F3614F"/>
    <w:rsid w:val="00F3616D"/>
    <w:rsid w:val="00F361A9"/>
    <w:rsid w:val="00F36214"/>
    <w:rsid w:val="00F3623B"/>
    <w:rsid w:val="00F36331"/>
    <w:rsid w:val="00F36384"/>
    <w:rsid w:val="00F36388"/>
    <w:rsid w:val="00F3638D"/>
    <w:rsid w:val="00F36393"/>
    <w:rsid w:val="00F36394"/>
    <w:rsid w:val="00F363CA"/>
    <w:rsid w:val="00F36401"/>
    <w:rsid w:val="00F36439"/>
    <w:rsid w:val="00F36482"/>
    <w:rsid w:val="00F364C7"/>
    <w:rsid w:val="00F364DA"/>
    <w:rsid w:val="00F36502"/>
    <w:rsid w:val="00F36534"/>
    <w:rsid w:val="00F36553"/>
    <w:rsid w:val="00F36555"/>
    <w:rsid w:val="00F36561"/>
    <w:rsid w:val="00F3656A"/>
    <w:rsid w:val="00F365A9"/>
    <w:rsid w:val="00F36617"/>
    <w:rsid w:val="00F3666D"/>
    <w:rsid w:val="00F36679"/>
    <w:rsid w:val="00F36682"/>
    <w:rsid w:val="00F366B4"/>
    <w:rsid w:val="00F366F3"/>
    <w:rsid w:val="00F3671F"/>
    <w:rsid w:val="00F367BD"/>
    <w:rsid w:val="00F367E4"/>
    <w:rsid w:val="00F3687B"/>
    <w:rsid w:val="00F3687F"/>
    <w:rsid w:val="00F368AB"/>
    <w:rsid w:val="00F368C7"/>
    <w:rsid w:val="00F368D0"/>
    <w:rsid w:val="00F368DA"/>
    <w:rsid w:val="00F368DF"/>
    <w:rsid w:val="00F36920"/>
    <w:rsid w:val="00F3692D"/>
    <w:rsid w:val="00F3693C"/>
    <w:rsid w:val="00F3697A"/>
    <w:rsid w:val="00F3697B"/>
    <w:rsid w:val="00F3698D"/>
    <w:rsid w:val="00F3699B"/>
    <w:rsid w:val="00F369EE"/>
    <w:rsid w:val="00F36A3B"/>
    <w:rsid w:val="00F36A80"/>
    <w:rsid w:val="00F36A93"/>
    <w:rsid w:val="00F36AE0"/>
    <w:rsid w:val="00F36B2F"/>
    <w:rsid w:val="00F36B33"/>
    <w:rsid w:val="00F36BA0"/>
    <w:rsid w:val="00F36BA3"/>
    <w:rsid w:val="00F36BB8"/>
    <w:rsid w:val="00F36BC9"/>
    <w:rsid w:val="00F36BFB"/>
    <w:rsid w:val="00F36C2C"/>
    <w:rsid w:val="00F36C54"/>
    <w:rsid w:val="00F36C95"/>
    <w:rsid w:val="00F36C9F"/>
    <w:rsid w:val="00F36CA0"/>
    <w:rsid w:val="00F36CCA"/>
    <w:rsid w:val="00F36CDA"/>
    <w:rsid w:val="00F36CE6"/>
    <w:rsid w:val="00F36CF4"/>
    <w:rsid w:val="00F36D8E"/>
    <w:rsid w:val="00F36DE2"/>
    <w:rsid w:val="00F36E35"/>
    <w:rsid w:val="00F36E42"/>
    <w:rsid w:val="00F36E76"/>
    <w:rsid w:val="00F36ECD"/>
    <w:rsid w:val="00F36F72"/>
    <w:rsid w:val="00F36FAC"/>
    <w:rsid w:val="00F36FB8"/>
    <w:rsid w:val="00F36FD2"/>
    <w:rsid w:val="00F36FD4"/>
    <w:rsid w:val="00F36FEB"/>
    <w:rsid w:val="00F36FFB"/>
    <w:rsid w:val="00F36FFE"/>
    <w:rsid w:val="00F37002"/>
    <w:rsid w:val="00F37006"/>
    <w:rsid w:val="00F37039"/>
    <w:rsid w:val="00F3709F"/>
    <w:rsid w:val="00F370B5"/>
    <w:rsid w:val="00F370BE"/>
    <w:rsid w:val="00F370D0"/>
    <w:rsid w:val="00F37163"/>
    <w:rsid w:val="00F3717E"/>
    <w:rsid w:val="00F37214"/>
    <w:rsid w:val="00F3722E"/>
    <w:rsid w:val="00F3725E"/>
    <w:rsid w:val="00F37270"/>
    <w:rsid w:val="00F37286"/>
    <w:rsid w:val="00F37289"/>
    <w:rsid w:val="00F372DC"/>
    <w:rsid w:val="00F37324"/>
    <w:rsid w:val="00F37340"/>
    <w:rsid w:val="00F37349"/>
    <w:rsid w:val="00F37393"/>
    <w:rsid w:val="00F37397"/>
    <w:rsid w:val="00F373AA"/>
    <w:rsid w:val="00F373B6"/>
    <w:rsid w:val="00F373CA"/>
    <w:rsid w:val="00F373D9"/>
    <w:rsid w:val="00F37405"/>
    <w:rsid w:val="00F3740D"/>
    <w:rsid w:val="00F3742D"/>
    <w:rsid w:val="00F37432"/>
    <w:rsid w:val="00F374CB"/>
    <w:rsid w:val="00F374FC"/>
    <w:rsid w:val="00F37501"/>
    <w:rsid w:val="00F37555"/>
    <w:rsid w:val="00F37574"/>
    <w:rsid w:val="00F375A7"/>
    <w:rsid w:val="00F375A9"/>
    <w:rsid w:val="00F375C0"/>
    <w:rsid w:val="00F375C8"/>
    <w:rsid w:val="00F37669"/>
    <w:rsid w:val="00F37694"/>
    <w:rsid w:val="00F3772A"/>
    <w:rsid w:val="00F37741"/>
    <w:rsid w:val="00F3774F"/>
    <w:rsid w:val="00F37764"/>
    <w:rsid w:val="00F37773"/>
    <w:rsid w:val="00F3778F"/>
    <w:rsid w:val="00F377AC"/>
    <w:rsid w:val="00F377B8"/>
    <w:rsid w:val="00F3784A"/>
    <w:rsid w:val="00F3787F"/>
    <w:rsid w:val="00F378AC"/>
    <w:rsid w:val="00F378B7"/>
    <w:rsid w:val="00F378CB"/>
    <w:rsid w:val="00F37900"/>
    <w:rsid w:val="00F37923"/>
    <w:rsid w:val="00F3792A"/>
    <w:rsid w:val="00F37955"/>
    <w:rsid w:val="00F379BE"/>
    <w:rsid w:val="00F379DC"/>
    <w:rsid w:val="00F37A0B"/>
    <w:rsid w:val="00F37A49"/>
    <w:rsid w:val="00F37A56"/>
    <w:rsid w:val="00F37A5C"/>
    <w:rsid w:val="00F37A67"/>
    <w:rsid w:val="00F37A76"/>
    <w:rsid w:val="00F37B2E"/>
    <w:rsid w:val="00F37B57"/>
    <w:rsid w:val="00F37B64"/>
    <w:rsid w:val="00F37B65"/>
    <w:rsid w:val="00F37BA7"/>
    <w:rsid w:val="00F37BA9"/>
    <w:rsid w:val="00F37BE0"/>
    <w:rsid w:val="00F37C12"/>
    <w:rsid w:val="00F37C1D"/>
    <w:rsid w:val="00F37C30"/>
    <w:rsid w:val="00F37C48"/>
    <w:rsid w:val="00F37C81"/>
    <w:rsid w:val="00F37CCE"/>
    <w:rsid w:val="00F37CD6"/>
    <w:rsid w:val="00F37CF2"/>
    <w:rsid w:val="00F37D1B"/>
    <w:rsid w:val="00F37D24"/>
    <w:rsid w:val="00F37E27"/>
    <w:rsid w:val="00F37EF0"/>
    <w:rsid w:val="00F37F01"/>
    <w:rsid w:val="00F37F24"/>
    <w:rsid w:val="00F37F88"/>
    <w:rsid w:val="00F4000B"/>
    <w:rsid w:val="00F40097"/>
    <w:rsid w:val="00F400A1"/>
    <w:rsid w:val="00F400B4"/>
    <w:rsid w:val="00F400F3"/>
    <w:rsid w:val="00F40128"/>
    <w:rsid w:val="00F4012D"/>
    <w:rsid w:val="00F40132"/>
    <w:rsid w:val="00F40137"/>
    <w:rsid w:val="00F4016B"/>
    <w:rsid w:val="00F4016E"/>
    <w:rsid w:val="00F4017D"/>
    <w:rsid w:val="00F40188"/>
    <w:rsid w:val="00F40285"/>
    <w:rsid w:val="00F4028F"/>
    <w:rsid w:val="00F402A0"/>
    <w:rsid w:val="00F402A4"/>
    <w:rsid w:val="00F402C0"/>
    <w:rsid w:val="00F402F4"/>
    <w:rsid w:val="00F402FA"/>
    <w:rsid w:val="00F4037C"/>
    <w:rsid w:val="00F403D1"/>
    <w:rsid w:val="00F403F4"/>
    <w:rsid w:val="00F40432"/>
    <w:rsid w:val="00F4044D"/>
    <w:rsid w:val="00F4047C"/>
    <w:rsid w:val="00F404AC"/>
    <w:rsid w:val="00F404BE"/>
    <w:rsid w:val="00F404D6"/>
    <w:rsid w:val="00F404E4"/>
    <w:rsid w:val="00F40510"/>
    <w:rsid w:val="00F4051E"/>
    <w:rsid w:val="00F40554"/>
    <w:rsid w:val="00F40572"/>
    <w:rsid w:val="00F405CE"/>
    <w:rsid w:val="00F405EF"/>
    <w:rsid w:val="00F40600"/>
    <w:rsid w:val="00F40668"/>
    <w:rsid w:val="00F40670"/>
    <w:rsid w:val="00F40685"/>
    <w:rsid w:val="00F406B5"/>
    <w:rsid w:val="00F406C3"/>
    <w:rsid w:val="00F40704"/>
    <w:rsid w:val="00F4070F"/>
    <w:rsid w:val="00F4077D"/>
    <w:rsid w:val="00F407C1"/>
    <w:rsid w:val="00F407F6"/>
    <w:rsid w:val="00F4080E"/>
    <w:rsid w:val="00F40820"/>
    <w:rsid w:val="00F40838"/>
    <w:rsid w:val="00F40864"/>
    <w:rsid w:val="00F40873"/>
    <w:rsid w:val="00F40878"/>
    <w:rsid w:val="00F4088E"/>
    <w:rsid w:val="00F4089D"/>
    <w:rsid w:val="00F408C9"/>
    <w:rsid w:val="00F408CB"/>
    <w:rsid w:val="00F408D0"/>
    <w:rsid w:val="00F40929"/>
    <w:rsid w:val="00F40970"/>
    <w:rsid w:val="00F409B2"/>
    <w:rsid w:val="00F409E0"/>
    <w:rsid w:val="00F409FA"/>
    <w:rsid w:val="00F40A52"/>
    <w:rsid w:val="00F40AD7"/>
    <w:rsid w:val="00F40B0B"/>
    <w:rsid w:val="00F40B62"/>
    <w:rsid w:val="00F40BA6"/>
    <w:rsid w:val="00F40C01"/>
    <w:rsid w:val="00F40C0F"/>
    <w:rsid w:val="00F40C54"/>
    <w:rsid w:val="00F40C7D"/>
    <w:rsid w:val="00F40CCC"/>
    <w:rsid w:val="00F40D45"/>
    <w:rsid w:val="00F40E4A"/>
    <w:rsid w:val="00F40E63"/>
    <w:rsid w:val="00F40E76"/>
    <w:rsid w:val="00F40E79"/>
    <w:rsid w:val="00F40EA3"/>
    <w:rsid w:val="00F40F0E"/>
    <w:rsid w:val="00F40F2E"/>
    <w:rsid w:val="00F40F3A"/>
    <w:rsid w:val="00F40F42"/>
    <w:rsid w:val="00F40F5C"/>
    <w:rsid w:val="00F40F67"/>
    <w:rsid w:val="00F40FB4"/>
    <w:rsid w:val="00F40FEC"/>
    <w:rsid w:val="00F4105F"/>
    <w:rsid w:val="00F410A7"/>
    <w:rsid w:val="00F410C8"/>
    <w:rsid w:val="00F41176"/>
    <w:rsid w:val="00F41185"/>
    <w:rsid w:val="00F411C1"/>
    <w:rsid w:val="00F41259"/>
    <w:rsid w:val="00F4125E"/>
    <w:rsid w:val="00F41272"/>
    <w:rsid w:val="00F41298"/>
    <w:rsid w:val="00F412BD"/>
    <w:rsid w:val="00F412F4"/>
    <w:rsid w:val="00F4130B"/>
    <w:rsid w:val="00F41360"/>
    <w:rsid w:val="00F413FC"/>
    <w:rsid w:val="00F41408"/>
    <w:rsid w:val="00F4146F"/>
    <w:rsid w:val="00F414B7"/>
    <w:rsid w:val="00F41516"/>
    <w:rsid w:val="00F4151E"/>
    <w:rsid w:val="00F4152D"/>
    <w:rsid w:val="00F4155E"/>
    <w:rsid w:val="00F41572"/>
    <w:rsid w:val="00F4157B"/>
    <w:rsid w:val="00F415B6"/>
    <w:rsid w:val="00F415C6"/>
    <w:rsid w:val="00F415D1"/>
    <w:rsid w:val="00F415F5"/>
    <w:rsid w:val="00F41614"/>
    <w:rsid w:val="00F416C9"/>
    <w:rsid w:val="00F4170B"/>
    <w:rsid w:val="00F4172A"/>
    <w:rsid w:val="00F4174C"/>
    <w:rsid w:val="00F41773"/>
    <w:rsid w:val="00F4181F"/>
    <w:rsid w:val="00F41827"/>
    <w:rsid w:val="00F4184D"/>
    <w:rsid w:val="00F4184F"/>
    <w:rsid w:val="00F4189C"/>
    <w:rsid w:val="00F418C0"/>
    <w:rsid w:val="00F418E7"/>
    <w:rsid w:val="00F418FB"/>
    <w:rsid w:val="00F4192E"/>
    <w:rsid w:val="00F419F3"/>
    <w:rsid w:val="00F41A2B"/>
    <w:rsid w:val="00F41A2E"/>
    <w:rsid w:val="00F41A43"/>
    <w:rsid w:val="00F41ABD"/>
    <w:rsid w:val="00F41AC4"/>
    <w:rsid w:val="00F41AF4"/>
    <w:rsid w:val="00F41B07"/>
    <w:rsid w:val="00F41BB2"/>
    <w:rsid w:val="00F41BB4"/>
    <w:rsid w:val="00F41C1F"/>
    <w:rsid w:val="00F41C2A"/>
    <w:rsid w:val="00F41C45"/>
    <w:rsid w:val="00F41C81"/>
    <w:rsid w:val="00F41C83"/>
    <w:rsid w:val="00F41C9E"/>
    <w:rsid w:val="00F41D05"/>
    <w:rsid w:val="00F41D48"/>
    <w:rsid w:val="00F41D5B"/>
    <w:rsid w:val="00F41D8D"/>
    <w:rsid w:val="00F41D9B"/>
    <w:rsid w:val="00F41DBB"/>
    <w:rsid w:val="00F41DCA"/>
    <w:rsid w:val="00F41E0A"/>
    <w:rsid w:val="00F41E47"/>
    <w:rsid w:val="00F41E65"/>
    <w:rsid w:val="00F41E74"/>
    <w:rsid w:val="00F41ED7"/>
    <w:rsid w:val="00F41EF4"/>
    <w:rsid w:val="00F41F1C"/>
    <w:rsid w:val="00F41F89"/>
    <w:rsid w:val="00F41F97"/>
    <w:rsid w:val="00F41FDD"/>
    <w:rsid w:val="00F4204D"/>
    <w:rsid w:val="00F42073"/>
    <w:rsid w:val="00F420B6"/>
    <w:rsid w:val="00F420C7"/>
    <w:rsid w:val="00F42103"/>
    <w:rsid w:val="00F42142"/>
    <w:rsid w:val="00F4215A"/>
    <w:rsid w:val="00F42211"/>
    <w:rsid w:val="00F4221F"/>
    <w:rsid w:val="00F422FD"/>
    <w:rsid w:val="00F4233C"/>
    <w:rsid w:val="00F42386"/>
    <w:rsid w:val="00F42389"/>
    <w:rsid w:val="00F42394"/>
    <w:rsid w:val="00F4240D"/>
    <w:rsid w:val="00F42410"/>
    <w:rsid w:val="00F42413"/>
    <w:rsid w:val="00F42420"/>
    <w:rsid w:val="00F42447"/>
    <w:rsid w:val="00F42476"/>
    <w:rsid w:val="00F424C0"/>
    <w:rsid w:val="00F424E6"/>
    <w:rsid w:val="00F42522"/>
    <w:rsid w:val="00F42569"/>
    <w:rsid w:val="00F4257F"/>
    <w:rsid w:val="00F4258B"/>
    <w:rsid w:val="00F4258F"/>
    <w:rsid w:val="00F42605"/>
    <w:rsid w:val="00F42613"/>
    <w:rsid w:val="00F4263B"/>
    <w:rsid w:val="00F426E6"/>
    <w:rsid w:val="00F42709"/>
    <w:rsid w:val="00F42732"/>
    <w:rsid w:val="00F42759"/>
    <w:rsid w:val="00F42798"/>
    <w:rsid w:val="00F427A0"/>
    <w:rsid w:val="00F427AA"/>
    <w:rsid w:val="00F427E5"/>
    <w:rsid w:val="00F42808"/>
    <w:rsid w:val="00F4280F"/>
    <w:rsid w:val="00F42814"/>
    <w:rsid w:val="00F428E5"/>
    <w:rsid w:val="00F42910"/>
    <w:rsid w:val="00F42950"/>
    <w:rsid w:val="00F4297F"/>
    <w:rsid w:val="00F429A0"/>
    <w:rsid w:val="00F429AD"/>
    <w:rsid w:val="00F429DA"/>
    <w:rsid w:val="00F429F1"/>
    <w:rsid w:val="00F429F9"/>
    <w:rsid w:val="00F42A24"/>
    <w:rsid w:val="00F42A47"/>
    <w:rsid w:val="00F42A5C"/>
    <w:rsid w:val="00F42AD8"/>
    <w:rsid w:val="00F42BC7"/>
    <w:rsid w:val="00F42C0A"/>
    <w:rsid w:val="00F42C6C"/>
    <w:rsid w:val="00F42CAF"/>
    <w:rsid w:val="00F42CCD"/>
    <w:rsid w:val="00F42CFA"/>
    <w:rsid w:val="00F42D11"/>
    <w:rsid w:val="00F42D1B"/>
    <w:rsid w:val="00F42D57"/>
    <w:rsid w:val="00F42DCE"/>
    <w:rsid w:val="00F42DEB"/>
    <w:rsid w:val="00F42E27"/>
    <w:rsid w:val="00F42E8B"/>
    <w:rsid w:val="00F42EC4"/>
    <w:rsid w:val="00F42FDE"/>
    <w:rsid w:val="00F43014"/>
    <w:rsid w:val="00F43032"/>
    <w:rsid w:val="00F4304C"/>
    <w:rsid w:val="00F4305A"/>
    <w:rsid w:val="00F4309B"/>
    <w:rsid w:val="00F430DD"/>
    <w:rsid w:val="00F43119"/>
    <w:rsid w:val="00F43129"/>
    <w:rsid w:val="00F4316B"/>
    <w:rsid w:val="00F4319B"/>
    <w:rsid w:val="00F431E7"/>
    <w:rsid w:val="00F4320B"/>
    <w:rsid w:val="00F43222"/>
    <w:rsid w:val="00F43224"/>
    <w:rsid w:val="00F43245"/>
    <w:rsid w:val="00F4324B"/>
    <w:rsid w:val="00F43281"/>
    <w:rsid w:val="00F432D4"/>
    <w:rsid w:val="00F432E9"/>
    <w:rsid w:val="00F4331D"/>
    <w:rsid w:val="00F4332E"/>
    <w:rsid w:val="00F433A9"/>
    <w:rsid w:val="00F433B7"/>
    <w:rsid w:val="00F433D8"/>
    <w:rsid w:val="00F433EF"/>
    <w:rsid w:val="00F4342A"/>
    <w:rsid w:val="00F4343F"/>
    <w:rsid w:val="00F43456"/>
    <w:rsid w:val="00F434A5"/>
    <w:rsid w:val="00F434ED"/>
    <w:rsid w:val="00F434FA"/>
    <w:rsid w:val="00F43516"/>
    <w:rsid w:val="00F4353B"/>
    <w:rsid w:val="00F43580"/>
    <w:rsid w:val="00F435A5"/>
    <w:rsid w:val="00F435CF"/>
    <w:rsid w:val="00F435DC"/>
    <w:rsid w:val="00F43625"/>
    <w:rsid w:val="00F4368A"/>
    <w:rsid w:val="00F436D8"/>
    <w:rsid w:val="00F437AD"/>
    <w:rsid w:val="00F437DB"/>
    <w:rsid w:val="00F437ED"/>
    <w:rsid w:val="00F43812"/>
    <w:rsid w:val="00F4386C"/>
    <w:rsid w:val="00F43909"/>
    <w:rsid w:val="00F4390F"/>
    <w:rsid w:val="00F43946"/>
    <w:rsid w:val="00F43979"/>
    <w:rsid w:val="00F439BE"/>
    <w:rsid w:val="00F43A09"/>
    <w:rsid w:val="00F43A2B"/>
    <w:rsid w:val="00F43AB7"/>
    <w:rsid w:val="00F43ADB"/>
    <w:rsid w:val="00F43AF9"/>
    <w:rsid w:val="00F43B9D"/>
    <w:rsid w:val="00F43C03"/>
    <w:rsid w:val="00F43C5E"/>
    <w:rsid w:val="00F43CC5"/>
    <w:rsid w:val="00F43D03"/>
    <w:rsid w:val="00F43DAC"/>
    <w:rsid w:val="00F43DEC"/>
    <w:rsid w:val="00F43E51"/>
    <w:rsid w:val="00F43E61"/>
    <w:rsid w:val="00F43EAE"/>
    <w:rsid w:val="00F43EDD"/>
    <w:rsid w:val="00F43F14"/>
    <w:rsid w:val="00F43F25"/>
    <w:rsid w:val="00F43F5E"/>
    <w:rsid w:val="00F43F73"/>
    <w:rsid w:val="00F43F93"/>
    <w:rsid w:val="00F44023"/>
    <w:rsid w:val="00F4408B"/>
    <w:rsid w:val="00F440B9"/>
    <w:rsid w:val="00F44102"/>
    <w:rsid w:val="00F44103"/>
    <w:rsid w:val="00F44125"/>
    <w:rsid w:val="00F44197"/>
    <w:rsid w:val="00F441BF"/>
    <w:rsid w:val="00F441FC"/>
    <w:rsid w:val="00F44203"/>
    <w:rsid w:val="00F44222"/>
    <w:rsid w:val="00F44236"/>
    <w:rsid w:val="00F44254"/>
    <w:rsid w:val="00F4425D"/>
    <w:rsid w:val="00F4429D"/>
    <w:rsid w:val="00F442B3"/>
    <w:rsid w:val="00F442E4"/>
    <w:rsid w:val="00F442F0"/>
    <w:rsid w:val="00F4436E"/>
    <w:rsid w:val="00F4439F"/>
    <w:rsid w:val="00F443BF"/>
    <w:rsid w:val="00F443F6"/>
    <w:rsid w:val="00F443FA"/>
    <w:rsid w:val="00F44403"/>
    <w:rsid w:val="00F44456"/>
    <w:rsid w:val="00F444BC"/>
    <w:rsid w:val="00F444D4"/>
    <w:rsid w:val="00F444E1"/>
    <w:rsid w:val="00F44512"/>
    <w:rsid w:val="00F44527"/>
    <w:rsid w:val="00F44533"/>
    <w:rsid w:val="00F44534"/>
    <w:rsid w:val="00F4453F"/>
    <w:rsid w:val="00F445A9"/>
    <w:rsid w:val="00F445BE"/>
    <w:rsid w:val="00F445E6"/>
    <w:rsid w:val="00F445F5"/>
    <w:rsid w:val="00F4461F"/>
    <w:rsid w:val="00F4465E"/>
    <w:rsid w:val="00F446BB"/>
    <w:rsid w:val="00F446CD"/>
    <w:rsid w:val="00F446FD"/>
    <w:rsid w:val="00F44709"/>
    <w:rsid w:val="00F44719"/>
    <w:rsid w:val="00F4473F"/>
    <w:rsid w:val="00F44748"/>
    <w:rsid w:val="00F44856"/>
    <w:rsid w:val="00F44862"/>
    <w:rsid w:val="00F44874"/>
    <w:rsid w:val="00F44895"/>
    <w:rsid w:val="00F448D6"/>
    <w:rsid w:val="00F448FE"/>
    <w:rsid w:val="00F44906"/>
    <w:rsid w:val="00F4492A"/>
    <w:rsid w:val="00F4493D"/>
    <w:rsid w:val="00F44956"/>
    <w:rsid w:val="00F4498F"/>
    <w:rsid w:val="00F449DC"/>
    <w:rsid w:val="00F44A47"/>
    <w:rsid w:val="00F44A58"/>
    <w:rsid w:val="00F44A85"/>
    <w:rsid w:val="00F44AEB"/>
    <w:rsid w:val="00F44AEE"/>
    <w:rsid w:val="00F44BA7"/>
    <w:rsid w:val="00F44BFD"/>
    <w:rsid w:val="00F44C24"/>
    <w:rsid w:val="00F44C3F"/>
    <w:rsid w:val="00F44CA2"/>
    <w:rsid w:val="00F44CD3"/>
    <w:rsid w:val="00F44D19"/>
    <w:rsid w:val="00F44D29"/>
    <w:rsid w:val="00F44D5E"/>
    <w:rsid w:val="00F44E1E"/>
    <w:rsid w:val="00F44EBF"/>
    <w:rsid w:val="00F44F35"/>
    <w:rsid w:val="00F44F6B"/>
    <w:rsid w:val="00F4500F"/>
    <w:rsid w:val="00F45015"/>
    <w:rsid w:val="00F4501F"/>
    <w:rsid w:val="00F4514F"/>
    <w:rsid w:val="00F45163"/>
    <w:rsid w:val="00F4520E"/>
    <w:rsid w:val="00F45256"/>
    <w:rsid w:val="00F45319"/>
    <w:rsid w:val="00F4537B"/>
    <w:rsid w:val="00F453C4"/>
    <w:rsid w:val="00F453DD"/>
    <w:rsid w:val="00F45415"/>
    <w:rsid w:val="00F45457"/>
    <w:rsid w:val="00F4545A"/>
    <w:rsid w:val="00F454AD"/>
    <w:rsid w:val="00F454F3"/>
    <w:rsid w:val="00F45513"/>
    <w:rsid w:val="00F45579"/>
    <w:rsid w:val="00F4557D"/>
    <w:rsid w:val="00F455B4"/>
    <w:rsid w:val="00F455F6"/>
    <w:rsid w:val="00F45605"/>
    <w:rsid w:val="00F4560A"/>
    <w:rsid w:val="00F45690"/>
    <w:rsid w:val="00F456B3"/>
    <w:rsid w:val="00F456CA"/>
    <w:rsid w:val="00F456E1"/>
    <w:rsid w:val="00F456E7"/>
    <w:rsid w:val="00F45716"/>
    <w:rsid w:val="00F4571C"/>
    <w:rsid w:val="00F45755"/>
    <w:rsid w:val="00F4576D"/>
    <w:rsid w:val="00F457ED"/>
    <w:rsid w:val="00F4582C"/>
    <w:rsid w:val="00F4582E"/>
    <w:rsid w:val="00F4588F"/>
    <w:rsid w:val="00F4589F"/>
    <w:rsid w:val="00F458AF"/>
    <w:rsid w:val="00F45964"/>
    <w:rsid w:val="00F459AC"/>
    <w:rsid w:val="00F45A0E"/>
    <w:rsid w:val="00F45A34"/>
    <w:rsid w:val="00F45A5F"/>
    <w:rsid w:val="00F45AB8"/>
    <w:rsid w:val="00F45B20"/>
    <w:rsid w:val="00F45B63"/>
    <w:rsid w:val="00F45B8F"/>
    <w:rsid w:val="00F45C19"/>
    <w:rsid w:val="00F45C1F"/>
    <w:rsid w:val="00F45C31"/>
    <w:rsid w:val="00F45C9D"/>
    <w:rsid w:val="00F45CAA"/>
    <w:rsid w:val="00F45CED"/>
    <w:rsid w:val="00F45D08"/>
    <w:rsid w:val="00F45D2A"/>
    <w:rsid w:val="00F45D36"/>
    <w:rsid w:val="00F45DFC"/>
    <w:rsid w:val="00F45E3E"/>
    <w:rsid w:val="00F45E74"/>
    <w:rsid w:val="00F45E92"/>
    <w:rsid w:val="00F45E9E"/>
    <w:rsid w:val="00F45EC0"/>
    <w:rsid w:val="00F45ECF"/>
    <w:rsid w:val="00F45F17"/>
    <w:rsid w:val="00F45F3D"/>
    <w:rsid w:val="00F45FB3"/>
    <w:rsid w:val="00F45FE4"/>
    <w:rsid w:val="00F4602A"/>
    <w:rsid w:val="00F46107"/>
    <w:rsid w:val="00F46117"/>
    <w:rsid w:val="00F461AC"/>
    <w:rsid w:val="00F46218"/>
    <w:rsid w:val="00F46230"/>
    <w:rsid w:val="00F46246"/>
    <w:rsid w:val="00F462DD"/>
    <w:rsid w:val="00F46333"/>
    <w:rsid w:val="00F4634C"/>
    <w:rsid w:val="00F46350"/>
    <w:rsid w:val="00F463A4"/>
    <w:rsid w:val="00F463AC"/>
    <w:rsid w:val="00F463B1"/>
    <w:rsid w:val="00F463D6"/>
    <w:rsid w:val="00F46451"/>
    <w:rsid w:val="00F46454"/>
    <w:rsid w:val="00F46455"/>
    <w:rsid w:val="00F464E5"/>
    <w:rsid w:val="00F464F3"/>
    <w:rsid w:val="00F465A3"/>
    <w:rsid w:val="00F465F5"/>
    <w:rsid w:val="00F4663C"/>
    <w:rsid w:val="00F46668"/>
    <w:rsid w:val="00F46676"/>
    <w:rsid w:val="00F46724"/>
    <w:rsid w:val="00F46729"/>
    <w:rsid w:val="00F46735"/>
    <w:rsid w:val="00F4678B"/>
    <w:rsid w:val="00F46823"/>
    <w:rsid w:val="00F468C5"/>
    <w:rsid w:val="00F468E8"/>
    <w:rsid w:val="00F468F0"/>
    <w:rsid w:val="00F468FC"/>
    <w:rsid w:val="00F4693F"/>
    <w:rsid w:val="00F469A8"/>
    <w:rsid w:val="00F469C2"/>
    <w:rsid w:val="00F469EA"/>
    <w:rsid w:val="00F46A0E"/>
    <w:rsid w:val="00F46A16"/>
    <w:rsid w:val="00F46A18"/>
    <w:rsid w:val="00F46A54"/>
    <w:rsid w:val="00F46A91"/>
    <w:rsid w:val="00F46AA5"/>
    <w:rsid w:val="00F46ABF"/>
    <w:rsid w:val="00F46B5E"/>
    <w:rsid w:val="00F46B62"/>
    <w:rsid w:val="00F46B6F"/>
    <w:rsid w:val="00F46BD0"/>
    <w:rsid w:val="00F46C2D"/>
    <w:rsid w:val="00F46C5B"/>
    <w:rsid w:val="00F46CC6"/>
    <w:rsid w:val="00F46E64"/>
    <w:rsid w:val="00F46E65"/>
    <w:rsid w:val="00F46E9D"/>
    <w:rsid w:val="00F46ED2"/>
    <w:rsid w:val="00F46EEB"/>
    <w:rsid w:val="00F46FA1"/>
    <w:rsid w:val="00F46FC0"/>
    <w:rsid w:val="00F46FF4"/>
    <w:rsid w:val="00F47064"/>
    <w:rsid w:val="00F47090"/>
    <w:rsid w:val="00F471A6"/>
    <w:rsid w:val="00F471AC"/>
    <w:rsid w:val="00F471D6"/>
    <w:rsid w:val="00F471F9"/>
    <w:rsid w:val="00F47219"/>
    <w:rsid w:val="00F4723E"/>
    <w:rsid w:val="00F472A7"/>
    <w:rsid w:val="00F472AF"/>
    <w:rsid w:val="00F472D9"/>
    <w:rsid w:val="00F472DE"/>
    <w:rsid w:val="00F47342"/>
    <w:rsid w:val="00F47389"/>
    <w:rsid w:val="00F4739F"/>
    <w:rsid w:val="00F473A9"/>
    <w:rsid w:val="00F47412"/>
    <w:rsid w:val="00F47438"/>
    <w:rsid w:val="00F47445"/>
    <w:rsid w:val="00F4745B"/>
    <w:rsid w:val="00F474BC"/>
    <w:rsid w:val="00F474CA"/>
    <w:rsid w:val="00F474E6"/>
    <w:rsid w:val="00F474EB"/>
    <w:rsid w:val="00F474EE"/>
    <w:rsid w:val="00F47577"/>
    <w:rsid w:val="00F47593"/>
    <w:rsid w:val="00F475A6"/>
    <w:rsid w:val="00F475B9"/>
    <w:rsid w:val="00F475CC"/>
    <w:rsid w:val="00F475DF"/>
    <w:rsid w:val="00F4761C"/>
    <w:rsid w:val="00F47643"/>
    <w:rsid w:val="00F4768D"/>
    <w:rsid w:val="00F47690"/>
    <w:rsid w:val="00F476FA"/>
    <w:rsid w:val="00F47709"/>
    <w:rsid w:val="00F47770"/>
    <w:rsid w:val="00F477CB"/>
    <w:rsid w:val="00F477FE"/>
    <w:rsid w:val="00F47807"/>
    <w:rsid w:val="00F47838"/>
    <w:rsid w:val="00F4789A"/>
    <w:rsid w:val="00F47900"/>
    <w:rsid w:val="00F4792A"/>
    <w:rsid w:val="00F4793C"/>
    <w:rsid w:val="00F4793F"/>
    <w:rsid w:val="00F47941"/>
    <w:rsid w:val="00F4794E"/>
    <w:rsid w:val="00F4798D"/>
    <w:rsid w:val="00F479A1"/>
    <w:rsid w:val="00F479C8"/>
    <w:rsid w:val="00F47A65"/>
    <w:rsid w:val="00F47A74"/>
    <w:rsid w:val="00F47A77"/>
    <w:rsid w:val="00F47AAB"/>
    <w:rsid w:val="00F47BEF"/>
    <w:rsid w:val="00F47BFC"/>
    <w:rsid w:val="00F47CAE"/>
    <w:rsid w:val="00F47D91"/>
    <w:rsid w:val="00F47D9A"/>
    <w:rsid w:val="00F47DA2"/>
    <w:rsid w:val="00F47DC8"/>
    <w:rsid w:val="00F47DD2"/>
    <w:rsid w:val="00F47E4D"/>
    <w:rsid w:val="00F47EB8"/>
    <w:rsid w:val="00F47F17"/>
    <w:rsid w:val="00F47F4C"/>
    <w:rsid w:val="00F47F56"/>
    <w:rsid w:val="00F47F89"/>
    <w:rsid w:val="00F47FC8"/>
    <w:rsid w:val="00F47FD3"/>
    <w:rsid w:val="00F47FDA"/>
    <w:rsid w:val="00F5003F"/>
    <w:rsid w:val="00F50068"/>
    <w:rsid w:val="00F50076"/>
    <w:rsid w:val="00F500DA"/>
    <w:rsid w:val="00F5012B"/>
    <w:rsid w:val="00F501B7"/>
    <w:rsid w:val="00F50222"/>
    <w:rsid w:val="00F50260"/>
    <w:rsid w:val="00F5026B"/>
    <w:rsid w:val="00F502C9"/>
    <w:rsid w:val="00F502D6"/>
    <w:rsid w:val="00F502E5"/>
    <w:rsid w:val="00F50300"/>
    <w:rsid w:val="00F50322"/>
    <w:rsid w:val="00F50337"/>
    <w:rsid w:val="00F503C4"/>
    <w:rsid w:val="00F50492"/>
    <w:rsid w:val="00F504AB"/>
    <w:rsid w:val="00F504B4"/>
    <w:rsid w:val="00F504E6"/>
    <w:rsid w:val="00F5051C"/>
    <w:rsid w:val="00F50570"/>
    <w:rsid w:val="00F50577"/>
    <w:rsid w:val="00F50612"/>
    <w:rsid w:val="00F5067A"/>
    <w:rsid w:val="00F50692"/>
    <w:rsid w:val="00F506A7"/>
    <w:rsid w:val="00F506C5"/>
    <w:rsid w:val="00F506D3"/>
    <w:rsid w:val="00F5073D"/>
    <w:rsid w:val="00F50756"/>
    <w:rsid w:val="00F5076C"/>
    <w:rsid w:val="00F5076F"/>
    <w:rsid w:val="00F5085C"/>
    <w:rsid w:val="00F50881"/>
    <w:rsid w:val="00F508D8"/>
    <w:rsid w:val="00F508E7"/>
    <w:rsid w:val="00F508F4"/>
    <w:rsid w:val="00F5096E"/>
    <w:rsid w:val="00F5097B"/>
    <w:rsid w:val="00F50A1D"/>
    <w:rsid w:val="00F50A23"/>
    <w:rsid w:val="00F50AA8"/>
    <w:rsid w:val="00F50B00"/>
    <w:rsid w:val="00F50B28"/>
    <w:rsid w:val="00F50B36"/>
    <w:rsid w:val="00F50B67"/>
    <w:rsid w:val="00F50B9A"/>
    <w:rsid w:val="00F50BD7"/>
    <w:rsid w:val="00F50C09"/>
    <w:rsid w:val="00F50C12"/>
    <w:rsid w:val="00F50C1C"/>
    <w:rsid w:val="00F50C82"/>
    <w:rsid w:val="00F50C86"/>
    <w:rsid w:val="00F50C8D"/>
    <w:rsid w:val="00F50CCF"/>
    <w:rsid w:val="00F50CFC"/>
    <w:rsid w:val="00F50D10"/>
    <w:rsid w:val="00F50D66"/>
    <w:rsid w:val="00F50DF9"/>
    <w:rsid w:val="00F50E2D"/>
    <w:rsid w:val="00F50E9D"/>
    <w:rsid w:val="00F50EC4"/>
    <w:rsid w:val="00F50F62"/>
    <w:rsid w:val="00F50F6C"/>
    <w:rsid w:val="00F50F81"/>
    <w:rsid w:val="00F50F9E"/>
    <w:rsid w:val="00F5104F"/>
    <w:rsid w:val="00F51093"/>
    <w:rsid w:val="00F510D3"/>
    <w:rsid w:val="00F51144"/>
    <w:rsid w:val="00F51190"/>
    <w:rsid w:val="00F511B3"/>
    <w:rsid w:val="00F511D6"/>
    <w:rsid w:val="00F5126D"/>
    <w:rsid w:val="00F512B7"/>
    <w:rsid w:val="00F51336"/>
    <w:rsid w:val="00F5135F"/>
    <w:rsid w:val="00F5138B"/>
    <w:rsid w:val="00F51392"/>
    <w:rsid w:val="00F513DB"/>
    <w:rsid w:val="00F51448"/>
    <w:rsid w:val="00F514A1"/>
    <w:rsid w:val="00F514AC"/>
    <w:rsid w:val="00F51520"/>
    <w:rsid w:val="00F51541"/>
    <w:rsid w:val="00F5159A"/>
    <w:rsid w:val="00F515FC"/>
    <w:rsid w:val="00F51629"/>
    <w:rsid w:val="00F51669"/>
    <w:rsid w:val="00F516BE"/>
    <w:rsid w:val="00F516D2"/>
    <w:rsid w:val="00F516D8"/>
    <w:rsid w:val="00F51710"/>
    <w:rsid w:val="00F51767"/>
    <w:rsid w:val="00F5178D"/>
    <w:rsid w:val="00F517C6"/>
    <w:rsid w:val="00F517FB"/>
    <w:rsid w:val="00F51803"/>
    <w:rsid w:val="00F5186B"/>
    <w:rsid w:val="00F51889"/>
    <w:rsid w:val="00F51924"/>
    <w:rsid w:val="00F51939"/>
    <w:rsid w:val="00F51959"/>
    <w:rsid w:val="00F5195F"/>
    <w:rsid w:val="00F519C5"/>
    <w:rsid w:val="00F519DC"/>
    <w:rsid w:val="00F519F0"/>
    <w:rsid w:val="00F51A1C"/>
    <w:rsid w:val="00F51A4A"/>
    <w:rsid w:val="00F51A74"/>
    <w:rsid w:val="00F51A90"/>
    <w:rsid w:val="00F51A9F"/>
    <w:rsid w:val="00F51AD3"/>
    <w:rsid w:val="00F51B38"/>
    <w:rsid w:val="00F51B4B"/>
    <w:rsid w:val="00F51B5A"/>
    <w:rsid w:val="00F51BAB"/>
    <w:rsid w:val="00F51BC9"/>
    <w:rsid w:val="00F51BFA"/>
    <w:rsid w:val="00F51C04"/>
    <w:rsid w:val="00F51C46"/>
    <w:rsid w:val="00F51D10"/>
    <w:rsid w:val="00F51D69"/>
    <w:rsid w:val="00F51DA6"/>
    <w:rsid w:val="00F51DC8"/>
    <w:rsid w:val="00F51DCC"/>
    <w:rsid w:val="00F51DE8"/>
    <w:rsid w:val="00F51E3B"/>
    <w:rsid w:val="00F51E46"/>
    <w:rsid w:val="00F51EB7"/>
    <w:rsid w:val="00F51F17"/>
    <w:rsid w:val="00F51F2A"/>
    <w:rsid w:val="00F51F34"/>
    <w:rsid w:val="00F51F42"/>
    <w:rsid w:val="00F51F5E"/>
    <w:rsid w:val="00F51F89"/>
    <w:rsid w:val="00F51FB1"/>
    <w:rsid w:val="00F51FC3"/>
    <w:rsid w:val="00F52024"/>
    <w:rsid w:val="00F52029"/>
    <w:rsid w:val="00F5202D"/>
    <w:rsid w:val="00F520FB"/>
    <w:rsid w:val="00F52103"/>
    <w:rsid w:val="00F52183"/>
    <w:rsid w:val="00F52190"/>
    <w:rsid w:val="00F52193"/>
    <w:rsid w:val="00F521B9"/>
    <w:rsid w:val="00F521EA"/>
    <w:rsid w:val="00F52211"/>
    <w:rsid w:val="00F5228D"/>
    <w:rsid w:val="00F522A3"/>
    <w:rsid w:val="00F522D0"/>
    <w:rsid w:val="00F522D4"/>
    <w:rsid w:val="00F522E3"/>
    <w:rsid w:val="00F522EC"/>
    <w:rsid w:val="00F52302"/>
    <w:rsid w:val="00F52304"/>
    <w:rsid w:val="00F5233B"/>
    <w:rsid w:val="00F5237B"/>
    <w:rsid w:val="00F52393"/>
    <w:rsid w:val="00F52399"/>
    <w:rsid w:val="00F523A6"/>
    <w:rsid w:val="00F523DD"/>
    <w:rsid w:val="00F523E4"/>
    <w:rsid w:val="00F524D9"/>
    <w:rsid w:val="00F524F1"/>
    <w:rsid w:val="00F525F7"/>
    <w:rsid w:val="00F5263A"/>
    <w:rsid w:val="00F52684"/>
    <w:rsid w:val="00F52698"/>
    <w:rsid w:val="00F526E3"/>
    <w:rsid w:val="00F52702"/>
    <w:rsid w:val="00F5270D"/>
    <w:rsid w:val="00F5276C"/>
    <w:rsid w:val="00F52781"/>
    <w:rsid w:val="00F527C1"/>
    <w:rsid w:val="00F5280A"/>
    <w:rsid w:val="00F52817"/>
    <w:rsid w:val="00F5288F"/>
    <w:rsid w:val="00F528F3"/>
    <w:rsid w:val="00F528F4"/>
    <w:rsid w:val="00F5290C"/>
    <w:rsid w:val="00F5299D"/>
    <w:rsid w:val="00F52A42"/>
    <w:rsid w:val="00F52A56"/>
    <w:rsid w:val="00F52AAB"/>
    <w:rsid w:val="00F52AF8"/>
    <w:rsid w:val="00F52B1D"/>
    <w:rsid w:val="00F52BCF"/>
    <w:rsid w:val="00F52C42"/>
    <w:rsid w:val="00F52C55"/>
    <w:rsid w:val="00F52CFD"/>
    <w:rsid w:val="00F52D0C"/>
    <w:rsid w:val="00F52D21"/>
    <w:rsid w:val="00F52D4D"/>
    <w:rsid w:val="00F52D75"/>
    <w:rsid w:val="00F52D8D"/>
    <w:rsid w:val="00F52D9A"/>
    <w:rsid w:val="00F52D9F"/>
    <w:rsid w:val="00F52DBB"/>
    <w:rsid w:val="00F52E06"/>
    <w:rsid w:val="00F52E43"/>
    <w:rsid w:val="00F52E52"/>
    <w:rsid w:val="00F52E79"/>
    <w:rsid w:val="00F52EBA"/>
    <w:rsid w:val="00F52F0D"/>
    <w:rsid w:val="00F52F4D"/>
    <w:rsid w:val="00F52F7D"/>
    <w:rsid w:val="00F52FA7"/>
    <w:rsid w:val="00F52FD6"/>
    <w:rsid w:val="00F52FF0"/>
    <w:rsid w:val="00F52FFA"/>
    <w:rsid w:val="00F5304F"/>
    <w:rsid w:val="00F53066"/>
    <w:rsid w:val="00F53071"/>
    <w:rsid w:val="00F53110"/>
    <w:rsid w:val="00F53116"/>
    <w:rsid w:val="00F53126"/>
    <w:rsid w:val="00F5313D"/>
    <w:rsid w:val="00F53184"/>
    <w:rsid w:val="00F531B8"/>
    <w:rsid w:val="00F531BE"/>
    <w:rsid w:val="00F531FF"/>
    <w:rsid w:val="00F53204"/>
    <w:rsid w:val="00F53213"/>
    <w:rsid w:val="00F5321C"/>
    <w:rsid w:val="00F53255"/>
    <w:rsid w:val="00F5327D"/>
    <w:rsid w:val="00F532F1"/>
    <w:rsid w:val="00F53375"/>
    <w:rsid w:val="00F533AF"/>
    <w:rsid w:val="00F533B2"/>
    <w:rsid w:val="00F533C0"/>
    <w:rsid w:val="00F5341B"/>
    <w:rsid w:val="00F53435"/>
    <w:rsid w:val="00F5345B"/>
    <w:rsid w:val="00F53496"/>
    <w:rsid w:val="00F534D0"/>
    <w:rsid w:val="00F53568"/>
    <w:rsid w:val="00F5356B"/>
    <w:rsid w:val="00F535AA"/>
    <w:rsid w:val="00F535BC"/>
    <w:rsid w:val="00F535D0"/>
    <w:rsid w:val="00F53611"/>
    <w:rsid w:val="00F53616"/>
    <w:rsid w:val="00F5361E"/>
    <w:rsid w:val="00F53667"/>
    <w:rsid w:val="00F53761"/>
    <w:rsid w:val="00F53767"/>
    <w:rsid w:val="00F5376C"/>
    <w:rsid w:val="00F53772"/>
    <w:rsid w:val="00F537D5"/>
    <w:rsid w:val="00F53828"/>
    <w:rsid w:val="00F53896"/>
    <w:rsid w:val="00F538B7"/>
    <w:rsid w:val="00F538DD"/>
    <w:rsid w:val="00F53953"/>
    <w:rsid w:val="00F5395F"/>
    <w:rsid w:val="00F53968"/>
    <w:rsid w:val="00F5396A"/>
    <w:rsid w:val="00F539D2"/>
    <w:rsid w:val="00F539D8"/>
    <w:rsid w:val="00F53A17"/>
    <w:rsid w:val="00F53A9C"/>
    <w:rsid w:val="00F53AD3"/>
    <w:rsid w:val="00F53AFC"/>
    <w:rsid w:val="00F53B18"/>
    <w:rsid w:val="00F53B35"/>
    <w:rsid w:val="00F53B51"/>
    <w:rsid w:val="00F53BBD"/>
    <w:rsid w:val="00F53BD8"/>
    <w:rsid w:val="00F53C63"/>
    <w:rsid w:val="00F53CCD"/>
    <w:rsid w:val="00F53D0C"/>
    <w:rsid w:val="00F53D74"/>
    <w:rsid w:val="00F53DB8"/>
    <w:rsid w:val="00F53DED"/>
    <w:rsid w:val="00F53E02"/>
    <w:rsid w:val="00F53E50"/>
    <w:rsid w:val="00F53EFD"/>
    <w:rsid w:val="00F53F17"/>
    <w:rsid w:val="00F53F53"/>
    <w:rsid w:val="00F53F60"/>
    <w:rsid w:val="00F53F7D"/>
    <w:rsid w:val="00F53F98"/>
    <w:rsid w:val="00F53FE2"/>
    <w:rsid w:val="00F53FFC"/>
    <w:rsid w:val="00F54001"/>
    <w:rsid w:val="00F54005"/>
    <w:rsid w:val="00F54026"/>
    <w:rsid w:val="00F54067"/>
    <w:rsid w:val="00F54084"/>
    <w:rsid w:val="00F540A9"/>
    <w:rsid w:val="00F540AE"/>
    <w:rsid w:val="00F540CC"/>
    <w:rsid w:val="00F54111"/>
    <w:rsid w:val="00F54138"/>
    <w:rsid w:val="00F54149"/>
    <w:rsid w:val="00F5416B"/>
    <w:rsid w:val="00F5417C"/>
    <w:rsid w:val="00F541B0"/>
    <w:rsid w:val="00F541B5"/>
    <w:rsid w:val="00F54206"/>
    <w:rsid w:val="00F54242"/>
    <w:rsid w:val="00F5426C"/>
    <w:rsid w:val="00F54291"/>
    <w:rsid w:val="00F54297"/>
    <w:rsid w:val="00F5429A"/>
    <w:rsid w:val="00F542D4"/>
    <w:rsid w:val="00F54302"/>
    <w:rsid w:val="00F54320"/>
    <w:rsid w:val="00F54368"/>
    <w:rsid w:val="00F543BC"/>
    <w:rsid w:val="00F543D6"/>
    <w:rsid w:val="00F5444F"/>
    <w:rsid w:val="00F5449C"/>
    <w:rsid w:val="00F5453E"/>
    <w:rsid w:val="00F54558"/>
    <w:rsid w:val="00F54572"/>
    <w:rsid w:val="00F545AC"/>
    <w:rsid w:val="00F54602"/>
    <w:rsid w:val="00F54682"/>
    <w:rsid w:val="00F54689"/>
    <w:rsid w:val="00F5468C"/>
    <w:rsid w:val="00F546D3"/>
    <w:rsid w:val="00F546F3"/>
    <w:rsid w:val="00F54743"/>
    <w:rsid w:val="00F547AA"/>
    <w:rsid w:val="00F547B8"/>
    <w:rsid w:val="00F547C3"/>
    <w:rsid w:val="00F54814"/>
    <w:rsid w:val="00F54846"/>
    <w:rsid w:val="00F5486D"/>
    <w:rsid w:val="00F5486F"/>
    <w:rsid w:val="00F5488F"/>
    <w:rsid w:val="00F54891"/>
    <w:rsid w:val="00F548B8"/>
    <w:rsid w:val="00F548C2"/>
    <w:rsid w:val="00F548CD"/>
    <w:rsid w:val="00F549BD"/>
    <w:rsid w:val="00F549C4"/>
    <w:rsid w:val="00F549CE"/>
    <w:rsid w:val="00F549D4"/>
    <w:rsid w:val="00F54A3D"/>
    <w:rsid w:val="00F54A5D"/>
    <w:rsid w:val="00F54A9C"/>
    <w:rsid w:val="00F54AA5"/>
    <w:rsid w:val="00F54AFA"/>
    <w:rsid w:val="00F54B07"/>
    <w:rsid w:val="00F54B73"/>
    <w:rsid w:val="00F54B8E"/>
    <w:rsid w:val="00F54B94"/>
    <w:rsid w:val="00F54B9E"/>
    <w:rsid w:val="00F54BB3"/>
    <w:rsid w:val="00F54BCB"/>
    <w:rsid w:val="00F54C51"/>
    <w:rsid w:val="00F54C7A"/>
    <w:rsid w:val="00F54CA4"/>
    <w:rsid w:val="00F54CD0"/>
    <w:rsid w:val="00F54CD2"/>
    <w:rsid w:val="00F54CDA"/>
    <w:rsid w:val="00F54D4B"/>
    <w:rsid w:val="00F54D79"/>
    <w:rsid w:val="00F54DC2"/>
    <w:rsid w:val="00F54DDE"/>
    <w:rsid w:val="00F54DE1"/>
    <w:rsid w:val="00F54DE2"/>
    <w:rsid w:val="00F54DEE"/>
    <w:rsid w:val="00F54E10"/>
    <w:rsid w:val="00F54E1D"/>
    <w:rsid w:val="00F54E20"/>
    <w:rsid w:val="00F54E2B"/>
    <w:rsid w:val="00F54E34"/>
    <w:rsid w:val="00F54E52"/>
    <w:rsid w:val="00F54EE0"/>
    <w:rsid w:val="00F54EF6"/>
    <w:rsid w:val="00F54F95"/>
    <w:rsid w:val="00F54FB8"/>
    <w:rsid w:val="00F54FD0"/>
    <w:rsid w:val="00F55002"/>
    <w:rsid w:val="00F55034"/>
    <w:rsid w:val="00F55053"/>
    <w:rsid w:val="00F55066"/>
    <w:rsid w:val="00F550B1"/>
    <w:rsid w:val="00F550C4"/>
    <w:rsid w:val="00F55198"/>
    <w:rsid w:val="00F551C6"/>
    <w:rsid w:val="00F551CA"/>
    <w:rsid w:val="00F551DD"/>
    <w:rsid w:val="00F551F5"/>
    <w:rsid w:val="00F55223"/>
    <w:rsid w:val="00F5523C"/>
    <w:rsid w:val="00F552B0"/>
    <w:rsid w:val="00F552B1"/>
    <w:rsid w:val="00F552BC"/>
    <w:rsid w:val="00F552FC"/>
    <w:rsid w:val="00F55324"/>
    <w:rsid w:val="00F55331"/>
    <w:rsid w:val="00F55358"/>
    <w:rsid w:val="00F5537A"/>
    <w:rsid w:val="00F553AE"/>
    <w:rsid w:val="00F553C6"/>
    <w:rsid w:val="00F553CE"/>
    <w:rsid w:val="00F55451"/>
    <w:rsid w:val="00F5548C"/>
    <w:rsid w:val="00F5549D"/>
    <w:rsid w:val="00F554A4"/>
    <w:rsid w:val="00F5552C"/>
    <w:rsid w:val="00F5554C"/>
    <w:rsid w:val="00F5554E"/>
    <w:rsid w:val="00F55598"/>
    <w:rsid w:val="00F555B2"/>
    <w:rsid w:val="00F555DE"/>
    <w:rsid w:val="00F55685"/>
    <w:rsid w:val="00F556D5"/>
    <w:rsid w:val="00F556EE"/>
    <w:rsid w:val="00F556F6"/>
    <w:rsid w:val="00F5575D"/>
    <w:rsid w:val="00F5578D"/>
    <w:rsid w:val="00F5578E"/>
    <w:rsid w:val="00F557F8"/>
    <w:rsid w:val="00F55810"/>
    <w:rsid w:val="00F55832"/>
    <w:rsid w:val="00F5583F"/>
    <w:rsid w:val="00F5588D"/>
    <w:rsid w:val="00F558A1"/>
    <w:rsid w:val="00F558BB"/>
    <w:rsid w:val="00F558C0"/>
    <w:rsid w:val="00F5593E"/>
    <w:rsid w:val="00F5596B"/>
    <w:rsid w:val="00F5596F"/>
    <w:rsid w:val="00F55975"/>
    <w:rsid w:val="00F559F8"/>
    <w:rsid w:val="00F55A01"/>
    <w:rsid w:val="00F55A23"/>
    <w:rsid w:val="00F55ABE"/>
    <w:rsid w:val="00F55AF3"/>
    <w:rsid w:val="00F55B3D"/>
    <w:rsid w:val="00F55BA1"/>
    <w:rsid w:val="00F55BBC"/>
    <w:rsid w:val="00F55C2B"/>
    <w:rsid w:val="00F55C68"/>
    <w:rsid w:val="00F55CAC"/>
    <w:rsid w:val="00F55CE4"/>
    <w:rsid w:val="00F55D0E"/>
    <w:rsid w:val="00F55D16"/>
    <w:rsid w:val="00F55D19"/>
    <w:rsid w:val="00F55DC9"/>
    <w:rsid w:val="00F55E10"/>
    <w:rsid w:val="00F55E2A"/>
    <w:rsid w:val="00F55E56"/>
    <w:rsid w:val="00F55EB0"/>
    <w:rsid w:val="00F55EF1"/>
    <w:rsid w:val="00F55F0E"/>
    <w:rsid w:val="00F55F3C"/>
    <w:rsid w:val="00F55F43"/>
    <w:rsid w:val="00F55F65"/>
    <w:rsid w:val="00F55F6A"/>
    <w:rsid w:val="00F55FCC"/>
    <w:rsid w:val="00F5605F"/>
    <w:rsid w:val="00F56080"/>
    <w:rsid w:val="00F560C8"/>
    <w:rsid w:val="00F560C9"/>
    <w:rsid w:val="00F56165"/>
    <w:rsid w:val="00F561A5"/>
    <w:rsid w:val="00F561BE"/>
    <w:rsid w:val="00F561DB"/>
    <w:rsid w:val="00F561E4"/>
    <w:rsid w:val="00F56228"/>
    <w:rsid w:val="00F5623B"/>
    <w:rsid w:val="00F56298"/>
    <w:rsid w:val="00F562B2"/>
    <w:rsid w:val="00F562CA"/>
    <w:rsid w:val="00F5630D"/>
    <w:rsid w:val="00F56354"/>
    <w:rsid w:val="00F56360"/>
    <w:rsid w:val="00F563B5"/>
    <w:rsid w:val="00F563B6"/>
    <w:rsid w:val="00F563C3"/>
    <w:rsid w:val="00F563ED"/>
    <w:rsid w:val="00F56440"/>
    <w:rsid w:val="00F56479"/>
    <w:rsid w:val="00F56480"/>
    <w:rsid w:val="00F56498"/>
    <w:rsid w:val="00F564DE"/>
    <w:rsid w:val="00F564F7"/>
    <w:rsid w:val="00F564F9"/>
    <w:rsid w:val="00F56555"/>
    <w:rsid w:val="00F5658E"/>
    <w:rsid w:val="00F565E1"/>
    <w:rsid w:val="00F565E6"/>
    <w:rsid w:val="00F56647"/>
    <w:rsid w:val="00F5665A"/>
    <w:rsid w:val="00F5666D"/>
    <w:rsid w:val="00F56670"/>
    <w:rsid w:val="00F56679"/>
    <w:rsid w:val="00F56686"/>
    <w:rsid w:val="00F566A8"/>
    <w:rsid w:val="00F566B7"/>
    <w:rsid w:val="00F566E1"/>
    <w:rsid w:val="00F566EE"/>
    <w:rsid w:val="00F56797"/>
    <w:rsid w:val="00F567AE"/>
    <w:rsid w:val="00F567E7"/>
    <w:rsid w:val="00F56817"/>
    <w:rsid w:val="00F56847"/>
    <w:rsid w:val="00F56870"/>
    <w:rsid w:val="00F5687E"/>
    <w:rsid w:val="00F5687F"/>
    <w:rsid w:val="00F568AC"/>
    <w:rsid w:val="00F568E7"/>
    <w:rsid w:val="00F568F4"/>
    <w:rsid w:val="00F56960"/>
    <w:rsid w:val="00F569A7"/>
    <w:rsid w:val="00F569BA"/>
    <w:rsid w:val="00F569D3"/>
    <w:rsid w:val="00F56A0B"/>
    <w:rsid w:val="00F56A2A"/>
    <w:rsid w:val="00F56A3B"/>
    <w:rsid w:val="00F56A50"/>
    <w:rsid w:val="00F56A6D"/>
    <w:rsid w:val="00F56AD6"/>
    <w:rsid w:val="00F56B58"/>
    <w:rsid w:val="00F56B79"/>
    <w:rsid w:val="00F56BA1"/>
    <w:rsid w:val="00F56C47"/>
    <w:rsid w:val="00F56C66"/>
    <w:rsid w:val="00F56C79"/>
    <w:rsid w:val="00F56C93"/>
    <w:rsid w:val="00F56CBD"/>
    <w:rsid w:val="00F56CBF"/>
    <w:rsid w:val="00F56D35"/>
    <w:rsid w:val="00F56D62"/>
    <w:rsid w:val="00F56D7D"/>
    <w:rsid w:val="00F56D8E"/>
    <w:rsid w:val="00F56DA8"/>
    <w:rsid w:val="00F56DCF"/>
    <w:rsid w:val="00F56DED"/>
    <w:rsid w:val="00F56DF3"/>
    <w:rsid w:val="00F56DFC"/>
    <w:rsid w:val="00F56E3F"/>
    <w:rsid w:val="00F56E70"/>
    <w:rsid w:val="00F56E82"/>
    <w:rsid w:val="00F56E98"/>
    <w:rsid w:val="00F56EC5"/>
    <w:rsid w:val="00F56EDE"/>
    <w:rsid w:val="00F56FD4"/>
    <w:rsid w:val="00F56FE7"/>
    <w:rsid w:val="00F5700E"/>
    <w:rsid w:val="00F5702F"/>
    <w:rsid w:val="00F5704A"/>
    <w:rsid w:val="00F57076"/>
    <w:rsid w:val="00F570E7"/>
    <w:rsid w:val="00F57129"/>
    <w:rsid w:val="00F5713F"/>
    <w:rsid w:val="00F57155"/>
    <w:rsid w:val="00F57199"/>
    <w:rsid w:val="00F571E3"/>
    <w:rsid w:val="00F57219"/>
    <w:rsid w:val="00F5722C"/>
    <w:rsid w:val="00F572AB"/>
    <w:rsid w:val="00F572E9"/>
    <w:rsid w:val="00F572EB"/>
    <w:rsid w:val="00F57301"/>
    <w:rsid w:val="00F57326"/>
    <w:rsid w:val="00F57351"/>
    <w:rsid w:val="00F5738F"/>
    <w:rsid w:val="00F5739B"/>
    <w:rsid w:val="00F5739F"/>
    <w:rsid w:val="00F573A9"/>
    <w:rsid w:val="00F573D5"/>
    <w:rsid w:val="00F5744B"/>
    <w:rsid w:val="00F5744C"/>
    <w:rsid w:val="00F57497"/>
    <w:rsid w:val="00F5749D"/>
    <w:rsid w:val="00F574B5"/>
    <w:rsid w:val="00F57502"/>
    <w:rsid w:val="00F57504"/>
    <w:rsid w:val="00F57506"/>
    <w:rsid w:val="00F5751D"/>
    <w:rsid w:val="00F5755A"/>
    <w:rsid w:val="00F5755C"/>
    <w:rsid w:val="00F5755D"/>
    <w:rsid w:val="00F57590"/>
    <w:rsid w:val="00F57593"/>
    <w:rsid w:val="00F575E0"/>
    <w:rsid w:val="00F5769A"/>
    <w:rsid w:val="00F57728"/>
    <w:rsid w:val="00F57729"/>
    <w:rsid w:val="00F57748"/>
    <w:rsid w:val="00F57750"/>
    <w:rsid w:val="00F57756"/>
    <w:rsid w:val="00F57773"/>
    <w:rsid w:val="00F57778"/>
    <w:rsid w:val="00F57784"/>
    <w:rsid w:val="00F577C7"/>
    <w:rsid w:val="00F577D2"/>
    <w:rsid w:val="00F577DD"/>
    <w:rsid w:val="00F57822"/>
    <w:rsid w:val="00F57832"/>
    <w:rsid w:val="00F5784A"/>
    <w:rsid w:val="00F5786D"/>
    <w:rsid w:val="00F578CD"/>
    <w:rsid w:val="00F578DA"/>
    <w:rsid w:val="00F578DC"/>
    <w:rsid w:val="00F57908"/>
    <w:rsid w:val="00F5793C"/>
    <w:rsid w:val="00F57943"/>
    <w:rsid w:val="00F579C7"/>
    <w:rsid w:val="00F579C9"/>
    <w:rsid w:val="00F579CF"/>
    <w:rsid w:val="00F57A30"/>
    <w:rsid w:val="00F57A3C"/>
    <w:rsid w:val="00F57AD7"/>
    <w:rsid w:val="00F57ADE"/>
    <w:rsid w:val="00F57AE9"/>
    <w:rsid w:val="00F57B01"/>
    <w:rsid w:val="00F57B0C"/>
    <w:rsid w:val="00F57B1C"/>
    <w:rsid w:val="00F57B50"/>
    <w:rsid w:val="00F57B72"/>
    <w:rsid w:val="00F57B84"/>
    <w:rsid w:val="00F57BCF"/>
    <w:rsid w:val="00F57BD7"/>
    <w:rsid w:val="00F57BE0"/>
    <w:rsid w:val="00F57BF2"/>
    <w:rsid w:val="00F57BFB"/>
    <w:rsid w:val="00F57C7D"/>
    <w:rsid w:val="00F57C82"/>
    <w:rsid w:val="00F57C9C"/>
    <w:rsid w:val="00F57CED"/>
    <w:rsid w:val="00F57D10"/>
    <w:rsid w:val="00F57D4A"/>
    <w:rsid w:val="00F57D56"/>
    <w:rsid w:val="00F57D95"/>
    <w:rsid w:val="00F57D9C"/>
    <w:rsid w:val="00F57DB0"/>
    <w:rsid w:val="00F57DC6"/>
    <w:rsid w:val="00F57DE5"/>
    <w:rsid w:val="00F57E55"/>
    <w:rsid w:val="00F57E92"/>
    <w:rsid w:val="00F57EF3"/>
    <w:rsid w:val="00F57FD2"/>
    <w:rsid w:val="00F57FFC"/>
    <w:rsid w:val="00F60025"/>
    <w:rsid w:val="00F6002C"/>
    <w:rsid w:val="00F6004A"/>
    <w:rsid w:val="00F60058"/>
    <w:rsid w:val="00F6006E"/>
    <w:rsid w:val="00F60092"/>
    <w:rsid w:val="00F600BE"/>
    <w:rsid w:val="00F600F4"/>
    <w:rsid w:val="00F6012E"/>
    <w:rsid w:val="00F60131"/>
    <w:rsid w:val="00F60143"/>
    <w:rsid w:val="00F60165"/>
    <w:rsid w:val="00F60179"/>
    <w:rsid w:val="00F6019C"/>
    <w:rsid w:val="00F601A5"/>
    <w:rsid w:val="00F6020E"/>
    <w:rsid w:val="00F60213"/>
    <w:rsid w:val="00F602E3"/>
    <w:rsid w:val="00F603BC"/>
    <w:rsid w:val="00F603CD"/>
    <w:rsid w:val="00F603D0"/>
    <w:rsid w:val="00F60403"/>
    <w:rsid w:val="00F6043F"/>
    <w:rsid w:val="00F6046A"/>
    <w:rsid w:val="00F60482"/>
    <w:rsid w:val="00F60488"/>
    <w:rsid w:val="00F60489"/>
    <w:rsid w:val="00F604E7"/>
    <w:rsid w:val="00F604F4"/>
    <w:rsid w:val="00F60501"/>
    <w:rsid w:val="00F60514"/>
    <w:rsid w:val="00F6051B"/>
    <w:rsid w:val="00F60540"/>
    <w:rsid w:val="00F60544"/>
    <w:rsid w:val="00F60549"/>
    <w:rsid w:val="00F6055C"/>
    <w:rsid w:val="00F60579"/>
    <w:rsid w:val="00F605B3"/>
    <w:rsid w:val="00F605E8"/>
    <w:rsid w:val="00F605FB"/>
    <w:rsid w:val="00F60604"/>
    <w:rsid w:val="00F60623"/>
    <w:rsid w:val="00F606A0"/>
    <w:rsid w:val="00F606AC"/>
    <w:rsid w:val="00F606CF"/>
    <w:rsid w:val="00F606DB"/>
    <w:rsid w:val="00F606FB"/>
    <w:rsid w:val="00F60711"/>
    <w:rsid w:val="00F60728"/>
    <w:rsid w:val="00F607C1"/>
    <w:rsid w:val="00F607E2"/>
    <w:rsid w:val="00F60804"/>
    <w:rsid w:val="00F60821"/>
    <w:rsid w:val="00F60861"/>
    <w:rsid w:val="00F60866"/>
    <w:rsid w:val="00F60888"/>
    <w:rsid w:val="00F608BB"/>
    <w:rsid w:val="00F608E2"/>
    <w:rsid w:val="00F60915"/>
    <w:rsid w:val="00F60940"/>
    <w:rsid w:val="00F609B0"/>
    <w:rsid w:val="00F609E0"/>
    <w:rsid w:val="00F609EA"/>
    <w:rsid w:val="00F60A0B"/>
    <w:rsid w:val="00F60A15"/>
    <w:rsid w:val="00F60A21"/>
    <w:rsid w:val="00F60A40"/>
    <w:rsid w:val="00F60A44"/>
    <w:rsid w:val="00F60A60"/>
    <w:rsid w:val="00F60AA3"/>
    <w:rsid w:val="00F60AFB"/>
    <w:rsid w:val="00F60B1E"/>
    <w:rsid w:val="00F60BD2"/>
    <w:rsid w:val="00F60BED"/>
    <w:rsid w:val="00F60C0D"/>
    <w:rsid w:val="00F60C38"/>
    <w:rsid w:val="00F60CB0"/>
    <w:rsid w:val="00F60CC3"/>
    <w:rsid w:val="00F60D32"/>
    <w:rsid w:val="00F60D4E"/>
    <w:rsid w:val="00F60D55"/>
    <w:rsid w:val="00F60DC9"/>
    <w:rsid w:val="00F60DF5"/>
    <w:rsid w:val="00F60E02"/>
    <w:rsid w:val="00F60E9D"/>
    <w:rsid w:val="00F60EA6"/>
    <w:rsid w:val="00F60F17"/>
    <w:rsid w:val="00F60F22"/>
    <w:rsid w:val="00F60F37"/>
    <w:rsid w:val="00F60F3B"/>
    <w:rsid w:val="00F60F3D"/>
    <w:rsid w:val="00F60F82"/>
    <w:rsid w:val="00F60F8B"/>
    <w:rsid w:val="00F60FC8"/>
    <w:rsid w:val="00F60FE2"/>
    <w:rsid w:val="00F6105B"/>
    <w:rsid w:val="00F61063"/>
    <w:rsid w:val="00F61111"/>
    <w:rsid w:val="00F61136"/>
    <w:rsid w:val="00F6114D"/>
    <w:rsid w:val="00F61172"/>
    <w:rsid w:val="00F61177"/>
    <w:rsid w:val="00F6117B"/>
    <w:rsid w:val="00F6118E"/>
    <w:rsid w:val="00F61199"/>
    <w:rsid w:val="00F6121A"/>
    <w:rsid w:val="00F6126D"/>
    <w:rsid w:val="00F612A6"/>
    <w:rsid w:val="00F612F4"/>
    <w:rsid w:val="00F6131D"/>
    <w:rsid w:val="00F61345"/>
    <w:rsid w:val="00F61380"/>
    <w:rsid w:val="00F6138A"/>
    <w:rsid w:val="00F613D6"/>
    <w:rsid w:val="00F613E7"/>
    <w:rsid w:val="00F61416"/>
    <w:rsid w:val="00F6141C"/>
    <w:rsid w:val="00F6148F"/>
    <w:rsid w:val="00F614C8"/>
    <w:rsid w:val="00F614E9"/>
    <w:rsid w:val="00F614EE"/>
    <w:rsid w:val="00F614F8"/>
    <w:rsid w:val="00F61547"/>
    <w:rsid w:val="00F6156C"/>
    <w:rsid w:val="00F61571"/>
    <w:rsid w:val="00F6159D"/>
    <w:rsid w:val="00F615EA"/>
    <w:rsid w:val="00F615EB"/>
    <w:rsid w:val="00F61660"/>
    <w:rsid w:val="00F6169B"/>
    <w:rsid w:val="00F616A2"/>
    <w:rsid w:val="00F616AC"/>
    <w:rsid w:val="00F616B4"/>
    <w:rsid w:val="00F6173F"/>
    <w:rsid w:val="00F61783"/>
    <w:rsid w:val="00F617D7"/>
    <w:rsid w:val="00F617DD"/>
    <w:rsid w:val="00F61862"/>
    <w:rsid w:val="00F61867"/>
    <w:rsid w:val="00F61881"/>
    <w:rsid w:val="00F618D6"/>
    <w:rsid w:val="00F61904"/>
    <w:rsid w:val="00F61910"/>
    <w:rsid w:val="00F61989"/>
    <w:rsid w:val="00F619F2"/>
    <w:rsid w:val="00F61A2A"/>
    <w:rsid w:val="00F61A64"/>
    <w:rsid w:val="00F61A9F"/>
    <w:rsid w:val="00F61B18"/>
    <w:rsid w:val="00F61B8D"/>
    <w:rsid w:val="00F61C0D"/>
    <w:rsid w:val="00F61C13"/>
    <w:rsid w:val="00F61C5C"/>
    <w:rsid w:val="00F61C6C"/>
    <w:rsid w:val="00F61C8E"/>
    <w:rsid w:val="00F61CA3"/>
    <w:rsid w:val="00F61D07"/>
    <w:rsid w:val="00F61D18"/>
    <w:rsid w:val="00F61D52"/>
    <w:rsid w:val="00F61D94"/>
    <w:rsid w:val="00F61D9A"/>
    <w:rsid w:val="00F61DA4"/>
    <w:rsid w:val="00F61DBB"/>
    <w:rsid w:val="00F61E00"/>
    <w:rsid w:val="00F61E17"/>
    <w:rsid w:val="00F61E22"/>
    <w:rsid w:val="00F61E4A"/>
    <w:rsid w:val="00F61E54"/>
    <w:rsid w:val="00F61E8F"/>
    <w:rsid w:val="00F61ED3"/>
    <w:rsid w:val="00F61F55"/>
    <w:rsid w:val="00F61F58"/>
    <w:rsid w:val="00F61F69"/>
    <w:rsid w:val="00F61F93"/>
    <w:rsid w:val="00F61FBB"/>
    <w:rsid w:val="00F61FBE"/>
    <w:rsid w:val="00F62021"/>
    <w:rsid w:val="00F62039"/>
    <w:rsid w:val="00F6206C"/>
    <w:rsid w:val="00F62079"/>
    <w:rsid w:val="00F6207A"/>
    <w:rsid w:val="00F6207D"/>
    <w:rsid w:val="00F620B1"/>
    <w:rsid w:val="00F6215B"/>
    <w:rsid w:val="00F621C2"/>
    <w:rsid w:val="00F621D6"/>
    <w:rsid w:val="00F621E0"/>
    <w:rsid w:val="00F622AA"/>
    <w:rsid w:val="00F622E3"/>
    <w:rsid w:val="00F623A5"/>
    <w:rsid w:val="00F623BD"/>
    <w:rsid w:val="00F623D7"/>
    <w:rsid w:val="00F623EF"/>
    <w:rsid w:val="00F62416"/>
    <w:rsid w:val="00F62463"/>
    <w:rsid w:val="00F62472"/>
    <w:rsid w:val="00F6248A"/>
    <w:rsid w:val="00F624D3"/>
    <w:rsid w:val="00F624FB"/>
    <w:rsid w:val="00F62511"/>
    <w:rsid w:val="00F62539"/>
    <w:rsid w:val="00F62569"/>
    <w:rsid w:val="00F6258E"/>
    <w:rsid w:val="00F6265D"/>
    <w:rsid w:val="00F6266F"/>
    <w:rsid w:val="00F6267E"/>
    <w:rsid w:val="00F626A1"/>
    <w:rsid w:val="00F626BD"/>
    <w:rsid w:val="00F626FA"/>
    <w:rsid w:val="00F62799"/>
    <w:rsid w:val="00F627A5"/>
    <w:rsid w:val="00F627AE"/>
    <w:rsid w:val="00F627D9"/>
    <w:rsid w:val="00F62829"/>
    <w:rsid w:val="00F6287C"/>
    <w:rsid w:val="00F628D9"/>
    <w:rsid w:val="00F628DA"/>
    <w:rsid w:val="00F6291B"/>
    <w:rsid w:val="00F62950"/>
    <w:rsid w:val="00F629C6"/>
    <w:rsid w:val="00F62A10"/>
    <w:rsid w:val="00F62A37"/>
    <w:rsid w:val="00F62AB0"/>
    <w:rsid w:val="00F62AB5"/>
    <w:rsid w:val="00F62B1C"/>
    <w:rsid w:val="00F62B4A"/>
    <w:rsid w:val="00F62BAA"/>
    <w:rsid w:val="00F62BC0"/>
    <w:rsid w:val="00F62BE8"/>
    <w:rsid w:val="00F62C07"/>
    <w:rsid w:val="00F62C15"/>
    <w:rsid w:val="00F62C28"/>
    <w:rsid w:val="00F62C75"/>
    <w:rsid w:val="00F62CD6"/>
    <w:rsid w:val="00F62CED"/>
    <w:rsid w:val="00F62CF0"/>
    <w:rsid w:val="00F62D56"/>
    <w:rsid w:val="00F62D5D"/>
    <w:rsid w:val="00F62D78"/>
    <w:rsid w:val="00F62D9A"/>
    <w:rsid w:val="00F62DAB"/>
    <w:rsid w:val="00F62DC3"/>
    <w:rsid w:val="00F62DF5"/>
    <w:rsid w:val="00F62E0C"/>
    <w:rsid w:val="00F62E58"/>
    <w:rsid w:val="00F62EC0"/>
    <w:rsid w:val="00F62F10"/>
    <w:rsid w:val="00F62F19"/>
    <w:rsid w:val="00F62F22"/>
    <w:rsid w:val="00F62F4C"/>
    <w:rsid w:val="00F62FE4"/>
    <w:rsid w:val="00F63040"/>
    <w:rsid w:val="00F63087"/>
    <w:rsid w:val="00F6309F"/>
    <w:rsid w:val="00F63120"/>
    <w:rsid w:val="00F63139"/>
    <w:rsid w:val="00F631B1"/>
    <w:rsid w:val="00F63202"/>
    <w:rsid w:val="00F6320D"/>
    <w:rsid w:val="00F6320E"/>
    <w:rsid w:val="00F6320F"/>
    <w:rsid w:val="00F63221"/>
    <w:rsid w:val="00F63232"/>
    <w:rsid w:val="00F63299"/>
    <w:rsid w:val="00F632DF"/>
    <w:rsid w:val="00F632F1"/>
    <w:rsid w:val="00F632FC"/>
    <w:rsid w:val="00F63321"/>
    <w:rsid w:val="00F63344"/>
    <w:rsid w:val="00F6336D"/>
    <w:rsid w:val="00F6337D"/>
    <w:rsid w:val="00F633B8"/>
    <w:rsid w:val="00F6345A"/>
    <w:rsid w:val="00F63526"/>
    <w:rsid w:val="00F63578"/>
    <w:rsid w:val="00F63602"/>
    <w:rsid w:val="00F6362E"/>
    <w:rsid w:val="00F6363F"/>
    <w:rsid w:val="00F6364C"/>
    <w:rsid w:val="00F6373E"/>
    <w:rsid w:val="00F63747"/>
    <w:rsid w:val="00F63757"/>
    <w:rsid w:val="00F63772"/>
    <w:rsid w:val="00F63773"/>
    <w:rsid w:val="00F637D6"/>
    <w:rsid w:val="00F637DA"/>
    <w:rsid w:val="00F63854"/>
    <w:rsid w:val="00F63861"/>
    <w:rsid w:val="00F638BC"/>
    <w:rsid w:val="00F63933"/>
    <w:rsid w:val="00F6395C"/>
    <w:rsid w:val="00F6397E"/>
    <w:rsid w:val="00F6399E"/>
    <w:rsid w:val="00F639D4"/>
    <w:rsid w:val="00F63A22"/>
    <w:rsid w:val="00F63A2E"/>
    <w:rsid w:val="00F63A46"/>
    <w:rsid w:val="00F63AF9"/>
    <w:rsid w:val="00F63B37"/>
    <w:rsid w:val="00F63B3B"/>
    <w:rsid w:val="00F63BCC"/>
    <w:rsid w:val="00F63C25"/>
    <w:rsid w:val="00F63C3F"/>
    <w:rsid w:val="00F63C91"/>
    <w:rsid w:val="00F63C93"/>
    <w:rsid w:val="00F63CF1"/>
    <w:rsid w:val="00F63D0B"/>
    <w:rsid w:val="00F63D17"/>
    <w:rsid w:val="00F63D22"/>
    <w:rsid w:val="00F63D40"/>
    <w:rsid w:val="00F63D8A"/>
    <w:rsid w:val="00F63DAB"/>
    <w:rsid w:val="00F63DB1"/>
    <w:rsid w:val="00F63DE7"/>
    <w:rsid w:val="00F63E07"/>
    <w:rsid w:val="00F63E1B"/>
    <w:rsid w:val="00F63E35"/>
    <w:rsid w:val="00F63E74"/>
    <w:rsid w:val="00F63E7A"/>
    <w:rsid w:val="00F63E9F"/>
    <w:rsid w:val="00F63EBC"/>
    <w:rsid w:val="00F63F07"/>
    <w:rsid w:val="00F63F0A"/>
    <w:rsid w:val="00F63F39"/>
    <w:rsid w:val="00F63FAD"/>
    <w:rsid w:val="00F63FED"/>
    <w:rsid w:val="00F6401A"/>
    <w:rsid w:val="00F64027"/>
    <w:rsid w:val="00F6405E"/>
    <w:rsid w:val="00F64092"/>
    <w:rsid w:val="00F640A7"/>
    <w:rsid w:val="00F640C1"/>
    <w:rsid w:val="00F640ED"/>
    <w:rsid w:val="00F64181"/>
    <w:rsid w:val="00F641D2"/>
    <w:rsid w:val="00F64236"/>
    <w:rsid w:val="00F6423A"/>
    <w:rsid w:val="00F64240"/>
    <w:rsid w:val="00F64243"/>
    <w:rsid w:val="00F64257"/>
    <w:rsid w:val="00F642B9"/>
    <w:rsid w:val="00F642E3"/>
    <w:rsid w:val="00F642EB"/>
    <w:rsid w:val="00F64336"/>
    <w:rsid w:val="00F64340"/>
    <w:rsid w:val="00F64388"/>
    <w:rsid w:val="00F643B0"/>
    <w:rsid w:val="00F643C9"/>
    <w:rsid w:val="00F643DB"/>
    <w:rsid w:val="00F643EC"/>
    <w:rsid w:val="00F64421"/>
    <w:rsid w:val="00F64497"/>
    <w:rsid w:val="00F644A2"/>
    <w:rsid w:val="00F644AE"/>
    <w:rsid w:val="00F644E2"/>
    <w:rsid w:val="00F644F3"/>
    <w:rsid w:val="00F644FC"/>
    <w:rsid w:val="00F6453E"/>
    <w:rsid w:val="00F64569"/>
    <w:rsid w:val="00F6457F"/>
    <w:rsid w:val="00F64588"/>
    <w:rsid w:val="00F6459B"/>
    <w:rsid w:val="00F645C5"/>
    <w:rsid w:val="00F6460D"/>
    <w:rsid w:val="00F64610"/>
    <w:rsid w:val="00F64632"/>
    <w:rsid w:val="00F64647"/>
    <w:rsid w:val="00F646D7"/>
    <w:rsid w:val="00F64746"/>
    <w:rsid w:val="00F64750"/>
    <w:rsid w:val="00F64766"/>
    <w:rsid w:val="00F64833"/>
    <w:rsid w:val="00F6486A"/>
    <w:rsid w:val="00F64883"/>
    <w:rsid w:val="00F648BC"/>
    <w:rsid w:val="00F648C5"/>
    <w:rsid w:val="00F64902"/>
    <w:rsid w:val="00F64912"/>
    <w:rsid w:val="00F6491B"/>
    <w:rsid w:val="00F64938"/>
    <w:rsid w:val="00F6498E"/>
    <w:rsid w:val="00F64A26"/>
    <w:rsid w:val="00F64A36"/>
    <w:rsid w:val="00F64A4E"/>
    <w:rsid w:val="00F64A7B"/>
    <w:rsid w:val="00F64AA7"/>
    <w:rsid w:val="00F64AD3"/>
    <w:rsid w:val="00F64B5D"/>
    <w:rsid w:val="00F64BAE"/>
    <w:rsid w:val="00F64BD0"/>
    <w:rsid w:val="00F64BD1"/>
    <w:rsid w:val="00F64BE5"/>
    <w:rsid w:val="00F64BFC"/>
    <w:rsid w:val="00F64C55"/>
    <w:rsid w:val="00F64C9A"/>
    <w:rsid w:val="00F64D2A"/>
    <w:rsid w:val="00F64D3C"/>
    <w:rsid w:val="00F64D9E"/>
    <w:rsid w:val="00F64DDD"/>
    <w:rsid w:val="00F64E36"/>
    <w:rsid w:val="00F64E58"/>
    <w:rsid w:val="00F64E8B"/>
    <w:rsid w:val="00F64F0A"/>
    <w:rsid w:val="00F64F21"/>
    <w:rsid w:val="00F64F23"/>
    <w:rsid w:val="00F64F82"/>
    <w:rsid w:val="00F64F8F"/>
    <w:rsid w:val="00F65000"/>
    <w:rsid w:val="00F65001"/>
    <w:rsid w:val="00F65032"/>
    <w:rsid w:val="00F65039"/>
    <w:rsid w:val="00F6507C"/>
    <w:rsid w:val="00F650C8"/>
    <w:rsid w:val="00F650CF"/>
    <w:rsid w:val="00F650D0"/>
    <w:rsid w:val="00F650DE"/>
    <w:rsid w:val="00F650E5"/>
    <w:rsid w:val="00F65118"/>
    <w:rsid w:val="00F65126"/>
    <w:rsid w:val="00F65158"/>
    <w:rsid w:val="00F65273"/>
    <w:rsid w:val="00F6527D"/>
    <w:rsid w:val="00F6527E"/>
    <w:rsid w:val="00F65289"/>
    <w:rsid w:val="00F65303"/>
    <w:rsid w:val="00F6538E"/>
    <w:rsid w:val="00F65391"/>
    <w:rsid w:val="00F6539A"/>
    <w:rsid w:val="00F65418"/>
    <w:rsid w:val="00F65465"/>
    <w:rsid w:val="00F65475"/>
    <w:rsid w:val="00F65493"/>
    <w:rsid w:val="00F65505"/>
    <w:rsid w:val="00F65547"/>
    <w:rsid w:val="00F65552"/>
    <w:rsid w:val="00F6555E"/>
    <w:rsid w:val="00F6555F"/>
    <w:rsid w:val="00F65562"/>
    <w:rsid w:val="00F65569"/>
    <w:rsid w:val="00F65635"/>
    <w:rsid w:val="00F656C6"/>
    <w:rsid w:val="00F6576E"/>
    <w:rsid w:val="00F65773"/>
    <w:rsid w:val="00F657DB"/>
    <w:rsid w:val="00F657DF"/>
    <w:rsid w:val="00F6587D"/>
    <w:rsid w:val="00F658A8"/>
    <w:rsid w:val="00F65933"/>
    <w:rsid w:val="00F65985"/>
    <w:rsid w:val="00F65990"/>
    <w:rsid w:val="00F65999"/>
    <w:rsid w:val="00F659BB"/>
    <w:rsid w:val="00F659CA"/>
    <w:rsid w:val="00F659CB"/>
    <w:rsid w:val="00F65A27"/>
    <w:rsid w:val="00F65A2D"/>
    <w:rsid w:val="00F65A39"/>
    <w:rsid w:val="00F65A92"/>
    <w:rsid w:val="00F65A9D"/>
    <w:rsid w:val="00F65AEE"/>
    <w:rsid w:val="00F65B7C"/>
    <w:rsid w:val="00F65BA7"/>
    <w:rsid w:val="00F65BAB"/>
    <w:rsid w:val="00F65BB1"/>
    <w:rsid w:val="00F65BCE"/>
    <w:rsid w:val="00F65BF6"/>
    <w:rsid w:val="00F65BFC"/>
    <w:rsid w:val="00F65C0B"/>
    <w:rsid w:val="00F65C6C"/>
    <w:rsid w:val="00F65C7B"/>
    <w:rsid w:val="00F65D64"/>
    <w:rsid w:val="00F65DCB"/>
    <w:rsid w:val="00F65E1E"/>
    <w:rsid w:val="00F65E40"/>
    <w:rsid w:val="00F65E41"/>
    <w:rsid w:val="00F65EE9"/>
    <w:rsid w:val="00F65F1E"/>
    <w:rsid w:val="00F65F26"/>
    <w:rsid w:val="00F65F33"/>
    <w:rsid w:val="00F65F3F"/>
    <w:rsid w:val="00F65F43"/>
    <w:rsid w:val="00F65FA5"/>
    <w:rsid w:val="00F65FBA"/>
    <w:rsid w:val="00F66026"/>
    <w:rsid w:val="00F66035"/>
    <w:rsid w:val="00F66040"/>
    <w:rsid w:val="00F660C8"/>
    <w:rsid w:val="00F660D2"/>
    <w:rsid w:val="00F66137"/>
    <w:rsid w:val="00F6614E"/>
    <w:rsid w:val="00F6615C"/>
    <w:rsid w:val="00F6617B"/>
    <w:rsid w:val="00F661B3"/>
    <w:rsid w:val="00F661F8"/>
    <w:rsid w:val="00F66210"/>
    <w:rsid w:val="00F6621E"/>
    <w:rsid w:val="00F66237"/>
    <w:rsid w:val="00F662A0"/>
    <w:rsid w:val="00F662A7"/>
    <w:rsid w:val="00F662E2"/>
    <w:rsid w:val="00F662E4"/>
    <w:rsid w:val="00F662F1"/>
    <w:rsid w:val="00F66350"/>
    <w:rsid w:val="00F66356"/>
    <w:rsid w:val="00F66385"/>
    <w:rsid w:val="00F6639A"/>
    <w:rsid w:val="00F663C1"/>
    <w:rsid w:val="00F663D7"/>
    <w:rsid w:val="00F663F1"/>
    <w:rsid w:val="00F663FB"/>
    <w:rsid w:val="00F66415"/>
    <w:rsid w:val="00F66454"/>
    <w:rsid w:val="00F6645C"/>
    <w:rsid w:val="00F6647F"/>
    <w:rsid w:val="00F664C0"/>
    <w:rsid w:val="00F66561"/>
    <w:rsid w:val="00F66578"/>
    <w:rsid w:val="00F665F6"/>
    <w:rsid w:val="00F6664F"/>
    <w:rsid w:val="00F6665B"/>
    <w:rsid w:val="00F66666"/>
    <w:rsid w:val="00F66668"/>
    <w:rsid w:val="00F666FA"/>
    <w:rsid w:val="00F6675B"/>
    <w:rsid w:val="00F66775"/>
    <w:rsid w:val="00F66790"/>
    <w:rsid w:val="00F667C0"/>
    <w:rsid w:val="00F667DB"/>
    <w:rsid w:val="00F66838"/>
    <w:rsid w:val="00F66871"/>
    <w:rsid w:val="00F66896"/>
    <w:rsid w:val="00F6689E"/>
    <w:rsid w:val="00F668C8"/>
    <w:rsid w:val="00F668CC"/>
    <w:rsid w:val="00F668CD"/>
    <w:rsid w:val="00F668FB"/>
    <w:rsid w:val="00F6690B"/>
    <w:rsid w:val="00F66923"/>
    <w:rsid w:val="00F6693D"/>
    <w:rsid w:val="00F66963"/>
    <w:rsid w:val="00F66969"/>
    <w:rsid w:val="00F66981"/>
    <w:rsid w:val="00F669F2"/>
    <w:rsid w:val="00F66A3F"/>
    <w:rsid w:val="00F66A45"/>
    <w:rsid w:val="00F66A5E"/>
    <w:rsid w:val="00F66A8B"/>
    <w:rsid w:val="00F66A99"/>
    <w:rsid w:val="00F66AD3"/>
    <w:rsid w:val="00F66B23"/>
    <w:rsid w:val="00F66B5F"/>
    <w:rsid w:val="00F66BD0"/>
    <w:rsid w:val="00F66BD1"/>
    <w:rsid w:val="00F66C23"/>
    <w:rsid w:val="00F66C2F"/>
    <w:rsid w:val="00F66C58"/>
    <w:rsid w:val="00F66C71"/>
    <w:rsid w:val="00F66C88"/>
    <w:rsid w:val="00F66C90"/>
    <w:rsid w:val="00F66C9B"/>
    <w:rsid w:val="00F66D07"/>
    <w:rsid w:val="00F66D0C"/>
    <w:rsid w:val="00F66E0D"/>
    <w:rsid w:val="00F66E82"/>
    <w:rsid w:val="00F66E92"/>
    <w:rsid w:val="00F66EF0"/>
    <w:rsid w:val="00F66F08"/>
    <w:rsid w:val="00F66F26"/>
    <w:rsid w:val="00F66F4E"/>
    <w:rsid w:val="00F66F61"/>
    <w:rsid w:val="00F66F9E"/>
    <w:rsid w:val="00F67019"/>
    <w:rsid w:val="00F6701A"/>
    <w:rsid w:val="00F67024"/>
    <w:rsid w:val="00F67030"/>
    <w:rsid w:val="00F67043"/>
    <w:rsid w:val="00F67081"/>
    <w:rsid w:val="00F670FC"/>
    <w:rsid w:val="00F6710E"/>
    <w:rsid w:val="00F6711C"/>
    <w:rsid w:val="00F6711E"/>
    <w:rsid w:val="00F67185"/>
    <w:rsid w:val="00F671D3"/>
    <w:rsid w:val="00F671F6"/>
    <w:rsid w:val="00F671F7"/>
    <w:rsid w:val="00F67201"/>
    <w:rsid w:val="00F6720E"/>
    <w:rsid w:val="00F67263"/>
    <w:rsid w:val="00F6727C"/>
    <w:rsid w:val="00F672B9"/>
    <w:rsid w:val="00F672D8"/>
    <w:rsid w:val="00F6734C"/>
    <w:rsid w:val="00F6734E"/>
    <w:rsid w:val="00F6738A"/>
    <w:rsid w:val="00F673E3"/>
    <w:rsid w:val="00F673E5"/>
    <w:rsid w:val="00F67400"/>
    <w:rsid w:val="00F67420"/>
    <w:rsid w:val="00F67427"/>
    <w:rsid w:val="00F67441"/>
    <w:rsid w:val="00F67457"/>
    <w:rsid w:val="00F67460"/>
    <w:rsid w:val="00F6746A"/>
    <w:rsid w:val="00F67474"/>
    <w:rsid w:val="00F6749E"/>
    <w:rsid w:val="00F674BC"/>
    <w:rsid w:val="00F674D9"/>
    <w:rsid w:val="00F674EC"/>
    <w:rsid w:val="00F674ED"/>
    <w:rsid w:val="00F6750A"/>
    <w:rsid w:val="00F67542"/>
    <w:rsid w:val="00F67591"/>
    <w:rsid w:val="00F675B1"/>
    <w:rsid w:val="00F675EA"/>
    <w:rsid w:val="00F6762C"/>
    <w:rsid w:val="00F6768F"/>
    <w:rsid w:val="00F676C8"/>
    <w:rsid w:val="00F676FD"/>
    <w:rsid w:val="00F67732"/>
    <w:rsid w:val="00F67760"/>
    <w:rsid w:val="00F67794"/>
    <w:rsid w:val="00F677F6"/>
    <w:rsid w:val="00F6781B"/>
    <w:rsid w:val="00F67852"/>
    <w:rsid w:val="00F678F1"/>
    <w:rsid w:val="00F6793A"/>
    <w:rsid w:val="00F6794A"/>
    <w:rsid w:val="00F6795B"/>
    <w:rsid w:val="00F67975"/>
    <w:rsid w:val="00F6799E"/>
    <w:rsid w:val="00F679B4"/>
    <w:rsid w:val="00F679BE"/>
    <w:rsid w:val="00F67A45"/>
    <w:rsid w:val="00F67A6B"/>
    <w:rsid w:val="00F67A76"/>
    <w:rsid w:val="00F67AB6"/>
    <w:rsid w:val="00F67AC0"/>
    <w:rsid w:val="00F67B0A"/>
    <w:rsid w:val="00F67B63"/>
    <w:rsid w:val="00F67B6A"/>
    <w:rsid w:val="00F67B8E"/>
    <w:rsid w:val="00F67B9D"/>
    <w:rsid w:val="00F67BC3"/>
    <w:rsid w:val="00F67C73"/>
    <w:rsid w:val="00F67CC8"/>
    <w:rsid w:val="00F67D74"/>
    <w:rsid w:val="00F67D88"/>
    <w:rsid w:val="00F67DF7"/>
    <w:rsid w:val="00F67E66"/>
    <w:rsid w:val="00F67E70"/>
    <w:rsid w:val="00F67EB9"/>
    <w:rsid w:val="00F7000B"/>
    <w:rsid w:val="00F70030"/>
    <w:rsid w:val="00F7006D"/>
    <w:rsid w:val="00F70072"/>
    <w:rsid w:val="00F70079"/>
    <w:rsid w:val="00F70085"/>
    <w:rsid w:val="00F7008A"/>
    <w:rsid w:val="00F7008D"/>
    <w:rsid w:val="00F7009E"/>
    <w:rsid w:val="00F700FE"/>
    <w:rsid w:val="00F7013D"/>
    <w:rsid w:val="00F7015E"/>
    <w:rsid w:val="00F701A2"/>
    <w:rsid w:val="00F701B8"/>
    <w:rsid w:val="00F701C0"/>
    <w:rsid w:val="00F701D2"/>
    <w:rsid w:val="00F701E3"/>
    <w:rsid w:val="00F70217"/>
    <w:rsid w:val="00F70229"/>
    <w:rsid w:val="00F7024C"/>
    <w:rsid w:val="00F70285"/>
    <w:rsid w:val="00F702A3"/>
    <w:rsid w:val="00F702B8"/>
    <w:rsid w:val="00F702B9"/>
    <w:rsid w:val="00F702CA"/>
    <w:rsid w:val="00F702FE"/>
    <w:rsid w:val="00F7033A"/>
    <w:rsid w:val="00F70343"/>
    <w:rsid w:val="00F7036F"/>
    <w:rsid w:val="00F70373"/>
    <w:rsid w:val="00F70481"/>
    <w:rsid w:val="00F704AA"/>
    <w:rsid w:val="00F704B3"/>
    <w:rsid w:val="00F704F6"/>
    <w:rsid w:val="00F7054E"/>
    <w:rsid w:val="00F7055B"/>
    <w:rsid w:val="00F705AA"/>
    <w:rsid w:val="00F705D5"/>
    <w:rsid w:val="00F705D7"/>
    <w:rsid w:val="00F705DA"/>
    <w:rsid w:val="00F7062B"/>
    <w:rsid w:val="00F70676"/>
    <w:rsid w:val="00F70686"/>
    <w:rsid w:val="00F706D3"/>
    <w:rsid w:val="00F706E1"/>
    <w:rsid w:val="00F70702"/>
    <w:rsid w:val="00F7070C"/>
    <w:rsid w:val="00F70720"/>
    <w:rsid w:val="00F7077F"/>
    <w:rsid w:val="00F707B1"/>
    <w:rsid w:val="00F707CB"/>
    <w:rsid w:val="00F70842"/>
    <w:rsid w:val="00F7087B"/>
    <w:rsid w:val="00F7088B"/>
    <w:rsid w:val="00F7089D"/>
    <w:rsid w:val="00F70973"/>
    <w:rsid w:val="00F70998"/>
    <w:rsid w:val="00F709A1"/>
    <w:rsid w:val="00F709C1"/>
    <w:rsid w:val="00F709DD"/>
    <w:rsid w:val="00F709EB"/>
    <w:rsid w:val="00F70A09"/>
    <w:rsid w:val="00F70AAC"/>
    <w:rsid w:val="00F70ADD"/>
    <w:rsid w:val="00F70AF0"/>
    <w:rsid w:val="00F70B00"/>
    <w:rsid w:val="00F70B01"/>
    <w:rsid w:val="00F70B69"/>
    <w:rsid w:val="00F70BAE"/>
    <w:rsid w:val="00F70BF0"/>
    <w:rsid w:val="00F70C1B"/>
    <w:rsid w:val="00F70C26"/>
    <w:rsid w:val="00F70C81"/>
    <w:rsid w:val="00F70C8E"/>
    <w:rsid w:val="00F70CA1"/>
    <w:rsid w:val="00F70CD7"/>
    <w:rsid w:val="00F70D14"/>
    <w:rsid w:val="00F70D47"/>
    <w:rsid w:val="00F70D9D"/>
    <w:rsid w:val="00F70DC5"/>
    <w:rsid w:val="00F70DE1"/>
    <w:rsid w:val="00F70DF8"/>
    <w:rsid w:val="00F70E30"/>
    <w:rsid w:val="00F70E8E"/>
    <w:rsid w:val="00F70E9F"/>
    <w:rsid w:val="00F70F28"/>
    <w:rsid w:val="00F71077"/>
    <w:rsid w:val="00F710D1"/>
    <w:rsid w:val="00F71102"/>
    <w:rsid w:val="00F7111B"/>
    <w:rsid w:val="00F71135"/>
    <w:rsid w:val="00F7114C"/>
    <w:rsid w:val="00F71152"/>
    <w:rsid w:val="00F71155"/>
    <w:rsid w:val="00F71168"/>
    <w:rsid w:val="00F711AD"/>
    <w:rsid w:val="00F711CB"/>
    <w:rsid w:val="00F711CD"/>
    <w:rsid w:val="00F7128A"/>
    <w:rsid w:val="00F71327"/>
    <w:rsid w:val="00F7132E"/>
    <w:rsid w:val="00F71361"/>
    <w:rsid w:val="00F713A7"/>
    <w:rsid w:val="00F713AF"/>
    <w:rsid w:val="00F713C8"/>
    <w:rsid w:val="00F713CC"/>
    <w:rsid w:val="00F713D3"/>
    <w:rsid w:val="00F7142E"/>
    <w:rsid w:val="00F71442"/>
    <w:rsid w:val="00F714C7"/>
    <w:rsid w:val="00F714FA"/>
    <w:rsid w:val="00F7159E"/>
    <w:rsid w:val="00F7160A"/>
    <w:rsid w:val="00F7169C"/>
    <w:rsid w:val="00F716B9"/>
    <w:rsid w:val="00F716C1"/>
    <w:rsid w:val="00F716CF"/>
    <w:rsid w:val="00F716D6"/>
    <w:rsid w:val="00F716DD"/>
    <w:rsid w:val="00F71727"/>
    <w:rsid w:val="00F71780"/>
    <w:rsid w:val="00F717A9"/>
    <w:rsid w:val="00F717AA"/>
    <w:rsid w:val="00F717E1"/>
    <w:rsid w:val="00F717E7"/>
    <w:rsid w:val="00F717E9"/>
    <w:rsid w:val="00F717EE"/>
    <w:rsid w:val="00F71821"/>
    <w:rsid w:val="00F7185F"/>
    <w:rsid w:val="00F718A3"/>
    <w:rsid w:val="00F718D4"/>
    <w:rsid w:val="00F71920"/>
    <w:rsid w:val="00F71922"/>
    <w:rsid w:val="00F7193F"/>
    <w:rsid w:val="00F7194B"/>
    <w:rsid w:val="00F71980"/>
    <w:rsid w:val="00F71986"/>
    <w:rsid w:val="00F719B9"/>
    <w:rsid w:val="00F719DE"/>
    <w:rsid w:val="00F71A3A"/>
    <w:rsid w:val="00F71A65"/>
    <w:rsid w:val="00F71A7B"/>
    <w:rsid w:val="00F71A85"/>
    <w:rsid w:val="00F71A9E"/>
    <w:rsid w:val="00F71ABC"/>
    <w:rsid w:val="00F71ACE"/>
    <w:rsid w:val="00F71B23"/>
    <w:rsid w:val="00F71B29"/>
    <w:rsid w:val="00F71BCE"/>
    <w:rsid w:val="00F71BD1"/>
    <w:rsid w:val="00F71C03"/>
    <w:rsid w:val="00F71C04"/>
    <w:rsid w:val="00F71C3A"/>
    <w:rsid w:val="00F71C72"/>
    <w:rsid w:val="00F71CE2"/>
    <w:rsid w:val="00F71CED"/>
    <w:rsid w:val="00F71CF9"/>
    <w:rsid w:val="00F71D1D"/>
    <w:rsid w:val="00F71D32"/>
    <w:rsid w:val="00F71D9E"/>
    <w:rsid w:val="00F71DB3"/>
    <w:rsid w:val="00F71E02"/>
    <w:rsid w:val="00F71E03"/>
    <w:rsid w:val="00F71E2B"/>
    <w:rsid w:val="00F71E35"/>
    <w:rsid w:val="00F71EBA"/>
    <w:rsid w:val="00F71EC8"/>
    <w:rsid w:val="00F71EED"/>
    <w:rsid w:val="00F71F3B"/>
    <w:rsid w:val="00F71FE8"/>
    <w:rsid w:val="00F7201B"/>
    <w:rsid w:val="00F72035"/>
    <w:rsid w:val="00F72041"/>
    <w:rsid w:val="00F72054"/>
    <w:rsid w:val="00F72058"/>
    <w:rsid w:val="00F72081"/>
    <w:rsid w:val="00F7208B"/>
    <w:rsid w:val="00F7208F"/>
    <w:rsid w:val="00F72101"/>
    <w:rsid w:val="00F72105"/>
    <w:rsid w:val="00F721A0"/>
    <w:rsid w:val="00F721C7"/>
    <w:rsid w:val="00F721F9"/>
    <w:rsid w:val="00F7222E"/>
    <w:rsid w:val="00F72248"/>
    <w:rsid w:val="00F72293"/>
    <w:rsid w:val="00F722A3"/>
    <w:rsid w:val="00F722C8"/>
    <w:rsid w:val="00F722D5"/>
    <w:rsid w:val="00F72347"/>
    <w:rsid w:val="00F72357"/>
    <w:rsid w:val="00F723AE"/>
    <w:rsid w:val="00F723C4"/>
    <w:rsid w:val="00F7241F"/>
    <w:rsid w:val="00F7244E"/>
    <w:rsid w:val="00F7249A"/>
    <w:rsid w:val="00F724F9"/>
    <w:rsid w:val="00F72500"/>
    <w:rsid w:val="00F7253C"/>
    <w:rsid w:val="00F7255C"/>
    <w:rsid w:val="00F7255E"/>
    <w:rsid w:val="00F72571"/>
    <w:rsid w:val="00F72576"/>
    <w:rsid w:val="00F72585"/>
    <w:rsid w:val="00F725F2"/>
    <w:rsid w:val="00F725F8"/>
    <w:rsid w:val="00F72609"/>
    <w:rsid w:val="00F7265D"/>
    <w:rsid w:val="00F726F5"/>
    <w:rsid w:val="00F72727"/>
    <w:rsid w:val="00F72732"/>
    <w:rsid w:val="00F72755"/>
    <w:rsid w:val="00F7276F"/>
    <w:rsid w:val="00F72833"/>
    <w:rsid w:val="00F7287D"/>
    <w:rsid w:val="00F728BA"/>
    <w:rsid w:val="00F72903"/>
    <w:rsid w:val="00F72943"/>
    <w:rsid w:val="00F7294B"/>
    <w:rsid w:val="00F7294E"/>
    <w:rsid w:val="00F7295A"/>
    <w:rsid w:val="00F7296C"/>
    <w:rsid w:val="00F7297F"/>
    <w:rsid w:val="00F72992"/>
    <w:rsid w:val="00F729AB"/>
    <w:rsid w:val="00F729BA"/>
    <w:rsid w:val="00F729C0"/>
    <w:rsid w:val="00F729D3"/>
    <w:rsid w:val="00F72A05"/>
    <w:rsid w:val="00F72A0E"/>
    <w:rsid w:val="00F72ACF"/>
    <w:rsid w:val="00F72AEA"/>
    <w:rsid w:val="00F72AFE"/>
    <w:rsid w:val="00F72B02"/>
    <w:rsid w:val="00F72B30"/>
    <w:rsid w:val="00F72B73"/>
    <w:rsid w:val="00F72B7C"/>
    <w:rsid w:val="00F72B8C"/>
    <w:rsid w:val="00F72B93"/>
    <w:rsid w:val="00F72BAE"/>
    <w:rsid w:val="00F72BF2"/>
    <w:rsid w:val="00F72BFA"/>
    <w:rsid w:val="00F72BFC"/>
    <w:rsid w:val="00F72C12"/>
    <w:rsid w:val="00F72C1D"/>
    <w:rsid w:val="00F72C4F"/>
    <w:rsid w:val="00F72C88"/>
    <w:rsid w:val="00F72CCC"/>
    <w:rsid w:val="00F72CE6"/>
    <w:rsid w:val="00F72D20"/>
    <w:rsid w:val="00F72D6D"/>
    <w:rsid w:val="00F72D8E"/>
    <w:rsid w:val="00F72D92"/>
    <w:rsid w:val="00F72D94"/>
    <w:rsid w:val="00F72DB7"/>
    <w:rsid w:val="00F72DBE"/>
    <w:rsid w:val="00F72DF0"/>
    <w:rsid w:val="00F72E73"/>
    <w:rsid w:val="00F72E85"/>
    <w:rsid w:val="00F72E9C"/>
    <w:rsid w:val="00F72EBA"/>
    <w:rsid w:val="00F72ED1"/>
    <w:rsid w:val="00F72EE0"/>
    <w:rsid w:val="00F72F1E"/>
    <w:rsid w:val="00F72F2C"/>
    <w:rsid w:val="00F72F34"/>
    <w:rsid w:val="00F72F7E"/>
    <w:rsid w:val="00F72F8A"/>
    <w:rsid w:val="00F72FCA"/>
    <w:rsid w:val="00F72FD4"/>
    <w:rsid w:val="00F72FD6"/>
    <w:rsid w:val="00F73092"/>
    <w:rsid w:val="00F730A0"/>
    <w:rsid w:val="00F730A3"/>
    <w:rsid w:val="00F730B7"/>
    <w:rsid w:val="00F73138"/>
    <w:rsid w:val="00F7316F"/>
    <w:rsid w:val="00F73178"/>
    <w:rsid w:val="00F731AE"/>
    <w:rsid w:val="00F731BA"/>
    <w:rsid w:val="00F731DD"/>
    <w:rsid w:val="00F731FE"/>
    <w:rsid w:val="00F73262"/>
    <w:rsid w:val="00F73264"/>
    <w:rsid w:val="00F73269"/>
    <w:rsid w:val="00F73271"/>
    <w:rsid w:val="00F7327B"/>
    <w:rsid w:val="00F7328D"/>
    <w:rsid w:val="00F732A3"/>
    <w:rsid w:val="00F732BA"/>
    <w:rsid w:val="00F732C7"/>
    <w:rsid w:val="00F732D0"/>
    <w:rsid w:val="00F7332D"/>
    <w:rsid w:val="00F73332"/>
    <w:rsid w:val="00F7343E"/>
    <w:rsid w:val="00F73446"/>
    <w:rsid w:val="00F734EC"/>
    <w:rsid w:val="00F73501"/>
    <w:rsid w:val="00F73553"/>
    <w:rsid w:val="00F7355E"/>
    <w:rsid w:val="00F73566"/>
    <w:rsid w:val="00F735CF"/>
    <w:rsid w:val="00F735D1"/>
    <w:rsid w:val="00F73617"/>
    <w:rsid w:val="00F73647"/>
    <w:rsid w:val="00F7366E"/>
    <w:rsid w:val="00F73680"/>
    <w:rsid w:val="00F736A9"/>
    <w:rsid w:val="00F736DB"/>
    <w:rsid w:val="00F73722"/>
    <w:rsid w:val="00F73747"/>
    <w:rsid w:val="00F7375B"/>
    <w:rsid w:val="00F737A7"/>
    <w:rsid w:val="00F737B4"/>
    <w:rsid w:val="00F73817"/>
    <w:rsid w:val="00F7383C"/>
    <w:rsid w:val="00F73894"/>
    <w:rsid w:val="00F738A2"/>
    <w:rsid w:val="00F738D0"/>
    <w:rsid w:val="00F73935"/>
    <w:rsid w:val="00F7393F"/>
    <w:rsid w:val="00F73988"/>
    <w:rsid w:val="00F7398F"/>
    <w:rsid w:val="00F739B0"/>
    <w:rsid w:val="00F739E1"/>
    <w:rsid w:val="00F73A67"/>
    <w:rsid w:val="00F73B0D"/>
    <w:rsid w:val="00F73B41"/>
    <w:rsid w:val="00F73B7B"/>
    <w:rsid w:val="00F73B8C"/>
    <w:rsid w:val="00F73BC5"/>
    <w:rsid w:val="00F73BD8"/>
    <w:rsid w:val="00F73C20"/>
    <w:rsid w:val="00F73CA2"/>
    <w:rsid w:val="00F73CBC"/>
    <w:rsid w:val="00F73D3E"/>
    <w:rsid w:val="00F73D49"/>
    <w:rsid w:val="00F73DCA"/>
    <w:rsid w:val="00F73DD2"/>
    <w:rsid w:val="00F73DE5"/>
    <w:rsid w:val="00F73E01"/>
    <w:rsid w:val="00F73E58"/>
    <w:rsid w:val="00F73E8E"/>
    <w:rsid w:val="00F73EDA"/>
    <w:rsid w:val="00F73F19"/>
    <w:rsid w:val="00F73F6D"/>
    <w:rsid w:val="00F73F74"/>
    <w:rsid w:val="00F74049"/>
    <w:rsid w:val="00F7406B"/>
    <w:rsid w:val="00F740F8"/>
    <w:rsid w:val="00F741CD"/>
    <w:rsid w:val="00F741DF"/>
    <w:rsid w:val="00F74228"/>
    <w:rsid w:val="00F7424F"/>
    <w:rsid w:val="00F7425D"/>
    <w:rsid w:val="00F742C2"/>
    <w:rsid w:val="00F742D8"/>
    <w:rsid w:val="00F742DA"/>
    <w:rsid w:val="00F742FB"/>
    <w:rsid w:val="00F7431D"/>
    <w:rsid w:val="00F74329"/>
    <w:rsid w:val="00F74380"/>
    <w:rsid w:val="00F743D0"/>
    <w:rsid w:val="00F743EF"/>
    <w:rsid w:val="00F743FC"/>
    <w:rsid w:val="00F74415"/>
    <w:rsid w:val="00F74420"/>
    <w:rsid w:val="00F7445D"/>
    <w:rsid w:val="00F74468"/>
    <w:rsid w:val="00F74481"/>
    <w:rsid w:val="00F7450A"/>
    <w:rsid w:val="00F7455C"/>
    <w:rsid w:val="00F74589"/>
    <w:rsid w:val="00F74677"/>
    <w:rsid w:val="00F74679"/>
    <w:rsid w:val="00F74681"/>
    <w:rsid w:val="00F74688"/>
    <w:rsid w:val="00F7469C"/>
    <w:rsid w:val="00F746DA"/>
    <w:rsid w:val="00F74734"/>
    <w:rsid w:val="00F747DA"/>
    <w:rsid w:val="00F7481A"/>
    <w:rsid w:val="00F748C7"/>
    <w:rsid w:val="00F748E6"/>
    <w:rsid w:val="00F74959"/>
    <w:rsid w:val="00F74980"/>
    <w:rsid w:val="00F7498D"/>
    <w:rsid w:val="00F7498F"/>
    <w:rsid w:val="00F749B7"/>
    <w:rsid w:val="00F749F1"/>
    <w:rsid w:val="00F74A0E"/>
    <w:rsid w:val="00F74A27"/>
    <w:rsid w:val="00F74A29"/>
    <w:rsid w:val="00F74A4B"/>
    <w:rsid w:val="00F74A53"/>
    <w:rsid w:val="00F74A87"/>
    <w:rsid w:val="00F74AAD"/>
    <w:rsid w:val="00F74AC8"/>
    <w:rsid w:val="00F74BBA"/>
    <w:rsid w:val="00F74BEC"/>
    <w:rsid w:val="00F74BF9"/>
    <w:rsid w:val="00F74C18"/>
    <w:rsid w:val="00F74C60"/>
    <w:rsid w:val="00F74C84"/>
    <w:rsid w:val="00F74C8D"/>
    <w:rsid w:val="00F74D2B"/>
    <w:rsid w:val="00F74D36"/>
    <w:rsid w:val="00F74DA2"/>
    <w:rsid w:val="00F74DF6"/>
    <w:rsid w:val="00F74E19"/>
    <w:rsid w:val="00F74EFA"/>
    <w:rsid w:val="00F74EFB"/>
    <w:rsid w:val="00F74F00"/>
    <w:rsid w:val="00F74F10"/>
    <w:rsid w:val="00F74FCA"/>
    <w:rsid w:val="00F74FD7"/>
    <w:rsid w:val="00F74FE8"/>
    <w:rsid w:val="00F74FEE"/>
    <w:rsid w:val="00F75029"/>
    <w:rsid w:val="00F7503E"/>
    <w:rsid w:val="00F75060"/>
    <w:rsid w:val="00F75075"/>
    <w:rsid w:val="00F750C8"/>
    <w:rsid w:val="00F75144"/>
    <w:rsid w:val="00F75159"/>
    <w:rsid w:val="00F7515E"/>
    <w:rsid w:val="00F75166"/>
    <w:rsid w:val="00F751A7"/>
    <w:rsid w:val="00F75217"/>
    <w:rsid w:val="00F75236"/>
    <w:rsid w:val="00F7527A"/>
    <w:rsid w:val="00F75297"/>
    <w:rsid w:val="00F752DC"/>
    <w:rsid w:val="00F752F3"/>
    <w:rsid w:val="00F7531D"/>
    <w:rsid w:val="00F7534F"/>
    <w:rsid w:val="00F75350"/>
    <w:rsid w:val="00F75371"/>
    <w:rsid w:val="00F753A9"/>
    <w:rsid w:val="00F753CB"/>
    <w:rsid w:val="00F75410"/>
    <w:rsid w:val="00F75418"/>
    <w:rsid w:val="00F75430"/>
    <w:rsid w:val="00F7547F"/>
    <w:rsid w:val="00F754FA"/>
    <w:rsid w:val="00F7550E"/>
    <w:rsid w:val="00F75518"/>
    <w:rsid w:val="00F75529"/>
    <w:rsid w:val="00F7554B"/>
    <w:rsid w:val="00F7554D"/>
    <w:rsid w:val="00F7558C"/>
    <w:rsid w:val="00F755AF"/>
    <w:rsid w:val="00F756CA"/>
    <w:rsid w:val="00F75732"/>
    <w:rsid w:val="00F7577B"/>
    <w:rsid w:val="00F75782"/>
    <w:rsid w:val="00F7579B"/>
    <w:rsid w:val="00F757D2"/>
    <w:rsid w:val="00F7581A"/>
    <w:rsid w:val="00F75871"/>
    <w:rsid w:val="00F758D6"/>
    <w:rsid w:val="00F7590A"/>
    <w:rsid w:val="00F75947"/>
    <w:rsid w:val="00F75971"/>
    <w:rsid w:val="00F7597A"/>
    <w:rsid w:val="00F7598A"/>
    <w:rsid w:val="00F759DB"/>
    <w:rsid w:val="00F75A03"/>
    <w:rsid w:val="00F75A33"/>
    <w:rsid w:val="00F75A3A"/>
    <w:rsid w:val="00F75A49"/>
    <w:rsid w:val="00F75A77"/>
    <w:rsid w:val="00F75A8B"/>
    <w:rsid w:val="00F75AA3"/>
    <w:rsid w:val="00F75B04"/>
    <w:rsid w:val="00F75B49"/>
    <w:rsid w:val="00F75B5E"/>
    <w:rsid w:val="00F75B7B"/>
    <w:rsid w:val="00F75B7E"/>
    <w:rsid w:val="00F75BBE"/>
    <w:rsid w:val="00F75C15"/>
    <w:rsid w:val="00F75C59"/>
    <w:rsid w:val="00F75C5E"/>
    <w:rsid w:val="00F75C9E"/>
    <w:rsid w:val="00F75CC0"/>
    <w:rsid w:val="00F75CE0"/>
    <w:rsid w:val="00F75D2B"/>
    <w:rsid w:val="00F75D8A"/>
    <w:rsid w:val="00F75DAC"/>
    <w:rsid w:val="00F75DF9"/>
    <w:rsid w:val="00F75E39"/>
    <w:rsid w:val="00F75E96"/>
    <w:rsid w:val="00F75EB2"/>
    <w:rsid w:val="00F75ECE"/>
    <w:rsid w:val="00F75EEC"/>
    <w:rsid w:val="00F75F6C"/>
    <w:rsid w:val="00F75F76"/>
    <w:rsid w:val="00F75FA3"/>
    <w:rsid w:val="00F75FFA"/>
    <w:rsid w:val="00F7600B"/>
    <w:rsid w:val="00F76060"/>
    <w:rsid w:val="00F760B9"/>
    <w:rsid w:val="00F760DE"/>
    <w:rsid w:val="00F76139"/>
    <w:rsid w:val="00F7613D"/>
    <w:rsid w:val="00F761CA"/>
    <w:rsid w:val="00F761D6"/>
    <w:rsid w:val="00F761ED"/>
    <w:rsid w:val="00F7621A"/>
    <w:rsid w:val="00F7621F"/>
    <w:rsid w:val="00F76255"/>
    <w:rsid w:val="00F76272"/>
    <w:rsid w:val="00F76294"/>
    <w:rsid w:val="00F76341"/>
    <w:rsid w:val="00F763AD"/>
    <w:rsid w:val="00F7641B"/>
    <w:rsid w:val="00F7642E"/>
    <w:rsid w:val="00F76450"/>
    <w:rsid w:val="00F76455"/>
    <w:rsid w:val="00F7645A"/>
    <w:rsid w:val="00F764FA"/>
    <w:rsid w:val="00F76555"/>
    <w:rsid w:val="00F76556"/>
    <w:rsid w:val="00F76615"/>
    <w:rsid w:val="00F766B0"/>
    <w:rsid w:val="00F766EC"/>
    <w:rsid w:val="00F766FB"/>
    <w:rsid w:val="00F76785"/>
    <w:rsid w:val="00F767EC"/>
    <w:rsid w:val="00F7680B"/>
    <w:rsid w:val="00F76938"/>
    <w:rsid w:val="00F7699B"/>
    <w:rsid w:val="00F7699C"/>
    <w:rsid w:val="00F7699E"/>
    <w:rsid w:val="00F769C5"/>
    <w:rsid w:val="00F769E6"/>
    <w:rsid w:val="00F76A01"/>
    <w:rsid w:val="00F76AC8"/>
    <w:rsid w:val="00F76ADE"/>
    <w:rsid w:val="00F76B30"/>
    <w:rsid w:val="00F76B46"/>
    <w:rsid w:val="00F76B82"/>
    <w:rsid w:val="00F76BBB"/>
    <w:rsid w:val="00F76BD8"/>
    <w:rsid w:val="00F76BF0"/>
    <w:rsid w:val="00F76C01"/>
    <w:rsid w:val="00F76C62"/>
    <w:rsid w:val="00F76C6E"/>
    <w:rsid w:val="00F76CF3"/>
    <w:rsid w:val="00F76CF4"/>
    <w:rsid w:val="00F76D29"/>
    <w:rsid w:val="00F76D55"/>
    <w:rsid w:val="00F76D72"/>
    <w:rsid w:val="00F76D9B"/>
    <w:rsid w:val="00F76DB0"/>
    <w:rsid w:val="00F76DED"/>
    <w:rsid w:val="00F76DF5"/>
    <w:rsid w:val="00F76E4E"/>
    <w:rsid w:val="00F76E5B"/>
    <w:rsid w:val="00F76E88"/>
    <w:rsid w:val="00F76E9B"/>
    <w:rsid w:val="00F76ECB"/>
    <w:rsid w:val="00F76EE2"/>
    <w:rsid w:val="00F76F0A"/>
    <w:rsid w:val="00F76F0B"/>
    <w:rsid w:val="00F76F5B"/>
    <w:rsid w:val="00F76F79"/>
    <w:rsid w:val="00F76FA0"/>
    <w:rsid w:val="00F76FE8"/>
    <w:rsid w:val="00F76FF6"/>
    <w:rsid w:val="00F77007"/>
    <w:rsid w:val="00F7702D"/>
    <w:rsid w:val="00F7702E"/>
    <w:rsid w:val="00F77055"/>
    <w:rsid w:val="00F770A1"/>
    <w:rsid w:val="00F77118"/>
    <w:rsid w:val="00F77147"/>
    <w:rsid w:val="00F77164"/>
    <w:rsid w:val="00F77192"/>
    <w:rsid w:val="00F771C7"/>
    <w:rsid w:val="00F771DE"/>
    <w:rsid w:val="00F771E3"/>
    <w:rsid w:val="00F7728A"/>
    <w:rsid w:val="00F7729F"/>
    <w:rsid w:val="00F772B1"/>
    <w:rsid w:val="00F772E7"/>
    <w:rsid w:val="00F7730F"/>
    <w:rsid w:val="00F773B4"/>
    <w:rsid w:val="00F773DE"/>
    <w:rsid w:val="00F774D4"/>
    <w:rsid w:val="00F7751B"/>
    <w:rsid w:val="00F77530"/>
    <w:rsid w:val="00F77598"/>
    <w:rsid w:val="00F775D1"/>
    <w:rsid w:val="00F775DE"/>
    <w:rsid w:val="00F775DF"/>
    <w:rsid w:val="00F775F3"/>
    <w:rsid w:val="00F7760C"/>
    <w:rsid w:val="00F7764F"/>
    <w:rsid w:val="00F77689"/>
    <w:rsid w:val="00F776A2"/>
    <w:rsid w:val="00F776E5"/>
    <w:rsid w:val="00F77742"/>
    <w:rsid w:val="00F7775C"/>
    <w:rsid w:val="00F77763"/>
    <w:rsid w:val="00F777CB"/>
    <w:rsid w:val="00F777D4"/>
    <w:rsid w:val="00F777FE"/>
    <w:rsid w:val="00F778BB"/>
    <w:rsid w:val="00F778DE"/>
    <w:rsid w:val="00F77951"/>
    <w:rsid w:val="00F77958"/>
    <w:rsid w:val="00F77978"/>
    <w:rsid w:val="00F779F5"/>
    <w:rsid w:val="00F77A2B"/>
    <w:rsid w:val="00F77AA2"/>
    <w:rsid w:val="00F77ACD"/>
    <w:rsid w:val="00F77B56"/>
    <w:rsid w:val="00F77B69"/>
    <w:rsid w:val="00F77B70"/>
    <w:rsid w:val="00F77B73"/>
    <w:rsid w:val="00F77B76"/>
    <w:rsid w:val="00F77BA2"/>
    <w:rsid w:val="00F77BA8"/>
    <w:rsid w:val="00F77BE5"/>
    <w:rsid w:val="00F77BF0"/>
    <w:rsid w:val="00F77C56"/>
    <w:rsid w:val="00F77C5A"/>
    <w:rsid w:val="00F77C8D"/>
    <w:rsid w:val="00F77CCB"/>
    <w:rsid w:val="00F77D7F"/>
    <w:rsid w:val="00F77DFD"/>
    <w:rsid w:val="00F77E66"/>
    <w:rsid w:val="00F77E90"/>
    <w:rsid w:val="00F77F1F"/>
    <w:rsid w:val="00F77F67"/>
    <w:rsid w:val="00F77F82"/>
    <w:rsid w:val="00F77FBF"/>
    <w:rsid w:val="00F77FD0"/>
    <w:rsid w:val="00F77FE2"/>
    <w:rsid w:val="00F80007"/>
    <w:rsid w:val="00F8002D"/>
    <w:rsid w:val="00F80038"/>
    <w:rsid w:val="00F80062"/>
    <w:rsid w:val="00F800CC"/>
    <w:rsid w:val="00F80100"/>
    <w:rsid w:val="00F80105"/>
    <w:rsid w:val="00F80108"/>
    <w:rsid w:val="00F80155"/>
    <w:rsid w:val="00F8017F"/>
    <w:rsid w:val="00F80193"/>
    <w:rsid w:val="00F801B7"/>
    <w:rsid w:val="00F801D8"/>
    <w:rsid w:val="00F8020A"/>
    <w:rsid w:val="00F80251"/>
    <w:rsid w:val="00F80268"/>
    <w:rsid w:val="00F802C3"/>
    <w:rsid w:val="00F802C9"/>
    <w:rsid w:val="00F8030D"/>
    <w:rsid w:val="00F80338"/>
    <w:rsid w:val="00F80342"/>
    <w:rsid w:val="00F80362"/>
    <w:rsid w:val="00F803C5"/>
    <w:rsid w:val="00F8042A"/>
    <w:rsid w:val="00F8043A"/>
    <w:rsid w:val="00F80443"/>
    <w:rsid w:val="00F8044A"/>
    <w:rsid w:val="00F8046C"/>
    <w:rsid w:val="00F80478"/>
    <w:rsid w:val="00F804D8"/>
    <w:rsid w:val="00F8051A"/>
    <w:rsid w:val="00F80539"/>
    <w:rsid w:val="00F80549"/>
    <w:rsid w:val="00F80550"/>
    <w:rsid w:val="00F805C0"/>
    <w:rsid w:val="00F805EB"/>
    <w:rsid w:val="00F80629"/>
    <w:rsid w:val="00F80643"/>
    <w:rsid w:val="00F8065D"/>
    <w:rsid w:val="00F8068A"/>
    <w:rsid w:val="00F806B8"/>
    <w:rsid w:val="00F8070D"/>
    <w:rsid w:val="00F8071A"/>
    <w:rsid w:val="00F807AC"/>
    <w:rsid w:val="00F80824"/>
    <w:rsid w:val="00F8083D"/>
    <w:rsid w:val="00F80874"/>
    <w:rsid w:val="00F80879"/>
    <w:rsid w:val="00F808DF"/>
    <w:rsid w:val="00F8094A"/>
    <w:rsid w:val="00F80986"/>
    <w:rsid w:val="00F80A2E"/>
    <w:rsid w:val="00F80A4C"/>
    <w:rsid w:val="00F80A57"/>
    <w:rsid w:val="00F80A84"/>
    <w:rsid w:val="00F80A86"/>
    <w:rsid w:val="00F80AAE"/>
    <w:rsid w:val="00F80AED"/>
    <w:rsid w:val="00F80B44"/>
    <w:rsid w:val="00F80B71"/>
    <w:rsid w:val="00F80C58"/>
    <w:rsid w:val="00F80C76"/>
    <w:rsid w:val="00F80CA5"/>
    <w:rsid w:val="00F80CE0"/>
    <w:rsid w:val="00F80CE4"/>
    <w:rsid w:val="00F80D3E"/>
    <w:rsid w:val="00F80D51"/>
    <w:rsid w:val="00F80D75"/>
    <w:rsid w:val="00F80DC6"/>
    <w:rsid w:val="00F80DD7"/>
    <w:rsid w:val="00F80E27"/>
    <w:rsid w:val="00F80E5E"/>
    <w:rsid w:val="00F80EF8"/>
    <w:rsid w:val="00F80F91"/>
    <w:rsid w:val="00F80FBB"/>
    <w:rsid w:val="00F80FC6"/>
    <w:rsid w:val="00F81010"/>
    <w:rsid w:val="00F8101A"/>
    <w:rsid w:val="00F8103E"/>
    <w:rsid w:val="00F81095"/>
    <w:rsid w:val="00F810BE"/>
    <w:rsid w:val="00F810D9"/>
    <w:rsid w:val="00F810EC"/>
    <w:rsid w:val="00F8114B"/>
    <w:rsid w:val="00F81213"/>
    <w:rsid w:val="00F8128B"/>
    <w:rsid w:val="00F812E0"/>
    <w:rsid w:val="00F81324"/>
    <w:rsid w:val="00F8132A"/>
    <w:rsid w:val="00F8132B"/>
    <w:rsid w:val="00F8132D"/>
    <w:rsid w:val="00F8134B"/>
    <w:rsid w:val="00F8134C"/>
    <w:rsid w:val="00F81366"/>
    <w:rsid w:val="00F813AD"/>
    <w:rsid w:val="00F81424"/>
    <w:rsid w:val="00F81425"/>
    <w:rsid w:val="00F8142E"/>
    <w:rsid w:val="00F81432"/>
    <w:rsid w:val="00F8143E"/>
    <w:rsid w:val="00F8144E"/>
    <w:rsid w:val="00F8148A"/>
    <w:rsid w:val="00F814A4"/>
    <w:rsid w:val="00F814A6"/>
    <w:rsid w:val="00F814C2"/>
    <w:rsid w:val="00F81510"/>
    <w:rsid w:val="00F8153D"/>
    <w:rsid w:val="00F81544"/>
    <w:rsid w:val="00F81569"/>
    <w:rsid w:val="00F81571"/>
    <w:rsid w:val="00F81589"/>
    <w:rsid w:val="00F815DA"/>
    <w:rsid w:val="00F8169C"/>
    <w:rsid w:val="00F816DF"/>
    <w:rsid w:val="00F8171A"/>
    <w:rsid w:val="00F817CE"/>
    <w:rsid w:val="00F81824"/>
    <w:rsid w:val="00F8185B"/>
    <w:rsid w:val="00F81868"/>
    <w:rsid w:val="00F818B7"/>
    <w:rsid w:val="00F81926"/>
    <w:rsid w:val="00F8193F"/>
    <w:rsid w:val="00F81A04"/>
    <w:rsid w:val="00F81B79"/>
    <w:rsid w:val="00F81B95"/>
    <w:rsid w:val="00F81BD2"/>
    <w:rsid w:val="00F81BE4"/>
    <w:rsid w:val="00F81C64"/>
    <w:rsid w:val="00F81CAA"/>
    <w:rsid w:val="00F81CB5"/>
    <w:rsid w:val="00F81D03"/>
    <w:rsid w:val="00F81D6F"/>
    <w:rsid w:val="00F81D97"/>
    <w:rsid w:val="00F81DB1"/>
    <w:rsid w:val="00F81DC4"/>
    <w:rsid w:val="00F81DCB"/>
    <w:rsid w:val="00F81E2E"/>
    <w:rsid w:val="00F81E58"/>
    <w:rsid w:val="00F81EA6"/>
    <w:rsid w:val="00F81EE9"/>
    <w:rsid w:val="00F81F0A"/>
    <w:rsid w:val="00F81F18"/>
    <w:rsid w:val="00F81F1A"/>
    <w:rsid w:val="00F81FBE"/>
    <w:rsid w:val="00F82020"/>
    <w:rsid w:val="00F82054"/>
    <w:rsid w:val="00F82069"/>
    <w:rsid w:val="00F8208B"/>
    <w:rsid w:val="00F8212E"/>
    <w:rsid w:val="00F82144"/>
    <w:rsid w:val="00F8217E"/>
    <w:rsid w:val="00F82192"/>
    <w:rsid w:val="00F82265"/>
    <w:rsid w:val="00F822A9"/>
    <w:rsid w:val="00F822C6"/>
    <w:rsid w:val="00F82354"/>
    <w:rsid w:val="00F82357"/>
    <w:rsid w:val="00F82382"/>
    <w:rsid w:val="00F823E6"/>
    <w:rsid w:val="00F82415"/>
    <w:rsid w:val="00F8241A"/>
    <w:rsid w:val="00F8241B"/>
    <w:rsid w:val="00F82421"/>
    <w:rsid w:val="00F82438"/>
    <w:rsid w:val="00F82444"/>
    <w:rsid w:val="00F82453"/>
    <w:rsid w:val="00F8245B"/>
    <w:rsid w:val="00F8247A"/>
    <w:rsid w:val="00F82505"/>
    <w:rsid w:val="00F82588"/>
    <w:rsid w:val="00F8260B"/>
    <w:rsid w:val="00F8260D"/>
    <w:rsid w:val="00F8272A"/>
    <w:rsid w:val="00F82797"/>
    <w:rsid w:val="00F827EA"/>
    <w:rsid w:val="00F827F7"/>
    <w:rsid w:val="00F827FD"/>
    <w:rsid w:val="00F82808"/>
    <w:rsid w:val="00F82834"/>
    <w:rsid w:val="00F828A4"/>
    <w:rsid w:val="00F828C7"/>
    <w:rsid w:val="00F828DA"/>
    <w:rsid w:val="00F828EE"/>
    <w:rsid w:val="00F8296F"/>
    <w:rsid w:val="00F82982"/>
    <w:rsid w:val="00F82A40"/>
    <w:rsid w:val="00F82A56"/>
    <w:rsid w:val="00F82A7B"/>
    <w:rsid w:val="00F82AB2"/>
    <w:rsid w:val="00F82AC8"/>
    <w:rsid w:val="00F82AD0"/>
    <w:rsid w:val="00F82B4F"/>
    <w:rsid w:val="00F82B98"/>
    <w:rsid w:val="00F82BFB"/>
    <w:rsid w:val="00F82C33"/>
    <w:rsid w:val="00F82C52"/>
    <w:rsid w:val="00F82C68"/>
    <w:rsid w:val="00F82C72"/>
    <w:rsid w:val="00F82C9E"/>
    <w:rsid w:val="00F82CBD"/>
    <w:rsid w:val="00F82CFB"/>
    <w:rsid w:val="00F82D3B"/>
    <w:rsid w:val="00F82D7E"/>
    <w:rsid w:val="00F82D8A"/>
    <w:rsid w:val="00F82DE1"/>
    <w:rsid w:val="00F82DF6"/>
    <w:rsid w:val="00F82E0C"/>
    <w:rsid w:val="00F82E21"/>
    <w:rsid w:val="00F82E30"/>
    <w:rsid w:val="00F82E47"/>
    <w:rsid w:val="00F82E9F"/>
    <w:rsid w:val="00F82EC9"/>
    <w:rsid w:val="00F82F07"/>
    <w:rsid w:val="00F82F3F"/>
    <w:rsid w:val="00F82F5A"/>
    <w:rsid w:val="00F82FCB"/>
    <w:rsid w:val="00F82FDE"/>
    <w:rsid w:val="00F83006"/>
    <w:rsid w:val="00F83041"/>
    <w:rsid w:val="00F83076"/>
    <w:rsid w:val="00F830CC"/>
    <w:rsid w:val="00F830EA"/>
    <w:rsid w:val="00F83136"/>
    <w:rsid w:val="00F83163"/>
    <w:rsid w:val="00F831BC"/>
    <w:rsid w:val="00F83206"/>
    <w:rsid w:val="00F8324E"/>
    <w:rsid w:val="00F8325A"/>
    <w:rsid w:val="00F8326B"/>
    <w:rsid w:val="00F83282"/>
    <w:rsid w:val="00F832CC"/>
    <w:rsid w:val="00F832D6"/>
    <w:rsid w:val="00F832EA"/>
    <w:rsid w:val="00F83317"/>
    <w:rsid w:val="00F8331D"/>
    <w:rsid w:val="00F83382"/>
    <w:rsid w:val="00F833C9"/>
    <w:rsid w:val="00F83419"/>
    <w:rsid w:val="00F83443"/>
    <w:rsid w:val="00F8344E"/>
    <w:rsid w:val="00F834D8"/>
    <w:rsid w:val="00F834E3"/>
    <w:rsid w:val="00F83525"/>
    <w:rsid w:val="00F835B5"/>
    <w:rsid w:val="00F835F7"/>
    <w:rsid w:val="00F835F8"/>
    <w:rsid w:val="00F83671"/>
    <w:rsid w:val="00F83677"/>
    <w:rsid w:val="00F836A0"/>
    <w:rsid w:val="00F836D9"/>
    <w:rsid w:val="00F836F0"/>
    <w:rsid w:val="00F8372A"/>
    <w:rsid w:val="00F83740"/>
    <w:rsid w:val="00F83748"/>
    <w:rsid w:val="00F83765"/>
    <w:rsid w:val="00F83786"/>
    <w:rsid w:val="00F83789"/>
    <w:rsid w:val="00F83790"/>
    <w:rsid w:val="00F837B5"/>
    <w:rsid w:val="00F837D1"/>
    <w:rsid w:val="00F837DC"/>
    <w:rsid w:val="00F837E0"/>
    <w:rsid w:val="00F837E6"/>
    <w:rsid w:val="00F8384F"/>
    <w:rsid w:val="00F83870"/>
    <w:rsid w:val="00F83878"/>
    <w:rsid w:val="00F838B0"/>
    <w:rsid w:val="00F838DE"/>
    <w:rsid w:val="00F8390B"/>
    <w:rsid w:val="00F83921"/>
    <w:rsid w:val="00F8392C"/>
    <w:rsid w:val="00F8398A"/>
    <w:rsid w:val="00F83993"/>
    <w:rsid w:val="00F839B6"/>
    <w:rsid w:val="00F83A6F"/>
    <w:rsid w:val="00F83A99"/>
    <w:rsid w:val="00F83B1F"/>
    <w:rsid w:val="00F83B5A"/>
    <w:rsid w:val="00F83C01"/>
    <w:rsid w:val="00F83C31"/>
    <w:rsid w:val="00F83C3D"/>
    <w:rsid w:val="00F83C72"/>
    <w:rsid w:val="00F83C7E"/>
    <w:rsid w:val="00F83CA6"/>
    <w:rsid w:val="00F83CA7"/>
    <w:rsid w:val="00F83CCB"/>
    <w:rsid w:val="00F83CDB"/>
    <w:rsid w:val="00F83CFE"/>
    <w:rsid w:val="00F83D0D"/>
    <w:rsid w:val="00F83D0E"/>
    <w:rsid w:val="00F83D7C"/>
    <w:rsid w:val="00F83DA6"/>
    <w:rsid w:val="00F83DFA"/>
    <w:rsid w:val="00F83E0B"/>
    <w:rsid w:val="00F83E6D"/>
    <w:rsid w:val="00F83EB9"/>
    <w:rsid w:val="00F83EBA"/>
    <w:rsid w:val="00F83EED"/>
    <w:rsid w:val="00F83F7D"/>
    <w:rsid w:val="00F83FA1"/>
    <w:rsid w:val="00F83FA6"/>
    <w:rsid w:val="00F83FD0"/>
    <w:rsid w:val="00F84010"/>
    <w:rsid w:val="00F84040"/>
    <w:rsid w:val="00F8408A"/>
    <w:rsid w:val="00F8410C"/>
    <w:rsid w:val="00F84134"/>
    <w:rsid w:val="00F84156"/>
    <w:rsid w:val="00F84188"/>
    <w:rsid w:val="00F841C8"/>
    <w:rsid w:val="00F8421A"/>
    <w:rsid w:val="00F84227"/>
    <w:rsid w:val="00F8425D"/>
    <w:rsid w:val="00F84280"/>
    <w:rsid w:val="00F84284"/>
    <w:rsid w:val="00F842FF"/>
    <w:rsid w:val="00F84306"/>
    <w:rsid w:val="00F84308"/>
    <w:rsid w:val="00F8432F"/>
    <w:rsid w:val="00F84336"/>
    <w:rsid w:val="00F84339"/>
    <w:rsid w:val="00F84384"/>
    <w:rsid w:val="00F84415"/>
    <w:rsid w:val="00F84420"/>
    <w:rsid w:val="00F8448B"/>
    <w:rsid w:val="00F844F7"/>
    <w:rsid w:val="00F84567"/>
    <w:rsid w:val="00F8456F"/>
    <w:rsid w:val="00F8457D"/>
    <w:rsid w:val="00F84584"/>
    <w:rsid w:val="00F845DE"/>
    <w:rsid w:val="00F84627"/>
    <w:rsid w:val="00F8462C"/>
    <w:rsid w:val="00F8462E"/>
    <w:rsid w:val="00F84642"/>
    <w:rsid w:val="00F8467B"/>
    <w:rsid w:val="00F84681"/>
    <w:rsid w:val="00F84727"/>
    <w:rsid w:val="00F8473F"/>
    <w:rsid w:val="00F8476D"/>
    <w:rsid w:val="00F8477E"/>
    <w:rsid w:val="00F8478C"/>
    <w:rsid w:val="00F847A9"/>
    <w:rsid w:val="00F847BC"/>
    <w:rsid w:val="00F847CE"/>
    <w:rsid w:val="00F847D3"/>
    <w:rsid w:val="00F84827"/>
    <w:rsid w:val="00F848EC"/>
    <w:rsid w:val="00F8490A"/>
    <w:rsid w:val="00F8491D"/>
    <w:rsid w:val="00F84979"/>
    <w:rsid w:val="00F849DD"/>
    <w:rsid w:val="00F849E6"/>
    <w:rsid w:val="00F84A38"/>
    <w:rsid w:val="00F84A55"/>
    <w:rsid w:val="00F84AB3"/>
    <w:rsid w:val="00F84B19"/>
    <w:rsid w:val="00F84B42"/>
    <w:rsid w:val="00F84B68"/>
    <w:rsid w:val="00F84B6C"/>
    <w:rsid w:val="00F84BB9"/>
    <w:rsid w:val="00F84C5C"/>
    <w:rsid w:val="00F84CA1"/>
    <w:rsid w:val="00F84CB0"/>
    <w:rsid w:val="00F84CC0"/>
    <w:rsid w:val="00F84CE2"/>
    <w:rsid w:val="00F84D13"/>
    <w:rsid w:val="00F84D24"/>
    <w:rsid w:val="00F84D2F"/>
    <w:rsid w:val="00F84D55"/>
    <w:rsid w:val="00F84D60"/>
    <w:rsid w:val="00F84D88"/>
    <w:rsid w:val="00F84ED2"/>
    <w:rsid w:val="00F84ED3"/>
    <w:rsid w:val="00F84FE0"/>
    <w:rsid w:val="00F850AB"/>
    <w:rsid w:val="00F850F5"/>
    <w:rsid w:val="00F85127"/>
    <w:rsid w:val="00F85178"/>
    <w:rsid w:val="00F8517B"/>
    <w:rsid w:val="00F851CA"/>
    <w:rsid w:val="00F851D1"/>
    <w:rsid w:val="00F851D2"/>
    <w:rsid w:val="00F8522C"/>
    <w:rsid w:val="00F8524F"/>
    <w:rsid w:val="00F8536B"/>
    <w:rsid w:val="00F853B6"/>
    <w:rsid w:val="00F853C4"/>
    <w:rsid w:val="00F85405"/>
    <w:rsid w:val="00F8541B"/>
    <w:rsid w:val="00F85433"/>
    <w:rsid w:val="00F8545C"/>
    <w:rsid w:val="00F85495"/>
    <w:rsid w:val="00F8549A"/>
    <w:rsid w:val="00F854F9"/>
    <w:rsid w:val="00F85507"/>
    <w:rsid w:val="00F85560"/>
    <w:rsid w:val="00F85596"/>
    <w:rsid w:val="00F855D0"/>
    <w:rsid w:val="00F8560F"/>
    <w:rsid w:val="00F8561F"/>
    <w:rsid w:val="00F8564B"/>
    <w:rsid w:val="00F85667"/>
    <w:rsid w:val="00F85679"/>
    <w:rsid w:val="00F85682"/>
    <w:rsid w:val="00F856DC"/>
    <w:rsid w:val="00F856E8"/>
    <w:rsid w:val="00F8572F"/>
    <w:rsid w:val="00F857A1"/>
    <w:rsid w:val="00F857FE"/>
    <w:rsid w:val="00F85882"/>
    <w:rsid w:val="00F858CB"/>
    <w:rsid w:val="00F858DD"/>
    <w:rsid w:val="00F85901"/>
    <w:rsid w:val="00F8593C"/>
    <w:rsid w:val="00F8597A"/>
    <w:rsid w:val="00F859D3"/>
    <w:rsid w:val="00F859D7"/>
    <w:rsid w:val="00F859DD"/>
    <w:rsid w:val="00F85A5A"/>
    <w:rsid w:val="00F85A82"/>
    <w:rsid w:val="00F85A98"/>
    <w:rsid w:val="00F85AEC"/>
    <w:rsid w:val="00F85AF7"/>
    <w:rsid w:val="00F85B2A"/>
    <w:rsid w:val="00F85BA3"/>
    <w:rsid w:val="00F85BB0"/>
    <w:rsid w:val="00F85C23"/>
    <w:rsid w:val="00F85C2B"/>
    <w:rsid w:val="00F85CC9"/>
    <w:rsid w:val="00F85CD4"/>
    <w:rsid w:val="00F85D13"/>
    <w:rsid w:val="00F85D16"/>
    <w:rsid w:val="00F85D25"/>
    <w:rsid w:val="00F85D3E"/>
    <w:rsid w:val="00F85D6F"/>
    <w:rsid w:val="00F85D94"/>
    <w:rsid w:val="00F85E53"/>
    <w:rsid w:val="00F85ED2"/>
    <w:rsid w:val="00F85EF1"/>
    <w:rsid w:val="00F85F28"/>
    <w:rsid w:val="00F85F40"/>
    <w:rsid w:val="00F85F5E"/>
    <w:rsid w:val="00F85F96"/>
    <w:rsid w:val="00F85FA1"/>
    <w:rsid w:val="00F85FDE"/>
    <w:rsid w:val="00F86014"/>
    <w:rsid w:val="00F86032"/>
    <w:rsid w:val="00F86045"/>
    <w:rsid w:val="00F86077"/>
    <w:rsid w:val="00F86097"/>
    <w:rsid w:val="00F86168"/>
    <w:rsid w:val="00F8618D"/>
    <w:rsid w:val="00F86205"/>
    <w:rsid w:val="00F8620C"/>
    <w:rsid w:val="00F86252"/>
    <w:rsid w:val="00F86279"/>
    <w:rsid w:val="00F86286"/>
    <w:rsid w:val="00F8629D"/>
    <w:rsid w:val="00F862A5"/>
    <w:rsid w:val="00F862B3"/>
    <w:rsid w:val="00F862D9"/>
    <w:rsid w:val="00F86308"/>
    <w:rsid w:val="00F86369"/>
    <w:rsid w:val="00F863A4"/>
    <w:rsid w:val="00F863CC"/>
    <w:rsid w:val="00F863DE"/>
    <w:rsid w:val="00F863FE"/>
    <w:rsid w:val="00F86433"/>
    <w:rsid w:val="00F86481"/>
    <w:rsid w:val="00F86551"/>
    <w:rsid w:val="00F86593"/>
    <w:rsid w:val="00F865AB"/>
    <w:rsid w:val="00F865D1"/>
    <w:rsid w:val="00F865EC"/>
    <w:rsid w:val="00F8660C"/>
    <w:rsid w:val="00F86637"/>
    <w:rsid w:val="00F86665"/>
    <w:rsid w:val="00F86666"/>
    <w:rsid w:val="00F86667"/>
    <w:rsid w:val="00F866E0"/>
    <w:rsid w:val="00F866F4"/>
    <w:rsid w:val="00F866F6"/>
    <w:rsid w:val="00F867AF"/>
    <w:rsid w:val="00F867B0"/>
    <w:rsid w:val="00F867D7"/>
    <w:rsid w:val="00F867EC"/>
    <w:rsid w:val="00F86804"/>
    <w:rsid w:val="00F8683E"/>
    <w:rsid w:val="00F8688A"/>
    <w:rsid w:val="00F868B3"/>
    <w:rsid w:val="00F8696A"/>
    <w:rsid w:val="00F86986"/>
    <w:rsid w:val="00F86987"/>
    <w:rsid w:val="00F86991"/>
    <w:rsid w:val="00F869EF"/>
    <w:rsid w:val="00F869F0"/>
    <w:rsid w:val="00F86A2B"/>
    <w:rsid w:val="00F86A2E"/>
    <w:rsid w:val="00F86A3D"/>
    <w:rsid w:val="00F86A78"/>
    <w:rsid w:val="00F86A7C"/>
    <w:rsid w:val="00F86B02"/>
    <w:rsid w:val="00F86B3A"/>
    <w:rsid w:val="00F86BC7"/>
    <w:rsid w:val="00F86BD3"/>
    <w:rsid w:val="00F86C37"/>
    <w:rsid w:val="00F86C5D"/>
    <w:rsid w:val="00F86C5E"/>
    <w:rsid w:val="00F86C6E"/>
    <w:rsid w:val="00F86CEB"/>
    <w:rsid w:val="00F86CF4"/>
    <w:rsid w:val="00F86D19"/>
    <w:rsid w:val="00F86D20"/>
    <w:rsid w:val="00F86D79"/>
    <w:rsid w:val="00F86D7D"/>
    <w:rsid w:val="00F86D9C"/>
    <w:rsid w:val="00F86DC0"/>
    <w:rsid w:val="00F86E67"/>
    <w:rsid w:val="00F86E84"/>
    <w:rsid w:val="00F86E97"/>
    <w:rsid w:val="00F86EAE"/>
    <w:rsid w:val="00F86ECC"/>
    <w:rsid w:val="00F86EE3"/>
    <w:rsid w:val="00F86F2E"/>
    <w:rsid w:val="00F86F86"/>
    <w:rsid w:val="00F86FFA"/>
    <w:rsid w:val="00F8700A"/>
    <w:rsid w:val="00F870FA"/>
    <w:rsid w:val="00F871EC"/>
    <w:rsid w:val="00F87202"/>
    <w:rsid w:val="00F8721A"/>
    <w:rsid w:val="00F87241"/>
    <w:rsid w:val="00F8725D"/>
    <w:rsid w:val="00F87266"/>
    <w:rsid w:val="00F87271"/>
    <w:rsid w:val="00F87280"/>
    <w:rsid w:val="00F87375"/>
    <w:rsid w:val="00F87378"/>
    <w:rsid w:val="00F87394"/>
    <w:rsid w:val="00F873A9"/>
    <w:rsid w:val="00F873B5"/>
    <w:rsid w:val="00F87407"/>
    <w:rsid w:val="00F8746E"/>
    <w:rsid w:val="00F87477"/>
    <w:rsid w:val="00F874B8"/>
    <w:rsid w:val="00F874BF"/>
    <w:rsid w:val="00F874D8"/>
    <w:rsid w:val="00F874DD"/>
    <w:rsid w:val="00F87508"/>
    <w:rsid w:val="00F8750E"/>
    <w:rsid w:val="00F87538"/>
    <w:rsid w:val="00F8755C"/>
    <w:rsid w:val="00F8756C"/>
    <w:rsid w:val="00F87593"/>
    <w:rsid w:val="00F87595"/>
    <w:rsid w:val="00F8763F"/>
    <w:rsid w:val="00F87641"/>
    <w:rsid w:val="00F87692"/>
    <w:rsid w:val="00F876AC"/>
    <w:rsid w:val="00F876BB"/>
    <w:rsid w:val="00F876DB"/>
    <w:rsid w:val="00F876ED"/>
    <w:rsid w:val="00F8774E"/>
    <w:rsid w:val="00F87757"/>
    <w:rsid w:val="00F877A8"/>
    <w:rsid w:val="00F877B7"/>
    <w:rsid w:val="00F8782E"/>
    <w:rsid w:val="00F87865"/>
    <w:rsid w:val="00F87867"/>
    <w:rsid w:val="00F87869"/>
    <w:rsid w:val="00F87871"/>
    <w:rsid w:val="00F87893"/>
    <w:rsid w:val="00F878E1"/>
    <w:rsid w:val="00F87942"/>
    <w:rsid w:val="00F8795C"/>
    <w:rsid w:val="00F8798B"/>
    <w:rsid w:val="00F879A7"/>
    <w:rsid w:val="00F879AA"/>
    <w:rsid w:val="00F879CE"/>
    <w:rsid w:val="00F879FD"/>
    <w:rsid w:val="00F87B7E"/>
    <w:rsid w:val="00F87BAB"/>
    <w:rsid w:val="00F87BD4"/>
    <w:rsid w:val="00F87BDE"/>
    <w:rsid w:val="00F87BF7"/>
    <w:rsid w:val="00F87C98"/>
    <w:rsid w:val="00F87D3A"/>
    <w:rsid w:val="00F87D3F"/>
    <w:rsid w:val="00F87D68"/>
    <w:rsid w:val="00F87E4C"/>
    <w:rsid w:val="00F87EC3"/>
    <w:rsid w:val="00F87ECA"/>
    <w:rsid w:val="00F87ECC"/>
    <w:rsid w:val="00F87ED3"/>
    <w:rsid w:val="00F87F05"/>
    <w:rsid w:val="00F87F0D"/>
    <w:rsid w:val="00F87F4A"/>
    <w:rsid w:val="00F87FAC"/>
    <w:rsid w:val="00F87FCA"/>
    <w:rsid w:val="00F87FD0"/>
    <w:rsid w:val="00F87FFC"/>
    <w:rsid w:val="00F90050"/>
    <w:rsid w:val="00F9005B"/>
    <w:rsid w:val="00F90075"/>
    <w:rsid w:val="00F900B5"/>
    <w:rsid w:val="00F900FE"/>
    <w:rsid w:val="00F90100"/>
    <w:rsid w:val="00F90119"/>
    <w:rsid w:val="00F9012F"/>
    <w:rsid w:val="00F901CB"/>
    <w:rsid w:val="00F901CC"/>
    <w:rsid w:val="00F90242"/>
    <w:rsid w:val="00F902B3"/>
    <w:rsid w:val="00F902C1"/>
    <w:rsid w:val="00F902FD"/>
    <w:rsid w:val="00F90310"/>
    <w:rsid w:val="00F90346"/>
    <w:rsid w:val="00F903C1"/>
    <w:rsid w:val="00F903CF"/>
    <w:rsid w:val="00F9041A"/>
    <w:rsid w:val="00F90421"/>
    <w:rsid w:val="00F90431"/>
    <w:rsid w:val="00F9043D"/>
    <w:rsid w:val="00F90458"/>
    <w:rsid w:val="00F9047F"/>
    <w:rsid w:val="00F90489"/>
    <w:rsid w:val="00F904A1"/>
    <w:rsid w:val="00F904A5"/>
    <w:rsid w:val="00F904BA"/>
    <w:rsid w:val="00F904CF"/>
    <w:rsid w:val="00F904E4"/>
    <w:rsid w:val="00F904F0"/>
    <w:rsid w:val="00F904F2"/>
    <w:rsid w:val="00F9050B"/>
    <w:rsid w:val="00F90585"/>
    <w:rsid w:val="00F9058A"/>
    <w:rsid w:val="00F905AF"/>
    <w:rsid w:val="00F905F6"/>
    <w:rsid w:val="00F9060A"/>
    <w:rsid w:val="00F90636"/>
    <w:rsid w:val="00F9064E"/>
    <w:rsid w:val="00F90696"/>
    <w:rsid w:val="00F906DE"/>
    <w:rsid w:val="00F906F2"/>
    <w:rsid w:val="00F9070A"/>
    <w:rsid w:val="00F90734"/>
    <w:rsid w:val="00F90739"/>
    <w:rsid w:val="00F9077E"/>
    <w:rsid w:val="00F907B7"/>
    <w:rsid w:val="00F907C1"/>
    <w:rsid w:val="00F907E9"/>
    <w:rsid w:val="00F9080E"/>
    <w:rsid w:val="00F9082F"/>
    <w:rsid w:val="00F90831"/>
    <w:rsid w:val="00F90838"/>
    <w:rsid w:val="00F9083E"/>
    <w:rsid w:val="00F90879"/>
    <w:rsid w:val="00F9087E"/>
    <w:rsid w:val="00F9094E"/>
    <w:rsid w:val="00F909A4"/>
    <w:rsid w:val="00F90A22"/>
    <w:rsid w:val="00F90A7B"/>
    <w:rsid w:val="00F90AEE"/>
    <w:rsid w:val="00F90B1B"/>
    <w:rsid w:val="00F90B8B"/>
    <w:rsid w:val="00F90C57"/>
    <w:rsid w:val="00F90C93"/>
    <w:rsid w:val="00F90CB7"/>
    <w:rsid w:val="00F90D9F"/>
    <w:rsid w:val="00F90DA8"/>
    <w:rsid w:val="00F90DA9"/>
    <w:rsid w:val="00F90DCA"/>
    <w:rsid w:val="00F90DF2"/>
    <w:rsid w:val="00F90E86"/>
    <w:rsid w:val="00F90EF2"/>
    <w:rsid w:val="00F90F13"/>
    <w:rsid w:val="00F90F2B"/>
    <w:rsid w:val="00F90F44"/>
    <w:rsid w:val="00F90F47"/>
    <w:rsid w:val="00F90F64"/>
    <w:rsid w:val="00F90FB6"/>
    <w:rsid w:val="00F90FD8"/>
    <w:rsid w:val="00F9100C"/>
    <w:rsid w:val="00F9102E"/>
    <w:rsid w:val="00F91041"/>
    <w:rsid w:val="00F9108D"/>
    <w:rsid w:val="00F910AB"/>
    <w:rsid w:val="00F910C4"/>
    <w:rsid w:val="00F910D7"/>
    <w:rsid w:val="00F910E3"/>
    <w:rsid w:val="00F910E9"/>
    <w:rsid w:val="00F91108"/>
    <w:rsid w:val="00F91145"/>
    <w:rsid w:val="00F91168"/>
    <w:rsid w:val="00F91182"/>
    <w:rsid w:val="00F911AE"/>
    <w:rsid w:val="00F911CE"/>
    <w:rsid w:val="00F91224"/>
    <w:rsid w:val="00F9124B"/>
    <w:rsid w:val="00F91301"/>
    <w:rsid w:val="00F91375"/>
    <w:rsid w:val="00F91398"/>
    <w:rsid w:val="00F913AD"/>
    <w:rsid w:val="00F913B6"/>
    <w:rsid w:val="00F9140C"/>
    <w:rsid w:val="00F9142F"/>
    <w:rsid w:val="00F91474"/>
    <w:rsid w:val="00F9147C"/>
    <w:rsid w:val="00F91498"/>
    <w:rsid w:val="00F914BB"/>
    <w:rsid w:val="00F914BD"/>
    <w:rsid w:val="00F9151E"/>
    <w:rsid w:val="00F91538"/>
    <w:rsid w:val="00F91550"/>
    <w:rsid w:val="00F9156A"/>
    <w:rsid w:val="00F9158C"/>
    <w:rsid w:val="00F915B5"/>
    <w:rsid w:val="00F915CF"/>
    <w:rsid w:val="00F91619"/>
    <w:rsid w:val="00F9161F"/>
    <w:rsid w:val="00F91639"/>
    <w:rsid w:val="00F9165E"/>
    <w:rsid w:val="00F916E2"/>
    <w:rsid w:val="00F916F8"/>
    <w:rsid w:val="00F91701"/>
    <w:rsid w:val="00F91707"/>
    <w:rsid w:val="00F9170B"/>
    <w:rsid w:val="00F91767"/>
    <w:rsid w:val="00F9176D"/>
    <w:rsid w:val="00F917B6"/>
    <w:rsid w:val="00F917DC"/>
    <w:rsid w:val="00F91842"/>
    <w:rsid w:val="00F9184A"/>
    <w:rsid w:val="00F9191C"/>
    <w:rsid w:val="00F9192E"/>
    <w:rsid w:val="00F91944"/>
    <w:rsid w:val="00F91957"/>
    <w:rsid w:val="00F919C1"/>
    <w:rsid w:val="00F91A0D"/>
    <w:rsid w:val="00F91A1B"/>
    <w:rsid w:val="00F91A2D"/>
    <w:rsid w:val="00F91A73"/>
    <w:rsid w:val="00F91AEB"/>
    <w:rsid w:val="00F91B1A"/>
    <w:rsid w:val="00F91B2E"/>
    <w:rsid w:val="00F91B5C"/>
    <w:rsid w:val="00F91BBB"/>
    <w:rsid w:val="00F91BC5"/>
    <w:rsid w:val="00F91C24"/>
    <w:rsid w:val="00F91CBC"/>
    <w:rsid w:val="00F91CED"/>
    <w:rsid w:val="00F91D1D"/>
    <w:rsid w:val="00F91DA4"/>
    <w:rsid w:val="00F91DA9"/>
    <w:rsid w:val="00F91DBB"/>
    <w:rsid w:val="00F91DC9"/>
    <w:rsid w:val="00F91E0D"/>
    <w:rsid w:val="00F91E41"/>
    <w:rsid w:val="00F91E8B"/>
    <w:rsid w:val="00F91E97"/>
    <w:rsid w:val="00F91EC6"/>
    <w:rsid w:val="00F91F0E"/>
    <w:rsid w:val="00F91F56"/>
    <w:rsid w:val="00F91FA2"/>
    <w:rsid w:val="00F91FB5"/>
    <w:rsid w:val="00F91FC2"/>
    <w:rsid w:val="00F9205A"/>
    <w:rsid w:val="00F92061"/>
    <w:rsid w:val="00F920A1"/>
    <w:rsid w:val="00F920D2"/>
    <w:rsid w:val="00F920DB"/>
    <w:rsid w:val="00F92111"/>
    <w:rsid w:val="00F92192"/>
    <w:rsid w:val="00F9219E"/>
    <w:rsid w:val="00F921AD"/>
    <w:rsid w:val="00F92211"/>
    <w:rsid w:val="00F92247"/>
    <w:rsid w:val="00F922A8"/>
    <w:rsid w:val="00F922C8"/>
    <w:rsid w:val="00F922EF"/>
    <w:rsid w:val="00F922FC"/>
    <w:rsid w:val="00F9231E"/>
    <w:rsid w:val="00F92346"/>
    <w:rsid w:val="00F9234A"/>
    <w:rsid w:val="00F92389"/>
    <w:rsid w:val="00F92454"/>
    <w:rsid w:val="00F924E4"/>
    <w:rsid w:val="00F924F1"/>
    <w:rsid w:val="00F9257B"/>
    <w:rsid w:val="00F925EC"/>
    <w:rsid w:val="00F925EF"/>
    <w:rsid w:val="00F9261F"/>
    <w:rsid w:val="00F92634"/>
    <w:rsid w:val="00F926C9"/>
    <w:rsid w:val="00F926E5"/>
    <w:rsid w:val="00F927B4"/>
    <w:rsid w:val="00F9281B"/>
    <w:rsid w:val="00F92832"/>
    <w:rsid w:val="00F9287F"/>
    <w:rsid w:val="00F928A4"/>
    <w:rsid w:val="00F9294A"/>
    <w:rsid w:val="00F92960"/>
    <w:rsid w:val="00F929A0"/>
    <w:rsid w:val="00F92A08"/>
    <w:rsid w:val="00F92A22"/>
    <w:rsid w:val="00F92A9F"/>
    <w:rsid w:val="00F92AAF"/>
    <w:rsid w:val="00F92AB2"/>
    <w:rsid w:val="00F92AE4"/>
    <w:rsid w:val="00F92AE5"/>
    <w:rsid w:val="00F92B29"/>
    <w:rsid w:val="00F92B4B"/>
    <w:rsid w:val="00F92B59"/>
    <w:rsid w:val="00F92B6E"/>
    <w:rsid w:val="00F92B83"/>
    <w:rsid w:val="00F92B9B"/>
    <w:rsid w:val="00F92B9F"/>
    <w:rsid w:val="00F92BAB"/>
    <w:rsid w:val="00F92BE7"/>
    <w:rsid w:val="00F92C41"/>
    <w:rsid w:val="00F92C97"/>
    <w:rsid w:val="00F92CB1"/>
    <w:rsid w:val="00F92CF6"/>
    <w:rsid w:val="00F92D2A"/>
    <w:rsid w:val="00F92D2D"/>
    <w:rsid w:val="00F92D38"/>
    <w:rsid w:val="00F92D77"/>
    <w:rsid w:val="00F92D8C"/>
    <w:rsid w:val="00F92DF4"/>
    <w:rsid w:val="00F92DFD"/>
    <w:rsid w:val="00F92E5A"/>
    <w:rsid w:val="00F92E79"/>
    <w:rsid w:val="00F92ED3"/>
    <w:rsid w:val="00F92EE1"/>
    <w:rsid w:val="00F92F1E"/>
    <w:rsid w:val="00F92F3B"/>
    <w:rsid w:val="00F92FA6"/>
    <w:rsid w:val="00F92FF6"/>
    <w:rsid w:val="00F93002"/>
    <w:rsid w:val="00F9301B"/>
    <w:rsid w:val="00F93064"/>
    <w:rsid w:val="00F93073"/>
    <w:rsid w:val="00F93093"/>
    <w:rsid w:val="00F9309B"/>
    <w:rsid w:val="00F930A2"/>
    <w:rsid w:val="00F930AA"/>
    <w:rsid w:val="00F930C0"/>
    <w:rsid w:val="00F930DC"/>
    <w:rsid w:val="00F93104"/>
    <w:rsid w:val="00F9313E"/>
    <w:rsid w:val="00F93164"/>
    <w:rsid w:val="00F931B3"/>
    <w:rsid w:val="00F931E1"/>
    <w:rsid w:val="00F93206"/>
    <w:rsid w:val="00F9328A"/>
    <w:rsid w:val="00F9328F"/>
    <w:rsid w:val="00F932AB"/>
    <w:rsid w:val="00F93332"/>
    <w:rsid w:val="00F9335B"/>
    <w:rsid w:val="00F9337E"/>
    <w:rsid w:val="00F9337F"/>
    <w:rsid w:val="00F933C4"/>
    <w:rsid w:val="00F9345C"/>
    <w:rsid w:val="00F93484"/>
    <w:rsid w:val="00F9349D"/>
    <w:rsid w:val="00F934C1"/>
    <w:rsid w:val="00F934DD"/>
    <w:rsid w:val="00F9351D"/>
    <w:rsid w:val="00F9354D"/>
    <w:rsid w:val="00F935AB"/>
    <w:rsid w:val="00F935E2"/>
    <w:rsid w:val="00F935E7"/>
    <w:rsid w:val="00F93638"/>
    <w:rsid w:val="00F9364E"/>
    <w:rsid w:val="00F9367D"/>
    <w:rsid w:val="00F9367E"/>
    <w:rsid w:val="00F936AE"/>
    <w:rsid w:val="00F936BB"/>
    <w:rsid w:val="00F936D6"/>
    <w:rsid w:val="00F936E0"/>
    <w:rsid w:val="00F93728"/>
    <w:rsid w:val="00F93757"/>
    <w:rsid w:val="00F937AB"/>
    <w:rsid w:val="00F9388D"/>
    <w:rsid w:val="00F938D9"/>
    <w:rsid w:val="00F938F1"/>
    <w:rsid w:val="00F9394F"/>
    <w:rsid w:val="00F9396E"/>
    <w:rsid w:val="00F93970"/>
    <w:rsid w:val="00F939A7"/>
    <w:rsid w:val="00F93A87"/>
    <w:rsid w:val="00F93A8B"/>
    <w:rsid w:val="00F93B05"/>
    <w:rsid w:val="00F93B4E"/>
    <w:rsid w:val="00F93C23"/>
    <w:rsid w:val="00F93C5A"/>
    <w:rsid w:val="00F93C9F"/>
    <w:rsid w:val="00F93CE7"/>
    <w:rsid w:val="00F93CF7"/>
    <w:rsid w:val="00F93CFB"/>
    <w:rsid w:val="00F93D81"/>
    <w:rsid w:val="00F93D94"/>
    <w:rsid w:val="00F93DA4"/>
    <w:rsid w:val="00F93DCE"/>
    <w:rsid w:val="00F93E13"/>
    <w:rsid w:val="00F93E24"/>
    <w:rsid w:val="00F93E4A"/>
    <w:rsid w:val="00F93E9D"/>
    <w:rsid w:val="00F93ED7"/>
    <w:rsid w:val="00F93ED8"/>
    <w:rsid w:val="00F93F61"/>
    <w:rsid w:val="00F93FDB"/>
    <w:rsid w:val="00F94007"/>
    <w:rsid w:val="00F94010"/>
    <w:rsid w:val="00F94021"/>
    <w:rsid w:val="00F9404F"/>
    <w:rsid w:val="00F94081"/>
    <w:rsid w:val="00F9408B"/>
    <w:rsid w:val="00F940A3"/>
    <w:rsid w:val="00F940AE"/>
    <w:rsid w:val="00F940C8"/>
    <w:rsid w:val="00F940CD"/>
    <w:rsid w:val="00F940E4"/>
    <w:rsid w:val="00F940F5"/>
    <w:rsid w:val="00F940FE"/>
    <w:rsid w:val="00F9415D"/>
    <w:rsid w:val="00F9416F"/>
    <w:rsid w:val="00F941A1"/>
    <w:rsid w:val="00F941A9"/>
    <w:rsid w:val="00F9421A"/>
    <w:rsid w:val="00F94237"/>
    <w:rsid w:val="00F94240"/>
    <w:rsid w:val="00F94246"/>
    <w:rsid w:val="00F94305"/>
    <w:rsid w:val="00F9430E"/>
    <w:rsid w:val="00F94333"/>
    <w:rsid w:val="00F9434A"/>
    <w:rsid w:val="00F94368"/>
    <w:rsid w:val="00F94375"/>
    <w:rsid w:val="00F94385"/>
    <w:rsid w:val="00F9439A"/>
    <w:rsid w:val="00F943C6"/>
    <w:rsid w:val="00F9442A"/>
    <w:rsid w:val="00F944F9"/>
    <w:rsid w:val="00F945D0"/>
    <w:rsid w:val="00F945E3"/>
    <w:rsid w:val="00F94686"/>
    <w:rsid w:val="00F946BA"/>
    <w:rsid w:val="00F946DE"/>
    <w:rsid w:val="00F946E4"/>
    <w:rsid w:val="00F94703"/>
    <w:rsid w:val="00F94750"/>
    <w:rsid w:val="00F94761"/>
    <w:rsid w:val="00F94767"/>
    <w:rsid w:val="00F947A3"/>
    <w:rsid w:val="00F94844"/>
    <w:rsid w:val="00F94850"/>
    <w:rsid w:val="00F94870"/>
    <w:rsid w:val="00F948B5"/>
    <w:rsid w:val="00F948F8"/>
    <w:rsid w:val="00F94970"/>
    <w:rsid w:val="00F94997"/>
    <w:rsid w:val="00F94A09"/>
    <w:rsid w:val="00F94A15"/>
    <w:rsid w:val="00F94AFF"/>
    <w:rsid w:val="00F94B10"/>
    <w:rsid w:val="00F94B1D"/>
    <w:rsid w:val="00F94B21"/>
    <w:rsid w:val="00F94B33"/>
    <w:rsid w:val="00F94B4E"/>
    <w:rsid w:val="00F94B64"/>
    <w:rsid w:val="00F94B7E"/>
    <w:rsid w:val="00F94BE4"/>
    <w:rsid w:val="00F94C93"/>
    <w:rsid w:val="00F94CEB"/>
    <w:rsid w:val="00F94CF4"/>
    <w:rsid w:val="00F94D3A"/>
    <w:rsid w:val="00F94D68"/>
    <w:rsid w:val="00F94D91"/>
    <w:rsid w:val="00F94DA4"/>
    <w:rsid w:val="00F94DC8"/>
    <w:rsid w:val="00F94E1D"/>
    <w:rsid w:val="00F94E56"/>
    <w:rsid w:val="00F94E59"/>
    <w:rsid w:val="00F94EA2"/>
    <w:rsid w:val="00F94F12"/>
    <w:rsid w:val="00F94F24"/>
    <w:rsid w:val="00F94F34"/>
    <w:rsid w:val="00F94F94"/>
    <w:rsid w:val="00F94FA7"/>
    <w:rsid w:val="00F94FC9"/>
    <w:rsid w:val="00F94FDE"/>
    <w:rsid w:val="00F95062"/>
    <w:rsid w:val="00F95064"/>
    <w:rsid w:val="00F9508B"/>
    <w:rsid w:val="00F9509D"/>
    <w:rsid w:val="00F950EA"/>
    <w:rsid w:val="00F950F5"/>
    <w:rsid w:val="00F950FE"/>
    <w:rsid w:val="00F9512A"/>
    <w:rsid w:val="00F95146"/>
    <w:rsid w:val="00F95163"/>
    <w:rsid w:val="00F951F7"/>
    <w:rsid w:val="00F9520A"/>
    <w:rsid w:val="00F9522C"/>
    <w:rsid w:val="00F9529B"/>
    <w:rsid w:val="00F952BC"/>
    <w:rsid w:val="00F952C2"/>
    <w:rsid w:val="00F952DE"/>
    <w:rsid w:val="00F95315"/>
    <w:rsid w:val="00F95336"/>
    <w:rsid w:val="00F95362"/>
    <w:rsid w:val="00F95366"/>
    <w:rsid w:val="00F953AB"/>
    <w:rsid w:val="00F95409"/>
    <w:rsid w:val="00F95417"/>
    <w:rsid w:val="00F9542D"/>
    <w:rsid w:val="00F9545B"/>
    <w:rsid w:val="00F9545E"/>
    <w:rsid w:val="00F95467"/>
    <w:rsid w:val="00F95468"/>
    <w:rsid w:val="00F9549E"/>
    <w:rsid w:val="00F954A2"/>
    <w:rsid w:val="00F954D0"/>
    <w:rsid w:val="00F954F8"/>
    <w:rsid w:val="00F954FB"/>
    <w:rsid w:val="00F95555"/>
    <w:rsid w:val="00F9555F"/>
    <w:rsid w:val="00F955B5"/>
    <w:rsid w:val="00F955BD"/>
    <w:rsid w:val="00F955E0"/>
    <w:rsid w:val="00F955F7"/>
    <w:rsid w:val="00F9568F"/>
    <w:rsid w:val="00F956EF"/>
    <w:rsid w:val="00F95707"/>
    <w:rsid w:val="00F95731"/>
    <w:rsid w:val="00F9576F"/>
    <w:rsid w:val="00F957F5"/>
    <w:rsid w:val="00F95809"/>
    <w:rsid w:val="00F95818"/>
    <w:rsid w:val="00F9589C"/>
    <w:rsid w:val="00F958F1"/>
    <w:rsid w:val="00F95963"/>
    <w:rsid w:val="00F95968"/>
    <w:rsid w:val="00F959D0"/>
    <w:rsid w:val="00F959E4"/>
    <w:rsid w:val="00F959F1"/>
    <w:rsid w:val="00F95A1B"/>
    <w:rsid w:val="00F95A6E"/>
    <w:rsid w:val="00F95AAB"/>
    <w:rsid w:val="00F95B0F"/>
    <w:rsid w:val="00F95B3F"/>
    <w:rsid w:val="00F95B94"/>
    <w:rsid w:val="00F95BA8"/>
    <w:rsid w:val="00F95BAD"/>
    <w:rsid w:val="00F95C03"/>
    <w:rsid w:val="00F95C70"/>
    <w:rsid w:val="00F95CC5"/>
    <w:rsid w:val="00F95CEF"/>
    <w:rsid w:val="00F95CFB"/>
    <w:rsid w:val="00F95D49"/>
    <w:rsid w:val="00F95DEE"/>
    <w:rsid w:val="00F95E1D"/>
    <w:rsid w:val="00F95E26"/>
    <w:rsid w:val="00F95E28"/>
    <w:rsid w:val="00F95E39"/>
    <w:rsid w:val="00F95E59"/>
    <w:rsid w:val="00F95E6A"/>
    <w:rsid w:val="00F95EE3"/>
    <w:rsid w:val="00F95EE4"/>
    <w:rsid w:val="00F95F1B"/>
    <w:rsid w:val="00F95F2B"/>
    <w:rsid w:val="00F95F42"/>
    <w:rsid w:val="00F95FE4"/>
    <w:rsid w:val="00F95FE7"/>
    <w:rsid w:val="00F9603E"/>
    <w:rsid w:val="00F9604E"/>
    <w:rsid w:val="00F96059"/>
    <w:rsid w:val="00F9611D"/>
    <w:rsid w:val="00F9616D"/>
    <w:rsid w:val="00F9618D"/>
    <w:rsid w:val="00F961A7"/>
    <w:rsid w:val="00F961E1"/>
    <w:rsid w:val="00F96224"/>
    <w:rsid w:val="00F96245"/>
    <w:rsid w:val="00F9625C"/>
    <w:rsid w:val="00F9628C"/>
    <w:rsid w:val="00F96292"/>
    <w:rsid w:val="00F962AA"/>
    <w:rsid w:val="00F962B7"/>
    <w:rsid w:val="00F962F0"/>
    <w:rsid w:val="00F962F3"/>
    <w:rsid w:val="00F962F5"/>
    <w:rsid w:val="00F96333"/>
    <w:rsid w:val="00F96378"/>
    <w:rsid w:val="00F9638E"/>
    <w:rsid w:val="00F963E8"/>
    <w:rsid w:val="00F96405"/>
    <w:rsid w:val="00F96448"/>
    <w:rsid w:val="00F96449"/>
    <w:rsid w:val="00F964E4"/>
    <w:rsid w:val="00F964EB"/>
    <w:rsid w:val="00F96500"/>
    <w:rsid w:val="00F96544"/>
    <w:rsid w:val="00F96560"/>
    <w:rsid w:val="00F9656C"/>
    <w:rsid w:val="00F9658B"/>
    <w:rsid w:val="00F96593"/>
    <w:rsid w:val="00F965DD"/>
    <w:rsid w:val="00F96608"/>
    <w:rsid w:val="00F9662B"/>
    <w:rsid w:val="00F96654"/>
    <w:rsid w:val="00F96673"/>
    <w:rsid w:val="00F96698"/>
    <w:rsid w:val="00F966B7"/>
    <w:rsid w:val="00F96722"/>
    <w:rsid w:val="00F96777"/>
    <w:rsid w:val="00F96823"/>
    <w:rsid w:val="00F96827"/>
    <w:rsid w:val="00F9686B"/>
    <w:rsid w:val="00F9689B"/>
    <w:rsid w:val="00F968C4"/>
    <w:rsid w:val="00F968ED"/>
    <w:rsid w:val="00F96915"/>
    <w:rsid w:val="00F96920"/>
    <w:rsid w:val="00F96939"/>
    <w:rsid w:val="00F96953"/>
    <w:rsid w:val="00F96986"/>
    <w:rsid w:val="00F969AF"/>
    <w:rsid w:val="00F96A05"/>
    <w:rsid w:val="00F96A1C"/>
    <w:rsid w:val="00F96A20"/>
    <w:rsid w:val="00F96A88"/>
    <w:rsid w:val="00F96ACD"/>
    <w:rsid w:val="00F96ADD"/>
    <w:rsid w:val="00F96AF7"/>
    <w:rsid w:val="00F96B32"/>
    <w:rsid w:val="00F96B5C"/>
    <w:rsid w:val="00F96B9F"/>
    <w:rsid w:val="00F96C2C"/>
    <w:rsid w:val="00F96C38"/>
    <w:rsid w:val="00F96C4A"/>
    <w:rsid w:val="00F96C4C"/>
    <w:rsid w:val="00F96C51"/>
    <w:rsid w:val="00F96D03"/>
    <w:rsid w:val="00F96D2A"/>
    <w:rsid w:val="00F96D2F"/>
    <w:rsid w:val="00F96DB1"/>
    <w:rsid w:val="00F96E32"/>
    <w:rsid w:val="00F96E58"/>
    <w:rsid w:val="00F96E8F"/>
    <w:rsid w:val="00F96E96"/>
    <w:rsid w:val="00F96EB3"/>
    <w:rsid w:val="00F96EF0"/>
    <w:rsid w:val="00F96F18"/>
    <w:rsid w:val="00F96F3E"/>
    <w:rsid w:val="00F96F67"/>
    <w:rsid w:val="00F96F71"/>
    <w:rsid w:val="00F9704C"/>
    <w:rsid w:val="00F970BD"/>
    <w:rsid w:val="00F97112"/>
    <w:rsid w:val="00F9715F"/>
    <w:rsid w:val="00F971BE"/>
    <w:rsid w:val="00F971D9"/>
    <w:rsid w:val="00F9723F"/>
    <w:rsid w:val="00F9725C"/>
    <w:rsid w:val="00F972BD"/>
    <w:rsid w:val="00F972E4"/>
    <w:rsid w:val="00F97340"/>
    <w:rsid w:val="00F9736E"/>
    <w:rsid w:val="00F9738B"/>
    <w:rsid w:val="00F973DC"/>
    <w:rsid w:val="00F9740D"/>
    <w:rsid w:val="00F9745F"/>
    <w:rsid w:val="00F97468"/>
    <w:rsid w:val="00F9746C"/>
    <w:rsid w:val="00F974A4"/>
    <w:rsid w:val="00F97510"/>
    <w:rsid w:val="00F97527"/>
    <w:rsid w:val="00F97551"/>
    <w:rsid w:val="00F97624"/>
    <w:rsid w:val="00F97625"/>
    <w:rsid w:val="00F97687"/>
    <w:rsid w:val="00F9769A"/>
    <w:rsid w:val="00F976B6"/>
    <w:rsid w:val="00F976D0"/>
    <w:rsid w:val="00F97706"/>
    <w:rsid w:val="00F97785"/>
    <w:rsid w:val="00F97799"/>
    <w:rsid w:val="00F977FB"/>
    <w:rsid w:val="00F97811"/>
    <w:rsid w:val="00F9781A"/>
    <w:rsid w:val="00F9782B"/>
    <w:rsid w:val="00F97858"/>
    <w:rsid w:val="00F97873"/>
    <w:rsid w:val="00F9788E"/>
    <w:rsid w:val="00F978B8"/>
    <w:rsid w:val="00F978C4"/>
    <w:rsid w:val="00F978F1"/>
    <w:rsid w:val="00F9790F"/>
    <w:rsid w:val="00F97917"/>
    <w:rsid w:val="00F97946"/>
    <w:rsid w:val="00F97969"/>
    <w:rsid w:val="00F97A00"/>
    <w:rsid w:val="00F97A08"/>
    <w:rsid w:val="00F97A0E"/>
    <w:rsid w:val="00F97A0F"/>
    <w:rsid w:val="00F97A7C"/>
    <w:rsid w:val="00F97B0E"/>
    <w:rsid w:val="00F97B2B"/>
    <w:rsid w:val="00F97B88"/>
    <w:rsid w:val="00F97B8A"/>
    <w:rsid w:val="00F97BBD"/>
    <w:rsid w:val="00F97BC5"/>
    <w:rsid w:val="00F97BE5"/>
    <w:rsid w:val="00F97C6B"/>
    <w:rsid w:val="00F97C7F"/>
    <w:rsid w:val="00F97CA0"/>
    <w:rsid w:val="00F97CC6"/>
    <w:rsid w:val="00F97D02"/>
    <w:rsid w:val="00F97D1B"/>
    <w:rsid w:val="00F97D2E"/>
    <w:rsid w:val="00F97D8C"/>
    <w:rsid w:val="00F97DC4"/>
    <w:rsid w:val="00F97DEB"/>
    <w:rsid w:val="00F97E17"/>
    <w:rsid w:val="00F97E33"/>
    <w:rsid w:val="00F97E4E"/>
    <w:rsid w:val="00F97E7F"/>
    <w:rsid w:val="00F97E93"/>
    <w:rsid w:val="00F97E94"/>
    <w:rsid w:val="00F97EB9"/>
    <w:rsid w:val="00F97ECB"/>
    <w:rsid w:val="00F97EE3"/>
    <w:rsid w:val="00F97EFD"/>
    <w:rsid w:val="00F97F4B"/>
    <w:rsid w:val="00F97FBC"/>
    <w:rsid w:val="00FA00B0"/>
    <w:rsid w:val="00FA00BF"/>
    <w:rsid w:val="00FA012C"/>
    <w:rsid w:val="00FA0180"/>
    <w:rsid w:val="00FA0187"/>
    <w:rsid w:val="00FA0188"/>
    <w:rsid w:val="00FA01C4"/>
    <w:rsid w:val="00FA0217"/>
    <w:rsid w:val="00FA0345"/>
    <w:rsid w:val="00FA0417"/>
    <w:rsid w:val="00FA0440"/>
    <w:rsid w:val="00FA0446"/>
    <w:rsid w:val="00FA049A"/>
    <w:rsid w:val="00FA04C6"/>
    <w:rsid w:val="00FA052D"/>
    <w:rsid w:val="00FA055C"/>
    <w:rsid w:val="00FA056A"/>
    <w:rsid w:val="00FA056F"/>
    <w:rsid w:val="00FA057E"/>
    <w:rsid w:val="00FA05D1"/>
    <w:rsid w:val="00FA0638"/>
    <w:rsid w:val="00FA0683"/>
    <w:rsid w:val="00FA069E"/>
    <w:rsid w:val="00FA06AC"/>
    <w:rsid w:val="00FA06B4"/>
    <w:rsid w:val="00FA06FA"/>
    <w:rsid w:val="00FA0703"/>
    <w:rsid w:val="00FA076D"/>
    <w:rsid w:val="00FA07B6"/>
    <w:rsid w:val="00FA07C4"/>
    <w:rsid w:val="00FA07DA"/>
    <w:rsid w:val="00FA0802"/>
    <w:rsid w:val="00FA083A"/>
    <w:rsid w:val="00FA094A"/>
    <w:rsid w:val="00FA095C"/>
    <w:rsid w:val="00FA0982"/>
    <w:rsid w:val="00FA09C3"/>
    <w:rsid w:val="00FA0A13"/>
    <w:rsid w:val="00FA0A26"/>
    <w:rsid w:val="00FA0AAE"/>
    <w:rsid w:val="00FA0ACB"/>
    <w:rsid w:val="00FA0AF1"/>
    <w:rsid w:val="00FA0AF2"/>
    <w:rsid w:val="00FA0B03"/>
    <w:rsid w:val="00FA0B91"/>
    <w:rsid w:val="00FA0B93"/>
    <w:rsid w:val="00FA0BF8"/>
    <w:rsid w:val="00FA0C0A"/>
    <w:rsid w:val="00FA0C31"/>
    <w:rsid w:val="00FA0C63"/>
    <w:rsid w:val="00FA0C98"/>
    <w:rsid w:val="00FA0CB6"/>
    <w:rsid w:val="00FA0CE3"/>
    <w:rsid w:val="00FA0D23"/>
    <w:rsid w:val="00FA0D5C"/>
    <w:rsid w:val="00FA0D79"/>
    <w:rsid w:val="00FA0D7F"/>
    <w:rsid w:val="00FA0E1B"/>
    <w:rsid w:val="00FA0E20"/>
    <w:rsid w:val="00FA0E36"/>
    <w:rsid w:val="00FA0E58"/>
    <w:rsid w:val="00FA0EF3"/>
    <w:rsid w:val="00FA0F90"/>
    <w:rsid w:val="00FA0F9F"/>
    <w:rsid w:val="00FA0FD8"/>
    <w:rsid w:val="00FA1028"/>
    <w:rsid w:val="00FA105E"/>
    <w:rsid w:val="00FA1081"/>
    <w:rsid w:val="00FA10ED"/>
    <w:rsid w:val="00FA10F8"/>
    <w:rsid w:val="00FA112E"/>
    <w:rsid w:val="00FA1135"/>
    <w:rsid w:val="00FA115B"/>
    <w:rsid w:val="00FA116F"/>
    <w:rsid w:val="00FA12B4"/>
    <w:rsid w:val="00FA134A"/>
    <w:rsid w:val="00FA13A2"/>
    <w:rsid w:val="00FA13B5"/>
    <w:rsid w:val="00FA13CE"/>
    <w:rsid w:val="00FA1452"/>
    <w:rsid w:val="00FA1479"/>
    <w:rsid w:val="00FA14E4"/>
    <w:rsid w:val="00FA14FE"/>
    <w:rsid w:val="00FA1548"/>
    <w:rsid w:val="00FA1690"/>
    <w:rsid w:val="00FA16CA"/>
    <w:rsid w:val="00FA170B"/>
    <w:rsid w:val="00FA170C"/>
    <w:rsid w:val="00FA177C"/>
    <w:rsid w:val="00FA1788"/>
    <w:rsid w:val="00FA17A9"/>
    <w:rsid w:val="00FA17AA"/>
    <w:rsid w:val="00FA17B5"/>
    <w:rsid w:val="00FA17C2"/>
    <w:rsid w:val="00FA17FB"/>
    <w:rsid w:val="00FA1800"/>
    <w:rsid w:val="00FA182A"/>
    <w:rsid w:val="00FA184E"/>
    <w:rsid w:val="00FA1850"/>
    <w:rsid w:val="00FA1874"/>
    <w:rsid w:val="00FA188A"/>
    <w:rsid w:val="00FA1892"/>
    <w:rsid w:val="00FA18A7"/>
    <w:rsid w:val="00FA1950"/>
    <w:rsid w:val="00FA1965"/>
    <w:rsid w:val="00FA1978"/>
    <w:rsid w:val="00FA198E"/>
    <w:rsid w:val="00FA19C0"/>
    <w:rsid w:val="00FA19ED"/>
    <w:rsid w:val="00FA1A01"/>
    <w:rsid w:val="00FA1A1C"/>
    <w:rsid w:val="00FA1A3D"/>
    <w:rsid w:val="00FA1A4B"/>
    <w:rsid w:val="00FA1A8E"/>
    <w:rsid w:val="00FA1AB5"/>
    <w:rsid w:val="00FA1AD1"/>
    <w:rsid w:val="00FA1AE3"/>
    <w:rsid w:val="00FA1B47"/>
    <w:rsid w:val="00FA1B65"/>
    <w:rsid w:val="00FA1B92"/>
    <w:rsid w:val="00FA1C06"/>
    <w:rsid w:val="00FA1CBC"/>
    <w:rsid w:val="00FA1CC0"/>
    <w:rsid w:val="00FA1CD4"/>
    <w:rsid w:val="00FA1D2C"/>
    <w:rsid w:val="00FA1D39"/>
    <w:rsid w:val="00FA1D64"/>
    <w:rsid w:val="00FA1D99"/>
    <w:rsid w:val="00FA1DC1"/>
    <w:rsid w:val="00FA1E4C"/>
    <w:rsid w:val="00FA1E87"/>
    <w:rsid w:val="00FA1EFB"/>
    <w:rsid w:val="00FA1F04"/>
    <w:rsid w:val="00FA1F0E"/>
    <w:rsid w:val="00FA1F17"/>
    <w:rsid w:val="00FA1F38"/>
    <w:rsid w:val="00FA1F95"/>
    <w:rsid w:val="00FA1FD3"/>
    <w:rsid w:val="00FA1FE4"/>
    <w:rsid w:val="00FA203C"/>
    <w:rsid w:val="00FA206C"/>
    <w:rsid w:val="00FA2070"/>
    <w:rsid w:val="00FA2093"/>
    <w:rsid w:val="00FA20C6"/>
    <w:rsid w:val="00FA20DB"/>
    <w:rsid w:val="00FA2103"/>
    <w:rsid w:val="00FA2138"/>
    <w:rsid w:val="00FA2172"/>
    <w:rsid w:val="00FA21AA"/>
    <w:rsid w:val="00FA21D3"/>
    <w:rsid w:val="00FA21E4"/>
    <w:rsid w:val="00FA21E9"/>
    <w:rsid w:val="00FA222B"/>
    <w:rsid w:val="00FA222D"/>
    <w:rsid w:val="00FA2242"/>
    <w:rsid w:val="00FA22EB"/>
    <w:rsid w:val="00FA23CF"/>
    <w:rsid w:val="00FA2408"/>
    <w:rsid w:val="00FA2431"/>
    <w:rsid w:val="00FA24A7"/>
    <w:rsid w:val="00FA24BE"/>
    <w:rsid w:val="00FA2533"/>
    <w:rsid w:val="00FA2547"/>
    <w:rsid w:val="00FA255B"/>
    <w:rsid w:val="00FA2571"/>
    <w:rsid w:val="00FA25E0"/>
    <w:rsid w:val="00FA25E2"/>
    <w:rsid w:val="00FA262A"/>
    <w:rsid w:val="00FA26BA"/>
    <w:rsid w:val="00FA26CD"/>
    <w:rsid w:val="00FA26F1"/>
    <w:rsid w:val="00FA2749"/>
    <w:rsid w:val="00FA2753"/>
    <w:rsid w:val="00FA2761"/>
    <w:rsid w:val="00FA2772"/>
    <w:rsid w:val="00FA2784"/>
    <w:rsid w:val="00FA279F"/>
    <w:rsid w:val="00FA27B8"/>
    <w:rsid w:val="00FA27B9"/>
    <w:rsid w:val="00FA27D8"/>
    <w:rsid w:val="00FA27EC"/>
    <w:rsid w:val="00FA2831"/>
    <w:rsid w:val="00FA2872"/>
    <w:rsid w:val="00FA288C"/>
    <w:rsid w:val="00FA28FD"/>
    <w:rsid w:val="00FA2922"/>
    <w:rsid w:val="00FA2935"/>
    <w:rsid w:val="00FA29C2"/>
    <w:rsid w:val="00FA29E3"/>
    <w:rsid w:val="00FA29F5"/>
    <w:rsid w:val="00FA2A1A"/>
    <w:rsid w:val="00FA2AAE"/>
    <w:rsid w:val="00FA2ABF"/>
    <w:rsid w:val="00FA2B1F"/>
    <w:rsid w:val="00FA2B35"/>
    <w:rsid w:val="00FA2B6C"/>
    <w:rsid w:val="00FA2BCA"/>
    <w:rsid w:val="00FA2BEF"/>
    <w:rsid w:val="00FA2C3A"/>
    <w:rsid w:val="00FA2C3F"/>
    <w:rsid w:val="00FA2C51"/>
    <w:rsid w:val="00FA2C81"/>
    <w:rsid w:val="00FA2C98"/>
    <w:rsid w:val="00FA2CCB"/>
    <w:rsid w:val="00FA2D1C"/>
    <w:rsid w:val="00FA2E19"/>
    <w:rsid w:val="00FA2E2C"/>
    <w:rsid w:val="00FA2E5E"/>
    <w:rsid w:val="00FA2E6B"/>
    <w:rsid w:val="00FA2E74"/>
    <w:rsid w:val="00FA2EFA"/>
    <w:rsid w:val="00FA2F35"/>
    <w:rsid w:val="00FA2F41"/>
    <w:rsid w:val="00FA2F57"/>
    <w:rsid w:val="00FA2F6B"/>
    <w:rsid w:val="00FA2F6F"/>
    <w:rsid w:val="00FA2F80"/>
    <w:rsid w:val="00FA2F9D"/>
    <w:rsid w:val="00FA2FF1"/>
    <w:rsid w:val="00FA2FF3"/>
    <w:rsid w:val="00FA3028"/>
    <w:rsid w:val="00FA304B"/>
    <w:rsid w:val="00FA3056"/>
    <w:rsid w:val="00FA30E2"/>
    <w:rsid w:val="00FA3102"/>
    <w:rsid w:val="00FA3131"/>
    <w:rsid w:val="00FA3233"/>
    <w:rsid w:val="00FA3244"/>
    <w:rsid w:val="00FA3245"/>
    <w:rsid w:val="00FA3287"/>
    <w:rsid w:val="00FA32ED"/>
    <w:rsid w:val="00FA332F"/>
    <w:rsid w:val="00FA333F"/>
    <w:rsid w:val="00FA334A"/>
    <w:rsid w:val="00FA334E"/>
    <w:rsid w:val="00FA336C"/>
    <w:rsid w:val="00FA3387"/>
    <w:rsid w:val="00FA33BF"/>
    <w:rsid w:val="00FA33C9"/>
    <w:rsid w:val="00FA33D1"/>
    <w:rsid w:val="00FA33E3"/>
    <w:rsid w:val="00FA33ED"/>
    <w:rsid w:val="00FA3425"/>
    <w:rsid w:val="00FA3433"/>
    <w:rsid w:val="00FA3472"/>
    <w:rsid w:val="00FA349B"/>
    <w:rsid w:val="00FA34BE"/>
    <w:rsid w:val="00FA3557"/>
    <w:rsid w:val="00FA3560"/>
    <w:rsid w:val="00FA3575"/>
    <w:rsid w:val="00FA3592"/>
    <w:rsid w:val="00FA35D1"/>
    <w:rsid w:val="00FA35DA"/>
    <w:rsid w:val="00FA3628"/>
    <w:rsid w:val="00FA3645"/>
    <w:rsid w:val="00FA365E"/>
    <w:rsid w:val="00FA3671"/>
    <w:rsid w:val="00FA36AA"/>
    <w:rsid w:val="00FA36F1"/>
    <w:rsid w:val="00FA376D"/>
    <w:rsid w:val="00FA3777"/>
    <w:rsid w:val="00FA378E"/>
    <w:rsid w:val="00FA379A"/>
    <w:rsid w:val="00FA37C3"/>
    <w:rsid w:val="00FA3840"/>
    <w:rsid w:val="00FA3873"/>
    <w:rsid w:val="00FA3887"/>
    <w:rsid w:val="00FA38D5"/>
    <w:rsid w:val="00FA3948"/>
    <w:rsid w:val="00FA394B"/>
    <w:rsid w:val="00FA3995"/>
    <w:rsid w:val="00FA39B8"/>
    <w:rsid w:val="00FA39BD"/>
    <w:rsid w:val="00FA39BE"/>
    <w:rsid w:val="00FA3A16"/>
    <w:rsid w:val="00FA3A36"/>
    <w:rsid w:val="00FA3AB3"/>
    <w:rsid w:val="00FA3AB6"/>
    <w:rsid w:val="00FA3B0B"/>
    <w:rsid w:val="00FA3B4B"/>
    <w:rsid w:val="00FA3BE6"/>
    <w:rsid w:val="00FA3BF6"/>
    <w:rsid w:val="00FA3C22"/>
    <w:rsid w:val="00FA3C45"/>
    <w:rsid w:val="00FA3C8A"/>
    <w:rsid w:val="00FA3D5C"/>
    <w:rsid w:val="00FA3D83"/>
    <w:rsid w:val="00FA3DA4"/>
    <w:rsid w:val="00FA3DB9"/>
    <w:rsid w:val="00FA3E4B"/>
    <w:rsid w:val="00FA3E5F"/>
    <w:rsid w:val="00FA3EAC"/>
    <w:rsid w:val="00FA3EEE"/>
    <w:rsid w:val="00FA3EF5"/>
    <w:rsid w:val="00FA3F00"/>
    <w:rsid w:val="00FA3F29"/>
    <w:rsid w:val="00FA3F3B"/>
    <w:rsid w:val="00FA3F6B"/>
    <w:rsid w:val="00FA3F84"/>
    <w:rsid w:val="00FA4006"/>
    <w:rsid w:val="00FA4014"/>
    <w:rsid w:val="00FA402E"/>
    <w:rsid w:val="00FA4030"/>
    <w:rsid w:val="00FA4043"/>
    <w:rsid w:val="00FA404A"/>
    <w:rsid w:val="00FA40D2"/>
    <w:rsid w:val="00FA40E4"/>
    <w:rsid w:val="00FA40F5"/>
    <w:rsid w:val="00FA4125"/>
    <w:rsid w:val="00FA4147"/>
    <w:rsid w:val="00FA4150"/>
    <w:rsid w:val="00FA416F"/>
    <w:rsid w:val="00FA418A"/>
    <w:rsid w:val="00FA4231"/>
    <w:rsid w:val="00FA430F"/>
    <w:rsid w:val="00FA431E"/>
    <w:rsid w:val="00FA43B3"/>
    <w:rsid w:val="00FA43CA"/>
    <w:rsid w:val="00FA43DE"/>
    <w:rsid w:val="00FA4418"/>
    <w:rsid w:val="00FA4482"/>
    <w:rsid w:val="00FA44E3"/>
    <w:rsid w:val="00FA44EE"/>
    <w:rsid w:val="00FA450F"/>
    <w:rsid w:val="00FA453B"/>
    <w:rsid w:val="00FA45FF"/>
    <w:rsid w:val="00FA463D"/>
    <w:rsid w:val="00FA4669"/>
    <w:rsid w:val="00FA4675"/>
    <w:rsid w:val="00FA4687"/>
    <w:rsid w:val="00FA468C"/>
    <w:rsid w:val="00FA4696"/>
    <w:rsid w:val="00FA46D9"/>
    <w:rsid w:val="00FA46F5"/>
    <w:rsid w:val="00FA4716"/>
    <w:rsid w:val="00FA472A"/>
    <w:rsid w:val="00FA47CA"/>
    <w:rsid w:val="00FA47CE"/>
    <w:rsid w:val="00FA47D2"/>
    <w:rsid w:val="00FA4806"/>
    <w:rsid w:val="00FA483B"/>
    <w:rsid w:val="00FA48A2"/>
    <w:rsid w:val="00FA4925"/>
    <w:rsid w:val="00FA492A"/>
    <w:rsid w:val="00FA4932"/>
    <w:rsid w:val="00FA493E"/>
    <w:rsid w:val="00FA495D"/>
    <w:rsid w:val="00FA4976"/>
    <w:rsid w:val="00FA4A07"/>
    <w:rsid w:val="00FA4A96"/>
    <w:rsid w:val="00FA4ABE"/>
    <w:rsid w:val="00FA4B01"/>
    <w:rsid w:val="00FA4B06"/>
    <w:rsid w:val="00FA4B7A"/>
    <w:rsid w:val="00FA4C41"/>
    <w:rsid w:val="00FA4C48"/>
    <w:rsid w:val="00FA4CA0"/>
    <w:rsid w:val="00FA4DA3"/>
    <w:rsid w:val="00FA4DD2"/>
    <w:rsid w:val="00FA4E29"/>
    <w:rsid w:val="00FA4EBF"/>
    <w:rsid w:val="00FA4F05"/>
    <w:rsid w:val="00FA4F51"/>
    <w:rsid w:val="00FA4F58"/>
    <w:rsid w:val="00FA4F8F"/>
    <w:rsid w:val="00FA5019"/>
    <w:rsid w:val="00FA5041"/>
    <w:rsid w:val="00FA506B"/>
    <w:rsid w:val="00FA50A9"/>
    <w:rsid w:val="00FA50B7"/>
    <w:rsid w:val="00FA50D3"/>
    <w:rsid w:val="00FA50E2"/>
    <w:rsid w:val="00FA5147"/>
    <w:rsid w:val="00FA51A5"/>
    <w:rsid w:val="00FA51BC"/>
    <w:rsid w:val="00FA51F6"/>
    <w:rsid w:val="00FA51F9"/>
    <w:rsid w:val="00FA521C"/>
    <w:rsid w:val="00FA5223"/>
    <w:rsid w:val="00FA529D"/>
    <w:rsid w:val="00FA52A3"/>
    <w:rsid w:val="00FA52AF"/>
    <w:rsid w:val="00FA531A"/>
    <w:rsid w:val="00FA5390"/>
    <w:rsid w:val="00FA53B0"/>
    <w:rsid w:val="00FA53C7"/>
    <w:rsid w:val="00FA544C"/>
    <w:rsid w:val="00FA547C"/>
    <w:rsid w:val="00FA54FD"/>
    <w:rsid w:val="00FA553C"/>
    <w:rsid w:val="00FA559E"/>
    <w:rsid w:val="00FA55A8"/>
    <w:rsid w:val="00FA55D0"/>
    <w:rsid w:val="00FA5640"/>
    <w:rsid w:val="00FA5663"/>
    <w:rsid w:val="00FA56DC"/>
    <w:rsid w:val="00FA56FF"/>
    <w:rsid w:val="00FA576F"/>
    <w:rsid w:val="00FA57A0"/>
    <w:rsid w:val="00FA57AE"/>
    <w:rsid w:val="00FA57DE"/>
    <w:rsid w:val="00FA57EA"/>
    <w:rsid w:val="00FA57F1"/>
    <w:rsid w:val="00FA581A"/>
    <w:rsid w:val="00FA5876"/>
    <w:rsid w:val="00FA587E"/>
    <w:rsid w:val="00FA5889"/>
    <w:rsid w:val="00FA58B2"/>
    <w:rsid w:val="00FA58EA"/>
    <w:rsid w:val="00FA58EB"/>
    <w:rsid w:val="00FA58F1"/>
    <w:rsid w:val="00FA59E8"/>
    <w:rsid w:val="00FA59F5"/>
    <w:rsid w:val="00FA5A18"/>
    <w:rsid w:val="00FA5A68"/>
    <w:rsid w:val="00FA5A86"/>
    <w:rsid w:val="00FA5B1B"/>
    <w:rsid w:val="00FA5B53"/>
    <w:rsid w:val="00FA5BA9"/>
    <w:rsid w:val="00FA5BBF"/>
    <w:rsid w:val="00FA5BFC"/>
    <w:rsid w:val="00FA5C07"/>
    <w:rsid w:val="00FA5C0A"/>
    <w:rsid w:val="00FA5C13"/>
    <w:rsid w:val="00FA5C1F"/>
    <w:rsid w:val="00FA5C3A"/>
    <w:rsid w:val="00FA5C5A"/>
    <w:rsid w:val="00FA5CC6"/>
    <w:rsid w:val="00FA5D04"/>
    <w:rsid w:val="00FA5D05"/>
    <w:rsid w:val="00FA5D32"/>
    <w:rsid w:val="00FA5DB5"/>
    <w:rsid w:val="00FA5DC8"/>
    <w:rsid w:val="00FA5DC9"/>
    <w:rsid w:val="00FA5E3A"/>
    <w:rsid w:val="00FA5E8C"/>
    <w:rsid w:val="00FA5E9D"/>
    <w:rsid w:val="00FA5E9E"/>
    <w:rsid w:val="00FA5EBC"/>
    <w:rsid w:val="00FA5EE5"/>
    <w:rsid w:val="00FA5F30"/>
    <w:rsid w:val="00FA5F5D"/>
    <w:rsid w:val="00FA5F5E"/>
    <w:rsid w:val="00FA5F8E"/>
    <w:rsid w:val="00FA5FCC"/>
    <w:rsid w:val="00FA5FD2"/>
    <w:rsid w:val="00FA6039"/>
    <w:rsid w:val="00FA604E"/>
    <w:rsid w:val="00FA605E"/>
    <w:rsid w:val="00FA610D"/>
    <w:rsid w:val="00FA616B"/>
    <w:rsid w:val="00FA6177"/>
    <w:rsid w:val="00FA61EB"/>
    <w:rsid w:val="00FA6204"/>
    <w:rsid w:val="00FA6234"/>
    <w:rsid w:val="00FA629D"/>
    <w:rsid w:val="00FA6311"/>
    <w:rsid w:val="00FA631A"/>
    <w:rsid w:val="00FA6322"/>
    <w:rsid w:val="00FA635E"/>
    <w:rsid w:val="00FA63DB"/>
    <w:rsid w:val="00FA63E7"/>
    <w:rsid w:val="00FA63F9"/>
    <w:rsid w:val="00FA6404"/>
    <w:rsid w:val="00FA6439"/>
    <w:rsid w:val="00FA644B"/>
    <w:rsid w:val="00FA646C"/>
    <w:rsid w:val="00FA6485"/>
    <w:rsid w:val="00FA64F6"/>
    <w:rsid w:val="00FA651C"/>
    <w:rsid w:val="00FA6521"/>
    <w:rsid w:val="00FA65A3"/>
    <w:rsid w:val="00FA65A8"/>
    <w:rsid w:val="00FA65EA"/>
    <w:rsid w:val="00FA6614"/>
    <w:rsid w:val="00FA6618"/>
    <w:rsid w:val="00FA661C"/>
    <w:rsid w:val="00FA6626"/>
    <w:rsid w:val="00FA665A"/>
    <w:rsid w:val="00FA666B"/>
    <w:rsid w:val="00FA6686"/>
    <w:rsid w:val="00FA668C"/>
    <w:rsid w:val="00FA66D7"/>
    <w:rsid w:val="00FA673D"/>
    <w:rsid w:val="00FA6785"/>
    <w:rsid w:val="00FA678C"/>
    <w:rsid w:val="00FA6790"/>
    <w:rsid w:val="00FA6791"/>
    <w:rsid w:val="00FA6799"/>
    <w:rsid w:val="00FA679E"/>
    <w:rsid w:val="00FA67C3"/>
    <w:rsid w:val="00FA67C5"/>
    <w:rsid w:val="00FA67E4"/>
    <w:rsid w:val="00FA67EB"/>
    <w:rsid w:val="00FA67FD"/>
    <w:rsid w:val="00FA681C"/>
    <w:rsid w:val="00FA6894"/>
    <w:rsid w:val="00FA68B9"/>
    <w:rsid w:val="00FA69E8"/>
    <w:rsid w:val="00FA6A03"/>
    <w:rsid w:val="00FA6A3D"/>
    <w:rsid w:val="00FA6A5F"/>
    <w:rsid w:val="00FA6A64"/>
    <w:rsid w:val="00FA6A92"/>
    <w:rsid w:val="00FA6ADD"/>
    <w:rsid w:val="00FA6B08"/>
    <w:rsid w:val="00FA6B66"/>
    <w:rsid w:val="00FA6BC0"/>
    <w:rsid w:val="00FA6C08"/>
    <w:rsid w:val="00FA6C74"/>
    <w:rsid w:val="00FA6C81"/>
    <w:rsid w:val="00FA6C87"/>
    <w:rsid w:val="00FA6C95"/>
    <w:rsid w:val="00FA6CA3"/>
    <w:rsid w:val="00FA6CBE"/>
    <w:rsid w:val="00FA6D1F"/>
    <w:rsid w:val="00FA6D25"/>
    <w:rsid w:val="00FA6D38"/>
    <w:rsid w:val="00FA6D3B"/>
    <w:rsid w:val="00FA6D4D"/>
    <w:rsid w:val="00FA6D75"/>
    <w:rsid w:val="00FA6D85"/>
    <w:rsid w:val="00FA6DA5"/>
    <w:rsid w:val="00FA6E46"/>
    <w:rsid w:val="00FA6E56"/>
    <w:rsid w:val="00FA6E77"/>
    <w:rsid w:val="00FA6EA3"/>
    <w:rsid w:val="00FA6FD9"/>
    <w:rsid w:val="00FA6FFB"/>
    <w:rsid w:val="00FA7021"/>
    <w:rsid w:val="00FA7068"/>
    <w:rsid w:val="00FA70B3"/>
    <w:rsid w:val="00FA70F5"/>
    <w:rsid w:val="00FA7116"/>
    <w:rsid w:val="00FA7117"/>
    <w:rsid w:val="00FA7124"/>
    <w:rsid w:val="00FA7235"/>
    <w:rsid w:val="00FA727E"/>
    <w:rsid w:val="00FA728B"/>
    <w:rsid w:val="00FA72D4"/>
    <w:rsid w:val="00FA72F2"/>
    <w:rsid w:val="00FA7348"/>
    <w:rsid w:val="00FA7377"/>
    <w:rsid w:val="00FA738B"/>
    <w:rsid w:val="00FA73AD"/>
    <w:rsid w:val="00FA73C4"/>
    <w:rsid w:val="00FA73D4"/>
    <w:rsid w:val="00FA7410"/>
    <w:rsid w:val="00FA741F"/>
    <w:rsid w:val="00FA7435"/>
    <w:rsid w:val="00FA745F"/>
    <w:rsid w:val="00FA7484"/>
    <w:rsid w:val="00FA74E6"/>
    <w:rsid w:val="00FA74F0"/>
    <w:rsid w:val="00FA7522"/>
    <w:rsid w:val="00FA7609"/>
    <w:rsid w:val="00FA760D"/>
    <w:rsid w:val="00FA7640"/>
    <w:rsid w:val="00FA76B7"/>
    <w:rsid w:val="00FA76F3"/>
    <w:rsid w:val="00FA770E"/>
    <w:rsid w:val="00FA771E"/>
    <w:rsid w:val="00FA7743"/>
    <w:rsid w:val="00FA7791"/>
    <w:rsid w:val="00FA779B"/>
    <w:rsid w:val="00FA77B6"/>
    <w:rsid w:val="00FA77C5"/>
    <w:rsid w:val="00FA77DA"/>
    <w:rsid w:val="00FA7819"/>
    <w:rsid w:val="00FA7877"/>
    <w:rsid w:val="00FA7898"/>
    <w:rsid w:val="00FA78B1"/>
    <w:rsid w:val="00FA78B3"/>
    <w:rsid w:val="00FA78DD"/>
    <w:rsid w:val="00FA79B7"/>
    <w:rsid w:val="00FA79EE"/>
    <w:rsid w:val="00FA7A13"/>
    <w:rsid w:val="00FA7A1D"/>
    <w:rsid w:val="00FA7A47"/>
    <w:rsid w:val="00FA7A5F"/>
    <w:rsid w:val="00FA7AF7"/>
    <w:rsid w:val="00FA7B07"/>
    <w:rsid w:val="00FA7B48"/>
    <w:rsid w:val="00FA7B75"/>
    <w:rsid w:val="00FA7C19"/>
    <w:rsid w:val="00FA7C24"/>
    <w:rsid w:val="00FA7C64"/>
    <w:rsid w:val="00FA7C81"/>
    <w:rsid w:val="00FA7C8B"/>
    <w:rsid w:val="00FA7D49"/>
    <w:rsid w:val="00FA7D90"/>
    <w:rsid w:val="00FA7DE1"/>
    <w:rsid w:val="00FA7DF7"/>
    <w:rsid w:val="00FA7E0E"/>
    <w:rsid w:val="00FA7E3B"/>
    <w:rsid w:val="00FA7E48"/>
    <w:rsid w:val="00FA7E55"/>
    <w:rsid w:val="00FA7E74"/>
    <w:rsid w:val="00FA7EB1"/>
    <w:rsid w:val="00FA7EE1"/>
    <w:rsid w:val="00FA7EED"/>
    <w:rsid w:val="00FA7F13"/>
    <w:rsid w:val="00FA7F37"/>
    <w:rsid w:val="00FA7F48"/>
    <w:rsid w:val="00FA7F95"/>
    <w:rsid w:val="00FA7FA6"/>
    <w:rsid w:val="00FA7FB8"/>
    <w:rsid w:val="00FA7FF2"/>
    <w:rsid w:val="00FB0058"/>
    <w:rsid w:val="00FB0081"/>
    <w:rsid w:val="00FB0087"/>
    <w:rsid w:val="00FB00B6"/>
    <w:rsid w:val="00FB0100"/>
    <w:rsid w:val="00FB01B5"/>
    <w:rsid w:val="00FB01E7"/>
    <w:rsid w:val="00FB01F5"/>
    <w:rsid w:val="00FB024B"/>
    <w:rsid w:val="00FB0306"/>
    <w:rsid w:val="00FB036C"/>
    <w:rsid w:val="00FB039E"/>
    <w:rsid w:val="00FB03E8"/>
    <w:rsid w:val="00FB03F1"/>
    <w:rsid w:val="00FB0405"/>
    <w:rsid w:val="00FB04B0"/>
    <w:rsid w:val="00FB04EC"/>
    <w:rsid w:val="00FB0508"/>
    <w:rsid w:val="00FB0577"/>
    <w:rsid w:val="00FB0582"/>
    <w:rsid w:val="00FB0598"/>
    <w:rsid w:val="00FB05ED"/>
    <w:rsid w:val="00FB05F7"/>
    <w:rsid w:val="00FB0648"/>
    <w:rsid w:val="00FB06BD"/>
    <w:rsid w:val="00FB06C6"/>
    <w:rsid w:val="00FB06D1"/>
    <w:rsid w:val="00FB0726"/>
    <w:rsid w:val="00FB0747"/>
    <w:rsid w:val="00FB086A"/>
    <w:rsid w:val="00FB0877"/>
    <w:rsid w:val="00FB089F"/>
    <w:rsid w:val="00FB08BB"/>
    <w:rsid w:val="00FB08D4"/>
    <w:rsid w:val="00FB0936"/>
    <w:rsid w:val="00FB0943"/>
    <w:rsid w:val="00FB09C9"/>
    <w:rsid w:val="00FB0A22"/>
    <w:rsid w:val="00FB0A71"/>
    <w:rsid w:val="00FB0A97"/>
    <w:rsid w:val="00FB0AB3"/>
    <w:rsid w:val="00FB0AC3"/>
    <w:rsid w:val="00FB0AE0"/>
    <w:rsid w:val="00FB0B1E"/>
    <w:rsid w:val="00FB0B5C"/>
    <w:rsid w:val="00FB0B5E"/>
    <w:rsid w:val="00FB0B62"/>
    <w:rsid w:val="00FB0B8F"/>
    <w:rsid w:val="00FB0BD4"/>
    <w:rsid w:val="00FB0C09"/>
    <w:rsid w:val="00FB0C26"/>
    <w:rsid w:val="00FB0C63"/>
    <w:rsid w:val="00FB0C85"/>
    <w:rsid w:val="00FB0C8A"/>
    <w:rsid w:val="00FB0CC8"/>
    <w:rsid w:val="00FB0CD4"/>
    <w:rsid w:val="00FB0CD8"/>
    <w:rsid w:val="00FB0CDB"/>
    <w:rsid w:val="00FB0CF8"/>
    <w:rsid w:val="00FB0D2F"/>
    <w:rsid w:val="00FB0D3B"/>
    <w:rsid w:val="00FB0D40"/>
    <w:rsid w:val="00FB0D9C"/>
    <w:rsid w:val="00FB0E1E"/>
    <w:rsid w:val="00FB0E28"/>
    <w:rsid w:val="00FB0E4E"/>
    <w:rsid w:val="00FB0E81"/>
    <w:rsid w:val="00FB0E9B"/>
    <w:rsid w:val="00FB0EC9"/>
    <w:rsid w:val="00FB0ED3"/>
    <w:rsid w:val="00FB0F1D"/>
    <w:rsid w:val="00FB0F24"/>
    <w:rsid w:val="00FB0F8B"/>
    <w:rsid w:val="00FB0F9D"/>
    <w:rsid w:val="00FB0FA6"/>
    <w:rsid w:val="00FB0FA8"/>
    <w:rsid w:val="00FB0FC8"/>
    <w:rsid w:val="00FB0FE3"/>
    <w:rsid w:val="00FB0FEE"/>
    <w:rsid w:val="00FB0FFE"/>
    <w:rsid w:val="00FB105C"/>
    <w:rsid w:val="00FB1062"/>
    <w:rsid w:val="00FB10E4"/>
    <w:rsid w:val="00FB110E"/>
    <w:rsid w:val="00FB1117"/>
    <w:rsid w:val="00FB112F"/>
    <w:rsid w:val="00FB118F"/>
    <w:rsid w:val="00FB1206"/>
    <w:rsid w:val="00FB1223"/>
    <w:rsid w:val="00FB1225"/>
    <w:rsid w:val="00FB1250"/>
    <w:rsid w:val="00FB1252"/>
    <w:rsid w:val="00FB126E"/>
    <w:rsid w:val="00FB12A7"/>
    <w:rsid w:val="00FB12A8"/>
    <w:rsid w:val="00FB12B9"/>
    <w:rsid w:val="00FB1307"/>
    <w:rsid w:val="00FB1331"/>
    <w:rsid w:val="00FB136C"/>
    <w:rsid w:val="00FB1384"/>
    <w:rsid w:val="00FB1393"/>
    <w:rsid w:val="00FB13D6"/>
    <w:rsid w:val="00FB13DE"/>
    <w:rsid w:val="00FB13F3"/>
    <w:rsid w:val="00FB144E"/>
    <w:rsid w:val="00FB1456"/>
    <w:rsid w:val="00FB1458"/>
    <w:rsid w:val="00FB14AF"/>
    <w:rsid w:val="00FB14E4"/>
    <w:rsid w:val="00FB1578"/>
    <w:rsid w:val="00FB15DB"/>
    <w:rsid w:val="00FB15EE"/>
    <w:rsid w:val="00FB1682"/>
    <w:rsid w:val="00FB168A"/>
    <w:rsid w:val="00FB1695"/>
    <w:rsid w:val="00FB16A5"/>
    <w:rsid w:val="00FB16C5"/>
    <w:rsid w:val="00FB170E"/>
    <w:rsid w:val="00FB1760"/>
    <w:rsid w:val="00FB1767"/>
    <w:rsid w:val="00FB17A1"/>
    <w:rsid w:val="00FB17D1"/>
    <w:rsid w:val="00FB17DF"/>
    <w:rsid w:val="00FB17EE"/>
    <w:rsid w:val="00FB17F3"/>
    <w:rsid w:val="00FB17FD"/>
    <w:rsid w:val="00FB1846"/>
    <w:rsid w:val="00FB18F3"/>
    <w:rsid w:val="00FB18F5"/>
    <w:rsid w:val="00FB19C5"/>
    <w:rsid w:val="00FB1A3D"/>
    <w:rsid w:val="00FB1A4D"/>
    <w:rsid w:val="00FB1A55"/>
    <w:rsid w:val="00FB1A5D"/>
    <w:rsid w:val="00FB1AB4"/>
    <w:rsid w:val="00FB1AC2"/>
    <w:rsid w:val="00FB1AD6"/>
    <w:rsid w:val="00FB1B00"/>
    <w:rsid w:val="00FB1B03"/>
    <w:rsid w:val="00FB1B2E"/>
    <w:rsid w:val="00FB1C39"/>
    <w:rsid w:val="00FB1C40"/>
    <w:rsid w:val="00FB1C63"/>
    <w:rsid w:val="00FB1C67"/>
    <w:rsid w:val="00FB1C9A"/>
    <w:rsid w:val="00FB1D48"/>
    <w:rsid w:val="00FB1D66"/>
    <w:rsid w:val="00FB1D7D"/>
    <w:rsid w:val="00FB1D9C"/>
    <w:rsid w:val="00FB1DA0"/>
    <w:rsid w:val="00FB1DB7"/>
    <w:rsid w:val="00FB1DC8"/>
    <w:rsid w:val="00FB1DEF"/>
    <w:rsid w:val="00FB1E25"/>
    <w:rsid w:val="00FB1E6A"/>
    <w:rsid w:val="00FB1E72"/>
    <w:rsid w:val="00FB1EC5"/>
    <w:rsid w:val="00FB1ED9"/>
    <w:rsid w:val="00FB1EF1"/>
    <w:rsid w:val="00FB1EF4"/>
    <w:rsid w:val="00FB1F18"/>
    <w:rsid w:val="00FB1F2E"/>
    <w:rsid w:val="00FB1F53"/>
    <w:rsid w:val="00FB1F5F"/>
    <w:rsid w:val="00FB1F66"/>
    <w:rsid w:val="00FB1F70"/>
    <w:rsid w:val="00FB1F73"/>
    <w:rsid w:val="00FB1FC2"/>
    <w:rsid w:val="00FB1FD7"/>
    <w:rsid w:val="00FB1FF6"/>
    <w:rsid w:val="00FB203B"/>
    <w:rsid w:val="00FB2042"/>
    <w:rsid w:val="00FB2058"/>
    <w:rsid w:val="00FB2076"/>
    <w:rsid w:val="00FB209E"/>
    <w:rsid w:val="00FB216F"/>
    <w:rsid w:val="00FB21A2"/>
    <w:rsid w:val="00FB2216"/>
    <w:rsid w:val="00FB2279"/>
    <w:rsid w:val="00FB2283"/>
    <w:rsid w:val="00FB22A9"/>
    <w:rsid w:val="00FB22B4"/>
    <w:rsid w:val="00FB22D3"/>
    <w:rsid w:val="00FB22DE"/>
    <w:rsid w:val="00FB22EB"/>
    <w:rsid w:val="00FB22F9"/>
    <w:rsid w:val="00FB2312"/>
    <w:rsid w:val="00FB2328"/>
    <w:rsid w:val="00FB232E"/>
    <w:rsid w:val="00FB2333"/>
    <w:rsid w:val="00FB2348"/>
    <w:rsid w:val="00FB2399"/>
    <w:rsid w:val="00FB23F6"/>
    <w:rsid w:val="00FB245F"/>
    <w:rsid w:val="00FB2497"/>
    <w:rsid w:val="00FB24DE"/>
    <w:rsid w:val="00FB250C"/>
    <w:rsid w:val="00FB252B"/>
    <w:rsid w:val="00FB253F"/>
    <w:rsid w:val="00FB2547"/>
    <w:rsid w:val="00FB25A8"/>
    <w:rsid w:val="00FB25B6"/>
    <w:rsid w:val="00FB265A"/>
    <w:rsid w:val="00FB26E2"/>
    <w:rsid w:val="00FB270B"/>
    <w:rsid w:val="00FB2718"/>
    <w:rsid w:val="00FB2730"/>
    <w:rsid w:val="00FB2737"/>
    <w:rsid w:val="00FB273D"/>
    <w:rsid w:val="00FB274E"/>
    <w:rsid w:val="00FB27B2"/>
    <w:rsid w:val="00FB27B6"/>
    <w:rsid w:val="00FB27D0"/>
    <w:rsid w:val="00FB2804"/>
    <w:rsid w:val="00FB281D"/>
    <w:rsid w:val="00FB28C5"/>
    <w:rsid w:val="00FB2933"/>
    <w:rsid w:val="00FB29F6"/>
    <w:rsid w:val="00FB29FF"/>
    <w:rsid w:val="00FB2A29"/>
    <w:rsid w:val="00FB2A38"/>
    <w:rsid w:val="00FB2A59"/>
    <w:rsid w:val="00FB2AC6"/>
    <w:rsid w:val="00FB2AE3"/>
    <w:rsid w:val="00FB2B43"/>
    <w:rsid w:val="00FB2B9C"/>
    <w:rsid w:val="00FB2BD4"/>
    <w:rsid w:val="00FB2BF6"/>
    <w:rsid w:val="00FB2C03"/>
    <w:rsid w:val="00FB2C22"/>
    <w:rsid w:val="00FB2C50"/>
    <w:rsid w:val="00FB2C68"/>
    <w:rsid w:val="00FB2C98"/>
    <w:rsid w:val="00FB2CA0"/>
    <w:rsid w:val="00FB2D0B"/>
    <w:rsid w:val="00FB2D0C"/>
    <w:rsid w:val="00FB2D42"/>
    <w:rsid w:val="00FB2D4D"/>
    <w:rsid w:val="00FB2D54"/>
    <w:rsid w:val="00FB2D7A"/>
    <w:rsid w:val="00FB2DA8"/>
    <w:rsid w:val="00FB2DCD"/>
    <w:rsid w:val="00FB2DD7"/>
    <w:rsid w:val="00FB2E51"/>
    <w:rsid w:val="00FB2E59"/>
    <w:rsid w:val="00FB2E85"/>
    <w:rsid w:val="00FB2F31"/>
    <w:rsid w:val="00FB2F33"/>
    <w:rsid w:val="00FB2F4A"/>
    <w:rsid w:val="00FB2FFB"/>
    <w:rsid w:val="00FB2FFE"/>
    <w:rsid w:val="00FB3017"/>
    <w:rsid w:val="00FB308B"/>
    <w:rsid w:val="00FB30C2"/>
    <w:rsid w:val="00FB30FC"/>
    <w:rsid w:val="00FB3118"/>
    <w:rsid w:val="00FB3147"/>
    <w:rsid w:val="00FB314C"/>
    <w:rsid w:val="00FB315D"/>
    <w:rsid w:val="00FB3186"/>
    <w:rsid w:val="00FB31C1"/>
    <w:rsid w:val="00FB3207"/>
    <w:rsid w:val="00FB320E"/>
    <w:rsid w:val="00FB322C"/>
    <w:rsid w:val="00FB3237"/>
    <w:rsid w:val="00FB323A"/>
    <w:rsid w:val="00FB327F"/>
    <w:rsid w:val="00FB32AA"/>
    <w:rsid w:val="00FB32DD"/>
    <w:rsid w:val="00FB32E5"/>
    <w:rsid w:val="00FB3333"/>
    <w:rsid w:val="00FB335D"/>
    <w:rsid w:val="00FB33CA"/>
    <w:rsid w:val="00FB3432"/>
    <w:rsid w:val="00FB34E3"/>
    <w:rsid w:val="00FB34E5"/>
    <w:rsid w:val="00FB353C"/>
    <w:rsid w:val="00FB35D4"/>
    <w:rsid w:val="00FB3614"/>
    <w:rsid w:val="00FB361B"/>
    <w:rsid w:val="00FB364C"/>
    <w:rsid w:val="00FB367C"/>
    <w:rsid w:val="00FB367E"/>
    <w:rsid w:val="00FB3697"/>
    <w:rsid w:val="00FB36D2"/>
    <w:rsid w:val="00FB36DE"/>
    <w:rsid w:val="00FB3725"/>
    <w:rsid w:val="00FB3726"/>
    <w:rsid w:val="00FB3731"/>
    <w:rsid w:val="00FB3765"/>
    <w:rsid w:val="00FB3780"/>
    <w:rsid w:val="00FB37B3"/>
    <w:rsid w:val="00FB380D"/>
    <w:rsid w:val="00FB384A"/>
    <w:rsid w:val="00FB38DC"/>
    <w:rsid w:val="00FB38E4"/>
    <w:rsid w:val="00FB399C"/>
    <w:rsid w:val="00FB39F5"/>
    <w:rsid w:val="00FB3A1A"/>
    <w:rsid w:val="00FB3A38"/>
    <w:rsid w:val="00FB3A91"/>
    <w:rsid w:val="00FB3AAC"/>
    <w:rsid w:val="00FB3BF6"/>
    <w:rsid w:val="00FB3C14"/>
    <w:rsid w:val="00FB3C36"/>
    <w:rsid w:val="00FB3C5D"/>
    <w:rsid w:val="00FB3C7A"/>
    <w:rsid w:val="00FB3C7B"/>
    <w:rsid w:val="00FB3C86"/>
    <w:rsid w:val="00FB3C8C"/>
    <w:rsid w:val="00FB3CBF"/>
    <w:rsid w:val="00FB3CD4"/>
    <w:rsid w:val="00FB3CEE"/>
    <w:rsid w:val="00FB3DE7"/>
    <w:rsid w:val="00FB3DFA"/>
    <w:rsid w:val="00FB3E8E"/>
    <w:rsid w:val="00FB3E90"/>
    <w:rsid w:val="00FB3EA6"/>
    <w:rsid w:val="00FB3EE1"/>
    <w:rsid w:val="00FB3EF5"/>
    <w:rsid w:val="00FB3F2A"/>
    <w:rsid w:val="00FB3F48"/>
    <w:rsid w:val="00FB402A"/>
    <w:rsid w:val="00FB404C"/>
    <w:rsid w:val="00FB4064"/>
    <w:rsid w:val="00FB40A7"/>
    <w:rsid w:val="00FB40B1"/>
    <w:rsid w:val="00FB40E0"/>
    <w:rsid w:val="00FB412D"/>
    <w:rsid w:val="00FB414C"/>
    <w:rsid w:val="00FB4163"/>
    <w:rsid w:val="00FB41DB"/>
    <w:rsid w:val="00FB423E"/>
    <w:rsid w:val="00FB425F"/>
    <w:rsid w:val="00FB428E"/>
    <w:rsid w:val="00FB429E"/>
    <w:rsid w:val="00FB42BC"/>
    <w:rsid w:val="00FB42D1"/>
    <w:rsid w:val="00FB42EF"/>
    <w:rsid w:val="00FB42F0"/>
    <w:rsid w:val="00FB430E"/>
    <w:rsid w:val="00FB4318"/>
    <w:rsid w:val="00FB4325"/>
    <w:rsid w:val="00FB4336"/>
    <w:rsid w:val="00FB433C"/>
    <w:rsid w:val="00FB433F"/>
    <w:rsid w:val="00FB4360"/>
    <w:rsid w:val="00FB436F"/>
    <w:rsid w:val="00FB43C3"/>
    <w:rsid w:val="00FB43DF"/>
    <w:rsid w:val="00FB43F3"/>
    <w:rsid w:val="00FB4485"/>
    <w:rsid w:val="00FB4487"/>
    <w:rsid w:val="00FB44B1"/>
    <w:rsid w:val="00FB44DF"/>
    <w:rsid w:val="00FB44E3"/>
    <w:rsid w:val="00FB44F6"/>
    <w:rsid w:val="00FB454E"/>
    <w:rsid w:val="00FB4553"/>
    <w:rsid w:val="00FB45E6"/>
    <w:rsid w:val="00FB45EB"/>
    <w:rsid w:val="00FB4621"/>
    <w:rsid w:val="00FB464D"/>
    <w:rsid w:val="00FB4671"/>
    <w:rsid w:val="00FB46A2"/>
    <w:rsid w:val="00FB46F6"/>
    <w:rsid w:val="00FB4706"/>
    <w:rsid w:val="00FB47F8"/>
    <w:rsid w:val="00FB4864"/>
    <w:rsid w:val="00FB4873"/>
    <w:rsid w:val="00FB4883"/>
    <w:rsid w:val="00FB488B"/>
    <w:rsid w:val="00FB489D"/>
    <w:rsid w:val="00FB49C2"/>
    <w:rsid w:val="00FB4A02"/>
    <w:rsid w:val="00FB4A3C"/>
    <w:rsid w:val="00FB4A80"/>
    <w:rsid w:val="00FB4AA0"/>
    <w:rsid w:val="00FB4AC8"/>
    <w:rsid w:val="00FB4AFE"/>
    <w:rsid w:val="00FB4B12"/>
    <w:rsid w:val="00FB4B5D"/>
    <w:rsid w:val="00FB4B5E"/>
    <w:rsid w:val="00FB4B73"/>
    <w:rsid w:val="00FB4B8E"/>
    <w:rsid w:val="00FB4BAB"/>
    <w:rsid w:val="00FB4BD0"/>
    <w:rsid w:val="00FB4C15"/>
    <w:rsid w:val="00FB4C1C"/>
    <w:rsid w:val="00FB4C41"/>
    <w:rsid w:val="00FB4C7D"/>
    <w:rsid w:val="00FB4CB6"/>
    <w:rsid w:val="00FB4CD3"/>
    <w:rsid w:val="00FB4CF4"/>
    <w:rsid w:val="00FB4D5B"/>
    <w:rsid w:val="00FB4D74"/>
    <w:rsid w:val="00FB4D7D"/>
    <w:rsid w:val="00FB4DA2"/>
    <w:rsid w:val="00FB4DD3"/>
    <w:rsid w:val="00FB4DF6"/>
    <w:rsid w:val="00FB4DF8"/>
    <w:rsid w:val="00FB4E39"/>
    <w:rsid w:val="00FB4E5B"/>
    <w:rsid w:val="00FB4E8B"/>
    <w:rsid w:val="00FB4E96"/>
    <w:rsid w:val="00FB4EC4"/>
    <w:rsid w:val="00FB4F37"/>
    <w:rsid w:val="00FB4F97"/>
    <w:rsid w:val="00FB4FA5"/>
    <w:rsid w:val="00FB4FCC"/>
    <w:rsid w:val="00FB5013"/>
    <w:rsid w:val="00FB5037"/>
    <w:rsid w:val="00FB50FD"/>
    <w:rsid w:val="00FB513E"/>
    <w:rsid w:val="00FB5187"/>
    <w:rsid w:val="00FB518D"/>
    <w:rsid w:val="00FB5193"/>
    <w:rsid w:val="00FB51D6"/>
    <w:rsid w:val="00FB5234"/>
    <w:rsid w:val="00FB5270"/>
    <w:rsid w:val="00FB5288"/>
    <w:rsid w:val="00FB5291"/>
    <w:rsid w:val="00FB52AE"/>
    <w:rsid w:val="00FB52C9"/>
    <w:rsid w:val="00FB52EF"/>
    <w:rsid w:val="00FB5378"/>
    <w:rsid w:val="00FB53A0"/>
    <w:rsid w:val="00FB53E5"/>
    <w:rsid w:val="00FB53EC"/>
    <w:rsid w:val="00FB543A"/>
    <w:rsid w:val="00FB54AD"/>
    <w:rsid w:val="00FB550B"/>
    <w:rsid w:val="00FB5585"/>
    <w:rsid w:val="00FB55A7"/>
    <w:rsid w:val="00FB55A9"/>
    <w:rsid w:val="00FB5670"/>
    <w:rsid w:val="00FB569C"/>
    <w:rsid w:val="00FB5707"/>
    <w:rsid w:val="00FB576D"/>
    <w:rsid w:val="00FB5790"/>
    <w:rsid w:val="00FB5806"/>
    <w:rsid w:val="00FB590D"/>
    <w:rsid w:val="00FB5929"/>
    <w:rsid w:val="00FB5950"/>
    <w:rsid w:val="00FB5951"/>
    <w:rsid w:val="00FB5984"/>
    <w:rsid w:val="00FB59C2"/>
    <w:rsid w:val="00FB59CF"/>
    <w:rsid w:val="00FB59F3"/>
    <w:rsid w:val="00FB5A09"/>
    <w:rsid w:val="00FB5A29"/>
    <w:rsid w:val="00FB5A2A"/>
    <w:rsid w:val="00FB5A63"/>
    <w:rsid w:val="00FB5A64"/>
    <w:rsid w:val="00FB5A65"/>
    <w:rsid w:val="00FB5AA6"/>
    <w:rsid w:val="00FB5ACF"/>
    <w:rsid w:val="00FB5AE6"/>
    <w:rsid w:val="00FB5AFB"/>
    <w:rsid w:val="00FB5B0B"/>
    <w:rsid w:val="00FB5BAA"/>
    <w:rsid w:val="00FB5BB9"/>
    <w:rsid w:val="00FB5C02"/>
    <w:rsid w:val="00FB5C10"/>
    <w:rsid w:val="00FB5C30"/>
    <w:rsid w:val="00FB5C3B"/>
    <w:rsid w:val="00FB5C55"/>
    <w:rsid w:val="00FB5D20"/>
    <w:rsid w:val="00FB5D47"/>
    <w:rsid w:val="00FB5D5C"/>
    <w:rsid w:val="00FB5D5E"/>
    <w:rsid w:val="00FB5DBE"/>
    <w:rsid w:val="00FB5DC4"/>
    <w:rsid w:val="00FB5DEA"/>
    <w:rsid w:val="00FB5E26"/>
    <w:rsid w:val="00FB5E48"/>
    <w:rsid w:val="00FB5E4A"/>
    <w:rsid w:val="00FB5E4E"/>
    <w:rsid w:val="00FB5E8A"/>
    <w:rsid w:val="00FB5E94"/>
    <w:rsid w:val="00FB5ECA"/>
    <w:rsid w:val="00FB5EDE"/>
    <w:rsid w:val="00FB5F00"/>
    <w:rsid w:val="00FB5F9D"/>
    <w:rsid w:val="00FB5FEF"/>
    <w:rsid w:val="00FB600C"/>
    <w:rsid w:val="00FB601D"/>
    <w:rsid w:val="00FB6030"/>
    <w:rsid w:val="00FB6051"/>
    <w:rsid w:val="00FB609D"/>
    <w:rsid w:val="00FB60BC"/>
    <w:rsid w:val="00FB60CA"/>
    <w:rsid w:val="00FB6130"/>
    <w:rsid w:val="00FB6132"/>
    <w:rsid w:val="00FB617C"/>
    <w:rsid w:val="00FB623D"/>
    <w:rsid w:val="00FB6297"/>
    <w:rsid w:val="00FB629F"/>
    <w:rsid w:val="00FB62B0"/>
    <w:rsid w:val="00FB62B5"/>
    <w:rsid w:val="00FB62D3"/>
    <w:rsid w:val="00FB62E5"/>
    <w:rsid w:val="00FB62FD"/>
    <w:rsid w:val="00FB6359"/>
    <w:rsid w:val="00FB63AC"/>
    <w:rsid w:val="00FB63E5"/>
    <w:rsid w:val="00FB644F"/>
    <w:rsid w:val="00FB645C"/>
    <w:rsid w:val="00FB6466"/>
    <w:rsid w:val="00FB647D"/>
    <w:rsid w:val="00FB64B0"/>
    <w:rsid w:val="00FB64D5"/>
    <w:rsid w:val="00FB64E6"/>
    <w:rsid w:val="00FB6538"/>
    <w:rsid w:val="00FB657F"/>
    <w:rsid w:val="00FB65B0"/>
    <w:rsid w:val="00FB65B5"/>
    <w:rsid w:val="00FB65E8"/>
    <w:rsid w:val="00FB65F9"/>
    <w:rsid w:val="00FB6606"/>
    <w:rsid w:val="00FB660E"/>
    <w:rsid w:val="00FB6625"/>
    <w:rsid w:val="00FB663A"/>
    <w:rsid w:val="00FB6679"/>
    <w:rsid w:val="00FB677D"/>
    <w:rsid w:val="00FB67AB"/>
    <w:rsid w:val="00FB6848"/>
    <w:rsid w:val="00FB6863"/>
    <w:rsid w:val="00FB6867"/>
    <w:rsid w:val="00FB6909"/>
    <w:rsid w:val="00FB69B0"/>
    <w:rsid w:val="00FB69CE"/>
    <w:rsid w:val="00FB6A03"/>
    <w:rsid w:val="00FB6A24"/>
    <w:rsid w:val="00FB6A38"/>
    <w:rsid w:val="00FB6A71"/>
    <w:rsid w:val="00FB6AB0"/>
    <w:rsid w:val="00FB6B4A"/>
    <w:rsid w:val="00FB6B8C"/>
    <w:rsid w:val="00FB6C1A"/>
    <w:rsid w:val="00FB6C1C"/>
    <w:rsid w:val="00FB6C42"/>
    <w:rsid w:val="00FB6CBA"/>
    <w:rsid w:val="00FB6D01"/>
    <w:rsid w:val="00FB6D02"/>
    <w:rsid w:val="00FB6D24"/>
    <w:rsid w:val="00FB6D39"/>
    <w:rsid w:val="00FB6D3C"/>
    <w:rsid w:val="00FB6D46"/>
    <w:rsid w:val="00FB6D57"/>
    <w:rsid w:val="00FB6D59"/>
    <w:rsid w:val="00FB6D69"/>
    <w:rsid w:val="00FB6D7F"/>
    <w:rsid w:val="00FB6D8A"/>
    <w:rsid w:val="00FB6DB9"/>
    <w:rsid w:val="00FB6DC2"/>
    <w:rsid w:val="00FB6E4F"/>
    <w:rsid w:val="00FB6EA2"/>
    <w:rsid w:val="00FB6EB3"/>
    <w:rsid w:val="00FB6F4C"/>
    <w:rsid w:val="00FB6F54"/>
    <w:rsid w:val="00FB6FD7"/>
    <w:rsid w:val="00FB7013"/>
    <w:rsid w:val="00FB701F"/>
    <w:rsid w:val="00FB702A"/>
    <w:rsid w:val="00FB7084"/>
    <w:rsid w:val="00FB7097"/>
    <w:rsid w:val="00FB70B2"/>
    <w:rsid w:val="00FB70C4"/>
    <w:rsid w:val="00FB7154"/>
    <w:rsid w:val="00FB7156"/>
    <w:rsid w:val="00FB7159"/>
    <w:rsid w:val="00FB716E"/>
    <w:rsid w:val="00FB71F3"/>
    <w:rsid w:val="00FB7227"/>
    <w:rsid w:val="00FB72A3"/>
    <w:rsid w:val="00FB72BC"/>
    <w:rsid w:val="00FB72D1"/>
    <w:rsid w:val="00FB7320"/>
    <w:rsid w:val="00FB737F"/>
    <w:rsid w:val="00FB738A"/>
    <w:rsid w:val="00FB7407"/>
    <w:rsid w:val="00FB7423"/>
    <w:rsid w:val="00FB7471"/>
    <w:rsid w:val="00FB7490"/>
    <w:rsid w:val="00FB7492"/>
    <w:rsid w:val="00FB7506"/>
    <w:rsid w:val="00FB7519"/>
    <w:rsid w:val="00FB75A1"/>
    <w:rsid w:val="00FB7626"/>
    <w:rsid w:val="00FB763D"/>
    <w:rsid w:val="00FB764B"/>
    <w:rsid w:val="00FB765C"/>
    <w:rsid w:val="00FB765D"/>
    <w:rsid w:val="00FB7719"/>
    <w:rsid w:val="00FB771A"/>
    <w:rsid w:val="00FB773A"/>
    <w:rsid w:val="00FB7767"/>
    <w:rsid w:val="00FB77B7"/>
    <w:rsid w:val="00FB77C3"/>
    <w:rsid w:val="00FB77F5"/>
    <w:rsid w:val="00FB7815"/>
    <w:rsid w:val="00FB783C"/>
    <w:rsid w:val="00FB784C"/>
    <w:rsid w:val="00FB7862"/>
    <w:rsid w:val="00FB78ED"/>
    <w:rsid w:val="00FB7926"/>
    <w:rsid w:val="00FB797A"/>
    <w:rsid w:val="00FB79B6"/>
    <w:rsid w:val="00FB79BE"/>
    <w:rsid w:val="00FB7A0E"/>
    <w:rsid w:val="00FB7A14"/>
    <w:rsid w:val="00FB7A79"/>
    <w:rsid w:val="00FB7B04"/>
    <w:rsid w:val="00FB7B0D"/>
    <w:rsid w:val="00FB7B11"/>
    <w:rsid w:val="00FB7B3B"/>
    <w:rsid w:val="00FB7B66"/>
    <w:rsid w:val="00FB7B89"/>
    <w:rsid w:val="00FB7B9B"/>
    <w:rsid w:val="00FB7BA0"/>
    <w:rsid w:val="00FB7BA2"/>
    <w:rsid w:val="00FB7C09"/>
    <w:rsid w:val="00FB7C36"/>
    <w:rsid w:val="00FB7CCC"/>
    <w:rsid w:val="00FB7DCE"/>
    <w:rsid w:val="00FB7E12"/>
    <w:rsid w:val="00FB7E40"/>
    <w:rsid w:val="00FB7E5D"/>
    <w:rsid w:val="00FB7E73"/>
    <w:rsid w:val="00FB7F13"/>
    <w:rsid w:val="00FB7F29"/>
    <w:rsid w:val="00FB7FAB"/>
    <w:rsid w:val="00FB7FFA"/>
    <w:rsid w:val="00FC0005"/>
    <w:rsid w:val="00FC0019"/>
    <w:rsid w:val="00FC0021"/>
    <w:rsid w:val="00FC0070"/>
    <w:rsid w:val="00FC0071"/>
    <w:rsid w:val="00FC0083"/>
    <w:rsid w:val="00FC0088"/>
    <w:rsid w:val="00FC00A7"/>
    <w:rsid w:val="00FC00CD"/>
    <w:rsid w:val="00FC010E"/>
    <w:rsid w:val="00FC012B"/>
    <w:rsid w:val="00FC0185"/>
    <w:rsid w:val="00FC01CA"/>
    <w:rsid w:val="00FC01D6"/>
    <w:rsid w:val="00FC0248"/>
    <w:rsid w:val="00FC0254"/>
    <w:rsid w:val="00FC0274"/>
    <w:rsid w:val="00FC02B5"/>
    <w:rsid w:val="00FC02D2"/>
    <w:rsid w:val="00FC02EB"/>
    <w:rsid w:val="00FC0313"/>
    <w:rsid w:val="00FC032D"/>
    <w:rsid w:val="00FC0385"/>
    <w:rsid w:val="00FC03BD"/>
    <w:rsid w:val="00FC03CE"/>
    <w:rsid w:val="00FC03DB"/>
    <w:rsid w:val="00FC03EF"/>
    <w:rsid w:val="00FC0400"/>
    <w:rsid w:val="00FC0480"/>
    <w:rsid w:val="00FC04A8"/>
    <w:rsid w:val="00FC04B1"/>
    <w:rsid w:val="00FC053D"/>
    <w:rsid w:val="00FC057C"/>
    <w:rsid w:val="00FC05A8"/>
    <w:rsid w:val="00FC05DF"/>
    <w:rsid w:val="00FC0612"/>
    <w:rsid w:val="00FC061C"/>
    <w:rsid w:val="00FC062C"/>
    <w:rsid w:val="00FC0635"/>
    <w:rsid w:val="00FC0676"/>
    <w:rsid w:val="00FC0689"/>
    <w:rsid w:val="00FC06B3"/>
    <w:rsid w:val="00FC0763"/>
    <w:rsid w:val="00FC076C"/>
    <w:rsid w:val="00FC079C"/>
    <w:rsid w:val="00FC07AB"/>
    <w:rsid w:val="00FC07BA"/>
    <w:rsid w:val="00FC0803"/>
    <w:rsid w:val="00FC0832"/>
    <w:rsid w:val="00FC086A"/>
    <w:rsid w:val="00FC0889"/>
    <w:rsid w:val="00FC08A7"/>
    <w:rsid w:val="00FC08BD"/>
    <w:rsid w:val="00FC08E6"/>
    <w:rsid w:val="00FC0921"/>
    <w:rsid w:val="00FC092E"/>
    <w:rsid w:val="00FC0962"/>
    <w:rsid w:val="00FC0989"/>
    <w:rsid w:val="00FC0A23"/>
    <w:rsid w:val="00FC0AC8"/>
    <w:rsid w:val="00FC0AF0"/>
    <w:rsid w:val="00FC0B90"/>
    <w:rsid w:val="00FC0BA4"/>
    <w:rsid w:val="00FC0BD9"/>
    <w:rsid w:val="00FC0C73"/>
    <w:rsid w:val="00FC0C8B"/>
    <w:rsid w:val="00FC0CA5"/>
    <w:rsid w:val="00FC0CB1"/>
    <w:rsid w:val="00FC0CCF"/>
    <w:rsid w:val="00FC0CD2"/>
    <w:rsid w:val="00FC0D31"/>
    <w:rsid w:val="00FC0D7C"/>
    <w:rsid w:val="00FC0DC5"/>
    <w:rsid w:val="00FC0E04"/>
    <w:rsid w:val="00FC0E4F"/>
    <w:rsid w:val="00FC0E7D"/>
    <w:rsid w:val="00FC0E9B"/>
    <w:rsid w:val="00FC0E9E"/>
    <w:rsid w:val="00FC0EC5"/>
    <w:rsid w:val="00FC0ED8"/>
    <w:rsid w:val="00FC0F08"/>
    <w:rsid w:val="00FC0FCD"/>
    <w:rsid w:val="00FC1021"/>
    <w:rsid w:val="00FC1068"/>
    <w:rsid w:val="00FC108A"/>
    <w:rsid w:val="00FC10BC"/>
    <w:rsid w:val="00FC10C1"/>
    <w:rsid w:val="00FC10D1"/>
    <w:rsid w:val="00FC10FA"/>
    <w:rsid w:val="00FC1140"/>
    <w:rsid w:val="00FC1146"/>
    <w:rsid w:val="00FC1156"/>
    <w:rsid w:val="00FC1162"/>
    <w:rsid w:val="00FC11AB"/>
    <w:rsid w:val="00FC11AF"/>
    <w:rsid w:val="00FC11C3"/>
    <w:rsid w:val="00FC11ED"/>
    <w:rsid w:val="00FC1264"/>
    <w:rsid w:val="00FC12AE"/>
    <w:rsid w:val="00FC12B6"/>
    <w:rsid w:val="00FC12D7"/>
    <w:rsid w:val="00FC12DB"/>
    <w:rsid w:val="00FC1325"/>
    <w:rsid w:val="00FC1326"/>
    <w:rsid w:val="00FC1339"/>
    <w:rsid w:val="00FC1350"/>
    <w:rsid w:val="00FC13AC"/>
    <w:rsid w:val="00FC13BD"/>
    <w:rsid w:val="00FC140B"/>
    <w:rsid w:val="00FC1442"/>
    <w:rsid w:val="00FC1495"/>
    <w:rsid w:val="00FC149C"/>
    <w:rsid w:val="00FC14A1"/>
    <w:rsid w:val="00FC14A6"/>
    <w:rsid w:val="00FC14AA"/>
    <w:rsid w:val="00FC14C1"/>
    <w:rsid w:val="00FC14E4"/>
    <w:rsid w:val="00FC14F4"/>
    <w:rsid w:val="00FC14FA"/>
    <w:rsid w:val="00FC150F"/>
    <w:rsid w:val="00FC154D"/>
    <w:rsid w:val="00FC1592"/>
    <w:rsid w:val="00FC159C"/>
    <w:rsid w:val="00FC164E"/>
    <w:rsid w:val="00FC167E"/>
    <w:rsid w:val="00FC1699"/>
    <w:rsid w:val="00FC16BC"/>
    <w:rsid w:val="00FC16BD"/>
    <w:rsid w:val="00FC16DF"/>
    <w:rsid w:val="00FC177C"/>
    <w:rsid w:val="00FC1784"/>
    <w:rsid w:val="00FC1794"/>
    <w:rsid w:val="00FC179E"/>
    <w:rsid w:val="00FC17B1"/>
    <w:rsid w:val="00FC17FF"/>
    <w:rsid w:val="00FC182E"/>
    <w:rsid w:val="00FC187D"/>
    <w:rsid w:val="00FC1894"/>
    <w:rsid w:val="00FC18C9"/>
    <w:rsid w:val="00FC18D2"/>
    <w:rsid w:val="00FC18D6"/>
    <w:rsid w:val="00FC1906"/>
    <w:rsid w:val="00FC1924"/>
    <w:rsid w:val="00FC197D"/>
    <w:rsid w:val="00FC19B0"/>
    <w:rsid w:val="00FC19B1"/>
    <w:rsid w:val="00FC19C3"/>
    <w:rsid w:val="00FC19C7"/>
    <w:rsid w:val="00FC19ED"/>
    <w:rsid w:val="00FC1A42"/>
    <w:rsid w:val="00FC1A4F"/>
    <w:rsid w:val="00FC1A52"/>
    <w:rsid w:val="00FC1A6D"/>
    <w:rsid w:val="00FC1A97"/>
    <w:rsid w:val="00FC1AB8"/>
    <w:rsid w:val="00FC1AE8"/>
    <w:rsid w:val="00FC1B5F"/>
    <w:rsid w:val="00FC1B63"/>
    <w:rsid w:val="00FC1BAC"/>
    <w:rsid w:val="00FC1BF0"/>
    <w:rsid w:val="00FC1C05"/>
    <w:rsid w:val="00FC1C3A"/>
    <w:rsid w:val="00FC1C67"/>
    <w:rsid w:val="00FC1C94"/>
    <w:rsid w:val="00FC1CDA"/>
    <w:rsid w:val="00FC1D33"/>
    <w:rsid w:val="00FC1D5D"/>
    <w:rsid w:val="00FC1DC6"/>
    <w:rsid w:val="00FC1ED8"/>
    <w:rsid w:val="00FC1F29"/>
    <w:rsid w:val="00FC1F42"/>
    <w:rsid w:val="00FC1F43"/>
    <w:rsid w:val="00FC1FA8"/>
    <w:rsid w:val="00FC2081"/>
    <w:rsid w:val="00FC2093"/>
    <w:rsid w:val="00FC2108"/>
    <w:rsid w:val="00FC2142"/>
    <w:rsid w:val="00FC2143"/>
    <w:rsid w:val="00FC2186"/>
    <w:rsid w:val="00FC21BB"/>
    <w:rsid w:val="00FC21E5"/>
    <w:rsid w:val="00FC21FE"/>
    <w:rsid w:val="00FC2290"/>
    <w:rsid w:val="00FC22D1"/>
    <w:rsid w:val="00FC22F4"/>
    <w:rsid w:val="00FC22FC"/>
    <w:rsid w:val="00FC2305"/>
    <w:rsid w:val="00FC235B"/>
    <w:rsid w:val="00FC23B3"/>
    <w:rsid w:val="00FC23DD"/>
    <w:rsid w:val="00FC23F3"/>
    <w:rsid w:val="00FC2443"/>
    <w:rsid w:val="00FC24EA"/>
    <w:rsid w:val="00FC2513"/>
    <w:rsid w:val="00FC253F"/>
    <w:rsid w:val="00FC257A"/>
    <w:rsid w:val="00FC2594"/>
    <w:rsid w:val="00FC25F2"/>
    <w:rsid w:val="00FC2735"/>
    <w:rsid w:val="00FC2741"/>
    <w:rsid w:val="00FC2753"/>
    <w:rsid w:val="00FC2790"/>
    <w:rsid w:val="00FC27D4"/>
    <w:rsid w:val="00FC27E4"/>
    <w:rsid w:val="00FC286B"/>
    <w:rsid w:val="00FC2889"/>
    <w:rsid w:val="00FC28A4"/>
    <w:rsid w:val="00FC28D2"/>
    <w:rsid w:val="00FC29A8"/>
    <w:rsid w:val="00FC29F1"/>
    <w:rsid w:val="00FC2A2B"/>
    <w:rsid w:val="00FC2A33"/>
    <w:rsid w:val="00FC2A36"/>
    <w:rsid w:val="00FC2B1C"/>
    <w:rsid w:val="00FC2B32"/>
    <w:rsid w:val="00FC2BA7"/>
    <w:rsid w:val="00FC2BC3"/>
    <w:rsid w:val="00FC2C41"/>
    <w:rsid w:val="00FC2C59"/>
    <w:rsid w:val="00FC2C5F"/>
    <w:rsid w:val="00FC2C6B"/>
    <w:rsid w:val="00FC2CC6"/>
    <w:rsid w:val="00FC2CD0"/>
    <w:rsid w:val="00FC2CEC"/>
    <w:rsid w:val="00FC2CFF"/>
    <w:rsid w:val="00FC2D03"/>
    <w:rsid w:val="00FC2D29"/>
    <w:rsid w:val="00FC2D84"/>
    <w:rsid w:val="00FC2DD2"/>
    <w:rsid w:val="00FC2E10"/>
    <w:rsid w:val="00FC2E41"/>
    <w:rsid w:val="00FC2E7A"/>
    <w:rsid w:val="00FC2EDC"/>
    <w:rsid w:val="00FC2F29"/>
    <w:rsid w:val="00FC2F3A"/>
    <w:rsid w:val="00FC2F75"/>
    <w:rsid w:val="00FC2FD8"/>
    <w:rsid w:val="00FC2FDA"/>
    <w:rsid w:val="00FC2FE4"/>
    <w:rsid w:val="00FC30C6"/>
    <w:rsid w:val="00FC3100"/>
    <w:rsid w:val="00FC313F"/>
    <w:rsid w:val="00FC3178"/>
    <w:rsid w:val="00FC321D"/>
    <w:rsid w:val="00FC3258"/>
    <w:rsid w:val="00FC326F"/>
    <w:rsid w:val="00FC32BE"/>
    <w:rsid w:val="00FC3352"/>
    <w:rsid w:val="00FC3379"/>
    <w:rsid w:val="00FC3388"/>
    <w:rsid w:val="00FC33A1"/>
    <w:rsid w:val="00FC33C4"/>
    <w:rsid w:val="00FC33C8"/>
    <w:rsid w:val="00FC3471"/>
    <w:rsid w:val="00FC34DF"/>
    <w:rsid w:val="00FC3534"/>
    <w:rsid w:val="00FC36EB"/>
    <w:rsid w:val="00FC372E"/>
    <w:rsid w:val="00FC3733"/>
    <w:rsid w:val="00FC37E1"/>
    <w:rsid w:val="00FC3839"/>
    <w:rsid w:val="00FC386F"/>
    <w:rsid w:val="00FC3956"/>
    <w:rsid w:val="00FC3ABA"/>
    <w:rsid w:val="00FC3AD0"/>
    <w:rsid w:val="00FC3B35"/>
    <w:rsid w:val="00FC3BB0"/>
    <w:rsid w:val="00FC3BBE"/>
    <w:rsid w:val="00FC3BC3"/>
    <w:rsid w:val="00FC3BCC"/>
    <w:rsid w:val="00FC3C5F"/>
    <w:rsid w:val="00FC3C7F"/>
    <w:rsid w:val="00FC3D54"/>
    <w:rsid w:val="00FC3D7E"/>
    <w:rsid w:val="00FC3D96"/>
    <w:rsid w:val="00FC3DAF"/>
    <w:rsid w:val="00FC3DBC"/>
    <w:rsid w:val="00FC3DCA"/>
    <w:rsid w:val="00FC3DCE"/>
    <w:rsid w:val="00FC3DF1"/>
    <w:rsid w:val="00FC3E37"/>
    <w:rsid w:val="00FC3E62"/>
    <w:rsid w:val="00FC3EC4"/>
    <w:rsid w:val="00FC3EE0"/>
    <w:rsid w:val="00FC3EE2"/>
    <w:rsid w:val="00FC3F19"/>
    <w:rsid w:val="00FC3F7E"/>
    <w:rsid w:val="00FC3FB0"/>
    <w:rsid w:val="00FC3FCA"/>
    <w:rsid w:val="00FC3FDC"/>
    <w:rsid w:val="00FC3FEB"/>
    <w:rsid w:val="00FC4009"/>
    <w:rsid w:val="00FC4027"/>
    <w:rsid w:val="00FC405F"/>
    <w:rsid w:val="00FC40B1"/>
    <w:rsid w:val="00FC40F0"/>
    <w:rsid w:val="00FC40F2"/>
    <w:rsid w:val="00FC410F"/>
    <w:rsid w:val="00FC4167"/>
    <w:rsid w:val="00FC4170"/>
    <w:rsid w:val="00FC41E7"/>
    <w:rsid w:val="00FC424B"/>
    <w:rsid w:val="00FC425A"/>
    <w:rsid w:val="00FC4267"/>
    <w:rsid w:val="00FC4268"/>
    <w:rsid w:val="00FC42A8"/>
    <w:rsid w:val="00FC42C7"/>
    <w:rsid w:val="00FC42CC"/>
    <w:rsid w:val="00FC42E5"/>
    <w:rsid w:val="00FC42ED"/>
    <w:rsid w:val="00FC42EE"/>
    <w:rsid w:val="00FC432B"/>
    <w:rsid w:val="00FC432C"/>
    <w:rsid w:val="00FC436F"/>
    <w:rsid w:val="00FC4373"/>
    <w:rsid w:val="00FC4388"/>
    <w:rsid w:val="00FC4392"/>
    <w:rsid w:val="00FC43B1"/>
    <w:rsid w:val="00FC4404"/>
    <w:rsid w:val="00FC4442"/>
    <w:rsid w:val="00FC44D4"/>
    <w:rsid w:val="00FC44ED"/>
    <w:rsid w:val="00FC4535"/>
    <w:rsid w:val="00FC4555"/>
    <w:rsid w:val="00FC455D"/>
    <w:rsid w:val="00FC4582"/>
    <w:rsid w:val="00FC459C"/>
    <w:rsid w:val="00FC45B1"/>
    <w:rsid w:val="00FC45D4"/>
    <w:rsid w:val="00FC45E9"/>
    <w:rsid w:val="00FC462F"/>
    <w:rsid w:val="00FC465A"/>
    <w:rsid w:val="00FC46DF"/>
    <w:rsid w:val="00FC47BF"/>
    <w:rsid w:val="00FC47C4"/>
    <w:rsid w:val="00FC47C6"/>
    <w:rsid w:val="00FC4805"/>
    <w:rsid w:val="00FC4855"/>
    <w:rsid w:val="00FC4858"/>
    <w:rsid w:val="00FC487D"/>
    <w:rsid w:val="00FC48DF"/>
    <w:rsid w:val="00FC492E"/>
    <w:rsid w:val="00FC493E"/>
    <w:rsid w:val="00FC4974"/>
    <w:rsid w:val="00FC4981"/>
    <w:rsid w:val="00FC49E2"/>
    <w:rsid w:val="00FC4A1D"/>
    <w:rsid w:val="00FC4A20"/>
    <w:rsid w:val="00FC4A63"/>
    <w:rsid w:val="00FC4BA0"/>
    <w:rsid w:val="00FC4BBF"/>
    <w:rsid w:val="00FC4BC1"/>
    <w:rsid w:val="00FC4BFC"/>
    <w:rsid w:val="00FC4C26"/>
    <w:rsid w:val="00FC4CDA"/>
    <w:rsid w:val="00FC4D47"/>
    <w:rsid w:val="00FC4DAB"/>
    <w:rsid w:val="00FC4E09"/>
    <w:rsid w:val="00FC4EAD"/>
    <w:rsid w:val="00FC4EC1"/>
    <w:rsid w:val="00FC4ED3"/>
    <w:rsid w:val="00FC4EDC"/>
    <w:rsid w:val="00FC4EE0"/>
    <w:rsid w:val="00FC4F17"/>
    <w:rsid w:val="00FC4F4E"/>
    <w:rsid w:val="00FC4F9A"/>
    <w:rsid w:val="00FC4FDC"/>
    <w:rsid w:val="00FC5029"/>
    <w:rsid w:val="00FC5055"/>
    <w:rsid w:val="00FC508E"/>
    <w:rsid w:val="00FC50EB"/>
    <w:rsid w:val="00FC50F9"/>
    <w:rsid w:val="00FC512D"/>
    <w:rsid w:val="00FC51A0"/>
    <w:rsid w:val="00FC51AF"/>
    <w:rsid w:val="00FC51BB"/>
    <w:rsid w:val="00FC51F3"/>
    <w:rsid w:val="00FC51F4"/>
    <w:rsid w:val="00FC5238"/>
    <w:rsid w:val="00FC5284"/>
    <w:rsid w:val="00FC52D7"/>
    <w:rsid w:val="00FC5311"/>
    <w:rsid w:val="00FC5312"/>
    <w:rsid w:val="00FC532F"/>
    <w:rsid w:val="00FC534A"/>
    <w:rsid w:val="00FC5372"/>
    <w:rsid w:val="00FC537E"/>
    <w:rsid w:val="00FC545F"/>
    <w:rsid w:val="00FC5466"/>
    <w:rsid w:val="00FC549A"/>
    <w:rsid w:val="00FC549C"/>
    <w:rsid w:val="00FC54A3"/>
    <w:rsid w:val="00FC54A8"/>
    <w:rsid w:val="00FC54CA"/>
    <w:rsid w:val="00FC553E"/>
    <w:rsid w:val="00FC5574"/>
    <w:rsid w:val="00FC5580"/>
    <w:rsid w:val="00FC55A1"/>
    <w:rsid w:val="00FC568D"/>
    <w:rsid w:val="00FC569B"/>
    <w:rsid w:val="00FC56AA"/>
    <w:rsid w:val="00FC56D5"/>
    <w:rsid w:val="00FC5700"/>
    <w:rsid w:val="00FC5705"/>
    <w:rsid w:val="00FC5720"/>
    <w:rsid w:val="00FC57BD"/>
    <w:rsid w:val="00FC57C5"/>
    <w:rsid w:val="00FC57D9"/>
    <w:rsid w:val="00FC5826"/>
    <w:rsid w:val="00FC5860"/>
    <w:rsid w:val="00FC5880"/>
    <w:rsid w:val="00FC589B"/>
    <w:rsid w:val="00FC58A5"/>
    <w:rsid w:val="00FC58B3"/>
    <w:rsid w:val="00FC58DE"/>
    <w:rsid w:val="00FC58F2"/>
    <w:rsid w:val="00FC58F4"/>
    <w:rsid w:val="00FC5915"/>
    <w:rsid w:val="00FC591F"/>
    <w:rsid w:val="00FC5928"/>
    <w:rsid w:val="00FC5942"/>
    <w:rsid w:val="00FC594E"/>
    <w:rsid w:val="00FC5957"/>
    <w:rsid w:val="00FC5A16"/>
    <w:rsid w:val="00FC5A89"/>
    <w:rsid w:val="00FC5B13"/>
    <w:rsid w:val="00FC5B32"/>
    <w:rsid w:val="00FC5B42"/>
    <w:rsid w:val="00FC5BB8"/>
    <w:rsid w:val="00FC5C04"/>
    <w:rsid w:val="00FC5C37"/>
    <w:rsid w:val="00FC5C5D"/>
    <w:rsid w:val="00FC5CB1"/>
    <w:rsid w:val="00FC5CB8"/>
    <w:rsid w:val="00FC5CD1"/>
    <w:rsid w:val="00FC5CF1"/>
    <w:rsid w:val="00FC5CF3"/>
    <w:rsid w:val="00FC5CF4"/>
    <w:rsid w:val="00FC5D3B"/>
    <w:rsid w:val="00FC5D4D"/>
    <w:rsid w:val="00FC5D91"/>
    <w:rsid w:val="00FC5DC6"/>
    <w:rsid w:val="00FC5DFF"/>
    <w:rsid w:val="00FC5E32"/>
    <w:rsid w:val="00FC5E4D"/>
    <w:rsid w:val="00FC5ECB"/>
    <w:rsid w:val="00FC5F41"/>
    <w:rsid w:val="00FC5F4F"/>
    <w:rsid w:val="00FC5F91"/>
    <w:rsid w:val="00FC5FAC"/>
    <w:rsid w:val="00FC6050"/>
    <w:rsid w:val="00FC605F"/>
    <w:rsid w:val="00FC607C"/>
    <w:rsid w:val="00FC6105"/>
    <w:rsid w:val="00FC6118"/>
    <w:rsid w:val="00FC611E"/>
    <w:rsid w:val="00FC614D"/>
    <w:rsid w:val="00FC615D"/>
    <w:rsid w:val="00FC6161"/>
    <w:rsid w:val="00FC616A"/>
    <w:rsid w:val="00FC61FE"/>
    <w:rsid w:val="00FC6231"/>
    <w:rsid w:val="00FC6266"/>
    <w:rsid w:val="00FC6282"/>
    <w:rsid w:val="00FC629B"/>
    <w:rsid w:val="00FC629E"/>
    <w:rsid w:val="00FC6313"/>
    <w:rsid w:val="00FC6330"/>
    <w:rsid w:val="00FC634D"/>
    <w:rsid w:val="00FC636E"/>
    <w:rsid w:val="00FC6396"/>
    <w:rsid w:val="00FC639A"/>
    <w:rsid w:val="00FC63EA"/>
    <w:rsid w:val="00FC6496"/>
    <w:rsid w:val="00FC64FC"/>
    <w:rsid w:val="00FC6521"/>
    <w:rsid w:val="00FC6536"/>
    <w:rsid w:val="00FC6539"/>
    <w:rsid w:val="00FC653F"/>
    <w:rsid w:val="00FC6558"/>
    <w:rsid w:val="00FC6559"/>
    <w:rsid w:val="00FC656D"/>
    <w:rsid w:val="00FC65E6"/>
    <w:rsid w:val="00FC661B"/>
    <w:rsid w:val="00FC6633"/>
    <w:rsid w:val="00FC6723"/>
    <w:rsid w:val="00FC673A"/>
    <w:rsid w:val="00FC6750"/>
    <w:rsid w:val="00FC6782"/>
    <w:rsid w:val="00FC67A0"/>
    <w:rsid w:val="00FC68EB"/>
    <w:rsid w:val="00FC690D"/>
    <w:rsid w:val="00FC6955"/>
    <w:rsid w:val="00FC69BA"/>
    <w:rsid w:val="00FC69D4"/>
    <w:rsid w:val="00FC6A3A"/>
    <w:rsid w:val="00FC6A8C"/>
    <w:rsid w:val="00FC6AB2"/>
    <w:rsid w:val="00FC6B03"/>
    <w:rsid w:val="00FC6B4C"/>
    <w:rsid w:val="00FC6B6A"/>
    <w:rsid w:val="00FC6BEE"/>
    <w:rsid w:val="00FC6C5C"/>
    <w:rsid w:val="00FC6CB6"/>
    <w:rsid w:val="00FC6CCC"/>
    <w:rsid w:val="00FC6D0F"/>
    <w:rsid w:val="00FC6D22"/>
    <w:rsid w:val="00FC6D3B"/>
    <w:rsid w:val="00FC6D68"/>
    <w:rsid w:val="00FC6DA0"/>
    <w:rsid w:val="00FC6DD5"/>
    <w:rsid w:val="00FC6DF4"/>
    <w:rsid w:val="00FC6DF5"/>
    <w:rsid w:val="00FC6E06"/>
    <w:rsid w:val="00FC6E2B"/>
    <w:rsid w:val="00FC6E33"/>
    <w:rsid w:val="00FC6E52"/>
    <w:rsid w:val="00FC6E53"/>
    <w:rsid w:val="00FC6E59"/>
    <w:rsid w:val="00FC6E60"/>
    <w:rsid w:val="00FC6EE7"/>
    <w:rsid w:val="00FC6EF1"/>
    <w:rsid w:val="00FC6F37"/>
    <w:rsid w:val="00FC6F3A"/>
    <w:rsid w:val="00FC6F4E"/>
    <w:rsid w:val="00FC6F54"/>
    <w:rsid w:val="00FC6F83"/>
    <w:rsid w:val="00FC6FC5"/>
    <w:rsid w:val="00FC6FE3"/>
    <w:rsid w:val="00FC7015"/>
    <w:rsid w:val="00FC70AB"/>
    <w:rsid w:val="00FC70D2"/>
    <w:rsid w:val="00FC7107"/>
    <w:rsid w:val="00FC71B4"/>
    <w:rsid w:val="00FC7227"/>
    <w:rsid w:val="00FC7243"/>
    <w:rsid w:val="00FC725D"/>
    <w:rsid w:val="00FC72AA"/>
    <w:rsid w:val="00FC72E1"/>
    <w:rsid w:val="00FC7341"/>
    <w:rsid w:val="00FC73E8"/>
    <w:rsid w:val="00FC7424"/>
    <w:rsid w:val="00FC743B"/>
    <w:rsid w:val="00FC747B"/>
    <w:rsid w:val="00FC7488"/>
    <w:rsid w:val="00FC74EC"/>
    <w:rsid w:val="00FC7565"/>
    <w:rsid w:val="00FC7567"/>
    <w:rsid w:val="00FC7590"/>
    <w:rsid w:val="00FC7624"/>
    <w:rsid w:val="00FC762C"/>
    <w:rsid w:val="00FC766F"/>
    <w:rsid w:val="00FC7686"/>
    <w:rsid w:val="00FC7693"/>
    <w:rsid w:val="00FC76B7"/>
    <w:rsid w:val="00FC771D"/>
    <w:rsid w:val="00FC777C"/>
    <w:rsid w:val="00FC77D6"/>
    <w:rsid w:val="00FC780A"/>
    <w:rsid w:val="00FC783C"/>
    <w:rsid w:val="00FC7867"/>
    <w:rsid w:val="00FC78A0"/>
    <w:rsid w:val="00FC78E6"/>
    <w:rsid w:val="00FC79B8"/>
    <w:rsid w:val="00FC79D5"/>
    <w:rsid w:val="00FC79EA"/>
    <w:rsid w:val="00FC7A09"/>
    <w:rsid w:val="00FC7A62"/>
    <w:rsid w:val="00FC7A6D"/>
    <w:rsid w:val="00FC7AA4"/>
    <w:rsid w:val="00FC7B01"/>
    <w:rsid w:val="00FC7B61"/>
    <w:rsid w:val="00FC7C7A"/>
    <w:rsid w:val="00FC7D39"/>
    <w:rsid w:val="00FC7D56"/>
    <w:rsid w:val="00FC7D65"/>
    <w:rsid w:val="00FC7D94"/>
    <w:rsid w:val="00FC7DB1"/>
    <w:rsid w:val="00FC7DD7"/>
    <w:rsid w:val="00FC7DE5"/>
    <w:rsid w:val="00FC7DEA"/>
    <w:rsid w:val="00FC7E67"/>
    <w:rsid w:val="00FC7E77"/>
    <w:rsid w:val="00FC7E94"/>
    <w:rsid w:val="00FC7EC4"/>
    <w:rsid w:val="00FC7EC6"/>
    <w:rsid w:val="00FC7ED1"/>
    <w:rsid w:val="00FC7F17"/>
    <w:rsid w:val="00FC7F65"/>
    <w:rsid w:val="00FC7FF6"/>
    <w:rsid w:val="00FC7FFE"/>
    <w:rsid w:val="00FD003A"/>
    <w:rsid w:val="00FD006F"/>
    <w:rsid w:val="00FD00C3"/>
    <w:rsid w:val="00FD00F9"/>
    <w:rsid w:val="00FD0142"/>
    <w:rsid w:val="00FD0152"/>
    <w:rsid w:val="00FD017D"/>
    <w:rsid w:val="00FD019F"/>
    <w:rsid w:val="00FD01E4"/>
    <w:rsid w:val="00FD01E5"/>
    <w:rsid w:val="00FD026D"/>
    <w:rsid w:val="00FD02B3"/>
    <w:rsid w:val="00FD02B6"/>
    <w:rsid w:val="00FD02DD"/>
    <w:rsid w:val="00FD02F0"/>
    <w:rsid w:val="00FD0317"/>
    <w:rsid w:val="00FD0327"/>
    <w:rsid w:val="00FD0365"/>
    <w:rsid w:val="00FD03AF"/>
    <w:rsid w:val="00FD03FC"/>
    <w:rsid w:val="00FD0404"/>
    <w:rsid w:val="00FD041D"/>
    <w:rsid w:val="00FD042F"/>
    <w:rsid w:val="00FD0436"/>
    <w:rsid w:val="00FD044E"/>
    <w:rsid w:val="00FD045C"/>
    <w:rsid w:val="00FD0471"/>
    <w:rsid w:val="00FD04B7"/>
    <w:rsid w:val="00FD053E"/>
    <w:rsid w:val="00FD0582"/>
    <w:rsid w:val="00FD0653"/>
    <w:rsid w:val="00FD069E"/>
    <w:rsid w:val="00FD06A4"/>
    <w:rsid w:val="00FD06BE"/>
    <w:rsid w:val="00FD06CF"/>
    <w:rsid w:val="00FD06D0"/>
    <w:rsid w:val="00FD07F1"/>
    <w:rsid w:val="00FD0802"/>
    <w:rsid w:val="00FD0807"/>
    <w:rsid w:val="00FD0850"/>
    <w:rsid w:val="00FD087C"/>
    <w:rsid w:val="00FD08A4"/>
    <w:rsid w:val="00FD08AC"/>
    <w:rsid w:val="00FD091A"/>
    <w:rsid w:val="00FD0946"/>
    <w:rsid w:val="00FD0962"/>
    <w:rsid w:val="00FD0997"/>
    <w:rsid w:val="00FD09E7"/>
    <w:rsid w:val="00FD0A17"/>
    <w:rsid w:val="00FD0A1E"/>
    <w:rsid w:val="00FD0A20"/>
    <w:rsid w:val="00FD0A6A"/>
    <w:rsid w:val="00FD0AC3"/>
    <w:rsid w:val="00FD0AEC"/>
    <w:rsid w:val="00FD0B0C"/>
    <w:rsid w:val="00FD0B81"/>
    <w:rsid w:val="00FD0BA5"/>
    <w:rsid w:val="00FD0BCD"/>
    <w:rsid w:val="00FD0C0B"/>
    <w:rsid w:val="00FD0C27"/>
    <w:rsid w:val="00FD0C39"/>
    <w:rsid w:val="00FD0C5B"/>
    <w:rsid w:val="00FD0CC2"/>
    <w:rsid w:val="00FD0D24"/>
    <w:rsid w:val="00FD0D3A"/>
    <w:rsid w:val="00FD0DB1"/>
    <w:rsid w:val="00FD0DBD"/>
    <w:rsid w:val="00FD0DFF"/>
    <w:rsid w:val="00FD0E39"/>
    <w:rsid w:val="00FD0E5D"/>
    <w:rsid w:val="00FD0EA7"/>
    <w:rsid w:val="00FD0EC4"/>
    <w:rsid w:val="00FD0EC8"/>
    <w:rsid w:val="00FD0F23"/>
    <w:rsid w:val="00FD0F24"/>
    <w:rsid w:val="00FD0FC2"/>
    <w:rsid w:val="00FD0FCB"/>
    <w:rsid w:val="00FD0FEC"/>
    <w:rsid w:val="00FD1077"/>
    <w:rsid w:val="00FD1078"/>
    <w:rsid w:val="00FD1085"/>
    <w:rsid w:val="00FD1094"/>
    <w:rsid w:val="00FD10AF"/>
    <w:rsid w:val="00FD10B4"/>
    <w:rsid w:val="00FD10F5"/>
    <w:rsid w:val="00FD10FF"/>
    <w:rsid w:val="00FD1125"/>
    <w:rsid w:val="00FD117E"/>
    <w:rsid w:val="00FD117F"/>
    <w:rsid w:val="00FD119A"/>
    <w:rsid w:val="00FD11C7"/>
    <w:rsid w:val="00FD11E8"/>
    <w:rsid w:val="00FD1248"/>
    <w:rsid w:val="00FD127A"/>
    <w:rsid w:val="00FD12B1"/>
    <w:rsid w:val="00FD12DF"/>
    <w:rsid w:val="00FD12E1"/>
    <w:rsid w:val="00FD12E2"/>
    <w:rsid w:val="00FD1335"/>
    <w:rsid w:val="00FD1351"/>
    <w:rsid w:val="00FD13E7"/>
    <w:rsid w:val="00FD13F5"/>
    <w:rsid w:val="00FD13FB"/>
    <w:rsid w:val="00FD1442"/>
    <w:rsid w:val="00FD1449"/>
    <w:rsid w:val="00FD147D"/>
    <w:rsid w:val="00FD148A"/>
    <w:rsid w:val="00FD14A2"/>
    <w:rsid w:val="00FD14E6"/>
    <w:rsid w:val="00FD1502"/>
    <w:rsid w:val="00FD153D"/>
    <w:rsid w:val="00FD15E8"/>
    <w:rsid w:val="00FD1621"/>
    <w:rsid w:val="00FD165A"/>
    <w:rsid w:val="00FD165C"/>
    <w:rsid w:val="00FD16CD"/>
    <w:rsid w:val="00FD16D2"/>
    <w:rsid w:val="00FD1745"/>
    <w:rsid w:val="00FD174A"/>
    <w:rsid w:val="00FD174B"/>
    <w:rsid w:val="00FD175B"/>
    <w:rsid w:val="00FD176A"/>
    <w:rsid w:val="00FD17AD"/>
    <w:rsid w:val="00FD17CF"/>
    <w:rsid w:val="00FD1834"/>
    <w:rsid w:val="00FD1856"/>
    <w:rsid w:val="00FD18ED"/>
    <w:rsid w:val="00FD19B5"/>
    <w:rsid w:val="00FD1A3E"/>
    <w:rsid w:val="00FD1A58"/>
    <w:rsid w:val="00FD1B0E"/>
    <w:rsid w:val="00FD1B15"/>
    <w:rsid w:val="00FD1B31"/>
    <w:rsid w:val="00FD1B4B"/>
    <w:rsid w:val="00FD1B87"/>
    <w:rsid w:val="00FD1BCF"/>
    <w:rsid w:val="00FD1BE8"/>
    <w:rsid w:val="00FD1C05"/>
    <w:rsid w:val="00FD1C9B"/>
    <w:rsid w:val="00FD1CC7"/>
    <w:rsid w:val="00FD1CDF"/>
    <w:rsid w:val="00FD1D3A"/>
    <w:rsid w:val="00FD1D3D"/>
    <w:rsid w:val="00FD1E71"/>
    <w:rsid w:val="00FD1E88"/>
    <w:rsid w:val="00FD1E9F"/>
    <w:rsid w:val="00FD1EBC"/>
    <w:rsid w:val="00FD1EBD"/>
    <w:rsid w:val="00FD1F3D"/>
    <w:rsid w:val="00FD1F5B"/>
    <w:rsid w:val="00FD1F73"/>
    <w:rsid w:val="00FD1FAA"/>
    <w:rsid w:val="00FD1FB7"/>
    <w:rsid w:val="00FD1FBF"/>
    <w:rsid w:val="00FD203E"/>
    <w:rsid w:val="00FD2048"/>
    <w:rsid w:val="00FD2076"/>
    <w:rsid w:val="00FD20BB"/>
    <w:rsid w:val="00FD20D3"/>
    <w:rsid w:val="00FD2104"/>
    <w:rsid w:val="00FD210D"/>
    <w:rsid w:val="00FD21A0"/>
    <w:rsid w:val="00FD21A2"/>
    <w:rsid w:val="00FD21A6"/>
    <w:rsid w:val="00FD21BF"/>
    <w:rsid w:val="00FD21CD"/>
    <w:rsid w:val="00FD21ED"/>
    <w:rsid w:val="00FD2215"/>
    <w:rsid w:val="00FD2218"/>
    <w:rsid w:val="00FD224E"/>
    <w:rsid w:val="00FD2258"/>
    <w:rsid w:val="00FD2294"/>
    <w:rsid w:val="00FD22E5"/>
    <w:rsid w:val="00FD2304"/>
    <w:rsid w:val="00FD2311"/>
    <w:rsid w:val="00FD2351"/>
    <w:rsid w:val="00FD2362"/>
    <w:rsid w:val="00FD237E"/>
    <w:rsid w:val="00FD23C2"/>
    <w:rsid w:val="00FD23DE"/>
    <w:rsid w:val="00FD245B"/>
    <w:rsid w:val="00FD248F"/>
    <w:rsid w:val="00FD24D1"/>
    <w:rsid w:val="00FD2558"/>
    <w:rsid w:val="00FD256A"/>
    <w:rsid w:val="00FD25A0"/>
    <w:rsid w:val="00FD25D4"/>
    <w:rsid w:val="00FD25E1"/>
    <w:rsid w:val="00FD2615"/>
    <w:rsid w:val="00FD269E"/>
    <w:rsid w:val="00FD26B2"/>
    <w:rsid w:val="00FD2740"/>
    <w:rsid w:val="00FD2747"/>
    <w:rsid w:val="00FD2756"/>
    <w:rsid w:val="00FD27A9"/>
    <w:rsid w:val="00FD27C1"/>
    <w:rsid w:val="00FD2804"/>
    <w:rsid w:val="00FD2833"/>
    <w:rsid w:val="00FD2913"/>
    <w:rsid w:val="00FD2914"/>
    <w:rsid w:val="00FD2994"/>
    <w:rsid w:val="00FD29D7"/>
    <w:rsid w:val="00FD29FC"/>
    <w:rsid w:val="00FD2A10"/>
    <w:rsid w:val="00FD2A33"/>
    <w:rsid w:val="00FD2A59"/>
    <w:rsid w:val="00FD2A77"/>
    <w:rsid w:val="00FD2AAD"/>
    <w:rsid w:val="00FD2B12"/>
    <w:rsid w:val="00FD2B40"/>
    <w:rsid w:val="00FD2B63"/>
    <w:rsid w:val="00FD2B7A"/>
    <w:rsid w:val="00FD2B9E"/>
    <w:rsid w:val="00FD2BD6"/>
    <w:rsid w:val="00FD2C37"/>
    <w:rsid w:val="00FD2C48"/>
    <w:rsid w:val="00FD2C4E"/>
    <w:rsid w:val="00FD2C55"/>
    <w:rsid w:val="00FD2C59"/>
    <w:rsid w:val="00FD2CB5"/>
    <w:rsid w:val="00FD2CC2"/>
    <w:rsid w:val="00FD2CEB"/>
    <w:rsid w:val="00FD2D27"/>
    <w:rsid w:val="00FD2D37"/>
    <w:rsid w:val="00FD2D98"/>
    <w:rsid w:val="00FD2DB1"/>
    <w:rsid w:val="00FD2DF5"/>
    <w:rsid w:val="00FD2E26"/>
    <w:rsid w:val="00FD2E37"/>
    <w:rsid w:val="00FD2E55"/>
    <w:rsid w:val="00FD2EE9"/>
    <w:rsid w:val="00FD2F04"/>
    <w:rsid w:val="00FD2F35"/>
    <w:rsid w:val="00FD2F5F"/>
    <w:rsid w:val="00FD2F90"/>
    <w:rsid w:val="00FD2F97"/>
    <w:rsid w:val="00FD2FC6"/>
    <w:rsid w:val="00FD2FC8"/>
    <w:rsid w:val="00FD302D"/>
    <w:rsid w:val="00FD3047"/>
    <w:rsid w:val="00FD304A"/>
    <w:rsid w:val="00FD30DF"/>
    <w:rsid w:val="00FD31AB"/>
    <w:rsid w:val="00FD31BA"/>
    <w:rsid w:val="00FD31CB"/>
    <w:rsid w:val="00FD3216"/>
    <w:rsid w:val="00FD3224"/>
    <w:rsid w:val="00FD32A3"/>
    <w:rsid w:val="00FD32BD"/>
    <w:rsid w:val="00FD32BE"/>
    <w:rsid w:val="00FD32F3"/>
    <w:rsid w:val="00FD338A"/>
    <w:rsid w:val="00FD348E"/>
    <w:rsid w:val="00FD3528"/>
    <w:rsid w:val="00FD35B6"/>
    <w:rsid w:val="00FD35EB"/>
    <w:rsid w:val="00FD35F0"/>
    <w:rsid w:val="00FD3610"/>
    <w:rsid w:val="00FD367C"/>
    <w:rsid w:val="00FD3690"/>
    <w:rsid w:val="00FD36D3"/>
    <w:rsid w:val="00FD3702"/>
    <w:rsid w:val="00FD373B"/>
    <w:rsid w:val="00FD376F"/>
    <w:rsid w:val="00FD37A9"/>
    <w:rsid w:val="00FD37F7"/>
    <w:rsid w:val="00FD385B"/>
    <w:rsid w:val="00FD3891"/>
    <w:rsid w:val="00FD38C8"/>
    <w:rsid w:val="00FD3924"/>
    <w:rsid w:val="00FD3929"/>
    <w:rsid w:val="00FD396E"/>
    <w:rsid w:val="00FD39A5"/>
    <w:rsid w:val="00FD39D1"/>
    <w:rsid w:val="00FD39DE"/>
    <w:rsid w:val="00FD39F2"/>
    <w:rsid w:val="00FD3A10"/>
    <w:rsid w:val="00FD3A87"/>
    <w:rsid w:val="00FD3ABE"/>
    <w:rsid w:val="00FD3ADF"/>
    <w:rsid w:val="00FD3AFC"/>
    <w:rsid w:val="00FD3B57"/>
    <w:rsid w:val="00FD3BA8"/>
    <w:rsid w:val="00FD3C7A"/>
    <w:rsid w:val="00FD3D10"/>
    <w:rsid w:val="00FD3D3A"/>
    <w:rsid w:val="00FD3D40"/>
    <w:rsid w:val="00FD3DBF"/>
    <w:rsid w:val="00FD3DD5"/>
    <w:rsid w:val="00FD3E07"/>
    <w:rsid w:val="00FD3E44"/>
    <w:rsid w:val="00FD3F31"/>
    <w:rsid w:val="00FD3F4E"/>
    <w:rsid w:val="00FD3F60"/>
    <w:rsid w:val="00FD3FF6"/>
    <w:rsid w:val="00FD407B"/>
    <w:rsid w:val="00FD408F"/>
    <w:rsid w:val="00FD40BD"/>
    <w:rsid w:val="00FD40CB"/>
    <w:rsid w:val="00FD40D7"/>
    <w:rsid w:val="00FD4109"/>
    <w:rsid w:val="00FD413A"/>
    <w:rsid w:val="00FD414B"/>
    <w:rsid w:val="00FD41A9"/>
    <w:rsid w:val="00FD4200"/>
    <w:rsid w:val="00FD420D"/>
    <w:rsid w:val="00FD4231"/>
    <w:rsid w:val="00FD4243"/>
    <w:rsid w:val="00FD4262"/>
    <w:rsid w:val="00FD4272"/>
    <w:rsid w:val="00FD4319"/>
    <w:rsid w:val="00FD43D2"/>
    <w:rsid w:val="00FD441D"/>
    <w:rsid w:val="00FD446B"/>
    <w:rsid w:val="00FD4472"/>
    <w:rsid w:val="00FD44A7"/>
    <w:rsid w:val="00FD453F"/>
    <w:rsid w:val="00FD459D"/>
    <w:rsid w:val="00FD460F"/>
    <w:rsid w:val="00FD4631"/>
    <w:rsid w:val="00FD4633"/>
    <w:rsid w:val="00FD466B"/>
    <w:rsid w:val="00FD46D4"/>
    <w:rsid w:val="00FD46FE"/>
    <w:rsid w:val="00FD4712"/>
    <w:rsid w:val="00FD4751"/>
    <w:rsid w:val="00FD4756"/>
    <w:rsid w:val="00FD47AA"/>
    <w:rsid w:val="00FD47B4"/>
    <w:rsid w:val="00FD47B9"/>
    <w:rsid w:val="00FD47C7"/>
    <w:rsid w:val="00FD47DE"/>
    <w:rsid w:val="00FD47E3"/>
    <w:rsid w:val="00FD4886"/>
    <w:rsid w:val="00FD489F"/>
    <w:rsid w:val="00FD48BF"/>
    <w:rsid w:val="00FD48F4"/>
    <w:rsid w:val="00FD4939"/>
    <w:rsid w:val="00FD496A"/>
    <w:rsid w:val="00FD499E"/>
    <w:rsid w:val="00FD49A2"/>
    <w:rsid w:val="00FD49AB"/>
    <w:rsid w:val="00FD49C7"/>
    <w:rsid w:val="00FD49D3"/>
    <w:rsid w:val="00FD49E4"/>
    <w:rsid w:val="00FD49EB"/>
    <w:rsid w:val="00FD4A90"/>
    <w:rsid w:val="00FD4AA3"/>
    <w:rsid w:val="00FD4AA5"/>
    <w:rsid w:val="00FD4AE0"/>
    <w:rsid w:val="00FD4B6C"/>
    <w:rsid w:val="00FD4B77"/>
    <w:rsid w:val="00FD4B7B"/>
    <w:rsid w:val="00FD4BE3"/>
    <w:rsid w:val="00FD4C0B"/>
    <w:rsid w:val="00FD4C44"/>
    <w:rsid w:val="00FD4C4E"/>
    <w:rsid w:val="00FD4C78"/>
    <w:rsid w:val="00FD4CDB"/>
    <w:rsid w:val="00FD4CE5"/>
    <w:rsid w:val="00FD4CF4"/>
    <w:rsid w:val="00FD4D32"/>
    <w:rsid w:val="00FD4D5D"/>
    <w:rsid w:val="00FD4D67"/>
    <w:rsid w:val="00FD4DD2"/>
    <w:rsid w:val="00FD4DD6"/>
    <w:rsid w:val="00FD4E3F"/>
    <w:rsid w:val="00FD4E44"/>
    <w:rsid w:val="00FD4E59"/>
    <w:rsid w:val="00FD4E62"/>
    <w:rsid w:val="00FD4E97"/>
    <w:rsid w:val="00FD4F19"/>
    <w:rsid w:val="00FD4F3D"/>
    <w:rsid w:val="00FD4F61"/>
    <w:rsid w:val="00FD4F87"/>
    <w:rsid w:val="00FD4F94"/>
    <w:rsid w:val="00FD4FA7"/>
    <w:rsid w:val="00FD4FB3"/>
    <w:rsid w:val="00FD4FD1"/>
    <w:rsid w:val="00FD501A"/>
    <w:rsid w:val="00FD501C"/>
    <w:rsid w:val="00FD503D"/>
    <w:rsid w:val="00FD5076"/>
    <w:rsid w:val="00FD50BA"/>
    <w:rsid w:val="00FD50F4"/>
    <w:rsid w:val="00FD513A"/>
    <w:rsid w:val="00FD515B"/>
    <w:rsid w:val="00FD5172"/>
    <w:rsid w:val="00FD51B4"/>
    <w:rsid w:val="00FD5204"/>
    <w:rsid w:val="00FD5257"/>
    <w:rsid w:val="00FD5287"/>
    <w:rsid w:val="00FD5293"/>
    <w:rsid w:val="00FD52DF"/>
    <w:rsid w:val="00FD541F"/>
    <w:rsid w:val="00FD5461"/>
    <w:rsid w:val="00FD54C5"/>
    <w:rsid w:val="00FD54DB"/>
    <w:rsid w:val="00FD550A"/>
    <w:rsid w:val="00FD5519"/>
    <w:rsid w:val="00FD5526"/>
    <w:rsid w:val="00FD5541"/>
    <w:rsid w:val="00FD5562"/>
    <w:rsid w:val="00FD556F"/>
    <w:rsid w:val="00FD5571"/>
    <w:rsid w:val="00FD5572"/>
    <w:rsid w:val="00FD562C"/>
    <w:rsid w:val="00FD5661"/>
    <w:rsid w:val="00FD56C4"/>
    <w:rsid w:val="00FD56DA"/>
    <w:rsid w:val="00FD56EC"/>
    <w:rsid w:val="00FD56EF"/>
    <w:rsid w:val="00FD56F4"/>
    <w:rsid w:val="00FD5756"/>
    <w:rsid w:val="00FD5762"/>
    <w:rsid w:val="00FD5789"/>
    <w:rsid w:val="00FD57E5"/>
    <w:rsid w:val="00FD57F0"/>
    <w:rsid w:val="00FD5866"/>
    <w:rsid w:val="00FD58DD"/>
    <w:rsid w:val="00FD5901"/>
    <w:rsid w:val="00FD5966"/>
    <w:rsid w:val="00FD598E"/>
    <w:rsid w:val="00FD59B4"/>
    <w:rsid w:val="00FD5A1F"/>
    <w:rsid w:val="00FD5A85"/>
    <w:rsid w:val="00FD5A99"/>
    <w:rsid w:val="00FD5ACF"/>
    <w:rsid w:val="00FD5ADA"/>
    <w:rsid w:val="00FD5B46"/>
    <w:rsid w:val="00FD5BCA"/>
    <w:rsid w:val="00FD5BCD"/>
    <w:rsid w:val="00FD5BF0"/>
    <w:rsid w:val="00FD5C0B"/>
    <w:rsid w:val="00FD5C0F"/>
    <w:rsid w:val="00FD5C41"/>
    <w:rsid w:val="00FD5C67"/>
    <w:rsid w:val="00FD5C7B"/>
    <w:rsid w:val="00FD5CC1"/>
    <w:rsid w:val="00FD5CEE"/>
    <w:rsid w:val="00FD5D00"/>
    <w:rsid w:val="00FD5D22"/>
    <w:rsid w:val="00FD5D96"/>
    <w:rsid w:val="00FD5DAF"/>
    <w:rsid w:val="00FD5E4F"/>
    <w:rsid w:val="00FD5E5E"/>
    <w:rsid w:val="00FD5E67"/>
    <w:rsid w:val="00FD5E74"/>
    <w:rsid w:val="00FD5E97"/>
    <w:rsid w:val="00FD5EA7"/>
    <w:rsid w:val="00FD5EB6"/>
    <w:rsid w:val="00FD5F30"/>
    <w:rsid w:val="00FD5F7F"/>
    <w:rsid w:val="00FD5FB1"/>
    <w:rsid w:val="00FD5FB9"/>
    <w:rsid w:val="00FD5FD5"/>
    <w:rsid w:val="00FD601D"/>
    <w:rsid w:val="00FD6022"/>
    <w:rsid w:val="00FD6032"/>
    <w:rsid w:val="00FD610A"/>
    <w:rsid w:val="00FD6193"/>
    <w:rsid w:val="00FD6196"/>
    <w:rsid w:val="00FD61F0"/>
    <w:rsid w:val="00FD622D"/>
    <w:rsid w:val="00FD6262"/>
    <w:rsid w:val="00FD6285"/>
    <w:rsid w:val="00FD628D"/>
    <w:rsid w:val="00FD62B4"/>
    <w:rsid w:val="00FD62C6"/>
    <w:rsid w:val="00FD62CB"/>
    <w:rsid w:val="00FD62E3"/>
    <w:rsid w:val="00FD62E8"/>
    <w:rsid w:val="00FD6308"/>
    <w:rsid w:val="00FD632F"/>
    <w:rsid w:val="00FD63BC"/>
    <w:rsid w:val="00FD63C6"/>
    <w:rsid w:val="00FD63DD"/>
    <w:rsid w:val="00FD6481"/>
    <w:rsid w:val="00FD651D"/>
    <w:rsid w:val="00FD6535"/>
    <w:rsid w:val="00FD6564"/>
    <w:rsid w:val="00FD656A"/>
    <w:rsid w:val="00FD657E"/>
    <w:rsid w:val="00FD6586"/>
    <w:rsid w:val="00FD6593"/>
    <w:rsid w:val="00FD65C3"/>
    <w:rsid w:val="00FD65DD"/>
    <w:rsid w:val="00FD65E7"/>
    <w:rsid w:val="00FD65E9"/>
    <w:rsid w:val="00FD662F"/>
    <w:rsid w:val="00FD6698"/>
    <w:rsid w:val="00FD669E"/>
    <w:rsid w:val="00FD66D7"/>
    <w:rsid w:val="00FD6750"/>
    <w:rsid w:val="00FD6767"/>
    <w:rsid w:val="00FD6785"/>
    <w:rsid w:val="00FD67A2"/>
    <w:rsid w:val="00FD67BA"/>
    <w:rsid w:val="00FD67C9"/>
    <w:rsid w:val="00FD6867"/>
    <w:rsid w:val="00FD6872"/>
    <w:rsid w:val="00FD697E"/>
    <w:rsid w:val="00FD69BF"/>
    <w:rsid w:val="00FD69F2"/>
    <w:rsid w:val="00FD6A04"/>
    <w:rsid w:val="00FD6A27"/>
    <w:rsid w:val="00FD6A92"/>
    <w:rsid w:val="00FD6A97"/>
    <w:rsid w:val="00FD6AB7"/>
    <w:rsid w:val="00FD6AE3"/>
    <w:rsid w:val="00FD6AFD"/>
    <w:rsid w:val="00FD6B0B"/>
    <w:rsid w:val="00FD6B14"/>
    <w:rsid w:val="00FD6B2F"/>
    <w:rsid w:val="00FD6B78"/>
    <w:rsid w:val="00FD6B7D"/>
    <w:rsid w:val="00FD6B8F"/>
    <w:rsid w:val="00FD6BB1"/>
    <w:rsid w:val="00FD6C62"/>
    <w:rsid w:val="00FD6D05"/>
    <w:rsid w:val="00FD6D0B"/>
    <w:rsid w:val="00FD6D1A"/>
    <w:rsid w:val="00FD6D85"/>
    <w:rsid w:val="00FD6DA3"/>
    <w:rsid w:val="00FD6EA1"/>
    <w:rsid w:val="00FD6ED6"/>
    <w:rsid w:val="00FD6EE9"/>
    <w:rsid w:val="00FD6F4F"/>
    <w:rsid w:val="00FD6F73"/>
    <w:rsid w:val="00FD6F87"/>
    <w:rsid w:val="00FD6FC2"/>
    <w:rsid w:val="00FD6FC9"/>
    <w:rsid w:val="00FD6FD6"/>
    <w:rsid w:val="00FD6FF8"/>
    <w:rsid w:val="00FD702C"/>
    <w:rsid w:val="00FD702E"/>
    <w:rsid w:val="00FD7095"/>
    <w:rsid w:val="00FD7096"/>
    <w:rsid w:val="00FD70C2"/>
    <w:rsid w:val="00FD70C3"/>
    <w:rsid w:val="00FD7131"/>
    <w:rsid w:val="00FD7193"/>
    <w:rsid w:val="00FD71B6"/>
    <w:rsid w:val="00FD71CE"/>
    <w:rsid w:val="00FD71DE"/>
    <w:rsid w:val="00FD71E9"/>
    <w:rsid w:val="00FD7221"/>
    <w:rsid w:val="00FD722D"/>
    <w:rsid w:val="00FD722F"/>
    <w:rsid w:val="00FD72E1"/>
    <w:rsid w:val="00FD72EE"/>
    <w:rsid w:val="00FD7331"/>
    <w:rsid w:val="00FD7336"/>
    <w:rsid w:val="00FD7394"/>
    <w:rsid w:val="00FD740D"/>
    <w:rsid w:val="00FD743D"/>
    <w:rsid w:val="00FD7494"/>
    <w:rsid w:val="00FD7497"/>
    <w:rsid w:val="00FD74B7"/>
    <w:rsid w:val="00FD75F9"/>
    <w:rsid w:val="00FD764F"/>
    <w:rsid w:val="00FD76C4"/>
    <w:rsid w:val="00FD76C9"/>
    <w:rsid w:val="00FD76CF"/>
    <w:rsid w:val="00FD7755"/>
    <w:rsid w:val="00FD77AD"/>
    <w:rsid w:val="00FD7846"/>
    <w:rsid w:val="00FD7870"/>
    <w:rsid w:val="00FD78C2"/>
    <w:rsid w:val="00FD78F1"/>
    <w:rsid w:val="00FD794D"/>
    <w:rsid w:val="00FD7958"/>
    <w:rsid w:val="00FD796E"/>
    <w:rsid w:val="00FD7984"/>
    <w:rsid w:val="00FD7985"/>
    <w:rsid w:val="00FD7A56"/>
    <w:rsid w:val="00FD7A61"/>
    <w:rsid w:val="00FD7AF2"/>
    <w:rsid w:val="00FD7B2C"/>
    <w:rsid w:val="00FD7B71"/>
    <w:rsid w:val="00FD7C40"/>
    <w:rsid w:val="00FD7C44"/>
    <w:rsid w:val="00FD7C56"/>
    <w:rsid w:val="00FD7C7B"/>
    <w:rsid w:val="00FD7C92"/>
    <w:rsid w:val="00FD7C94"/>
    <w:rsid w:val="00FD7CA8"/>
    <w:rsid w:val="00FD7CD6"/>
    <w:rsid w:val="00FD7CF9"/>
    <w:rsid w:val="00FD7D19"/>
    <w:rsid w:val="00FD7D21"/>
    <w:rsid w:val="00FD7D35"/>
    <w:rsid w:val="00FD7D61"/>
    <w:rsid w:val="00FD7D65"/>
    <w:rsid w:val="00FD7D72"/>
    <w:rsid w:val="00FD7DAC"/>
    <w:rsid w:val="00FD7DB2"/>
    <w:rsid w:val="00FD7DB9"/>
    <w:rsid w:val="00FD7DD9"/>
    <w:rsid w:val="00FD7E04"/>
    <w:rsid w:val="00FD7F27"/>
    <w:rsid w:val="00FD7FA2"/>
    <w:rsid w:val="00FD7FD7"/>
    <w:rsid w:val="00FD7FDA"/>
    <w:rsid w:val="00FE001C"/>
    <w:rsid w:val="00FE0039"/>
    <w:rsid w:val="00FE0054"/>
    <w:rsid w:val="00FE00A9"/>
    <w:rsid w:val="00FE00C3"/>
    <w:rsid w:val="00FE00D1"/>
    <w:rsid w:val="00FE015A"/>
    <w:rsid w:val="00FE019C"/>
    <w:rsid w:val="00FE019F"/>
    <w:rsid w:val="00FE01B3"/>
    <w:rsid w:val="00FE01CD"/>
    <w:rsid w:val="00FE01DF"/>
    <w:rsid w:val="00FE0224"/>
    <w:rsid w:val="00FE0234"/>
    <w:rsid w:val="00FE0241"/>
    <w:rsid w:val="00FE028C"/>
    <w:rsid w:val="00FE0315"/>
    <w:rsid w:val="00FE03B8"/>
    <w:rsid w:val="00FE03C6"/>
    <w:rsid w:val="00FE0461"/>
    <w:rsid w:val="00FE04A3"/>
    <w:rsid w:val="00FE0573"/>
    <w:rsid w:val="00FE057C"/>
    <w:rsid w:val="00FE057F"/>
    <w:rsid w:val="00FE058A"/>
    <w:rsid w:val="00FE05A5"/>
    <w:rsid w:val="00FE05D5"/>
    <w:rsid w:val="00FE05EF"/>
    <w:rsid w:val="00FE05FD"/>
    <w:rsid w:val="00FE064E"/>
    <w:rsid w:val="00FE0687"/>
    <w:rsid w:val="00FE0691"/>
    <w:rsid w:val="00FE0739"/>
    <w:rsid w:val="00FE074C"/>
    <w:rsid w:val="00FE0759"/>
    <w:rsid w:val="00FE0762"/>
    <w:rsid w:val="00FE0765"/>
    <w:rsid w:val="00FE0794"/>
    <w:rsid w:val="00FE07C2"/>
    <w:rsid w:val="00FE07ED"/>
    <w:rsid w:val="00FE07F3"/>
    <w:rsid w:val="00FE082A"/>
    <w:rsid w:val="00FE088C"/>
    <w:rsid w:val="00FE08A2"/>
    <w:rsid w:val="00FE08DE"/>
    <w:rsid w:val="00FE08EC"/>
    <w:rsid w:val="00FE090D"/>
    <w:rsid w:val="00FE09EA"/>
    <w:rsid w:val="00FE09F5"/>
    <w:rsid w:val="00FE0A48"/>
    <w:rsid w:val="00FE0A4F"/>
    <w:rsid w:val="00FE0AC4"/>
    <w:rsid w:val="00FE0ACB"/>
    <w:rsid w:val="00FE0AD1"/>
    <w:rsid w:val="00FE0B5B"/>
    <w:rsid w:val="00FE0B90"/>
    <w:rsid w:val="00FE0C31"/>
    <w:rsid w:val="00FE0D57"/>
    <w:rsid w:val="00FE0D72"/>
    <w:rsid w:val="00FE0DB5"/>
    <w:rsid w:val="00FE0DCA"/>
    <w:rsid w:val="00FE0E06"/>
    <w:rsid w:val="00FE0E08"/>
    <w:rsid w:val="00FE0E1E"/>
    <w:rsid w:val="00FE0E62"/>
    <w:rsid w:val="00FE0E67"/>
    <w:rsid w:val="00FE0E7B"/>
    <w:rsid w:val="00FE0F3D"/>
    <w:rsid w:val="00FE0F57"/>
    <w:rsid w:val="00FE0F66"/>
    <w:rsid w:val="00FE0FA7"/>
    <w:rsid w:val="00FE0FE6"/>
    <w:rsid w:val="00FE100B"/>
    <w:rsid w:val="00FE101E"/>
    <w:rsid w:val="00FE10A2"/>
    <w:rsid w:val="00FE10A3"/>
    <w:rsid w:val="00FE10AC"/>
    <w:rsid w:val="00FE10FF"/>
    <w:rsid w:val="00FE111F"/>
    <w:rsid w:val="00FE1123"/>
    <w:rsid w:val="00FE1149"/>
    <w:rsid w:val="00FE1170"/>
    <w:rsid w:val="00FE117F"/>
    <w:rsid w:val="00FE1192"/>
    <w:rsid w:val="00FE11B2"/>
    <w:rsid w:val="00FE11DC"/>
    <w:rsid w:val="00FE1205"/>
    <w:rsid w:val="00FE1250"/>
    <w:rsid w:val="00FE1259"/>
    <w:rsid w:val="00FE12A0"/>
    <w:rsid w:val="00FE12DD"/>
    <w:rsid w:val="00FE1307"/>
    <w:rsid w:val="00FE1352"/>
    <w:rsid w:val="00FE1379"/>
    <w:rsid w:val="00FE13BA"/>
    <w:rsid w:val="00FE1406"/>
    <w:rsid w:val="00FE1441"/>
    <w:rsid w:val="00FE1496"/>
    <w:rsid w:val="00FE14FC"/>
    <w:rsid w:val="00FE1513"/>
    <w:rsid w:val="00FE1517"/>
    <w:rsid w:val="00FE1535"/>
    <w:rsid w:val="00FE1593"/>
    <w:rsid w:val="00FE15C6"/>
    <w:rsid w:val="00FE15D6"/>
    <w:rsid w:val="00FE1620"/>
    <w:rsid w:val="00FE162A"/>
    <w:rsid w:val="00FE1682"/>
    <w:rsid w:val="00FE16F5"/>
    <w:rsid w:val="00FE17C8"/>
    <w:rsid w:val="00FE18B6"/>
    <w:rsid w:val="00FE18BC"/>
    <w:rsid w:val="00FE18DA"/>
    <w:rsid w:val="00FE18F9"/>
    <w:rsid w:val="00FE1917"/>
    <w:rsid w:val="00FE1943"/>
    <w:rsid w:val="00FE194D"/>
    <w:rsid w:val="00FE195F"/>
    <w:rsid w:val="00FE1971"/>
    <w:rsid w:val="00FE1985"/>
    <w:rsid w:val="00FE19A0"/>
    <w:rsid w:val="00FE19C9"/>
    <w:rsid w:val="00FE1A19"/>
    <w:rsid w:val="00FE1A55"/>
    <w:rsid w:val="00FE1A7B"/>
    <w:rsid w:val="00FE1A8F"/>
    <w:rsid w:val="00FE1AA5"/>
    <w:rsid w:val="00FE1B32"/>
    <w:rsid w:val="00FE1B5D"/>
    <w:rsid w:val="00FE1B9E"/>
    <w:rsid w:val="00FE1C03"/>
    <w:rsid w:val="00FE1C18"/>
    <w:rsid w:val="00FE1C4D"/>
    <w:rsid w:val="00FE1C50"/>
    <w:rsid w:val="00FE1CFA"/>
    <w:rsid w:val="00FE1D0B"/>
    <w:rsid w:val="00FE1D29"/>
    <w:rsid w:val="00FE1D2C"/>
    <w:rsid w:val="00FE1D7A"/>
    <w:rsid w:val="00FE1DBD"/>
    <w:rsid w:val="00FE1E11"/>
    <w:rsid w:val="00FE1E24"/>
    <w:rsid w:val="00FE1E44"/>
    <w:rsid w:val="00FE1E65"/>
    <w:rsid w:val="00FE1E97"/>
    <w:rsid w:val="00FE1F2F"/>
    <w:rsid w:val="00FE1F6D"/>
    <w:rsid w:val="00FE1F96"/>
    <w:rsid w:val="00FE1FD4"/>
    <w:rsid w:val="00FE2034"/>
    <w:rsid w:val="00FE2046"/>
    <w:rsid w:val="00FE207B"/>
    <w:rsid w:val="00FE208E"/>
    <w:rsid w:val="00FE2094"/>
    <w:rsid w:val="00FE2106"/>
    <w:rsid w:val="00FE213E"/>
    <w:rsid w:val="00FE21B6"/>
    <w:rsid w:val="00FE21DF"/>
    <w:rsid w:val="00FE2210"/>
    <w:rsid w:val="00FE2216"/>
    <w:rsid w:val="00FE221E"/>
    <w:rsid w:val="00FE221F"/>
    <w:rsid w:val="00FE2236"/>
    <w:rsid w:val="00FE2243"/>
    <w:rsid w:val="00FE226F"/>
    <w:rsid w:val="00FE2293"/>
    <w:rsid w:val="00FE22B6"/>
    <w:rsid w:val="00FE22CC"/>
    <w:rsid w:val="00FE22CD"/>
    <w:rsid w:val="00FE22CF"/>
    <w:rsid w:val="00FE22E6"/>
    <w:rsid w:val="00FE2310"/>
    <w:rsid w:val="00FE2318"/>
    <w:rsid w:val="00FE2336"/>
    <w:rsid w:val="00FE2344"/>
    <w:rsid w:val="00FE235A"/>
    <w:rsid w:val="00FE2362"/>
    <w:rsid w:val="00FE2372"/>
    <w:rsid w:val="00FE238A"/>
    <w:rsid w:val="00FE23E6"/>
    <w:rsid w:val="00FE248A"/>
    <w:rsid w:val="00FE24E4"/>
    <w:rsid w:val="00FE2517"/>
    <w:rsid w:val="00FE2546"/>
    <w:rsid w:val="00FE256E"/>
    <w:rsid w:val="00FE2573"/>
    <w:rsid w:val="00FE2608"/>
    <w:rsid w:val="00FE264C"/>
    <w:rsid w:val="00FE265A"/>
    <w:rsid w:val="00FE26A6"/>
    <w:rsid w:val="00FE26B9"/>
    <w:rsid w:val="00FE26D1"/>
    <w:rsid w:val="00FE26F5"/>
    <w:rsid w:val="00FE2712"/>
    <w:rsid w:val="00FE274E"/>
    <w:rsid w:val="00FE27C2"/>
    <w:rsid w:val="00FE27EC"/>
    <w:rsid w:val="00FE281B"/>
    <w:rsid w:val="00FE2834"/>
    <w:rsid w:val="00FE2856"/>
    <w:rsid w:val="00FE2875"/>
    <w:rsid w:val="00FE2883"/>
    <w:rsid w:val="00FE28A7"/>
    <w:rsid w:val="00FE28AC"/>
    <w:rsid w:val="00FE28D8"/>
    <w:rsid w:val="00FE28DC"/>
    <w:rsid w:val="00FE2963"/>
    <w:rsid w:val="00FE296D"/>
    <w:rsid w:val="00FE2986"/>
    <w:rsid w:val="00FE29A7"/>
    <w:rsid w:val="00FE29BD"/>
    <w:rsid w:val="00FE29F7"/>
    <w:rsid w:val="00FE2A18"/>
    <w:rsid w:val="00FE2A20"/>
    <w:rsid w:val="00FE2A6A"/>
    <w:rsid w:val="00FE2ABB"/>
    <w:rsid w:val="00FE2ACC"/>
    <w:rsid w:val="00FE2AE6"/>
    <w:rsid w:val="00FE2B5E"/>
    <w:rsid w:val="00FE2B78"/>
    <w:rsid w:val="00FE2B80"/>
    <w:rsid w:val="00FE2BE1"/>
    <w:rsid w:val="00FE2BF8"/>
    <w:rsid w:val="00FE2C1F"/>
    <w:rsid w:val="00FE2C87"/>
    <w:rsid w:val="00FE2C8A"/>
    <w:rsid w:val="00FE2CAB"/>
    <w:rsid w:val="00FE2CB7"/>
    <w:rsid w:val="00FE2D08"/>
    <w:rsid w:val="00FE2D4C"/>
    <w:rsid w:val="00FE2DBF"/>
    <w:rsid w:val="00FE2DC9"/>
    <w:rsid w:val="00FE2DCC"/>
    <w:rsid w:val="00FE2E03"/>
    <w:rsid w:val="00FE2E12"/>
    <w:rsid w:val="00FE2E85"/>
    <w:rsid w:val="00FE2F12"/>
    <w:rsid w:val="00FE2F1B"/>
    <w:rsid w:val="00FE2F38"/>
    <w:rsid w:val="00FE2F4E"/>
    <w:rsid w:val="00FE2F5E"/>
    <w:rsid w:val="00FE2FE5"/>
    <w:rsid w:val="00FE302E"/>
    <w:rsid w:val="00FE303B"/>
    <w:rsid w:val="00FE308F"/>
    <w:rsid w:val="00FE30C8"/>
    <w:rsid w:val="00FE30D5"/>
    <w:rsid w:val="00FE30E3"/>
    <w:rsid w:val="00FE30F9"/>
    <w:rsid w:val="00FE318E"/>
    <w:rsid w:val="00FE3199"/>
    <w:rsid w:val="00FE31AA"/>
    <w:rsid w:val="00FE31CB"/>
    <w:rsid w:val="00FE31D7"/>
    <w:rsid w:val="00FE31D8"/>
    <w:rsid w:val="00FE3237"/>
    <w:rsid w:val="00FE3269"/>
    <w:rsid w:val="00FE327A"/>
    <w:rsid w:val="00FE32B3"/>
    <w:rsid w:val="00FE3334"/>
    <w:rsid w:val="00FE334A"/>
    <w:rsid w:val="00FE33BF"/>
    <w:rsid w:val="00FE3469"/>
    <w:rsid w:val="00FE347E"/>
    <w:rsid w:val="00FE34AE"/>
    <w:rsid w:val="00FE34CC"/>
    <w:rsid w:val="00FE34CD"/>
    <w:rsid w:val="00FE34D9"/>
    <w:rsid w:val="00FE34E1"/>
    <w:rsid w:val="00FE3529"/>
    <w:rsid w:val="00FE3531"/>
    <w:rsid w:val="00FE3544"/>
    <w:rsid w:val="00FE3574"/>
    <w:rsid w:val="00FE357A"/>
    <w:rsid w:val="00FE35CD"/>
    <w:rsid w:val="00FE3633"/>
    <w:rsid w:val="00FE364A"/>
    <w:rsid w:val="00FE36D6"/>
    <w:rsid w:val="00FE36DF"/>
    <w:rsid w:val="00FE377D"/>
    <w:rsid w:val="00FE3796"/>
    <w:rsid w:val="00FE37B1"/>
    <w:rsid w:val="00FE3845"/>
    <w:rsid w:val="00FE3849"/>
    <w:rsid w:val="00FE3858"/>
    <w:rsid w:val="00FE3859"/>
    <w:rsid w:val="00FE3865"/>
    <w:rsid w:val="00FE386D"/>
    <w:rsid w:val="00FE3872"/>
    <w:rsid w:val="00FE3878"/>
    <w:rsid w:val="00FE38A0"/>
    <w:rsid w:val="00FE38D5"/>
    <w:rsid w:val="00FE38FC"/>
    <w:rsid w:val="00FE390F"/>
    <w:rsid w:val="00FE3951"/>
    <w:rsid w:val="00FE3975"/>
    <w:rsid w:val="00FE39B4"/>
    <w:rsid w:val="00FE39F9"/>
    <w:rsid w:val="00FE3A6C"/>
    <w:rsid w:val="00FE3A83"/>
    <w:rsid w:val="00FE3A94"/>
    <w:rsid w:val="00FE3A9B"/>
    <w:rsid w:val="00FE3AA6"/>
    <w:rsid w:val="00FE3ABB"/>
    <w:rsid w:val="00FE3AD4"/>
    <w:rsid w:val="00FE3B42"/>
    <w:rsid w:val="00FE3B66"/>
    <w:rsid w:val="00FE3B77"/>
    <w:rsid w:val="00FE3B95"/>
    <w:rsid w:val="00FE3BEE"/>
    <w:rsid w:val="00FE3C1E"/>
    <w:rsid w:val="00FE3C37"/>
    <w:rsid w:val="00FE3C44"/>
    <w:rsid w:val="00FE3C5F"/>
    <w:rsid w:val="00FE3C81"/>
    <w:rsid w:val="00FE3C84"/>
    <w:rsid w:val="00FE3CBB"/>
    <w:rsid w:val="00FE3CD0"/>
    <w:rsid w:val="00FE3CD3"/>
    <w:rsid w:val="00FE3D21"/>
    <w:rsid w:val="00FE3D76"/>
    <w:rsid w:val="00FE3D79"/>
    <w:rsid w:val="00FE3D91"/>
    <w:rsid w:val="00FE3DB7"/>
    <w:rsid w:val="00FE3DDD"/>
    <w:rsid w:val="00FE3DEE"/>
    <w:rsid w:val="00FE3DF5"/>
    <w:rsid w:val="00FE3E0C"/>
    <w:rsid w:val="00FE3E11"/>
    <w:rsid w:val="00FE3E5B"/>
    <w:rsid w:val="00FE3EC4"/>
    <w:rsid w:val="00FE3EDB"/>
    <w:rsid w:val="00FE3EE2"/>
    <w:rsid w:val="00FE3FBC"/>
    <w:rsid w:val="00FE3FC2"/>
    <w:rsid w:val="00FE3FCA"/>
    <w:rsid w:val="00FE3FFF"/>
    <w:rsid w:val="00FE402E"/>
    <w:rsid w:val="00FE408A"/>
    <w:rsid w:val="00FE4097"/>
    <w:rsid w:val="00FE40B0"/>
    <w:rsid w:val="00FE40D0"/>
    <w:rsid w:val="00FE40FC"/>
    <w:rsid w:val="00FE4117"/>
    <w:rsid w:val="00FE4143"/>
    <w:rsid w:val="00FE4145"/>
    <w:rsid w:val="00FE4147"/>
    <w:rsid w:val="00FE41BC"/>
    <w:rsid w:val="00FE4225"/>
    <w:rsid w:val="00FE422F"/>
    <w:rsid w:val="00FE4237"/>
    <w:rsid w:val="00FE4296"/>
    <w:rsid w:val="00FE42A5"/>
    <w:rsid w:val="00FE42A9"/>
    <w:rsid w:val="00FE42E0"/>
    <w:rsid w:val="00FE42E9"/>
    <w:rsid w:val="00FE4300"/>
    <w:rsid w:val="00FE4333"/>
    <w:rsid w:val="00FE43CB"/>
    <w:rsid w:val="00FE43E4"/>
    <w:rsid w:val="00FE43ED"/>
    <w:rsid w:val="00FE445B"/>
    <w:rsid w:val="00FE4472"/>
    <w:rsid w:val="00FE449A"/>
    <w:rsid w:val="00FE44DF"/>
    <w:rsid w:val="00FE4503"/>
    <w:rsid w:val="00FE450B"/>
    <w:rsid w:val="00FE4545"/>
    <w:rsid w:val="00FE45E9"/>
    <w:rsid w:val="00FE465A"/>
    <w:rsid w:val="00FE4683"/>
    <w:rsid w:val="00FE469E"/>
    <w:rsid w:val="00FE46E9"/>
    <w:rsid w:val="00FE4761"/>
    <w:rsid w:val="00FE4789"/>
    <w:rsid w:val="00FE47A4"/>
    <w:rsid w:val="00FE47BC"/>
    <w:rsid w:val="00FE47E0"/>
    <w:rsid w:val="00FE487A"/>
    <w:rsid w:val="00FE4897"/>
    <w:rsid w:val="00FE4935"/>
    <w:rsid w:val="00FE4955"/>
    <w:rsid w:val="00FE4965"/>
    <w:rsid w:val="00FE4979"/>
    <w:rsid w:val="00FE4A22"/>
    <w:rsid w:val="00FE4A29"/>
    <w:rsid w:val="00FE4A38"/>
    <w:rsid w:val="00FE4AA5"/>
    <w:rsid w:val="00FE4B19"/>
    <w:rsid w:val="00FE4B31"/>
    <w:rsid w:val="00FE4B80"/>
    <w:rsid w:val="00FE4BA2"/>
    <w:rsid w:val="00FE4BB8"/>
    <w:rsid w:val="00FE4BF8"/>
    <w:rsid w:val="00FE4C2F"/>
    <w:rsid w:val="00FE4CCB"/>
    <w:rsid w:val="00FE4CD2"/>
    <w:rsid w:val="00FE4CDA"/>
    <w:rsid w:val="00FE4D36"/>
    <w:rsid w:val="00FE4D84"/>
    <w:rsid w:val="00FE4DBC"/>
    <w:rsid w:val="00FE4DD6"/>
    <w:rsid w:val="00FE4DD9"/>
    <w:rsid w:val="00FE4E50"/>
    <w:rsid w:val="00FE4E74"/>
    <w:rsid w:val="00FE4E93"/>
    <w:rsid w:val="00FE4EA0"/>
    <w:rsid w:val="00FE4EDE"/>
    <w:rsid w:val="00FE4EF3"/>
    <w:rsid w:val="00FE4F0E"/>
    <w:rsid w:val="00FE4F39"/>
    <w:rsid w:val="00FE4F4F"/>
    <w:rsid w:val="00FE4F64"/>
    <w:rsid w:val="00FE4F8B"/>
    <w:rsid w:val="00FE4FEB"/>
    <w:rsid w:val="00FE5048"/>
    <w:rsid w:val="00FE5064"/>
    <w:rsid w:val="00FE5065"/>
    <w:rsid w:val="00FE5073"/>
    <w:rsid w:val="00FE5078"/>
    <w:rsid w:val="00FE508B"/>
    <w:rsid w:val="00FE50C4"/>
    <w:rsid w:val="00FE516A"/>
    <w:rsid w:val="00FE5189"/>
    <w:rsid w:val="00FE51CD"/>
    <w:rsid w:val="00FE5213"/>
    <w:rsid w:val="00FE5274"/>
    <w:rsid w:val="00FE5277"/>
    <w:rsid w:val="00FE52B0"/>
    <w:rsid w:val="00FE52B4"/>
    <w:rsid w:val="00FE52FD"/>
    <w:rsid w:val="00FE5363"/>
    <w:rsid w:val="00FE53CE"/>
    <w:rsid w:val="00FE541A"/>
    <w:rsid w:val="00FE543A"/>
    <w:rsid w:val="00FE5462"/>
    <w:rsid w:val="00FE5475"/>
    <w:rsid w:val="00FE54E5"/>
    <w:rsid w:val="00FE54FA"/>
    <w:rsid w:val="00FE5508"/>
    <w:rsid w:val="00FE556F"/>
    <w:rsid w:val="00FE55A9"/>
    <w:rsid w:val="00FE55F1"/>
    <w:rsid w:val="00FE55FC"/>
    <w:rsid w:val="00FE560D"/>
    <w:rsid w:val="00FE5641"/>
    <w:rsid w:val="00FE566A"/>
    <w:rsid w:val="00FE5678"/>
    <w:rsid w:val="00FE56AD"/>
    <w:rsid w:val="00FE56B2"/>
    <w:rsid w:val="00FE56CB"/>
    <w:rsid w:val="00FE56FF"/>
    <w:rsid w:val="00FE5723"/>
    <w:rsid w:val="00FE5728"/>
    <w:rsid w:val="00FE573B"/>
    <w:rsid w:val="00FE57A6"/>
    <w:rsid w:val="00FE57BD"/>
    <w:rsid w:val="00FE57BF"/>
    <w:rsid w:val="00FE582F"/>
    <w:rsid w:val="00FE5878"/>
    <w:rsid w:val="00FE588D"/>
    <w:rsid w:val="00FE58B9"/>
    <w:rsid w:val="00FE591E"/>
    <w:rsid w:val="00FE5930"/>
    <w:rsid w:val="00FE5943"/>
    <w:rsid w:val="00FE5995"/>
    <w:rsid w:val="00FE59C3"/>
    <w:rsid w:val="00FE59D1"/>
    <w:rsid w:val="00FE59DB"/>
    <w:rsid w:val="00FE5A66"/>
    <w:rsid w:val="00FE5A89"/>
    <w:rsid w:val="00FE5AFD"/>
    <w:rsid w:val="00FE5B0B"/>
    <w:rsid w:val="00FE5B19"/>
    <w:rsid w:val="00FE5B26"/>
    <w:rsid w:val="00FE5B5B"/>
    <w:rsid w:val="00FE5B61"/>
    <w:rsid w:val="00FE5B75"/>
    <w:rsid w:val="00FE5BA5"/>
    <w:rsid w:val="00FE5BD6"/>
    <w:rsid w:val="00FE5BE1"/>
    <w:rsid w:val="00FE5C57"/>
    <w:rsid w:val="00FE5C69"/>
    <w:rsid w:val="00FE5C79"/>
    <w:rsid w:val="00FE5CBD"/>
    <w:rsid w:val="00FE5CD6"/>
    <w:rsid w:val="00FE5CF2"/>
    <w:rsid w:val="00FE5D44"/>
    <w:rsid w:val="00FE5D7C"/>
    <w:rsid w:val="00FE5E0F"/>
    <w:rsid w:val="00FE5E25"/>
    <w:rsid w:val="00FE5E5A"/>
    <w:rsid w:val="00FE5E98"/>
    <w:rsid w:val="00FE5E9E"/>
    <w:rsid w:val="00FE5EA7"/>
    <w:rsid w:val="00FE5EF2"/>
    <w:rsid w:val="00FE5F04"/>
    <w:rsid w:val="00FE5F0C"/>
    <w:rsid w:val="00FE5F1F"/>
    <w:rsid w:val="00FE5F37"/>
    <w:rsid w:val="00FE5F48"/>
    <w:rsid w:val="00FE5FB2"/>
    <w:rsid w:val="00FE5FF4"/>
    <w:rsid w:val="00FE6005"/>
    <w:rsid w:val="00FE6030"/>
    <w:rsid w:val="00FE6051"/>
    <w:rsid w:val="00FE6088"/>
    <w:rsid w:val="00FE61B5"/>
    <w:rsid w:val="00FE6240"/>
    <w:rsid w:val="00FE6300"/>
    <w:rsid w:val="00FE630E"/>
    <w:rsid w:val="00FE634C"/>
    <w:rsid w:val="00FE6350"/>
    <w:rsid w:val="00FE638B"/>
    <w:rsid w:val="00FE648F"/>
    <w:rsid w:val="00FE64AE"/>
    <w:rsid w:val="00FE64B0"/>
    <w:rsid w:val="00FE64D1"/>
    <w:rsid w:val="00FE64E5"/>
    <w:rsid w:val="00FE6510"/>
    <w:rsid w:val="00FE65E0"/>
    <w:rsid w:val="00FE65E3"/>
    <w:rsid w:val="00FE65F8"/>
    <w:rsid w:val="00FE6621"/>
    <w:rsid w:val="00FE6638"/>
    <w:rsid w:val="00FE6646"/>
    <w:rsid w:val="00FE6649"/>
    <w:rsid w:val="00FE6653"/>
    <w:rsid w:val="00FE6676"/>
    <w:rsid w:val="00FE66CE"/>
    <w:rsid w:val="00FE66F2"/>
    <w:rsid w:val="00FE66F8"/>
    <w:rsid w:val="00FE6702"/>
    <w:rsid w:val="00FE6760"/>
    <w:rsid w:val="00FE6781"/>
    <w:rsid w:val="00FE679C"/>
    <w:rsid w:val="00FE682B"/>
    <w:rsid w:val="00FE682D"/>
    <w:rsid w:val="00FE6852"/>
    <w:rsid w:val="00FE6855"/>
    <w:rsid w:val="00FE6886"/>
    <w:rsid w:val="00FE689A"/>
    <w:rsid w:val="00FE69A0"/>
    <w:rsid w:val="00FE69C2"/>
    <w:rsid w:val="00FE69C7"/>
    <w:rsid w:val="00FE69D9"/>
    <w:rsid w:val="00FE69F7"/>
    <w:rsid w:val="00FE6A74"/>
    <w:rsid w:val="00FE6B5A"/>
    <w:rsid w:val="00FE6BCE"/>
    <w:rsid w:val="00FE6CDA"/>
    <w:rsid w:val="00FE6CF6"/>
    <w:rsid w:val="00FE6D10"/>
    <w:rsid w:val="00FE6D92"/>
    <w:rsid w:val="00FE6DCE"/>
    <w:rsid w:val="00FE6DFA"/>
    <w:rsid w:val="00FE6E5B"/>
    <w:rsid w:val="00FE6ED1"/>
    <w:rsid w:val="00FE6F14"/>
    <w:rsid w:val="00FE6F9C"/>
    <w:rsid w:val="00FE6FB8"/>
    <w:rsid w:val="00FE701D"/>
    <w:rsid w:val="00FE702F"/>
    <w:rsid w:val="00FE7056"/>
    <w:rsid w:val="00FE7098"/>
    <w:rsid w:val="00FE7099"/>
    <w:rsid w:val="00FE70F0"/>
    <w:rsid w:val="00FE71C9"/>
    <w:rsid w:val="00FE71D9"/>
    <w:rsid w:val="00FE7213"/>
    <w:rsid w:val="00FE721D"/>
    <w:rsid w:val="00FE7260"/>
    <w:rsid w:val="00FE726A"/>
    <w:rsid w:val="00FE7289"/>
    <w:rsid w:val="00FE72B2"/>
    <w:rsid w:val="00FE72B7"/>
    <w:rsid w:val="00FE72E7"/>
    <w:rsid w:val="00FE7348"/>
    <w:rsid w:val="00FE7352"/>
    <w:rsid w:val="00FE735C"/>
    <w:rsid w:val="00FE7408"/>
    <w:rsid w:val="00FE7493"/>
    <w:rsid w:val="00FE74BE"/>
    <w:rsid w:val="00FE74E6"/>
    <w:rsid w:val="00FE753A"/>
    <w:rsid w:val="00FE75AF"/>
    <w:rsid w:val="00FE75EA"/>
    <w:rsid w:val="00FE7600"/>
    <w:rsid w:val="00FE7608"/>
    <w:rsid w:val="00FE7633"/>
    <w:rsid w:val="00FE768C"/>
    <w:rsid w:val="00FE7696"/>
    <w:rsid w:val="00FE7697"/>
    <w:rsid w:val="00FE7699"/>
    <w:rsid w:val="00FE76EC"/>
    <w:rsid w:val="00FE77B8"/>
    <w:rsid w:val="00FE77EF"/>
    <w:rsid w:val="00FE7804"/>
    <w:rsid w:val="00FE7867"/>
    <w:rsid w:val="00FE7873"/>
    <w:rsid w:val="00FE7883"/>
    <w:rsid w:val="00FE788E"/>
    <w:rsid w:val="00FE78E3"/>
    <w:rsid w:val="00FE7924"/>
    <w:rsid w:val="00FE7932"/>
    <w:rsid w:val="00FE795F"/>
    <w:rsid w:val="00FE79B5"/>
    <w:rsid w:val="00FE79E8"/>
    <w:rsid w:val="00FE7A85"/>
    <w:rsid w:val="00FE7AAA"/>
    <w:rsid w:val="00FE7AEC"/>
    <w:rsid w:val="00FE7AF4"/>
    <w:rsid w:val="00FE7B3D"/>
    <w:rsid w:val="00FE7B7F"/>
    <w:rsid w:val="00FE7B86"/>
    <w:rsid w:val="00FE7BFA"/>
    <w:rsid w:val="00FE7C2C"/>
    <w:rsid w:val="00FE7C72"/>
    <w:rsid w:val="00FE7CB2"/>
    <w:rsid w:val="00FE7CC5"/>
    <w:rsid w:val="00FE7CE8"/>
    <w:rsid w:val="00FE7D7B"/>
    <w:rsid w:val="00FE7D9D"/>
    <w:rsid w:val="00FE7DA2"/>
    <w:rsid w:val="00FE7DA6"/>
    <w:rsid w:val="00FE7DDF"/>
    <w:rsid w:val="00FE7E6F"/>
    <w:rsid w:val="00FE7E7B"/>
    <w:rsid w:val="00FE7EAD"/>
    <w:rsid w:val="00FE7EC0"/>
    <w:rsid w:val="00FE7EFA"/>
    <w:rsid w:val="00FE7EFE"/>
    <w:rsid w:val="00FE7FAA"/>
    <w:rsid w:val="00FE7FB3"/>
    <w:rsid w:val="00FE7FC4"/>
    <w:rsid w:val="00FF0092"/>
    <w:rsid w:val="00FF00B5"/>
    <w:rsid w:val="00FF0215"/>
    <w:rsid w:val="00FF0216"/>
    <w:rsid w:val="00FF023A"/>
    <w:rsid w:val="00FF0265"/>
    <w:rsid w:val="00FF0289"/>
    <w:rsid w:val="00FF02A3"/>
    <w:rsid w:val="00FF0316"/>
    <w:rsid w:val="00FF031E"/>
    <w:rsid w:val="00FF0327"/>
    <w:rsid w:val="00FF03A2"/>
    <w:rsid w:val="00FF03D2"/>
    <w:rsid w:val="00FF03EE"/>
    <w:rsid w:val="00FF03EF"/>
    <w:rsid w:val="00FF040D"/>
    <w:rsid w:val="00FF040F"/>
    <w:rsid w:val="00FF0413"/>
    <w:rsid w:val="00FF0432"/>
    <w:rsid w:val="00FF0465"/>
    <w:rsid w:val="00FF04D7"/>
    <w:rsid w:val="00FF04E8"/>
    <w:rsid w:val="00FF0562"/>
    <w:rsid w:val="00FF05A5"/>
    <w:rsid w:val="00FF05B4"/>
    <w:rsid w:val="00FF0611"/>
    <w:rsid w:val="00FF0614"/>
    <w:rsid w:val="00FF06F9"/>
    <w:rsid w:val="00FF073C"/>
    <w:rsid w:val="00FF0774"/>
    <w:rsid w:val="00FF079D"/>
    <w:rsid w:val="00FF07F2"/>
    <w:rsid w:val="00FF07F4"/>
    <w:rsid w:val="00FF0808"/>
    <w:rsid w:val="00FF087E"/>
    <w:rsid w:val="00FF08BA"/>
    <w:rsid w:val="00FF090D"/>
    <w:rsid w:val="00FF09A6"/>
    <w:rsid w:val="00FF09FC"/>
    <w:rsid w:val="00FF0A08"/>
    <w:rsid w:val="00FF0A56"/>
    <w:rsid w:val="00FF0A87"/>
    <w:rsid w:val="00FF0A95"/>
    <w:rsid w:val="00FF0AB0"/>
    <w:rsid w:val="00FF0AB3"/>
    <w:rsid w:val="00FF0AF2"/>
    <w:rsid w:val="00FF0B08"/>
    <w:rsid w:val="00FF0B21"/>
    <w:rsid w:val="00FF0B28"/>
    <w:rsid w:val="00FF0B5C"/>
    <w:rsid w:val="00FF0BB8"/>
    <w:rsid w:val="00FF0BC5"/>
    <w:rsid w:val="00FF0C19"/>
    <w:rsid w:val="00FF0C5D"/>
    <w:rsid w:val="00FF0D12"/>
    <w:rsid w:val="00FF0D25"/>
    <w:rsid w:val="00FF0D4C"/>
    <w:rsid w:val="00FF0D94"/>
    <w:rsid w:val="00FF0DD6"/>
    <w:rsid w:val="00FF0DFC"/>
    <w:rsid w:val="00FF0E25"/>
    <w:rsid w:val="00FF0E4B"/>
    <w:rsid w:val="00FF0E86"/>
    <w:rsid w:val="00FF0EBC"/>
    <w:rsid w:val="00FF0ED2"/>
    <w:rsid w:val="00FF0EE7"/>
    <w:rsid w:val="00FF0F67"/>
    <w:rsid w:val="00FF1083"/>
    <w:rsid w:val="00FF10B2"/>
    <w:rsid w:val="00FF10C8"/>
    <w:rsid w:val="00FF10E5"/>
    <w:rsid w:val="00FF114A"/>
    <w:rsid w:val="00FF116F"/>
    <w:rsid w:val="00FF119C"/>
    <w:rsid w:val="00FF11C7"/>
    <w:rsid w:val="00FF11F4"/>
    <w:rsid w:val="00FF1201"/>
    <w:rsid w:val="00FF1266"/>
    <w:rsid w:val="00FF12A9"/>
    <w:rsid w:val="00FF12B1"/>
    <w:rsid w:val="00FF12E6"/>
    <w:rsid w:val="00FF12F4"/>
    <w:rsid w:val="00FF133A"/>
    <w:rsid w:val="00FF1351"/>
    <w:rsid w:val="00FF1369"/>
    <w:rsid w:val="00FF136A"/>
    <w:rsid w:val="00FF13C0"/>
    <w:rsid w:val="00FF13E7"/>
    <w:rsid w:val="00FF1434"/>
    <w:rsid w:val="00FF144D"/>
    <w:rsid w:val="00FF1489"/>
    <w:rsid w:val="00FF148E"/>
    <w:rsid w:val="00FF14A7"/>
    <w:rsid w:val="00FF14F8"/>
    <w:rsid w:val="00FF155F"/>
    <w:rsid w:val="00FF15C3"/>
    <w:rsid w:val="00FF161A"/>
    <w:rsid w:val="00FF164A"/>
    <w:rsid w:val="00FF1666"/>
    <w:rsid w:val="00FF1692"/>
    <w:rsid w:val="00FF16A4"/>
    <w:rsid w:val="00FF16F7"/>
    <w:rsid w:val="00FF1742"/>
    <w:rsid w:val="00FF1798"/>
    <w:rsid w:val="00FF17F8"/>
    <w:rsid w:val="00FF17F9"/>
    <w:rsid w:val="00FF1803"/>
    <w:rsid w:val="00FF1831"/>
    <w:rsid w:val="00FF1876"/>
    <w:rsid w:val="00FF188C"/>
    <w:rsid w:val="00FF18CE"/>
    <w:rsid w:val="00FF18D4"/>
    <w:rsid w:val="00FF18D6"/>
    <w:rsid w:val="00FF195D"/>
    <w:rsid w:val="00FF1981"/>
    <w:rsid w:val="00FF199F"/>
    <w:rsid w:val="00FF19B9"/>
    <w:rsid w:val="00FF19D5"/>
    <w:rsid w:val="00FF19DD"/>
    <w:rsid w:val="00FF19E2"/>
    <w:rsid w:val="00FF19F9"/>
    <w:rsid w:val="00FF19FE"/>
    <w:rsid w:val="00FF1A02"/>
    <w:rsid w:val="00FF1A35"/>
    <w:rsid w:val="00FF1AAB"/>
    <w:rsid w:val="00FF1AC9"/>
    <w:rsid w:val="00FF1ACF"/>
    <w:rsid w:val="00FF1AEA"/>
    <w:rsid w:val="00FF1B0D"/>
    <w:rsid w:val="00FF1B2C"/>
    <w:rsid w:val="00FF1BBA"/>
    <w:rsid w:val="00FF1C1A"/>
    <w:rsid w:val="00FF1C62"/>
    <w:rsid w:val="00FF1CB2"/>
    <w:rsid w:val="00FF1CE2"/>
    <w:rsid w:val="00FF1CED"/>
    <w:rsid w:val="00FF1D0E"/>
    <w:rsid w:val="00FF1D6C"/>
    <w:rsid w:val="00FF1E00"/>
    <w:rsid w:val="00FF1E02"/>
    <w:rsid w:val="00FF1E62"/>
    <w:rsid w:val="00FF1E9D"/>
    <w:rsid w:val="00FF1EBE"/>
    <w:rsid w:val="00FF1F03"/>
    <w:rsid w:val="00FF1F79"/>
    <w:rsid w:val="00FF1F7A"/>
    <w:rsid w:val="00FF1F96"/>
    <w:rsid w:val="00FF1FB6"/>
    <w:rsid w:val="00FF1FBF"/>
    <w:rsid w:val="00FF2009"/>
    <w:rsid w:val="00FF2012"/>
    <w:rsid w:val="00FF20D3"/>
    <w:rsid w:val="00FF20DE"/>
    <w:rsid w:val="00FF20F7"/>
    <w:rsid w:val="00FF2110"/>
    <w:rsid w:val="00FF213C"/>
    <w:rsid w:val="00FF214C"/>
    <w:rsid w:val="00FF21B9"/>
    <w:rsid w:val="00FF2213"/>
    <w:rsid w:val="00FF2220"/>
    <w:rsid w:val="00FF223E"/>
    <w:rsid w:val="00FF2321"/>
    <w:rsid w:val="00FF2346"/>
    <w:rsid w:val="00FF235F"/>
    <w:rsid w:val="00FF236D"/>
    <w:rsid w:val="00FF2392"/>
    <w:rsid w:val="00FF23E7"/>
    <w:rsid w:val="00FF2457"/>
    <w:rsid w:val="00FF247C"/>
    <w:rsid w:val="00FF247F"/>
    <w:rsid w:val="00FF24AD"/>
    <w:rsid w:val="00FF24C3"/>
    <w:rsid w:val="00FF2574"/>
    <w:rsid w:val="00FF2594"/>
    <w:rsid w:val="00FF25A2"/>
    <w:rsid w:val="00FF25F8"/>
    <w:rsid w:val="00FF262B"/>
    <w:rsid w:val="00FF2646"/>
    <w:rsid w:val="00FF265F"/>
    <w:rsid w:val="00FF2663"/>
    <w:rsid w:val="00FF26CB"/>
    <w:rsid w:val="00FF26E1"/>
    <w:rsid w:val="00FF2705"/>
    <w:rsid w:val="00FF2739"/>
    <w:rsid w:val="00FF273E"/>
    <w:rsid w:val="00FF27E6"/>
    <w:rsid w:val="00FF27EE"/>
    <w:rsid w:val="00FF284A"/>
    <w:rsid w:val="00FF2866"/>
    <w:rsid w:val="00FF28EC"/>
    <w:rsid w:val="00FF2904"/>
    <w:rsid w:val="00FF2950"/>
    <w:rsid w:val="00FF2959"/>
    <w:rsid w:val="00FF2963"/>
    <w:rsid w:val="00FF2978"/>
    <w:rsid w:val="00FF2994"/>
    <w:rsid w:val="00FF29F1"/>
    <w:rsid w:val="00FF29F6"/>
    <w:rsid w:val="00FF2A04"/>
    <w:rsid w:val="00FF2A0B"/>
    <w:rsid w:val="00FF2A62"/>
    <w:rsid w:val="00FF2A80"/>
    <w:rsid w:val="00FF2ACE"/>
    <w:rsid w:val="00FF2B20"/>
    <w:rsid w:val="00FF2BB3"/>
    <w:rsid w:val="00FF2BF2"/>
    <w:rsid w:val="00FF2BF7"/>
    <w:rsid w:val="00FF2C6F"/>
    <w:rsid w:val="00FF2C7A"/>
    <w:rsid w:val="00FF2C9D"/>
    <w:rsid w:val="00FF2CD3"/>
    <w:rsid w:val="00FF2CE8"/>
    <w:rsid w:val="00FF2CF9"/>
    <w:rsid w:val="00FF2D06"/>
    <w:rsid w:val="00FF2D0E"/>
    <w:rsid w:val="00FF2DED"/>
    <w:rsid w:val="00FF2E61"/>
    <w:rsid w:val="00FF2E76"/>
    <w:rsid w:val="00FF2EA0"/>
    <w:rsid w:val="00FF2EAA"/>
    <w:rsid w:val="00FF2EC2"/>
    <w:rsid w:val="00FF2F36"/>
    <w:rsid w:val="00FF2F5A"/>
    <w:rsid w:val="00FF3010"/>
    <w:rsid w:val="00FF302A"/>
    <w:rsid w:val="00FF302B"/>
    <w:rsid w:val="00FF3052"/>
    <w:rsid w:val="00FF306E"/>
    <w:rsid w:val="00FF30AD"/>
    <w:rsid w:val="00FF30BC"/>
    <w:rsid w:val="00FF30EC"/>
    <w:rsid w:val="00FF310A"/>
    <w:rsid w:val="00FF3144"/>
    <w:rsid w:val="00FF315D"/>
    <w:rsid w:val="00FF316E"/>
    <w:rsid w:val="00FF31DD"/>
    <w:rsid w:val="00FF3273"/>
    <w:rsid w:val="00FF32B1"/>
    <w:rsid w:val="00FF33A3"/>
    <w:rsid w:val="00FF33CB"/>
    <w:rsid w:val="00FF33F2"/>
    <w:rsid w:val="00FF3462"/>
    <w:rsid w:val="00FF34A2"/>
    <w:rsid w:val="00FF34CF"/>
    <w:rsid w:val="00FF34F7"/>
    <w:rsid w:val="00FF354F"/>
    <w:rsid w:val="00FF3569"/>
    <w:rsid w:val="00FF35C2"/>
    <w:rsid w:val="00FF3639"/>
    <w:rsid w:val="00FF3677"/>
    <w:rsid w:val="00FF3685"/>
    <w:rsid w:val="00FF36A8"/>
    <w:rsid w:val="00FF36FE"/>
    <w:rsid w:val="00FF3713"/>
    <w:rsid w:val="00FF3749"/>
    <w:rsid w:val="00FF3823"/>
    <w:rsid w:val="00FF3840"/>
    <w:rsid w:val="00FF386A"/>
    <w:rsid w:val="00FF38A4"/>
    <w:rsid w:val="00FF3920"/>
    <w:rsid w:val="00FF39E6"/>
    <w:rsid w:val="00FF39FF"/>
    <w:rsid w:val="00FF3A37"/>
    <w:rsid w:val="00FF3A57"/>
    <w:rsid w:val="00FF3AB7"/>
    <w:rsid w:val="00FF3ADD"/>
    <w:rsid w:val="00FF3B0C"/>
    <w:rsid w:val="00FF3B37"/>
    <w:rsid w:val="00FF3B56"/>
    <w:rsid w:val="00FF3BBB"/>
    <w:rsid w:val="00FF3BC3"/>
    <w:rsid w:val="00FF3BF8"/>
    <w:rsid w:val="00FF3C5E"/>
    <w:rsid w:val="00FF3CE9"/>
    <w:rsid w:val="00FF3CEF"/>
    <w:rsid w:val="00FF3D22"/>
    <w:rsid w:val="00FF3D40"/>
    <w:rsid w:val="00FF3D46"/>
    <w:rsid w:val="00FF3D76"/>
    <w:rsid w:val="00FF3D80"/>
    <w:rsid w:val="00FF3DBD"/>
    <w:rsid w:val="00FF3DEC"/>
    <w:rsid w:val="00FF3DED"/>
    <w:rsid w:val="00FF3DFA"/>
    <w:rsid w:val="00FF3E14"/>
    <w:rsid w:val="00FF3E2C"/>
    <w:rsid w:val="00FF3E2E"/>
    <w:rsid w:val="00FF3E77"/>
    <w:rsid w:val="00FF3E83"/>
    <w:rsid w:val="00FF3E9A"/>
    <w:rsid w:val="00FF3EB9"/>
    <w:rsid w:val="00FF3EE2"/>
    <w:rsid w:val="00FF3F10"/>
    <w:rsid w:val="00FF3F47"/>
    <w:rsid w:val="00FF3F62"/>
    <w:rsid w:val="00FF3F74"/>
    <w:rsid w:val="00FF3FE7"/>
    <w:rsid w:val="00FF3FF2"/>
    <w:rsid w:val="00FF4024"/>
    <w:rsid w:val="00FF4054"/>
    <w:rsid w:val="00FF40B0"/>
    <w:rsid w:val="00FF410F"/>
    <w:rsid w:val="00FF413F"/>
    <w:rsid w:val="00FF4188"/>
    <w:rsid w:val="00FF418E"/>
    <w:rsid w:val="00FF41B8"/>
    <w:rsid w:val="00FF41B9"/>
    <w:rsid w:val="00FF41C8"/>
    <w:rsid w:val="00FF420C"/>
    <w:rsid w:val="00FF4214"/>
    <w:rsid w:val="00FF421F"/>
    <w:rsid w:val="00FF4250"/>
    <w:rsid w:val="00FF4276"/>
    <w:rsid w:val="00FF428C"/>
    <w:rsid w:val="00FF42A4"/>
    <w:rsid w:val="00FF42D9"/>
    <w:rsid w:val="00FF4399"/>
    <w:rsid w:val="00FF43B5"/>
    <w:rsid w:val="00FF43C8"/>
    <w:rsid w:val="00FF4495"/>
    <w:rsid w:val="00FF4580"/>
    <w:rsid w:val="00FF45A4"/>
    <w:rsid w:val="00FF45A6"/>
    <w:rsid w:val="00FF45B5"/>
    <w:rsid w:val="00FF45BF"/>
    <w:rsid w:val="00FF45E6"/>
    <w:rsid w:val="00FF462C"/>
    <w:rsid w:val="00FF4639"/>
    <w:rsid w:val="00FF466A"/>
    <w:rsid w:val="00FF4681"/>
    <w:rsid w:val="00FF473F"/>
    <w:rsid w:val="00FF475A"/>
    <w:rsid w:val="00FF4763"/>
    <w:rsid w:val="00FF47A6"/>
    <w:rsid w:val="00FF47DA"/>
    <w:rsid w:val="00FF47DD"/>
    <w:rsid w:val="00FF47EC"/>
    <w:rsid w:val="00FF4816"/>
    <w:rsid w:val="00FF4832"/>
    <w:rsid w:val="00FF4864"/>
    <w:rsid w:val="00FF48C7"/>
    <w:rsid w:val="00FF48DC"/>
    <w:rsid w:val="00FF490C"/>
    <w:rsid w:val="00FF49CD"/>
    <w:rsid w:val="00FF49EE"/>
    <w:rsid w:val="00FF4A7E"/>
    <w:rsid w:val="00FF4A97"/>
    <w:rsid w:val="00FF4B24"/>
    <w:rsid w:val="00FF4BA6"/>
    <w:rsid w:val="00FF4BBC"/>
    <w:rsid w:val="00FF4BF1"/>
    <w:rsid w:val="00FF4BF2"/>
    <w:rsid w:val="00FF4C0B"/>
    <w:rsid w:val="00FF4C3C"/>
    <w:rsid w:val="00FF4C5E"/>
    <w:rsid w:val="00FF4C6A"/>
    <w:rsid w:val="00FF4CA4"/>
    <w:rsid w:val="00FF4CA8"/>
    <w:rsid w:val="00FF4CAD"/>
    <w:rsid w:val="00FF4CE7"/>
    <w:rsid w:val="00FF4CF7"/>
    <w:rsid w:val="00FF4D1B"/>
    <w:rsid w:val="00FF4DE1"/>
    <w:rsid w:val="00FF4DEA"/>
    <w:rsid w:val="00FF4DF3"/>
    <w:rsid w:val="00FF4EB3"/>
    <w:rsid w:val="00FF4F0F"/>
    <w:rsid w:val="00FF4F2C"/>
    <w:rsid w:val="00FF4F3B"/>
    <w:rsid w:val="00FF4F6B"/>
    <w:rsid w:val="00FF4F6C"/>
    <w:rsid w:val="00FF4FFF"/>
    <w:rsid w:val="00FF503D"/>
    <w:rsid w:val="00FF507D"/>
    <w:rsid w:val="00FF5097"/>
    <w:rsid w:val="00FF50A9"/>
    <w:rsid w:val="00FF50DE"/>
    <w:rsid w:val="00FF5120"/>
    <w:rsid w:val="00FF5156"/>
    <w:rsid w:val="00FF515B"/>
    <w:rsid w:val="00FF5170"/>
    <w:rsid w:val="00FF51EA"/>
    <w:rsid w:val="00FF5209"/>
    <w:rsid w:val="00FF5280"/>
    <w:rsid w:val="00FF5289"/>
    <w:rsid w:val="00FF52A4"/>
    <w:rsid w:val="00FF52EE"/>
    <w:rsid w:val="00FF5365"/>
    <w:rsid w:val="00FF537C"/>
    <w:rsid w:val="00FF5390"/>
    <w:rsid w:val="00FF53C2"/>
    <w:rsid w:val="00FF5417"/>
    <w:rsid w:val="00FF5459"/>
    <w:rsid w:val="00FF5461"/>
    <w:rsid w:val="00FF54F4"/>
    <w:rsid w:val="00FF5511"/>
    <w:rsid w:val="00FF5553"/>
    <w:rsid w:val="00FF555D"/>
    <w:rsid w:val="00FF5564"/>
    <w:rsid w:val="00FF55AB"/>
    <w:rsid w:val="00FF55D7"/>
    <w:rsid w:val="00FF55FA"/>
    <w:rsid w:val="00FF55FD"/>
    <w:rsid w:val="00FF560B"/>
    <w:rsid w:val="00FF562B"/>
    <w:rsid w:val="00FF5632"/>
    <w:rsid w:val="00FF567A"/>
    <w:rsid w:val="00FF56A3"/>
    <w:rsid w:val="00FF56DB"/>
    <w:rsid w:val="00FF56EC"/>
    <w:rsid w:val="00FF5708"/>
    <w:rsid w:val="00FF570C"/>
    <w:rsid w:val="00FF570D"/>
    <w:rsid w:val="00FF5710"/>
    <w:rsid w:val="00FF574D"/>
    <w:rsid w:val="00FF57C4"/>
    <w:rsid w:val="00FF582F"/>
    <w:rsid w:val="00FF5859"/>
    <w:rsid w:val="00FF5877"/>
    <w:rsid w:val="00FF58C9"/>
    <w:rsid w:val="00FF5922"/>
    <w:rsid w:val="00FF5957"/>
    <w:rsid w:val="00FF59CD"/>
    <w:rsid w:val="00FF59F7"/>
    <w:rsid w:val="00FF5A14"/>
    <w:rsid w:val="00FF5A43"/>
    <w:rsid w:val="00FF5A48"/>
    <w:rsid w:val="00FF5B1B"/>
    <w:rsid w:val="00FF5B3B"/>
    <w:rsid w:val="00FF5B5F"/>
    <w:rsid w:val="00FF5B85"/>
    <w:rsid w:val="00FF5C41"/>
    <w:rsid w:val="00FF5C42"/>
    <w:rsid w:val="00FF5C73"/>
    <w:rsid w:val="00FF5CAE"/>
    <w:rsid w:val="00FF5CE2"/>
    <w:rsid w:val="00FF5D93"/>
    <w:rsid w:val="00FF5DAA"/>
    <w:rsid w:val="00FF5DB2"/>
    <w:rsid w:val="00FF5DD7"/>
    <w:rsid w:val="00FF5DD8"/>
    <w:rsid w:val="00FF5DF8"/>
    <w:rsid w:val="00FF5DF9"/>
    <w:rsid w:val="00FF5DFA"/>
    <w:rsid w:val="00FF5E5C"/>
    <w:rsid w:val="00FF5E60"/>
    <w:rsid w:val="00FF5E8D"/>
    <w:rsid w:val="00FF5EC8"/>
    <w:rsid w:val="00FF5EC9"/>
    <w:rsid w:val="00FF5EE1"/>
    <w:rsid w:val="00FF5EEF"/>
    <w:rsid w:val="00FF5F1C"/>
    <w:rsid w:val="00FF5F6B"/>
    <w:rsid w:val="00FF5F7B"/>
    <w:rsid w:val="00FF5F83"/>
    <w:rsid w:val="00FF5F8A"/>
    <w:rsid w:val="00FF6058"/>
    <w:rsid w:val="00FF605D"/>
    <w:rsid w:val="00FF606B"/>
    <w:rsid w:val="00FF607F"/>
    <w:rsid w:val="00FF60AD"/>
    <w:rsid w:val="00FF60C7"/>
    <w:rsid w:val="00FF6129"/>
    <w:rsid w:val="00FF6140"/>
    <w:rsid w:val="00FF6146"/>
    <w:rsid w:val="00FF6155"/>
    <w:rsid w:val="00FF6159"/>
    <w:rsid w:val="00FF6168"/>
    <w:rsid w:val="00FF61C0"/>
    <w:rsid w:val="00FF61D7"/>
    <w:rsid w:val="00FF622A"/>
    <w:rsid w:val="00FF62C7"/>
    <w:rsid w:val="00FF6341"/>
    <w:rsid w:val="00FF6399"/>
    <w:rsid w:val="00FF639E"/>
    <w:rsid w:val="00FF63B8"/>
    <w:rsid w:val="00FF6400"/>
    <w:rsid w:val="00FF644F"/>
    <w:rsid w:val="00FF64CC"/>
    <w:rsid w:val="00FF64D3"/>
    <w:rsid w:val="00FF64EF"/>
    <w:rsid w:val="00FF6514"/>
    <w:rsid w:val="00FF6566"/>
    <w:rsid w:val="00FF65B4"/>
    <w:rsid w:val="00FF6610"/>
    <w:rsid w:val="00FF66C8"/>
    <w:rsid w:val="00FF66ED"/>
    <w:rsid w:val="00FF6761"/>
    <w:rsid w:val="00FF6776"/>
    <w:rsid w:val="00FF6785"/>
    <w:rsid w:val="00FF67AF"/>
    <w:rsid w:val="00FF67D1"/>
    <w:rsid w:val="00FF6850"/>
    <w:rsid w:val="00FF6898"/>
    <w:rsid w:val="00FF68DA"/>
    <w:rsid w:val="00FF6925"/>
    <w:rsid w:val="00FF693E"/>
    <w:rsid w:val="00FF6950"/>
    <w:rsid w:val="00FF699C"/>
    <w:rsid w:val="00FF69C3"/>
    <w:rsid w:val="00FF6A4D"/>
    <w:rsid w:val="00FF6A62"/>
    <w:rsid w:val="00FF6ABD"/>
    <w:rsid w:val="00FF6B17"/>
    <w:rsid w:val="00FF6B34"/>
    <w:rsid w:val="00FF6B65"/>
    <w:rsid w:val="00FF6B93"/>
    <w:rsid w:val="00FF6BBE"/>
    <w:rsid w:val="00FF6D3E"/>
    <w:rsid w:val="00FF6DD0"/>
    <w:rsid w:val="00FF6E5C"/>
    <w:rsid w:val="00FF6E7B"/>
    <w:rsid w:val="00FF6E81"/>
    <w:rsid w:val="00FF6F18"/>
    <w:rsid w:val="00FF6F9A"/>
    <w:rsid w:val="00FF6FC5"/>
    <w:rsid w:val="00FF6FFF"/>
    <w:rsid w:val="00FF7030"/>
    <w:rsid w:val="00FF7050"/>
    <w:rsid w:val="00FF7052"/>
    <w:rsid w:val="00FF7083"/>
    <w:rsid w:val="00FF7090"/>
    <w:rsid w:val="00FF70BE"/>
    <w:rsid w:val="00FF70FF"/>
    <w:rsid w:val="00FF7117"/>
    <w:rsid w:val="00FF7134"/>
    <w:rsid w:val="00FF729E"/>
    <w:rsid w:val="00FF729F"/>
    <w:rsid w:val="00FF72BB"/>
    <w:rsid w:val="00FF72FF"/>
    <w:rsid w:val="00FF7303"/>
    <w:rsid w:val="00FF7324"/>
    <w:rsid w:val="00FF7352"/>
    <w:rsid w:val="00FF736A"/>
    <w:rsid w:val="00FF738E"/>
    <w:rsid w:val="00FF7392"/>
    <w:rsid w:val="00FF73A5"/>
    <w:rsid w:val="00FF73DF"/>
    <w:rsid w:val="00FF73EF"/>
    <w:rsid w:val="00FF742B"/>
    <w:rsid w:val="00FF7448"/>
    <w:rsid w:val="00FF7451"/>
    <w:rsid w:val="00FF7468"/>
    <w:rsid w:val="00FF7498"/>
    <w:rsid w:val="00FF74B7"/>
    <w:rsid w:val="00FF74CF"/>
    <w:rsid w:val="00FF753C"/>
    <w:rsid w:val="00FF765D"/>
    <w:rsid w:val="00FF76D9"/>
    <w:rsid w:val="00FF76E8"/>
    <w:rsid w:val="00FF773C"/>
    <w:rsid w:val="00FF7788"/>
    <w:rsid w:val="00FF779C"/>
    <w:rsid w:val="00FF77B4"/>
    <w:rsid w:val="00FF77DE"/>
    <w:rsid w:val="00FF77E8"/>
    <w:rsid w:val="00FF780C"/>
    <w:rsid w:val="00FF7816"/>
    <w:rsid w:val="00FF7828"/>
    <w:rsid w:val="00FF782D"/>
    <w:rsid w:val="00FF7835"/>
    <w:rsid w:val="00FF7889"/>
    <w:rsid w:val="00FF78CC"/>
    <w:rsid w:val="00FF78FA"/>
    <w:rsid w:val="00FF7902"/>
    <w:rsid w:val="00FF79DE"/>
    <w:rsid w:val="00FF79F1"/>
    <w:rsid w:val="00FF7A6D"/>
    <w:rsid w:val="00FF7A77"/>
    <w:rsid w:val="00FF7AE2"/>
    <w:rsid w:val="00FF7AEF"/>
    <w:rsid w:val="00FF7B10"/>
    <w:rsid w:val="00FF7B41"/>
    <w:rsid w:val="00FF7BBF"/>
    <w:rsid w:val="00FF7BD7"/>
    <w:rsid w:val="00FF7BE0"/>
    <w:rsid w:val="00FF7BF9"/>
    <w:rsid w:val="00FF7C00"/>
    <w:rsid w:val="00FF7C09"/>
    <w:rsid w:val="00FF7C46"/>
    <w:rsid w:val="00FF7D69"/>
    <w:rsid w:val="00FF7D7B"/>
    <w:rsid w:val="00FF7D89"/>
    <w:rsid w:val="00FF7D9E"/>
    <w:rsid w:val="00FF7DE4"/>
    <w:rsid w:val="00FF7E0F"/>
    <w:rsid w:val="00FF7EE9"/>
    <w:rsid w:val="00FF7EF7"/>
    <w:rsid w:val="00FF7EFE"/>
    <w:rsid w:val="00FF7F03"/>
    <w:rsid w:val="00FF7F12"/>
    <w:rsid w:val="00FF7F98"/>
    <w:rsid w:val="00FF7FA2"/>
    <w:rsid w:val="00FF7FE5"/>
    <w:rsid w:val="0101BE94"/>
    <w:rsid w:val="01040809"/>
    <w:rsid w:val="0105D4B9"/>
    <w:rsid w:val="0108B854"/>
    <w:rsid w:val="010DCDD7"/>
    <w:rsid w:val="0113CA88"/>
    <w:rsid w:val="011C5D75"/>
    <w:rsid w:val="012CA7D7"/>
    <w:rsid w:val="013043FD"/>
    <w:rsid w:val="0130BA92"/>
    <w:rsid w:val="0131C660"/>
    <w:rsid w:val="01362C26"/>
    <w:rsid w:val="013A4767"/>
    <w:rsid w:val="013BEC57"/>
    <w:rsid w:val="01429C08"/>
    <w:rsid w:val="01433CBA"/>
    <w:rsid w:val="014722DA"/>
    <w:rsid w:val="016C33FE"/>
    <w:rsid w:val="0173243D"/>
    <w:rsid w:val="017C8D95"/>
    <w:rsid w:val="01840DFF"/>
    <w:rsid w:val="01852646"/>
    <w:rsid w:val="018E287E"/>
    <w:rsid w:val="01A223AB"/>
    <w:rsid w:val="01A838BF"/>
    <w:rsid w:val="01A9200F"/>
    <w:rsid w:val="01ABBD8A"/>
    <w:rsid w:val="01AF8D52"/>
    <w:rsid w:val="01B43550"/>
    <w:rsid w:val="01B8BC66"/>
    <w:rsid w:val="01B9068B"/>
    <w:rsid w:val="01BCB9DD"/>
    <w:rsid w:val="01EAF23B"/>
    <w:rsid w:val="01EDAFE9"/>
    <w:rsid w:val="01F5944C"/>
    <w:rsid w:val="01FBFF21"/>
    <w:rsid w:val="01FC23D4"/>
    <w:rsid w:val="0202DD01"/>
    <w:rsid w:val="020EEC2F"/>
    <w:rsid w:val="02113C28"/>
    <w:rsid w:val="02144B90"/>
    <w:rsid w:val="02157A27"/>
    <w:rsid w:val="0216E312"/>
    <w:rsid w:val="021879F0"/>
    <w:rsid w:val="0218B3E1"/>
    <w:rsid w:val="021A7C89"/>
    <w:rsid w:val="021CCB90"/>
    <w:rsid w:val="022A50BB"/>
    <w:rsid w:val="02349AE0"/>
    <w:rsid w:val="023B6D0D"/>
    <w:rsid w:val="02453D53"/>
    <w:rsid w:val="024AEB69"/>
    <w:rsid w:val="025B1690"/>
    <w:rsid w:val="025B96CD"/>
    <w:rsid w:val="025E0AEF"/>
    <w:rsid w:val="025F8ED7"/>
    <w:rsid w:val="027203FF"/>
    <w:rsid w:val="027BF2AF"/>
    <w:rsid w:val="028A474D"/>
    <w:rsid w:val="0299E8AD"/>
    <w:rsid w:val="029A6342"/>
    <w:rsid w:val="029F69C9"/>
    <w:rsid w:val="02A2FC1A"/>
    <w:rsid w:val="02AAA734"/>
    <w:rsid w:val="02B400AF"/>
    <w:rsid w:val="02BC34F4"/>
    <w:rsid w:val="02BEE223"/>
    <w:rsid w:val="02C64ABC"/>
    <w:rsid w:val="02DC30C7"/>
    <w:rsid w:val="02E61A8E"/>
    <w:rsid w:val="02F4FAA3"/>
    <w:rsid w:val="02FA976E"/>
    <w:rsid w:val="02FAE67C"/>
    <w:rsid w:val="02FC184F"/>
    <w:rsid w:val="02FDA98A"/>
    <w:rsid w:val="0303112A"/>
    <w:rsid w:val="0306DD85"/>
    <w:rsid w:val="034207E6"/>
    <w:rsid w:val="034309D9"/>
    <w:rsid w:val="0353AC07"/>
    <w:rsid w:val="0354287C"/>
    <w:rsid w:val="0357F6AB"/>
    <w:rsid w:val="03595A10"/>
    <w:rsid w:val="035BFF22"/>
    <w:rsid w:val="036042C6"/>
    <w:rsid w:val="0369EFCF"/>
    <w:rsid w:val="03725672"/>
    <w:rsid w:val="03728FC2"/>
    <w:rsid w:val="037E381B"/>
    <w:rsid w:val="03829261"/>
    <w:rsid w:val="038CAF2F"/>
    <w:rsid w:val="038EC5B7"/>
    <w:rsid w:val="039C8568"/>
    <w:rsid w:val="039D291A"/>
    <w:rsid w:val="039D5071"/>
    <w:rsid w:val="03A4362B"/>
    <w:rsid w:val="03A64426"/>
    <w:rsid w:val="03AADA89"/>
    <w:rsid w:val="03AB3F65"/>
    <w:rsid w:val="03B96E89"/>
    <w:rsid w:val="03BB37C8"/>
    <w:rsid w:val="03BC5666"/>
    <w:rsid w:val="03BDD59A"/>
    <w:rsid w:val="03CCB5E2"/>
    <w:rsid w:val="03D61774"/>
    <w:rsid w:val="03F17221"/>
    <w:rsid w:val="03F2C5B8"/>
    <w:rsid w:val="03FFC5D1"/>
    <w:rsid w:val="0400A7B1"/>
    <w:rsid w:val="0409A899"/>
    <w:rsid w:val="0410CE72"/>
    <w:rsid w:val="042CF290"/>
    <w:rsid w:val="042CF7A3"/>
    <w:rsid w:val="04305274"/>
    <w:rsid w:val="04444B4D"/>
    <w:rsid w:val="04447119"/>
    <w:rsid w:val="0448CCDE"/>
    <w:rsid w:val="0456A707"/>
    <w:rsid w:val="0456E802"/>
    <w:rsid w:val="0457ED3B"/>
    <w:rsid w:val="045EE093"/>
    <w:rsid w:val="0464469D"/>
    <w:rsid w:val="046608D0"/>
    <w:rsid w:val="0469E5C0"/>
    <w:rsid w:val="0471FF0A"/>
    <w:rsid w:val="0487566C"/>
    <w:rsid w:val="04877A73"/>
    <w:rsid w:val="04948CEB"/>
    <w:rsid w:val="049D7D92"/>
    <w:rsid w:val="04A04EA9"/>
    <w:rsid w:val="04A0A3F2"/>
    <w:rsid w:val="04ACA7E3"/>
    <w:rsid w:val="04B5E2A2"/>
    <w:rsid w:val="04B623CB"/>
    <w:rsid w:val="04B7A733"/>
    <w:rsid w:val="04CF95A4"/>
    <w:rsid w:val="04D61B03"/>
    <w:rsid w:val="04D823DE"/>
    <w:rsid w:val="04DBF1E6"/>
    <w:rsid w:val="04EC127C"/>
    <w:rsid w:val="04EDAAA3"/>
    <w:rsid w:val="04EFA237"/>
    <w:rsid w:val="04F55CCB"/>
    <w:rsid w:val="04F9CEA6"/>
    <w:rsid w:val="0509C63F"/>
    <w:rsid w:val="0514D809"/>
    <w:rsid w:val="051A6862"/>
    <w:rsid w:val="051B9166"/>
    <w:rsid w:val="051D43CB"/>
    <w:rsid w:val="052858BE"/>
    <w:rsid w:val="05336628"/>
    <w:rsid w:val="0537D053"/>
    <w:rsid w:val="05409B3B"/>
    <w:rsid w:val="054F233E"/>
    <w:rsid w:val="055A2BE8"/>
    <w:rsid w:val="055F90DF"/>
    <w:rsid w:val="05615264"/>
    <w:rsid w:val="0561A44A"/>
    <w:rsid w:val="0568E355"/>
    <w:rsid w:val="056C4F5A"/>
    <w:rsid w:val="05881C27"/>
    <w:rsid w:val="059122FC"/>
    <w:rsid w:val="0594649A"/>
    <w:rsid w:val="05A339EB"/>
    <w:rsid w:val="05A35601"/>
    <w:rsid w:val="05AEC765"/>
    <w:rsid w:val="05B65D67"/>
    <w:rsid w:val="05B8E9A3"/>
    <w:rsid w:val="05BC17B2"/>
    <w:rsid w:val="05BED13A"/>
    <w:rsid w:val="05C849F1"/>
    <w:rsid w:val="05CE4CA0"/>
    <w:rsid w:val="05D28817"/>
    <w:rsid w:val="05D635A4"/>
    <w:rsid w:val="05DA9486"/>
    <w:rsid w:val="05E33725"/>
    <w:rsid w:val="05EBDAFD"/>
    <w:rsid w:val="05EF82D8"/>
    <w:rsid w:val="05F8AC09"/>
    <w:rsid w:val="0607586D"/>
    <w:rsid w:val="0608A525"/>
    <w:rsid w:val="060B0AF5"/>
    <w:rsid w:val="060BBCE7"/>
    <w:rsid w:val="0618C517"/>
    <w:rsid w:val="062541EF"/>
    <w:rsid w:val="0629C389"/>
    <w:rsid w:val="06343B83"/>
    <w:rsid w:val="06364E04"/>
    <w:rsid w:val="0645078C"/>
    <w:rsid w:val="064865AD"/>
    <w:rsid w:val="064B1550"/>
    <w:rsid w:val="0653333E"/>
    <w:rsid w:val="0654BCE0"/>
    <w:rsid w:val="065C5875"/>
    <w:rsid w:val="066BE7F3"/>
    <w:rsid w:val="066F092A"/>
    <w:rsid w:val="06715204"/>
    <w:rsid w:val="06855819"/>
    <w:rsid w:val="068E044B"/>
    <w:rsid w:val="069BAED0"/>
    <w:rsid w:val="06A5DFC6"/>
    <w:rsid w:val="06A628CA"/>
    <w:rsid w:val="06A9597D"/>
    <w:rsid w:val="06AFD45E"/>
    <w:rsid w:val="06B212A5"/>
    <w:rsid w:val="06B4B74F"/>
    <w:rsid w:val="06B4C286"/>
    <w:rsid w:val="06BAA7AF"/>
    <w:rsid w:val="06C21C91"/>
    <w:rsid w:val="06C2B8C7"/>
    <w:rsid w:val="06C581BE"/>
    <w:rsid w:val="06C58481"/>
    <w:rsid w:val="06CCAE67"/>
    <w:rsid w:val="06D199A4"/>
    <w:rsid w:val="06D5822C"/>
    <w:rsid w:val="06E6DA14"/>
    <w:rsid w:val="06EC7E30"/>
    <w:rsid w:val="06F7E2E2"/>
    <w:rsid w:val="070134AA"/>
    <w:rsid w:val="070666BB"/>
    <w:rsid w:val="0708BC5D"/>
    <w:rsid w:val="0719D074"/>
    <w:rsid w:val="071BFF19"/>
    <w:rsid w:val="071F3702"/>
    <w:rsid w:val="07222B38"/>
    <w:rsid w:val="0723ACD8"/>
    <w:rsid w:val="07249F63"/>
    <w:rsid w:val="072EBF03"/>
    <w:rsid w:val="073D9F25"/>
    <w:rsid w:val="073E099D"/>
    <w:rsid w:val="0747D5ED"/>
    <w:rsid w:val="074A6F47"/>
    <w:rsid w:val="075627B1"/>
    <w:rsid w:val="0756D566"/>
    <w:rsid w:val="07578033"/>
    <w:rsid w:val="07622B42"/>
    <w:rsid w:val="0764163C"/>
    <w:rsid w:val="077525A5"/>
    <w:rsid w:val="078E3D05"/>
    <w:rsid w:val="078F59C7"/>
    <w:rsid w:val="079137F8"/>
    <w:rsid w:val="0791AEF3"/>
    <w:rsid w:val="079650A5"/>
    <w:rsid w:val="0796792A"/>
    <w:rsid w:val="07A92037"/>
    <w:rsid w:val="07A956B4"/>
    <w:rsid w:val="07AF4B95"/>
    <w:rsid w:val="07B6A295"/>
    <w:rsid w:val="07BA8CBD"/>
    <w:rsid w:val="07BC9374"/>
    <w:rsid w:val="07C73C3B"/>
    <w:rsid w:val="07CB8E4B"/>
    <w:rsid w:val="07CDDD89"/>
    <w:rsid w:val="07D14D0C"/>
    <w:rsid w:val="07D334E6"/>
    <w:rsid w:val="07D64A46"/>
    <w:rsid w:val="07D9AF14"/>
    <w:rsid w:val="07E0769D"/>
    <w:rsid w:val="07F097F5"/>
    <w:rsid w:val="07F1EC47"/>
    <w:rsid w:val="07F8F1F4"/>
    <w:rsid w:val="08079574"/>
    <w:rsid w:val="080E8F09"/>
    <w:rsid w:val="08156EA2"/>
    <w:rsid w:val="081C6DD6"/>
    <w:rsid w:val="0823AFB1"/>
    <w:rsid w:val="0823B481"/>
    <w:rsid w:val="0825893E"/>
    <w:rsid w:val="082C7567"/>
    <w:rsid w:val="082D1450"/>
    <w:rsid w:val="082FBA6A"/>
    <w:rsid w:val="0831CD39"/>
    <w:rsid w:val="083C62C0"/>
    <w:rsid w:val="083D19E1"/>
    <w:rsid w:val="083F292B"/>
    <w:rsid w:val="084090CF"/>
    <w:rsid w:val="084154E0"/>
    <w:rsid w:val="0846B354"/>
    <w:rsid w:val="084DE6AF"/>
    <w:rsid w:val="08531DC3"/>
    <w:rsid w:val="085C288F"/>
    <w:rsid w:val="0868713D"/>
    <w:rsid w:val="086FAE0C"/>
    <w:rsid w:val="0889B5CC"/>
    <w:rsid w:val="088F1303"/>
    <w:rsid w:val="08913D46"/>
    <w:rsid w:val="0893C573"/>
    <w:rsid w:val="08951C4A"/>
    <w:rsid w:val="089F5B76"/>
    <w:rsid w:val="08A42550"/>
    <w:rsid w:val="08A7647F"/>
    <w:rsid w:val="08B13821"/>
    <w:rsid w:val="08B4ADDB"/>
    <w:rsid w:val="08B8B18E"/>
    <w:rsid w:val="08CD3E17"/>
    <w:rsid w:val="08D12E59"/>
    <w:rsid w:val="08D5B0F5"/>
    <w:rsid w:val="08D7FF79"/>
    <w:rsid w:val="08DFDA3A"/>
    <w:rsid w:val="08E36D93"/>
    <w:rsid w:val="08F6CD9F"/>
    <w:rsid w:val="08FAC354"/>
    <w:rsid w:val="08FB86AC"/>
    <w:rsid w:val="08FE2C05"/>
    <w:rsid w:val="08FF8D41"/>
    <w:rsid w:val="0900C2D7"/>
    <w:rsid w:val="0908F599"/>
    <w:rsid w:val="090A219F"/>
    <w:rsid w:val="091A008B"/>
    <w:rsid w:val="0938A778"/>
    <w:rsid w:val="094C96B8"/>
    <w:rsid w:val="09559F7F"/>
    <w:rsid w:val="095603D8"/>
    <w:rsid w:val="09566CE3"/>
    <w:rsid w:val="095CF7D6"/>
    <w:rsid w:val="0961B7A6"/>
    <w:rsid w:val="0963CEC7"/>
    <w:rsid w:val="09650EDF"/>
    <w:rsid w:val="096A9A01"/>
    <w:rsid w:val="096AE48F"/>
    <w:rsid w:val="097284BD"/>
    <w:rsid w:val="0973AA7F"/>
    <w:rsid w:val="09772A74"/>
    <w:rsid w:val="09784090"/>
    <w:rsid w:val="097B93AD"/>
    <w:rsid w:val="098E6B02"/>
    <w:rsid w:val="0991C5E7"/>
    <w:rsid w:val="0991F968"/>
    <w:rsid w:val="0994A077"/>
    <w:rsid w:val="099DE96F"/>
    <w:rsid w:val="09A56F5E"/>
    <w:rsid w:val="09B1F3FB"/>
    <w:rsid w:val="09B40B90"/>
    <w:rsid w:val="09B41D89"/>
    <w:rsid w:val="09BA039E"/>
    <w:rsid w:val="09BD0AAF"/>
    <w:rsid w:val="09D14C90"/>
    <w:rsid w:val="09D84EA6"/>
    <w:rsid w:val="09DA1EB2"/>
    <w:rsid w:val="09DA654C"/>
    <w:rsid w:val="09DE53A1"/>
    <w:rsid w:val="09E10113"/>
    <w:rsid w:val="09EA79FF"/>
    <w:rsid w:val="09EFE492"/>
    <w:rsid w:val="09F3A133"/>
    <w:rsid w:val="0A002E84"/>
    <w:rsid w:val="0A0AD7C4"/>
    <w:rsid w:val="0A1435AA"/>
    <w:rsid w:val="0A1584A6"/>
    <w:rsid w:val="0A17C8B1"/>
    <w:rsid w:val="0A2AFE77"/>
    <w:rsid w:val="0A479288"/>
    <w:rsid w:val="0A4B979D"/>
    <w:rsid w:val="0A585D04"/>
    <w:rsid w:val="0A659CDE"/>
    <w:rsid w:val="0A68E573"/>
    <w:rsid w:val="0A690A6B"/>
    <w:rsid w:val="0A6CC8A2"/>
    <w:rsid w:val="0A73B131"/>
    <w:rsid w:val="0A78FBAC"/>
    <w:rsid w:val="0A798262"/>
    <w:rsid w:val="0A80FA51"/>
    <w:rsid w:val="0A870B9D"/>
    <w:rsid w:val="0A8C2DB1"/>
    <w:rsid w:val="0A8E7BB4"/>
    <w:rsid w:val="0A924E6E"/>
    <w:rsid w:val="0A9543CB"/>
    <w:rsid w:val="0A971FC8"/>
    <w:rsid w:val="0A999103"/>
    <w:rsid w:val="0A9C3597"/>
    <w:rsid w:val="0AA041E2"/>
    <w:rsid w:val="0AA8FB5F"/>
    <w:rsid w:val="0AADB994"/>
    <w:rsid w:val="0AC062AE"/>
    <w:rsid w:val="0AC140A2"/>
    <w:rsid w:val="0AC98E86"/>
    <w:rsid w:val="0AD15761"/>
    <w:rsid w:val="0AE9CFA7"/>
    <w:rsid w:val="0AEA7568"/>
    <w:rsid w:val="0AEF19CD"/>
    <w:rsid w:val="0AFA0C1A"/>
    <w:rsid w:val="0AFADBCC"/>
    <w:rsid w:val="0B012CA2"/>
    <w:rsid w:val="0B06FDA9"/>
    <w:rsid w:val="0B22D44F"/>
    <w:rsid w:val="0B2AF31E"/>
    <w:rsid w:val="0B30AD8B"/>
    <w:rsid w:val="0B350317"/>
    <w:rsid w:val="0B39DAF4"/>
    <w:rsid w:val="0B3AD9BD"/>
    <w:rsid w:val="0B3FE887"/>
    <w:rsid w:val="0B47254F"/>
    <w:rsid w:val="0B54D613"/>
    <w:rsid w:val="0B5B820F"/>
    <w:rsid w:val="0B5DC06A"/>
    <w:rsid w:val="0B66377F"/>
    <w:rsid w:val="0B668842"/>
    <w:rsid w:val="0B79E1D3"/>
    <w:rsid w:val="0B8A13C1"/>
    <w:rsid w:val="0B8A3322"/>
    <w:rsid w:val="0B906AA1"/>
    <w:rsid w:val="0B96F1B6"/>
    <w:rsid w:val="0B9815A7"/>
    <w:rsid w:val="0B9DA296"/>
    <w:rsid w:val="0BA85642"/>
    <w:rsid w:val="0BBA7D77"/>
    <w:rsid w:val="0BBE8BC3"/>
    <w:rsid w:val="0BC2103F"/>
    <w:rsid w:val="0BC2C290"/>
    <w:rsid w:val="0BC511C0"/>
    <w:rsid w:val="0BD96D05"/>
    <w:rsid w:val="0BDA2B97"/>
    <w:rsid w:val="0BDDBCDC"/>
    <w:rsid w:val="0BED527D"/>
    <w:rsid w:val="0BEE0F97"/>
    <w:rsid w:val="0BF7E5DC"/>
    <w:rsid w:val="0BF8F2C7"/>
    <w:rsid w:val="0BFC91FA"/>
    <w:rsid w:val="0C08FEB1"/>
    <w:rsid w:val="0C0AF622"/>
    <w:rsid w:val="0C0FD9B1"/>
    <w:rsid w:val="0C299347"/>
    <w:rsid w:val="0C3C35BA"/>
    <w:rsid w:val="0C4369DA"/>
    <w:rsid w:val="0C5175AE"/>
    <w:rsid w:val="0C53C5B5"/>
    <w:rsid w:val="0C593FE5"/>
    <w:rsid w:val="0C59B749"/>
    <w:rsid w:val="0C5E61F5"/>
    <w:rsid w:val="0C6E29A7"/>
    <w:rsid w:val="0C7D82C0"/>
    <w:rsid w:val="0C7E26B5"/>
    <w:rsid w:val="0C7F619C"/>
    <w:rsid w:val="0C98F31C"/>
    <w:rsid w:val="0C9A8162"/>
    <w:rsid w:val="0CA16ABD"/>
    <w:rsid w:val="0CA66D30"/>
    <w:rsid w:val="0CA9011C"/>
    <w:rsid w:val="0CA9B69A"/>
    <w:rsid w:val="0CAA04FC"/>
    <w:rsid w:val="0CACE7C0"/>
    <w:rsid w:val="0CAF5021"/>
    <w:rsid w:val="0CB5CBB2"/>
    <w:rsid w:val="0CB85101"/>
    <w:rsid w:val="0CBB1D7D"/>
    <w:rsid w:val="0CCC3A16"/>
    <w:rsid w:val="0CD8811B"/>
    <w:rsid w:val="0CD9BBBE"/>
    <w:rsid w:val="0CDB0746"/>
    <w:rsid w:val="0CDDB971"/>
    <w:rsid w:val="0CDF4A22"/>
    <w:rsid w:val="0CE7068C"/>
    <w:rsid w:val="0CE82946"/>
    <w:rsid w:val="0D038FD9"/>
    <w:rsid w:val="0D07ADDF"/>
    <w:rsid w:val="0D0BFD05"/>
    <w:rsid w:val="0D1603EC"/>
    <w:rsid w:val="0D1C9DC0"/>
    <w:rsid w:val="0D28D9CA"/>
    <w:rsid w:val="0D2A3DF0"/>
    <w:rsid w:val="0D2CE9D3"/>
    <w:rsid w:val="0D34415F"/>
    <w:rsid w:val="0D344B8F"/>
    <w:rsid w:val="0D391AB8"/>
    <w:rsid w:val="0D4755E9"/>
    <w:rsid w:val="0D4A0BCC"/>
    <w:rsid w:val="0D4BC960"/>
    <w:rsid w:val="0D500772"/>
    <w:rsid w:val="0D54A63B"/>
    <w:rsid w:val="0D58D419"/>
    <w:rsid w:val="0D5BFD92"/>
    <w:rsid w:val="0D6112FF"/>
    <w:rsid w:val="0D64D63D"/>
    <w:rsid w:val="0D6A01D4"/>
    <w:rsid w:val="0D6B81BB"/>
    <w:rsid w:val="0D709281"/>
    <w:rsid w:val="0D71E5A7"/>
    <w:rsid w:val="0D72640E"/>
    <w:rsid w:val="0D74DC56"/>
    <w:rsid w:val="0D778664"/>
    <w:rsid w:val="0D7C1021"/>
    <w:rsid w:val="0D844997"/>
    <w:rsid w:val="0D87EC91"/>
    <w:rsid w:val="0DA59747"/>
    <w:rsid w:val="0DA702BF"/>
    <w:rsid w:val="0DBD4F9C"/>
    <w:rsid w:val="0DC01E7F"/>
    <w:rsid w:val="0DCAD374"/>
    <w:rsid w:val="0DD0060F"/>
    <w:rsid w:val="0DD1C674"/>
    <w:rsid w:val="0DD38CCE"/>
    <w:rsid w:val="0DD58CB5"/>
    <w:rsid w:val="0DDAB339"/>
    <w:rsid w:val="0DE84D8C"/>
    <w:rsid w:val="0DED455C"/>
    <w:rsid w:val="0DF276AD"/>
    <w:rsid w:val="0DFAE7D8"/>
    <w:rsid w:val="0E00331B"/>
    <w:rsid w:val="0E030C6C"/>
    <w:rsid w:val="0E15255A"/>
    <w:rsid w:val="0E1A9EC5"/>
    <w:rsid w:val="0E2588D0"/>
    <w:rsid w:val="0E2FC316"/>
    <w:rsid w:val="0E374185"/>
    <w:rsid w:val="0E3AF1CA"/>
    <w:rsid w:val="0E3FD4BB"/>
    <w:rsid w:val="0E412E94"/>
    <w:rsid w:val="0E46ADC6"/>
    <w:rsid w:val="0E538A5D"/>
    <w:rsid w:val="0E5C07E7"/>
    <w:rsid w:val="0E688FBF"/>
    <w:rsid w:val="0E6D831C"/>
    <w:rsid w:val="0E713BB8"/>
    <w:rsid w:val="0E7B113E"/>
    <w:rsid w:val="0E7E159A"/>
    <w:rsid w:val="0E803A96"/>
    <w:rsid w:val="0E87BB36"/>
    <w:rsid w:val="0E8B4CE1"/>
    <w:rsid w:val="0E8B8243"/>
    <w:rsid w:val="0E900F2D"/>
    <w:rsid w:val="0E998E28"/>
    <w:rsid w:val="0E9D2EF0"/>
    <w:rsid w:val="0E9DBCB3"/>
    <w:rsid w:val="0EA3F61C"/>
    <w:rsid w:val="0EA98691"/>
    <w:rsid w:val="0EAC0D97"/>
    <w:rsid w:val="0EADB440"/>
    <w:rsid w:val="0EB363F7"/>
    <w:rsid w:val="0EB7427A"/>
    <w:rsid w:val="0EBB2F00"/>
    <w:rsid w:val="0EBC25AC"/>
    <w:rsid w:val="0EE3582F"/>
    <w:rsid w:val="0EE41589"/>
    <w:rsid w:val="0EECD9F5"/>
    <w:rsid w:val="0EF0D7E0"/>
    <w:rsid w:val="0EF229E3"/>
    <w:rsid w:val="0EFE73AC"/>
    <w:rsid w:val="0F0424CE"/>
    <w:rsid w:val="0F059E40"/>
    <w:rsid w:val="0F105D7F"/>
    <w:rsid w:val="0F114EA8"/>
    <w:rsid w:val="0F14D3A1"/>
    <w:rsid w:val="0F1A2A19"/>
    <w:rsid w:val="0F26473B"/>
    <w:rsid w:val="0F27C18E"/>
    <w:rsid w:val="0F2C04E8"/>
    <w:rsid w:val="0F3AEA20"/>
    <w:rsid w:val="0F3EDB65"/>
    <w:rsid w:val="0F4FD25D"/>
    <w:rsid w:val="0F587662"/>
    <w:rsid w:val="0F5B55B6"/>
    <w:rsid w:val="0F5DD361"/>
    <w:rsid w:val="0F6391CA"/>
    <w:rsid w:val="0F674741"/>
    <w:rsid w:val="0F6829DE"/>
    <w:rsid w:val="0F79BDE0"/>
    <w:rsid w:val="0F81A98E"/>
    <w:rsid w:val="0F8347FE"/>
    <w:rsid w:val="0F837A4E"/>
    <w:rsid w:val="0F86B20C"/>
    <w:rsid w:val="0F8A0834"/>
    <w:rsid w:val="0F8C73F1"/>
    <w:rsid w:val="0F91F63F"/>
    <w:rsid w:val="0F92C99A"/>
    <w:rsid w:val="0F98DA5D"/>
    <w:rsid w:val="0F995D48"/>
    <w:rsid w:val="0F9D41BC"/>
    <w:rsid w:val="0F9D4861"/>
    <w:rsid w:val="0F9E35D6"/>
    <w:rsid w:val="0FBF2E9E"/>
    <w:rsid w:val="0FC88E59"/>
    <w:rsid w:val="0FD0AF36"/>
    <w:rsid w:val="0FDAC621"/>
    <w:rsid w:val="1011250D"/>
    <w:rsid w:val="101BB864"/>
    <w:rsid w:val="101C1B43"/>
    <w:rsid w:val="10243F29"/>
    <w:rsid w:val="10338634"/>
    <w:rsid w:val="1038CFF8"/>
    <w:rsid w:val="103962AC"/>
    <w:rsid w:val="104DF561"/>
    <w:rsid w:val="104EC670"/>
    <w:rsid w:val="10532A34"/>
    <w:rsid w:val="10583B17"/>
    <w:rsid w:val="106507DE"/>
    <w:rsid w:val="1066A9C1"/>
    <w:rsid w:val="10687078"/>
    <w:rsid w:val="106A7CFB"/>
    <w:rsid w:val="106ADA2F"/>
    <w:rsid w:val="107E4E22"/>
    <w:rsid w:val="107F8239"/>
    <w:rsid w:val="10820059"/>
    <w:rsid w:val="108976BD"/>
    <w:rsid w:val="108E262B"/>
    <w:rsid w:val="108E8104"/>
    <w:rsid w:val="1096291E"/>
    <w:rsid w:val="10994C05"/>
    <w:rsid w:val="109CB406"/>
    <w:rsid w:val="10A64ED0"/>
    <w:rsid w:val="10B4F162"/>
    <w:rsid w:val="10B5F13D"/>
    <w:rsid w:val="10B93BF9"/>
    <w:rsid w:val="10BAB920"/>
    <w:rsid w:val="10BDD976"/>
    <w:rsid w:val="10BF05F5"/>
    <w:rsid w:val="10C3EFDB"/>
    <w:rsid w:val="10C63EC4"/>
    <w:rsid w:val="10C67606"/>
    <w:rsid w:val="10CE2EA1"/>
    <w:rsid w:val="10D86065"/>
    <w:rsid w:val="10DE1CB2"/>
    <w:rsid w:val="10F3531C"/>
    <w:rsid w:val="10FBB0DB"/>
    <w:rsid w:val="110118FC"/>
    <w:rsid w:val="11041B0E"/>
    <w:rsid w:val="110B6939"/>
    <w:rsid w:val="110C8BC4"/>
    <w:rsid w:val="1121132B"/>
    <w:rsid w:val="1121B921"/>
    <w:rsid w:val="112A5B5B"/>
    <w:rsid w:val="112A66DC"/>
    <w:rsid w:val="113D6B22"/>
    <w:rsid w:val="11666F24"/>
    <w:rsid w:val="1169843D"/>
    <w:rsid w:val="116BE6A7"/>
    <w:rsid w:val="11706BCE"/>
    <w:rsid w:val="1170F55F"/>
    <w:rsid w:val="117AEFE7"/>
    <w:rsid w:val="117EBDA7"/>
    <w:rsid w:val="11835B05"/>
    <w:rsid w:val="119FE1B3"/>
    <w:rsid w:val="11A33188"/>
    <w:rsid w:val="11A356E6"/>
    <w:rsid w:val="11A75F2D"/>
    <w:rsid w:val="11AAF663"/>
    <w:rsid w:val="11B25000"/>
    <w:rsid w:val="11BF2029"/>
    <w:rsid w:val="11C09E1D"/>
    <w:rsid w:val="11C23A16"/>
    <w:rsid w:val="11C78E26"/>
    <w:rsid w:val="11CA238F"/>
    <w:rsid w:val="11D477F3"/>
    <w:rsid w:val="11EE2CBD"/>
    <w:rsid w:val="11EFAE7F"/>
    <w:rsid w:val="11FD5515"/>
    <w:rsid w:val="1204FC92"/>
    <w:rsid w:val="120E1198"/>
    <w:rsid w:val="1218A4DB"/>
    <w:rsid w:val="121BF76D"/>
    <w:rsid w:val="121CD358"/>
    <w:rsid w:val="12289072"/>
    <w:rsid w:val="12321033"/>
    <w:rsid w:val="1237C5BF"/>
    <w:rsid w:val="12402AC0"/>
    <w:rsid w:val="1247A849"/>
    <w:rsid w:val="124E5772"/>
    <w:rsid w:val="12674847"/>
    <w:rsid w:val="126A29F0"/>
    <w:rsid w:val="126FD3AB"/>
    <w:rsid w:val="12718B98"/>
    <w:rsid w:val="1273E7D4"/>
    <w:rsid w:val="12820EC3"/>
    <w:rsid w:val="1289B229"/>
    <w:rsid w:val="129A7CE5"/>
    <w:rsid w:val="12A7C300"/>
    <w:rsid w:val="12B28CD9"/>
    <w:rsid w:val="12B3F863"/>
    <w:rsid w:val="12B40A93"/>
    <w:rsid w:val="12B8DB2B"/>
    <w:rsid w:val="12C3D461"/>
    <w:rsid w:val="12D1E47B"/>
    <w:rsid w:val="12D699FA"/>
    <w:rsid w:val="12DF891E"/>
    <w:rsid w:val="12E1057E"/>
    <w:rsid w:val="12E1D947"/>
    <w:rsid w:val="12E44C06"/>
    <w:rsid w:val="12E573BF"/>
    <w:rsid w:val="12EF892E"/>
    <w:rsid w:val="12F0E9D8"/>
    <w:rsid w:val="12F301D9"/>
    <w:rsid w:val="12F519A6"/>
    <w:rsid w:val="12F84686"/>
    <w:rsid w:val="12F9BC42"/>
    <w:rsid w:val="1311E9D8"/>
    <w:rsid w:val="132024CD"/>
    <w:rsid w:val="1326800F"/>
    <w:rsid w:val="1334D5DF"/>
    <w:rsid w:val="13379B8C"/>
    <w:rsid w:val="1340A255"/>
    <w:rsid w:val="1340A572"/>
    <w:rsid w:val="1341B2BD"/>
    <w:rsid w:val="134D9981"/>
    <w:rsid w:val="135BC518"/>
    <w:rsid w:val="135F5B98"/>
    <w:rsid w:val="1361A452"/>
    <w:rsid w:val="136EE698"/>
    <w:rsid w:val="137D73E2"/>
    <w:rsid w:val="138B2F70"/>
    <w:rsid w:val="1391E395"/>
    <w:rsid w:val="13984027"/>
    <w:rsid w:val="139B2ACC"/>
    <w:rsid w:val="139EB7F6"/>
    <w:rsid w:val="13A4BD59"/>
    <w:rsid w:val="13A86238"/>
    <w:rsid w:val="13AACCB4"/>
    <w:rsid w:val="13AB72BF"/>
    <w:rsid w:val="13ABD579"/>
    <w:rsid w:val="13ADEA46"/>
    <w:rsid w:val="13AE2B56"/>
    <w:rsid w:val="13B6B3C4"/>
    <w:rsid w:val="13C43411"/>
    <w:rsid w:val="13D597C4"/>
    <w:rsid w:val="13D5CA6E"/>
    <w:rsid w:val="13DD5F38"/>
    <w:rsid w:val="13E61228"/>
    <w:rsid w:val="13EF1B73"/>
    <w:rsid w:val="13FAC067"/>
    <w:rsid w:val="13FE82A5"/>
    <w:rsid w:val="14156018"/>
    <w:rsid w:val="1417F6B9"/>
    <w:rsid w:val="141E0AEF"/>
    <w:rsid w:val="142849F7"/>
    <w:rsid w:val="142FF4D3"/>
    <w:rsid w:val="1432A802"/>
    <w:rsid w:val="1438259F"/>
    <w:rsid w:val="1439FE4F"/>
    <w:rsid w:val="143BE38C"/>
    <w:rsid w:val="143FCF23"/>
    <w:rsid w:val="1440DD67"/>
    <w:rsid w:val="14427C8C"/>
    <w:rsid w:val="1443670F"/>
    <w:rsid w:val="1453E061"/>
    <w:rsid w:val="1454CDC4"/>
    <w:rsid w:val="14563346"/>
    <w:rsid w:val="1459866E"/>
    <w:rsid w:val="1467433E"/>
    <w:rsid w:val="146881C6"/>
    <w:rsid w:val="1470D2F9"/>
    <w:rsid w:val="147B2801"/>
    <w:rsid w:val="147D5AA3"/>
    <w:rsid w:val="147F50DE"/>
    <w:rsid w:val="14825B98"/>
    <w:rsid w:val="1482E439"/>
    <w:rsid w:val="149043B3"/>
    <w:rsid w:val="14B307F6"/>
    <w:rsid w:val="14D9D2D3"/>
    <w:rsid w:val="14E1B00C"/>
    <w:rsid w:val="14F11CCB"/>
    <w:rsid w:val="14F6B50A"/>
    <w:rsid w:val="14FC067B"/>
    <w:rsid w:val="150974A4"/>
    <w:rsid w:val="150A5A84"/>
    <w:rsid w:val="150ACDD2"/>
    <w:rsid w:val="150B0E89"/>
    <w:rsid w:val="150B57AB"/>
    <w:rsid w:val="151B403A"/>
    <w:rsid w:val="1527CF45"/>
    <w:rsid w:val="1528D8F2"/>
    <w:rsid w:val="152AA36B"/>
    <w:rsid w:val="152C4563"/>
    <w:rsid w:val="152DA446"/>
    <w:rsid w:val="153127E8"/>
    <w:rsid w:val="15349843"/>
    <w:rsid w:val="153BA1D6"/>
    <w:rsid w:val="154AA5EA"/>
    <w:rsid w:val="155C8CBB"/>
    <w:rsid w:val="155D565D"/>
    <w:rsid w:val="15614900"/>
    <w:rsid w:val="156BA5AD"/>
    <w:rsid w:val="156C6AF2"/>
    <w:rsid w:val="15725D09"/>
    <w:rsid w:val="158253B2"/>
    <w:rsid w:val="15884D68"/>
    <w:rsid w:val="158A38B2"/>
    <w:rsid w:val="1590152C"/>
    <w:rsid w:val="159F6102"/>
    <w:rsid w:val="15B2B49B"/>
    <w:rsid w:val="15B3D7B5"/>
    <w:rsid w:val="15B7D25A"/>
    <w:rsid w:val="15B87315"/>
    <w:rsid w:val="15BC6B47"/>
    <w:rsid w:val="15C99A2E"/>
    <w:rsid w:val="15D54061"/>
    <w:rsid w:val="15D6A2D2"/>
    <w:rsid w:val="15E2E72F"/>
    <w:rsid w:val="15E96042"/>
    <w:rsid w:val="15F9733F"/>
    <w:rsid w:val="15FCC325"/>
    <w:rsid w:val="15FD8AAE"/>
    <w:rsid w:val="15FE496B"/>
    <w:rsid w:val="15FF926E"/>
    <w:rsid w:val="16006A2B"/>
    <w:rsid w:val="160227BC"/>
    <w:rsid w:val="1602B81B"/>
    <w:rsid w:val="160591E3"/>
    <w:rsid w:val="1619BD69"/>
    <w:rsid w:val="16313C49"/>
    <w:rsid w:val="163C76C8"/>
    <w:rsid w:val="163C849B"/>
    <w:rsid w:val="163F1DC3"/>
    <w:rsid w:val="16416AD5"/>
    <w:rsid w:val="164444A5"/>
    <w:rsid w:val="1650B7EA"/>
    <w:rsid w:val="16541D7C"/>
    <w:rsid w:val="165683E5"/>
    <w:rsid w:val="16590F8A"/>
    <w:rsid w:val="168A3A92"/>
    <w:rsid w:val="168ACA20"/>
    <w:rsid w:val="168B5183"/>
    <w:rsid w:val="1695734D"/>
    <w:rsid w:val="16A31D17"/>
    <w:rsid w:val="16AFEB12"/>
    <w:rsid w:val="16B19F3C"/>
    <w:rsid w:val="16B34F04"/>
    <w:rsid w:val="16B8679D"/>
    <w:rsid w:val="16B9EF8D"/>
    <w:rsid w:val="16BA8139"/>
    <w:rsid w:val="16BBE88D"/>
    <w:rsid w:val="16BE960E"/>
    <w:rsid w:val="16C945E0"/>
    <w:rsid w:val="16CC49FF"/>
    <w:rsid w:val="16CE9E32"/>
    <w:rsid w:val="16CF17E9"/>
    <w:rsid w:val="16D4AB59"/>
    <w:rsid w:val="16D54B5C"/>
    <w:rsid w:val="16D5C768"/>
    <w:rsid w:val="16D8FB39"/>
    <w:rsid w:val="16DEA222"/>
    <w:rsid w:val="16E1509E"/>
    <w:rsid w:val="16E743F6"/>
    <w:rsid w:val="16E87447"/>
    <w:rsid w:val="16EA25C8"/>
    <w:rsid w:val="16F0B8E6"/>
    <w:rsid w:val="16F5205E"/>
    <w:rsid w:val="16F665EB"/>
    <w:rsid w:val="16FD5875"/>
    <w:rsid w:val="1700E32F"/>
    <w:rsid w:val="17042C80"/>
    <w:rsid w:val="171A5C74"/>
    <w:rsid w:val="171FB116"/>
    <w:rsid w:val="172FA0EE"/>
    <w:rsid w:val="173742BC"/>
    <w:rsid w:val="1738674E"/>
    <w:rsid w:val="173D2070"/>
    <w:rsid w:val="174270ED"/>
    <w:rsid w:val="17457E3A"/>
    <w:rsid w:val="1747DDA8"/>
    <w:rsid w:val="174C2EB1"/>
    <w:rsid w:val="17515280"/>
    <w:rsid w:val="17525E38"/>
    <w:rsid w:val="175CFCE8"/>
    <w:rsid w:val="175F23C1"/>
    <w:rsid w:val="175FDF3F"/>
    <w:rsid w:val="1767FBE3"/>
    <w:rsid w:val="1768137C"/>
    <w:rsid w:val="1773527A"/>
    <w:rsid w:val="177D1401"/>
    <w:rsid w:val="1795BD8F"/>
    <w:rsid w:val="179CA048"/>
    <w:rsid w:val="17A5AD3E"/>
    <w:rsid w:val="17AB63E1"/>
    <w:rsid w:val="17AC43C4"/>
    <w:rsid w:val="17B0DDE0"/>
    <w:rsid w:val="17B31566"/>
    <w:rsid w:val="17B42E7A"/>
    <w:rsid w:val="17BD4DE8"/>
    <w:rsid w:val="17D731C0"/>
    <w:rsid w:val="17D9CBCF"/>
    <w:rsid w:val="17E6FB4F"/>
    <w:rsid w:val="17EBF0F9"/>
    <w:rsid w:val="17F5BAA6"/>
    <w:rsid w:val="180945B5"/>
    <w:rsid w:val="180DF47D"/>
    <w:rsid w:val="18100D46"/>
    <w:rsid w:val="1812485F"/>
    <w:rsid w:val="181C7C0C"/>
    <w:rsid w:val="1825D55D"/>
    <w:rsid w:val="182CDF60"/>
    <w:rsid w:val="18465B37"/>
    <w:rsid w:val="184B7E24"/>
    <w:rsid w:val="184D3B95"/>
    <w:rsid w:val="184ECE5B"/>
    <w:rsid w:val="1855DD2B"/>
    <w:rsid w:val="185D7212"/>
    <w:rsid w:val="185F3E31"/>
    <w:rsid w:val="18600A34"/>
    <w:rsid w:val="18662FB4"/>
    <w:rsid w:val="186EB5DF"/>
    <w:rsid w:val="1873FDF9"/>
    <w:rsid w:val="187433A3"/>
    <w:rsid w:val="187CC723"/>
    <w:rsid w:val="1887CE30"/>
    <w:rsid w:val="188D3377"/>
    <w:rsid w:val="18976263"/>
    <w:rsid w:val="18A2938E"/>
    <w:rsid w:val="18A4E2C6"/>
    <w:rsid w:val="18A9EAA2"/>
    <w:rsid w:val="18B9D060"/>
    <w:rsid w:val="18BBB26E"/>
    <w:rsid w:val="18BF3DDF"/>
    <w:rsid w:val="18C20B26"/>
    <w:rsid w:val="18C2A775"/>
    <w:rsid w:val="18C36E54"/>
    <w:rsid w:val="18CA411A"/>
    <w:rsid w:val="18CB356D"/>
    <w:rsid w:val="18CFEA60"/>
    <w:rsid w:val="18D34D11"/>
    <w:rsid w:val="18D6D82E"/>
    <w:rsid w:val="18D7223B"/>
    <w:rsid w:val="18DC33E4"/>
    <w:rsid w:val="18DD5A28"/>
    <w:rsid w:val="18DF2D7C"/>
    <w:rsid w:val="18E19877"/>
    <w:rsid w:val="18E95BC6"/>
    <w:rsid w:val="18EC47F3"/>
    <w:rsid w:val="18F10083"/>
    <w:rsid w:val="18FEC9A0"/>
    <w:rsid w:val="190866AB"/>
    <w:rsid w:val="190BB214"/>
    <w:rsid w:val="190E544A"/>
    <w:rsid w:val="19138693"/>
    <w:rsid w:val="19171DC0"/>
    <w:rsid w:val="1919CC68"/>
    <w:rsid w:val="192576AE"/>
    <w:rsid w:val="1929AE4C"/>
    <w:rsid w:val="1929FB2E"/>
    <w:rsid w:val="19421B60"/>
    <w:rsid w:val="194691E7"/>
    <w:rsid w:val="194DC3DC"/>
    <w:rsid w:val="1951D015"/>
    <w:rsid w:val="195E8BFB"/>
    <w:rsid w:val="1961E58D"/>
    <w:rsid w:val="1963A27C"/>
    <w:rsid w:val="196BE189"/>
    <w:rsid w:val="19772083"/>
    <w:rsid w:val="1981569D"/>
    <w:rsid w:val="1986A4EE"/>
    <w:rsid w:val="1988A424"/>
    <w:rsid w:val="198F4E80"/>
    <w:rsid w:val="19925987"/>
    <w:rsid w:val="19928A98"/>
    <w:rsid w:val="1998CE00"/>
    <w:rsid w:val="199AA9F9"/>
    <w:rsid w:val="19A1AE03"/>
    <w:rsid w:val="19A23157"/>
    <w:rsid w:val="19A31FED"/>
    <w:rsid w:val="19B67CDC"/>
    <w:rsid w:val="19CA6802"/>
    <w:rsid w:val="19CEA7CC"/>
    <w:rsid w:val="19CEE141"/>
    <w:rsid w:val="19DACE1C"/>
    <w:rsid w:val="19DD9103"/>
    <w:rsid w:val="19DF54D4"/>
    <w:rsid w:val="19E41430"/>
    <w:rsid w:val="19EFC4C3"/>
    <w:rsid w:val="19F21F5C"/>
    <w:rsid w:val="19F39E63"/>
    <w:rsid w:val="19F60DE4"/>
    <w:rsid w:val="19F7E22B"/>
    <w:rsid w:val="19FA37A4"/>
    <w:rsid w:val="19FE3437"/>
    <w:rsid w:val="1A01E683"/>
    <w:rsid w:val="1A0AEDD5"/>
    <w:rsid w:val="1A1FF347"/>
    <w:rsid w:val="1A253A18"/>
    <w:rsid w:val="1A2DA2DF"/>
    <w:rsid w:val="1A3948BC"/>
    <w:rsid w:val="1A3ACFB6"/>
    <w:rsid w:val="1A3EB2BB"/>
    <w:rsid w:val="1A3F8C0A"/>
    <w:rsid w:val="1A449285"/>
    <w:rsid w:val="1A44BA01"/>
    <w:rsid w:val="1A468808"/>
    <w:rsid w:val="1A4801AD"/>
    <w:rsid w:val="1A4AE0FD"/>
    <w:rsid w:val="1A5176F9"/>
    <w:rsid w:val="1A52F45A"/>
    <w:rsid w:val="1A588FE0"/>
    <w:rsid w:val="1A62004C"/>
    <w:rsid w:val="1A6569D2"/>
    <w:rsid w:val="1A68131C"/>
    <w:rsid w:val="1A7041B0"/>
    <w:rsid w:val="1A70B830"/>
    <w:rsid w:val="1A72896A"/>
    <w:rsid w:val="1A78C3A1"/>
    <w:rsid w:val="1A827CAB"/>
    <w:rsid w:val="1A8356B9"/>
    <w:rsid w:val="1A899DBD"/>
    <w:rsid w:val="1A92A95B"/>
    <w:rsid w:val="1A9379D3"/>
    <w:rsid w:val="1A9735E6"/>
    <w:rsid w:val="1A9B4BB4"/>
    <w:rsid w:val="1AA6080E"/>
    <w:rsid w:val="1AA73ABA"/>
    <w:rsid w:val="1AAEE2B7"/>
    <w:rsid w:val="1ABA7934"/>
    <w:rsid w:val="1AC6C6CD"/>
    <w:rsid w:val="1AD9DE6A"/>
    <w:rsid w:val="1AE2A244"/>
    <w:rsid w:val="1AE87A71"/>
    <w:rsid w:val="1AEE9FF5"/>
    <w:rsid w:val="1AEF8AC4"/>
    <w:rsid w:val="1AF29258"/>
    <w:rsid w:val="1AFB10AB"/>
    <w:rsid w:val="1B0F0A32"/>
    <w:rsid w:val="1B117532"/>
    <w:rsid w:val="1B187CB8"/>
    <w:rsid w:val="1B21E203"/>
    <w:rsid w:val="1B22E3B7"/>
    <w:rsid w:val="1B24675E"/>
    <w:rsid w:val="1B26C310"/>
    <w:rsid w:val="1B2A9CD9"/>
    <w:rsid w:val="1B3CD88B"/>
    <w:rsid w:val="1B3E4480"/>
    <w:rsid w:val="1B40BF9D"/>
    <w:rsid w:val="1B49BAEE"/>
    <w:rsid w:val="1B55DCCF"/>
    <w:rsid w:val="1B5843AC"/>
    <w:rsid w:val="1B5CF2FC"/>
    <w:rsid w:val="1B5F28EF"/>
    <w:rsid w:val="1B7262D1"/>
    <w:rsid w:val="1B821E21"/>
    <w:rsid w:val="1B8DAC88"/>
    <w:rsid w:val="1B8DFAE8"/>
    <w:rsid w:val="1B8E2D0E"/>
    <w:rsid w:val="1B935456"/>
    <w:rsid w:val="1BA841FE"/>
    <w:rsid w:val="1BABB631"/>
    <w:rsid w:val="1BD1A12E"/>
    <w:rsid w:val="1BDD1178"/>
    <w:rsid w:val="1BE157DA"/>
    <w:rsid w:val="1BF35295"/>
    <w:rsid w:val="1C0643E0"/>
    <w:rsid w:val="1C06D354"/>
    <w:rsid w:val="1C1322B8"/>
    <w:rsid w:val="1C159FCC"/>
    <w:rsid w:val="1C1C73BB"/>
    <w:rsid w:val="1C1F8D93"/>
    <w:rsid w:val="1C348EEA"/>
    <w:rsid w:val="1C3F98C0"/>
    <w:rsid w:val="1C444741"/>
    <w:rsid w:val="1C4A45BA"/>
    <w:rsid w:val="1C60C2C7"/>
    <w:rsid w:val="1C6D488D"/>
    <w:rsid w:val="1C838E52"/>
    <w:rsid w:val="1C8C117A"/>
    <w:rsid w:val="1C8CD5FD"/>
    <w:rsid w:val="1C8F92DF"/>
    <w:rsid w:val="1CACFA3B"/>
    <w:rsid w:val="1CC3AF3A"/>
    <w:rsid w:val="1CC3C6C7"/>
    <w:rsid w:val="1CD647AA"/>
    <w:rsid w:val="1CD9C506"/>
    <w:rsid w:val="1CDACE2D"/>
    <w:rsid w:val="1CE9CB2E"/>
    <w:rsid w:val="1CEB2346"/>
    <w:rsid w:val="1CF57128"/>
    <w:rsid w:val="1D02BA75"/>
    <w:rsid w:val="1D092764"/>
    <w:rsid w:val="1D10988A"/>
    <w:rsid w:val="1D2BCFF9"/>
    <w:rsid w:val="1D331D1A"/>
    <w:rsid w:val="1D46417F"/>
    <w:rsid w:val="1D48B6CA"/>
    <w:rsid w:val="1D4960D7"/>
    <w:rsid w:val="1D4AC561"/>
    <w:rsid w:val="1D4B7691"/>
    <w:rsid w:val="1D4C140E"/>
    <w:rsid w:val="1D4DF607"/>
    <w:rsid w:val="1D4E4512"/>
    <w:rsid w:val="1D4E45EC"/>
    <w:rsid w:val="1D5BD9BB"/>
    <w:rsid w:val="1D6A4974"/>
    <w:rsid w:val="1D71873B"/>
    <w:rsid w:val="1D721C87"/>
    <w:rsid w:val="1D72AA23"/>
    <w:rsid w:val="1D77E323"/>
    <w:rsid w:val="1D7BE3A0"/>
    <w:rsid w:val="1D890B62"/>
    <w:rsid w:val="1D9596EC"/>
    <w:rsid w:val="1D9ED6D6"/>
    <w:rsid w:val="1DA0C687"/>
    <w:rsid w:val="1DAE5C45"/>
    <w:rsid w:val="1DBC6FF1"/>
    <w:rsid w:val="1DC44A40"/>
    <w:rsid w:val="1DCB1CF4"/>
    <w:rsid w:val="1DD26769"/>
    <w:rsid w:val="1DE54019"/>
    <w:rsid w:val="1DF63E26"/>
    <w:rsid w:val="1DF960E6"/>
    <w:rsid w:val="1E004CA4"/>
    <w:rsid w:val="1E131713"/>
    <w:rsid w:val="1E1A508D"/>
    <w:rsid w:val="1E2092AF"/>
    <w:rsid w:val="1E2436C6"/>
    <w:rsid w:val="1E2D6B02"/>
    <w:rsid w:val="1E351DBA"/>
    <w:rsid w:val="1E3A9EF9"/>
    <w:rsid w:val="1E3B6937"/>
    <w:rsid w:val="1E3BF3B3"/>
    <w:rsid w:val="1E4F5E05"/>
    <w:rsid w:val="1E514F4E"/>
    <w:rsid w:val="1E542160"/>
    <w:rsid w:val="1E5E298F"/>
    <w:rsid w:val="1E6867D5"/>
    <w:rsid w:val="1E84A0F7"/>
    <w:rsid w:val="1E867D9C"/>
    <w:rsid w:val="1E8806D5"/>
    <w:rsid w:val="1E8D60B7"/>
    <w:rsid w:val="1E8DCF39"/>
    <w:rsid w:val="1E929266"/>
    <w:rsid w:val="1E958C02"/>
    <w:rsid w:val="1E9B53BE"/>
    <w:rsid w:val="1E9D38BD"/>
    <w:rsid w:val="1EADAC46"/>
    <w:rsid w:val="1EB00C79"/>
    <w:rsid w:val="1EC3B9F7"/>
    <w:rsid w:val="1ECAAEF5"/>
    <w:rsid w:val="1ECC7688"/>
    <w:rsid w:val="1ED401EE"/>
    <w:rsid w:val="1EE02FC7"/>
    <w:rsid w:val="1EE50EC9"/>
    <w:rsid w:val="1EE6439D"/>
    <w:rsid w:val="1EE9C084"/>
    <w:rsid w:val="1EF03531"/>
    <w:rsid w:val="1F047742"/>
    <w:rsid w:val="1F051E87"/>
    <w:rsid w:val="1F06BCDA"/>
    <w:rsid w:val="1F07FA67"/>
    <w:rsid w:val="1F0EE02C"/>
    <w:rsid w:val="1F0FA238"/>
    <w:rsid w:val="1F103216"/>
    <w:rsid w:val="1F1206E2"/>
    <w:rsid w:val="1F22A8C0"/>
    <w:rsid w:val="1F31C334"/>
    <w:rsid w:val="1F341705"/>
    <w:rsid w:val="1F422147"/>
    <w:rsid w:val="1F46FC56"/>
    <w:rsid w:val="1F476DCA"/>
    <w:rsid w:val="1F4A587E"/>
    <w:rsid w:val="1F58D4C1"/>
    <w:rsid w:val="1F75C0C6"/>
    <w:rsid w:val="1F84E0A8"/>
    <w:rsid w:val="1F86AE76"/>
    <w:rsid w:val="1F8A6F9E"/>
    <w:rsid w:val="1F920BF5"/>
    <w:rsid w:val="1F940030"/>
    <w:rsid w:val="1F957D0A"/>
    <w:rsid w:val="1F96CCEE"/>
    <w:rsid w:val="1F987D39"/>
    <w:rsid w:val="1F9B2303"/>
    <w:rsid w:val="1FA3C64E"/>
    <w:rsid w:val="1FADA0AB"/>
    <w:rsid w:val="1FAFB1AD"/>
    <w:rsid w:val="1FB25AE0"/>
    <w:rsid w:val="1FB87449"/>
    <w:rsid w:val="1FC3DA2F"/>
    <w:rsid w:val="1FC7885F"/>
    <w:rsid w:val="1FC8DD1A"/>
    <w:rsid w:val="1FC9FBFB"/>
    <w:rsid w:val="1FCBD220"/>
    <w:rsid w:val="1FCC27E3"/>
    <w:rsid w:val="1FCC63D5"/>
    <w:rsid w:val="1FE37942"/>
    <w:rsid w:val="1FE53CE3"/>
    <w:rsid w:val="1FE803C4"/>
    <w:rsid w:val="1FEA57DE"/>
    <w:rsid w:val="1FEAC724"/>
    <w:rsid w:val="1FEBD168"/>
    <w:rsid w:val="1FF8AB6F"/>
    <w:rsid w:val="20006A0A"/>
    <w:rsid w:val="20028902"/>
    <w:rsid w:val="2005BDB0"/>
    <w:rsid w:val="2019C480"/>
    <w:rsid w:val="20206C9F"/>
    <w:rsid w:val="2020BB2E"/>
    <w:rsid w:val="20244AA7"/>
    <w:rsid w:val="2032EA4B"/>
    <w:rsid w:val="203B95B8"/>
    <w:rsid w:val="204BBB59"/>
    <w:rsid w:val="204D2F4F"/>
    <w:rsid w:val="204F48C3"/>
    <w:rsid w:val="205E2516"/>
    <w:rsid w:val="2062A1A4"/>
    <w:rsid w:val="20633D26"/>
    <w:rsid w:val="206679A2"/>
    <w:rsid w:val="206B7C1A"/>
    <w:rsid w:val="2070E970"/>
    <w:rsid w:val="207C507D"/>
    <w:rsid w:val="2082F89E"/>
    <w:rsid w:val="2083C434"/>
    <w:rsid w:val="20857ACE"/>
    <w:rsid w:val="20880231"/>
    <w:rsid w:val="2088717A"/>
    <w:rsid w:val="209D77F1"/>
    <w:rsid w:val="209DF3A5"/>
    <w:rsid w:val="209EF918"/>
    <w:rsid w:val="209F57F3"/>
    <w:rsid w:val="20A10970"/>
    <w:rsid w:val="20A8496C"/>
    <w:rsid w:val="20B418EA"/>
    <w:rsid w:val="20C1D319"/>
    <w:rsid w:val="20D139B3"/>
    <w:rsid w:val="20D9282B"/>
    <w:rsid w:val="20E4815C"/>
    <w:rsid w:val="20EDEEDE"/>
    <w:rsid w:val="20F7F590"/>
    <w:rsid w:val="21095F90"/>
    <w:rsid w:val="2111028A"/>
    <w:rsid w:val="211B4C05"/>
    <w:rsid w:val="21292C87"/>
    <w:rsid w:val="212EE948"/>
    <w:rsid w:val="21311357"/>
    <w:rsid w:val="2140C05E"/>
    <w:rsid w:val="214818E6"/>
    <w:rsid w:val="214AC23D"/>
    <w:rsid w:val="214CB3AC"/>
    <w:rsid w:val="21568AC6"/>
    <w:rsid w:val="215CC0EE"/>
    <w:rsid w:val="2164DD57"/>
    <w:rsid w:val="21659A18"/>
    <w:rsid w:val="2167CEBE"/>
    <w:rsid w:val="216EFB28"/>
    <w:rsid w:val="21780A84"/>
    <w:rsid w:val="218294BE"/>
    <w:rsid w:val="218314E6"/>
    <w:rsid w:val="21856F6E"/>
    <w:rsid w:val="218B7239"/>
    <w:rsid w:val="21904982"/>
    <w:rsid w:val="21915024"/>
    <w:rsid w:val="21A8037A"/>
    <w:rsid w:val="21ACDB15"/>
    <w:rsid w:val="21AE55B9"/>
    <w:rsid w:val="21B935CD"/>
    <w:rsid w:val="21BD8CAE"/>
    <w:rsid w:val="21C7DF17"/>
    <w:rsid w:val="21CA779E"/>
    <w:rsid w:val="21CD3000"/>
    <w:rsid w:val="21CD8791"/>
    <w:rsid w:val="21CDDEE4"/>
    <w:rsid w:val="21D20FEC"/>
    <w:rsid w:val="21DC5635"/>
    <w:rsid w:val="21E8EC84"/>
    <w:rsid w:val="21F97601"/>
    <w:rsid w:val="21FF9EB7"/>
    <w:rsid w:val="220DF1E3"/>
    <w:rsid w:val="220FB4AA"/>
    <w:rsid w:val="2211CF32"/>
    <w:rsid w:val="22134368"/>
    <w:rsid w:val="2218AB15"/>
    <w:rsid w:val="221A6073"/>
    <w:rsid w:val="221B6A17"/>
    <w:rsid w:val="221D6D73"/>
    <w:rsid w:val="22213126"/>
    <w:rsid w:val="222AD127"/>
    <w:rsid w:val="2236CB3E"/>
    <w:rsid w:val="22438013"/>
    <w:rsid w:val="2245EB8B"/>
    <w:rsid w:val="2248EE16"/>
    <w:rsid w:val="22557ED4"/>
    <w:rsid w:val="22558C70"/>
    <w:rsid w:val="22562EC9"/>
    <w:rsid w:val="22588FCA"/>
    <w:rsid w:val="225D8FD8"/>
    <w:rsid w:val="226250FA"/>
    <w:rsid w:val="22704B05"/>
    <w:rsid w:val="22732C96"/>
    <w:rsid w:val="22764AB1"/>
    <w:rsid w:val="22775ED9"/>
    <w:rsid w:val="2277655C"/>
    <w:rsid w:val="2277D155"/>
    <w:rsid w:val="227A0B5B"/>
    <w:rsid w:val="22898094"/>
    <w:rsid w:val="2296669B"/>
    <w:rsid w:val="2296772B"/>
    <w:rsid w:val="22995A12"/>
    <w:rsid w:val="22A4A303"/>
    <w:rsid w:val="22AD49FD"/>
    <w:rsid w:val="22BE9426"/>
    <w:rsid w:val="22C3F960"/>
    <w:rsid w:val="22C940B2"/>
    <w:rsid w:val="22D14500"/>
    <w:rsid w:val="22E74BDF"/>
    <w:rsid w:val="22EB356D"/>
    <w:rsid w:val="22ECF7F4"/>
    <w:rsid w:val="22EECD1F"/>
    <w:rsid w:val="22FB53AA"/>
    <w:rsid w:val="22FB7559"/>
    <w:rsid w:val="22FDDE59"/>
    <w:rsid w:val="23002255"/>
    <w:rsid w:val="2304561D"/>
    <w:rsid w:val="2312ED06"/>
    <w:rsid w:val="2313D1F8"/>
    <w:rsid w:val="231BA3FB"/>
    <w:rsid w:val="231D4C28"/>
    <w:rsid w:val="233443C5"/>
    <w:rsid w:val="23359F5F"/>
    <w:rsid w:val="2340BBD7"/>
    <w:rsid w:val="2346C414"/>
    <w:rsid w:val="234A62F6"/>
    <w:rsid w:val="234E1DB9"/>
    <w:rsid w:val="23519F6E"/>
    <w:rsid w:val="23567E6F"/>
    <w:rsid w:val="236067FC"/>
    <w:rsid w:val="236B084A"/>
    <w:rsid w:val="23839D19"/>
    <w:rsid w:val="238DE271"/>
    <w:rsid w:val="239E61C8"/>
    <w:rsid w:val="23A8C8A2"/>
    <w:rsid w:val="23D81214"/>
    <w:rsid w:val="23E24E99"/>
    <w:rsid w:val="23E2ED1F"/>
    <w:rsid w:val="23E70554"/>
    <w:rsid w:val="23E87B1E"/>
    <w:rsid w:val="23EA319F"/>
    <w:rsid w:val="23EDC4C5"/>
    <w:rsid w:val="23F27C96"/>
    <w:rsid w:val="23F789AF"/>
    <w:rsid w:val="23FC647E"/>
    <w:rsid w:val="23FCF4B4"/>
    <w:rsid w:val="2418FCB7"/>
    <w:rsid w:val="241EF0C8"/>
    <w:rsid w:val="242CA9CD"/>
    <w:rsid w:val="242DD11F"/>
    <w:rsid w:val="2431B156"/>
    <w:rsid w:val="2437A8DB"/>
    <w:rsid w:val="2438CCA8"/>
    <w:rsid w:val="243BE376"/>
    <w:rsid w:val="24415D78"/>
    <w:rsid w:val="2467EA44"/>
    <w:rsid w:val="2469EE95"/>
    <w:rsid w:val="2473AD01"/>
    <w:rsid w:val="24888CCB"/>
    <w:rsid w:val="248C3C29"/>
    <w:rsid w:val="2494ED16"/>
    <w:rsid w:val="24983417"/>
    <w:rsid w:val="249D70EB"/>
    <w:rsid w:val="24A04BA8"/>
    <w:rsid w:val="24A827EA"/>
    <w:rsid w:val="24B1F78B"/>
    <w:rsid w:val="24B86140"/>
    <w:rsid w:val="24BD463D"/>
    <w:rsid w:val="24CEA1AF"/>
    <w:rsid w:val="24D03BEB"/>
    <w:rsid w:val="24DB21EB"/>
    <w:rsid w:val="24E472C0"/>
    <w:rsid w:val="24F14F59"/>
    <w:rsid w:val="24F51804"/>
    <w:rsid w:val="24FBF112"/>
    <w:rsid w:val="24FC9850"/>
    <w:rsid w:val="25029833"/>
    <w:rsid w:val="25037CCE"/>
    <w:rsid w:val="2506EA23"/>
    <w:rsid w:val="2512B47C"/>
    <w:rsid w:val="2519203F"/>
    <w:rsid w:val="25198942"/>
    <w:rsid w:val="2519D616"/>
    <w:rsid w:val="251CA88E"/>
    <w:rsid w:val="25232359"/>
    <w:rsid w:val="252E8462"/>
    <w:rsid w:val="2537C882"/>
    <w:rsid w:val="25420575"/>
    <w:rsid w:val="254252EF"/>
    <w:rsid w:val="2550D411"/>
    <w:rsid w:val="255570D1"/>
    <w:rsid w:val="255A859D"/>
    <w:rsid w:val="255D6C33"/>
    <w:rsid w:val="257D8D21"/>
    <w:rsid w:val="257FE33E"/>
    <w:rsid w:val="258C87B7"/>
    <w:rsid w:val="258F4F2C"/>
    <w:rsid w:val="2592A371"/>
    <w:rsid w:val="25997737"/>
    <w:rsid w:val="25A55C38"/>
    <w:rsid w:val="25ACFD17"/>
    <w:rsid w:val="25B4E4E8"/>
    <w:rsid w:val="25BCEC77"/>
    <w:rsid w:val="25BF6CFF"/>
    <w:rsid w:val="25C07852"/>
    <w:rsid w:val="25CD67B4"/>
    <w:rsid w:val="25CEC3E7"/>
    <w:rsid w:val="25D6AFDE"/>
    <w:rsid w:val="25D75DC7"/>
    <w:rsid w:val="25ED65E6"/>
    <w:rsid w:val="25F1D9F2"/>
    <w:rsid w:val="25F81B83"/>
    <w:rsid w:val="25FD9DAC"/>
    <w:rsid w:val="25FEF168"/>
    <w:rsid w:val="2613FBDB"/>
    <w:rsid w:val="262853C7"/>
    <w:rsid w:val="262ABA14"/>
    <w:rsid w:val="2632ABA9"/>
    <w:rsid w:val="26361408"/>
    <w:rsid w:val="26393F83"/>
    <w:rsid w:val="264987DE"/>
    <w:rsid w:val="264C2EFD"/>
    <w:rsid w:val="264E5737"/>
    <w:rsid w:val="265955AE"/>
    <w:rsid w:val="265D8F64"/>
    <w:rsid w:val="266BC6B6"/>
    <w:rsid w:val="266C9111"/>
    <w:rsid w:val="2674B005"/>
    <w:rsid w:val="267914D7"/>
    <w:rsid w:val="267A9C2D"/>
    <w:rsid w:val="267BDBFF"/>
    <w:rsid w:val="2682C6DC"/>
    <w:rsid w:val="2685B0E5"/>
    <w:rsid w:val="268A2BB8"/>
    <w:rsid w:val="268A430C"/>
    <w:rsid w:val="268C2C66"/>
    <w:rsid w:val="268CB431"/>
    <w:rsid w:val="268F81C6"/>
    <w:rsid w:val="2690BA59"/>
    <w:rsid w:val="2698213E"/>
    <w:rsid w:val="269B8C4B"/>
    <w:rsid w:val="26A1AB12"/>
    <w:rsid w:val="26A326F4"/>
    <w:rsid w:val="26A9C8CB"/>
    <w:rsid w:val="26AB5900"/>
    <w:rsid w:val="26B574FD"/>
    <w:rsid w:val="26B64CE3"/>
    <w:rsid w:val="26BA6A58"/>
    <w:rsid w:val="26C18960"/>
    <w:rsid w:val="26CCEF9A"/>
    <w:rsid w:val="26D4B16D"/>
    <w:rsid w:val="26D54B93"/>
    <w:rsid w:val="26E1197A"/>
    <w:rsid w:val="26EBF6E5"/>
    <w:rsid w:val="26F1FE87"/>
    <w:rsid w:val="270A0F59"/>
    <w:rsid w:val="270DA410"/>
    <w:rsid w:val="270F54F9"/>
    <w:rsid w:val="270FC9C1"/>
    <w:rsid w:val="27167F25"/>
    <w:rsid w:val="271A1D68"/>
    <w:rsid w:val="271B8059"/>
    <w:rsid w:val="271B9C53"/>
    <w:rsid w:val="271FEB69"/>
    <w:rsid w:val="27239FD6"/>
    <w:rsid w:val="27288857"/>
    <w:rsid w:val="27392B6B"/>
    <w:rsid w:val="273DEC19"/>
    <w:rsid w:val="2741A1CE"/>
    <w:rsid w:val="274B2DB3"/>
    <w:rsid w:val="27543959"/>
    <w:rsid w:val="27552B2D"/>
    <w:rsid w:val="275C65AF"/>
    <w:rsid w:val="27723923"/>
    <w:rsid w:val="27775F7D"/>
    <w:rsid w:val="2777CE3E"/>
    <w:rsid w:val="2781AA34"/>
    <w:rsid w:val="2787FFF9"/>
    <w:rsid w:val="2790D0DC"/>
    <w:rsid w:val="27951602"/>
    <w:rsid w:val="27954508"/>
    <w:rsid w:val="279ABB06"/>
    <w:rsid w:val="279E6544"/>
    <w:rsid w:val="27A80B28"/>
    <w:rsid w:val="27A88B22"/>
    <w:rsid w:val="27AF6AA0"/>
    <w:rsid w:val="27BBE1A3"/>
    <w:rsid w:val="27BE32C5"/>
    <w:rsid w:val="27C064DD"/>
    <w:rsid w:val="27C4D1BE"/>
    <w:rsid w:val="27C6D03A"/>
    <w:rsid w:val="27D031C1"/>
    <w:rsid w:val="27D6056D"/>
    <w:rsid w:val="27DACFE1"/>
    <w:rsid w:val="27DB0071"/>
    <w:rsid w:val="27DCAAF2"/>
    <w:rsid w:val="27DD9309"/>
    <w:rsid w:val="27E2DD2B"/>
    <w:rsid w:val="27E8462E"/>
    <w:rsid w:val="27EDCB1C"/>
    <w:rsid w:val="27F2F15B"/>
    <w:rsid w:val="27F6C92F"/>
    <w:rsid w:val="27FADDB8"/>
    <w:rsid w:val="28014819"/>
    <w:rsid w:val="2805E386"/>
    <w:rsid w:val="28083F9E"/>
    <w:rsid w:val="28139B3D"/>
    <w:rsid w:val="281893BA"/>
    <w:rsid w:val="281EA4D2"/>
    <w:rsid w:val="282BFDBA"/>
    <w:rsid w:val="282DBCED"/>
    <w:rsid w:val="282FFD66"/>
    <w:rsid w:val="2836FDD2"/>
    <w:rsid w:val="28374FF8"/>
    <w:rsid w:val="283C2D2F"/>
    <w:rsid w:val="2840CC3D"/>
    <w:rsid w:val="28463307"/>
    <w:rsid w:val="28465ECC"/>
    <w:rsid w:val="2852DCE1"/>
    <w:rsid w:val="285CEE4C"/>
    <w:rsid w:val="285EC774"/>
    <w:rsid w:val="286FAA3B"/>
    <w:rsid w:val="287B2564"/>
    <w:rsid w:val="288883E1"/>
    <w:rsid w:val="289DA4BA"/>
    <w:rsid w:val="289FD60A"/>
    <w:rsid w:val="28B8016F"/>
    <w:rsid w:val="28C2DC8A"/>
    <w:rsid w:val="28CC0DC3"/>
    <w:rsid w:val="28D00632"/>
    <w:rsid w:val="28D6D6C6"/>
    <w:rsid w:val="28DE1271"/>
    <w:rsid w:val="28E9391C"/>
    <w:rsid w:val="28EA06E8"/>
    <w:rsid w:val="28F10ADC"/>
    <w:rsid w:val="28F36CA8"/>
    <w:rsid w:val="28FA35B0"/>
    <w:rsid w:val="28FC618A"/>
    <w:rsid w:val="28FDDEA8"/>
    <w:rsid w:val="28FFFBCC"/>
    <w:rsid w:val="290372D9"/>
    <w:rsid w:val="290578A0"/>
    <w:rsid w:val="29087079"/>
    <w:rsid w:val="2912B8C9"/>
    <w:rsid w:val="2915632A"/>
    <w:rsid w:val="2923804F"/>
    <w:rsid w:val="292F5CB7"/>
    <w:rsid w:val="29335200"/>
    <w:rsid w:val="293777F0"/>
    <w:rsid w:val="29388745"/>
    <w:rsid w:val="293A133A"/>
    <w:rsid w:val="2949DA02"/>
    <w:rsid w:val="29557E26"/>
    <w:rsid w:val="29611184"/>
    <w:rsid w:val="29633DC5"/>
    <w:rsid w:val="296AF556"/>
    <w:rsid w:val="296CEA0A"/>
    <w:rsid w:val="296DDB52"/>
    <w:rsid w:val="296F4DF0"/>
    <w:rsid w:val="298D680B"/>
    <w:rsid w:val="2995BA30"/>
    <w:rsid w:val="2999CFA1"/>
    <w:rsid w:val="29A73482"/>
    <w:rsid w:val="29BB2E2A"/>
    <w:rsid w:val="29C0D662"/>
    <w:rsid w:val="29C6249C"/>
    <w:rsid w:val="29C8A051"/>
    <w:rsid w:val="29CB5C83"/>
    <w:rsid w:val="29D0F7CD"/>
    <w:rsid w:val="29EE983B"/>
    <w:rsid w:val="29F1DC0A"/>
    <w:rsid w:val="29F3E04A"/>
    <w:rsid w:val="29F644E5"/>
    <w:rsid w:val="29F90172"/>
    <w:rsid w:val="2A01A7D8"/>
    <w:rsid w:val="2A020D6B"/>
    <w:rsid w:val="2A12A6FA"/>
    <w:rsid w:val="2A19C8BF"/>
    <w:rsid w:val="2A1B4E9C"/>
    <w:rsid w:val="2A1CE3F4"/>
    <w:rsid w:val="2A234471"/>
    <w:rsid w:val="2A24684F"/>
    <w:rsid w:val="2A2DE5F8"/>
    <w:rsid w:val="2A3997D3"/>
    <w:rsid w:val="2A3F03F0"/>
    <w:rsid w:val="2A469336"/>
    <w:rsid w:val="2A4BC9A7"/>
    <w:rsid w:val="2A578D6E"/>
    <w:rsid w:val="2A691D48"/>
    <w:rsid w:val="2A6C6BB4"/>
    <w:rsid w:val="2A702391"/>
    <w:rsid w:val="2A708498"/>
    <w:rsid w:val="2A7466A4"/>
    <w:rsid w:val="2A7989E2"/>
    <w:rsid w:val="2A816103"/>
    <w:rsid w:val="2A89F014"/>
    <w:rsid w:val="2A93ACFD"/>
    <w:rsid w:val="2AA1F0B1"/>
    <w:rsid w:val="2AA38B9F"/>
    <w:rsid w:val="2AAB7073"/>
    <w:rsid w:val="2AB1A264"/>
    <w:rsid w:val="2AB37591"/>
    <w:rsid w:val="2AB6E771"/>
    <w:rsid w:val="2ABF2393"/>
    <w:rsid w:val="2AC3D631"/>
    <w:rsid w:val="2AC67551"/>
    <w:rsid w:val="2AC6DBC4"/>
    <w:rsid w:val="2AD022DE"/>
    <w:rsid w:val="2AD4C1AB"/>
    <w:rsid w:val="2AD6450F"/>
    <w:rsid w:val="2ADF48FC"/>
    <w:rsid w:val="2AEC27B9"/>
    <w:rsid w:val="2AF0031C"/>
    <w:rsid w:val="2AF9A75E"/>
    <w:rsid w:val="2B0256A4"/>
    <w:rsid w:val="2B05AB63"/>
    <w:rsid w:val="2B1A12F9"/>
    <w:rsid w:val="2B2176A5"/>
    <w:rsid w:val="2B272335"/>
    <w:rsid w:val="2B2D4547"/>
    <w:rsid w:val="2B311135"/>
    <w:rsid w:val="2B32E641"/>
    <w:rsid w:val="2B36611A"/>
    <w:rsid w:val="2B3908E4"/>
    <w:rsid w:val="2B42307D"/>
    <w:rsid w:val="2B440AF9"/>
    <w:rsid w:val="2B4A7D45"/>
    <w:rsid w:val="2B5DC3C9"/>
    <w:rsid w:val="2B60E3E4"/>
    <w:rsid w:val="2B617B8F"/>
    <w:rsid w:val="2B6D1287"/>
    <w:rsid w:val="2B7601A6"/>
    <w:rsid w:val="2B7C73A3"/>
    <w:rsid w:val="2B7F6B6B"/>
    <w:rsid w:val="2B7FAC03"/>
    <w:rsid w:val="2B85C255"/>
    <w:rsid w:val="2B89F1FD"/>
    <w:rsid w:val="2B8E04A6"/>
    <w:rsid w:val="2B927054"/>
    <w:rsid w:val="2B9BF545"/>
    <w:rsid w:val="2BA61BB9"/>
    <w:rsid w:val="2BA83F6D"/>
    <w:rsid w:val="2BADEBD6"/>
    <w:rsid w:val="2BAF9237"/>
    <w:rsid w:val="2BB09433"/>
    <w:rsid w:val="2BB8EDDA"/>
    <w:rsid w:val="2BB9FB56"/>
    <w:rsid w:val="2BC6D876"/>
    <w:rsid w:val="2BC81F53"/>
    <w:rsid w:val="2BCD027D"/>
    <w:rsid w:val="2BD54FE0"/>
    <w:rsid w:val="2BEA71C0"/>
    <w:rsid w:val="2BF8B7AE"/>
    <w:rsid w:val="2BFA109D"/>
    <w:rsid w:val="2BFC9298"/>
    <w:rsid w:val="2C0D7CCE"/>
    <w:rsid w:val="2C0FD703"/>
    <w:rsid w:val="2C179B7C"/>
    <w:rsid w:val="2C2138D0"/>
    <w:rsid w:val="2C254041"/>
    <w:rsid w:val="2C2D54FC"/>
    <w:rsid w:val="2C3347B1"/>
    <w:rsid w:val="2C36DFB7"/>
    <w:rsid w:val="2C3D6C11"/>
    <w:rsid w:val="2C674470"/>
    <w:rsid w:val="2C74DC50"/>
    <w:rsid w:val="2C81922B"/>
    <w:rsid w:val="2C89790A"/>
    <w:rsid w:val="2C911BDD"/>
    <w:rsid w:val="2CAAD9DB"/>
    <w:rsid w:val="2CB33B45"/>
    <w:rsid w:val="2CB7FF41"/>
    <w:rsid w:val="2CBDCE40"/>
    <w:rsid w:val="2CC76FAF"/>
    <w:rsid w:val="2CC7AD8F"/>
    <w:rsid w:val="2CCC70E0"/>
    <w:rsid w:val="2CD35CF2"/>
    <w:rsid w:val="2CDB59A5"/>
    <w:rsid w:val="2CE0823C"/>
    <w:rsid w:val="2CE242B0"/>
    <w:rsid w:val="2CE3E5A6"/>
    <w:rsid w:val="2CE89171"/>
    <w:rsid w:val="2CEA34CD"/>
    <w:rsid w:val="2CED08F4"/>
    <w:rsid w:val="2CFC3D6A"/>
    <w:rsid w:val="2CFC6AE9"/>
    <w:rsid w:val="2CFD370C"/>
    <w:rsid w:val="2CFF952F"/>
    <w:rsid w:val="2D13263A"/>
    <w:rsid w:val="2D1B32C6"/>
    <w:rsid w:val="2D1DC0E7"/>
    <w:rsid w:val="2D25283B"/>
    <w:rsid w:val="2D2FF146"/>
    <w:rsid w:val="2D38E06A"/>
    <w:rsid w:val="2D3C0F19"/>
    <w:rsid w:val="2D3C7A7F"/>
    <w:rsid w:val="2D42CEC3"/>
    <w:rsid w:val="2D476244"/>
    <w:rsid w:val="2D555590"/>
    <w:rsid w:val="2D58F42F"/>
    <w:rsid w:val="2D5B1FE9"/>
    <w:rsid w:val="2D71CEAA"/>
    <w:rsid w:val="2D78F7BF"/>
    <w:rsid w:val="2D84467A"/>
    <w:rsid w:val="2D872A23"/>
    <w:rsid w:val="2D895E5F"/>
    <w:rsid w:val="2D967679"/>
    <w:rsid w:val="2DA42CB5"/>
    <w:rsid w:val="2DA55A49"/>
    <w:rsid w:val="2DA8E6A4"/>
    <w:rsid w:val="2DAA9B65"/>
    <w:rsid w:val="2DB35A95"/>
    <w:rsid w:val="2DBE44BD"/>
    <w:rsid w:val="2DC4A1F7"/>
    <w:rsid w:val="2DE10A13"/>
    <w:rsid w:val="2DE42029"/>
    <w:rsid w:val="2DEB07B6"/>
    <w:rsid w:val="2DF1E986"/>
    <w:rsid w:val="2E1E1FC2"/>
    <w:rsid w:val="2E1EC432"/>
    <w:rsid w:val="2E266A7E"/>
    <w:rsid w:val="2E299107"/>
    <w:rsid w:val="2E3E2EBF"/>
    <w:rsid w:val="2E416A46"/>
    <w:rsid w:val="2E4A390C"/>
    <w:rsid w:val="2E4CE20F"/>
    <w:rsid w:val="2E522D65"/>
    <w:rsid w:val="2E5ACCE7"/>
    <w:rsid w:val="2E607455"/>
    <w:rsid w:val="2E651DC8"/>
    <w:rsid w:val="2E661C2E"/>
    <w:rsid w:val="2E6705F4"/>
    <w:rsid w:val="2E7C1ABF"/>
    <w:rsid w:val="2E82797A"/>
    <w:rsid w:val="2E8970E5"/>
    <w:rsid w:val="2E9B6662"/>
    <w:rsid w:val="2EA9EDF4"/>
    <w:rsid w:val="2EAA76DD"/>
    <w:rsid w:val="2EB99F62"/>
    <w:rsid w:val="2EBC4546"/>
    <w:rsid w:val="2ECD2384"/>
    <w:rsid w:val="2ED5D438"/>
    <w:rsid w:val="2EE3E047"/>
    <w:rsid w:val="2EE7D97C"/>
    <w:rsid w:val="2EE80660"/>
    <w:rsid w:val="2EECEC51"/>
    <w:rsid w:val="2F074AD0"/>
    <w:rsid w:val="2F0DC9F3"/>
    <w:rsid w:val="2F12A326"/>
    <w:rsid w:val="2F132BBE"/>
    <w:rsid w:val="2F141EC5"/>
    <w:rsid w:val="2F164BFE"/>
    <w:rsid w:val="2F18FDA1"/>
    <w:rsid w:val="2F1C5518"/>
    <w:rsid w:val="2F252521"/>
    <w:rsid w:val="2F27DB98"/>
    <w:rsid w:val="2F384AA4"/>
    <w:rsid w:val="2F3F808F"/>
    <w:rsid w:val="2F4AA544"/>
    <w:rsid w:val="2F4BBDF6"/>
    <w:rsid w:val="2F4DE230"/>
    <w:rsid w:val="2F596589"/>
    <w:rsid w:val="2F5D6222"/>
    <w:rsid w:val="2F60AE38"/>
    <w:rsid w:val="2F8162F3"/>
    <w:rsid w:val="2F856450"/>
    <w:rsid w:val="2F875D0F"/>
    <w:rsid w:val="2FA5BCFF"/>
    <w:rsid w:val="2FAE6895"/>
    <w:rsid w:val="2FB6BEC0"/>
    <w:rsid w:val="2FBAF03E"/>
    <w:rsid w:val="2FBB1345"/>
    <w:rsid w:val="2FC03433"/>
    <w:rsid w:val="2FC07320"/>
    <w:rsid w:val="2FC144BA"/>
    <w:rsid w:val="2FC7A386"/>
    <w:rsid w:val="2FC80145"/>
    <w:rsid w:val="2FCC9B7C"/>
    <w:rsid w:val="2FCDA375"/>
    <w:rsid w:val="2FE6206D"/>
    <w:rsid w:val="2FEB8F5A"/>
    <w:rsid w:val="2FF56831"/>
    <w:rsid w:val="2FF7D3BA"/>
    <w:rsid w:val="2FFF84C2"/>
    <w:rsid w:val="30003ADE"/>
    <w:rsid w:val="30044352"/>
    <w:rsid w:val="300C91CD"/>
    <w:rsid w:val="30156E49"/>
    <w:rsid w:val="3016F230"/>
    <w:rsid w:val="30195A46"/>
    <w:rsid w:val="3028C4AE"/>
    <w:rsid w:val="30305CCC"/>
    <w:rsid w:val="30314FC8"/>
    <w:rsid w:val="30340901"/>
    <w:rsid w:val="3046C052"/>
    <w:rsid w:val="305140AC"/>
    <w:rsid w:val="3065F85E"/>
    <w:rsid w:val="30697ED8"/>
    <w:rsid w:val="306A144E"/>
    <w:rsid w:val="307232E1"/>
    <w:rsid w:val="30757483"/>
    <w:rsid w:val="3094DE37"/>
    <w:rsid w:val="309E690C"/>
    <w:rsid w:val="30A9DE8E"/>
    <w:rsid w:val="30AC53C9"/>
    <w:rsid w:val="30C1F40D"/>
    <w:rsid w:val="30C64A0E"/>
    <w:rsid w:val="30C6FDC4"/>
    <w:rsid w:val="30CBF4CA"/>
    <w:rsid w:val="30CCCBDB"/>
    <w:rsid w:val="30CFDC83"/>
    <w:rsid w:val="30E9E3EA"/>
    <w:rsid w:val="30EA2893"/>
    <w:rsid w:val="30F93FC5"/>
    <w:rsid w:val="30FA4B39"/>
    <w:rsid w:val="31022632"/>
    <w:rsid w:val="31089889"/>
    <w:rsid w:val="31098E07"/>
    <w:rsid w:val="3118FEAD"/>
    <w:rsid w:val="311B02A4"/>
    <w:rsid w:val="311EAE72"/>
    <w:rsid w:val="3121568F"/>
    <w:rsid w:val="31271B4E"/>
    <w:rsid w:val="31356BD4"/>
    <w:rsid w:val="313CE9FD"/>
    <w:rsid w:val="313E7D60"/>
    <w:rsid w:val="3141C403"/>
    <w:rsid w:val="31423AF5"/>
    <w:rsid w:val="314474F5"/>
    <w:rsid w:val="31459A12"/>
    <w:rsid w:val="3147D29E"/>
    <w:rsid w:val="31495E5F"/>
    <w:rsid w:val="314F6DB2"/>
    <w:rsid w:val="31506FF6"/>
    <w:rsid w:val="31575B22"/>
    <w:rsid w:val="315912D7"/>
    <w:rsid w:val="315C3D21"/>
    <w:rsid w:val="315CDD95"/>
    <w:rsid w:val="3167A77D"/>
    <w:rsid w:val="3177F9C6"/>
    <w:rsid w:val="317A5A92"/>
    <w:rsid w:val="317FD99C"/>
    <w:rsid w:val="3181B872"/>
    <w:rsid w:val="3193A6C9"/>
    <w:rsid w:val="31960F3D"/>
    <w:rsid w:val="31B38CE8"/>
    <w:rsid w:val="31BE5ED2"/>
    <w:rsid w:val="31BE89DE"/>
    <w:rsid w:val="31C17384"/>
    <w:rsid w:val="31C7327B"/>
    <w:rsid w:val="31CF9B3C"/>
    <w:rsid w:val="31D427F2"/>
    <w:rsid w:val="31DDBAF8"/>
    <w:rsid w:val="31E64D5C"/>
    <w:rsid w:val="31E88AA1"/>
    <w:rsid w:val="31EE2F8D"/>
    <w:rsid w:val="31F0E9F9"/>
    <w:rsid w:val="31FE6A23"/>
    <w:rsid w:val="3201706A"/>
    <w:rsid w:val="3202526C"/>
    <w:rsid w:val="320764FA"/>
    <w:rsid w:val="32123A0C"/>
    <w:rsid w:val="3219E531"/>
    <w:rsid w:val="3226D81D"/>
    <w:rsid w:val="3228F6E6"/>
    <w:rsid w:val="323BB68C"/>
    <w:rsid w:val="324B9677"/>
    <w:rsid w:val="32527F3B"/>
    <w:rsid w:val="325431F7"/>
    <w:rsid w:val="32550655"/>
    <w:rsid w:val="32629D30"/>
    <w:rsid w:val="32655101"/>
    <w:rsid w:val="326817A2"/>
    <w:rsid w:val="327AD48A"/>
    <w:rsid w:val="3285BE8C"/>
    <w:rsid w:val="329088BD"/>
    <w:rsid w:val="329AD7EF"/>
    <w:rsid w:val="329CD96E"/>
    <w:rsid w:val="32A4CE4A"/>
    <w:rsid w:val="32A6F75A"/>
    <w:rsid w:val="32A77638"/>
    <w:rsid w:val="32AE7DFE"/>
    <w:rsid w:val="32B0EBAC"/>
    <w:rsid w:val="32B4EDC6"/>
    <w:rsid w:val="32BF0B63"/>
    <w:rsid w:val="32C0B9B0"/>
    <w:rsid w:val="32C37A42"/>
    <w:rsid w:val="32D6C9EA"/>
    <w:rsid w:val="32E05E74"/>
    <w:rsid w:val="32F603D6"/>
    <w:rsid w:val="3301352C"/>
    <w:rsid w:val="33062B74"/>
    <w:rsid w:val="3317F148"/>
    <w:rsid w:val="331C4579"/>
    <w:rsid w:val="331DB08C"/>
    <w:rsid w:val="3321555E"/>
    <w:rsid w:val="3321E958"/>
    <w:rsid w:val="3323357D"/>
    <w:rsid w:val="3325E11B"/>
    <w:rsid w:val="3329A242"/>
    <w:rsid w:val="332C38BE"/>
    <w:rsid w:val="332EA209"/>
    <w:rsid w:val="33392F6C"/>
    <w:rsid w:val="333C69E3"/>
    <w:rsid w:val="335133D6"/>
    <w:rsid w:val="335EC97F"/>
    <w:rsid w:val="335FFFA1"/>
    <w:rsid w:val="33653DE8"/>
    <w:rsid w:val="3369BA91"/>
    <w:rsid w:val="3383F8CD"/>
    <w:rsid w:val="338AD774"/>
    <w:rsid w:val="338C90FD"/>
    <w:rsid w:val="33936AB7"/>
    <w:rsid w:val="3398AC02"/>
    <w:rsid w:val="33A18468"/>
    <w:rsid w:val="33A82614"/>
    <w:rsid w:val="33CBF0C6"/>
    <w:rsid w:val="33CC59C8"/>
    <w:rsid w:val="33DAA051"/>
    <w:rsid w:val="33DD8314"/>
    <w:rsid w:val="33DE902A"/>
    <w:rsid w:val="33DFC0AE"/>
    <w:rsid w:val="33E9EEFF"/>
    <w:rsid w:val="33F79CE6"/>
    <w:rsid w:val="33F8F3FD"/>
    <w:rsid w:val="33FC54BB"/>
    <w:rsid w:val="3406FF24"/>
    <w:rsid w:val="3429D496"/>
    <w:rsid w:val="342E223D"/>
    <w:rsid w:val="343B9182"/>
    <w:rsid w:val="344BCCF9"/>
    <w:rsid w:val="344C4FAF"/>
    <w:rsid w:val="344C8B4F"/>
    <w:rsid w:val="34515F8F"/>
    <w:rsid w:val="345279AB"/>
    <w:rsid w:val="34604DCA"/>
    <w:rsid w:val="346877BB"/>
    <w:rsid w:val="346D95F8"/>
    <w:rsid w:val="347BB231"/>
    <w:rsid w:val="347D5B6D"/>
    <w:rsid w:val="34884D75"/>
    <w:rsid w:val="34A2BE3F"/>
    <w:rsid w:val="34A5DD69"/>
    <w:rsid w:val="34A86C74"/>
    <w:rsid w:val="34B5E3C4"/>
    <w:rsid w:val="34B7E4E7"/>
    <w:rsid w:val="34B879FB"/>
    <w:rsid w:val="34BD91FA"/>
    <w:rsid w:val="34C7E245"/>
    <w:rsid w:val="34D62264"/>
    <w:rsid w:val="34E552C1"/>
    <w:rsid w:val="34E5F13E"/>
    <w:rsid w:val="34EF3690"/>
    <w:rsid w:val="34F784BE"/>
    <w:rsid w:val="34FEDB2C"/>
    <w:rsid w:val="34FF443E"/>
    <w:rsid w:val="34FFB18B"/>
    <w:rsid w:val="350215CD"/>
    <w:rsid w:val="350558CD"/>
    <w:rsid w:val="351034CF"/>
    <w:rsid w:val="3525D110"/>
    <w:rsid w:val="3530880C"/>
    <w:rsid w:val="35369D51"/>
    <w:rsid w:val="35453A78"/>
    <w:rsid w:val="354639C9"/>
    <w:rsid w:val="3547F187"/>
    <w:rsid w:val="354BE367"/>
    <w:rsid w:val="35547029"/>
    <w:rsid w:val="356A88F7"/>
    <w:rsid w:val="3576B398"/>
    <w:rsid w:val="35819FC2"/>
    <w:rsid w:val="358FE84E"/>
    <w:rsid w:val="3590CE61"/>
    <w:rsid w:val="3595E0BC"/>
    <w:rsid w:val="35988821"/>
    <w:rsid w:val="359C625F"/>
    <w:rsid w:val="35A199F0"/>
    <w:rsid w:val="35A99832"/>
    <w:rsid w:val="35B6065B"/>
    <w:rsid w:val="35B65B3D"/>
    <w:rsid w:val="35D583E1"/>
    <w:rsid w:val="35E2AB15"/>
    <w:rsid w:val="35E37036"/>
    <w:rsid w:val="35E72100"/>
    <w:rsid w:val="35FA5706"/>
    <w:rsid w:val="35FE1D71"/>
    <w:rsid w:val="36042D34"/>
    <w:rsid w:val="360959BF"/>
    <w:rsid w:val="360E56C3"/>
    <w:rsid w:val="3610F97B"/>
    <w:rsid w:val="361594B1"/>
    <w:rsid w:val="3615C0E3"/>
    <w:rsid w:val="361ECF63"/>
    <w:rsid w:val="3621C034"/>
    <w:rsid w:val="3622E94A"/>
    <w:rsid w:val="36280C16"/>
    <w:rsid w:val="3634A00D"/>
    <w:rsid w:val="36466A52"/>
    <w:rsid w:val="364787C5"/>
    <w:rsid w:val="364E8B57"/>
    <w:rsid w:val="3651C241"/>
    <w:rsid w:val="3653898C"/>
    <w:rsid w:val="36593B86"/>
    <w:rsid w:val="36616A8D"/>
    <w:rsid w:val="3662C5EB"/>
    <w:rsid w:val="36645260"/>
    <w:rsid w:val="3664EA2A"/>
    <w:rsid w:val="3665C9A9"/>
    <w:rsid w:val="3668C0A3"/>
    <w:rsid w:val="36719525"/>
    <w:rsid w:val="36790948"/>
    <w:rsid w:val="3681DF14"/>
    <w:rsid w:val="36A349EA"/>
    <w:rsid w:val="36AA4227"/>
    <w:rsid w:val="36B3EA0C"/>
    <w:rsid w:val="36B90FA3"/>
    <w:rsid w:val="36BEE5BE"/>
    <w:rsid w:val="36D2DFA3"/>
    <w:rsid w:val="36D32550"/>
    <w:rsid w:val="36D5BB9D"/>
    <w:rsid w:val="36D7712D"/>
    <w:rsid w:val="36DA5974"/>
    <w:rsid w:val="36E78391"/>
    <w:rsid w:val="36F65986"/>
    <w:rsid w:val="36FE0FFA"/>
    <w:rsid w:val="37000F3D"/>
    <w:rsid w:val="37082FE5"/>
    <w:rsid w:val="370D5EFC"/>
    <w:rsid w:val="3712168E"/>
    <w:rsid w:val="3720E75C"/>
    <w:rsid w:val="37212351"/>
    <w:rsid w:val="37227E06"/>
    <w:rsid w:val="3726AFCF"/>
    <w:rsid w:val="372BB5CE"/>
    <w:rsid w:val="372CB394"/>
    <w:rsid w:val="37561434"/>
    <w:rsid w:val="376C4E82"/>
    <w:rsid w:val="3771504C"/>
    <w:rsid w:val="37729CD8"/>
    <w:rsid w:val="37744E93"/>
    <w:rsid w:val="37763F76"/>
    <w:rsid w:val="37874550"/>
    <w:rsid w:val="378B5F1B"/>
    <w:rsid w:val="378D64AF"/>
    <w:rsid w:val="37977FD7"/>
    <w:rsid w:val="379D18EC"/>
    <w:rsid w:val="379D70F0"/>
    <w:rsid w:val="37A7F24B"/>
    <w:rsid w:val="37AD6BD4"/>
    <w:rsid w:val="37AEF431"/>
    <w:rsid w:val="37AF75A5"/>
    <w:rsid w:val="37B17481"/>
    <w:rsid w:val="37BCEAAB"/>
    <w:rsid w:val="37C58AA6"/>
    <w:rsid w:val="37CF0A60"/>
    <w:rsid w:val="37D6AC19"/>
    <w:rsid w:val="37DDA9DF"/>
    <w:rsid w:val="37F58232"/>
    <w:rsid w:val="38016DD6"/>
    <w:rsid w:val="38026570"/>
    <w:rsid w:val="3803EF4B"/>
    <w:rsid w:val="3813CD93"/>
    <w:rsid w:val="3815AF52"/>
    <w:rsid w:val="381BA9A1"/>
    <w:rsid w:val="3822DADF"/>
    <w:rsid w:val="38241D73"/>
    <w:rsid w:val="382AE3D1"/>
    <w:rsid w:val="38305BE4"/>
    <w:rsid w:val="38320CEE"/>
    <w:rsid w:val="38407B90"/>
    <w:rsid w:val="38446B39"/>
    <w:rsid w:val="384659D1"/>
    <w:rsid w:val="38490E81"/>
    <w:rsid w:val="3850101D"/>
    <w:rsid w:val="3857E95F"/>
    <w:rsid w:val="3858C329"/>
    <w:rsid w:val="38865623"/>
    <w:rsid w:val="38927A62"/>
    <w:rsid w:val="389A2B2B"/>
    <w:rsid w:val="389F709A"/>
    <w:rsid w:val="38A0373F"/>
    <w:rsid w:val="38A7BF5F"/>
    <w:rsid w:val="38BB15DF"/>
    <w:rsid w:val="38C0FD56"/>
    <w:rsid w:val="38C5F5D5"/>
    <w:rsid w:val="38C713E9"/>
    <w:rsid w:val="38CD548F"/>
    <w:rsid w:val="38D1886A"/>
    <w:rsid w:val="38D39C89"/>
    <w:rsid w:val="38DF7794"/>
    <w:rsid w:val="38E741B1"/>
    <w:rsid w:val="38E89232"/>
    <w:rsid w:val="38FB0404"/>
    <w:rsid w:val="390A0A4A"/>
    <w:rsid w:val="390C2D8D"/>
    <w:rsid w:val="39102095"/>
    <w:rsid w:val="3913D7F7"/>
    <w:rsid w:val="3914A7E2"/>
    <w:rsid w:val="3924143E"/>
    <w:rsid w:val="39283132"/>
    <w:rsid w:val="3928BEF7"/>
    <w:rsid w:val="392B8588"/>
    <w:rsid w:val="392CE417"/>
    <w:rsid w:val="393D1A64"/>
    <w:rsid w:val="39548825"/>
    <w:rsid w:val="3956E534"/>
    <w:rsid w:val="395BB640"/>
    <w:rsid w:val="3963BA35"/>
    <w:rsid w:val="397199DB"/>
    <w:rsid w:val="3973FC39"/>
    <w:rsid w:val="39775E3B"/>
    <w:rsid w:val="398BDF53"/>
    <w:rsid w:val="398D8DA9"/>
    <w:rsid w:val="3991139D"/>
    <w:rsid w:val="39949FA9"/>
    <w:rsid w:val="3997D38F"/>
    <w:rsid w:val="39AB9480"/>
    <w:rsid w:val="39AC73A3"/>
    <w:rsid w:val="39ADC016"/>
    <w:rsid w:val="39B1DF09"/>
    <w:rsid w:val="39B29AB3"/>
    <w:rsid w:val="39B9D908"/>
    <w:rsid w:val="39C59918"/>
    <w:rsid w:val="39C8D9A5"/>
    <w:rsid w:val="39D98BE1"/>
    <w:rsid w:val="39E15561"/>
    <w:rsid w:val="39E39806"/>
    <w:rsid w:val="39E3DE85"/>
    <w:rsid w:val="39EBC053"/>
    <w:rsid w:val="39ED75EC"/>
    <w:rsid w:val="39F3E4E8"/>
    <w:rsid w:val="39F51070"/>
    <w:rsid w:val="39FBDC4E"/>
    <w:rsid w:val="3A00AF5E"/>
    <w:rsid w:val="3A06CA6D"/>
    <w:rsid w:val="3A087853"/>
    <w:rsid w:val="3A0ABBA3"/>
    <w:rsid w:val="3A1784EA"/>
    <w:rsid w:val="3A212FA6"/>
    <w:rsid w:val="3A232F65"/>
    <w:rsid w:val="3A250574"/>
    <w:rsid w:val="3A253B04"/>
    <w:rsid w:val="3A2F42E8"/>
    <w:rsid w:val="3A3A4D05"/>
    <w:rsid w:val="3A4628F4"/>
    <w:rsid w:val="3A52B399"/>
    <w:rsid w:val="3A54CD6E"/>
    <w:rsid w:val="3A5DAC2C"/>
    <w:rsid w:val="3A612C32"/>
    <w:rsid w:val="3A6C8D6B"/>
    <w:rsid w:val="3A6D02CE"/>
    <w:rsid w:val="3A70E225"/>
    <w:rsid w:val="3A717BAD"/>
    <w:rsid w:val="3A77BFB2"/>
    <w:rsid w:val="3A7EDEE7"/>
    <w:rsid w:val="3A88FE6C"/>
    <w:rsid w:val="3A91F467"/>
    <w:rsid w:val="3A945950"/>
    <w:rsid w:val="3A9473DD"/>
    <w:rsid w:val="3A951AC7"/>
    <w:rsid w:val="3A96C508"/>
    <w:rsid w:val="3A9857C0"/>
    <w:rsid w:val="3A9870CA"/>
    <w:rsid w:val="3A998890"/>
    <w:rsid w:val="3A9F1C15"/>
    <w:rsid w:val="3AA91B54"/>
    <w:rsid w:val="3AABE53E"/>
    <w:rsid w:val="3AB426BD"/>
    <w:rsid w:val="3AC49060"/>
    <w:rsid w:val="3AC686E0"/>
    <w:rsid w:val="3ADA1BAA"/>
    <w:rsid w:val="3AE2B0C2"/>
    <w:rsid w:val="3AE5241A"/>
    <w:rsid w:val="3AF041A3"/>
    <w:rsid w:val="3AF4F4B3"/>
    <w:rsid w:val="3AFFD2A3"/>
    <w:rsid w:val="3B041808"/>
    <w:rsid w:val="3B1BED32"/>
    <w:rsid w:val="3B230B67"/>
    <w:rsid w:val="3B24D541"/>
    <w:rsid w:val="3B26250C"/>
    <w:rsid w:val="3B366EEA"/>
    <w:rsid w:val="3B3831A7"/>
    <w:rsid w:val="3B3DABF9"/>
    <w:rsid w:val="3B4CADD8"/>
    <w:rsid w:val="3B4CF125"/>
    <w:rsid w:val="3B57B894"/>
    <w:rsid w:val="3B580DE6"/>
    <w:rsid w:val="3B5F3794"/>
    <w:rsid w:val="3B6F535B"/>
    <w:rsid w:val="3B724FCF"/>
    <w:rsid w:val="3B7B0882"/>
    <w:rsid w:val="3B8332C4"/>
    <w:rsid w:val="3B875935"/>
    <w:rsid w:val="3B8BACB1"/>
    <w:rsid w:val="3B8C5BB1"/>
    <w:rsid w:val="3B8DE41A"/>
    <w:rsid w:val="3B90AE4F"/>
    <w:rsid w:val="3B921289"/>
    <w:rsid w:val="3B954D59"/>
    <w:rsid w:val="3B9BBCE1"/>
    <w:rsid w:val="3B9D5AA3"/>
    <w:rsid w:val="3BAFD94C"/>
    <w:rsid w:val="3BB68EDD"/>
    <w:rsid w:val="3BD5BF36"/>
    <w:rsid w:val="3BD8931C"/>
    <w:rsid w:val="3BDDEE92"/>
    <w:rsid w:val="3BDEFDEB"/>
    <w:rsid w:val="3BE1E2E7"/>
    <w:rsid w:val="3BEB170C"/>
    <w:rsid w:val="3BFA853F"/>
    <w:rsid w:val="3BFAE8B1"/>
    <w:rsid w:val="3C03BABE"/>
    <w:rsid w:val="3C050A87"/>
    <w:rsid w:val="3C05ABC6"/>
    <w:rsid w:val="3C0D8335"/>
    <w:rsid w:val="3C1C277A"/>
    <w:rsid w:val="3C1F9DE9"/>
    <w:rsid w:val="3C240DDC"/>
    <w:rsid w:val="3C2538D0"/>
    <w:rsid w:val="3C2B2068"/>
    <w:rsid w:val="3C2D01F1"/>
    <w:rsid w:val="3C2E30C5"/>
    <w:rsid w:val="3C391B33"/>
    <w:rsid w:val="3C3E8023"/>
    <w:rsid w:val="3C562A40"/>
    <w:rsid w:val="3C57626E"/>
    <w:rsid w:val="3C71620B"/>
    <w:rsid w:val="3C732507"/>
    <w:rsid w:val="3C77D81B"/>
    <w:rsid w:val="3C7AEF21"/>
    <w:rsid w:val="3C7FA612"/>
    <w:rsid w:val="3C89D89A"/>
    <w:rsid w:val="3C8D3444"/>
    <w:rsid w:val="3C8E6445"/>
    <w:rsid w:val="3C9640AB"/>
    <w:rsid w:val="3CA66619"/>
    <w:rsid w:val="3CAC7860"/>
    <w:rsid w:val="3CAEAAD5"/>
    <w:rsid w:val="3CC79E2F"/>
    <w:rsid w:val="3CC821A2"/>
    <w:rsid w:val="3CCC07B0"/>
    <w:rsid w:val="3CCE922B"/>
    <w:rsid w:val="3CD2C79F"/>
    <w:rsid w:val="3CE10E55"/>
    <w:rsid w:val="3CE3A6A1"/>
    <w:rsid w:val="3CE70923"/>
    <w:rsid w:val="3CEF31BB"/>
    <w:rsid w:val="3CEF33F8"/>
    <w:rsid w:val="3CF3C87F"/>
    <w:rsid w:val="3CF415EF"/>
    <w:rsid w:val="3CF8D4E6"/>
    <w:rsid w:val="3CFFC740"/>
    <w:rsid w:val="3D0C05DE"/>
    <w:rsid w:val="3D12A463"/>
    <w:rsid w:val="3D1687AB"/>
    <w:rsid w:val="3D1B16B5"/>
    <w:rsid w:val="3D209DFB"/>
    <w:rsid w:val="3D20B3F6"/>
    <w:rsid w:val="3D22BB1C"/>
    <w:rsid w:val="3D24FCCF"/>
    <w:rsid w:val="3D2B9BD4"/>
    <w:rsid w:val="3D2E73DE"/>
    <w:rsid w:val="3D32FAEB"/>
    <w:rsid w:val="3D4B3556"/>
    <w:rsid w:val="3D510773"/>
    <w:rsid w:val="3D5427E9"/>
    <w:rsid w:val="3D581268"/>
    <w:rsid w:val="3D5E9F45"/>
    <w:rsid w:val="3D6749EC"/>
    <w:rsid w:val="3D6A9EE5"/>
    <w:rsid w:val="3D6DBB69"/>
    <w:rsid w:val="3D721A4F"/>
    <w:rsid w:val="3D75E7CF"/>
    <w:rsid w:val="3D770AC9"/>
    <w:rsid w:val="3D77D655"/>
    <w:rsid w:val="3D7ADBD7"/>
    <w:rsid w:val="3D84A8F5"/>
    <w:rsid w:val="3D9270EE"/>
    <w:rsid w:val="3D9F92E9"/>
    <w:rsid w:val="3D9FCA54"/>
    <w:rsid w:val="3DA3E44F"/>
    <w:rsid w:val="3DA6768B"/>
    <w:rsid w:val="3DB1EB57"/>
    <w:rsid w:val="3DB3D68F"/>
    <w:rsid w:val="3DB91E42"/>
    <w:rsid w:val="3DBA1110"/>
    <w:rsid w:val="3DD9CBB0"/>
    <w:rsid w:val="3DDA64E7"/>
    <w:rsid w:val="3DE22977"/>
    <w:rsid w:val="3DEEC4D2"/>
    <w:rsid w:val="3DFDD934"/>
    <w:rsid w:val="3E00A7AB"/>
    <w:rsid w:val="3E0162C0"/>
    <w:rsid w:val="3E062443"/>
    <w:rsid w:val="3E092F86"/>
    <w:rsid w:val="3E0ED229"/>
    <w:rsid w:val="3E158FF9"/>
    <w:rsid w:val="3E1B1586"/>
    <w:rsid w:val="3E232187"/>
    <w:rsid w:val="3E27835A"/>
    <w:rsid w:val="3E334FE9"/>
    <w:rsid w:val="3E3F4AB5"/>
    <w:rsid w:val="3E4030E5"/>
    <w:rsid w:val="3E403C1F"/>
    <w:rsid w:val="3E46D8B7"/>
    <w:rsid w:val="3E4D843D"/>
    <w:rsid w:val="3E4EF5BA"/>
    <w:rsid w:val="3E5824C8"/>
    <w:rsid w:val="3E648D72"/>
    <w:rsid w:val="3E66CCC6"/>
    <w:rsid w:val="3E6A8CAC"/>
    <w:rsid w:val="3E6B78B3"/>
    <w:rsid w:val="3E74CF6F"/>
    <w:rsid w:val="3E751FF4"/>
    <w:rsid w:val="3E7C164D"/>
    <w:rsid w:val="3E7C1DA3"/>
    <w:rsid w:val="3E81FA80"/>
    <w:rsid w:val="3E8B2916"/>
    <w:rsid w:val="3E8FF2FC"/>
    <w:rsid w:val="3E96B508"/>
    <w:rsid w:val="3E9A9A35"/>
    <w:rsid w:val="3E9D4700"/>
    <w:rsid w:val="3EA46549"/>
    <w:rsid w:val="3EAB65CD"/>
    <w:rsid w:val="3EBB8B68"/>
    <w:rsid w:val="3EBED546"/>
    <w:rsid w:val="3ECE4A65"/>
    <w:rsid w:val="3ECF34A9"/>
    <w:rsid w:val="3ED5C66E"/>
    <w:rsid w:val="3EE3A02D"/>
    <w:rsid w:val="3EEEE32A"/>
    <w:rsid w:val="3EF0B84A"/>
    <w:rsid w:val="3EF68CB0"/>
    <w:rsid w:val="3EF698F2"/>
    <w:rsid w:val="3EFA05DE"/>
    <w:rsid w:val="3EFC9FB8"/>
    <w:rsid w:val="3F01EE71"/>
    <w:rsid w:val="3F0FADC5"/>
    <w:rsid w:val="3F12D0EF"/>
    <w:rsid w:val="3F477EB5"/>
    <w:rsid w:val="3F502F08"/>
    <w:rsid w:val="3F5D854B"/>
    <w:rsid w:val="3F64E2D4"/>
    <w:rsid w:val="3F6C4C65"/>
    <w:rsid w:val="3F89BD54"/>
    <w:rsid w:val="3F99390B"/>
    <w:rsid w:val="3F9AE94B"/>
    <w:rsid w:val="3FB02187"/>
    <w:rsid w:val="3FBD7E6E"/>
    <w:rsid w:val="3FC05F3A"/>
    <w:rsid w:val="3FC4E45B"/>
    <w:rsid w:val="3FCD71CD"/>
    <w:rsid w:val="3FDEE751"/>
    <w:rsid w:val="3FE3FD60"/>
    <w:rsid w:val="3FE4DAAB"/>
    <w:rsid w:val="3FE78947"/>
    <w:rsid w:val="3FFA08DE"/>
    <w:rsid w:val="400B110A"/>
    <w:rsid w:val="401B006F"/>
    <w:rsid w:val="4029C445"/>
    <w:rsid w:val="402AC301"/>
    <w:rsid w:val="4034BD61"/>
    <w:rsid w:val="404066B7"/>
    <w:rsid w:val="40459016"/>
    <w:rsid w:val="40542C50"/>
    <w:rsid w:val="40586C23"/>
    <w:rsid w:val="40603B15"/>
    <w:rsid w:val="4060EB9C"/>
    <w:rsid w:val="4066D5B2"/>
    <w:rsid w:val="40744298"/>
    <w:rsid w:val="407638DA"/>
    <w:rsid w:val="407D0F1D"/>
    <w:rsid w:val="40802819"/>
    <w:rsid w:val="40803921"/>
    <w:rsid w:val="40924CDB"/>
    <w:rsid w:val="4097328E"/>
    <w:rsid w:val="4097C550"/>
    <w:rsid w:val="409B0EA4"/>
    <w:rsid w:val="409C385F"/>
    <w:rsid w:val="409CB2EA"/>
    <w:rsid w:val="40AA0F9A"/>
    <w:rsid w:val="40B911C0"/>
    <w:rsid w:val="40BF3E91"/>
    <w:rsid w:val="40C1A00D"/>
    <w:rsid w:val="40C20E3D"/>
    <w:rsid w:val="40C342FD"/>
    <w:rsid w:val="40C72A2B"/>
    <w:rsid w:val="40CDD9EE"/>
    <w:rsid w:val="40D2C6D4"/>
    <w:rsid w:val="40D3BE31"/>
    <w:rsid w:val="40D5D352"/>
    <w:rsid w:val="40D77466"/>
    <w:rsid w:val="40D8313D"/>
    <w:rsid w:val="40D85184"/>
    <w:rsid w:val="40DC6D9E"/>
    <w:rsid w:val="40EB6006"/>
    <w:rsid w:val="40FD6908"/>
    <w:rsid w:val="40FDA62F"/>
    <w:rsid w:val="40FF213A"/>
    <w:rsid w:val="410942CD"/>
    <w:rsid w:val="41323B12"/>
    <w:rsid w:val="41334F3C"/>
    <w:rsid w:val="413A1823"/>
    <w:rsid w:val="415094C2"/>
    <w:rsid w:val="41587390"/>
    <w:rsid w:val="415A3580"/>
    <w:rsid w:val="41692253"/>
    <w:rsid w:val="416A1DC2"/>
    <w:rsid w:val="4175644C"/>
    <w:rsid w:val="417936C9"/>
    <w:rsid w:val="417C8343"/>
    <w:rsid w:val="417DC30E"/>
    <w:rsid w:val="41843C78"/>
    <w:rsid w:val="4187AF78"/>
    <w:rsid w:val="418D8715"/>
    <w:rsid w:val="41941BC3"/>
    <w:rsid w:val="41951CF4"/>
    <w:rsid w:val="419E7E9C"/>
    <w:rsid w:val="41A4B112"/>
    <w:rsid w:val="41ACA9F2"/>
    <w:rsid w:val="41B5C330"/>
    <w:rsid w:val="41C46415"/>
    <w:rsid w:val="41CAFD39"/>
    <w:rsid w:val="41CB592D"/>
    <w:rsid w:val="41CDB36A"/>
    <w:rsid w:val="41D2BDEF"/>
    <w:rsid w:val="41E7E0CA"/>
    <w:rsid w:val="420572C8"/>
    <w:rsid w:val="4213B298"/>
    <w:rsid w:val="4216A5A6"/>
    <w:rsid w:val="4217C601"/>
    <w:rsid w:val="421DC0DB"/>
    <w:rsid w:val="42203D2A"/>
    <w:rsid w:val="4222C835"/>
    <w:rsid w:val="422B492F"/>
    <w:rsid w:val="4235A113"/>
    <w:rsid w:val="424068B3"/>
    <w:rsid w:val="42455EC5"/>
    <w:rsid w:val="42478F39"/>
    <w:rsid w:val="424CFC16"/>
    <w:rsid w:val="425304FB"/>
    <w:rsid w:val="4254300D"/>
    <w:rsid w:val="4258B1E9"/>
    <w:rsid w:val="4258B6E0"/>
    <w:rsid w:val="425DDB03"/>
    <w:rsid w:val="426148BC"/>
    <w:rsid w:val="42618290"/>
    <w:rsid w:val="42655735"/>
    <w:rsid w:val="4266D262"/>
    <w:rsid w:val="4269D703"/>
    <w:rsid w:val="427968B0"/>
    <w:rsid w:val="427F04E7"/>
    <w:rsid w:val="4297520A"/>
    <w:rsid w:val="429BC2ED"/>
    <w:rsid w:val="42A20AFB"/>
    <w:rsid w:val="42A5A0E1"/>
    <w:rsid w:val="42AB2284"/>
    <w:rsid w:val="42B3DD8A"/>
    <w:rsid w:val="42C0118D"/>
    <w:rsid w:val="42CB6BA4"/>
    <w:rsid w:val="42CDE8A7"/>
    <w:rsid w:val="42EE00E9"/>
    <w:rsid w:val="42EEEF3E"/>
    <w:rsid w:val="42F1F4FC"/>
    <w:rsid w:val="42F5AC44"/>
    <w:rsid w:val="42FF8A83"/>
    <w:rsid w:val="4303F36B"/>
    <w:rsid w:val="43082411"/>
    <w:rsid w:val="430B817B"/>
    <w:rsid w:val="431909FA"/>
    <w:rsid w:val="431A307B"/>
    <w:rsid w:val="4327FDDF"/>
    <w:rsid w:val="432E29D5"/>
    <w:rsid w:val="4331731B"/>
    <w:rsid w:val="4332F699"/>
    <w:rsid w:val="433B39B7"/>
    <w:rsid w:val="434407D5"/>
    <w:rsid w:val="43767297"/>
    <w:rsid w:val="4377EB04"/>
    <w:rsid w:val="4379B406"/>
    <w:rsid w:val="438BFA62"/>
    <w:rsid w:val="439BF46B"/>
    <w:rsid w:val="43A4CF5B"/>
    <w:rsid w:val="43A6AF26"/>
    <w:rsid w:val="43AB1AF3"/>
    <w:rsid w:val="43AB52A1"/>
    <w:rsid w:val="43AFDF5D"/>
    <w:rsid w:val="43B2F0AD"/>
    <w:rsid w:val="43B51600"/>
    <w:rsid w:val="43BF2457"/>
    <w:rsid w:val="43C76DCD"/>
    <w:rsid w:val="43C96905"/>
    <w:rsid w:val="43C9C278"/>
    <w:rsid w:val="43CCA069"/>
    <w:rsid w:val="43D9C3B6"/>
    <w:rsid w:val="43E2E182"/>
    <w:rsid w:val="43E41C4F"/>
    <w:rsid w:val="43E6D358"/>
    <w:rsid w:val="43F737FD"/>
    <w:rsid w:val="43F7A5A0"/>
    <w:rsid w:val="43F7FBDC"/>
    <w:rsid w:val="43FB6E50"/>
    <w:rsid w:val="440F90CD"/>
    <w:rsid w:val="44193E4A"/>
    <w:rsid w:val="442557C7"/>
    <w:rsid w:val="442D8206"/>
    <w:rsid w:val="4432E1DC"/>
    <w:rsid w:val="4438A14D"/>
    <w:rsid w:val="444306E0"/>
    <w:rsid w:val="4444E6DC"/>
    <w:rsid w:val="444865F7"/>
    <w:rsid w:val="444A89E0"/>
    <w:rsid w:val="446250A9"/>
    <w:rsid w:val="4464C236"/>
    <w:rsid w:val="4469F0DC"/>
    <w:rsid w:val="446A9395"/>
    <w:rsid w:val="44799A19"/>
    <w:rsid w:val="447B4030"/>
    <w:rsid w:val="447C642A"/>
    <w:rsid w:val="4480556D"/>
    <w:rsid w:val="4482F52D"/>
    <w:rsid w:val="44932157"/>
    <w:rsid w:val="4498C171"/>
    <w:rsid w:val="449DEF3C"/>
    <w:rsid w:val="449F7520"/>
    <w:rsid w:val="44A3D45B"/>
    <w:rsid w:val="44ABC8B3"/>
    <w:rsid w:val="44B54E8A"/>
    <w:rsid w:val="44B78202"/>
    <w:rsid w:val="44C4F422"/>
    <w:rsid w:val="44CF9126"/>
    <w:rsid w:val="44DE5AB3"/>
    <w:rsid w:val="44E27280"/>
    <w:rsid w:val="44E27CC5"/>
    <w:rsid w:val="44E5052D"/>
    <w:rsid w:val="44E6B188"/>
    <w:rsid w:val="44F33848"/>
    <w:rsid w:val="450B8396"/>
    <w:rsid w:val="450E45AD"/>
    <w:rsid w:val="450ED817"/>
    <w:rsid w:val="4526CD80"/>
    <w:rsid w:val="452848D7"/>
    <w:rsid w:val="452D5C66"/>
    <w:rsid w:val="452E2E31"/>
    <w:rsid w:val="453022A6"/>
    <w:rsid w:val="4536F749"/>
    <w:rsid w:val="4539712D"/>
    <w:rsid w:val="453B1A7F"/>
    <w:rsid w:val="45414594"/>
    <w:rsid w:val="454A55AF"/>
    <w:rsid w:val="454C8A67"/>
    <w:rsid w:val="4559CAFB"/>
    <w:rsid w:val="455D040A"/>
    <w:rsid w:val="4561B4B3"/>
    <w:rsid w:val="456B4D8D"/>
    <w:rsid w:val="45849304"/>
    <w:rsid w:val="458BEB00"/>
    <w:rsid w:val="458E59F7"/>
    <w:rsid w:val="4593AFCC"/>
    <w:rsid w:val="459702FA"/>
    <w:rsid w:val="459E8231"/>
    <w:rsid w:val="459F16E0"/>
    <w:rsid w:val="45A3739E"/>
    <w:rsid w:val="45A827D2"/>
    <w:rsid w:val="45B9582C"/>
    <w:rsid w:val="45C131F4"/>
    <w:rsid w:val="45DC69C4"/>
    <w:rsid w:val="45E0EA0E"/>
    <w:rsid w:val="45E70E37"/>
    <w:rsid w:val="45EAEB25"/>
    <w:rsid w:val="45EBFC98"/>
    <w:rsid w:val="45F4BF65"/>
    <w:rsid w:val="45F90808"/>
    <w:rsid w:val="45FA4716"/>
    <w:rsid w:val="460D6AE7"/>
    <w:rsid w:val="460ECF29"/>
    <w:rsid w:val="460F5976"/>
    <w:rsid w:val="461209B7"/>
    <w:rsid w:val="4617A079"/>
    <w:rsid w:val="461CD48F"/>
    <w:rsid w:val="461DAB5B"/>
    <w:rsid w:val="462678C0"/>
    <w:rsid w:val="46280E19"/>
    <w:rsid w:val="46372119"/>
    <w:rsid w:val="4643704F"/>
    <w:rsid w:val="46457C28"/>
    <w:rsid w:val="464CFD4A"/>
    <w:rsid w:val="46589D85"/>
    <w:rsid w:val="46618228"/>
    <w:rsid w:val="467AEA85"/>
    <w:rsid w:val="467D1955"/>
    <w:rsid w:val="467F295B"/>
    <w:rsid w:val="4680634C"/>
    <w:rsid w:val="4686B074"/>
    <w:rsid w:val="468AFFA2"/>
    <w:rsid w:val="468FA645"/>
    <w:rsid w:val="4690375D"/>
    <w:rsid w:val="4698D99F"/>
    <w:rsid w:val="46B58921"/>
    <w:rsid w:val="46BFCBC9"/>
    <w:rsid w:val="46C52CEB"/>
    <w:rsid w:val="46C831A0"/>
    <w:rsid w:val="46C9BAB8"/>
    <w:rsid w:val="46CBAB8C"/>
    <w:rsid w:val="46D4B0E6"/>
    <w:rsid w:val="46DE2926"/>
    <w:rsid w:val="46DFDAA3"/>
    <w:rsid w:val="46FB6EB2"/>
    <w:rsid w:val="4719F42B"/>
    <w:rsid w:val="472C2368"/>
    <w:rsid w:val="472E4560"/>
    <w:rsid w:val="4734B9A1"/>
    <w:rsid w:val="47381F30"/>
    <w:rsid w:val="473F147A"/>
    <w:rsid w:val="4740BD66"/>
    <w:rsid w:val="47476C6A"/>
    <w:rsid w:val="475A5EFE"/>
    <w:rsid w:val="475DCB39"/>
    <w:rsid w:val="47671EA1"/>
    <w:rsid w:val="476A7F11"/>
    <w:rsid w:val="476D02F1"/>
    <w:rsid w:val="4771A01E"/>
    <w:rsid w:val="477D9BF2"/>
    <w:rsid w:val="4786D0A5"/>
    <w:rsid w:val="478A2008"/>
    <w:rsid w:val="478FE4EB"/>
    <w:rsid w:val="47A1367A"/>
    <w:rsid w:val="47A83968"/>
    <w:rsid w:val="47B6C35D"/>
    <w:rsid w:val="47B6FC73"/>
    <w:rsid w:val="47C79020"/>
    <w:rsid w:val="47CC78E0"/>
    <w:rsid w:val="47CD4D96"/>
    <w:rsid w:val="47CEA944"/>
    <w:rsid w:val="47CF0D17"/>
    <w:rsid w:val="47D59164"/>
    <w:rsid w:val="47D6A2CB"/>
    <w:rsid w:val="47DBC73D"/>
    <w:rsid w:val="47E67810"/>
    <w:rsid w:val="47E781F3"/>
    <w:rsid w:val="47E9F57D"/>
    <w:rsid w:val="47F38185"/>
    <w:rsid w:val="47F86A24"/>
    <w:rsid w:val="47FAC37F"/>
    <w:rsid w:val="48087EEC"/>
    <w:rsid w:val="481255D2"/>
    <w:rsid w:val="483D2B2A"/>
    <w:rsid w:val="4843CC87"/>
    <w:rsid w:val="484F32C8"/>
    <w:rsid w:val="4861FAF4"/>
    <w:rsid w:val="48642317"/>
    <w:rsid w:val="486AC237"/>
    <w:rsid w:val="4877DFD2"/>
    <w:rsid w:val="487BCC3B"/>
    <w:rsid w:val="488506F0"/>
    <w:rsid w:val="488B6527"/>
    <w:rsid w:val="488C37EF"/>
    <w:rsid w:val="488F1F7A"/>
    <w:rsid w:val="488FD780"/>
    <w:rsid w:val="48B7876E"/>
    <w:rsid w:val="48B7A485"/>
    <w:rsid w:val="48BC3087"/>
    <w:rsid w:val="48BC939B"/>
    <w:rsid w:val="48C471C5"/>
    <w:rsid w:val="48C6E091"/>
    <w:rsid w:val="48D862B5"/>
    <w:rsid w:val="48D91C36"/>
    <w:rsid w:val="48E03498"/>
    <w:rsid w:val="48F6489B"/>
    <w:rsid w:val="48F8F477"/>
    <w:rsid w:val="48FCE8FF"/>
    <w:rsid w:val="4901B1F2"/>
    <w:rsid w:val="4903F8D8"/>
    <w:rsid w:val="491E0F16"/>
    <w:rsid w:val="4920FDD8"/>
    <w:rsid w:val="49276A74"/>
    <w:rsid w:val="492B32EF"/>
    <w:rsid w:val="492D14C3"/>
    <w:rsid w:val="49350601"/>
    <w:rsid w:val="493A183E"/>
    <w:rsid w:val="4941833E"/>
    <w:rsid w:val="49441ED2"/>
    <w:rsid w:val="4945439D"/>
    <w:rsid w:val="4958D7F8"/>
    <w:rsid w:val="495AA73A"/>
    <w:rsid w:val="496051A7"/>
    <w:rsid w:val="4960D299"/>
    <w:rsid w:val="49695674"/>
    <w:rsid w:val="496C513E"/>
    <w:rsid w:val="49769CC0"/>
    <w:rsid w:val="498EE73A"/>
    <w:rsid w:val="4990058E"/>
    <w:rsid w:val="49980D04"/>
    <w:rsid w:val="499F71E3"/>
    <w:rsid w:val="49B0E9F5"/>
    <w:rsid w:val="49B42977"/>
    <w:rsid w:val="49B8202C"/>
    <w:rsid w:val="49BF1090"/>
    <w:rsid w:val="49C34CE3"/>
    <w:rsid w:val="49C4179D"/>
    <w:rsid w:val="49C8DD7C"/>
    <w:rsid w:val="49CF6C96"/>
    <w:rsid w:val="49D354B6"/>
    <w:rsid w:val="49DF700A"/>
    <w:rsid w:val="49E5EDF1"/>
    <w:rsid w:val="49E9A9C0"/>
    <w:rsid w:val="49EB9A26"/>
    <w:rsid w:val="49F1328E"/>
    <w:rsid w:val="49F37A47"/>
    <w:rsid w:val="4A009531"/>
    <w:rsid w:val="4A0293A2"/>
    <w:rsid w:val="4A0BBF29"/>
    <w:rsid w:val="4A17C0B9"/>
    <w:rsid w:val="4A17DA6D"/>
    <w:rsid w:val="4A1E9270"/>
    <w:rsid w:val="4A1EFF04"/>
    <w:rsid w:val="4A2D65F3"/>
    <w:rsid w:val="4A2E07AA"/>
    <w:rsid w:val="4A3E5901"/>
    <w:rsid w:val="4A438961"/>
    <w:rsid w:val="4A58B6F3"/>
    <w:rsid w:val="4A63BD03"/>
    <w:rsid w:val="4A699B86"/>
    <w:rsid w:val="4A6E24A5"/>
    <w:rsid w:val="4A78CC4F"/>
    <w:rsid w:val="4A82922D"/>
    <w:rsid w:val="4A8C46D6"/>
    <w:rsid w:val="4A916888"/>
    <w:rsid w:val="4A91FF3C"/>
    <w:rsid w:val="4A96B318"/>
    <w:rsid w:val="4A97BC7E"/>
    <w:rsid w:val="4AA0BE3A"/>
    <w:rsid w:val="4AA11370"/>
    <w:rsid w:val="4AB4C915"/>
    <w:rsid w:val="4AB4E077"/>
    <w:rsid w:val="4AB8D5B3"/>
    <w:rsid w:val="4AC25315"/>
    <w:rsid w:val="4AC294C9"/>
    <w:rsid w:val="4AC43488"/>
    <w:rsid w:val="4AC6DC18"/>
    <w:rsid w:val="4AC836EF"/>
    <w:rsid w:val="4ACB8712"/>
    <w:rsid w:val="4ACDE2E6"/>
    <w:rsid w:val="4ACE8AB3"/>
    <w:rsid w:val="4AD9E4A1"/>
    <w:rsid w:val="4ADDDAFB"/>
    <w:rsid w:val="4AF2A9F9"/>
    <w:rsid w:val="4AF65B2B"/>
    <w:rsid w:val="4AF7F0C9"/>
    <w:rsid w:val="4AF80EAA"/>
    <w:rsid w:val="4B076265"/>
    <w:rsid w:val="4B0B626A"/>
    <w:rsid w:val="4B10BCB1"/>
    <w:rsid w:val="4B111F87"/>
    <w:rsid w:val="4B14F08B"/>
    <w:rsid w:val="4B179E84"/>
    <w:rsid w:val="4B18C24E"/>
    <w:rsid w:val="4B19B5AB"/>
    <w:rsid w:val="4B312325"/>
    <w:rsid w:val="4B42BAE3"/>
    <w:rsid w:val="4B505824"/>
    <w:rsid w:val="4B598E6B"/>
    <w:rsid w:val="4B66FAC6"/>
    <w:rsid w:val="4B691C9A"/>
    <w:rsid w:val="4B6987DB"/>
    <w:rsid w:val="4B707B9B"/>
    <w:rsid w:val="4B7D1976"/>
    <w:rsid w:val="4B7E6749"/>
    <w:rsid w:val="4B83FA9E"/>
    <w:rsid w:val="4B855F56"/>
    <w:rsid w:val="4B88E1D4"/>
    <w:rsid w:val="4B8C479C"/>
    <w:rsid w:val="4B96C676"/>
    <w:rsid w:val="4BA4CD70"/>
    <w:rsid w:val="4BBAE267"/>
    <w:rsid w:val="4BBC117D"/>
    <w:rsid w:val="4BBF33F6"/>
    <w:rsid w:val="4BC2806C"/>
    <w:rsid w:val="4BCA7369"/>
    <w:rsid w:val="4BCD682F"/>
    <w:rsid w:val="4BCEB3D7"/>
    <w:rsid w:val="4BE518CD"/>
    <w:rsid w:val="4BE98910"/>
    <w:rsid w:val="4BFBCB76"/>
    <w:rsid w:val="4C05098B"/>
    <w:rsid w:val="4C12EEE0"/>
    <w:rsid w:val="4C1C2FB7"/>
    <w:rsid w:val="4C2110F5"/>
    <w:rsid w:val="4C261F79"/>
    <w:rsid w:val="4C2B8B74"/>
    <w:rsid w:val="4C358162"/>
    <w:rsid w:val="4C35F555"/>
    <w:rsid w:val="4C39B071"/>
    <w:rsid w:val="4C3A5EF7"/>
    <w:rsid w:val="4C40D43E"/>
    <w:rsid w:val="4C4D85B9"/>
    <w:rsid w:val="4C542CAB"/>
    <w:rsid w:val="4C54BB75"/>
    <w:rsid w:val="4C552735"/>
    <w:rsid w:val="4C6422E2"/>
    <w:rsid w:val="4C66CB07"/>
    <w:rsid w:val="4C77C594"/>
    <w:rsid w:val="4C8052D5"/>
    <w:rsid w:val="4C86DCDB"/>
    <w:rsid w:val="4C8E56EE"/>
    <w:rsid w:val="4C958711"/>
    <w:rsid w:val="4C9FB46B"/>
    <w:rsid w:val="4CA8C33E"/>
    <w:rsid w:val="4CAEC1EC"/>
    <w:rsid w:val="4CB1BC1E"/>
    <w:rsid w:val="4CB957BA"/>
    <w:rsid w:val="4CBB8E21"/>
    <w:rsid w:val="4CBD2E8C"/>
    <w:rsid w:val="4CC02211"/>
    <w:rsid w:val="4CC2A1AD"/>
    <w:rsid w:val="4CC9FB91"/>
    <w:rsid w:val="4CF225AD"/>
    <w:rsid w:val="4D0BDEC0"/>
    <w:rsid w:val="4D0DDD97"/>
    <w:rsid w:val="4D1580E8"/>
    <w:rsid w:val="4D1A1529"/>
    <w:rsid w:val="4D2377EC"/>
    <w:rsid w:val="4D250476"/>
    <w:rsid w:val="4D274009"/>
    <w:rsid w:val="4D2C21C1"/>
    <w:rsid w:val="4D31247F"/>
    <w:rsid w:val="4D38507D"/>
    <w:rsid w:val="4D465231"/>
    <w:rsid w:val="4D5C35B5"/>
    <w:rsid w:val="4D62D375"/>
    <w:rsid w:val="4D6AED21"/>
    <w:rsid w:val="4D6F72D4"/>
    <w:rsid w:val="4D775808"/>
    <w:rsid w:val="4D7B0BD3"/>
    <w:rsid w:val="4D80F743"/>
    <w:rsid w:val="4D819277"/>
    <w:rsid w:val="4D88973F"/>
    <w:rsid w:val="4D8CDE0A"/>
    <w:rsid w:val="4D8F8823"/>
    <w:rsid w:val="4D95F7AF"/>
    <w:rsid w:val="4DA04071"/>
    <w:rsid w:val="4DA08AF4"/>
    <w:rsid w:val="4DAFEE01"/>
    <w:rsid w:val="4DB22B90"/>
    <w:rsid w:val="4DBB0830"/>
    <w:rsid w:val="4DBCD850"/>
    <w:rsid w:val="4DD1E1EA"/>
    <w:rsid w:val="4DD35965"/>
    <w:rsid w:val="4DDCDD6D"/>
    <w:rsid w:val="4DE63E04"/>
    <w:rsid w:val="4DEAF108"/>
    <w:rsid w:val="4E0413E2"/>
    <w:rsid w:val="4E0BEA86"/>
    <w:rsid w:val="4E12FD2A"/>
    <w:rsid w:val="4E1CE954"/>
    <w:rsid w:val="4E28433F"/>
    <w:rsid w:val="4E3562BB"/>
    <w:rsid w:val="4E35D3E6"/>
    <w:rsid w:val="4E365AB7"/>
    <w:rsid w:val="4E38FCAC"/>
    <w:rsid w:val="4E4009D3"/>
    <w:rsid w:val="4E45A612"/>
    <w:rsid w:val="4E671BDC"/>
    <w:rsid w:val="4E67DE2C"/>
    <w:rsid w:val="4E7673D2"/>
    <w:rsid w:val="4E78CE3E"/>
    <w:rsid w:val="4E7CCCBB"/>
    <w:rsid w:val="4E7F2734"/>
    <w:rsid w:val="4E80A65F"/>
    <w:rsid w:val="4E8B4F2B"/>
    <w:rsid w:val="4E90460D"/>
    <w:rsid w:val="4E91B05F"/>
    <w:rsid w:val="4E98432F"/>
    <w:rsid w:val="4E9E49C3"/>
    <w:rsid w:val="4EAFDE33"/>
    <w:rsid w:val="4EB4322B"/>
    <w:rsid w:val="4EC14737"/>
    <w:rsid w:val="4EC459A7"/>
    <w:rsid w:val="4EC8C7D9"/>
    <w:rsid w:val="4ECED5A6"/>
    <w:rsid w:val="4ED07533"/>
    <w:rsid w:val="4ED40B3F"/>
    <w:rsid w:val="4ED88470"/>
    <w:rsid w:val="4EDB0080"/>
    <w:rsid w:val="4EE64755"/>
    <w:rsid w:val="4EF047EA"/>
    <w:rsid w:val="4EF4A7AA"/>
    <w:rsid w:val="4EF63AB2"/>
    <w:rsid w:val="4EF95077"/>
    <w:rsid w:val="4EFA005D"/>
    <w:rsid w:val="4EFD1144"/>
    <w:rsid w:val="4F05F5CF"/>
    <w:rsid w:val="4F06C0C8"/>
    <w:rsid w:val="4F14B751"/>
    <w:rsid w:val="4F162500"/>
    <w:rsid w:val="4F1AD2A4"/>
    <w:rsid w:val="4F22CA4B"/>
    <w:rsid w:val="4F33D03C"/>
    <w:rsid w:val="4F3E339E"/>
    <w:rsid w:val="4F448F49"/>
    <w:rsid w:val="4F4C6952"/>
    <w:rsid w:val="4F4F386B"/>
    <w:rsid w:val="4F513717"/>
    <w:rsid w:val="4F58658D"/>
    <w:rsid w:val="4F637C69"/>
    <w:rsid w:val="4F7CD49E"/>
    <w:rsid w:val="4F8E7C7D"/>
    <w:rsid w:val="4F93A356"/>
    <w:rsid w:val="4F9C1248"/>
    <w:rsid w:val="4FA45E34"/>
    <w:rsid w:val="4FA58331"/>
    <w:rsid w:val="4FB04D14"/>
    <w:rsid w:val="4FB456C5"/>
    <w:rsid w:val="4FCC1035"/>
    <w:rsid w:val="4FCD56F2"/>
    <w:rsid w:val="4FDBD859"/>
    <w:rsid w:val="4FDFE51A"/>
    <w:rsid w:val="4FFCE44D"/>
    <w:rsid w:val="5004CDFA"/>
    <w:rsid w:val="50088AF4"/>
    <w:rsid w:val="5011D430"/>
    <w:rsid w:val="50197D92"/>
    <w:rsid w:val="50216A54"/>
    <w:rsid w:val="50220622"/>
    <w:rsid w:val="50266BA1"/>
    <w:rsid w:val="5043ADD7"/>
    <w:rsid w:val="5045593D"/>
    <w:rsid w:val="5047C3AB"/>
    <w:rsid w:val="504ECC05"/>
    <w:rsid w:val="504FFFFB"/>
    <w:rsid w:val="5054DBC9"/>
    <w:rsid w:val="50550FB6"/>
    <w:rsid w:val="506281EA"/>
    <w:rsid w:val="50649A58"/>
    <w:rsid w:val="506DA8AC"/>
    <w:rsid w:val="50777C0D"/>
    <w:rsid w:val="50781E62"/>
    <w:rsid w:val="507C8A28"/>
    <w:rsid w:val="507EAC53"/>
    <w:rsid w:val="50816819"/>
    <w:rsid w:val="508E5D0E"/>
    <w:rsid w:val="50A56AE2"/>
    <w:rsid w:val="50A5F634"/>
    <w:rsid w:val="50A8ADC0"/>
    <w:rsid w:val="50B991BF"/>
    <w:rsid w:val="50C5A0CB"/>
    <w:rsid w:val="50C68519"/>
    <w:rsid w:val="50CB8C51"/>
    <w:rsid w:val="50E280ED"/>
    <w:rsid w:val="50E6AC80"/>
    <w:rsid w:val="50F3861B"/>
    <w:rsid w:val="50F61A97"/>
    <w:rsid w:val="5105260B"/>
    <w:rsid w:val="510A8E6F"/>
    <w:rsid w:val="510EEBC0"/>
    <w:rsid w:val="51201DAC"/>
    <w:rsid w:val="512972EA"/>
    <w:rsid w:val="513B7C95"/>
    <w:rsid w:val="5142783A"/>
    <w:rsid w:val="5144C2F5"/>
    <w:rsid w:val="5146B6C4"/>
    <w:rsid w:val="5146C428"/>
    <w:rsid w:val="514C6723"/>
    <w:rsid w:val="515497E2"/>
    <w:rsid w:val="51560618"/>
    <w:rsid w:val="5156D5E5"/>
    <w:rsid w:val="5158089C"/>
    <w:rsid w:val="515C8F03"/>
    <w:rsid w:val="515FD981"/>
    <w:rsid w:val="51606344"/>
    <w:rsid w:val="51615679"/>
    <w:rsid w:val="516830D6"/>
    <w:rsid w:val="5169B422"/>
    <w:rsid w:val="516CF4E9"/>
    <w:rsid w:val="516EA8FF"/>
    <w:rsid w:val="51753A53"/>
    <w:rsid w:val="517CC3B2"/>
    <w:rsid w:val="517D82F1"/>
    <w:rsid w:val="5181CCDE"/>
    <w:rsid w:val="51872FAF"/>
    <w:rsid w:val="5188374A"/>
    <w:rsid w:val="5190AC46"/>
    <w:rsid w:val="5193DEF0"/>
    <w:rsid w:val="51A29543"/>
    <w:rsid w:val="51AAB747"/>
    <w:rsid w:val="51AC206C"/>
    <w:rsid w:val="51B4F3BF"/>
    <w:rsid w:val="51B52028"/>
    <w:rsid w:val="51B88EB0"/>
    <w:rsid w:val="51BD1D20"/>
    <w:rsid w:val="51CFA51C"/>
    <w:rsid w:val="51D3B4B0"/>
    <w:rsid w:val="51D54F8B"/>
    <w:rsid w:val="51DAE091"/>
    <w:rsid w:val="51DBCBAC"/>
    <w:rsid w:val="51DDE485"/>
    <w:rsid w:val="51E10CF2"/>
    <w:rsid w:val="51EC7EA5"/>
    <w:rsid w:val="51F1472A"/>
    <w:rsid w:val="51F75A9D"/>
    <w:rsid w:val="51FE4799"/>
    <w:rsid w:val="52056CBB"/>
    <w:rsid w:val="5208B1CF"/>
    <w:rsid w:val="52092BA8"/>
    <w:rsid w:val="5214AB60"/>
    <w:rsid w:val="52170AEE"/>
    <w:rsid w:val="521A81B6"/>
    <w:rsid w:val="5221D320"/>
    <w:rsid w:val="52231517"/>
    <w:rsid w:val="52232AB0"/>
    <w:rsid w:val="524298A8"/>
    <w:rsid w:val="5242D2B5"/>
    <w:rsid w:val="524D1037"/>
    <w:rsid w:val="5250C732"/>
    <w:rsid w:val="5251FBE0"/>
    <w:rsid w:val="52524E1A"/>
    <w:rsid w:val="5256475F"/>
    <w:rsid w:val="5257B38E"/>
    <w:rsid w:val="5269E3A8"/>
    <w:rsid w:val="5270FBE4"/>
    <w:rsid w:val="52736E6B"/>
    <w:rsid w:val="52742C6E"/>
    <w:rsid w:val="5297AE22"/>
    <w:rsid w:val="529B3B6B"/>
    <w:rsid w:val="52A09C87"/>
    <w:rsid w:val="52A9E12B"/>
    <w:rsid w:val="52ACB362"/>
    <w:rsid w:val="52AF78EE"/>
    <w:rsid w:val="52BD7796"/>
    <w:rsid w:val="52C9B701"/>
    <w:rsid w:val="52D34287"/>
    <w:rsid w:val="52E3E756"/>
    <w:rsid w:val="52E97ED6"/>
    <w:rsid w:val="52F7B7B0"/>
    <w:rsid w:val="52FB6C38"/>
    <w:rsid w:val="52FBB22B"/>
    <w:rsid w:val="52FC505A"/>
    <w:rsid w:val="52FE8B35"/>
    <w:rsid w:val="530537A3"/>
    <w:rsid w:val="53195CD1"/>
    <w:rsid w:val="531979BC"/>
    <w:rsid w:val="531DCB71"/>
    <w:rsid w:val="5320761B"/>
    <w:rsid w:val="5320D462"/>
    <w:rsid w:val="532D827A"/>
    <w:rsid w:val="533465D4"/>
    <w:rsid w:val="5334A3DE"/>
    <w:rsid w:val="53423E34"/>
    <w:rsid w:val="53429AD8"/>
    <w:rsid w:val="5344447F"/>
    <w:rsid w:val="5360B887"/>
    <w:rsid w:val="536AC488"/>
    <w:rsid w:val="53730C78"/>
    <w:rsid w:val="5373BAC1"/>
    <w:rsid w:val="53754578"/>
    <w:rsid w:val="537566D0"/>
    <w:rsid w:val="53837B58"/>
    <w:rsid w:val="5395351F"/>
    <w:rsid w:val="5395513F"/>
    <w:rsid w:val="539D4603"/>
    <w:rsid w:val="53A83712"/>
    <w:rsid w:val="53ADBC31"/>
    <w:rsid w:val="53B01A84"/>
    <w:rsid w:val="53B1EABA"/>
    <w:rsid w:val="53CCA944"/>
    <w:rsid w:val="53D2043C"/>
    <w:rsid w:val="53DFA7DF"/>
    <w:rsid w:val="53E12586"/>
    <w:rsid w:val="53F6E3D9"/>
    <w:rsid w:val="53FBF10E"/>
    <w:rsid w:val="540A5E95"/>
    <w:rsid w:val="540CAC93"/>
    <w:rsid w:val="5414D7DA"/>
    <w:rsid w:val="54280B1C"/>
    <w:rsid w:val="54284967"/>
    <w:rsid w:val="5434D4A7"/>
    <w:rsid w:val="5437A4E5"/>
    <w:rsid w:val="543BBE1E"/>
    <w:rsid w:val="543FF588"/>
    <w:rsid w:val="54421213"/>
    <w:rsid w:val="54423F22"/>
    <w:rsid w:val="5446A9C1"/>
    <w:rsid w:val="54484BC6"/>
    <w:rsid w:val="544AEC19"/>
    <w:rsid w:val="54576DBE"/>
    <w:rsid w:val="545AB0AF"/>
    <w:rsid w:val="545B22F2"/>
    <w:rsid w:val="5464C617"/>
    <w:rsid w:val="546E351C"/>
    <w:rsid w:val="547892D7"/>
    <w:rsid w:val="5488709D"/>
    <w:rsid w:val="548E11C5"/>
    <w:rsid w:val="549004EF"/>
    <w:rsid w:val="5494B708"/>
    <w:rsid w:val="54953370"/>
    <w:rsid w:val="549E74C8"/>
    <w:rsid w:val="549EA230"/>
    <w:rsid w:val="54AA76D7"/>
    <w:rsid w:val="54CAB628"/>
    <w:rsid w:val="54CB59BB"/>
    <w:rsid w:val="54CC3124"/>
    <w:rsid w:val="54CF9A27"/>
    <w:rsid w:val="54D7F4EE"/>
    <w:rsid w:val="54EFC537"/>
    <w:rsid w:val="54F563D7"/>
    <w:rsid w:val="54F5918F"/>
    <w:rsid w:val="54F83503"/>
    <w:rsid w:val="54FD5FB4"/>
    <w:rsid w:val="54FF7433"/>
    <w:rsid w:val="5504DCD7"/>
    <w:rsid w:val="55051896"/>
    <w:rsid w:val="550D59A2"/>
    <w:rsid w:val="55129A7E"/>
    <w:rsid w:val="551B2E12"/>
    <w:rsid w:val="55227796"/>
    <w:rsid w:val="552B7D35"/>
    <w:rsid w:val="5532A926"/>
    <w:rsid w:val="5543F07E"/>
    <w:rsid w:val="55497560"/>
    <w:rsid w:val="554D2B20"/>
    <w:rsid w:val="554DD000"/>
    <w:rsid w:val="554F1BBC"/>
    <w:rsid w:val="555328E6"/>
    <w:rsid w:val="555697B3"/>
    <w:rsid w:val="55584607"/>
    <w:rsid w:val="5575CF5A"/>
    <w:rsid w:val="55805F35"/>
    <w:rsid w:val="5581976F"/>
    <w:rsid w:val="558639B0"/>
    <w:rsid w:val="55885E0D"/>
    <w:rsid w:val="55961DE0"/>
    <w:rsid w:val="55963CC7"/>
    <w:rsid w:val="5597AE84"/>
    <w:rsid w:val="559F0A4B"/>
    <w:rsid w:val="55A23B09"/>
    <w:rsid w:val="55A77CB6"/>
    <w:rsid w:val="55A7FB84"/>
    <w:rsid w:val="55ACF72E"/>
    <w:rsid w:val="55CACC87"/>
    <w:rsid w:val="55D2E716"/>
    <w:rsid w:val="55E317CC"/>
    <w:rsid w:val="55E3CE75"/>
    <w:rsid w:val="55E7A3EA"/>
    <w:rsid w:val="55EFEE64"/>
    <w:rsid w:val="55F5DBD9"/>
    <w:rsid w:val="55FA2B42"/>
    <w:rsid w:val="55FBD423"/>
    <w:rsid w:val="560EA522"/>
    <w:rsid w:val="5622550B"/>
    <w:rsid w:val="5622EFE9"/>
    <w:rsid w:val="5624796A"/>
    <w:rsid w:val="56274226"/>
    <w:rsid w:val="563294EF"/>
    <w:rsid w:val="56372535"/>
    <w:rsid w:val="563CD01E"/>
    <w:rsid w:val="563D6997"/>
    <w:rsid w:val="56414870"/>
    <w:rsid w:val="56468E68"/>
    <w:rsid w:val="5651E004"/>
    <w:rsid w:val="565A77C1"/>
    <w:rsid w:val="565A88D4"/>
    <w:rsid w:val="566C6563"/>
    <w:rsid w:val="566DAD6A"/>
    <w:rsid w:val="566FA455"/>
    <w:rsid w:val="5674473A"/>
    <w:rsid w:val="567BA01C"/>
    <w:rsid w:val="568553FF"/>
    <w:rsid w:val="56890D1E"/>
    <w:rsid w:val="56951D12"/>
    <w:rsid w:val="569B5ABD"/>
    <w:rsid w:val="56A038DE"/>
    <w:rsid w:val="56A389F0"/>
    <w:rsid w:val="56A91334"/>
    <w:rsid w:val="56A92EAD"/>
    <w:rsid w:val="56AE5E95"/>
    <w:rsid w:val="56B3C647"/>
    <w:rsid w:val="56C1F0AC"/>
    <w:rsid w:val="56C2089E"/>
    <w:rsid w:val="56C6731A"/>
    <w:rsid w:val="56CCCFF1"/>
    <w:rsid w:val="56D29497"/>
    <w:rsid w:val="56EC56D7"/>
    <w:rsid w:val="56F851A3"/>
    <w:rsid w:val="5703B970"/>
    <w:rsid w:val="570874DC"/>
    <w:rsid w:val="57096001"/>
    <w:rsid w:val="570A3848"/>
    <w:rsid w:val="570D3B95"/>
    <w:rsid w:val="57171ABE"/>
    <w:rsid w:val="571DFF2A"/>
    <w:rsid w:val="5733530F"/>
    <w:rsid w:val="57364184"/>
    <w:rsid w:val="5736C1FF"/>
    <w:rsid w:val="5739B78D"/>
    <w:rsid w:val="57505E01"/>
    <w:rsid w:val="57546585"/>
    <w:rsid w:val="575647D3"/>
    <w:rsid w:val="57608EE7"/>
    <w:rsid w:val="5769BD8E"/>
    <w:rsid w:val="5771058F"/>
    <w:rsid w:val="5778640B"/>
    <w:rsid w:val="57839FDF"/>
    <w:rsid w:val="57856716"/>
    <w:rsid w:val="5785AEC1"/>
    <w:rsid w:val="5791FA14"/>
    <w:rsid w:val="57931053"/>
    <w:rsid w:val="57A3FA6D"/>
    <w:rsid w:val="57A72E5D"/>
    <w:rsid w:val="57B180EA"/>
    <w:rsid w:val="57B25B0A"/>
    <w:rsid w:val="57B67D46"/>
    <w:rsid w:val="57B8B55A"/>
    <w:rsid w:val="57B9184A"/>
    <w:rsid w:val="57BCA028"/>
    <w:rsid w:val="57CC8378"/>
    <w:rsid w:val="57CDCBA0"/>
    <w:rsid w:val="57D7BCB2"/>
    <w:rsid w:val="57D89945"/>
    <w:rsid w:val="57D96FA8"/>
    <w:rsid w:val="57E25FF6"/>
    <w:rsid w:val="57E3952C"/>
    <w:rsid w:val="57E4AB6E"/>
    <w:rsid w:val="57E85C18"/>
    <w:rsid w:val="57F12E81"/>
    <w:rsid w:val="57FA5E28"/>
    <w:rsid w:val="58050ED9"/>
    <w:rsid w:val="58099A5A"/>
    <w:rsid w:val="580A39BA"/>
    <w:rsid w:val="5814D537"/>
    <w:rsid w:val="58151EBB"/>
    <w:rsid w:val="58155D5D"/>
    <w:rsid w:val="58188A10"/>
    <w:rsid w:val="581F35A5"/>
    <w:rsid w:val="58226018"/>
    <w:rsid w:val="582E32A9"/>
    <w:rsid w:val="585F3745"/>
    <w:rsid w:val="586AC507"/>
    <w:rsid w:val="5873BA5C"/>
    <w:rsid w:val="5879653A"/>
    <w:rsid w:val="587CE27F"/>
    <w:rsid w:val="5881C2C3"/>
    <w:rsid w:val="588607D9"/>
    <w:rsid w:val="5888770F"/>
    <w:rsid w:val="58924199"/>
    <w:rsid w:val="58988C9B"/>
    <w:rsid w:val="589C01AA"/>
    <w:rsid w:val="589CDEB9"/>
    <w:rsid w:val="589E6421"/>
    <w:rsid w:val="58A1C33E"/>
    <w:rsid w:val="58A483D7"/>
    <w:rsid w:val="58A88B9C"/>
    <w:rsid w:val="58B5AAB3"/>
    <w:rsid w:val="58B9DD4D"/>
    <w:rsid w:val="58BC5C48"/>
    <w:rsid w:val="58BD761C"/>
    <w:rsid w:val="58D4EDE3"/>
    <w:rsid w:val="58ED01E6"/>
    <w:rsid w:val="58EDB3BD"/>
    <w:rsid w:val="58F9D9E7"/>
    <w:rsid w:val="59029351"/>
    <w:rsid w:val="5902FFCE"/>
    <w:rsid w:val="59083883"/>
    <w:rsid w:val="59122ECE"/>
    <w:rsid w:val="5912760A"/>
    <w:rsid w:val="5920015A"/>
    <w:rsid w:val="5926BA46"/>
    <w:rsid w:val="5928FC74"/>
    <w:rsid w:val="592A3080"/>
    <w:rsid w:val="592C3F44"/>
    <w:rsid w:val="592EC156"/>
    <w:rsid w:val="5934C76F"/>
    <w:rsid w:val="593C90EE"/>
    <w:rsid w:val="593FCB39"/>
    <w:rsid w:val="594BDD01"/>
    <w:rsid w:val="595084E0"/>
    <w:rsid w:val="59510FA7"/>
    <w:rsid w:val="59541D32"/>
    <w:rsid w:val="5978E517"/>
    <w:rsid w:val="59821265"/>
    <w:rsid w:val="59822D7E"/>
    <w:rsid w:val="5986614B"/>
    <w:rsid w:val="599B1840"/>
    <w:rsid w:val="59A08E73"/>
    <w:rsid w:val="59A955EB"/>
    <w:rsid w:val="59C2B992"/>
    <w:rsid w:val="59CF4548"/>
    <w:rsid w:val="59D33AA4"/>
    <w:rsid w:val="59D48B0D"/>
    <w:rsid w:val="59E5251D"/>
    <w:rsid w:val="59F6C1C8"/>
    <w:rsid w:val="59FEFF14"/>
    <w:rsid w:val="5A09BDB9"/>
    <w:rsid w:val="5A0A6EB3"/>
    <w:rsid w:val="5A133566"/>
    <w:rsid w:val="5A1B7016"/>
    <w:rsid w:val="5A25396A"/>
    <w:rsid w:val="5A287623"/>
    <w:rsid w:val="5A38E26B"/>
    <w:rsid w:val="5A3FC63E"/>
    <w:rsid w:val="5A4784CD"/>
    <w:rsid w:val="5A4D2DAA"/>
    <w:rsid w:val="5A5521BA"/>
    <w:rsid w:val="5A5CEAE3"/>
    <w:rsid w:val="5A615990"/>
    <w:rsid w:val="5A69526E"/>
    <w:rsid w:val="5A6A80C3"/>
    <w:rsid w:val="5A7DB469"/>
    <w:rsid w:val="5A8967E5"/>
    <w:rsid w:val="5A91EBA1"/>
    <w:rsid w:val="5A95981C"/>
    <w:rsid w:val="5A97E76A"/>
    <w:rsid w:val="5A9FA073"/>
    <w:rsid w:val="5AA49AC6"/>
    <w:rsid w:val="5AA6B6D8"/>
    <w:rsid w:val="5AA7E892"/>
    <w:rsid w:val="5ABB9128"/>
    <w:rsid w:val="5AD5BF97"/>
    <w:rsid w:val="5ADAE938"/>
    <w:rsid w:val="5AE74931"/>
    <w:rsid w:val="5AE8E3DE"/>
    <w:rsid w:val="5AEA3CA9"/>
    <w:rsid w:val="5AF217D9"/>
    <w:rsid w:val="5AF882F4"/>
    <w:rsid w:val="5AFA4149"/>
    <w:rsid w:val="5B1265C7"/>
    <w:rsid w:val="5B24EBAA"/>
    <w:rsid w:val="5B2C01E7"/>
    <w:rsid w:val="5B2D81BE"/>
    <w:rsid w:val="5B2FB886"/>
    <w:rsid w:val="5B3B92B3"/>
    <w:rsid w:val="5B48ACAD"/>
    <w:rsid w:val="5B57A2F0"/>
    <w:rsid w:val="5B5C76D8"/>
    <w:rsid w:val="5B5F7708"/>
    <w:rsid w:val="5B61933F"/>
    <w:rsid w:val="5B6F4EF5"/>
    <w:rsid w:val="5B75FA4B"/>
    <w:rsid w:val="5B7BB268"/>
    <w:rsid w:val="5B8D9876"/>
    <w:rsid w:val="5B8F9620"/>
    <w:rsid w:val="5B91EAAD"/>
    <w:rsid w:val="5B9718B8"/>
    <w:rsid w:val="5B9CC82A"/>
    <w:rsid w:val="5BAAF9CE"/>
    <w:rsid w:val="5BAFB93E"/>
    <w:rsid w:val="5BB09AF8"/>
    <w:rsid w:val="5BB37D59"/>
    <w:rsid w:val="5BB4BC91"/>
    <w:rsid w:val="5BB861FE"/>
    <w:rsid w:val="5BC3099B"/>
    <w:rsid w:val="5BC4EBBF"/>
    <w:rsid w:val="5BC54DD1"/>
    <w:rsid w:val="5BCD6CC4"/>
    <w:rsid w:val="5BD6712B"/>
    <w:rsid w:val="5BD8A5F5"/>
    <w:rsid w:val="5BE58235"/>
    <w:rsid w:val="5BFA6C82"/>
    <w:rsid w:val="5BFD8269"/>
    <w:rsid w:val="5C02DCE8"/>
    <w:rsid w:val="5C093203"/>
    <w:rsid w:val="5C31781F"/>
    <w:rsid w:val="5C37C0E6"/>
    <w:rsid w:val="5C381EB2"/>
    <w:rsid w:val="5C4457B2"/>
    <w:rsid w:val="5C452927"/>
    <w:rsid w:val="5C4DB68A"/>
    <w:rsid w:val="5C50407F"/>
    <w:rsid w:val="5C54D8FD"/>
    <w:rsid w:val="5C583C27"/>
    <w:rsid w:val="5C584B38"/>
    <w:rsid w:val="5C5BDC44"/>
    <w:rsid w:val="5C6648B8"/>
    <w:rsid w:val="5C679B6F"/>
    <w:rsid w:val="5C6F53A0"/>
    <w:rsid w:val="5C8176FF"/>
    <w:rsid w:val="5C8BFC6C"/>
    <w:rsid w:val="5C90FCA2"/>
    <w:rsid w:val="5C92843C"/>
    <w:rsid w:val="5C94F075"/>
    <w:rsid w:val="5C9B98DD"/>
    <w:rsid w:val="5C9D8ADA"/>
    <w:rsid w:val="5CA5CB1C"/>
    <w:rsid w:val="5CA7AE06"/>
    <w:rsid w:val="5CA7F170"/>
    <w:rsid w:val="5CB57431"/>
    <w:rsid w:val="5CB99C7B"/>
    <w:rsid w:val="5CBBC0D5"/>
    <w:rsid w:val="5CC7C36D"/>
    <w:rsid w:val="5CC7CE80"/>
    <w:rsid w:val="5CC8FB1A"/>
    <w:rsid w:val="5CCB6D26"/>
    <w:rsid w:val="5CCB985A"/>
    <w:rsid w:val="5CCF0851"/>
    <w:rsid w:val="5CD89DA9"/>
    <w:rsid w:val="5CDCF3A5"/>
    <w:rsid w:val="5CE60DF3"/>
    <w:rsid w:val="5CECE7D9"/>
    <w:rsid w:val="5CEEC910"/>
    <w:rsid w:val="5CFDF8D3"/>
    <w:rsid w:val="5D00FD13"/>
    <w:rsid w:val="5D02CFD5"/>
    <w:rsid w:val="5D079EBE"/>
    <w:rsid w:val="5D0904B7"/>
    <w:rsid w:val="5D0FB283"/>
    <w:rsid w:val="5D104B49"/>
    <w:rsid w:val="5D1FFBAE"/>
    <w:rsid w:val="5D247E83"/>
    <w:rsid w:val="5D27E7E1"/>
    <w:rsid w:val="5D283A55"/>
    <w:rsid w:val="5D317B77"/>
    <w:rsid w:val="5D3B7EAF"/>
    <w:rsid w:val="5D3C08BA"/>
    <w:rsid w:val="5D4D79FD"/>
    <w:rsid w:val="5D531D6C"/>
    <w:rsid w:val="5D53350C"/>
    <w:rsid w:val="5D570669"/>
    <w:rsid w:val="5D630F2C"/>
    <w:rsid w:val="5D75E877"/>
    <w:rsid w:val="5D776826"/>
    <w:rsid w:val="5D7BE985"/>
    <w:rsid w:val="5D7DC5DE"/>
    <w:rsid w:val="5D861712"/>
    <w:rsid w:val="5D88E40F"/>
    <w:rsid w:val="5D8DEFAF"/>
    <w:rsid w:val="5D8E8029"/>
    <w:rsid w:val="5D983190"/>
    <w:rsid w:val="5D9B6F12"/>
    <w:rsid w:val="5DA9C414"/>
    <w:rsid w:val="5DB9AB4E"/>
    <w:rsid w:val="5DC5ECE7"/>
    <w:rsid w:val="5DC8E47E"/>
    <w:rsid w:val="5DCFF698"/>
    <w:rsid w:val="5DD19585"/>
    <w:rsid w:val="5DF982B6"/>
    <w:rsid w:val="5E003C5B"/>
    <w:rsid w:val="5E01CF77"/>
    <w:rsid w:val="5E043AF4"/>
    <w:rsid w:val="5E077F98"/>
    <w:rsid w:val="5E07F271"/>
    <w:rsid w:val="5E0805A7"/>
    <w:rsid w:val="5E0ADBB8"/>
    <w:rsid w:val="5E15471F"/>
    <w:rsid w:val="5E164D36"/>
    <w:rsid w:val="5E16919D"/>
    <w:rsid w:val="5E1BFD9D"/>
    <w:rsid w:val="5E2076FF"/>
    <w:rsid w:val="5E251070"/>
    <w:rsid w:val="5E2ABC6E"/>
    <w:rsid w:val="5E2AE488"/>
    <w:rsid w:val="5E3738CC"/>
    <w:rsid w:val="5E58B0C4"/>
    <w:rsid w:val="5E5A0C95"/>
    <w:rsid w:val="5E5E3CC1"/>
    <w:rsid w:val="5E6183DF"/>
    <w:rsid w:val="5E7361EF"/>
    <w:rsid w:val="5E73C50A"/>
    <w:rsid w:val="5E7434D6"/>
    <w:rsid w:val="5E84AE91"/>
    <w:rsid w:val="5E84FDA2"/>
    <w:rsid w:val="5E8DC001"/>
    <w:rsid w:val="5E9673BE"/>
    <w:rsid w:val="5E98D654"/>
    <w:rsid w:val="5EA3EDDD"/>
    <w:rsid w:val="5EADA40E"/>
    <w:rsid w:val="5EB13529"/>
    <w:rsid w:val="5EBF028D"/>
    <w:rsid w:val="5EC05BCE"/>
    <w:rsid w:val="5EC36F23"/>
    <w:rsid w:val="5EC86BD3"/>
    <w:rsid w:val="5ECFC9F8"/>
    <w:rsid w:val="5ED5CB14"/>
    <w:rsid w:val="5EE64AD3"/>
    <w:rsid w:val="5EEE5F30"/>
    <w:rsid w:val="5EF7C595"/>
    <w:rsid w:val="5F03F8F2"/>
    <w:rsid w:val="5F0C5127"/>
    <w:rsid w:val="5F100A0D"/>
    <w:rsid w:val="5F137821"/>
    <w:rsid w:val="5F14C191"/>
    <w:rsid w:val="5F186BE5"/>
    <w:rsid w:val="5F20D352"/>
    <w:rsid w:val="5F37DBCD"/>
    <w:rsid w:val="5F47AF87"/>
    <w:rsid w:val="5F4A9B10"/>
    <w:rsid w:val="5F4DA48D"/>
    <w:rsid w:val="5F5F5283"/>
    <w:rsid w:val="5F880B98"/>
    <w:rsid w:val="5F93F433"/>
    <w:rsid w:val="5F99C0A4"/>
    <w:rsid w:val="5FA4044E"/>
    <w:rsid w:val="5FA48932"/>
    <w:rsid w:val="5FB6903D"/>
    <w:rsid w:val="5FBF853D"/>
    <w:rsid w:val="5FC2B39D"/>
    <w:rsid w:val="5FC646C9"/>
    <w:rsid w:val="5FCB5914"/>
    <w:rsid w:val="5FDC8163"/>
    <w:rsid w:val="5FDFF2C5"/>
    <w:rsid w:val="5FEB530B"/>
    <w:rsid w:val="5FEBA1D0"/>
    <w:rsid w:val="5FEE4902"/>
    <w:rsid w:val="5FF2216C"/>
    <w:rsid w:val="5FF6074F"/>
    <w:rsid w:val="5FF864DE"/>
    <w:rsid w:val="5FFE77B4"/>
    <w:rsid w:val="6004647E"/>
    <w:rsid w:val="6006C5D4"/>
    <w:rsid w:val="600C89EF"/>
    <w:rsid w:val="6013D3DB"/>
    <w:rsid w:val="60194B06"/>
    <w:rsid w:val="601FAAFE"/>
    <w:rsid w:val="60244231"/>
    <w:rsid w:val="6028A471"/>
    <w:rsid w:val="60321BF4"/>
    <w:rsid w:val="60344D88"/>
    <w:rsid w:val="6037E7C8"/>
    <w:rsid w:val="604393E9"/>
    <w:rsid w:val="60497AAE"/>
    <w:rsid w:val="605155D0"/>
    <w:rsid w:val="6053D9EE"/>
    <w:rsid w:val="6054B9AC"/>
    <w:rsid w:val="60593D38"/>
    <w:rsid w:val="605BD84B"/>
    <w:rsid w:val="606DF019"/>
    <w:rsid w:val="6077D6B0"/>
    <w:rsid w:val="60786D05"/>
    <w:rsid w:val="6085EE32"/>
    <w:rsid w:val="608DD13A"/>
    <w:rsid w:val="6091C59B"/>
    <w:rsid w:val="60A870C1"/>
    <w:rsid w:val="60ACCFF1"/>
    <w:rsid w:val="60BC8605"/>
    <w:rsid w:val="60C75DB8"/>
    <w:rsid w:val="60D735F0"/>
    <w:rsid w:val="60D9A2D1"/>
    <w:rsid w:val="60E306C4"/>
    <w:rsid w:val="60E6EF7E"/>
    <w:rsid w:val="61013D29"/>
    <w:rsid w:val="61016B65"/>
    <w:rsid w:val="61018226"/>
    <w:rsid w:val="6101A04F"/>
    <w:rsid w:val="610399EC"/>
    <w:rsid w:val="6115EDCC"/>
    <w:rsid w:val="61160419"/>
    <w:rsid w:val="61246FDB"/>
    <w:rsid w:val="6125E48A"/>
    <w:rsid w:val="612A81CC"/>
    <w:rsid w:val="6131DC60"/>
    <w:rsid w:val="61380237"/>
    <w:rsid w:val="6144D7D8"/>
    <w:rsid w:val="614DB0C9"/>
    <w:rsid w:val="6151EEBF"/>
    <w:rsid w:val="615F6909"/>
    <w:rsid w:val="616AB1FA"/>
    <w:rsid w:val="616ADAB3"/>
    <w:rsid w:val="617A593E"/>
    <w:rsid w:val="6188E15B"/>
    <w:rsid w:val="618A6827"/>
    <w:rsid w:val="619015D9"/>
    <w:rsid w:val="6194A243"/>
    <w:rsid w:val="61A12093"/>
    <w:rsid w:val="61A8536C"/>
    <w:rsid w:val="61AEFDC5"/>
    <w:rsid w:val="61B376B7"/>
    <w:rsid w:val="61B5955D"/>
    <w:rsid w:val="61BE6EF1"/>
    <w:rsid w:val="61C8B485"/>
    <w:rsid w:val="61D1A4C4"/>
    <w:rsid w:val="61DBF099"/>
    <w:rsid w:val="61E04D6F"/>
    <w:rsid w:val="61E65F33"/>
    <w:rsid w:val="61EDDE56"/>
    <w:rsid w:val="61F4FCDB"/>
    <w:rsid w:val="61F64727"/>
    <w:rsid w:val="61F78B21"/>
    <w:rsid w:val="61F826CA"/>
    <w:rsid w:val="61FBC06D"/>
    <w:rsid w:val="61FDA5AB"/>
    <w:rsid w:val="61FE4796"/>
    <w:rsid w:val="62136345"/>
    <w:rsid w:val="62153553"/>
    <w:rsid w:val="6215A2DD"/>
    <w:rsid w:val="62292BC0"/>
    <w:rsid w:val="6232F8D4"/>
    <w:rsid w:val="6247217C"/>
    <w:rsid w:val="624D946D"/>
    <w:rsid w:val="62558F92"/>
    <w:rsid w:val="625730E6"/>
    <w:rsid w:val="625CD579"/>
    <w:rsid w:val="6261D9CE"/>
    <w:rsid w:val="6269B5C5"/>
    <w:rsid w:val="626A7399"/>
    <w:rsid w:val="62702DF6"/>
    <w:rsid w:val="62707642"/>
    <w:rsid w:val="627302AF"/>
    <w:rsid w:val="628E5305"/>
    <w:rsid w:val="6292A7E9"/>
    <w:rsid w:val="62946169"/>
    <w:rsid w:val="629C7B4D"/>
    <w:rsid w:val="62AD0E3F"/>
    <w:rsid w:val="62B64320"/>
    <w:rsid w:val="62B78E73"/>
    <w:rsid w:val="62BAE522"/>
    <w:rsid w:val="62BB0E26"/>
    <w:rsid w:val="62BF0F3F"/>
    <w:rsid w:val="62C18D20"/>
    <w:rsid w:val="62C2CB97"/>
    <w:rsid w:val="62D3A83F"/>
    <w:rsid w:val="62D4EB8A"/>
    <w:rsid w:val="62DCBA2C"/>
    <w:rsid w:val="62DDA040"/>
    <w:rsid w:val="62DF69EB"/>
    <w:rsid w:val="62E1BEE3"/>
    <w:rsid w:val="62E5DC0B"/>
    <w:rsid w:val="62EB2EF8"/>
    <w:rsid w:val="62F65EA2"/>
    <w:rsid w:val="62F82FC5"/>
    <w:rsid w:val="62FDD0F1"/>
    <w:rsid w:val="63048386"/>
    <w:rsid w:val="6310903D"/>
    <w:rsid w:val="6310A081"/>
    <w:rsid w:val="631B9514"/>
    <w:rsid w:val="631D768F"/>
    <w:rsid w:val="6325315A"/>
    <w:rsid w:val="632951A8"/>
    <w:rsid w:val="632BDB9E"/>
    <w:rsid w:val="632C5E79"/>
    <w:rsid w:val="632DA7AA"/>
    <w:rsid w:val="63311796"/>
    <w:rsid w:val="6336793C"/>
    <w:rsid w:val="6344F6D1"/>
    <w:rsid w:val="634A182F"/>
    <w:rsid w:val="634CEBF7"/>
    <w:rsid w:val="63509C14"/>
    <w:rsid w:val="6363CBA7"/>
    <w:rsid w:val="6368ECD4"/>
    <w:rsid w:val="636A863A"/>
    <w:rsid w:val="636D8BCC"/>
    <w:rsid w:val="63786841"/>
    <w:rsid w:val="63823537"/>
    <w:rsid w:val="63917AB8"/>
    <w:rsid w:val="6392B673"/>
    <w:rsid w:val="63AB1E76"/>
    <w:rsid w:val="63AB4CF2"/>
    <w:rsid w:val="63DA6006"/>
    <w:rsid w:val="63DB36F8"/>
    <w:rsid w:val="63DE914E"/>
    <w:rsid w:val="63E33FA4"/>
    <w:rsid w:val="63E5EEFE"/>
    <w:rsid w:val="63EB878D"/>
    <w:rsid w:val="63EC2BE9"/>
    <w:rsid w:val="63F7BB4E"/>
    <w:rsid w:val="63F7C793"/>
    <w:rsid w:val="63F93ED7"/>
    <w:rsid w:val="6403A987"/>
    <w:rsid w:val="64138493"/>
    <w:rsid w:val="641910E9"/>
    <w:rsid w:val="642525C2"/>
    <w:rsid w:val="64322A71"/>
    <w:rsid w:val="6439E935"/>
    <w:rsid w:val="643B85EE"/>
    <w:rsid w:val="643D4375"/>
    <w:rsid w:val="643E6385"/>
    <w:rsid w:val="643FA504"/>
    <w:rsid w:val="6441E2BC"/>
    <w:rsid w:val="64466D1B"/>
    <w:rsid w:val="644E6F88"/>
    <w:rsid w:val="64510CAB"/>
    <w:rsid w:val="64542518"/>
    <w:rsid w:val="645738CE"/>
    <w:rsid w:val="645BD3BA"/>
    <w:rsid w:val="64624DA8"/>
    <w:rsid w:val="64648B77"/>
    <w:rsid w:val="6466951B"/>
    <w:rsid w:val="6471173D"/>
    <w:rsid w:val="64716889"/>
    <w:rsid w:val="6474C51E"/>
    <w:rsid w:val="6476396E"/>
    <w:rsid w:val="64828B70"/>
    <w:rsid w:val="64865AE8"/>
    <w:rsid w:val="64870392"/>
    <w:rsid w:val="648E55F1"/>
    <w:rsid w:val="648E5708"/>
    <w:rsid w:val="649C71DA"/>
    <w:rsid w:val="649C7A26"/>
    <w:rsid w:val="649DBA7E"/>
    <w:rsid w:val="64A3EA6E"/>
    <w:rsid w:val="64A42C1A"/>
    <w:rsid w:val="64B9EBBF"/>
    <w:rsid w:val="64C70659"/>
    <w:rsid w:val="64CE3363"/>
    <w:rsid w:val="64CF0520"/>
    <w:rsid w:val="64D7D38F"/>
    <w:rsid w:val="64E2C3BB"/>
    <w:rsid w:val="64E43682"/>
    <w:rsid w:val="64E8AF19"/>
    <w:rsid w:val="64F37E0F"/>
    <w:rsid w:val="64F462A1"/>
    <w:rsid w:val="650783A7"/>
    <w:rsid w:val="65147916"/>
    <w:rsid w:val="65172CF9"/>
    <w:rsid w:val="6521FCCD"/>
    <w:rsid w:val="652680B6"/>
    <w:rsid w:val="6529E250"/>
    <w:rsid w:val="65325EEB"/>
    <w:rsid w:val="65432FCC"/>
    <w:rsid w:val="654C63B6"/>
    <w:rsid w:val="654C6C39"/>
    <w:rsid w:val="65513CFC"/>
    <w:rsid w:val="65558983"/>
    <w:rsid w:val="65616EAA"/>
    <w:rsid w:val="657532EA"/>
    <w:rsid w:val="658AB915"/>
    <w:rsid w:val="659E3F27"/>
    <w:rsid w:val="65A105E0"/>
    <w:rsid w:val="65A80544"/>
    <w:rsid w:val="65B563A6"/>
    <w:rsid w:val="65B57F2B"/>
    <w:rsid w:val="65B6CBF4"/>
    <w:rsid w:val="65BFCFAE"/>
    <w:rsid w:val="65C9E958"/>
    <w:rsid w:val="65CA7F1C"/>
    <w:rsid w:val="65CB3FB3"/>
    <w:rsid w:val="65CC9F50"/>
    <w:rsid w:val="65CEBFDC"/>
    <w:rsid w:val="65D89257"/>
    <w:rsid w:val="65DCD313"/>
    <w:rsid w:val="65E707F8"/>
    <w:rsid w:val="65E7A696"/>
    <w:rsid w:val="66041EFB"/>
    <w:rsid w:val="6610D4EE"/>
    <w:rsid w:val="66167A10"/>
    <w:rsid w:val="6617C9B5"/>
    <w:rsid w:val="661A827E"/>
    <w:rsid w:val="661E16B8"/>
    <w:rsid w:val="6642CD4D"/>
    <w:rsid w:val="6644432B"/>
    <w:rsid w:val="66504579"/>
    <w:rsid w:val="665263A5"/>
    <w:rsid w:val="665681A2"/>
    <w:rsid w:val="6659291B"/>
    <w:rsid w:val="665EA151"/>
    <w:rsid w:val="6666D169"/>
    <w:rsid w:val="6672ACB3"/>
    <w:rsid w:val="667ED323"/>
    <w:rsid w:val="667FDA3A"/>
    <w:rsid w:val="668D4E12"/>
    <w:rsid w:val="6691ACE3"/>
    <w:rsid w:val="66951C34"/>
    <w:rsid w:val="669770FE"/>
    <w:rsid w:val="66989A2D"/>
    <w:rsid w:val="669E889D"/>
    <w:rsid w:val="66AEE36C"/>
    <w:rsid w:val="66AF1A79"/>
    <w:rsid w:val="66AF415E"/>
    <w:rsid w:val="66B3C975"/>
    <w:rsid w:val="66B7CC78"/>
    <w:rsid w:val="66BE1491"/>
    <w:rsid w:val="66BFA762"/>
    <w:rsid w:val="66D8E0A8"/>
    <w:rsid w:val="66E912EA"/>
    <w:rsid w:val="66ED9D21"/>
    <w:rsid w:val="66FD8CEF"/>
    <w:rsid w:val="6701E0B2"/>
    <w:rsid w:val="6702476B"/>
    <w:rsid w:val="671AAA67"/>
    <w:rsid w:val="67244A0A"/>
    <w:rsid w:val="6731CACE"/>
    <w:rsid w:val="673C7236"/>
    <w:rsid w:val="6744212F"/>
    <w:rsid w:val="674E281A"/>
    <w:rsid w:val="674F0B26"/>
    <w:rsid w:val="675396FF"/>
    <w:rsid w:val="67592151"/>
    <w:rsid w:val="6762731A"/>
    <w:rsid w:val="6766270C"/>
    <w:rsid w:val="6775810F"/>
    <w:rsid w:val="677B3806"/>
    <w:rsid w:val="677C4602"/>
    <w:rsid w:val="67972E5A"/>
    <w:rsid w:val="6797CC85"/>
    <w:rsid w:val="67990C57"/>
    <w:rsid w:val="67A4216F"/>
    <w:rsid w:val="67AAE804"/>
    <w:rsid w:val="67B2B12A"/>
    <w:rsid w:val="67BC463B"/>
    <w:rsid w:val="67BE6E21"/>
    <w:rsid w:val="67C1BC51"/>
    <w:rsid w:val="67C9DABC"/>
    <w:rsid w:val="67CA4B4D"/>
    <w:rsid w:val="67CC3E3F"/>
    <w:rsid w:val="67D082F4"/>
    <w:rsid w:val="67D563B7"/>
    <w:rsid w:val="67DA817E"/>
    <w:rsid w:val="67E7985C"/>
    <w:rsid w:val="67E8163C"/>
    <w:rsid w:val="67E9861A"/>
    <w:rsid w:val="67ED4274"/>
    <w:rsid w:val="67F40744"/>
    <w:rsid w:val="67F868E3"/>
    <w:rsid w:val="6804FAB4"/>
    <w:rsid w:val="68056E23"/>
    <w:rsid w:val="6806AB70"/>
    <w:rsid w:val="680F3536"/>
    <w:rsid w:val="681366AD"/>
    <w:rsid w:val="68168714"/>
    <w:rsid w:val="68219D39"/>
    <w:rsid w:val="682FC035"/>
    <w:rsid w:val="6834CB32"/>
    <w:rsid w:val="683BA7BF"/>
    <w:rsid w:val="6846CE24"/>
    <w:rsid w:val="68542BA1"/>
    <w:rsid w:val="685D1082"/>
    <w:rsid w:val="685DDE57"/>
    <w:rsid w:val="686E652C"/>
    <w:rsid w:val="6877241C"/>
    <w:rsid w:val="68773E66"/>
    <w:rsid w:val="68858DE9"/>
    <w:rsid w:val="68895FE9"/>
    <w:rsid w:val="688A90B2"/>
    <w:rsid w:val="68905163"/>
    <w:rsid w:val="6892079B"/>
    <w:rsid w:val="68AD89EA"/>
    <w:rsid w:val="68C54560"/>
    <w:rsid w:val="68C5DA25"/>
    <w:rsid w:val="68CA404B"/>
    <w:rsid w:val="68D55356"/>
    <w:rsid w:val="68ED89FE"/>
    <w:rsid w:val="68F2A742"/>
    <w:rsid w:val="68F5C44B"/>
    <w:rsid w:val="68FCD715"/>
    <w:rsid w:val="6900033E"/>
    <w:rsid w:val="6905E292"/>
    <w:rsid w:val="693BE322"/>
    <w:rsid w:val="693BF2F8"/>
    <w:rsid w:val="693D26E4"/>
    <w:rsid w:val="6947181B"/>
    <w:rsid w:val="69489F36"/>
    <w:rsid w:val="694D6225"/>
    <w:rsid w:val="6956863F"/>
    <w:rsid w:val="69585899"/>
    <w:rsid w:val="696B1AFE"/>
    <w:rsid w:val="6971527C"/>
    <w:rsid w:val="6975830D"/>
    <w:rsid w:val="6982C7D3"/>
    <w:rsid w:val="69846C90"/>
    <w:rsid w:val="698BB5BC"/>
    <w:rsid w:val="698D638A"/>
    <w:rsid w:val="6991BB10"/>
    <w:rsid w:val="6991C25A"/>
    <w:rsid w:val="69938E1A"/>
    <w:rsid w:val="69952F12"/>
    <w:rsid w:val="69979551"/>
    <w:rsid w:val="6998EB12"/>
    <w:rsid w:val="69A1DDC7"/>
    <w:rsid w:val="69A68F7E"/>
    <w:rsid w:val="69AC8D43"/>
    <w:rsid w:val="69B3B293"/>
    <w:rsid w:val="69BE2F11"/>
    <w:rsid w:val="69C02510"/>
    <w:rsid w:val="69D0BC87"/>
    <w:rsid w:val="69D6E6B5"/>
    <w:rsid w:val="69DDBA6D"/>
    <w:rsid w:val="69E3B5FB"/>
    <w:rsid w:val="69ED0E7E"/>
    <w:rsid w:val="69F4CD8C"/>
    <w:rsid w:val="69F72546"/>
    <w:rsid w:val="69FBCA03"/>
    <w:rsid w:val="69FF3549"/>
    <w:rsid w:val="6A083E59"/>
    <w:rsid w:val="6A0C28C6"/>
    <w:rsid w:val="6A1091EC"/>
    <w:rsid w:val="6A194FA5"/>
    <w:rsid w:val="6A20E67C"/>
    <w:rsid w:val="6A267737"/>
    <w:rsid w:val="6A28E5BA"/>
    <w:rsid w:val="6A384CFD"/>
    <w:rsid w:val="6A4331DE"/>
    <w:rsid w:val="6A496286"/>
    <w:rsid w:val="6A4BB17B"/>
    <w:rsid w:val="6A537859"/>
    <w:rsid w:val="6A68371E"/>
    <w:rsid w:val="6A68611E"/>
    <w:rsid w:val="6A691F91"/>
    <w:rsid w:val="6A6C2096"/>
    <w:rsid w:val="6A8F86C9"/>
    <w:rsid w:val="6A9473E3"/>
    <w:rsid w:val="6A957C5F"/>
    <w:rsid w:val="6A9A44FA"/>
    <w:rsid w:val="6AAB30DF"/>
    <w:rsid w:val="6AAFDF8F"/>
    <w:rsid w:val="6ACD5875"/>
    <w:rsid w:val="6AD35B0E"/>
    <w:rsid w:val="6AD3AEB6"/>
    <w:rsid w:val="6AD4DBE9"/>
    <w:rsid w:val="6AD56389"/>
    <w:rsid w:val="6AD8494C"/>
    <w:rsid w:val="6AE280E8"/>
    <w:rsid w:val="6AE413BE"/>
    <w:rsid w:val="6AF0BCF3"/>
    <w:rsid w:val="6AF5947D"/>
    <w:rsid w:val="6AFD1CFD"/>
    <w:rsid w:val="6AFED45E"/>
    <w:rsid w:val="6AFEEAB2"/>
    <w:rsid w:val="6B13093B"/>
    <w:rsid w:val="6B1433E1"/>
    <w:rsid w:val="6B291D57"/>
    <w:rsid w:val="6B31CB8D"/>
    <w:rsid w:val="6B352B13"/>
    <w:rsid w:val="6B36AA77"/>
    <w:rsid w:val="6B40C6C5"/>
    <w:rsid w:val="6B416486"/>
    <w:rsid w:val="6B440B7F"/>
    <w:rsid w:val="6B45497A"/>
    <w:rsid w:val="6B45E793"/>
    <w:rsid w:val="6B4A7C6D"/>
    <w:rsid w:val="6B55669C"/>
    <w:rsid w:val="6B634895"/>
    <w:rsid w:val="6B67A07F"/>
    <w:rsid w:val="6B6ABA35"/>
    <w:rsid w:val="6B6E0902"/>
    <w:rsid w:val="6B72F80C"/>
    <w:rsid w:val="6B74BC2F"/>
    <w:rsid w:val="6B7583AE"/>
    <w:rsid w:val="6B79C2A7"/>
    <w:rsid w:val="6B7A6024"/>
    <w:rsid w:val="6B7E0443"/>
    <w:rsid w:val="6B85B04D"/>
    <w:rsid w:val="6B886170"/>
    <w:rsid w:val="6B88F4BB"/>
    <w:rsid w:val="6B94C147"/>
    <w:rsid w:val="6B96A56B"/>
    <w:rsid w:val="6B971D99"/>
    <w:rsid w:val="6B9D71D3"/>
    <w:rsid w:val="6BA4F7D9"/>
    <w:rsid w:val="6BA682E4"/>
    <w:rsid w:val="6BA9F18C"/>
    <w:rsid w:val="6BB0EDAA"/>
    <w:rsid w:val="6BBCDDC3"/>
    <w:rsid w:val="6BBDE064"/>
    <w:rsid w:val="6BC2E0C8"/>
    <w:rsid w:val="6BC60871"/>
    <w:rsid w:val="6BC6873B"/>
    <w:rsid w:val="6BC9F6DD"/>
    <w:rsid w:val="6BCC5B44"/>
    <w:rsid w:val="6BDF27AD"/>
    <w:rsid w:val="6BE7B907"/>
    <w:rsid w:val="6BE97776"/>
    <w:rsid w:val="6BF73257"/>
    <w:rsid w:val="6BF9CBD0"/>
    <w:rsid w:val="6BFEB54B"/>
    <w:rsid w:val="6C01D39A"/>
    <w:rsid w:val="6C053D03"/>
    <w:rsid w:val="6C1319CE"/>
    <w:rsid w:val="6C14176D"/>
    <w:rsid w:val="6C18B41D"/>
    <w:rsid w:val="6C1CCB95"/>
    <w:rsid w:val="6C245FC8"/>
    <w:rsid w:val="6C256E0A"/>
    <w:rsid w:val="6C2B95A6"/>
    <w:rsid w:val="6C37A0B8"/>
    <w:rsid w:val="6C46884D"/>
    <w:rsid w:val="6C57DFE3"/>
    <w:rsid w:val="6C6420D0"/>
    <w:rsid w:val="6C700166"/>
    <w:rsid w:val="6C74BA51"/>
    <w:rsid w:val="6C7565B9"/>
    <w:rsid w:val="6C75ABC6"/>
    <w:rsid w:val="6C7A59CA"/>
    <w:rsid w:val="6C7B4514"/>
    <w:rsid w:val="6C7CD7ED"/>
    <w:rsid w:val="6C7DB66E"/>
    <w:rsid w:val="6C7E2EEF"/>
    <w:rsid w:val="6C81C16A"/>
    <w:rsid w:val="6C83BD74"/>
    <w:rsid w:val="6C9DE2FC"/>
    <w:rsid w:val="6CA26E17"/>
    <w:rsid w:val="6CA6A4E2"/>
    <w:rsid w:val="6CAE21D9"/>
    <w:rsid w:val="6CAE7C4A"/>
    <w:rsid w:val="6CB4AABD"/>
    <w:rsid w:val="6CB514E4"/>
    <w:rsid w:val="6CC21023"/>
    <w:rsid w:val="6CC4CDE8"/>
    <w:rsid w:val="6CC9A50C"/>
    <w:rsid w:val="6CCCC9B1"/>
    <w:rsid w:val="6CCCE7A8"/>
    <w:rsid w:val="6CD20619"/>
    <w:rsid w:val="6CD8121A"/>
    <w:rsid w:val="6CD85999"/>
    <w:rsid w:val="6CE9E4BC"/>
    <w:rsid w:val="6CEB87A3"/>
    <w:rsid w:val="6CEEBF6D"/>
    <w:rsid w:val="6CF300E4"/>
    <w:rsid w:val="6CF6D5DC"/>
    <w:rsid w:val="6CFEAA79"/>
    <w:rsid w:val="6D018037"/>
    <w:rsid w:val="6D08725F"/>
    <w:rsid w:val="6D0A3127"/>
    <w:rsid w:val="6D13B8E5"/>
    <w:rsid w:val="6D1C91C6"/>
    <w:rsid w:val="6D1D65A6"/>
    <w:rsid w:val="6D3EB68F"/>
    <w:rsid w:val="6D40AA90"/>
    <w:rsid w:val="6D478307"/>
    <w:rsid w:val="6D48737E"/>
    <w:rsid w:val="6D4E8DCB"/>
    <w:rsid w:val="6D53E5CB"/>
    <w:rsid w:val="6D5EA27C"/>
    <w:rsid w:val="6D67F108"/>
    <w:rsid w:val="6D72240C"/>
    <w:rsid w:val="6D7AA248"/>
    <w:rsid w:val="6D86C758"/>
    <w:rsid w:val="6D8C92C8"/>
    <w:rsid w:val="6D8C965B"/>
    <w:rsid w:val="6D8EA98F"/>
    <w:rsid w:val="6D96C1D0"/>
    <w:rsid w:val="6DA5E149"/>
    <w:rsid w:val="6DB4A8AC"/>
    <w:rsid w:val="6DB90B33"/>
    <w:rsid w:val="6DBC05F0"/>
    <w:rsid w:val="6DBCEE96"/>
    <w:rsid w:val="6DC5C9FC"/>
    <w:rsid w:val="6DCF6170"/>
    <w:rsid w:val="6DD06FC6"/>
    <w:rsid w:val="6DD7B336"/>
    <w:rsid w:val="6DD86D72"/>
    <w:rsid w:val="6DD8B696"/>
    <w:rsid w:val="6DDAC469"/>
    <w:rsid w:val="6DECF7B7"/>
    <w:rsid w:val="6DF0BE76"/>
    <w:rsid w:val="6E01E57D"/>
    <w:rsid w:val="6E121D1F"/>
    <w:rsid w:val="6E1329C7"/>
    <w:rsid w:val="6E17221C"/>
    <w:rsid w:val="6E1DF517"/>
    <w:rsid w:val="6E313BFC"/>
    <w:rsid w:val="6E34A476"/>
    <w:rsid w:val="6E37B3F6"/>
    <w:rsid w:val="6E3C1F7D"/>
    <w:rsid w:val="6E403E52"/>
    <w:rsid w:val="6E416396"/>
    <w:rsid w:val="6E53EA05"/>
    <w:rsid w:val="6E57F06D"/>
    <w:rsid w:val="6E685EDB"/>
    <w:rsid w:val="6E6CDE36"/>
    <w:rsid w:val="6E7FB05C"/>
    <w:rsid w:val="6E84E21A"/>
    <w:rsid w:val="6E852DAD"/>
    <w:rsid w:val="6E8C1682"/>
    <w:rsid w:val="6E90B26E"/>
    <w:rsid w:val="6E9EAC91"/>
    <w:rsid w:val="6EA0E309"/>
    <w:rsid w:val="6EAB679E"/>
    <w:rsid w:val="6EAEC552"/>
    <w:rsid w:val="6EB4A312"/>
    <w:rsid w:val="6EB72C14"/>
    <w:rsid w:val="6EB91DC5"/>
    <w:rsid w:val="6EBDAEFE"/>
    <w:rsid w:val="6EC3791A"/>
    <w:rsid w:val="6EC8988A"/>
    <w:rsid w:val="6EDBF206"/>
    <w:rsid w:val="6EE46556"/>
    <w:rsid w:val="6EEADEFE"/>
    <w:rsid w:val="6EEB26C9"/>
    <w:rsid w:val="6EF07F91"/>
    <w:rsid w:val="6EF3480A"/>
    <w:rsid w:val="6EF95D57"/>
    <w:rsid w:val="6EFDBADA"/>
    <w:rsid w:val="6F007D65"/>
    <w:rsid w:val="6F0B3BB0"/>
    <w:rsid w:val="6F0C8CA1"/>
    <w:rsid w:val="6F140483"/>
    <w:rsid w:val="6F15EA16"/>
    <w:rsid w:val="6F1FCB47"/>
    <w:rsid w:val="6F22B8EB"/>
    <w:rsid w:val="6F3046F7"/>
    <w:rsid w:val="6F405380"/>
    <w:rsid w:val="6F407CA1"/>
    <w:rsid w:val="6F424825"/>
    <w:rsid w:val="6F4AFAE2"/>
    <w:rsid w:val="6F515927"/>
    <w:rsid w:val="6F5472CE"/>
    <w:rsid w:val="6F5AC5C3"/>
    <w:rsid w:val="6F5C11A2"/>
    <w:rsid w:val="6F5F3895"/>
    <w:rsid w:val="6F6D99CC"/>
    <w:rsid w:val="6F7216D1"/>
    <w:rsid w:val="6F791ED7"/>
    <w:rsid w:val="6F7EF60E"/>
    <w:rsid w:val="6F85569A"/>
    <w:rsid w:val="6F8E44FB"/>
    <w:rsid w:val="6F91E408"/>
    <w:rsid w:val="6F91F07B"/>
    <w:rsid w:val="6F9B2A41"/>
    <w:rsid w:val="6F9C357B"/>
    <w:rsid w:val="6FA0A61F"/>
    <w:rsid w:val="6FA0F18B"/>
    <w:rsid w:val="6FA228DA"/>
    <w:rsid w:val="6FA6EEBB"/>
    <w:rsid w:val="6FBA4839"/>
    <w:rsid w:val="6FBADB38"/>
    <w:rsid w:val="6FC0ABF7"/>
    <w:rsid w:val="6FC2A3C5"/>
    <w:rsid w:val="6FCAE405"/>
    <w:rsid w:val="6FCFB692"/>
    <w:rsid w:val="6FD05BB5"/>
    <w:rsid w:val="6FD4B2D9"/>
    <w:rsid w:val="6FD4FBFB"/>
    <w:rsid w:val="6FD5C6E4"/>
    <w:rsid w:val="6FDCEEA8"/>
    <w:rsid w:val="6FDD8376"/>
    <w:rsid w:val="6FE20387"/>
    <w:rsid w:val="6FE9C02E"/>
    <w:rsid w:val="6FEAA6DC"/>
    <w:rsid w:val="6FECDCDE"/>
    <w:rsid w:val="6FEEB569"/>
    <w:rsid w:val="6FF1FE04"/>
    <w:rsid w:val="6FF22326"/>
    <w:rsid w:val="6FFDF462"/>
    <w:rsid w:val="6FFEE3DC"/>
    <w:rsid w:val="7006B8B7"/>
    <w:rsid w:val="700AF2B1"/>
    <w:rsid w:val="701A4F0A"/>
    <w:rsid w:val="7026BC98"/>
    <w:rsid w:val="703FA379"/>
    <w:rsid w:val="70641317"/>
    <w:rsid w:val="706979F0"/>
    <w:rsid w:val="706B9185"/>
    <w:rsid w:val="70787A6D"/>
    <w:rsid w:val="707FCFF0"/>
    <w:rsid w:val="70821906"/>
    <w:rsid w:val="7083BF38"/>
    <w:rsid w:val="70883DD7"/>
    <w:rsid w:val="708EA542"/>
    <w:rsid w:val="7094D24C"/>
    <w:rsid w:val="70ADD1ED"/>
    <w:rsid w:val="70B30D6F"/>
    <w:rsid w:val="70BFC587"/>
    <w:rsid w:val="70E049A4"/>
    <w:rsid w:val="70E0A323"/>
    <w:rsid w:val="70E48D0C"/>
    <w:rsid w:val="70ED17AA"/>
    <w:rsid w:val="70F5A73E"/>
    <w:rsid w:val="70FFCA05"/>
    <w:rsid w:val="7100ADC5"/>
    <w:rsid w:val="7110DE75"/>
    <w:rsid w:val="712121BC"/>
    <w:rsid w:val="71254B5A"/>
    <w:rsid w:val="7126B9EE"/>
    <w:rsid w:val="7126CD89"/>
    <w:rsid w:val="712C7896"/>
    <w:rsid w:val="7133EB0B"/>
    <w:rsid w:val="713AD5C5"/>
    <w:rsid w:val="713EA170"/>
    <w:rsid w:val="7141EB50"/>
    <w:rsid w:val="7142A83C"/>
    <w:rsid w:val="7144CB0D"/>
    <w:rsid w:val="714542B5"/>
    <w:rsid w:val="714B79AB"/>
    <w:rsid w:val="714D0AE2"/>
    <w:rsid w:val="71505586"/>
    <w:rsid w:val="7151D08D"/>
    <w:rsid w:val="7153BC2C"/>
    <w:rsid w:val="716295AA"/>
    <w:rsid w:val="7162AF7F"/>
    <w:rsid w:val="716E5B73"/>
    <w:rsid w:val="716F4513"/>
    <w:rsid w:val="7170B66D"/>
    <w:rsid w:val="7176AA68"/>
    <w:rsid w:val="7184C346"/>
    <w:rsid w:val="7188E590"/>
    <w:rsid w:val="718968F8"/>
    <w:rsid w:val="719607C3"/>
    <w:rsid w:val="719B8398"/>
    <w:rsid w:val="71A864E3"/>
    <w:rsid w:val="71A9AAC4"/>
    <w:rsid w:val="71B24224"/>
    <w:rsid w:val="71B853B6"/>
    <w:rsid w:val="71CB107E"/>
    <w:rsid w:val="71CDF939"/>
    <w:rsid w:val="71D2F144"/>
    <w:rsid w:val="71D4F18D"/>
    <w:rsid w:val="71DBCE9E"/>
    <w:rsid w:val="71E82DFC"/>
    <w:rsid w:val="71E87877"/>
    <w:rsid w:val="71ECA314"/>
    <w:rsid w:val="71EF27E3"/>
    <w:rsid w:val="71F141C2"/>
    <w:rsid w:val="71F721B9"/>
    <w:rsid w:val="7210AF35"/>
    <w:rsid w:val="721252A1"/>
    <w:rsid w:val="7213877B"/>
    <w:rsid w:val="7216163B"/>
    <w:rsid w:val="72162146"/>
    <w:rsid w:val="7218F181"/>
    <w:rsid w:val="721D4322"/>
    <w:rsid w:val="723A6AF6"/>
    <w:rsid w:val="7240D3EB"/>
    <w:rsid w:val="724D1767"/>
    <w:rsid w:val="72510212"/>
    <w:rsid w:val="725405AF"/>
    <w:rsid w:val="725FE1A7"/>
    <w:rsid w:val="7262C070"/>
    <w:rsid w:val="7268DF49"/>
    <w:rsid w:val="726D2CE9"/>
    <w:rsid w:val="726F1341"/>
    <w:rsid w:val="72723405"/>
    <w:rsid w:val="727EC6F2"/>
    <w:rsid w:val="728BF4B3"/>
    <w:rsid w:val="7296EDCA"/>
    <w:rsid w:val="72976519"/>
    <w:rsid w:val="72983574"/>
    <w:rsid w:val="729ACF8A"/>
    <w:rsid w:val="729B4446"/>
    <w:rsid w:val="729D1D98"/>
    <w:rsid w:val="72A8E901"/>
    <w:rsid w:val="72AAA4C3"/>
    <w:rsid w:val="72AD9938"/>
    <w:rsid w:val="72B07636"/>
    <w:rsid w:val="72B105EB"/>
    <w:rsid w:val="72B16569"/>
    <w:rsid w:val="72B326F9"/>
    <w:rsid w:val="72B50EAE"/>
    <w:rsid w:val="72B76D2B"/>
    <w:rsid w:val="72BC2C14"/>
    <w:rsid w:val="72BEA333"/>
    <w:rsid w:val="72C48AAD"/>
    <w:rsid w:val="72CE0F31"/>
    <w:rsid w:val="72CF09AE"/>
    <w:rsid w:val="72D0B269"/>
    <w:rsid w:val="72E5DB4A"/>
    <w:rsid w:val="72E8BC30"/>
    <w:rsid w:val="72ECECF7"/>
    <w:rsid w:val="72ED60CF"/>
    <w:rsid w:val="7307D6F8"/>
    <w:rsid w:val="730B6CCD"/>
    <w:rsid w:val="730E6CE2"/>
    <w:rsid w:val="73211240"/>
    <w:rsid w:val="7324052E"/>
    <w:rsid w:val="73414337"/>
    <w:rsid w:val="7345FED1"/>
    <w:rsid w:val="734BFC5E"/>
    <w:rsid w:val="734CAFEC"/>
    <w:rsid w:val="734DA592"/>
    <w:rsid w:val="734F1B0F"/>
    <w:rsid w:val="734F6FB0"/>
    <w:rsid w:val="7351CE88"/>
    <w:rsid w:val="7357FA37"/>
    <w:rsid w:val="7359A82E"/>
    <w:rsid w:val="7368F669"/>
    <w:rsid w:val="73774EB9"/>
    <w:rsid w:val="73855E77"/>
    <w:rsid w:val="738AC87C"/>
    <w:rsid w:val="739CB078"/>
    <w:rsid w:val="739E6EA1"/>
    <w:rsid w:val="739F4BCD"/>
    <w:rsid w:val="73AC2887"/>
    <w:rsid w:val="73B20768"/>
    <w:rsid w:val="73C9E91C"/>
    <w:rsid w:val="73D31B8A"/>
    <w:rsid w:val="73D489F2"/>
    <w:rsid w:val="73DE4C2B"/>
    <w:rsid w:val="73DFAAEC"/>
    <w:rsid w:val="73F3339F"/>
    <w:rsid w:val="73F3BDC3"/>
    <w:rsid w:val="740A2C56"/>
    <w:rsid w:val="740A624F"/>
    <w:rsid w:val="74122F41"/>
    <w:rsid w:val="7419BFB3"/>
    <w:rsid w:val="741DD5CC"/>
    <w:rsid w:val="741F3138"/>
    <w:rsid w:val="742840F0"/>
    <w:rsid w:val="743029B9"/>
    <w:rsid w:val="7431C24D"/>
    <w:rsid w:val="743A280C"/>
    <w:rsid w:val="743BAB9F"/>
    <w:rsid w:val="743E2BBF"/>
    <w:rsid w:val="743EA42A"/>
    <w:rsid w:val="74406CA8"/>
    <w:rsid w:val="7441EB00"/>
    <w:rsid w:val="744B7550"/>
    <w:rsid w:val="744DD95D"/>
    <w:rsid w:val="745C1CEB"/>
    <w:rsid w:val="7460D5F0"/>
    <w:rsid w:val="74629633"/>
    <w:rsid w:val="746F5EEE"/>
    <w:rsid w:val="74728360"/>
    <w:rsid w:val="74728965"/>
    <w:rsid w:val="747A733F"/>
    <w:rsid w:val="747E89D5"/>
    <w:rsid w:val="748228AC"/>
    <w:rsid w:val="748BDD52"/>
    <w:rsid w:val="749F109F"/>
    <w:rsid w:val="74BA1467"/>
    <w:rsid w:val="74BE68FB"/>
    <w:rsid w:val="74BF95EB"/>
    <w:rsid w:val="74C4F7C2"/>
    <w:rsid w:val="74C72966"/>
    <w:rsid w:val="74DA1AB2"/>
    <w:rsid w:val="74E67824"/>
    <w:rsid w:val="74E9A4C3"/>
    <w:rsid w:val="74EE8401"/>
    <w:rsid w:val="74EE9597"/>
    <w:rsid w:val="74EEEDFD"/>
    <w:rsid w:val="74EF43EC"/>
    <w:rsid w:val="74F3ECCD"/>
    <w:rsid w:val="74F8E355"/>
    <w:rsid w:val="75048425"/>
    <w:rsid w:val="7508338C"/>
    <w:rsid w:val="750BA75D"/>
    <w:rsid w:val="750DCF96"/>
    <w:rsid w:val="751B5FEE"/>
    <w:rsid w:val="75269CE6"/>
    <w:rsid w:val="7534EF96"/>
    <w:rsid w:val="7535DD90"/>
    <w:rsid w:val="754537CC"/>
    <w:rsid w:val="75489E7C"/>
    <w:rsid w:val="7548A84B"/>
    <w:rsid w:val="7549CF34"/>
    <w:rsid w:val="754B36E2"/>
    <w:rsid w:val="75502545"/>
    <w:rsid w:val="755ABD6B"/>
    <w:rsid w:val="755B6830"/>
    <w:rsid w:val="755F0768"/>
    <w:rsid w:val="75600CE6"/>
    <w:rsid w:val="75666516"/>
    <w:rsid w:val="7566AFFB"/>
    <w:rsid w:val="757462DB"/>
    <w:rsid w:val="7579A0B8"/>
    <w:rsid w:val="757B3E44"/>
    <w:rsid w:val="757BA8F9"/>
    <w:rsid w:val="7585055D"/>
    <w:rsid w:val="758C21EE"/>
    <w:rsid w:val="75A0C609"/>
    <w:rsid w:val="75A93396"/>
    <w:rsid w:val="75AC5B6B"/>
    <w:rsid w:val="75B6127B"/>
    <w:rsid w:val="75B693B9"/>
    <w:rsid w:val="75BCA014"/>
    <w:rsid w:val="75C3018A"/>
    <w:rsid w:val="75CF1B16"/>
    <w:rsid w:val="75D0FCDC"/>
    <w:rsid w:val="75DB688B"/>
    <w:rsid w:val="75DF2789"/>
    <w:rsid w:val="75E295DF"/>
    <w:rsid w:val="75E3BD6A"/>
    <w:rsid w:val="75F20560"/>
    <w:rsid w:val="75F3E3FA"/>
    <w:rsid w:val="75FDA465"/>
    <w:rsid w:val="7601F718"/>
    <w:rsid w:val="76029329"/>
    <w:rsid w:val="7603E461"/>
    <w:rsid w:val="7608DE00"/>
    <w:rsid w:val="760ACC9B"/>
    <w:rsid w:val="760B3155"/>
    <w:rsid w:val="7617F706"/>
    <w:rsid w:val="761A0193"/>
    <w:rsid w:val="761A4FD6"/>
    <w:rsid w:val="76378196"/>
    <w:rsid w:val="76434DB2"/>
    <w:rsid w:val="7643665C"/>
    <w:rsid w:val="7648B8A9"/>
    <w:rsid w:val="76512604"/>
    <w:rsid w:val="76543729"/>
    <w:rsid w:val="7657DF81"/>
    <w:rsid w:val="7657FBF6"/>
    <w:rsid w:val="766D6171"/>
    <w:rsid w:val="766DC188"/>
    <w:rsid w:val="7670637D"/>
    <w:rsid w:val="7671F74C"/>
    <w:rsid w:val="76823D7D"/>
    <w:rsid w:val="7684DA95"/>
    <w:rsid w:val="76874046"/>
    <w:rsid w:val="768B01E3"/>
    <w:rsid w:val="768D1E29"/>
    <w:rsid w:val="768D5982"/>
    <w:rsid w:val="768E53A9"/>
    <w:rsid w:val="768F3DB7"/>
    <w:rsid w:val="7692953D"/>
    <w:rsid w:val="769409F2"/>
    <w:rsid w:val="7695F982"/>
    <w:rsid w:val="769DE32F"/>
    <w:rsid w:val="769E835D"/>
    <w:rsid w:val="769EF4BD"/>
    <w:rsid w:val="76AF6368"/>
    <w:rsid w:val="76B13773"/>
    <w:rsid w:val="76B16029"/>
    <w:rsid w:val="76B8BE33"/>
    <w:rsid w:val="76BA1CF9"/>
    <w:rsid w:val="76CD7E5B"/>
    <w:rsid w:val="76CFF17C"/>
    <w:rsid w:val="76DA6B93"/>
    <w:rsid w:val="76ED7240"/>
    <w:rsid w:val="76F1E8F9"/>
    <w:rsid w:val="76FF69A5"/>
    <w:rsid w:val="77080D2F"/>
    <w:rsid w:val="77091F09"/>
    <w:rsid w:val="770E55D3"/>
    <w:rsid w:val="7715CDFC"/>
    <w:rsid w:val="7716D6EB"/>
    <w:rsid w:val="77187CC0"/>
    <w:rsid w:val="771CAE35"/>
    <w:rsid w:val="771DD039"/>
    <w:rsid w:val="772858C7"/>
    <w:rsid w:val="772D4827"/>
    <w:rsid w:val="77317CC0"/>
    <w:rsid w:val="7738C845"/>
    <w:rsid w:val="77439599"/>
    <w:rsid w:val="77460501"/>
    <w:rsid w:val="77466A19"/>
    <w:rsid w:val="7749FF9F"/>
    <w:rsid w:val="7751BA62"/>
    <w:rsid w:val="7752537A"/>
    <w:rsid w:val="7760A2FD"/>
    <w:rsid w:val="776373F7"/>
    <w:rsid w:val="776B94E2"/>
    <w:rsid w:val="776DE125"/>
    <w:rsid w:val="77787B91"/>
    <w:rsid w:val="7780CE98"/>
    <w:rsid w:val="7789E8E5"/>
    <w:rsid w:val="77909ECA"/>
    <w:rsid w:val="7790A71C"/>
    <w:rsid w:val="7792D7C5"/>
    <w:rsid w:val="77950C02"/>
    <w:rsid w:val="77A61AD8"/>
    <w:rsid w:val="77AEF578"/>
    <w:rsid w:val="77BC03BD"/>
    <w:rsid w:val="77C5B738"/>
    <w:rsid w:val="77CAB0BD"/>
    <w:rsid w:val="77D59BBA"/>
    <w:rsid w:val="77D9D5CF"/>
    <w:rsid w:val="77E83091"/>
    <w:rsid w:val="77EDC95F"/>
    <w:rsid w:val="77F08602"/>
    <w:rsid w:val="77F37C1B"/>
    <w:rsid w:val="77F67427"/>
    <w:rsid w:val="77FD8832"/>
    <w:rsid w:val="780539C1"/>
    <w:rsid w:val="781230F7"/>
    <w:rsid w:val="7815FAE5"/>
    <w:rsid w:val="782FD923"/>
    <w:rsid w:val="7833C773"/>
    <w:rsid w:val="7834DA88"/>
    <w:rsid w:val="7836991E"/>
    <w:rsid w:val="783FCFEB"/>
    <w:rsid w:val="7844FDAA"/>
    <w:rsid w:val="78630D05"/>
    <w:rsid w:val="78647C41"/>
    <w:rsid w:val="786D84DF"/>
    <w:rsid w:val="787A5AAE"/>
    <w:rsid w:val="787B6F03"/>
    <w:rsid w:val="78809E1B"/>
    <w:rsid w:val="7889BFE5"/>
    <w:rsid w:val="7892AE15"/>
    <w:rsid w:val="78965332"/>
    <w:rsid w:val="7897A1A3"/>
    <w:rsid w:val="78989378"/>
    <w:rsid w:val="789C699D"/>
    <w:rsid w:val="789D12FD"/>
    <w:rsid w:val="78ACEDE5"/>
    <w:rsid w:val="78AD63C3"/>
    <w:rsid w:val="78B16641"/>
    <w:rsid w:val="78B1EDE9"/>
    <w:rsid w:val="78B856AD"/>
    <w:rsid w:val="78B95045"/>
    <w:rsid w:val="78BC2728"/>
    <w:rsid w:val="78C3C023"/>
    <w:rsid w:val="78CBBB68"/>
    <w:rsid w:val="78D099E4"/>
    <w:rsid w:val="78D57891"/>
    <w:rsid w:val="78E3DBDA"/>
    <w:rsid w:val="78E87078"/>
    <w:rsid w:val="78F52A6D"/>
    <w:rsid w:val="78FA1A22"/>
    <w:rsid w:val="79052FB7"/>
    <w:rsid w:val="79063CFB"/>
    <w:rsid w:val="790915A7"/>
    <w:rsid w:val="790D7471"/>
    <w:rsid w:val="790ED7B6"/>
    <w:rsid w:val="7910AD9E"/>
    <w:rsid w:val="7913DD49"/>
    <w:rsid w:val="7915F38F"/>
    <w:rsid w:val="792105F2"/>
    <w:rsid w:val="79234545"/>
    <w:rsid w:val="79349586"/>
    <w:rsid w:val="793C6372"/>
    <w:rsid w:val="793FF621"/>
    <w:rsid w:val="794CB425"/>
    <w:rsid w:val="795273CE"/>
    <w:rsid w:val="79680FDE"/>
    <w:rsid w:val="796C02F0"/>
    <w:rsid w:val="796DC074"/>
    <w:rsid w:val="79706A1C"/>
    <w:rsid w:val="797CA8D1"/>
    <w:rsid w:val="797CE240"/>
    <w:rsid w:val="79838D17"/>
    <w:rsid w:val="7988858C"/>
    <w:rsid w:val="798E6E47"/>
    <w:rsid w:val="79A339E1"/>
    <w:rsid w:val="79AC45D5"/>
    <w:rsid w:val="79B066B3"/>
    <w:rsid w:val="79B093C4"/>
    <w:rsid w:val="79C07BCB"/>
    <w:rsid w:val="79C1F34B"/>
    <w:rsid w:val="79C60FF3"/>
    <w:rsid w:val="79C79FCD"/>
    <w:rsid w:val="79C7A98F"/>
    <w:rsid w:val="79CA2EF0"/>
    <w:rsid w:val="79CA6836"/>
    <w:rsid w:val="79D6808C"/>
    <w:rsid w:val="79E6376C"/>
    <w:rsid w:val="79EDD716"/>
    <w:rsid w:val="79F8674A"/>
    <w:rsid w:val="7A0388A3"/>
    <w:rsid w:val="7A11F550"/>
    <w:rsid w:val="7A146CA4"/>
    <w:rsid w:val="7A17BD73"/>
    <w:rsid w:val="7A1B175E"/>
    <w:rsid w:val="7A1BBD0B"/>
    <w:rsid w:val="7A1CA5B4"/>
    <w:rsid w:val="7A2F5F5A"/>
    <w:rsid w:val="7A32DD9D"/>
    <w:rsid w:val="7A4BF4BE"/>
    <w:rsid w:val="7A4CE127"/>
    <w:rsid w:val="7A4F164A"/>
    <w:rsid w:val="7A523DEF"/>
    <w:rsid w:val="7A5780E9"/>
    <w:rsid w:val="7A599397"/>
    <w:rsid w:val="7A65E1F4"/>
    <w:rsid w:val="7A6867FF"/>
    <w:rsid w:val="7A6BBD8C"/>
    <w:rsid w:val="7A7CA2BB"/>
    <w:rsid w:val="7A7E373A"/>
    <w:rsid w:val="7A815A1E"/>
    <w:rsid w:val="7A91B20A"/>
    <w:rsid w:val="7A9F2916"/>
    <w:rsid w:val="7AB338CD"/>
    <w:rsid w:val="7AB3DBEA"/>
    <w:rsid w:val="7ABDCBE6"/>
    <w:rsid w:val="7ACBF689"/>
    <w:rsid w:val="7AD58F84"/>
    <w:rsid w:val="7ADABA2D"/>
    <w:rsid w:val="7AE3A7B3"/>
    <w:rsid w:val="7AE5ECE8"/>
    <w:rsid w:val="7AFA7890"/>
    <w:rsid w:val="7B09E179"/>
    <w:rsid w:val="7B0BAAEE"/>
    <w:rsid w:val="7B10A5E5"/>
    <w:rsid w:val="7B149CB2"/>
    <w:rsid w:val="7B1BE480"/>
    <w:rsid w:val="7B376130"/>
    <w:rsid w:val="7B59280E"/>
    <w:rsid w:val="7B61EE46"/>
    <w:rsid w:val="7B709D2B"/>
    <w:rsid w:val="7B724C65"/>
    <w:rsid w:val="7B75C73F"/>
    <w:rsid w:val="7B77757C"/>
    <w:rsid w:val="7B7D2B9C"/>
    <w:rsid w:val="7B80D6F6"/>
    <w:rsid w:val="7B8157BE"/>
    <w:rsid w:val="7B820427"/>
    <w:rsid w:val="7B983580"/>
    <w:rsid w:val="7B9DBA5A"/>
    <w:rsid w:val="7BA1E36B"/>
    <w:rsid w:val="7BB2339C"/>
    <w:rsid w:val="7BCD645E"/>
    <w:rsid w:val="7BD0CD90"/>
    <w:rsid w:val="7BD6A6AB"/>
    <w:rsid w:val="7BD7FE26"/>
    <w:rsid w:val="7BE5920D"/>
    <w:rsid w:val="7BE8DAAF"/>
    <w:rsid w:val="7BED5A41"/>
    <w:rsid w:val="7BF4D8E4"/>
    <w:rsid w:val="7C0BEC3E"/>
    <w:rsid w:val="7C0D4CBB"/>
    <w:rsid w:val="7C28553C"/>
    <w:rsid w:val="7C2CAA8F"/>
    <w:rsid w:val="7C38DFE8"/>
    <w:rsid w:val="7C3A5921"/>
    <w:rsid w:val="7C473156"/>
    <w:rsid w:val="7C4896B6"/>
    <w:rsid w:val="7C4A2D7C"/>
    <w:rsid w:val="7C4CC49F"/>
    <w:rsid w:val="7C4D19D3"/>
    <w:rsid w:val="7C55E9E8"/>
    <w:rsid w:val="7C5A50A0"/>
    <w:rsid w:val="7C5CDFD0"/>
    <w:rsid w:val="7C5DD021"/>
    <w:rsid w:val="7C68D7E2"/>
    <w:rsid w:val="7C7081C6"/>
    <w:rsid w:val="7C791778"/>
    <w:rsid w:val="7C7F28EF"/>
    <w:rsid w:val="7C837816"/>
    <w:rsid w:val="7C86B7A0"/>
    <w:rsid w:val="7C86CB86"/>
    <w:rsid w:val="7C986931"/>
    <w:rsid w:val="7C9C56ED"/>
    <w:rsid w:val="7CAAEE8C"/>
    <w:rsid w:val="7CB5C772"/>
    <w:rsid w:val="7CC1AFFC"/>
    <w:rsid w:val="7CC53D2A"/>
    <w:rsid w:val="7CCEA07E"/>
    <w:rsid w:val="7CD1851D"/>
    <w:rsid w:val="7CD7EA97"/>
    <w:rsid w:val="7CEC9AF3"/>
    <w:rsid w:val="7CF14F9B"/>
    <w:rsid w:val="7D00AE0E"/>
    <w:rsid w:val="7D0DF84F"/>
    <w:rsid w:val="7D1093A9"/>
    <w:rsid w:val="7D118D2A"/>
    <w:rsid w:val="7D19BF1B"/>
    <w:rsid w:val="7D2E474E"/>
    <w:rsid w:val="7D376A48"/>
    <w:rsid w:val="7D5B5C56"/>
    <w:rsid w:val="7D748495"/>
    <w:rsid w:val="7D74A900"/>
    <w:rsid w:val="7D7EBA00"/>
    <w:rsid w:val="7DA56323"/>
    <w:rsid w:val="7DB5E51B"/>
    <w:rsid w:val="7DB9E268"/>
    <w:rsid w:val="7DBCAEB1"/>
    <w:rsid w:val="7DCA5C51"/>
    <w:rsid w:val="7DD49154"/>
    <w:rsid w:val="7DD86AA8"/>
    <w:rsid w:val="7DFB6E4E"/>
    <w:rsid w:val="7DFCFEBE"/>
    <w:rsid w:val="7DFE2BB5"/>
    <w:rsid w:val="7E029FF5"/>
    <w:rsid w:val="7E0D4824"/>
    <w:rsid w:val="7E0D833A"/>
    <w:rsid w:val="7E14D251"/>
    <w:rsid w:val="7E252F0F"/>
    <w:rsid w:val="7E28FF03"/>
    <w:rsid w:val="7E4095DE"/>
    <w:rsid w:val="7E449F9D"/>
    <w:rsid w:val="7E4BA003"/>
    <w:rsid w:val="7E60A9F1"/>
    <w:rsid w:val="7E64A5B0"/>
    <w:rsid w:val="7E7001A5"/>
    <w:rsid w:val="7E76B928"/>
    <w:rsid w:val="7E7EF060"/>
    <w:rsid w:val="7E82091F"/>
    <w:rsid w:val="7E832927"/>
    <w:rsid w:val="7E8A758D"/>
    <w:rsid w:val="7E95F495"/>
    <w:rsid w:val="7EA0F77F"/>
    <w:rsid w:val="7EA23194"/>
    <w:rsid w:val="7EA4C0B5"/>
    <w:rsid w:val="7EA74559"/>
    <w:rsid w:val="7EB053B7"/>
    <w:rsid w:val="7EB975A1"/>
    <w:rsid w:val="7EBFB4EE"/>
    <w:rsid w:val="7EC0525E"/>
    <w:rsid w:val="7EC4910B"/>
    <w:rsid w:val="7EC87839"/>
    <w:rsid w:val="7ECC99BD"/>
    <w:rsid w:val="7ECD604C"/>
    <w:rsid w:val="7ECEBB94"/>
    <w:rsid w:val="7ED1C1F5"/>
    <w:rsid w:val="7EDB2CB3"/>
    <w:rsid w:val="7EED5C4B"/>
    <w:rsid w:val="7EFA4B66"/>
    <w:rsid w:val="7F0E8767"/>
    <w:rsid w:val="7F14C49A"/>
    <w:rsid w:val="7F1C5AC7"/>
    <w:rsid w:val="7F1DB425"/>
    <w:rsid w:val="7F1EB815"/>
    <w:rsid w:val="7F3164B8"/>
    <w:rsid w:val="7F3349C3"/>
    <w:rsid w:val="7F378E00"/>
    <w:rsid w:val="7F3E9097"/>
    <w:rsid w:val="7F424FD8"/>
    <w:rsid w:val="7F4313A5"/>
    <w:rsid w:val="7F461F1B"/>
    <w:rsid w:val="7F47B44B"/>
    <w:rsid w:val="7F4B3147"/>
    <w:rsid w:val="7F4D1942"/>
    <w:rsid w:val="7F53BD07"/>
    <w:rsid w:val="7F5601C4"/>
    <w:rsid w:val="7F581DEC"/>
    <w:rsid w:val="7F59FB33"/>
    <w:rsid w:val="7F63B728"/>
    <w:rsid w:val="7F653E9D"/>
    <w:rsid w:val="7F685C8C"/>
    <w:rsid w:val="7F6AC26F"/>
    <w:rsid w:val="7F745256"/>
    <w:rsid w:val="7F774249"/>
    <w:rsid w:val="7F7917A8"/>
    <w:rsid w:val="7F845807"/>
    <w:rsid w:val="7F9048EE"/>
    <w:rsid w:val="7F9591ED"/>
    <w:rsid w:val="7F97CAD5"/>
    <w:rsid w:val="7F9D1D5B"/>
    <w:rsid w:val="7F9F9E15"/>
    <w:rsid w:val="7F9FA459"/>
    <w:rsid w:val="7FA67953"/>
    <w:rsid w:val="7FABAEB7"/>
    <w:rsid w:val="7FAD748D"/>
    <w:rsid w:val="7FBCD165"/>
    <w:rsid w:val="7FCA8B1B"/>
    <w:rsid w:val="7FCEB52A"/>
    <w:rsid w:val="7FD5D47E"/>
    <w:rsid w:val="7FD6424D"/>
    <w:rsid w:val="7FD78B66"/>
    <w:rsid w:val="7FDE259D"/>
    <w:rsid w:val="7FE188ED"/>
    <w:rsid w:val="7FF6F8FB"/>
    <w:rsid w:val="7FFCB462"/>
    <w:rsid w:val="7FFE56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12BF9D"/>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9E3"/>
    <w:pPr>
      <w:spacing w:after="160" w:line="259" w:lineRule="auto"/>
    </w:pPr>
    <w:rPr>
      <w:rFonts w:ascii="Segoe UI" w:eastAsiaTheme="minorEastAsia" w:hAnsi="Segoe UI" w:cs="Segoe UI"/>
      <w:kern w:val="0"/>
      <w:sz w:val="20"/>
      <w:szCs w:val="20"/>
      <w:lang w:val="en-GB"/>
      <w14:ligatures w14:val="none"/>
    </w:rPr>
  </w:style>
  <w:style w:type="paragraph" w:styleId="Heading1">
    <w:name w:val="heading 1"/>
    <w:basedOn w:val="Normal"/>
    <w:next w:val="Normal"/>
    <w:link w:val="Heading1Char"/>
    <w:uiPriority w:val="4"/>
    <w:qFormat/>
    <w:rsid w:val="009A1533"/>
    <w:pPr>
      <w:keepNext/>
      <w:keepLines/>
      <w:pageBreakBefore/>
      <w:numPr>
        <w:numId w:val="1"/>
      </w:numPr>
      <w:spacing w:before="360"/>
      <w:outlineLvl w:val="0"/>
    </w:pPr>
    <w:rPr>
      <w:rFonts w:ascii="Segoe UI Semibold" w:eastAsiaTheme="majorEastAsia" w:hAnsi="Segoe UI Semibold" w:cs="Segoe UI Semibold"/>
      <w:b/>
      <w:bCs/>
      <w:color w:val="4D7E83" w:themeColor="text2"/>
      <w:sz w:val="32"/>
      <w:szCs w:val="32"/>
    </w:rPr>
  </w:style>
  <w:style w:type="paragraph" w:styleId="Heading2">
    <w:name w:val="heading 2"/>
    <w:basedOn w:val="Normal"/>
    <w:next w:val="Normal"/>
    <w:link w:val="Heading2Char"/>
    <w:uiPriority w:val="4"/>
    <w:unhideWhenUsed/>
    <w:qFormat/>
    <w:rsid w:val="00C20AFC"/>
    <w:pPr>
      <w:keepNext/>
      <w:keepLines/>
      <w:numPr>
        <w:ilvl w:val="1"/>
        <w:numId w:val="1"/>
      </w:numPr>
      <w:spacing w:before="360" w:after="240"/>
      <w:ind w:left="578" w:hanging="578"/>
      <w:outlineLvl w:val="1"/>
    </w:pPr>
    <w:rPr>
      <w:rFonts w:ascii="Segoe UI Light" w:eastAsiaTheme="majorEastAsia" w:hAnsi="Segoe UI Light" w:cs="Segoe UI Light"/>
      <w:b/>
      <w:bCs/>
      <w:color w:val="4D7E83" w:themeColor="text2"/>
      <w:sz w:val="28"/>
      <w:szCs w:val="28"/>
    </w:rPr>
  </w:style>
  <w:style w:type="paragraph" w:styleId="Heading3">
    <w:name w:val="heading 3"/>
    <w:basedOn w:val="Heading2"/>
    <w:next w:val="Normal"/>
    <w:link w:val="Heading3Char"/>
    <w:uiPriority w:val="4"/>
    <w:unhideWhenUsed/>
    <w:qFormat/>
    <w:rsid w:val="009A1533"/>
    <w:pPr>
      <w:numPr>
        <w:ilvl w:val="2"/>
      </w:numPr>
      <w:ind w:left="709"/>
      <w:outlineLvl w:val="2"/>
    </w:pPr>
    <w:rPr>
      <w:sz w:val="24"/>
      <w:szCs w:val="24"/>
      <w:lang w:val="en-US"/>
    </w:rPr>
  </w:style>
  <w:style w:type="paragraph" w:styleId="Heading4">
    <w:name w:val="heading 4"/>
    <w:basedOn w:val="Heading3"/>
    <w:next w:val="Normal"/>
    <w:link w:val="Heading4Char"/>
    <w:uiPriority w:val="4"/>
    <w:unhideWhenUsed/>
    <w:qFormat/>
    <w:rsid w:val="009A1533"/>
    <w:pPr>
      <w:numPr>
        <w:ilvl w:val="3"/>
      </w:numPr>
      <w:ind w:left="709" w:hanging="709"/>
      <w:outlineLvl w:val="3"/>
    </w:pPr>
    <w:rPr>
      <w:sz w:val="22"/>
      <w:szCs w:val="22"/>
    </w:rPr>
  </w:style>
  <w:style w:type="paragraph" w:styleId="Heading5">
    <w:name w:val="heading 5"/>
    <w:basedOn w:val="Normal"/>
    <w:next w:val="Normal"/>
    <w:link w:val="Heading5Char"/>
    <w:uiPriority w:val="14"/>
    <w:unhideWhenUsed/>
    <w:rsid w:val="003225F8"/>
    <w:pPr>
      <w:keepNext/>
      <w:keepLines/>
      <w:numPr>
        <w:ilvl w:val="4"/>
        <w:numId w:val="1"/>
      </w:numPr>
      <w:spacing w:before="40"/>
      <w:outlineLvl w:val="4"/>
    </w:pPr>
    <w:rPr>
      <w:rFonts w:asciiTheme="majorHAnsi" w:eastAsiaTheme="majorEastAsia" w:hAnsiTheme="majorHAnsi" w:cstheme="majorBidi"/>
      <w:color w:val="3967A8" w:themeColor="accent1" w:themeShade="BF"/>
    </w:rPr>
  </w:style>
  <w:style w:type="paragraph" w:styleId="Heading6">
    <w:name w:val="heading 6"/>
    <w:basedOn w:val="Heading1"/>
    <w:next w:val="Normal"/>
    <w:link w:val="Heading6Char"/>
    <w:uiPriority w:val="14"/>
    <w:unhideWhenUsed/>
    <w:rsid w:val="00056FEF"/>
    <w:pPr>
      <w:numPr>
        <w:ilvl w:val="5"/>
      </w:numPr>
      <w:contextualSpacing/>
      <w:outlineLvl w:val="5"/>
    </w:pPr>
  </w:style>
  <w:style w:type="paragraph" w:styleId="Heading7">
    <w:name w:val="heading 7"/>
    <w:basedOn w:val="Normal"/>
    <w:next w:val="Normal"/>
    <w:link w:val="Heading7Char"/>
    <w:uiPriority w:val="14"/>
    <w:unhideWhenUsed/>
    <w:rsid w:val="00DC374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4"/>
    <w:unhideWhenUsed/>
    <w:rsid w:val="003225F8"/>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4"/>
    <w:unhideWhenUsed/>
    <w:rsid w:val="003225F8"/>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tH1">
    <w:name w:val="Alt H1"/>
    <w:basedOn w:val="Normal"/>
    <w:next w:val="Normal"/>
    <w:link w:val="AltH1Char"/>
    <w:uiPriority w:val="5"/>
    <w:qFormat/>
    <w:rsid w:val="009A1533"/>
    <w:pPr>
      <w:keepNext/>
      <w:keepLines/>
      <w:pageBreakBefore/>
      <w:outlineLvl w:val="0"/>
    </w:pPr>
    <w:rPr>
      <w:rFonts w:ascii="Segoe UI Semibold" w:hAnsi="Segoe UI Semibold" w:cs="Segoe UI Semibold"/>
      <w:b/>
      <w:bCs/>
      <w:color w:val="4D7E83" w:themeColor="text2"/>
      <w:sz w:val="32"/>
      <w:szCs w:val="32"/>
      <w:lang w:val="en-US"/>
    </w:rPr>
  </w:style>
  <w:style w:type="character" w:customStyle="1" w:styleId="AltH1Char">
    <w:name w:val="Alt H1 Char"/>
    <w:basedOn w:val="DefaultParagraphFont"/>
    <w:link w:val="AltH1"/>
    <w:uiPriority w:val="5"/>
    <w:rsid w:val="009A1533"/>
    <w:rPr>
      <w:rFonts w:ascii="Segoe UI Semibold" w:eastAsiaTheme="minorEastAsia" w:hAnsi="Segoe UI Semibold" w:cs="Segoe UI Semibold"/>
      <w:b/>
      <w:bCs/>
      <w:color w:val="4D7E83" w:themeColor="text2"/>
      <w:kern w:val="0"/>
      <w:sz w:val="32"/>
      <w:szCs w:val="32"/>
      <w:lang w:val="en-US"/>
      <w14:ligatures w14:val="none"/>
    </w:rPr>
  </w:style>
  <w:style w:type="paragraph" w:customStyle="1" w:styleId="AltH2">
    <w:name w:val="Alt H2"/>
    <w:basedOn w:val="Normal"/>
    <w:next w:val="Normal"/>
    <w:link w:val="AltH2Char"/>
    <w:uiPriority w:val="5"/>
    <w:qFormat/>
    <w:rsid w:val="009A1533"/>
    <w:rPr>
      <w:rFonts w:asciiTheme="majorHAnsi" w:hAnsiTheme="majorHAnsi" w:cstheme="majorHAnsi"/>
      <w:b/>
      <w:color w:val="4D7E83" w:themeColor="text2"/>
      <w:sz w:val="28"/>
      <w:szCs w:val="28"/>
      <w:lang w:val="en-US"/>
    </w:rPr>
  </w:style>
  <w:style w:type="character" w:customStyle="1" w:styleId="AltH2Char">
    <w:name w:val="Alt H2 Char"/>
    <w:basedOn w:val="DefaultParagraphFont"/>
    <w:link w:val="AltH2"/>
    <w:uiPriority w:val="5"/>
    <w:rsid w:val="009A1533"/>
    <w:rPr>
      <w:rFonts w:asciiTheme="majorHAnsi" w:eastAsiaTheme="minorEastAsia" w:hAnsiTheme="majorHAnsi" w:cstheme="majorHAnsi"/>
      <w:b/>
      <w:color w:val="4D7E83" w:themeColor="text2"/>
      <w:kern w:val="0"/>
      <w:sz w:val="28"/>
      <w:szCs w:val="28"/>
      <w:lang w:val="en-US"/>
      <w14:ligatures w14:val="none"/>
    </w:rPr>
  </w:style>
  <w:style w:type="character" w:styleId="Hyperlink">
    <w:name w:val="Hyperlink"/>
    <w:basedOn w:val="DefaultParagraphFont"/>
    <w:uiPriority w:val="99"/>
    <w:unhideWhenUsed/>
    <w:rsid w:val="00FF5C41"/>
    <w:rPr>
      <w:color w:val="0563C1" w:themeColor="hyperlink"/>
      <w:u w:val="single"/>
    </w:rPr>
  </w:style>
  <w:style w:type="paragraph" w:customStyle="1" w:styleId="AltH3">
    <w:name w:val="Alt H3"/>
    <w:basedOn w:val="Normal"/>
    <w:next w:val="Normal"/>
    <w:link w:val="AltH3Char"/>
    <w:uiPriority w:val="5"/>
    <w:qFormat/>
    <w:rsid w:val="009A1533"/>
    <w:rPr>
      <w:rFonts w:asciiTheme="majorHAnsi" w:hAnsiTheme="majorHAnsi" w:cstheme="majorHAnsi"/>
      <w:b/>
      <w:color w:val="4D7E83" w:themeColor="text2"/>
      <w:sz w:val="24"/>
      <w:szCs w:val="24"/>
      <w:lang w:val="en-US"/>
    </w:rPr>
  </w:style>
  <w:style w:type="character" w:styleId="PageNumber">
    <w:name w:val="page number"/>
    <w:basedOn w:val="DefaultParagraphFont"/>
    <w:uiPriority w:val="99"/>
    <w:semiHidden/>
    <w:unhideWhenUsed/>
    <w:rsid w:val="00FF5C41"/>
  </w:style>
  <w:style w:type="paragraph" w:styleId="Title">
    <w:name w:val="Title"/>
    <w:basedOn w:val="Normal"/>
    <w:next w:val="Normal"/>
    <w:link w:val="TitleChar"/>
    <w:uiPriority w:val="10"/>
    <w:rsid w:val="009E1BF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BF2"/>
    <w:rPr>
      <w:rFonts w:asciiTheme="majorHAnsi" w:eastAsiaTheme="majorEastAsia" w:hAnsiTheme="majorHAnsi" w:cstheme="majorBidi"/>
      <w:spacing w:val="-10"/>
      <w:kern w:val="28"/>
      <w:sz w:val="56"/>
      <w:szCs w:val="56"/>
    </w:rPr>
  </w:style>
  <w:style w:type="character" w:customStyle="1" w:styleId="AltH3Char">
    <w:name w:val="Alt H3 Char"/>
    <w:basedOn w:val="DefaultParagraphFont"/>
    <w:link w:val="AltH3"/>
    <w:uiPriority w:val="5"/>
    <w:rsid w:val="009A1533"/>
    <w:rPr>
      <w:rFonts w:asciiTheme="majorHAnsi" w:eastAsiaTheme="minorEastAsia" w:hAnsiTheme="majorHAnsi" w:cstheme="majorHAnsi"/>
      <w:b/>
      <w:color w:val="4D7E83" w:themeColor="text2"/>
      <w:kern w:val="0"/>
      <w:lang w:val="en-US"/>
      <w14:ligatures w14:val="none"/>
    </w:rPr>
  </w:style>
  <w:style w:type="paragraph" w:customStyle="1" w:styleId="AltH4">
    <w:name w:val="Alt H4"/>
    <w:basedOn w:val="Normal"/>
    <w:next w:val="Normal"/>
    <w:link w:val="AltH4Char"/>
    <w:uiPriority w:val="5"/>
    <w:qFormat/>
    <w:rsid w:val="009A1533"/>
    <w:rPr>
      <w:rFonts w:asciiTheme="majorHAnsi" w:hAnsiTheme="majorHAnsi" w:cstheme="majorHAnsi"/>
      <w:b/>
      <w:color w:val="4D7E83" w:themeColor="text2"/>
      <w:sz w:val="24"/>
      <w:szCs w:val="24"/>
      <w:lang w:val="en-US"/>
    </w:rPr>
  </w:style>
  <w:style w:type="character" w:customStyle="1" w:styleId="AltH4Char">
    <w:name w:val="Alt H4 Char"/>
    <w:basedOn w:val="DefaultParagraphFont"/>
    <w:link w:val="AltH4"/>
    <w:uiPriority w:val="5"/>
    <w:rsid w:val="009A1533"/>
    <w:rPr>
      <w:rFonts w:asciiTheme="majorHAnsi" w:eastAsiaTheme="minorEastAsia" w:hAnsiTheme="majorHAnsi" w:cstheme="majorHAnsi"/>
      <w:b/>
      <w:color w:val="4D7E83" w:themeColor="text2"/>
      <w:kern w:val="0"/>
      <w:lang w:val="en-US"/>
      <w14:ligatures w14:val="none"/>
    </w:rPr>
  </w:style>
  <w:style w:type="character" w:customStyle="1" w:styleId="Heading2Char">
    <w:name w:val="Heading 2 Char"/>
    <w:basedOn w:val="DefaultParagraphFont"/>
    <w:link w:val="Heading2"/>
    <w:uiPriority w:val="4"/>
    <w:rsid w:val="00C20AFC"/>
    <w:rPr>
      <w:rFonts w:ascii="Segoe UI Light" w:eastAsiaTheme="majorEastAsia" w:hAnsi="Segoe UI Light" w:cs="Segoe UI Light"/>
      <w:b/>
      <w:bCs/>
      <w:color w:val="4D7E83" w:themeColor="text2"/>
      <w:kern w:val="0"/>
      <w:sz w:val="28"/>
      <w:szCs w:val="28"/>
      <w:lang w:val="en-GB"/>
      <w14:ligatures w14:val="none"/>
    </w:rPr>
  </w:style>
  <w:style w:type="paragraph" w:styleId="Header">
    <w:name w:val="header"/>
    <w:basedOn w:val="Normal"/>
    <w:link w:val="HeaderChar"/>
    <w:uiPriority w:val="99"/>
    <w:unhideWhenUsed/>
    <w:rsid w:val="005F3416"/>
    <w:pPr>
      <w:tabs>
        <w:tab w:val="center" w:pos="4513"/>
        <w:tab w:val="right" w:pos="9026"/>
      </w:tabs>
    </w:pPr>
  </w:style>
  <w:style w:type="character" w:customStyle="1" w:styleId="Heading3Char">
    <w:name w:val="Heading 3 Char"/>
    <w:basedOn w:val="DefaultParagraphFont"/>
    <w:link w:val="Heading3"/>
    <w:uiPriority w:val="4"/>
    <w:rsid w:val="009A1533"/>
    <w:rPr>
      <w:rFonts w:ascii="Segoe UI Light" w:eastAsiaTheme="majorEastAsia" w:hAnsi="Segoe UI Light" w:cs="Segoe UI Light"/>
      <w:b/>
      <w:bCs/>
      <w:color w:val="4D7E83" w:themeColor="text2"/>
      <w:kern w:val="0"/>
      <w:lang w:val="en-US"/>
      <w14:ligatures w14:val="none"/>
    </w:rPr>
  </w:style>
  <w:style w:type="character" w:customStyle="1" w:styleId="Heading1Char">
    <w:name w:val="Heading 1 Char"/>
    <w:basedOn w:val="DefaultParagraphFont"/>
    <w:link w:val="Heading1"/>
    <w:uiPriority w:val="4"/>
    <w:rsid w:val="009A1533"/>
    <w:rPr>
      <w:rFonts w:ascii="Segoe UI Semibold" w:eastAsiaTheme="majorEastAsia" w:hAnsi="Segoe UI Semibold" w:cs="Segoe UI Semibold"/>
      <w:b/>
      <w:bCs/>
      <w:color w:val="4D7E83" w:themeColor="text2"/>
      <w:kern w:val="0"/>
      <w:sz w:val="32"/>
      <w:szCs w:val="32"/>
      <w:lang w:val="en-GB"/>
      <w14:ligatures w14:val="none"/>
    </w:rPr>
  </w:style>
  <w:style w:type="paragraph" w:styleId="TOCHeading">
    <w:name w:val="TOC Heading"/>
    <w:basedOn w:val="Heading1"/>
    <w:next w:val="Normal"/>
    <w:uiPriority w:val="9"/>
    <w:unhideWhenUsed/>
    <w:qFormat/>
    <w:rsid w:val="00BC6891"/>
    <w:pPr>
      <w:numPr>
        <w:numId w:val="0"/>
      </w:numPr>
      <w:ind w:left="432" w:hanging="432"/>
      <w:contextualSpacing/>
      <w:outlineLvl w:val="9"/>
    </w:pPr>
    <w:rPr>
      <w:b w:val="0"/>
      <w:bCs w:val="0"/>
      <w:lang w:eastAsia="da-DK"/>
    </w:rPr>
  </w:style>
  <w:style w:type="paragraph" w:styleId="TOC1">
    <w:name w:val="toc 1"/>
    <w:basedOn w:val="Normal"/>
    <w:next w:val="Normal"/>
    <w:link w:val="TOC1Char"/>
    <w:autoRedefine/>
    <w:uiPriority w:val="39"/>
    <w:unhideWhenUsed/>
    <w:rsid w:val="00D44005"/>
    <w:pPr>
      <w:tabs>
        <w:tab w:val="left" w:pos="480"/>
        <w:tab w:val="right" w:leader="dot" w:pos="9072"/>
      </w:tabs>
      <w:spacing w:after="100"/>
    </w:pPr>
    <w:rPr>
      <w:b/>
      <w:bCs/>
      <w:noProof/>
    </w:rPr>
  </w:style>
  <w:style w:type="paragraph" w:styleId="TOC2">
    <w:name w:val="toc 2"/>
    <w:basedOn w:val="Normal"/>
    <w:next w:val="Normal"/>
    <w:link w:val="TOC2Char"/>
    <w:autoRedefine/>
    <w:uiPriority w:val="39"/>
    <w:unhideWhenUsed/>
    <w:rsid w:val="00570AB5"/>
    <w:pPr>
      <w:tabs>
        <w:tab w:val="left" w:pos="880"/>
        <w:tab w:val="right" w:leader="dot" w:pos="9072"/>
      </w:tabs>
      <w:spacing w:after="100"/>
      <w:ind w:left="879" w:hanging="709"/>
      <w:contextualSpacing/>
    </w:pPr>
  </w:style>
  <w:style w:type="paragraph" w:styleId="TOC3">
    <w:name w:val="toc 3"/>
    <w:basedOn w:val="Normal"/>
    <w:next w:val="Normal"/>
    <w:autoRedefine/>
    <w:uiPriority w:val="39"/>
    <w:unhideWhenUsed/>
    <w:rsid w:val="008C3550"/>
    <w:pPr>
      <w:tabs>
        <w:tab w:val="right" w:leader="dot" w:pos="9016"/>
      </w:tabs>
      <w:spacing w:after="100"/>
      <w:ind w:left="480"/>
    </w:pPr>
  </w:style>
  <w:style w:type="character" w:customStyle="1" w:styleId="HeaderChar">
    <w:name w:val="Header Char"/>
    <w:basedOn w:val="DefaultParagraphFont"/>
    <w:link w:val="Header"/>
    <w:uiPriority w:val="99"/>
    <w:rsid w:val="005F3416"/>
    <w:rPr>
      <w:rFonts w:ascii="Segoe UI" w:eastAsiaTheme="minorEastAsia" w:hAnsi="Segoe UI" w:cs="Segoe UI"/>
      <w:color w:val="2C2D2D"/>
      <w:kern w:val="0"/>
      <w:sz w:val="20"/>
      <w:szCs w:val="20"/>
      <w:lang w:val="en-GB"/>
      <w14:ligatures w14:val="none"/>
    </w:rPr>
  </w:style>
  <w:style w:type="paragraph" w:styleId="Footer">
    <w:name w:val="footer"/>
    <w:basedOn w:val="Normal"/>
    <w:link w:val="FooterChar"/>
    <w:uiPriority w:val="99"/>
    <w:unhideWhenUsed/>
    <w:rsid w:val="005F3416"/>
    <w:pPr>
      <w:tabs>
        <w:tab w:val="center" w:pos="4513"/>
        <w:tab w:val="right" w:pos="9026"/>
      </w:tabs>
    </w:pPr>
  </w:style>
  <w:style w:type="paragraph" w:customStyle="1" w:styleId="Body">
    <w:name w:val="Body"/>
    <w:rsid w:val="007E05DB"/>
    <w:pPr>
      <w:pBdr>
        <w:top w:val="nil"/>
        <w:left w:val="nil"/>
        <w:bottom w:val="nil"/>
        <w:right w:val="nil"/>
        <w:between w:val="nil"/>
        <w:bar w:val="nil"/>
      </w:pBdr>
    </w:pPr>
    <w:rPr>
      <w:rFonts w:ascii="Helvetica Neue" w:eastAsia="Arial Unicode MS" w:hAnsi="Helvetica Neue" w:cs="Arial Unicode MS"/>
      <w:color w:val="000000"/>
      <w:kern w:val="0"/>
      <w:sz w:val="22"/>
      <w:szCs w:val="22"/>
      <w:bdr w:val="nil"/>
      <w:lang w:val="en-GB" w:eastAsia="en-GB"/>
      <w14:textOutline w14:w="0" w14:cap="flat" w14:cmpd="sng" w14:algn="ctr">
        <w14:noFill/>
        <w14:prstDash w14:val="solid"/>
        <w14:bevel/>
      </w14:textOutline>
      <w14:ligatures w14:val="none"/>
    </w:rPr>
  </w:style>
  <w:style w:type="paragraph" w:styleId="Revision">
    <w:name w:val="Revision"/>
    <w:hidden/>
    <w:uiPriority w:val="99"/>
    <w:semiHidden/>
    <w:rsid w:val="00B628E5"/>
  </w:style>
  <w:style w:type="table" w:styleId="TableGrid">
    <w:name w:val="Table Grid"/>
    <w:basedOn w:val="TableNormal"/>
    <w:uiPriority w:val="39"/>
    <w:rsid w:val="006A2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7"/>
    <w:qFormat/>
    <w:rsid w:val="00EB0996"/>
    <w:pPr>
      <w:spacing w:after="0" w:line="240" w:lineRule="auto"/>
      <w:ind w:left="113" w:hanging="113"/>
    </w:pPr>
    <w:rPr>
      <w:sz w:val="16"/>
      <w:szCs w:val="18"/>
    </w:rPr>
  </w:style>
  <w:style w:type="character" w:customStyle="1" w:styleId="FootnoteTextChar">
    <w:name w:val="Footnote Text Char"/>
    <w:basedOn w:val="DefaultParagraphFont"/>
    <w:link w:val="FootnoteText"/>
    <w:uiPriority w:val="7"/>
    <w:qFormat/>
    <w:rsid w:val="001D5545"/>
    <w:rPr>
      <w:rFonts w:ascii="Segoe UI" w:eastAsiaTheme="minorEastAsia" w:hAnsi="Segoe UI" w:cs="Segoe UI"/>
      <w:kern w:val="0"/>
      <w:sz w:val="16"/>
      <w:szCs w:val="18"/>
      <w:lang w:val="en-GB"/>
      <w14:ligatures w14:val="none"/>
    </w:rPr>
  </w:style>
  <w:style w:type="character" w:customStyle="1" w:styleId="FooterChar">
    <w:name w:val="Footer Char"/>
    <w:basedOn w:val="DefaultParagraphFont"/>
    <w:link w:val="Footer"/>
    <w:uiPriority w:val="99"/>
    <w:rsid w:val="005F3416"/>
    <w:rPr>
      <w:rFonts w:ascii="Segoe UI" w:eastAsiaTheme="minorEastAsia" w:hAnsi="Segoe UI" w:cs="Segoe UI"/>
      <w:color w:val="2C2D2D"/>
      <w:kern w:val="0"/>
      <w:sz w:val="20"/>
      <w:szCs w:val="20"/>
      <w:lang w:val="en-GB"/>
      <w14:ligatures w14:val="none"/>
    </w:rPr>
  </w:style>
  <w:style w:type="paragraph" w:customStyle="1" w:styleId="Boxtext">
    <w:name w:val="Box text"/>
    <w:basedOn w:val="Normal"/>
    <w:link w:val="BoxtextChar"/>
    <w:uiPriority w:val="6"/>
    <w:qFormat/>
    <w:rsid w:val="00A74BEB"/>
    <w:pPr>
      <w:keepNext/>
      <w:keepLines/>
      <w:spacing w:before="80" w:after="120"/>
      <w:ind w:left="85" w:right="85"/>
    </w:pPr>
    <w:rPr>
      <w:rFonts w:ascii="Segoe UI Semilight" w:hAnsi="Segoe UI Semilight" w:cs="Segoe UI Semilight"/>
    </w:rPr>
  </w:style>
  <w:style w:type="character" w:customStyle="1" w:styleId="BoxtextChar">
    <w:name w:val="Box text Char"/>
    <w:basedOn w:val="DefaultParagraphFont"/>
    <w:link w:val="Boxtext"/>
    <w:uiPriority w:val="6"/>
    <w:rsid w:val="00A74BEB"/>
    <w:rPr>
      <w:rFonts w:ascii="Segoe UI Semilight" w:eastAsiaTheme="minorEastAsia" w:hAnsi="Segoe UI Semilight" w:cs="Segoe UI Semilight"/>
      <w:kern w:val="0"/>
      <w:sz w:val="20"/>
      <w:szCs w:val="20"/>
      <w:lang w:val="en-GB"/>
      <w14:ligatures w14:val="none"/>
    </w:rPr>
  </w:style>
  <w:style w:type="paragraph" w:customStyle="1" w:styleId="Boxbullets">
    <w:name w:val="Box bullets"/>
    <w:basedOn w:val="Normal"/>
    <w:link w:val="BoxbulletsChar"/>
    <w:uiPriority w:val="6"/>
    <w:qFormat/>
    <w:rsid w:val="00A74BEB"/>
    <w:pPr>
      <w:keepNext/>
      <w:keepLines/>
      <w:numPr>
        <w:numId w:val="2"/>
      </w:numPr>
      <w:spacing w:after="120" w:line="240" w:lineRule="auto"/>
      <w:ind w:left="527" w:right="85" w:hanging="357"/>
      <w:contextualSpacing/>
    </w:pPr>
    <w:rPr>
      <w:rFonts w:ascii="Segoe UI Semilight" w:hAnsi="Segoe UI Semilight" w:cs="Segoe UI Semilight"/>
    </w:rPr>
  </w:style>
  <w:style w:type="character" w:customStyle="1" w:styleId="BoxbulletsChar">
    <w:name w:val="Box bullets Char"/>
    <w:basedOn w:val="DefaultParagraphFont"/>
    <w:link w:val="Boxbullets"/>
    <w:uiPriority w:val="6"/>
    <w:rsid w:val="00A74BEB"/>
    <w:rPr>
      <w:rFonts w:ascii="Segoe UI Semilight" w:eastAsiaTheme="minorEastAsia" w:hAnsi="Segoe UI Semilight" w:cs="Segoe UI Semilight"/>
      <w:kern w:val="0"/>
      <w:sz w:val="20"/>
      <w:szCs w:val="20"/>
      <w:lang w:val="en-GB"/>
      <w14:ligatures w14:val="none"/>
    </w:rPr>
  </w:style>
  <w:style w:type="paragraph" w:customStyle="1" w:styleId="SourceNotes">
    <w:name w:val="Source &amp; Notes"/>
    <w:basedOn w:val="Normal"/>
    <w:link w:val="SourceNotesChar"/>
    <w:uiPriority w:val="6"/>
    <w:qFormat/>
    <w:rsid w:val="00EC6025"/>
    <w:pPr>
      <w:spacing w:before="60" w:after="60"/>
    </w:pPr>
    <w:rPr>
      <w:rFonts w:ascii="Segoe UI Semilight" w:hAnsi="Segoe UI Semilight"/>
      <w:bCs/>
      <w:color w:val="4D7E83" w:themeColor="text2"/>
      <w:sz w:val="18"/>
      <w:szCs w:val="19"/>
    </w:rPr>
  </w:style>
  <w:style w:type="character" w:customStyle="1" w:styleId="SourceNotesChar">
    <w:name w:val="Source &amp; Notes Char"/>
    <w:basedOn w:val="DefaultParagraphFont"/>
    <w:link w:val="SourceNotes"/>
    <w:uiPriority w:val="6"/>
    <w:rsid w:val="00EC6025"/>
    <w:rPr>
      <w:rFonts w:ascii="Segoe UI Semilight" w:eastAsiaTheme="minorEastAsia" w:hAnsi="Segoe UI Semilight" w:cs="Segoe UI"/>
      <w:bCs/>
      <w:color w:val="4D7E83" w:themeColor="text2"/>
      <w:kern w:val="0"/>
      <w:sz w:val="18"/>
      <w:szCs w:val="19"/>
      <w:lang w:val="en-GB"/>
      <w14:ligatures w14:val="none"/>
    </w:rPr>
  </w:style>
  <w:style w:type="character" w:customStyle="1" w:styleId="Heading4Char">
    <w:name w:val="Heading 4 Char"/>
    <w:basedOn w:val="DefaultParagraphFont"/>
    <w:link w:val="Heading4"/>
    <w:uiPriority w:val="4"/>
    <w:rsid w:val="009A1533"/>
    <w:rPr>
      <w:rFonts w:ascii="Segoe UI Light" w:eastAsiaTheme="majorEastAsia" w:hAnsi="Segoe UI Light" w:cs="Segoe UI Light"/>
      <w:b/>
      <w:bCs/>
      <w:color w:val="4D7E83" w:themeColor="text2"/>
      <w:kern w:val="0"/>
      <w:sz w:val="22"/>
      <w:szCs w:val="22"/>
      <w:lang w:val="en-US"/>
      <w14:ligatures w14:val="none"/>
    </w:rPr>
  </w:style>
  <w:style w:type="character" w:customStyle="1" w:styleId="Heading5Char">
    <w:name w:val="Heading 5 Char"/>
    <w:basedOn w:val="DefaultParagraphFont"/>
    <w:link w:val="Heading5"/>
    <w:uiPriority w:val="14"/>
    <w:rsid w:val="00EA02FA"/>
    <w:rPr>
      <w:rFonts w:asciiTheme="majorHAnsi" w:eastAsiaTheme="majorEastAsia" w:hAnsiTheme="majorHAnsi" w:cstheme="majorBidi"/>
      <w:color w:val="3967A8" w:themeColor="accent1" w:themeShade="BF"/>
      <w:kern w:val="0"/>
      <w:sz w:val="20"/>
      <w:szCs w:val="20"/>
      <w:lang w:val="en-GB"/>
      <w14:ligatures w14:val="none"/>
    </w:rPr>
  </w:style>
  <w:style w:type="character" w:customStyle="1" w:styleId="Heading6Char">
    <w:name w:val="Heading 6 Char"/>
    <w:basedOn w:val="DefaultParagraphFont"/>
    <w:link w:val="Heading6"/>
    <w:uiPriority w:val="14"/>
    <w:rsid w:val="00EA02FA"/>
    <w:rPr>
      <w:rFonts w:ascii="Segoe UI Semibold" w:eastAsiaTheme="majorEastAsia" w:hAnsi="Segoe UI Semibold" w:cs="Segoe UI Semibold"/>
      <w:b/>
      <w:bCs/>
      <w:color w:val="4D7E83" w:themeColor="text2"/>
      <w:kern w:val="0"/>
      <w:sz w:val="32"/>
      <w:szCs w:val="32"/>
      <w:lang w:val="en-GB"/>
      <w14:ligatures w14:val="none"/>
    </w:rPr>
  </w:style>
  <w:style w:type="character" w:customStyle="1" w:styleId="Heading7Char">
    <w:name w:val="Heading 7 Char"/>
    <w:basedOn w:val="DefaultParagraphFont"/>
    <w:link w:val="Heading7"/>
    <w:uiPriority w:val="14"/>
    <w:rsid w:val="00EA02FA"/>
    <w:rPr>
      <w:rFonts w:asciiTheme="majorHAnsi" w:eastAsiaTheme="majorEastAsia" w:hAnsiTheme="majorHAnsi" w:cstheme="majorBidi"/>
      <w:i/>
      <w:iCs/>
      <w:color w:val="404040" w:themeColor="text1" w:themeTint="BF"/>
      <w:kern w:val="0"/>
      <w:sz w:val="20"/>
      <w:szCs w:val="20"/>
      <w:lang w:val="en-GB"/>
      <w14:ligatures w14:val="none"/>
    </w:rPr>
  </w:style>
  <w:style w:type="character" w:customStyle="1" w:styleId="Heading8Char">
    <w:name w:val="Heading 8 Char"/>
    <w:basedOn w:val="DefaultParagraphFont"/>
    <w:link w:val="Heading8"/>
    <w:uiPriority w:val="14"/>
    <w:rsid w:val="00EA02FA"/>
    <w:rPr>
      <w:rFonts w:asciiTheme="majorHAnsi" w:eastAsiaTheme="majorEastAsia" w:hAnsiTheme="majorHAnsi" w:cstheme="majorBidi"/>
      <w:color w:val="404040" w:themeColor="text1" w:themeTint="BF"/>
      <w:kern w:val="0"/>
      <w:sz w:val="20"/>
      <w:szCs w:val="20"/>
      <w:lang w:val="en-GB"/>
      <w14:ligatures w14:val="none"/>
    </w:rPr>
  </w:style>
  <w:style w:type="character" w:customStyle="1" w:styleId="Heading9Char">
    <w:name w:val="Heading 9 Char"/>
    <w:basedOn w:val="DefaultParagraphFont"/>
    <w:link w:val="Heading9"/>
    <w:uiPriority w:val="14"/>
    <w:rsid w:val="00EA02FA"/>
    <w:rPr>
      <w:rFonts w:asciiTheme="majorHAnsi" w:eastAsiaTheme="majorEastAsia" w:hAnsiTheme="majorHAnsi" w:cstheme="majorBidi"/>
      <w:i/>
      <w:iCs/>
      <w:color w:val="404040" w:themeColor="text1" w:themeTint="BF"/>
      <w:kern w:val="0"/>
      <w:sz w:val="20"/>
      <w:szCs w:val="20"/>
      <w:lang w:val="en-GB"/>
      <w14:ligatures w14:val="none"/>
    </w:rPr>
  </w:style>
  <w:style w:type="paragraph" w:styleId="TableofFigures">
    <w:name w:val="table of figures"/>
    <w:basedOn w:val="Normal"/>
    <w:next w:val="Normal"/>
    <w:link w:val="TableofFiguresChar"/>
    <w:uiPriority w:val="99"/>
    <w:unhideWhenUsed/>
    <w:rsid w:val="00EE63C8"/>
    <w:pPr>
      <w:spacing w:after="100"/>
      <w:ind w:left="992" w:hanging="992"/>
    </w:pPr>
  </w:style>
  <w:style w:type="paragraph" w:customStyle="1" w:styleId="TOClevel1">
    <w:name w:val="TOC level 1"/>
    <w:basedOn w:val="TOC1"/>
    <w:link w:val="TOClevel1Char"/>
    <w:uiPriority w:val="9"/>
    <w:qFormat/>
    <w:rsid w:val="00964B4F"/>
  </w:style>
  <w:style w:type="character" w:customStyle="1" w:styleId="TableofFiguresChar">
    <w:name w:val="Table of Figures Char"/>
    <w:basedOn w:val="DefaultParagraphFont"/>
    <w:link w:val="TableofFigures"/>
    <w:uiPriority w:val="99"/>
    <w:rsid w:val="00BB7773"/>
    <w:rPr>
      <w:rFonts w:ascii="Segoe UI" w:eastAsiaTheme="minorEastAsia" w:hAnsi="Segoe UI" w:cs="Segoe UI"/>
      <w:kern w:val="0"/>
      <w:sz w:val="20"/>
      <w:szCs w:val="20"/>
      <w:lang w:val="en-GB"/>
      <w14:ligatures w14:val="none"/>
    </w:rPr>
  </w:style>
  <w:style w:type="character" w:customStyle="1" w:styleId="TOC1Char">
    <w:name w:val="TOC 1 Char"/>
    <w:basedOn w:val="DefaultParagraphFont"/>
    <w:link w:val="TOC1"/>
    <w:uiPriority w:val="39"/>
    <w:rsid w:val="00BB7773"/>
    <w:rPr>
      <w:rFonts w:ascii="Segoe UI" w:eastAsiaTheme="minorEastAsia" w:hAnsi="Segoe UI" w:cs="Segoe UI"/>
      <w:b/>
      <w:bCs/>
      <w:noProof/>
      <w:kern w:val="0"/>
      <w:sz w:val="20"/>
      <w:szCs w:val="20"/>
      <w:lang w:val="en-GB"/>
      <w14:ligatures w14:val="none"/>
    </w:rPr>
  </w:style>
  <w:style w:type="character" w:customStyle="1" w:styleId="TOClevel1Char">
    <w:name w:val="TOC level 1 Char"/>
    <w:basedOn w:val="TOC1Char"/>
    <w:link w:val="TOClevel1"/>
    <w:uiPriority w:val="9"/>
    <w:rsid w:val="00EA02FA"/>
    <w:rPr>
      <w:rFonts w:ascii="Segoe UI" w:eastAsiaTheme="minorEastAsia" w:hAnsi="Segoe UI" w:cs="Segoe UI"/>
      <w:b/>
      <w:bCs/>
      <w:noProof/>
      <w:color w:val="2C2D2D"/>
      <w:kern w:val="0"/>
      <w:sz w:val="20"/>
      <w:szCs w:val="20"/>
      <w:lang w:val="en-GB"/>
      <w14:ligatures w14:val="none"/>
    </w:rPr>
  </w:style>
  <w:style w:type="paragraph" w:styleId="TOC4">
    <w:name w:val="toc 4"/>
    <w:basedOn w:val="Normal"/>
    <w:next w:val="Normal"/>
    <w:autoRedefine/>
    <w:uiPriority w:val="39"/>
    <w:unhideWhenUsed/>
    <w:rsid w:val="00056FEF"/>
    <w:pPr>
      <w:spacing w:after="100"/>
      <w:ind w:left="660"/>
    </w:pPr>
    <w:rPr>
      <w:rFonts w:asciiTheme="minorHAnsi" w:hAnsiTheme="minorHAnsi"/>
      <w:szCs w:val="22"/>
    </w:rPr>
  </w:style>
  <w:style w:type="paragraph" w:styleId="TOC5">
    <w:name w:val="toc 5"/>
    <w:basedOn w:val="Normal"/>
    <w:next w:val="Normal"/>
    <w:autoRedefine/>
    <w:uiPriority w:val="39"/>
    <w:unhideWhenUsed/>
    <w:rsid w:val="00056FEF"/>
    <w:pPr>
      <w:spacing w:after="100"/>
      <w:ind w:left="880"/>
    </w:pPr>
    <w:rPr>
      <w:rFonts w:asciiTheme="minorHAnsi" w:hAnsiTheme="minorHAnsi"/>
      <w:szCs w:val="22"/>
    </w:rPr>
  </w:style>
  <w:style w:type="paragraph" w:styleId="TOC6">
    <w:name w:val="toc 6"/>
    <w:basedOn w:val="Normal"/>
    <w:next w:val="Normal"/>
    <w:autoRedefine/>
    <w:uiPriority w:val="39"/>
    <w:unhideWhenUsed/>
    <w:rsid w:val="00056FEF"/>
    <w:pPr>
      <w:spacing w:after="100"/>
      <w:ind w:left="1100"/>
    </w:pPr>
    <w:rPr>
      <w:rFonts w:asciiTheme="minorHAnsi" w:hAnsiTheme="minorHAnsi"/>
      <w:szCs w:val="22"/>
    </w:rPr>
  </w:style>
  <w:style w:type="paragraph" w:styleId="TOC7">
    <w:name w:val="toc 7"/>
    <w:basedOn w:val="Normal"/>
    <w:next w:val="Normal"/>
    <w:autoRedefine/>
    <w:uiPriority w:val="39"/>
    <w:unhideWhenUsed/>
    <w:rsid w:val="00056FEF"/>
    <w:pPr>
      <w:spacing w:after="100"/>
      <w:ind w:left="1320"/>
    </w:pPr>
    <w:rPr>
      <w:rFonts w:asciiTheme="minorHAnsi" w:hAnsiTheme="minorHAnsi"/>
      <w:szCs w:val="22"/>
    </w:rPr>
  </w:style>
  <w:style w:type="paragraph" w:styleId="TOC8">
    <w:name w:val="toc 8"/>
    <w:basedOn w:val="Normal"/>
    <w:next w:val="Normal"/>
    <w:autoRedefine/>
    <w:uiPriority w:val="39"/>
    <w:unhideWhenUsed/>
    <w:rsid w:val="00056FEF"/>
    <w:pPr>
      <w:spacing w:after="100"/>
      <w:ind w:left="1540"/>
    </w:pPr>
    <w:rPr>
      <w:rFonts w:asciiTheme="minorHAnsi" w:hAnsiTheme="minorHAnsi"/>
      <w:szCs w:val="22"/>
    </w:rPr>
  </w:style>
  <w:style w:type="paragraph" w:styleId="TOC9">
    <w:name w:val="toc 9"/>
    <w:basedOn w:val="Normal"/>
    <w:next w:val="Normal"/>
    <w:autoRedefine/>
    <w:uiPriority w:val="39"/>
    <w:unhideWhenUsed/>
    <w:rsid w:val="00056FEF"/>
    <w:pPr>
      <w:spacing w:after="100"/>
      <w:ind w:left="1760"/>
    </w:pPr>
    <w:rPr>
      <w:rFonts w:asciiTheme="minorHAnsi" w:hAnsiTheme="minorHAnsi"/>
      <w:szCs w:val="22"/>
    </w:rPr>
  </w:style>
  <w:style w:type="paragraph" w:customStyle="1" w:styleId="Boldsentence">
    <w:name w:val="Bold sentence"/>
    <w:basedOn w:val="Normal"/>
    <w:uiPriority w:val="1"/>
    <w:qFormat/>
    <w:rsid w:val="00A26056"/>
    <w:pPr>
      <w:spacing w:before="320" w:after="80"/>
    </w:pPr>
    <w:rPr>
      <w:b/>
      <w:bCs/>
    </w:rPr>
  </w:style>
  <w:style w:type="paragraph" w:customStyle="1" w:styleId="TOClevel2">
    <w:name w:val="TOC level 2"/>
    <w:basedOn w:val="TOC2"/>
    <w:link w:val="TOClevel2Char"/>
    <w:uiPriority w:val="9"/>
    <w:qFormat/>
    <w:rsid w:val="00D44005"/>
    <w:pPr>
      <w:spacing w:after="0"/>
    </w:pPr>
    <w:rPr>
      <w:noProof/>
    </w:rPr>
  </w:style>
  <w:style w:type="character" w:customStyle="1" w:styleId="TOC2Char">
    <w:name w:val="TOC 2 Char"/>
    <w:basedOn w:val="DefaultParagraphFont"/>
    <w:link w:val="TOC2"/>
    <w:uiPriority w:val="39"/>
    <w:rsid w:val="00100EDE"/>
    <w:rPr>
      <w:rFonts w:ascii="Segoe UI" w:eastAsiaTheme="minorEastAsia" w:hAnsi="Segoe UI" w:cs="Segoe UI"/>
      <w:kern w:val="0"/>
      <w:sz w:val="20"/>
      <w:szCs w:val="20"/>
      <w:lang w:val="en-GB"/>
      <w14:ligatures w14:val="none"/>
    </w:rPr>
  </w:style>
  <w:style w:type="character" w:customStyle="1" w:styleId="TOClevel2Char">
    <w:name w:val="TOC level 2 Char"/>
    <w:basedOn w:val="TOC2Char"/>
    <w:link w:val="TOClevel2"/>
    <w:uiPriority w:val="9"/>
    <w:rsid w:val="00EA02FA"/>
    <w:rPr>
      <w:rFonts w:ascii="Segoe UI" w:eastAsiaTheme="minorEastAsia" w:hAnsi="Segoe UI" w:cs="Segoe UI"/>
      <w:noProof/>
      <w:color w:val="2C2D2D"/>
      <w:kern w:val="0"/>
      <w:sz w:val="20"/>
      <w:szCs w:val="20"/>
      <w:lang w:val="en-GB"/>
      <w14:ligatures w14:val="none"/>
    </w:rPr>
  </w:style>
  <w:style w:type="paragraph" w:customStyle="1" w:styleId="Recommendation">
    <w:name w:val="Recommendation"/>
    <w:basedOn w:val="Normal"/>
    <w:next w:val="Normal"/>
    <w:link w:val="RecommendationChar"/>
    <w:uiPriority w:val="7"/>
    <w:qFormat/>
    <w:rsid w:val="00773E55"/>
    <w:pPr>
      <w:spacing w:after="40"/>
    </w:pPr>
    <w:rPr>
      <w:rFonts w:ascii="Segoe UI Semibold" w:hAnsi="Segoe UI Semibold" w:cs="Segoe UI Semibold"/>
      <w:color w:val="EC621D"/>
    </w:rPr>
  </w:style>
  <w:style w:type="character" w:customStyle="1" w:styleId="RecommendationChar">
    <w:name w:val="Recommendation Char"/>
    <w:basedOn w:val="DefaultParagraphFont"/>
    <w:link w:val="Recommendation"/>
    <w:uiPriority w:val="7"/>
    <w:rsid w:val="00773E55"/>
    <w:rPr>
      <w:rFonts w:ascii="Segoe UI Semibold" w:eastAsiaTheme="minorEastAsia" w:hAnsi="Segoe UI Semibold" w:cs="Segoe UI Semibold"/>
      <w:color w:val="EC621D"/>
      <w:kern w:val="0"/>
      <w:sz w:val="20"/>
      <w:szCs w:val="20"/>
      <w:lang w:val="en-GB"/>
      <w14:ligatures w14:val="none"/>
    </w:rPr>
  </w:style>
  <w:style w:type="paragraph" w:customStyle="1" w:styleId="BibliographyESABCC">
    <w:name w:val="Bibliography ESABCC"/>
    <w:basedOn w:val="Normal"/>
    <w:link w:val="BibliographyESABCCChar"/>
    <w:uiPriority w:val="8"/>
    <w:qFormat/>
    <w:rsid w:val="00FD6750"/>
    <w:pPr>
      <w:spacing w:after="120" w:line="254" w:lineRule="auto"/>
    </w:pPr>
  </w:style>
  <w:style w:type="character" w:customStyle="1" w:styleId="BibliographyESABCCChar">
    <w:name w:val="Bibliography ESABCC Char"/>
    <w:basedOn w:val="DefaultParagraphFont"/>
    <w:link w:val="BibliographyESABCC"/>
    <w:uiPriority w:val="8"/>
    <w:rsid w:val="00EA02FA"/>
    <w:rPr>
      <w:rFonts w:ascii="Segoe UI" w:eastAsiaTheme="minorEastAsia" w:hAnsi="Segoe UI" w:cs="Segoe UI"/>
      <w:color w:val="2C2D2D"/>
      <w:kern w:val="0"/>
      <w:sz w:val="20"/>
      <w:szCs w:val="20"/>
      <w:lang w:val="en-GB"/>
      <w14:ligatures w14:val="none"/>
    </w:rPr>
  </w:style>
  <w:style w:type="character" w:styleId="FootnoteReference">
    <w:name w:val="footnote reference"/>
    <w:basedOn w:val="DefaultParagraphFont"/>
    <w:uiPriority w:val="99"/>
    <w:semiHidden/>
    <w:unhideWhenUsed/>
    <w:rsid w:val="005F3416"/>
    <w:rPr>
      <w:vertAlign w:val="superscript"/>
    </w:rPr>
  </w:style>
  <w:style w:type="paragraph" w:styleId="Quote">
    <w:name w:val="Quote"/>
    <w:basedOn w:val="Normal"/>
    <w:next w:val="Normal"/>
    <w:link w:val="QuoteChar"/>
    <w:uiPriority w:val="7"/>
    <w:qFormat/>
    <w:rsid w:val="00EB0996"/>
    <w:pPr>
      <w:spacing w:before="200"/>
      <w:ind w:left="408"/>
    </w:pPr>
    <w:rPr>
      <w:i/>
      <w:iCs/>
      <w:color w:val="404040" w:themeColor="text1" w:themeTint="BF"/>
    </w:rPr>
  </w:style>
  <w:style w:type="character" w:customStyle="1" w:styleId="QuoteChar">
    <w:name w:val="Quote Char"/>
    <w:basedOn w:val="DefaultParagraphFont"/>
    <w:link w:val="Quote"/>
    <w:uiPriority w:val="7"/>
    <w:rsid w:val="001D5545"/>
    <w:rPr>
      <w:rFonts w:ascii="Segoe UI" w:eastAsiaTheme="minorEastAsia" w:hAnsi="Segoe UI" w:cs="Segoe UI"/>
      <w:i/>
      <w:iCs/>
      <w:color w:val="404040" w:themeColor="text1" w:themeTint="BF"/>
      <w:kern w:val="0"/>
      <w:sz w:val="20"/>
      <w:szCs w:val="20"/>
      <w:lang w:val="en-GB"/>
      <w14:ligatures w14:val="none"/>
    </w:rPr>
  </w:style>
  <w:style w:type="character" w:styleId="UnresolvedMention">
    <w:name w:val="Unresolved Mention"/>
    <w:basedOn w:val="DefaultParagraphFont"/>
    <w:uiPriority w:val="99"/>
    <w:semiHidden/>
    <w:unhideWhenUsed/>
    <w:rsid w:val="002B7E26"/>
    <w:rPr>
      <w:color w:val="605E5C"/>
      <w:shd w:val="clear" w:color="auto" w:fill="E1DFDD"/>
    </w:rPr>
  </w:style>
  <w:style w:type="paragraph" w:styleId="ListParagraph">
    <w:name w:val="List Paragraph"/>
    <w:aliases w:val="Paragraphe de liste 2,Reference list,Normal bullet 2,Bullet list,Numbered List,List Paragraph1,1st level - Bullet List Paragraph,Lettre d'introduction,Paragrafo elenco,Paragraph,Bullet EY,List Paragraph11,Normal bullet 21,lp1,Heading 2_sj"/>
    <w:basedOn w:val="Normal"/>
    <w:link w:val="ListParagraphChar"/>
    <w:uiPriority w:val="34"/>
    <w:rsid w:val="00D04EAD"/>
    <w:pPr>
      <w:ind w:left="720"/>
    </w:pPr>
  </w:style>
  <w:style w:type="character" w:customStyle="1" w:styleId="ListParagraphChar">
    <w:name w:val="List Paragraph Char"/>
    <w:aliases w:val="Paragraphe de liste 2 Char,Reference list Char,Normal bullet 2 Char,Bullet list Char,Numbered List Char,List Paragraph1 Char,1st level - Bullet List Paragraph Char,Lettre d'introduction Char,Paragrafo elenco Char,Paragraph Char"/>
    <w:link w:val="ListParagraph"/>
    <w:uiPriority w:val="34"/>
    <w:qFormat/>
    <w:locked/>
    <w:rsid w:val="00D04EAD"/>
    <w:rPr>
      <w:rFonts w:ascii="Segoe UI" w:eastAsiaTheme="minorEastAsia" w:hAnsi="Segoe UI" w:cs="Segoe UI"/>
      <w:kern w:val="0"/>
      <w:sz w:val="20"/>
      <w:szCs w:val="20"/>
      <w:lang w:val="en-GB"/>
      <w14:ligatures w14:val="none"/>
    </w:rPr>
  </w:style>
  <w:style w:type="table" w:customStyle="1" w:styleId="Box">
    <w:name w:val="Box"/>
    <w:basedOn w:val="TableNormal"/>
    <w:uiPriority w:val="99"/>
    <w:rsid w:val="00EA443E"/>
    <w:tblPr>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tblBorders>
    </w:tblPr>
    <w:tcPr>
      <w:shd w:val="clear" w:color="auto" w:fill="D8E7E8" w:themeFill="text2" w:themeFillTint="33"/>
    </w:tcPr>
  </w:style>
  <w:style w:type="table" w:customStyle="1" w:styleId="Datatable">
    <w:name w:val="Data table"/>
    <w:basedOn w:val="TableNormal"/>
    <w:uiPriority w:val="99"/>
    <w:rsid w:val="008D4235"/>
    <w:tblPr>
      <w:tblBorders>
        <w:insideH w:val="single" w:sz="6" w:space="0" w:color="FFFFFF" w:themeColor="background1"/>
      </w:tblBorders>
    </w:tblPr>
    <w:tcPr>
      <w:shd w:val="clear" w:color="auto" w:fill="D8E7E8" w:themeFill="text2" w:themeFillTint="33"/>
    </w:tcPr>
    <w:tblStylePr w:type="firstRow">
      <w:rPr>
        <w:b w:val="0"/>
        <w:color w:val="FFFFFF" w:themeColor="background1"/>
      </w:rPr>
      <w:tblPr/>
      <w:tcPr>
        <w:shd w:val="clear" w:color="auto" w:fill="4D7E83" w:themeFill="text2"/>
      </w:tcPr>
    </w:tblStylePr>
  </w:style>
  <w:style w:type="paragraph" w:customStyle="1" w:styleId="Tableheader">
    <w:name w:val="Table header"/>
    <w:basedOn w:val="Normal"/>
    <w:link w:val="TableheaderChar"/>
    <w:uiPriority w:val="5"/>
    <w:qFormat/>
    <w:rsid w:val="008D4235"/>
    <w:rPr>
      <w:rFonts w:ascii="Segoe UI Semibold" w:hAnsi="Segoe UI Semibold"/>
      <w:color w:val="FFFFFF" w:themeColor="background1"/>
      <w:lang w:val="en-US"/>
    </w:rPr>
  </w:style>
  <w:style w:type="character" w:customStyle="1" w:styleId="TableheaderChar">
    <w:name w:val="Table header Char"/>
    <w:basedOn w:val="DefaultParagraphFont"/>
    <w:link w:val="Tableheader"/>
    <w:uiPriority w:val="5"/>
    <w:rsid w:val="008D4235"/>
    <w:rPr>
      <w:rFonts w:ascii="Segoe UI Semibold" w:eastAsiaTheme="minorEastAsia" w:hAnsi="Segoe UI Semibold" w:cs="Segoe UI"/>
      <w:color w:val="FFFFFF" w:themeColor="background1"/>
      <w:kern w:val="0"/>
      <w:sz w:val="20"/>
      <w:szCs w:val="20"/>
      <w:lang w:val="en-US"/>
      <w14:ligatures w14:val="none"/>
    </w:rPr>
  </w:style>
  <w:style w:type="paragraph" w:customStyle="1" w:styleId="Tabletext">
    <w:name w:val="Table text"/>
    <w:basedOn w:val="Normal"/>
    <w:link w:val="TabletextChar"/>
    <w:uiPriority w:val="5"/>
    <w:qFormat/>
    <w:rsid w:val="006A2CB8"/>
    <w:rPr>
      <w:rFonts w:ascii="Segoe UI Semilight" w:hAnsi="Segoe UI Semilight"/>
      <w:lang w:val="en-US"/>
    </w:rPr>
  </w:style>
  <w:style w:type="character" w:customStyle="1" w:styleId="TabletextChar">
    <w:name w:val="Table text Char"/>
    <w:basedOn w:val="DefaultParagraphFont"/>
    <w:link w:val="Tabletext"/>
    <w:uiPriority w:val="5"/>
    <w:rsid w:val="006A2CB8"/>
    <w:rPr>
      <w:rFonts w:ascii="Segoe UI Semilight" w:eastAsiaTheme="minorEastAsia" w:hAnsi="Segoe UI Semilight" w:cs="Segoe UI"/>
      <w:kern w:val="0"/>
      <w:sz w:val="20"/>
      <w:szCs w:val="20"/>
      <w:lang w:val="en-US"/>
      <w14:ligatures w14:val="none"/>
    </w:rPr>
  </w:style>
  <w:style w:type="character" w:styleId="CommentReference">
    <w:name w:val="annotation reference"/>
    <w:basedOn w:val="DefaultParagraphFont"/>
    <w:uiPriority w:val="99"/>
    <w:semiHidden/>
    <w:unhideWhenUsed/>
    <w:rsid w:val="009A1533"/>
    <w:rPr>
      <w:sz w:val="16"/>
      <w:szCs w:val="16"/>
    </w:rPr>
  </w:style>
  <w:style w:type="paragraph" w:styleId="CommentText">
    <w:name w:val="annotation text"/>
    <w:basedOn w:val="Normal"/>
    <w:link w:val="CommentTextChar"/>
    <w:uiPriority w:val="99"/>
    <w:unhideWhenUsed/>
    <w:rsid w:val="009A1533"/>
    <w:pPr>
      <w:spacing w:line="240" w:lineRule="auto"/>
    </w:pPr>
  </w:style>
  <w:style w:type="character" w:customStyle="1" w:styleId="CommentTextChar">
    <w:name w:val="Comment Text Char"/>
    <w:basedOn w:val="DefaultParagraphFont"/>
    <w:link w:val="CommentText"/>
    <w:uiPriority w:val="99"/>
    <w:rsid w:val="009A1533"/>
    <w:rPr>
      <w:rFonts w:ascii="Segoe UI" w:eastAsiaTheme="minorEastAsia" w:hAnsi="Segoe UI" w:cs="Segoe UI"/>
      <w:color w:val="2C2D2D"/>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9A1533"/>
    <w:rPr>
      <w:b/>
      <w:bCs/>
    </w:rPr>
  </w:style>
  <w:style w:type="character" w:customStyle="1" w:styleId="CommentSubjectChar">
    <w:name w:val="Comment Subject Char"/>
    <w:basedOn w:val="CommentTextChar"/>
    <w:link w:val="CommentSubject"/>
    <w:uiPriority w:val="99"/>
    <w:semiHidden/>
    <w:rsid w:val="009A1533"/>
    <w:rPr>
      <w:rFonts w:ascii="Segoe UI" w:eastAsiaTheme="minorEastAsia" w:hAnsi="Segoe UI" w:cs="Segoe UI"/>
      <w:b/>
      <w:bCs/>
      <w:color w:val="2C2D2D"/>
      <w:kern w:val="0"/>
      <w:sz w:val="20"/>
      <w:szCs w:val="20"/>
      <w:lang w:val="en-GB"/>
      <w14:ligatures w14:val="none"/>
    </w:rPr>
  </w:style>
  <w:style w:type="paragraph" w:customStyle="1" w:styleId="Lead-intext">
    <w:name w:val="Lead-in text"/>
    <w:basedOn w:val="Normal"/>
    <w:next w:val="Normal"/>
    <w:link w:val="Lead-intextChar"/>
    <w:uiPriority w:val="5"/>
    <w:qFormat/>
    <w:rsid w:val="00C20AFC"/>
    <w:rPr>
      <w:rFonts w:ascii="Segoe UI Semibold" w:hAnsi="Segoe UI Semibold" w:cs="Segoe UI Semibold"/>
      <w:color w:val="4D7E83" w:themeColor="text2"/>
      <w:sz w:val="22"/>
      <w:szCs w:val="22"/>
    </w:rPr>
  </w:style>
  <w:style w:type="character" w:customStyle="1" w:styleId="Lead-intextChar">
    <w:name w:val="Lead-in text Char"/>
    <w:basedOn w:val="DefaultParagraphFont"/>
    <w:link w:val="Lead-intext"/>
    <w:uiPriority w:val="5"/>
    <w:rsid w:val="00C20AFC"/>
    <w:rPr>
      <w:rFonts w:ascii="Segoe UI Semibold" w:eastAsiaTheme="minorEastAsia" w:hAnsi="Segoe UI Semibold" w:cs="Segoe UI Semibold"/>
      <w:color w:val="4D7E83" w:themeColor="text2"/>
      <w:kern w:val="0"/>
      <w:sz w:val="22"/>
      <w:szCs w:val="22"/>
      <w:lang w:val="en-GB"/>
      <w14:ligatures w14:val="none"/>
    </w:rPr>
  </w:style>
  <w:style w:type="paragraph" w:styleId="NormalWeb">
    <w:name w:val="Normal (Web)"/>
    <w:basedOn w:val="Normal"/>
    <w:uiPriority w:val="99"/>
    <w:semiHidden/>
    <w:unhideWhenUsed/>
    <w:rsid w:val="00E62893"/>
    <w:rPr>
      <w:rFonts w:ascii="Times New Roman" w:hAnsi="Times New Roman" w:cs="Times New Roman"/>
      <w:sz w:val="24"/>
      <w:szCs w:val="24"/>
    </w:rPr>
  </w:style>
  <w:style w:type="paragraph" w:styleId="Caption">
    <w:name w:val="caption"/>
    <w:basedOn w:val="Normal"/>
    <w:next w:val="Normal"/>
    <w:uiPriority w:val="35"/>
    <w:unhideWhenUsed/>
    <w:qFormat/>
    <w:rsid w:val="00297CA9"/>
    <w:pPr>
      <w:spacing w:after="60" w:line="254" w:lineRule="auto"/>
    </w:pPr>
    <w:rPr>
      <w:rFonts w:ascii="Segoe UI Semibold" w:hAnsi="Segoe UI Semibold"/>
      <w:iCs/>
      <w:color w:val="4D7E83" w:themeColor="text2"/>
      <w:szCs w:val="18"/>
    </w:rPr>
  </w:style>
  <w:style w:type="paragraph" w:customStyle="1" w:styleId="Listoftablesfigures">
    <w:name w:val="List of tables&amp;figures"/>
    <w:basedOn w:val="Normal"/>
    <w:link w:val="ListoftablesfiguresChar"/>
    <w:uiPriority w:val="10"/>
    <w:qFormat/>
    <w:rsid w:val="00367330"/>
    <w:rPr>
      <w:rFonts w:asciiTheme="majorHAnsi" w:hAnsiTheme="majorHAnsi" w:cstheme="majorHAnsi"/>
      <w:b/>
      <w:bCs/>
      <w:color w:val="4D7E83" w:themeColor="text2"/>
      <w:sz w:val="28"/>
      <w:szCs w:val="28"/>
    </w:rPr>
  </w:style>
  <w:style w:type="character" w:customStyle="1" w:styleId="ListoftablesfiguresChar">
    <w:name w:val="List of tables&amp;figures Char"/>
    <w:basedOn w:val="DefaultParagraphFont"/>
    <w:link w:val="Listoftablesfigures"/>
    <w:uiPriority w:val="10"/>
    <w:rsid w:val="003C39E3"/>
    <w:rPr>
      <w:rFonts w:asciiTheme="majorHAnsi" w:eastAsiaTheme="minorEastAsia" w:hAnsiTheme="majorHAnsi" w:cstheme="majorHAnsi"/>
      <w:b/>
      <w:bCs/>
      <w:color w:val="4D7E83" w:themeColor="text2"/>
      <w:kern w:val="0"/>
      <w:sz w:val="28"/>
      <w:szCs w:val="28"/>
      <w:lang w:val="en-GB"/>
      <w14:ligatures w14:val="none"/>
    </w:rPr>
  </w:style>
  <w:style w:type="table" w:customStyle="1" w:styleId="Text-heavytable">
    <w:name w:val="Text-heavy table"/>
    <w:basedOn w:val="TableNormal"/>
    <w:uiPriority w:val="99"/>
    <w:rsid w:val="006A2CB8"/>
    <w:rPr>
      <w:rFonts w:ascii="Segoe UI Semilight" w:hAnsi="Segoe UI Semilight"/>
      <w:sz w:val="20"/>
    </w:rPr>
    <w:tblPr>
      <w:tblBorders>
        <w:insideH w:val="single" w:sz="4" w:space="0" w:color="FFFFFF" w:themeColor="background1"/>
      </w:tblBorders>
    </w:tblPr>
    <w:tcPr>
      <w:shd w:val="clear" w:color="auto" w:fill="F2F2F2" w:themeFill="background1" w:themeFillShade="F2"/>
    </w:tcPr>
    <w:tblStylePr w:type="firstRow">
      <w:rPr>
        <w:b/>
        <w:color w:val="FFFFFF" w:themeColor="background1"/>
      </w:rPr>
      <w:tblPr/>
      <w:tcPr>
        <w:shd w:val="clear" w:color="auto" w:fill="4D7E83" w:themeFill="text2"/>
      </w:tcPr>
    </w:tblStylePr>
    <w:tblStylePr w:type="firstCol">
      <w:tblPr/>
      <w:tcPr>
        <w:shd w:val="clear" w:color="auto" w:fill="D8E7E8" w:themeFill="tex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334">
      <w:bodyDiv w:val="1"/>
      <w:marLeft w:val="0"/>
      <w:marRight w:val="0"/>
      <w:marTop w:val="0"/>
      <w:marBottom w:val="0"/>
      <w:divBdr>
        <w:top w:val="none" w:sz="0" w:space="0" w:color="auto"/>
        <w:left w:val="none" w:sz="0" w:space="0" w:color="auto"/>
        <w:bottom w:val="none" w:sz="0" w:space="0" w:color="auto"/>
        <w:right w:val="none" w:sz="0" w:space="0" w:color="auto"/>
      </w:divBdr>
    </w:div>
    <w:div w:id="14774496">
      <w:bodyDiv w:val="1"/>
      <w:marLeft w:val="0"/>
      <w:marRight w:val="0"/>
      <w:marTop w:val="0"/>
      <w:marBottom w:val="0"/>
      <w:divBdr>
        <w:top w:val="none" w:sz="0" w:space="0" w:color="auto"/>
        <w:left w:val="none" w:sz="0" w:space="0" w:color="auto"/>
        <w:bottom w:val="none" w:sz="0" w:space="0" w:color="auto"/>
        <w:right w:val="none" w:sz="0" w:space="0" w:color="auto"/>
      </w:divBdr>
    </w:div>
    <w:div w:id="20981426">
      <w:bodyDiv w:val="1"/>
      <w:marLeft w:val="0"/>
      <w:marRight w:val="0"/>
      <w:marTop w:val="0"/>
      <w:marBottom w:val="0"/>
      <w:divBdr>
        <w:top w:val="none" w:sz="0" w:space="0" w:color="auto"/>
        <w:left w:val="none" w:sz="0" w:space="0" w:color="auto"/>
        <w:bottom w:val="none" w:sz="0" w:space="0" w:color="auto"/>
        <w:right w:val="none" w:sz="0" w:space="0" w:color="auto"/>
      </w:divBdr>
    </w:div>
    <w:div w:id="24796481">
      <w:bodyDiv w:val="1"/>
      <w:marLeft w:val="0"/>
      <w:marRight w:val="0"/>
      <w:marTop w:val="0"/>
      <w:marBottom w:val="0"/>
      <w:divBdr>
        <w:top w:val="none" w:sz="0" w:space="0" w:color="auto"/>
        <w:left w:val="none" w:sz="0" w:space="0" w:color="auto"/>
        <w:bottom w:val="none" w:sz="0" w:space="0" w:color="auto"/>
        <w:right w:val="none" w:sz="0" w:space="0" w:color="auto"/>
      </w:divBdr>
    </w:div>
    <w:div w:id="42683745">
      <w:bodyDiv w:val="1"/>
      <w:marLeft w:val="0"/>
      <w:marRight w:val="0"/>
      <w:marTop w:val="0"/>
      <w:marBottom w:val="0"/>
      <w:divBdr>
        <w:top w:val="none" w:sz="0" w:space="0" w:color="auto"/>
        <w:left w:val="none" w:sz="0" w:space="0" w:color="auto"/>
        <w:bottom w:val="none" w:sz="0" w:space="0" w:color="auto"/>
        <w:right w:val="none" w:sz="0" w:space="0" w:color="auto"/>
      </w:divBdr>
    </w:div>
    <w:div w:id="51736958">
      <w:bodyDiv w:val="1"/>
      <w:marLeft w:val="0"/>
      <w:marRight w:val="0"/>
      <w:marTop w:val="0"/>
      <w:marBottom w:val="0"/>
      <w:divBdr>
        <w:top w:val="none" w:sz="0" w:space="0" w:color="auto"/>
        <w:left w:val="none" w:sz="0" w:space="0" w:color="auto"/>
        <w:bottom w:val="none" w:sz="0" w:space="0" w:color="auto"/>
        <w:right w:val="none" w:sz="0" w:space="0" w:color="auto"/>
      </w:divBdr>
    </w:div>
    <w:div w:id="64035975">
      <w:bodyDiv w:val="1"/>
      <w:marLeft w:val="0"/>
      <w:marRight w:val="0"/>
      <w:marTop w:val="0"/>
      <w:marBottom w:val="0"/>
      <w:divBdr>
        <w:top w:val="none" w:sz="0" w:space="0" w:color="auto"/>
        <w:left w:val="none" w:sz="0" w:space="0" w:color="auto"/>
        <w:bottom w:val="none" w:sz="0" w:space="0" w:color="auto"/>
        <w:right w:val="none" w:sz="0" w:space="0" w:color="auto"/>
      </w:divBdr>
      <w:divsChild>
        <w:div w:id="397285368">
          <w:marLeft w:val="274"/>
          <w:marRight w:val="0"/>
          <w:marTop w:val="0"/>
          <w:marBottom w:val="0"/>
          <w:divBdr>
            <w:top w:val="none" w:sz="0" w:space="0" w:color="auto"/>
            <w:left w:val="none" w:sz="0" w:space="0" w:color="auto"/>
            <w:bottom w:val="none" w:sz="0" w:space="0" w:color="auto"/>
            <w:right w:val="none" w:sz="0" w:space="0" w:color="auto"/>
          </w:divBdr>
        </w:div>
        <w:div w:id="1369986080">
          <w:marLeft w:val="274"/>
          <w:marRight w:val="0"/>
          <w:marTop w:val="0"/>
          <w:marBottom w:val="0"/>
          <w:divBdr>
            <w:top w:val="none" w:sz="0" w:space="0" w:color="auto"/>
            <w:left w:val="none" w:sz="0" w:space="0" w:color="auto"/>
            <w:bottom w:val="none" w:sz="0" w:space="0" w:color="auto"/>
            <w:right w:val="none" w:sz="0" w:space="0" w:color="auto"/>
          </w:divBdr>
        </w:div>
      </w:divsChild>
    </w:div>
    <w:div w:id="66731501">
      <w:bodyDiv w:val="1"/>
      <w:marLeft w:val="0"/>
      <w:marRight w:val="0"/>
      <w:marTop w:val="0"/>
      <w:marBottom w:val="0"/>
      <w:divBdr>
        <w:top w:val="none" w:sz="0" w:space="0" w:color="auto"/>
        <w:left w:val="none" w:sz="0" w:space="0" w:color="auto"/>
        <w:bottom w:val="none" w:sz="0" w:space="0" w:color="auto"/>
        <w:right w:val="none" w:sz="0" w:space="0" w:color="auto"/>
      </w:divBdr>
    </w:div>
    <w:div w:id="69040579">
      <w:bodyDiv w:val="1"/>
      <w:marLeft w:val="0"/>
      <w:marRight w:val="0"/>
      <w:marTop w:val="0"/>
      <w:marBottom w:val="0"/>
      <w:divBdr>
        <w:top w:val="none" w:sz="0" w:space="0" w:color="auto"/>
        <w:left w:val="none" w:sz="0" w:space="0" w:color="auto"/>
        <w:bottom w:val="none" w:sz="0" w:space="0" w:color="auto"/>
        <w:right w:val="none" w:sz="0" w:space="0" w:color="auto"/>
      </w:divBdr>
    </w:div>
    <w:div w:id="70128919">
      <w:bodyDiv w:val="1"/>
      <w:marLeft w:val="0"/>
      <w:marRight w:val="0"/>
      <w:marTop w:val="0"/>
      <w:marBottom w:val="0"/>
      <w:divBdr>
        <w:top w:val="none" w:sz="0" w:space="0" w:color="auto"/>
        <w:left w:val="none" w:sz="0" w:space="0" w:color="auto"/>
        <w:bottom w:val="none" w:sz="0" w:space="0" w:color="auto"/>
        <w:right w:val="none" w:sz="0" w:space="0" w:color="auto"/>
      </w:divBdr>
      <w:divsChild>
        <w:div w:id="364336136">
          <w:marLeft w:val="274"/>
          <w:marRight w:val="0"/>
          <w:marTop w:val="60"/>
          <w:marBottom w:val="0"/>
          <w:divBdr>
            <w:top w:val="none" w:sz="0" w:space="0" w:color="auto"/>
            <w:left w:val="none" w:sz="0" w:space="0" w:color="auto"/>
            <w:bottom w:val="none" w:sz="0" w:space="0" w:color="auto"/>
            <w:right w:val="none" w:sz="0" w:space="0" w:color="auto"/>
          </w:divBdr>
        </w:div>
        <w:div w:id="705712210">
          <w:marLeft w:val="274"/>
          <w:marRight w:val="0"/>
          <w:marTop w:val="60"/>
          <w:marBottom w:val="0"/>
          <w:divBdr>
            <w:top w:val="none" w:sz="0" w:space="0" w:color="auto"/>
            <w:left w:val="none" w:sz="0" w:space="0" w:color="auto"/>
            <w:bottom w:val="none" w:sz="0" w:space="0" w:color="auto"/>
            <w:right w:val="none" w:sz="0" w:space="0" w:color="auto"/>
          </w:divBdr>
        </w:div>
      </w:divsChild>
    </w:div>
    <w:div w:id="70666595">
      <w:bodyDiv w:val="1"/>
      <w:marLeft w:val="0"/>
      <w:marRight w:val="0"/>
      <w:marTop w:val="0"/>
      <w:marBottom w:val="0"/>
      <w:divBdr>
        <w:top w:val="none" w:sz="0" w:space="0" w:color="auto"/>
        <w:left w:val="none" w:sz="0" w:space="0" w:color="auto"/>
        <w:bottom w:val="none" w:sz="0" w:space="0" w:color="auto"/>
        <w:right w:val="none" w:sz="0" w:space="0" w:color="auto"/>
      </w:divBdr>
    </w:div>
    <w:div w:id="74323662">
      <w:bodyDiv w:val="1"/>
      <w:marLeft w:val="0"/>
      <w:marRight w:val="0"/>
      <w:marTop w:val="0"/>
      <w:marBottom w:val="0"/>
      <w:divBdr>
        <w:top w:val="none" w:sz="0" w:space="0" w:color="auto"/>
        <w:left w:val="none" w:sz="0" w:space="0" w:color="auto"/>
        <w:bottom w:val="none" w:sz="0" w:space="0" w:color="auto"/>
        <w:right w:val="none" w:sz="0" w:space="0" w:color="auto"/>
      </w:divBdr>
    </w:div>
    <w:div w:id="76949667">
      <w:bodyDiv w:val="1"/>
      <w:marLeft w:val="0"/>
      <w:marRight w:val="0"/>
      <w:marTop w:val="0"/>
      <w:marBottom w:val="0"/>
      <w:divBdr>
        <w:top w:val="none" w:sz="0" w:space="0" w:color="auto"/>
        <w:left w:val="none" w:sz="0" w:space="0" w:color="auto"/>
        <w:bottom w:val="none" w:sz="0" w:space="0" w:color="auto"/>
        <w:right w:val="none" w:sz="0" w:space="0" w:color="auto"/>
      </w:divBdr>
    </w:div>
    <w:div w:id="79452729">
      <w:bodyDiv w:val="1"/>
      <w:marLeft w:val="0"/>
      <w:marRight w:val="0"/>
      <w:marTop w:val="0"/>
      <w:marBottom w:val="0"/>
      <w:divBdr>
        <w:top w:val="none" w:sz="0" w:space="0" w:color="auto"/>
        <w:left w:val="none" w:sz="0" w:space="0" w:color="auto"/>
        <w:bottom w:val="none" w:sz="0" w:space="0" w:color="auto"/>
        <w:right w:val="none" w:sz="0" w:space="0" w:color="auto"/>
      </w:divBdr>
      <w:divsChild>
        <w:div w:id="25180441">
          <w:marLeft w:val="346"/>
          <w:marRight w:val="0"/>
          <w:marTop w:val="0"/>
          <w:marBottom w:val="0"/>
          <w:divBdr>
            <w:top w:val="none" w:sz="0" w:space="0" w:color="auto"/>
            <w:left w:val="none" w:sz="0" w:space="0" w:color="auto"/>
            <w:bottom w:val="none" w:sz="0" w:space="0" w:color="auto"/>
            <w:right w:val="none" w:sz="0" w:space="0" w:color="auto"/>
          </w:divBdr>
        </w:div>
        <w:div w:id="71591463">
          <w:marLeft w:val="346"/>
          <w:marRight w:val="0"/>
          <w:marTop w:val="0"/>
          <w:marBottom w:val="0"/>
          <w:divBdr>
            <w:top w:val="none" w:sz="0" w:space="0" w:color="auto"/>
            <w:left w:val="none" w:sz="0" w:space="0" w:color="auto"/>
            <w:bottom w:val="none" w:sz="0" w:space="0" w:color="auto"/>
            <w:right w:val="none" w:sz="0" w:space="0" w:color="auto"/>
          </w:divBdr>
        </w:div>
        <w:div w:id="712849623">
          <w:marLeft w:val="346"/>
          <w:marRight w:val="0"/>
          <w:marTop w:val="0"/>
          <w:marBottom w:val="0"/>
          <w:divBdr>
            <w:top w:val="none" w:sz="0" w:space="0" w:color="auto"/>
            <w:left w:val="none" w:sz="0" w:space="0" w:color="auto"/>
            <w:bottom w:val="none" w:sz="0" w:space="0" w:color="auto"/>
            <w:right w:val="none" w:sz="0" w:space="0" w:color="auto"/>
          </w:divBdr>
        </w:div>
        <w:div w:id="911357687">
          <w:marLeft w:val="346"/>
          <w:marRight w:val="0"/>
          <w:marTop w:val="0"/>
          <w:marBottom w:val="0"/>
          <w:divBdr>
            <w:top w:val="none" w:sz="0" w:space="0" w:color="auto"/>
            <w:left w:val="none" w:sz="0" w:space="0" w:color="auto"/>
            <w:bottom w:val="none" w:sz="0" w:space="0" w:color="auto"/>
            <w:right w:val="none" w:sz="0" w:space="0" w:color="auto"/>
          </w:divBdr>
        </w:div>
        <w:div w:id="969018318">
          <w:marLeft w:val="346"/>
          <w:marRight w:val="0"/>
          <w:marTop w:val="0"/>
          <w:marBottom w:val="0"/>
          <w:divBdr>
            <w:top w:val="none" w:sz="0" w:space="0" w:color="auto"/>
            <w:left w:val="none" w:sz="0" w:space="0" w:color="auto"/>
            <w:bottom w:val="none" w:sz="0" w:space="0" w:color="auto"/>
            <w:right w:val="none" w:sz="0" w:space="0" w:color="auto"/>
          </w:divBdr>
        </w:div>
      </w:divsChild>
    </w:div>
    <w:div w:id="80227795">
      <w:bodyDiv w:val="1"/>
      <w:marLeft w:val="0"/>
      <w:marRight w:val="0"/>
      <w:marTop w:val="0"/>
      <w:marBottom w:val="0"/>
      <w:divBdr>
        <w:top w:val="none" w:sz="0" w:space="0" w:color="auto"/>
        <w:left w:val="none" w:sz="0" w:space="0" w:color="auto"/>
        <w:bottom w:val="none" w:sz="0" w:space="0" w:color="auto"/>
        <w:right w:val="none" w:sz="0" w:space="0" w:color="auto"/>
      </w:divBdr>
      <w:divsChild>
        <w:div w:id="1082140332">
          <w:marLeft w:val="274"/>
          <w:marRight w:val="0"/>
          <w:marTop w:val="60"/>
          <w:marBottom w:val="0"/>
          <w:divBdr>
            <w:top w:val="none" w:sz="0" w:space="0" w:color="auto"/>
            <w:left w:val="none" w:sz="0" w:space="0" w:color="auto"/>
            <w:bottom w:val="none" w:sz="0" w:space="0" w:color="auto"/>
            <w:right w:val="none" w:sz="0" w:space="0" w:color="auto"/>
          </w:divBdr>
        </w:div>
        <w:div w:id="1175997068">
          <w:marLeft w:val="274"/>
          <w:marRight w:val="0"/>
          <w:marTop w:val="60"/>
          <w:marBottom w:val="0"/>
          <w:divBdr>
            <w:top w:val="none" w:sz="0" w:space="0" w:color="auto"/>
            <w:left w:val="none" w:sz="0" w:space="0" w:color="auto"/>
            <w:bottom w:val="none" w:sz="0" w:space="0" w:color="auto"/>
            <w:right w:val="none" w:sz="0" w:space="0" w:color="auto"/>
          </w:divBdr>
        </w:div>
      </w:divsChild>
    </w:div>
    <w:div w:id="82337091">
      <w:bodyDiv w:val="1"/>
      <w:marLeft w:val="0"/>
      <w:marRight w:val="0"/>
      <w:marTop w:val="0"/>
      <w:marBottom w:val="0"/>
      <w:divBdr>
        <w:top w:val="none" w:sz="0" w:space="0" w:color="auto"/>
        <w:left w:val="none" w:sz="0" w:space="0" w:color="auto"/>
        <w:bottom w:val="none" w:sz="0" w:space="0" w:color="auto"/>
        <w:right w:val="none" w:sz="0" w:space="0" w:color="auto"/>
      </w:divBdr>
      <w:divsChild>
        <w:div w:id="1925914429">
          <w:marLeft w:val="0"/>
          <w:marRight w:val="0"/>
          <w:marTop w:val="0"/>
          <w:marBottom w:val="0"/>
          <w:divBdr>
            <w:top w:val="none" w:sz="0" w:space="0" w:color="auto"/>
            <w:left w:val="none" w:sz="0" w:space="0" w:color="auto"/>
            <w:bottom w:val="none" w:sz="0" w:space="0" w:color="auto"/>
            <w:right w:val="none" w:sz="0" w:space="0" w:color="auto"/>
          </w:divBdr>
          <w:divsChild>
            <w:div w:id="1476679592">
              <w:marLeft w:val="0"/>
              <w:marRight w:val="0"/>
              <w:marTop w:val="0"/>
              <w:marBottom w:val="0"/>
              <w:divBdr>
                <w:top w:val="none" w:sz="0" w:space="0" w:color="auto"/>
                <w:left w:val="none" w:sz="0" w:space="0" w:color="auto"/>
                <w:bottom w:val="none" w:sz="0" w:space="0" w:color="auto"/>
                <w:right w:val="none" w:sz="0" w:space="0" w:color="auto"/>
              </w:divBdr>
              <w:divsChild>
                <w:div w:id="1433286202">
                  <w:marLeft w:val="0"/>
                  <w:marRight w:val="0"/>
                  <w:marTop w:val="0"/>
                  <w:marBottom w:val="0"/>
                  <w:divBdr>
                    <w:top w:val="none" w:sz="0" w:space="0" w:color="auto"/>
                    <w:left w:val="none" w:sz="0" w:space="0" w:color="auto"/>
                    <w:bottom w:val="none" w:sz="0" w:space="0" w:color="auto"/>
                    <w:right w:val="none" w:sz="0" w:space="0" w:color="auto"/>
                  </w:divBdr>
                  <w:divsChild>
                    <w:div w:id="1008753112">
                      <w:marLeft w:val="0"/>
                      <w:marRight w:val="0"/>
                      <w:marTop w:val="0"/>
                      <w:marBottom w:val="0"/>
                      <w:divBdr>
                        <w:top w:val="none" w:sz="0" w:space="0" w:color="auto"/>
                        <w:left w:val="none" w:sz="0" w:space="0" w:color="auto"/>
                        <w:bottom w:val="none" w:sz="0" w:space="0" w:color="auto"/>
                        <w:right w:val="none" w:sz="0" w:space="0" w:color="auto"/>
                      </w:divBdr>
                      <w:divsChild>
                        <w:div w:id="4510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09907">
      <w:bodyDiv w:val="1"/>
      <w:marLeft w:val="0"/>
      <w:marRight w:val="0"/>
      <w:marTop w:val="0"/>
      <w:marBottom w:val="0"/>
      <w:divBdr>
        <w:top w:val="none" w:sz="0" w:space="0" w:color="auto"/>
        <w:left w:val="none" w:sz="0" w:space="0" w:color="auto"/>
        <w:bottom w:val="none" w:sz="0" w:space="0" w:color="auto"/>
        <w:right w:val="none" w:sz="0" w:space="0" w:color="auto"/>
      </w:divBdr>
      <w:divsChild>
        <w:div w:id="445151404">
          <w:marLeft w:val="274"/>
          <w:marRight w:val="0"/>
          <w:marTop w:val="60"/>
          <w:marBottom w:val="0"/>
          <w:divBdr>
            <w:top w:val="none" w:sz="0" w:space="0" w:color="auto"/>
            <w:left w:val="none" w:sz="0" w:space="0" w:color="auto"/>
            <w:bottom w:val="none" w:sz="0" w:space="0" w:color="auto"/>
            <w:right w:val="none" w:sz="0" w:space="0" w:color="auto"/>
          </w:divBdr>
        </w:div>
        <w:div w:id="1482036993">
          <w:marLeft w:val="274"/>
          <w:marRight w:val="0"/>
          <w:marTop w:val="60"/>
          <w:marBottom w:val="0"/>
          <w:divBdr>
            <w:top w:val="none" w:sz="0" w:space="0" w:color="auto"/>
            <w:left w:val="none" w:sz="0" w:space="0" w:color="auto"/>
            <w:bottom w:val="none" w:sz="0" w:space="0" w:color="auto"/>
            <w:right w:val="none" w:sz="0" w:space="0" w:color="auto"/>
          </w:divBdr>
        </w:div>
      </w:divsChild>
    </w:div>
    <w:div w:id="97995294">
      <w:bodyDiv w:val="1"/>
      <w:marLeft w:val="0"/>
      <w:marRight w:val="0"/>
      <w:marTop w:val="0"/>
      <w:marBottom w:val="0"/>
      <w:divBdr>
        <w:top w:val="none" w:sz="0" w:space="0" w:color="auto"/>
        <w:left w:val="none" w:sz="0" w:space="0" w:color="auto"/>
        <w:bottom w:val="none" w:sz="0" w:space="0" w:color="auto"/>
        <w:right w:val="none" w:sz="0" w:space="0" w:color="auto"/>
      </w:divBdr>
    </w:div>
    <w:div w:id="106050899">
      <w:bodyDiv w:val="1"/>
      <w:marLeft w:val="0"/>
      <w:marRight w:val="0"/>
      <w:marTop w:val="0"/>
      <w:marBottom w:val="0"/>
      <w:divBdr>
        <w:top w:val="none" w:sz="0" w:space="0" w:color="auto"/>
        <w:left w:val="none" w:sz="0" w:space="0" w:color="auto"/>
        <w:bottom w:val="none" w:sz="0" w:space="0" w:color="auto"/>
        <w:right w:val="none" w:sz="0" w:space="0" w:color="auto"/>
      </w:divBdr>
    </w:div>
    <w:div w:id="110176118">
      <w:bodyDiv w:val="1"/>
      <w:marLeft w:val="0"/>
      <w:marRight w:val="0"/>
      <w:marTop w:val="0"/>
      <w:marBottom w:val="0"/>
      <w:divBdr>
        <w:top w:val="none" w:sz="0" w:space="0" w:color="auto"/>
        <w:left w:val="none" w:sz="0" w:space="0" w:color="auto"/>
        <w:bottom w:val="none" w:sz="0" w:space="0" w:color="auto"/>
        <w:right w:val="none" w:sz="0" w:space="0" w:color="auto"/>
      </w:divBdr>
    </w:div>
    <w:div w:id="117653464">
      <w:bodyDiv w:val="1"/>
      <w:marLeft w:val="0"/>
      <w:marRight w:val="0"/>
      <w:marTop w:val="0"/>
      <w:marBottom w:val="0"/>
      <w:divBdr>
        <w:top w:val="none" w:sz="0" w:space="0" w:color="auto"/>
        <w:left w:val="none" w:sz="0" w:space="0" w:color="auto"/>
        <w:bottom w:val="none" w:sz="0" w:space="0" w:color="auto"/>
        <w:right w:val="none" w:sz="0" w:space="0" w:color="auto"/>
      </w:divBdr>
      <w:divsChild>
        <w:div w:id="47076315">
          <w:marLeft w:val="274"/>
          <w:marRight w:val="0"/>
          <w:marTop w:val="60"/>
          <w:marBottom w:val="0"/>
          <w:divBdr>
            <w:top w:val="none" w:sz="0" w:space="0" w:color="auto"/>
            <w:left w:val="none" w:sz="0" w:space="0" w:color="auto"/>
            <w:bottom w:val="none" w:sz="0" w:space="0" w:color="auto"/>
            <w:right w:val="none" w:sz="0" w:space="0" w:color="auto"/>
          </w:divBdr>
        </w:div>
        <w:div w:id="524565841">
          <w:marLeft w:val="274"/>
          <w:marRight w:val="0"/>
          <w:marTop w:val="60"/>
          <w:marBottom w:val="0"/>
          <w:divBdr>
            <w:top w:val="none" w:sz="0" w:space="0" w:color="auto"/>
            <w:left w:val="none" w:sz="0" w:space="0" w:color="auto"/>
            <w:bottom w:val="none" w:sz="0" w:space="0" w:color="auto"/>
            <w:right w:val="none" w:sz="0" w:space="0" w:color="auto"/>
          </w:divBdr>
        </w:div>
        <w:div w:id="1944846674">
          <w:marLeft w:val="274"/>
          <w:marRight w:val="0"/>
          <w:marTop w:val="60"/>
          <w:marBottom w:val="0"/>
          <w:divBdr>
            <w:top w:val="none" w:sz="0" w:space="0" w:color="auto"/>
            <w:left w:val="none" w:sz="0" w:space="0" w:color="auto"/>
            <w:bottom w:val="none" w:sz="0" w:space="0" w:color="auto"/>
            <w:right w:val="none" w:sz="0" w:space="0" w:color="auto"/>
          </w:divBdr>
        </w:div>
      </w:divsChild>
    </w:div>
    <w:div w:id="119497605">
      <w:bodyDiv w:val="1"/>
      <w:marLeft w:val="0"/>
      <w:marRight w:val="0"/>
      <w:marTop w:val="0"/>
      <w:marBottom w:val="0"/>
      <w:divBdr>
        <w:top w:val="none" w:sz="0" w:space="0" w:color="auto"/>
        <w:left w:val="none" w:sz="0" w:space="0" w:color="auto"/>
        <w:bottom w:val="none" w:sz="0" w:space="0" w:color="auto"/>
        <w:right w:val="none" w:sz="0" w:space="0" w:color="auto"/>
      </w:divBdr>
      <w:divsChild>
        <w:div w:id="1324511824">
          <w:marLeft w:val="274"/>
          <w:marRight w:val="0"/>
          <w:marTop w:val="60"/>
          <w:marBottom w:val="0"/>
          <w:divBdr>
            <w:top w:val="none" w:sz="0" w:space="0" w:color="auto"/>
            <w:left w:val="none" w:sz="0" w:space="0" w:color="auto"/>
            <w:bottom w:val="none" w:sz="0" w:space="0" w:color="auto"/>
            <w:right w:val="none" w:sz="0" w:space="0" w:color="auto"/>
          </w:divBdr>
        </w:div>
        <w:div w:id="1521502277">
          <w:marLeft w:val="274"/>
          <w:marRight w:val="0"/>
          <w:marTop w:val="60"/>
          <w:marBottom w:val="0"/>
          <w:divBdr>
            <w:top w:val="none" w:sz="0" w:space="0" w:color="auto"/>
            <w:left w:val="none" w:sz="0" w:space="0" w:color="auto"/>
            <w:bottom w:val="none" w:sz="0" w:space="0" w:color="auto"/>
            <w:right w:val="none" w:sz="0" w:space="0" w:color="auto"/>
          </w:divBdr>
        </w:div>
        <w:div w:id="1721787932">
          <w:marLeft w:val="274"/>
          <w:marRight w:val="0"/>
          <w:marTop w:val="60"/>
          <w:marBottom w:val="0"/>
          <w:divBdr>
            <w:top w:val="none" w:sz="0" w:space="0" w:color="auto"/>
            <w:left w:val="none" w:sz="0" w:space="0" w:color="auto"/>
            <w:bottom w:val="none" w:sz="0" w:space="0" w:color="auto"/>
            <w:right w:val="none" w:sz="0" w:space="0" w:color="auto"/>
          </w:divBdr>
        </w:div>
        <w:div w:id="2021152671">
          <w:marLeft w:val="274"/>
          <w:marRight w:val="0"/>
          <w:marTop w:val="60"/>
          <w:marBottom w:val="0"/>
          <w:divBdr>
            <w:top w:val="none" w:sz="0" w:space="0" w:color="auto"/>
            <w:left w:val="none" w:sz="0" w:space="0" w:color="auto"/>
            <w:bottom w:val="none" w:sz="0" w:space="0" w:color="auto"/>
            <w:right w:val="none" w:sz="0" w:space="0" w:color="auto"/>
          </w:divBdr>
        </w:div>
      </w:divsChild>
    </w:div>
    <w:div w:id="120156752">
      <w:bodyDiv w:val="1"/>
      <w:marLeft w:val="0"/>
      <w:marRight w:val="0"/>
      <w:marTop w:val="0"/>
      <w:marBottom w:val="0"/>
      <w:divBdr>
        <w:top w:val="none" w:sz="0" w:space="0" w:color="auto"/>
        <w:left w:val="none" w:sz="0" w:space="0" w:color="auto"/>
        <w:bottom w:val="none" w:sz="0" w:space="0" w:color="auto"/>
        <w:right w:val="none" w:sz="0" w:space="0" w:color="auto"/>
      </w:divBdr>
    </w:div>
    <w:div w:id="124861720">
      <w:bodyDiv w:val="1"/>
      <w:marLeft w:val="0"/>
      <w:marRight w:val="0"/>
      <w:marTop w:val="0"/>
      <w:marBottom w:val="0"/>
      <w:divBdr>
        <w:top w:val="none" w:sz="0" w:space="0" w:color="auto"/>
        <w:left w:val="none" w:sz="0" w:space="0" w:color="auto"/>
        <w:bottom w:val="none" w:sz="0" w:space="0" w:color="auto"/>
        <w:right w:val="none" w:sz="0" w:space="0" w:color="auto"/>
      </w:divBdr>
    </w:div>
    <w:div w:id="148524589">
      <w:bodyDiv w:val="1"/>
      <w:marLeft w:val="0"/>
      <w:marRight w:val="0"/>
      <w:marTop w:val="0"/>
      <w:marBottom w:val="0"/>
      <w:divBdr>
        <w:top w:val="none" w:sz="0" w:space="0" w:color="auto"/>
        <w:left w:val="none" w:sz="0" w:space="0" w:color="auto"/>
        <w:bottom w:val="none" w:sz="0" w:space="0" w:color="auto"/>
        <w:right w:val="none" w:sz="0" w:space="0" w:color="auto"/>
      </w:divBdr>
    </w:div>
    <w:div w:id="153491898">
      <w:bodyDiv w:val="1"/>
      <w:marLeft w:val="0"/>
      <w:marRight w:val="0"/>
      <w:marTop w:val="0"/>
      <w:marBottom w:val="0"/>
      <w:divBdr>
        <w:top w:val="none" w:sz="0" w:space="0" w:color="auto"/>
        <w:left w:val="none" w:sz="0" w:space="0" w:color="auto"/>
        <w:bottom w:val="none" w:sz="0" w:space="0" w:color="auto"/>
        <w:right w:val="none" w:sz="0" w:space="0" w:color="auto"/>
      </w:divBdr>
      <w:divsChild>
        <w:div w:id="594902070">
          <w:marLeft w:val="274"/>
          <w:marRight w:val="0"/>
          <w:marTop w:val="60"/>
          <w:marBottom w:val="0"/>
          <w:divBdr>
            <w:top w:val="none" w:sz="0" w:space="0" w:color="auto"/>
            <w:left w:val="none" w:sz="0" w:space="0" w:color="auto"/>
            <w:bottom w:val="none" w:sz="0" w:space="0" w:color="auto"/>
            <w:right w:val="none" w:sz="0" w:space="0" w:color="auto"/>
          </w:divBdr>
        </w:div>
        <w:div w:id="701320204">
          <w:marLeft w:val="274"/>
          <w:marRight w:val="0"/>
          <w:marTop w:val="60"/>
          <w:marBottom w:val="0"/>
          <w:divBdr>
            <w:top w:val="none" w:sz="0" w:space="0" w:color="auto"/>
            <w:left w:val="none" w:sz="0" w:space="0" w:color="auto"/>
            <w:bottom w:val="none" w:sz="0" w:space="0" w:color="auto"/>
            <w:right w:val="none" w:sz="0" w:space="0" w:color="auto"/>
          </w:divBdr>
        </w:div>
      </w:divsChild>
    </w:div>
    <w:div w:id="154272339">
      <w:bodyDiv w:val="1"/>
      <w:marLeft w:val="0"/>
      <w:marRight w:val="0"/>
      <w:marTop w:val="0"/>
      <w:marBottom w:val="0"/>
      <w:divBdr>
        <w:top w:val="none" w:sz="0" w:space="0" w:color="auto"/>
        <w:left w:val="none" w:sz="0" w:space="0" w:color="auto"/>
        <w:bottom w:val="none" w:sz="0" w:space="0" w:color="auto"/>
        <w:right w:val="none" w:sz="0" w:space="0" w:color="auto"/>
      </w:divBdr>
    </w:div>
    <w:div w:id="177935669">
      <w:bodyDiv w:val="1"/>
      <w:marLeft w:val="0"/>
      <w:marRight w:val="0"/>
      <w:marTop w:val="0"/>
      <w:marBottom w:val="0"/>
      <w:divBdr>
        <w:top w:val="none" w:sz="0" w:space="0" w:color="auto"/>
        <w:left w:val="none" w:sz="0" w:space="0" w:color="auto"/>
        <w:bottom w:val="none" w:sz="0" w:space="0" w:color="auto"/>
        <w:right w:val="none" w:sz="0" w:space="0" w:color="auto"/>
      </w:divBdr>
    </w:div>
    <w:div w:id="208881381">
      <w:bodyDiv w:val="1"/>
      <w:marLeft w:val="0"/>
      <w:marRight w:val="0"/>
      <w:marTop w:val="0"/>
      <w:marBottom w:val="0"/>
      <w:divBdr>
        <w:top w:val="none" w:sz="0" w:space="0" w:color="auto"/>
        <w:left w:val="none" w:sz="0" w:space="0" w:color="auto"/>
        <w:bottom w:val="none" w:sz="0" w:space="0" w:color="auto"/>
        <w:right w:val="none" w:sz="0" w:space="0" w:color="auto"/>
      </w:divBdr>
    </w:div>
    <w:div w:id="218134198">
      <w:bodyDiv w:val="1"/>
      <w:marLeft w:val="0"/>
      <w:marRight w:val="0"/>
      <w:marTop w:val="0"/>
      <w:marBottom w:val="0"/>
      <w:divBdr>
        <w:top w:val="none" w:sz="0" w:space="0" w:color="auto"/>
        <w:left w:val="none" w:sz="0" w:space="0" w:color="auto"/>
        <w:bottom w:val="none" w:sz="0" w:space="0" w:color="auto"/>
        <w:right w:val="none" w:sz="0" w:space="0" w:color="auto"/>
      </w:divBdr>
    </w:div>
    <w:div w:id="226652195">
      <w:bodyDiv w:val="1"/>
      <w:marLeft w:val="0"/>
      <w:marRight w:val="0"/>
      <w:marTop w:val="0"/>
      <w:marBottom w:val="0"/>
      <w:divBdr>
        <w:top w:val="none" w:sz="0" w:space="0" w:color="auto"/>
        <w:left w:val="none" w:sz="0" w:space="0" w:color="auto"/>
        <w:bottom w:val="none" w:sz="0" w:space="0" w:color="auto"/>
        <w:right w:val="none" w:sz="0" w:space="0" w:color="auto"/>
      </w:divBdr>
    </w:div>
    <w:div w:id="229314712">
      <w:bodyDiv w:val="1"/>
      <w:marLeft w:val="0"/>
      <w:marRight w:val="0"/>
      <w:marTop w:val="0"/>
      <w:marBottom w:val="0"/>
      <w:divBdr>
        <w:top w:val="none" w:sz="0" w:space="0" w:color="auto"/>
        <w:left w:val="none" w:sz="0" w:space="0" w:color="auto"/>
        <w:bottom w:val="none" w:sz="0" w:space="0" w:color="auto"/>
        <w:right w:val="none" w:sz="0" w:space="0" w:color="auto"/>
      </w:divBdr>
      <w:divsChild>
        <w:div w:id="63602650">
          <w:marLeft w:val="446"/>
          <w:marRight w:val="0"/>
          <w:marTop w:val="0"/>
          <w:marBottom w:val="0"/>
          <w:divBdr>
            <w:top w:val="none" w:sz="0" w:space="0" w:color="auto"/>
            <w:left w:val="none" w:sz="0" w:space="0" w:color="auto"/>
            <w:bottom w:val="none" w:sz="0" w:space="0" w:color="auto"/>
            <w:right w:val="none" w:sz="0" w:space="0" w:color="auto"/>
          </w:divBdr>
        </w:div>
        <w:div w:id="1590625904">
          <w:marLeft w:val="1166"/>
          <w:marRight w:val="0"/>
          <w:marTop w:val="0"/>
          <w:marBottom w:val="0"/>
          <w:divBdr>
            <w:top w:val="none" w:sz="0" w:space="0" w:color="auto"/>
            <w:left w:val="none" w:sz="0" w:space="0" w:color="auto"/>
            <w:bottom w:val="none" w:sz="0" w:space="0" w:color="auto"/>
            <w:right w:val="none" w:sz="0" w:space="0" w:color="auto"/>
          </w:divBdr>
        </w:div>
      </w:divsChild>
    </w:div>
    <w:div w:id="233200156">
      <w:bodyDiv w:val="1"/>
      <w:marLeft w:val="0"/>
      <w:marRight w:val="0"/>
      <w:marTop w:val="0"/>
      <w:marBottom w:val="0"/>
      <w:divBdr>
        <w:top w:val="none" w:sz="0" w:space="0" w:color="auto"/>
        <w:left w:val="none" w:sz="0" w:space="0" w:color="auto"/>
        <w:bottom w:val="none" w:sz="0" w:space="0" w:color="auto"/>
        <w:right w:val="none" w:sz="0" w:space="0" w:color="auto"/>
      </w:divBdr>
    </w:div>
    <w:div w:id="239485931">
      <w:bodyDiv w:val="1"/>
      <w:marLeft w:val="0"/>
      <w:marRight w:val="0"/>
      <w:marTop w:val="0"/>
      <w:marBottom w:val="0"/>
      <w:divBdr>
        <w:top w:val="none" w:sz="0" w:space="0" w:color="auto"/>
        <w:left w:val="none" w:sz="0" w:space="0" w:color="auto"/>
        <w:bottom w:val="none" w:sz="0" w:space="0" w:color="auto"/>
        <w:right w:val="none" w:sz="0" w:space="0" w:color="auto"/>
      </w:divBdr>
      <w:divsChild>
        <w:div w:id="679699687">
          <w:marLeft w:val="0"/>
          <w:marRight w:val="0"/>
          <w:marTop w:val="0"/>
          <w:marBottom w:val="0"/>
          <w:divBdr>
            <w:top w:val="none" w:sz="0" w:space="0" w:color="auto"/>
            <w:left w:val="none" w:sz="0" w:space="0" w:color="auto"/>
            <w:bottom w:val="none" w:sz="0" w:space="0" w:color="auto"/>
            <w:right w:val="none" w:sz="0" w:space="0" w:color="auto"/>
          </w:divBdr>
          <w:divsChild>
            <w:div w:id="2123070947">
              <w:marLeft w:val="0"/>
              <w:marRight w:val="0"/>
              <w:marTop w:val="0"/>
              <w:marBottom w:val="0"/>
              <w:divBdr>
                <w:top w:val="none" w:sz="0" w:space="0" w:color="auto"/>
                <w:left w:val="none" w:sz="0" w:space="0" w:color="auto"/>
                <w:bottom w:val="none" w:sz="0" w:space="0" w:color="auto"/>
                <w:right w:val="none" w:sz="0" w:space="0" w:color="auto"/>
              </w:divBdr>
              <w:divsChild>
                <w:div w:id="1415468538">
                  <w:marLeft w:val="0"/>
                  <w:marRight w:val="0"/>
                  <w:marTop w:val="0"/>
                  <w:marBottom w:val="0"/>
                  <w:divBdr>
                    <w:top w:val="none" w:sz="0" w:space="0" w:color="auto"/>
                    <w:left w:val="none" w:sz="0" w:space="0" w:color="auto"/>
                    <w:bottom w:val="none" w:sz="0" w:space="0" w:color="auto"/>
                    <w:right w:val="none" w:sz="0" w:space="0" w:color="auto"/>
                  </w:divBdr>
                  <w:divsChild>
                    <w:div w:id="1922637838">
                      <w:marLeft w:val="0"/>
                      <w:marRight w:val="0"/>
                      <w:marTop w:val="0"/>
                      <w:marBottom w:val="0"/>
                      <w:divBdr>
                        <w:top w:val="none" w:sz="0" w:space="0" w:color="auto"/>
                        <w:left w:val="none" w:sz="0" w:space="0" w:color="auto"/>
                        <w:bottom w:val="none" w:sz="0" w:space="0" w:color="auto"/>
                        <w:right w:val="none" w:sz="0" w:space="0" w:color="auto"/>
                      </w:divBdr>
                      <w:divsChild>
                        <w:div w:id="1844974021">
                          <w:marLeft w:val="0"/>
                          <w:marRight w:val="0"/>
                          <w:marTop w:val="0"/>
                          <w:marBottom w:val="0"/>
                          <w:divBdr>
                            <w:top w:val="none" w:sz="0" w:space="0" w:color="auto"/>
                            <w:left w:val="none" w:sz="0" w:space="0" w:color="auto"/>
                            <w:bottom w:val="none" w:sz="0" w:space="0" w:color="auto"/>
                            <w:right w:val="none" w:sz="0" w:space="0" w:color="auto"/>
                          </w:divBdr>
                          <w:divsChild>
                            <w:div w:id="1077291060">
                              <w:marLeft w:val="0"/>
                              <w:marRight w:val="0"/>
                              <w:marTop w:val="0"/>
                              <w:marBottom w:val="0"/>
                              <w:divBdr>
                                <w:top w:val="none" w:sz="0" w:space="0" w:color="auto"/>
                                <w:left w:val="none" w:sz="0" w:space="0" w:color="auto"/>
                                <w:bottom w:val="none" w:sz="0" w:space="0" w:color="auto"/>
                                <w:right w:val="none" w:sz="0" w:space="0" w:color="auto"/>
                              </w:divBdr>
                              <w:divsChild>
                                <w:div w:id="95058644">
                                  <w:marLeft w:val="0"/>
                                  <w:marRight w:val="0"/>
                                  <w:marTop w:val="0"/>
                                  <w:marBottom w:val="0"/>
                                  <w:divBdr>
                                    <w:top w:val="none" w:sz="0" w:space="0" w:color="auto"/>
                                    <w:left w:val="none" w:sz="0" w:space="0" w:color="auto"/>
                                    <w:bottom w:val="none" w:sz="0" w:space="0" w:color="auto"/>
                                    <w:right w:val="none" w:sz="0" w:space="0" w:color="auto"/>
                                  </w:divBdr>
                                  <w:divsChild>
                                    <w:div w:id="11109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3053">
                          <w:marLeft w:val="0"/>
                          <w:marRight w:val="0"/>
                          <w:marTop w:val="0"/>
                          <w:marBottom w:val="0"/>
                          <w:divBdr>
                            <w:top w:val="none" w:sz="0" w:space="0" w:color="auto"/>
                            <w:left w:val="none" w:sz="0" w:space="0" w:color="auto"/>
                            <w:bottom w:val="none" w:sz="0" w:space="0" w:color="auto"/>
                            <w:right w:val="none" w:sz="0" w:space="0" w:color="auto"/>
                          </w:divBdr>
                          <w:divsChild>
                            <w:div w:id="2063675705">
                              <w:marLeft w:val="0"/>
                              <w:marRight w:val="0"/>
                              <w:marTop w:val="0"/>
                              <w:marBottom w:val="0"/>
                              <w:divBdr>
                                <w:top w:val="none" w:sz="0" w:space="0" w:color="auto"/>
                                <w:left w:val="none" w:sz="0" w:space="0" w:color="auto"/>
                                <w:bottom w:val="none" w:sz="0" w:space="0" w:color="auto"/>
                                <w:right w:val="none" w:sz="0" w:space="0" w:color="auto"/>
                              </w:divBdr>
                              <w:divsChild>
                                <w:div w:id="8730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995705">
      <w:bodyDiv w:val="1"/>
      <w:marLeft w:val="0"/>
      <w:marRight w:val="0"/>
      <w:marTop w:val="0"/>
      <w:marBottom w:val="0"/>
      <w:divBdr>
        <w:top w:val="none" w:sz="0" w:space="0" w:color="auto"/>
        <w:left w:val="none" w:sz="0" w:space="0" w:color="auto"/>
        <w:bottom w:val="none" w:sz="0" w:space="0" w:color="auto"/>
        <w:right w:val="none" w:sz="0" w:space="0" w:color="auto"/>
      </w:divBdr>
    </w:div>
    <w:div w:id="244262835">
      <w:bodyDiv w:val="1"/>
      <w:marLeft w:val="0"/>
      <w:marRight w:val="0"/>
      <w:marTop w:val="0"/>
      <w:marBottom w:val="0"/>
      <w:divBdr>
        <w:top w:val="none" w:sz="0" w:space="0" w:color="auto"/>
        <w:left w:val="none" w:sz="0" w:space="0" w:color="auto"/>
        <w:bottom w:val="none" w:sz="0" w:space="0" w:color="auto"/>
        <w:right w:val="none" w:sz="0" w:space="0" w:color="auto"/>
      </w:divBdr>
    </w:div>
    <w:div w:id="257373279">
      <w:bodyDiv w:val="1"/>
      <w:marLeft w:val="0"/>
      <w:marRight w:val="0"/>
      <w:marTop w:val="0"/>
      <w:marBottom w:val="0"/>
      <w:divBdr>
        <w:top w:val="none" w:sz="0" w:space="0" w:color="auto"/>
        <w:left w:val="none" w:sz="0" w:space="0" w:color="auto"/>
        <w:bottom w:val="none" w:sz="0" w:space="0" w:color="auto"/>
        <w:right w:val="none" w:sz="0" w:space="0" w:color="auto"/>
      </w:divBdr>
      <w:divsChild>
        <w:div w:id="568348494">
          <w:marLeft w:val="0"/>
          <w:marRight w:val="0"/>
          <w:marTop w:val="0"/>
          <w:marBottom w:val="0"/>
          <w:divBdr>
            <w:top w:val="none" w:sz="0" w:space="0" w:color="auto"/>
            <w:left w:val="none" w:sz="0" w:space="0" w:color="auto"/>
            <w:bottom w:val="none" w:sz="0" w:space="0" w:color="auto"/>
            <w:right w:val="none" w:sz="0" w:space="0" w:color="auto"/>
          </w:divBdr>
          <w:divsChild>
            <w:div w:id="464859304">
              <w:marLeft w:val="0"/>
              <w:marRight w:val="0"/>
              <w:marTop w:val="0"/>
              <w:marBottom w:val="0"/>
              <w:divBdr>
                <w:top w:val="none" w:sz="0" w:space="0" w:color="auto"/>
                <w:left w:val="none" w:sz="0" w:space="0" w:color="auto"/>
                <w:bottom w:val="none" w:sz="0" w:space="0" w:color="auto"/>
                <w:right w:val="none" w:sz="0" w:space="0" w:color="auto"/>
              </w:divBdr>
              <w:divsChild>
                <w:div w:id="1612466949">
                  <w:marLeft w:val="0"/>
                  <w:marRight w:val="0"/>
                  <w:marTop w:val="0"/>
                  <w:marBottom w:val="0"/>
                  <w:divBdr>
                    <w:top w:val="none" w:sz="0" w:space="0" w:color="auto"/>
                    <w:left w:val="none" w:sz="0" w:space="0" w:color="auto"/>
                    <w:bottom w:val="none" w:sz="0" w:space="0" w:color="auto"/>
                    <w:right w:val="none" w:sz="0" w:space="0" w:color="auto"/>
                  </w:divBdr>
                  <w:divsChild>
                    <w:div w:id="1377388475">
                      <w:marLeft w:val="0"/>
                      <w:marRight w:val="0"/>
                      <w:marTop w:val="0"/>
                      <w:marBottom w:val="0"/>
                      <w:divBdr>
                        <w:top w:val="none" w:sz="0" w:space="0" w:color="auto"/>
                        <w:left w:val="none" w:sz="0" w:space="0" w:color="auto"/>
                        <w:bottom w:val="none" w:sz="0" w:space="0" w:color="auto"/>
                        <w:right w:val="none" w:sz="0" w:space="0" w:color="auto"/>
                      </w:divBdr>
                      <w:divsChild>
                        <w:div w:id="125781829">
                          <w:marLeft w:val="0"/>
                          <w:marRight w:val="0"/>
                          <w:marTop w:val="0"/>
                          <w:marBottom w:val="0"/>
                          <w:divBdr>
                            <w:top w:val="none" w:sz="0" w:space="0" w:color="auto"/>
                            <w:left w:val="none" w:sz="0" w:space="0" w:color="auto"/>
                            <w:bottom w:val="none" w:sz="0" w:space="0" w:color="auto"/>
                            <w:right w:val="none" w:sz="0" w:space="0" w:color="auto"/>
                          </w:divBdr>
                          <w:divsChild>
                            <w:div w:id="409086172">
                              <w:marLeft w:val="0"/>
                              <w:marRight w:val="0"/>
                              <w:marTop w:val="0"/>
                              <w:marBottom w:val="0"/>
                              <w:divBdr>
                                <w:top w:val="none" w:sz="0" w:space="0" w:color="auto"/>
                                <w:left w:val="none" w:sz="0" w:space="0" w:color="auto"/>
                                <w:bottom w:val="none" w:sz="0" w:space="0" w:color="auto"/>
                                <w:right w:val="none" w:sz="0" w:space="0" w:color="auto"/>
                              </w:divBdr>
                              <w:divsChild>
                                <w:div w:id="18105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8944">
                          <w:marLeft w:val="0"/>
                          <w:marRight w:val="0"/>
                          <w:marTop w:val="0"/>
                          <w:marBottom w:val="0"/>
                          <w:divBdr>
                            <w:top w:val="none" w:sz="0" w:space="0" w:color="auto"/>
                            <w:left w:val="none" w:sz="0" w:space="0" w:color="auto"/>
                            <w:bottom w:val="none" w:sz="0" w:space="0" w:color="auto"/>
                            <w:right w:val="none" w:sz="0" w:space="0" w:color="auto"/>
                          </w:divBdr>
                          <w:divsChild>
                            <w:div w:id="1635329157">
                              <w:marLeft w:val="0"/>
                              <w:marRight w:val="0"/>
                              <w:marTop w:val="0"/>
                              <w:marBottom w:val="0"/>
                              <w:divBdr>
                                <w:top w:val="none" w:sz="0" w:space="0" w:color="auto"/>
                                <w:left w:val="none" w:sz="0" w:space="0" w:color="auto"/>
                                <w:bottom w:val="none" w:sz="0" w:space="0" w:color="auto"/>
                                <w:right w:val="none" w:sz="0" w:space="0" w:color="auto"/>
                              </w:divBdr>
                              <w:divsChild>
                                <w:div w:id="281035553">
                                  <w:marLeft w:val="0"/>
                                  <w:marRight w:val="0"/>
                                  <w:marTop w:val="0"/>
                                  <w:marBottom w:val="0"/>
                                  <w:divBdr>
                                    <w:top w:val="none" w:sz="0" w:space="0" w:color="auto"/>
                                    <w:left w:val="none" w:sz="0" w:space="0" w:color="auto"/>
                                    <w:bottom w:val="none" w:sz="0" w:space="0" w:color="auto"/>
                                    <w:right w:val="none" w:sz="0" w:space="0" w:color="auto"/>
                                  </w:divBdr>
                                  <w:divsChild>
                                    <w:div w:id="2190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382741">
      <w:bodyDiv w:val="1"/>
      <w:marLeft w:val="0"/>
      <w:marRight w:val="0"/>
      <w:marTop w:val="0"/>
      <w:marBottom w:val="0"/>
      <w:divBdr>
        <w:top w:val="none" w:sz="0" w:space="0" w:color="auto"/>
        <w:left w:val="none" w:sz="0" w:space="0" w:color="auto"/>
        <w:bottom w:val="none" w:sz="0" w:space="0" w:color="auto"/>
        <w:right w:val="none" w:sz="0" w:space="0" w:color="auto"/>
      </w:divBdr>
    </w:div>
    <w:div w:id="260650667">
      <w:bodyDiv w:val="1"/>
      <w:marLeft w:val="0"/>
      <w:marRight w:val="0"/>
      <w:marTop w:val="0"/>
      <w:marBottom w:val="0"/>
      <w:divBdr>
        <w:top w:val="none" w:sz="0" w:space="0" w:color="auto"/>
        <w:left w:val="none" w:sz="0" w:space="0" w:color="auto"/>
        <w:bottom w:val="none" w:sz="0" w:space="0" w:color="auto"/>
        <w:right w:val="none" w:sz="0" w:space="0" w:color="auto"/>
      </w:divBdr>
    </w:div>
    <w:div w:id="262343785">
      <w:bodyDiv w:val="1"/>
      <w:marLeft w:val="0"/>
      <w:marRight w:val="0"/>
      <w:marTop w:val="0"/>
      <w:marBottom w:val="0"/>
      <w:divBdr>
        <w:top w:val="none" w:sz="0" w:space="0" w:color="auto"/>
        <w:left w:val="none" w:sz="0" w:space="0" w:color="auto"/>
        <w:bottom w:val="none" w:sz="0" w:space="0" w:color="auto"/>
        <w:right w:val="none" w:sz="0" w:space="0" w:color="auto"/>
      </w:divBdr>
    </w:div>
    <w:div w:id="262765258">
      <w:bodyDiv w:val="1"/>
      <w:marLeft w:val="0"/>
      <w:marRight w:val="0"/>
      <w:marTop w:val="0"/>
      <w:marBottom w:val="0"/>
      <w:divBdr>
        <w:top w:val="none" w:sz="0" w:space="0" w:color="auto"/>
        <w:left w:val="none" w:sz="0" w:space="0" w:color="auto"/>
        <w:bottom w:val="none" w:sz="0" w:space="0" w:color="auto"/>
        <w:right w:val="none" w:sz="0" w:space="0" w:color="auto"/>
      </w:divBdr>
    </w:div>
    <w:div w:id="264046687">
      <w:bodyDiv w:val="1"/>
      <w:marLeft w:val="0"/>
      <w:marRight w:val="0"/>
      <w:marTop w:val="0"/>
      <w:marBottom w:val="0"/>
      <w:divBdr>
        <w:top w:val="none" w:sz="0" w:space="0" w:color="auto"/>
        <w:left w:val="none" w:sz="0" w:space="0" w:color="auto"/>
        <w:bottom w:val="none" w:sz="0" w:space="0" w:color="auto"/>
        <w:right w:val="none" w:sz="0" w:space="0" w:color="auto"/>
      </w:divBdr>
    </w:div>
    <w:div w:id="271984151">
      <w:bodyDiv w:val="1"/>
      <w:marLeft w:val="0"/>
      <w:marRight w:val="0"/>
      <w:marTop w:val="0"/>
      <w:marBottom w:val="0"/>
      <w:divBdr>
        <w:top w:val="none" w:sz="0" w:space="0" w:color="auto"/>
        <w:left w:val="none" w:sz="0" w:space="0" w:color="auto"/>
        <w:bottom w:val="none" w:sz="0" w:space="0" w:color="auto"/>
        <w:right w:val="none" w:sz="0" w:space="0" w:color="auto"/>
      </w:divBdr>
      <w:divsChild>
        <w:div w:id="424689849">
          <w:marLeft w:val="274"/>
          <w:marRight w:val="0"/>
          <w:marTop w:val="60"/>
          <w:marBottom w:val="0"/>
          <w:divBdr>
            <w:top w:val="none" w:sz="0" w:space="0" w:color="auto"/>
            <w:left w:val="none" w:sz="0" w:space="0" w:color="auto"/>
            <w:bottom w:val="none" w:sz="0" w:space="0" w:color="auto"/>
            <w:right w:val="none" w:sz="0" w:space="0" w:color="auto"/>
          </w:divBdr>
        </w:div>
        <w:div w:id="426730489">
          <w:marLeft w:val="274"/>
          <w:marRight w:val="0"/>
          <w:marTop w:val="60"/>
          <w:marBottom w:val="0"/>
          <w:divBdr>
            <w:top w:val="none" w:sz="0" w:space="0" w:color="auto"/>
            <w:left w:val="none" w:sz="0" w:space="0" w:color="auto"/>
            <w:bottom w:val="none" w:sz="0" w:space="0" w:color="auto"/>
            <w:right w:val="none" w:sz="0" w:space="0" w:color="auto"/>
          </w:divBdr>
        </w:div>
        <w:div w:id="1169490842">
          <w:marLeft w:val="274"/>
          <w:marRight w:val="0"/>
          <w:marTop w:val="60"/>
          <w:marBottom w:val="0"/>
          <w:divBdr>
            <w:top w:val="none" w:sz="0" w:space="0" w:color="auto"/>
            <w:left w:val="none" w:sz="0" w:space="0" w:color="auto"/>
            <w:bottom w:val="none" w:sz="0" w:space="0" w:color="auto"/>
            <w:right w:val="none" w:sz="0" w:space="0" w:color="auto"/>
          </w:divBdr>
        </w:div>
        <w:div w:id="1806659297">
          <w:marLeft w:val="274"/>
          <w:marRight w:val="0"/>
          <w:marTop w:val="60"/>
          <w:marBottom w:val="0"/>
          <w:divBdr>
            <w:top w:val="none" w:sz="0" w:space="0" w:color="auto"/>
            <w:left w:val="none" w:sz="0" w:space="0" w:color="auto"/>
            <w:bottom w:val="none" w:sz="0" w:space="0" w:color="auto"/>
            <w:right w:val="none" w:sz="0" w:space="0" w:color="auto"/>
          </w:divBdr>
        </w:div>
      </w:divsChild>
    </w:div>
    <w:div w:id="282998288">
      <w:bodyDiv w:val="1"/>
      <w:marLeft w:val="0"/>
      <w:marRight w:val="0"/>
      <w:marTop w:val="0"/>
      <w:marBottom w:val="0"/>
      <w:divBdr>
        <w:top w:val="none" w:sz="0" w:space="0" w:color="auto"/>
        <w:left w:val="none" w:sz="0" w:space="0" w:color="auto"/>
        <w:bottom w:val="none" w:sz="0" w:space="0" w:color="auto"/>
        <w:right w:val="none" w:sz="0" w:space="0" w:color="auto"/>
      </w:divBdr>
    </w:div>
    <w:div w:id="287663186">
      <w:bodyDiv w:val="1"/>
      <w:marLeft w:val="0"/>
      <w:marRight w:val="0"/>
      <w:marTop w:val="0"/>
      <w:marBottom w:val="0"/>
      <w:divBdr>
        <w:top w:val="none" w:sz="0" w:space="0" w:color="auto"/>
        <w:left w:val="none" w:sz="0" w:space="0" w:color="auto"/>
        <w:bottom w:val="none" w:sz="0" w:space="0" w:color="auto"/>
        <w:right w:val="none" w:sz="0" w:space="0" w:color="auto"/>
      </w:divBdr>
    </w:div>
    <w:div w:id="289940571">
      <w:bodyDiv w:val="1"/>
      <w:marLeft w:val="0"/>
      <w:marRight w:val="0"/>
      <w:marTop w:val="0"/>
      <w:marBottom w:val="0"/>
      <w:divBdr>
        <w:top w:val="none" w:sz="0" w:space="0" w:color="auto"/>
        <w:left w:val="none" w:sz="0" w:space="0" w:color="auto"/>
        <w:bottom w:val="none" w:sz="0" w:space="0" w:color="auto"/>
        <w:right w:val="none" w:sz="0" w:space="0" w:color="auto"/>
      </w:divBdr>
      <w:divsChild>
        <w:div w:id="169831434">
          <w:marLeft w:val="274"/>
          <w:marRight w:val="0"/>
          <w:marTop w:val="60"/>
          <w:marBottom w:val="0"/>
          <w:divBdr>
            <w:top w:val="none" w:sz="0" w:space="0" w:color="auto"/>
            <w:left w:val="none" w:sz="0" w:space="0" w:color="auto"/>
            <w:bottom w:val="none" w:sz="0" w:space="0" w:color="auto"/>
            <w:right w:val="none" w:sz="0" w:space="0" w:color="auto"/>
          </w:divBdr>
        </w:div>
        <w:div w:id="1968195073">
          <w:marLeft w:val="274"/>
          <w:marRight w:val="0"/>
          <w:marTop w:val="60"/>
          <w:marBottom w:val="0"/>
          <w:divBdr>
            <w:top w:val="none" w:sz="0" w:space="0" w:color="auto"/>
            <w:left w:val="none" w:sz="0" w:space="0" w:color="auto"/>
            <w:bottom w:val="none" w:sz="0" w:space="0" w:color="auto"/>
            <w:right w:val="none" w:sz="0" w:space="0" w:color="auto"/>
          </w:divBdr>
        </w:div>
        <w:div w:id="2027096789">
          <w:marLeft w:val="274"/>
          <w:marRight w:val="0"/>
          <w:marTop w:val="60"/>
          <w:marBottom w:val="0"/>
          <w:divBdr>
            <w:top w:val="none" w:sz="0" w:space="0" w:color="auto"/>
            <w:left w:val="none" w:sz="0" w:space="0" w:color="auto"/>
            <w:bottom w:val="none" w:sz="0" w:space="0" w:color="auto"/>
            <w:right w:val="none" w:sz="0" w:space="0" w:color="auto"/>
          </w:divBdr>
        </w:div>
        <w:div w:id="2053386482">
          <w:marLeft w:val="274"/>
          <w:marRight w:val="0"/>
          <w:marTop w:val="60"/>
          <w:marBottom w:val="0"/>
          <w:divBdr>
            <w:top w:val="none" w:sz="0" w:space="0" w:color="auto"/>
            <w:left w:val="none" w:sz="0" w:space="0" w:color="auto"/>
            <w:bottom w:val="none" w:sz="0" w:space="0" w:color="auto"/>
            <w:right w:val="none" w:sz="0" w:space="0" w:color="auto"/>
          </w:divBdr>
        </w:div>
      </w:divsChild>
    </w:div>
    <w:div w:id="305354630">
      <w:bodyDiv w:val="1"/>
      <w:marLeft w:val="0"/>
      <w:marRight w:val="0"/>
      <w:marTop w:val="0"/>
      <w:marBottom w:val="0"/>
      <w:divBdr>
        <w:top w:val="none" w:sz="0" w:space="0" w:color="auto"/>
        <w:left w:val="none" w:sz="0" w:space="0" w:color="auto"/>
        <w:bottom w:val="none" w:sz="0" w:space="0" w:color="auto"/>
        <w:right w:val="none" w:sz="0" w:space="0" w:color="auto"/>
      </w:divBdr>
    </w:div>
    <w:div w:id="306783798">
      <w:bodyDiv w:val="1"/>
      <w:marLeft w:val="0"/>
      <w:marRight w:val="0"/>
      <w:marTop w:val="0"/>
      <w:marBottom w:val="0"/>
      <w:divBdr>
        <w:top w:val="none" w:sz="0" w:space="0" w:color="auto"/>
        <w:left w:val="none" w:sz="0" w:space="0" w:color="auto"/>
        <w:bottom w:val="none" w:sz="0" w:space="0" w:color="auto"/>
        <w:right w:val="none" w:sz="0" w:space="0" w:color="auto"/>
      </w:divBdr>
    </w:div>
    <w:div w:id="309093933">
      <w:bodyDiv w:val="1"/>
      <w:marLeft w:val="0"/>
      <w:marRight w:val="0"/>
      <w:marTop w:val="0"/>
      <w:marBottom w:val="0"/>
      <w:divBdr>
        <w:top w:val="none" w:sz="0" w:space="0" w:color="auto"/>
        <w:left w:val="none" w:sz="0" w:space="0" w:color="auto"/>
        <w:bottom w:val="none" w:sz="0" w:space="0" w:color="auto"/>
        <w:right w:val="none" w:sz="0" w:space="0" w:color="auto"/>
      </w:divBdr>
      <w:divsChild>
        <w:div w:id="121535691">
          <w:marLeft w:val="274"/>
          <w:marRight w:val="0"/>
          <w:marTop w:val="0"/>
          <w:marBottom w:val="0"/>
          <w:divBdr>
            <w:top w:val="none" w:sz="0" w:space="0" w:color="auto"/>
            <w:left w:val="none" w:sz="0" w:space="0" w:color="auto"/>
            <w:bottom w:val="none" w:sz="0" w:space="0" w:color="auto"/>
            <w:right w:val="none" w:sz="0" w:space="0" w:color="auto"/>
          </w:divBdr>
        </w:div>
        <w:div w:id="421488187">
          <w:marLeft w:val="274"/>
          <w:marRight w:val="0"/>
          <w:marTop w:val="0"/>
          <w:marBottom w:val="0"/>
          <w:divBdr>
            <w:top w:val="none" w:sz="0" w:space="0" w:color="auto"/>
            <w:left w:val="none" w:sz="0" w:space="0" w:color="auto"/>
            <w:bottom w:val="none" w:sz="0" w:space="0" w:color="auto"/>
            <w:right w:val="none" w:sz="0" w:space="0" w:color="auto"/>
          </w:divBdr>
        </w:div>
        <w:div w:id="639118271">
          <w:marLeft w:val="274"/>
          <w:marRight w:val="0"/>
          <w:marTop w:val="0"/>
          <w:marBottom w:val="0"/>
          <w:divBdr>
            <w:top w:val="none" w:sz="0" w:space="0" w:color="auto"/>
            <w:left w:val="none" w:sz="0" w:space="0" w:color="auto"/>
            <w:bottom w:val="none" w:sz="0" w:space="0" w:color="auto"/>
            <w:right w:val="none" w:sz="0" w:space="0" w:color="auto"/>
          </w:divBdr>
        </w:div>
        <w:div w:id="822544010">
          <w:marLeft w:val="274"/>
          <w:marRight w:val="0"/>
          <w:marTop w:val="0"/>
          <w:marBottom w:val="0"/>
          <w:divBdr>
            <w:top w:val="none" w:sz="0" w:space="0" w:color="auto"/>
            <w:left w:val="none" w:sz="0" w:space="0" w:color="auto"/>
            <w:bottom w:val="none" w:sz="0" w:space="0" w:color="auto"/>
            <w:right w:val="none" w:sz="0" w:space="0" w:color="auto"/>
          </w:divBdr>
        </w:div>
        <w:div w:id="990524532">
          <w:marLeft w:val="274"/>
          <w:marRight w:val="0"/>
          <w:marTop w:val="0"/>
          <w:marBottom w:val="0"/>
          <w:divBdr>
            <w:top w:val="none" w:sz="0" w:space="0" w:color="auto"/>
            <w:left w:val="none" w:sz="0" w:space="0" w:color="auto"/>
            <w:bottom w:val="none" w:sz="0" w:space="0" w:color="auto"/>
            <w:right w:val="none" w:sz="0" w:space="0" w:color="auto"/>
          </w:divBdr>
        </w:div>
        <w:div w:id="1373774611">
          <w:marLeft w:val="274"/>
          <w:marRight w:val="0"/>
          <w:marTop w:val="0"/>
          <w:marBottom w:val="0"/>
          <w:divBdr>
            <w:top w:val="none" w:sz="0" w:space="0" w:color="auto"/>
            <w:left w:val="none" w:sz="0" w:space="0" w:color="auto"/>
            <w:bottom w:val="none" w:sz="0" w:space="0" w:color="auto"/>
            <w:right w:val="none" w:sz="0" w:space="0" w:color="auto"/>
          </w:divBdr>
        </w:div>
        <w:div w:id="1885210603">
          <w:marLeft w:val="274"/>
          <w:marRight w:val="0"/>
          <w:marTop w:val="0"/>
          <w:marBottom w:val="0"/>
          <w:divBdr>
            <w:top w:val="none" w:sz="0" w:space="0" w:color="auto"/>
            <w:left w:val="none" w:sz="0" w:space="0" w:color="auto"/>
            <w:bottom w:val="none" w:sz="0" w:space="0" w:color="auto"/>
            <w:right w:val="none" w:sz="0" w:space="0" w:color="auto"/>
          </w:divBdr>
        </w:div>
        <w:div w:id="1897155550">
          <w:marLeft w:val="274"/>
          <w:marRight w:val="0"/>
          <w:marTop w:val="0"/>
          <w:marBottom w:val="0"/>
          <w:divBdr>
            <w:top w:val="none" w:sz="0" w:space="0" w:color="auto"/>
            <w:left w:val="none" w:sz="0" w:space="0" w:color="auto"/>
            <w:bottom w:val="none" w:sz="0" w:space="0" w:color="auto"/>
            <w:right w:val="none" w:sz="0" w:space="0" w:color="auto"/>
          </w:divBdr>
        </w:div>
        <w:div w:id="1900750297">
          <w:marLeft w:val="274"/>
          <w:marRight w:val="0"/>
          <w:marTop w:val="0"/>
          <w:marBottom w:val="0"/>
          <w:divBdr>
            <w:top w:val="none" w:sz="0" w:space="0" w:color="auto"/>
            <w:left w:val="none" w:sz="0" w:space="0" w:color="auto"/>
            <w:bottom w:val="none" w:sz="0" w:space="0" w:color="auto"/>
            <w:right w:val="none" w:sz="0" w:space="0" w:color="auto"/>
          </w:divBdr>
        </w:div>
      </w:divsChild>
    </w:div>
    <w:div w:id="310445416">
      <w:bodyDiv w:val="1"/>
      <w:marLeft w:val="0"/>
      <w:marRight w:val="0"/>
      <w:marTop w:val="0"/>
      <w:marBottom w:val="0"/>
      <w:divBdr>
        <w:top w:val="none" w:sz="0" w:space="0" w:color="auto"/>
        <w:left w:val="none" w:sz="0" w:space="0" w:color="auto"/>
        <w:bottom w:val="none" w:sz="0" w:space="0" w:color="auto"/>
        <w:right w:val="none" w:sz="0" w:space="0" w:color="auto"/>
      </w:divBdr>
    </w:div>
    <w:div w:id="313679962">
      <w:bodyDiv w:val="1"/>
      <w:marLeft w:val="0"/>
      <w:marRight w:val="0"/>
      <w:marTop w:val="0"/>
      <w:marBottom w:val="0"/>
      <w:divBdr>
        <w:top w:val="none" w:sz="0" w:space="0" w:color="auto"/>
        <w:left w:val="none" w:sz="0" w:space="0" w:color="auto"/>
        <w:bottom w:val="none" w:sz="0" w:space="0" w:color="auto"/>
        <w:right w:val="none" w:sz="0" w:space="0" w:color="auto"/>
      </w:divBdr>
    </w:div>
    <w:div w:id="318505435">
      <w:bodyDiv w:val="1"/>
      <w:marLeft w:val="0"/>
      <w:marRight w:val="0"/>
      <w:marTop w:val="0"/>
      <w:marBottom w:val="0"/>
      <w:divBdr>
        <w:top w:val="none" w:sz="0" w:space="0" w:color="auto"/>
        <w:left w:val="none" w:sz="0" w:space="0" w:color="auto"/>
        <w:bottom w:val="none" w:sz="0" w:space="0" w:color="auto"/>
        <w:right w:val="none" w:sz="0" w:space="0" w:color="auto"/>
      </w:divBdr>
    </w:div>
    <w:div w:id="328217913">
      <w:bodyDiv w:val="1"/>
      <w:marLeft w:val="0"/>
      <w:marRight w:val="0"/>
      <w:marTop w:val="0"/>
      <w:marBottom w:val="0"/>
      <w:divBdr>
        <w:top w:val="none" w:sz="0" w:space="0" w:color="auto"/>
        <w:left w:val="none" w:sz="0" w:space="0" w:color="auto"/>
        <w:bottom w:val="none" w:sz="0" w:space="0" w:color="auto"/>
        <w:right w:val="none" w:sz="0" w:space="0" w:color="auto"/>
      </w:divBdr>
    </w:div>
    <w:div w:id="335352874">
      <w:bodyDiv w:val="1"/>
      <w:marLeft w:val="0"/>
      <w:marRight w:val="0"/>
      <w:marTop w:val="0"/>
      <w:marBottom w:val="0"/>
      <w:divBdr>
        <w:top w:val="none" w:sz="0" w:space="0" w:color="auto"/>
        <w:left w:val="none" w:sz="0" w:space="0" w:color="auto"/>
        <w:bottom w:val="none" w:sz="0" w:space="0" w:color="auto"/>
        <w:right w:val="none" w:sz="0" w:space="0" w:color="auto"/>
      </w:divBdr>
      <w:divsChild>
        <w:div w:id="517814093">
          <w:marLeft w:val="346"/>
          <w:marRight w:val="0"/>
          <w:marTop w:val="0"/>
          <w:marBottom w:val="0"/>
          <w:divBdr>
            <w:top w:val="none" w:sz="0" w:space="0" w:color="auto"/>
            <w:left w:val="none" w:sz="0" w:space="0" w:color="auto"/>
            <w:bottom w:val="none" w:sz="0" w:space="0" w:color="auto"/>
            <w:right w:val="none" w:sz="0" w:space="0" w:color="auto"/>
          </w:divBdr>
        </w:div>
      </w:divsChild>
    </w:div>
    <w:div w:id="341781511">
      <w:bodyDiv w:val="1"/>
      <w:marLeft w:val="0"/>
      <w:marRight w:val="0"/>
      <w:marTop w:val="0"/>
      <w:marBottom w:val="0"/>
      <w:divBdr>
        <w:top w:val="none" w:sz="0" w:space="0" w:color="auto"/>
        <w:left w:val="none" w:sz="0" w:space="0" w:color="auto"/>
        <w:bottom w:val="none" w:sz="0" w:space="0" w:color="auto"/>
        <w:right w:val="none" w:sz="0" w:space="0" w:color="auto"/>
      </w:divBdr>
    </w:div>
    <w:div w:id="360400801">
      <w:bodyDiv w:val="1"/>
      <w:marLeft w:val="0"/>
      <w:marRight w:val="0"/>
      <w:marTop w:val="0"/>
      <w:marBottom w:val="0"/>
      <w:divBdr>
        <w:top w:val="none" w:sz="0" w:space="0" w:color="auto"/>
        <w:left w:val="none" w:sz="0" w:space="0" w:color="auto"/>
        <w:bottom w:val="none" w:sz="0" w:space="0" w:color="auto"/>
        <w:right w:val="none" w:sz="0" w:space="0" w:color="auto"/>
      </w:divBdr>
    </w:div>
    <w:div w:id="367143065">
      <w:bodyDiv w:val="1"/>
      <w:marLeft w:val="0"/>
      <w:marRight w:val="0"/>
      <w:marTop w:val="0"/>
      <w:marBottom w:val="0"/>
      <w:divBdr>
        <w:top w:val="none" w:sz="0" w:space="0" w:color="auto"/>
        <w:left w:val="none" w:sz="0" w:space="0" w:color="auto"/>
        <w:bottom w:val="none" w:sz="0" w:space="0" w:color="auto"/>
        <w:right w:val="none" w:sz="0" w:space="0" w:color="auto"/>
      </w:divBdr>
    </w:div>
    <w:div w:id="378281653">
      <w:bodyDiv w:val="1"/>
      <w:marLeft w:val="0"/>
      <w:marRight w:val="0"/>
      <w:marTop w:val="0"/>
      <w:marBottom w:val="0"/>
      <w:divBdr>
        <w:top w:val="none" w:sz="0" w:space="0" w:color="auto"/>
        <w:left w:val="none" w:sz="0" w:space="0" w:color="auto"/>
        <w:bottom w:val="none" w:sz="0" w:space="0" w:color="auto"/>
        <w:right w:val="none" w:sz="0" w:space="0" w:color="auto"/>
      </w:divBdr>
    </w:div>
    <w:div w:id="381682449">
      <w:bodyDiv w:val="1"/>
      <w:marLeft w:val="0"/>
      <w:marRight w:val="0"/>
      <w:marTop w:val="0"/>
      <w:marBottom w:val="0"/>
      <w:divBdr>
        <w:top w:val="none" w:sz="0" w:space="0" w:color="auto"/>
        <w:left w:val="none" w:sz="0" w:space="0" w:color="auto"/>
        <w:bottom w:val="none" w:sz="0" w:space="0" w:color="auto"/>
        <w:right w:val="none" w:sz="0" w:space="0" w:color="auto"/>
      </w:divBdr>
    </w:div>
    <w:div w:id="388765895">
      <w:bodyDiv w:val="1"/>
      <w:marLeft w:val="0"/>
      <w:marRight w:val="0"/>
      <w:marTop w:val="0"/>
      <w:marBottom w:val="0"/>
      <w:divBdr>
        <w:top w:val="none" w:sz="0" w:space="0" w:color="auto"/>
        <w:left w:val="none" w:sz="0" w:space="0" w:color="auto"/>
        <w:bottom w:val="none" w:sz="0" w:space="0" w:color="auto"/>
        <w:right w:val="none" w:sz="0" w:space="0" w:color="auto"/>
      </w:divBdr>
    </w:div>
    <w:div w:id="397368140">
      <w:bodyDiv w:val="1"/>
      <w:marLeft w:val="0"/>
      <w:marRight w:val="0"/>
      <w:marTop w:val="0"/>
      <w:marBottom w:val="0"/>
      <w:divBdr>
        <w:top w:val="none" w:sz="0" w:space="0" w:color="auto"/>
        <w:left w:val="none" w:sz="0" w:space="0" w:color="auto"/>
        <w:bottom w:val="none" w:sz="0" w:space="0" w:color="auto"/>
        <w:right w:val="none" w:sz="0" w:space="0" w:color="auto"/>
      </w:divBdr>
    </w:div>
    <w:div w:id="403451032">
      <w:bodyDiv w:val="1"/>
      <w:marLeft w:val="0"/>
      <w:marRight w:val="0"/>
      <w:marTop w:val="0"/>
      <w:marBottom w:val="0"/>
      <w:divBdr>
        <w:top w:val="none" w:sz="0" w:space="0" w:color="auto"/>
        <w:left w:val="none" w:sz="0" w:space="0" w:color="auto"/>
        <w:bottom w:val="none" w:sz="0" w:space="0" w:color="auto"/>
        <w:right w:val="none" w:sz="0" w:space="0" w:color="auto"/>
      </w:divBdr>
    </w:div>
    <w:div w:id="404646564">
      <w:bodyDiv w:val="1"/>
      <w:marLeft w:val="0"/>
      <w:marRight w:val="0"/>
      <w:marTop w:val="0"/>
      <w:marBottom w:val="0"/>
      <w:divBdr>
        <w:top w:val="none" w:sz="0" w:space="0" w:color="auto"/>
        <w:left w:val="none" w:sz="0" w:space="0" w:color="auto"/>
        <w:bottom w:val="none" w:sz="0" w:space="0" w:color="auto"/>
        <w:right w:val="none" w:sz="0" w:space="0" w:color="auto"/>
      </w:divBdr>
      <w:divsChild>
        <w:div w:id="188835929">
          <w:marLeft w:val="274"/>
          <w:marRight w:val="0"/>
          <w:marTop w:val="0"/>
          <w:marBottom w:val="0"/>
          <w:divBdr>
            <w:top w:val="none" w:sz="0" w:space="0" w:color="auto"/>
            <w:left w:val="none" w:sz="0" w:space="0" w:color="auto"/>
            <w:bottom w:val="none" w:sz="0" w:space="0" w:color="auto"/>
            <w:right w:val="none" w:sz="0" w:space="0" w:color="auto"/>
          </w:divBdr>
        </w:div>
        <w:div w:id="231963797">
          <w:marLeft w:val="274"/>
          <w:marRight w:val="0"/>
          <w:marTop w:val="0"/>
          <w:marBottom w:val="0"/>
          <w:divBdr>
            <w:top w:val="none" w:sz="0" w:space="0" w:color="auto"/>
            <w:left w:val="none" w:sz="0" w:space="0" w:color="auto"/>
            <w:bottom w:val="none" w:sz="0" w:space="0" w:color="auto"/>
            <w:right w:val="none" w:sz="0" w:space="0" w:color="auto"/>
          </w:divBdr>
        </w:div>
        <w:div w:id="867914844">
          <w:marLeft w:val="274"/>
          <w:marRight w:val="0"/>
          <w:marTop w:val="0"/>
          <w:marBottom w:val="0"/>
          <w:divBdr>
            <w:top w:val="none" w:sz="0" w:space="0" w:color="auto"/>
            <w:left w:val="none" w:sz="0" w:space="0" w:color="auto"/>
            <w:bottom w:val="none" w:sz="0" w:space="0" w:color="auto"/>
            <w:right w:val="none" w:sz="0" w:space="0" w:color="auto"/>
          </w:divBdr>
        </w:div>
        <w:div w:id="952133869">
          <w:marLeft w:val="274"/>
          <w:marRight w:val="0"/>
          <w:marTop w:val="0"/>
          <w:marBottom w:val="0"/>
          <w:divBdr>
            <w:top w:val="none" w:sz="0" w:space="0" w:color="auto"/>
            <w:left w:val="none" w:sz="0" w:space="0" w:color="auto"/>
            <w:bottom w:val="none" w:sz="0" w:space="0" w:color="auto"/>
            <w:right w:val="none" w:sz="0" w:space="0" w:color="auto"/>
          </w:divBdr>
        </w:div>
        <w:div w:id="1450666650">
          <w:marLeft w:val="274"/>
          <w:marRight w:val="0"/>
          <w:marTop w:val="0"/>
          <w:marBottom w:val="0"/>
          <w:divBdr>
            <w:top w:val="none" w:sz="0" w:space="0" w:color="auto"/>
            <w:left w:val="none" w:sz="0" w:space="0" w:color="auto"/>
            <w:bottom w:val="none" w:sz="0" w:space="0" w:color="auto"/>
            <w:right w:val="none" w:sz="0" w:space="0" w:color="auto"/>
          </w:divBdr>
        </w:div>
        <w:div w:id="1520894135">
          <w:marLeft w:val="274"/>
          <w:marRight w:val="0"/>
          <w:marTop w:val="0"/>
          <w:marBottom w:val="0"/>
          <w:divBdr>
            <w:top w:val="none" w:sz="0" w:space="0" w:color="auto"/>
            <w:left w:val="none" w:sz="0" w:space="0" w:color="auto"/>
            <w:bottom w:val="none" w:sz="0" w:space="0" w:color="auto"/>
            <w:right w:val="none" w:sz="0" w:space="0" w:color="auto"/>
          </w:divBdr>
        </w:div>
        <w:div w:id="1574971529">
          <w:marLeft w:val="274"/>
          <w:marRight w:val="0"/>
          <w:marTop w:val="0"/>
          <w:marBottom w:val="0"/>
          <w:divBdr>
            <w:top w:val="none" w:sz="0" w:space="0" w:color="auto"/>
            <w:left w:val="none" w:sz="0" w:space="0" w:color="auto"/>
            <w:bottom w:val="none" w:sz="0" w:space="0" w:color="auto"/>
            <w:right w:val="none" w:sz="0" w:space="0" w:color="auto"/>
          </w:divBdr>
        </w:div>
        <w:div w:id="1604872919">
          <w:marLeft w:val="274"/>
          <w:marRight w:val="0"/>
          <w:marTop w:val="0"/>
          <w:marBottom w:val="0"/>
          <w:divBdr>
            <w:top w:val="none" w:sz="0" w:space="0" w:color="auto"/>
            <w:left w:val="none" w:sz="0" w:space="0" w:color="auto"/>
            <w:bottom w:val="none" w:sz="0" w:space="0" w:color="auto"/>
            <w:right w:val="none" w:sz="0" w:space="0" w:color="auto"/>
          </w:divBdr>
        </w:div>
        <w:div w:id="1745488828">
          <w:marLeft w:val="274"/>
          <w:marRight w:val="0"/>
          <w:marTop w:val="0"/>
          <w:marBottom w:val="0"/>
          <w:divBdr>
            <w:top w:val="none" w:sz="0" w:space="0" w:color="auto"/>
            <w:left w:val="none" w:sz="0" w:space="0" w:color="auto"/>
            <w:bottom w:val="none" w:sz="0" w:space="0" w:color="auto"/>
            <w:right w:val="none" w:sz="0" w:space="0" w:color="auto"/>
          </w:divBdr>
        </w:div>
      </w:divsChild>
    </w:div>
    <w:div w:id="405803251">
      <w:bodyDiv w:val="1"/>
      <w:marLeft w:val="0"/>
      <w:marRight w:val="0"/>
      <w:marTop w:val="0"/>
      <w:marBottom w:val="0"/>
      <w:divBdr>
        <w:top w:val="none" w:sz="0" w:space="0" w:color="auto"/>
        <w:left w:val="none" w:sz="0" w:space="0" w:color="auto"/>
        <w:bottom w:val="none" w:sz="0" w:space="0" w:color="auto"/>
        <w:right w:val="none" w:sz="0" w:space="0" w:color="auto"/>
      </w:divBdr>
      <w:divsChild>
        <w:div w:id="945498921">
          <w:marLeft w:val="1166"/>
          <w:marRight w:val="0"/>
          <w:marTop w:val="0"/>
          <w:marBottom w:val="0"/>
          <w:divBdr>
            <w:top w:val="none" w:sz="0" w:space="0" w:color="auto"/>
            <w:left w:val="none" w:sz="0" w:space="0" w:color="auto"/>
            <w:bottom w:val="none" w:sz="0" w:space="0" w:color="auto"/>
            <w:right w:val="none" w:sz="0" w:space="0" w:color="auto"/>
          </w:divBdr>
        </w:div>
        <w:div w:id="1636762485">
          <w:marLeft w:val="1166"/>
          <w:marRight w:val="0"/>
          <w:marTop w:val="0"/>
          <w:marBottom w:val="0"/>
          <w:divBdr>
            <w:top w:val="none" w:sz="0" w:space="0" w:color="auto"/>
            <w:left w:val="none" w:sz="0" w:space="0" w:color="auto"/>
            <w:bottom w:val="none" w:sz="0" w:space="0" w:color="auto"/>
            <w:right w:val="none" w:sz="0" w:space="0" w:color="auto"/>
          </w:divBdr>
        </w:div>
        <w:div w:id="1674531521">
          <w:marLeft w:val="446"/>
          <w:marRight w:val="0"/>
          <w:marTop w:val="0"/>
          <w:marBottom w:val="0"/>
          <w:divBdr>
            <w:top w:val="none" w:sz="0" w:space="0" w:color="auto"/>
            <w:left w:val="none" w:sz="0" w:space="0" w:color="auto"/>
            <w:bottom w:val="none" w:sz="0" w:space="0" w:color="auto"/>
            <w:right w:val="none" w:sz="0" w:space="0" w:color="auto"/>
          </w:divBdr>
        </w:div>
      </w:divsChild>
    </w:div>
    <w:div w:id="408309910">
      <w:bodyDiv w:val="1"/>
      <w:marLeft w:val="0"/>
      <w:marRight w:val="0"/>
      <w:marTop w:val="0"/>
      <w:marBottom w:val="0"/>
      <w:divBdr>
        <w:top w:val="none" w:sz="0" w:space="0" w:color="auto"/>
        <w:left w:val="none" w:sz="0" w:space="0" w:color="auto"/>
        <w:bottom w:val="none" w:sz="0" w:space="0" w:color="auto"/>
        <w:right w:val="none" w:sz="0" w:space="0" w:color="auto"/>
      </w:divBdr>
    </w:div>
    <w:div w:id="412363871">
      <w:bodyDiv w:val="1"/>
      <w:marLeft w:val="0"/>
      <w:marRight w:val="0"/>
      <w:marTop w:val="0"/>
      <w:marBottom w:val="0"/>
      <w:divBdr>
        <w:top w:val="none" w:sz="0" w:space="0" w:color="auto"/>
        <w:left w:val="none" w:sz="0" w:space="0" w:color="auto"/>
        <w:bottom w:val="none" w:sz="0" w:space="0" w:color="auto"/>
        <w:right w:val="none" w:sz="0" w:space="0" w:color="auto"/>
      </w:divBdr>
    </w:div>
    <w:div w:id="425031096">
      <w:bodyDiv w:val="1"/>
      <w:marLeft w:val="0"/>
      <w:marRight w:val="0"/>
      <w:marTop w:val="0"/>
      <w:marBottom w:val="0"/>
      <w:divBdr>
        <w:top w:val="none" w:sz="0" w:space="0" w:color="auto"/>
        <w:left w:val="none" w:sz="0" w:space="0" w:color="auto"/>
        <w:bottom w:val="none" w:sz="0" w:space="0" w:color="auto"/>
        <w:right w:val="none" w:sz="0" w:space="0" w:color="auto"/>
      </w:divBdr>
      <w:divsChild>
        <w:div w:id="168979575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430131522">
      <w:bodyDiv w:val="1"/>
      <w:marLeft w:val="0"/>
      <w:marRight w:val="0"/>
      <w:marTop w:val="0"/>
      <w:marBottom w:val="0"/>
      <w:divBdr>
        <w:top w:val="none" w:sz="0" w:space="0" w:color="auto"/>
        <w:left w:val="none" w:sz="0" w:space="0" w:color="auto"/>
        <w:bottom w:val="none" w:sz="0" w:space="0" w:color="auto"/>
        <w:right w:val="none" w:sz="0" w:space="0" w:color="auto"/>
      </w:divBdr>
    </w:div>
    <w:div w:id="449933347">
      <w:bodyDiv w:val="1"/>
      <w:marLeft w:val="0"/>
      <w:marRight w:val="0"/>
      <w:marTop w:val="0"/>
      <w:marBottom w:val="0"/>
      <w:divBdr>
        <w:top w:val="none" w:sz="0" w:space="0" w:color="auto"/>
        <w:left w:val="none" w:sz="0" w:space="0" w:color="auto"/>
        <w:bottom w:val="none" w:sz="0" w:space="0" w:color="auto"/>
        <w:right w:val="none" w:sz="0" w:space="0" w:color="auto"/>
      </w:divBdr>
    </w:div>
    <w:div w:id="453476033">
      <w:bodyDiv w:val="1"/>
      <w:marLeft w:val="0"/>
      <w:marRight w:val="0"/>
      <w:marTop w:val="0"/>
      <w:marBottom w:val="0"/>
      <w:divBdr>
        <w:top w:val="none" w:sz="0" w:space="0" w:color="auto"/>
        <w:left w:val="none" w:sz="0" w:space="0" w:color="auto"/>
        <w:bottom w:val="none" w:sz="0" w:space="0" w:color="auto"/>
        <w:right w:val="none" w:sz="0" w:space="0" w:color="auto"/>
      </w:divBdr>
    </w:div>
    <w:div w:id="459956742">
      <w:bodyDiv w:val="1"/>
      <w:marLeft w:val="0"/>
      <w:marRight w:val="0"/>
      <w:marTop w:val="0"/>
      <w:marBottom w:val="0"/>
      <w:divBdr>
        <w:top w:val="none" w:sz="0" w:space="0" w:color="auto"/>
        <w:left w:val="none" w:sz="0" w:space="0" w:color="auto"/>
        <w:bottom w:val="none" w:sz="0" w:space="0" w:color="auto"/>
        <w:right w:val="none" w:sz="0" w:space="0" w:color="auto"/>
      </w:divBdr>
    </w:div>
    <w:div w:id="460390955">
      <w:bodyDiv w:val="1"/>
      <w:marLeft w:val="0"/>
      <w:marRight w:val="0"/>
      <w:marTop w:val="0"/>
      <w:marBottom w:val="0"/>
      <w:divBdr>
        <w:top w:val="none" w:sz="0" w:space="0" w:color="auto"/>
        <w:left w:val="none" w:sz="0" w:space="0" w:color="auto"/>
        <w:bottom w:val="none" w:sz="0" w:space="0" w:color="auto"/>
        <w:right w:val="none" w:sz="0" w:space="0" w:color="auto"/>
      </w:divBdr>
    </w:div>
    <w:div w:id="465975380">
      <w:bodyDiv w:val="1"/>
      <w:marLeft w:val="0"/>
      <w:marRight w:val="0"/>
      <w:marTop w:val="0"/>
      <w:marBottom w:val="0"/>
      <w:divBdr>
        <w:top w:val="none" w:sz="0" w:space="0" w:color="auto"/>
        <w:left w:val="none" w:sz="0" w:space="0" w:color="auto"/>
        <w:bottom w:val="none" w:sz="0" w:space="0" w:color="auto"/>
        <w:right w:val="none" w:sz="0" w:space="0" w:color="auto"/>
      </w:divBdr>
    </w:div>
    <w:div w:id="470900405">
      <w:bodyDiv w:val="1"/>
      <w:marLeft w:val="0"/>
      <w:marRight w:val="0"/>
      <w:marTop w:val="0"/>
      <w:marBottom w:val="0"/>
      <w:divBdr>
        <w:top w:val="none" w:sz="0" w:space="0" w:color="auto"/>
        <w:left w:val="none" w:sz="0" w:space="0" w:color="auto"/>
        <w:bottom w:val="none" w:sz="0" w:space="0" w:color="auto"/>
        <w:right w:val="none" w:sz="0" w:space="0" w:color="auto"/>
      </w:divBdr>
    </w:div>
    <w:div w:id="472022101">
      <w:bodyDiv w:val="1"/>
      <w:marLeft w:val="0"/>
      <w:marRight w:val="0"/>
      <w:marTop w:val="0"/>
      <w:marBottom w:val="0"/>
      <w:divBdr>
        <w:top w:val="none" w:sz="0" w:space="0" w:color="auto"/>
        <w:left w:val="none" w:sz="0" w:space="0" w:color="auto"/>
        <w:bottom w:val="none" w:sz="0" w:space="0" w:color="auto"/>
        <w:right w:val="none" w:sz="0" w:space="0" w:color="auto"/>
      </w:divBdr>
    </w:div>
    <w:div w:id="480342200">
      <w:bodyDiv w:val="1"/>
      <w:marLeft w:val="0"/>
      <w:marRight w:val="0"/>
      <w:marTop w:val="0"/>
      <w:marBottom w:val="0"/>
      <w:divBdr>
        <w:top w:val="none" w:sz="0" w:space="0" w:color="auto"/>
        <w:left w:val="none" w:sz="0" w:space="0" w:color="auto"/>
        <w:bottom w:val="none" w:sz="0" w:space="0" w:color="auto"/>
        <w:right w:val="none" w:sz="0" w:space="0" w:color="auto"/>
      </w:divBdr>
    </w:div>
    <w:div w:id="482892908">
      <w:bodyDiv w:val="1"/>
      <w:marLeft w:val="0"/>
      <w:marRight w:val="0"/>
      <w:marTop w:val="0"/>
      <w:marBottom w:val="0"/>
      <w:divBdr>
        <w:top w:val="none" w:sz="0" w:space="0" w:color="auto"/>
        <w:left w:val="none" w:sz="0" w:space="0" w:color="auto"/>
        <w:bottom w:val="none" w:sz="0" w:space="0" w:color="auto"/>
        <w:right w:val="none" w:sz="0" w:space="0" w:color="auto"/>
      </w:divBdr>
    </w:div>
    <w:div w:id="485898788">
      <w:bodyDiv w:val="1"/>
      <w:marLeft w:val="0"/>
      <w:marRight w:val="0"/>
      <w:marTop w:val="0"/>
      <w:marBottom w:val="0"/>
      <w:divBdr>
        <w:top w:val="none" w:sz="0" w:space="0" w:color="auto"/>
        <w:left w:val="none" w:sz="0" w:space="0" w:color="auto"/>
        <w:bottom w:val="none" w:sz="0" w:space="0" w:color="auto"/>
        <w:right w:val="none" w:sz="0" w:space="0" w:color="auto"/>
      </w:divBdr>
    </w:div>
    <w:div w:id="486632293">
      <w:bodyDiv w:val="1"/>
      <w:marLeft w:val="0"/>
      <w:marRight w:val="0"/>
      <w:marTop w:val="0"/>
      <w:marBottom w:val="0"/>
      <w:divBdr>
        <w:top w:val="none" w:sz="0" w:space="0" w:color="auto"/>
        <w:left w:val="none" w:sz="0" w:space="0" w:color="auto"/>
        <w:bottom w:val="none" w:sz="0" w:space="0" w:color="auto"/>
        <w:right w:val="none" w:sz="0" w:space="0" w:color="auto"/>
      </w:divBdr>
    </w:div>
    <w:div w:id="493037715">
      <w:bodyDiv w:val="1"/>
      <w:marLeft w:val="0"/>
      <w:marRight w:val="0"/>
      <w:marTop w:val="0"/>
      <w:marBottom w:val="0"/>
      <w:divBdr>
        <w:top w:val="none" w:sz="0" w:space="0" w:color="auto"/>
        <w:left w:val="none" w:sz="0" w:space="0" w:color="auto"/>
        <w:bottom w:val="none" w:sz="0" w:space="0" w:color="auto"/>
        <w:right w:val="none" w:sz="0" w:space="0" w:color="auto"/>
      </w:divBdr>
    </w:div>
    <w:div w:id="498666192">
      <w:bodyDiv w:val="1"/>
      <w:marLeft w:val="0"/>
      <w:marRight w:val="0"/>
      <w:marTop w:val="0"/>
      <w:marBottom w:val="0"/>
      <w:divBdr>
        <w:top w:val="none" w:sz="0" w:space="0" w:color="auto"/>
        <w:left w:val="none" w:sz="0" w:space="0" w:color="auto"/>
        <w:bottom w:val="none" w:sz="0" w:space="0" w:color="auto"/>
        <w:right w:val="none" w:sz="0" w:space="0" w:color="auto"/>
      </w:divBdr>
    </w:div>
    <w:div w:id="499585429">
      <w:bodyDiv w:val="1"/>
      <w:marLeft w:val="0"/>
      <w:marRight w:val="0"/>
      <w:marTop w:val="0"/>
      <w:marBottom w:val="0"/>
      <w:divBdr>
        <w:top w:val="none" w:sz="0" w:space="0" w:color="auto"/>
        <w:left w:val="none" w:sz="0" w:space="0" w:color="auto"/>
        <w:bottom w:val="none" w:sz="0" w:space="0" w:color="auto"/>
        <w:right w:val="none" w:sz="0" w:space="0" w:color="auto"/>
      </w:divBdr>
    </w:div>
    <w:div w:id="499735316">
      <w:bodyDiv w:val="1"/>
      <w:marLeft w:val="0"/>
      <w:marRight w:val="0"/>
      <w:marTop w:val="0"/>
      <w:marBottom w:val="0"/>
      <w:divBdr>
        <w:top w:val="none" w:sz="0" w:space="0" w:color="auto"/>
        <w:left w:val="none" w:sz="0" w:space="0" w:color="auto"/>
        <w:bottom w:val="none" w:sz="0" w:space="0" w:color="auto"/>
        <w:right w:val="none" w:sz="0" w:space="0" w:color="auto"/>
      </w:divBdr>
    </w:div>
    <w:div w:id="501941853">
      <w:bodyDiv w:val="1"/>
      <w:marLeft w:val="0"/>
      <w:marRight w:val="0"/>
      <w:marTop w:val="0"/>
      <w:marBottom w:val="0"/>
      <w:divBdr>
        <w:top w:val="none" w:sz="0" w:space="0" w:color="auto"/>
        <w:left w:val="none" w:sz="0" w:space="0" w:color="auto"/>
        <w:bottom w:val="none" w:sz="0" w:space="0" w:color="auto"/>
        <w:right w:val="none" w:sz="0" w:space="0" w:color="auto"/>
      </w:divBdr>
      <w:divsChild>
        <w:div w:id="98910026">
          <w:marLeft w:val="274"/>
          <w:marRight w:val="0"/>
          <w:marTop w:val="0"/>
          <w:marBottom w:val="0"/>
          <w:divBdr>
            <w:top w:val="none" w:sz="0" w:space="0" w:color="auto"/>
            <w:left w:val="none" w:sz="0" w:space="0" w:color="auto"/>
            <w:bottom w:val="none" w:sz="0" w:space="0" w:color="auto"/>
            <w:right w:val="none" w:sz="0" w:space="0" w:color="auto"/>
          </w:divBdr>
        </w:div>
        <w:div w:id="954868345">
          <w:marLeft w:val="274"/>
          <w:marRight w:val="0"/>
          <w:marTop w:val="0"/>
          <w:marBottom w:val="0"/>
          <w:divBdr>
            <w:top w:val="none" w:sz="0" w:space="0" w:color="auto"/>
            <w:left w:val="none" w:sz="0" w:space="0" w:color="auto"/>
            <w:bottom w:val="none" w:sz="0" w:space="0" w:color="auto"/>
            <w:right w:val="none" w:sz="0" w:space="0" w:color="auto"/>
          </w:divBdr>
        </w:div>
        <w:div w:id="1016267016">
          <w:marLeft w:val="274"/>
          <w:marRight w:val="0"/>
          <w:marTop w:val="0"/>
          <w:marBottom w:val="0"/>
          <w:divBdr>
            <w:top w:val="none" w:sz="0" w:space="0" w:color="auto"/>
            <w:left w:val="none" w:sz="0" w:space="0" w:color="auto"/>
            <w:bottom w:val="none" w:sz="0" w:space="0" w:color="auto"/>
            <w:right w:val="none" w:sz="0" w:space="0" w:color="auto"/>
          </w:divBdr>
        </w:div>
        <w:div w:id="1336879281">
          <w:marLeft w:val="274"/>
          <w:marRight w:val="0"/>
          <w:marTop w:val="0"/>
          <w:marBottom w:val="0"/>
          <w:divBdr>
            <w:top w:val="none" w:sz="0" w:space="0" w:color="auto"/>
            <w:left w:val="none" w:sz="0" w:space="0" w:color="auto"/>
            <w:bottom w:val="none" w:sz="0" w:space="0" w:color="auto"/>
            <w:right w:val="none" w:sz="0" w:space="0" w:color="auto"/>
          </w:divBdr>
        </w:div>
        <w:div w:id="1513958685">
          <w:marLeft w:val="274"/>
          <w:marRight w:val="0"/>
          <w:marTop w:val="0"/>
          <w:marBottom w:val="0"/>
          <w:divBdr>
            <w:top w:val="none" w:sz="0" w:space="0" w:color="auto"/>
            <w:left w:val="none" w:sz="0" w:space="0" w:color="auto"/>
            <w:bottom w:val="none" w:sz="0" w:space="0" w:color="auto"/>
            <w:right w:val="none" w:sz="0" w:space="0" w:color="auto"/>
          </w:divBdr>
        </w:div>
        <w:div w:id="1585651305">
          <w:marLeft w:val="274"/>
          <w:marRight w:val="0"/>
          <w:marTop w:val="0"/>
          <w:marBottom w:val="0"/>
          <w:divBdr>
            <w:top w:val="none" w:sz="0" w:space="0" w:color="auto"/>
            <w:left w:val="none" w:sz="0" w:space="0" w:color="auto"/>
            <w:bottom w:val="none" w:sz="0" w:space="0" w:color="auto"/>
            <w:right w:val="none" w:sz="0" w:space="0" w:color="auto"/>
          </w:divBdr>
        </w:div>
        <w:div w:id="1699624438">
          <w:marLeft w:val="274"/>
          <w:marRight w:val="0"/>
          <w:marTop w:val="0"/>
          <w:marBottom w:val="0"/>
          <w:divBdr>
            <w:top w:val="none" w:sz="0" w:space="0" w:color="auto"/>
            <w:left w:val="none" w:sz="0" w:space="0" w:color="auto"/>
            <w:bottom w:val="none" w:sz="0" w:space="0" w:color="auto"/>
            <w:right w:val="none" w:sz="0" w:space="0" w:color="auto"/>
          </w:divBdr>
        </w:div>
        <w:div w:id="1709454642">
          <w:marLeft w:val="274"/>
          <w:marRight w:val="0"/>
          <w:marTop w:val="0"/>
          <w:marBottom w:val="0"/>
          <w:divBdr>
            <w:top w:val="none" w:sz="0" w:space="0" w:color="auto"/>
            <w:left w:val="none" w:sz="0" w:space="0" w:color="auto"/>
            <w:bottom w:val="none" w:sz="0" w:space="0" w:color="auto"/>
            <w:right w:val="none" w:sz="0" w:space="0" w:color="auto"/>
          </w:divBdr>
        </w:div>
        <w:div w:id="2005933149">
          <w:marLeft w:val="274"/>
          <w:marRight w:val="0"/>
          <w:marTop w:val="0"/>
          <w:marBottom w:val="0"/>
          <w:divBdr>
            <w:top w:val="none" w:sz="0" w:space="0" w:color="auto"/>
            <w:left w:val="none" w:sz="0" w:space="0" w:color="auto"/>
            <w:bottom w:val="none" w:sz="0" w:space="0" w:color="auto"/>
            <w:right w:val="none" w:sz="0" w:space="0" w:color="auto"/>
          </w:divBdr>
        </w:div>
      </w:divsChild>
    </w:div>
    <w:div w:id="503203525">
      <w:bodyDiv w:val="1"/>
      <w:marLeft w:val="0"/>
      <w:marRight w:val="0"/>
      <w:marTop w:val="0"/>
      <w:marBottom w:val="0"/>
      <w:divBdr>
        <w:top w:val="none" w:sz="0" w:space="0" w:color="auto"/>
        <w:left w:val="none" w:sz="0" w:space="0" w:color="auto"/>
        <w:bottom w:val="none" w:sz="0" w:space="0" w:color="auto"/>
        <w:right w:val="none" w:sz="0" w:space="0" w:color="auto"/>
      </w:divBdr>
    </w:div>
    <w:div w:id="514880378">
      <w:bodyDiv w:val="1"/>
      <w:marLeft w:val="0"/>
      <w:marRight w:val="0"/>
      <w:marTop w:val="0"/>
      <w:marBottom w:val="0"/>
      <w:divBdr>
        <w:top w:val="none" w:sz="0" w:space="0" w:color="auto"/>
        <w:left w:val="none" w:sz="0" w:space="0" w:color="auto"/>
        <w:bottom w:val="none" w:sz="0" w:space="0" w:color="auto"/>
        <w:right w:val="none" w:sz="0" w:space="0" w:color="auto"/>
      </w:divBdr>
    </w:div>
    <w:div w:id="528766114">
      <w:bodyDiv w:val="1"/>
      <w:marLeft w:val="0"/>
      <w:marRight w:val="0"/>
      <w:marTop w:val="0"/>
      <w:marBottom w:val="0"/>
      <w:divBdr>
        <w:top w:val="none" w:sz="0" w:space="0" w:color="auto"/>
        <w:left w:val="none" w:sz="0" w:space="0" w:color="auto"/>
        <w:bottom w:val="none" w:sz="0" w:space="0" w:color="auto"/>
        <w:right w:val="none" w:sz="0" w:space="0" w:color="auto"/>
      </w:divBdr>
    </w:div>
    <w:div w:id="532158406">
      <w:bodyDiv w:val="1"/>
      <w:marLeft w:val="0"/>
      <w:marRight w:val="0"/>
      <w:marTop w:val="0"/>
      <w:marBottom w:val="0"/>
      <w:divBdr>
        <w:top w:val="none" w:sz="0" w:space="0" w:color="auto"/>
        <w:left w:val="none" w:sz="0" w:space="0" w:color="auto"/>
        <w:bottom w:val="none" w:sz="0" w:space="0" w:color="auto"/>
        <w:right w:val="none" w:sz="0" w:space="0" w:color="auto"/>
      </w:divBdr>
    </w:div>
    <w:div w:id="533882631">
      <w:bodyDiv w:val="1"/>
      <w:marLeft w:val="0"/>
      <w:marRight w:val="0"/>
      <w:marTop w:val="0"/>
      <w:marBottom w:val="0"/>
      <w:divBdr>
        <w:top w:val="none" w:sz="0" w:space="0" w:color="auto"/>
        <w:left w:val="none" w:sz="0" w:space="0" w:color="auto"/>
        <w:bottom w:val="none" w:sz="0" w:space="0" w:color="auto"/>
        <w:right w:val="none" w:sz="0" w:space="0" w:color="auto"/>
      </w:divBdr>
      <w:divsChild>
        <w:div w:id="428935879">
          <w:marLeft w:val="274"/>
          <w:marRight w:val="0"/>
          <w:marTop w:val="0"/>
          <w:marBottom w:val="0"/>
          <w:divBdr>
            <w:top w:val="none" w:sz="0" w:space="0" w:color="auto"/>
            <w:left w:val="none" w:sz="0" w:space="0" w:color="auto"/>
            <w:bottom w:val="none" w:sz="0" w:space="0" w:color="auto"/>
            <w:right w:val="none" w:sz="0" w:space="0" w:color="auto"/>
          </w:divBdr>
        </w:div>
        <w:div w:id="521895170">
          <w:marLeft w:val="274"/>
          <w:marRight w:val="0"/>
          <w:marTop w:val="0"/>
          <w:marBottom w:val="0"/>
          <w:divBdr>
            <w:top w:val="none" w:sz="0" w:space="0" w:color="auto"/>
            <w:left w:val="none" w:sz="0" w:space="0" w:color="auto"/>
            <w:bottom w:val="none" w:sz="0" w:space="0" w:color="auto"/>
            <w:right w:val="none" w:sz="0" w:space="0" w:color="auto"/>
          </w:divBdr>
        </w:div>
        <w:div w:id="911622364">
          <w:marLeft w:val="274"/>
          <w:marRight w:val="0"/>
          <w:marTop w:val="0"/>
          <w:marBottom w:val="0"/>
          <w:divBdr>
            <w:top w:val="none" w:sz="0" w:space="0" w:color="auto"/>
            <w:left w:val="none" w:sz="0" w:space="0" w:color="auto"/>
            <w:bottom w:val="none" w:sz="0" w:space="0" w:color="auto"/>
            <w:right w:val="none" w:sz="0" w:space="0" w:color="auto"/>
          </w:divBdr>
        </w:div>
        <w:div w:id="1096176809">
          <w:marLeft w:val="274"/>
          <w:marRight w:val="0"/>
          <w:marTop w:val="0"/>
          <w:marBottom w:val="0"/>
          <w:divBdr>
            <w:top w:val="none" w:sz="0" w:space="0" w:color="auto"/>
            <w:left w:val="none" w:sz="0" w:space="0" w:color="auto"/>
            <w:bottom w:val="none" w:sz="0" w:space="0" w:color="auto"/>
            <w:right w:val="none" w:sz="0" w:space="0" w:color="auto"/>
          </w:divBdr>
        </w:div>
        <w:div w:id="1198393868">
          <w:marLeft w:val="274"/>
          <w:marRight w:val="0"/>
          <w:marTop w:val="0"/>
          <w:marBottom w:val="0"/>
          <w:divBdr>
            <w:top w:val="none" w:sz="0" w:space="0" w:color="auto"/>
            <w:left w:val="none" w:sz="0" w:space="0" w:color="auto"/>
            <w:bottom w:val="none" w:sz="0" w:space="0" w:color="auto"/>
            <w:right w:val="none" w:sz="0" w:space="0" w:color="auto"/>
          </w:divBdr>
        </w:div>
        <w:div w:id="1304044383">
          <w:marLeft w:val="274"/>
          <w:marRight w:val="0"/>
          <w:marTop w:val="0"/>
          <w:marBottom w:val="0"/>
          <w:divBdr>
            <w:top w:val="none" w:sz="0" w:space="0" w:color="auto"/>
            <w:left w:val="none" w:sz="0" w:space="0" w:color="auto"/>
            <w:bottom w:val="none" w:sz="0" w:space="0" w:color="auto"/>
            <w:right w:val="none" w:sz="0" w:space="0" w:color="auto"/>
          </w:divBdr>
        </w:div>
        <w:div w:id="1724598381">
          <w:marLeft w:val="274"/>
          <w:marRight w:val="0"/>
          <w:marTop w:val="0"/>
          <w:marBottom w:val="0"/>
          <w:divBdr>
            <w:top w:val="none" w:sz="0" w:space="0" w:color="auto"/>
            <w:left w:val="none" w:sz="0" w:space="0" w:color="auto"/>
            <w:bottom w:val="none" w:sz="0" w:space="0" w:color="auto"/>
            <w:right w:val="none" w:sz="0" w:space="0" w:color="auto"/>
          </w:divBdr>
        </w:div>
        <w:div w:id="2064909837">
          <w:marLeft w:val="274"/>
          <w:marRight w:val="0"/>
          <w:marTop w:val="0"/>
          <w:marBottom w:val="0"/>
          <w:divBdr>
            <w:top w:val="none" w:sz="0" w:space="0" w:color="auto"/>
            <w:left w:val="none" w:sz="0" w:space="0" w:color="auto"/>
            <w:bottom w:val="none" w:sz="0" w:space="0" w:color="auto"/>
            <w:right w:val="none" w:sz="0" w:space="0" w:color="auto"/>
          </w:divBdr>
        </w:div>
        <w:div w:id="2140687294">
          <w:marLeft w:val="274"/>
          <w:marRight w:val="0"/>
          <w:marTop w:val="0"/>
          <w:marBottom w:val="0"/>
          <w:divBdr>
            <w:top w:val="none" w:sz="0" w:space="0" w:color="auto"/>
            <w:left w:val="none" w:sz="0" w:space="0" w:color="auto"/>
            <w:bottom w:val="none" w:sz="0" w:space="0" w:color="auto"/>
            <w:right w:val="none" w:sz="0" w:space="0" w:color="auto"/>
          </w:divBdr>
        </w:div>
      </w:divsChild>
    </w:div>
    <w:div w:id="550264342">
      <w:bodyDiv w:val="1"/>
      <w:marLeft w:val="0"/>
      <w:marRight w:val="0"/>
      <w:marTop w:val="0"/>
      <w:marBottom w:val="0"/>
      <w:divBdr>
        <w:top w:val="none" w:sz="0" w:space="0" w:color="auto"/>
        <w:left w:val="none" w:sz="0" w:space="0" w:color="auto"/>
        <w:bottom w:val="none" w:sz="0" w:space="0" w:color="auto"/>
        <w:right w:val="none" w:sz="0" w:space="0" w:color="auto"/>
      </w:divBdr>
      <w:divsChild>
        <w:div w:id="1031687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273014">
      <w:bodyDiv w:val="1"/>
      <w:marLeft w:val="0"/>
      <w:marRight w:val="0"/>
      <w:marTop w:val="0"/>
      <w:marBottom w:val="0"/>
      <w:divBdr>
        <w:top w:val="none" w:sz="0" w:space="0" w:color="auto"/>
        <w:left w:val="none" w:sz="0" w:space="0" w:color="auto"/>
        <w:bottom w:val="none" w:sz="0" w:space="0" w:color="auto"/>
        <w:right w:val="none" w:sz="0" w:space="0" w:color="auto"/>
      </w:divBdr>
      <w:divsChild>
        <w:div w:id="1243220054">
          <w:marLeft w:val="0"/>
          <w:marRight w:val="0"/>
          <w:marTop w:val="0"/>
          <w:marBottom w:val="0"/>
          <w:divBdr>
            <w:top w:val="none" w:sz="0" w:space="0" w:color="auto"/>
            <w:left w:val="none" w:sz="0" w:space="0" w:color="auto"/>
            <w:bottom w:val="none" w:sz="0" w:space="0" w:color="auto"/>
            <w:right w:val="none" w:sz="0" w:space="0" w:color="auto"/>
          </w:divBdr>
        </w:div>
      </w:divsChild>
    </w:div>
    <w:div w:id="555431715">
      <w:bodyDiv w:val="1"/>
      <w:marLeft w:val="0"/>
      <w:marRight w:val="0"/>
      <w:marTop w:val="0"/>
      <w:marBottom w:val="0"/>
      <w:divBdr>
        <w:top w:val="none" w:sz="0" w:space="0" w:color="auto"/>
        <w:left w:val="none" w:sz="0" w:space="0" w:color="auto"/>
        <w:bottom w:val="none" w:sz="0" w:space="0" w:color="auto"/>
        <w:right w:val="none" w:sz="0" w:space="0" w:color="auto"/>
      </w:divBdr>
    </w:div>
    <w:div w:id="557056648">
      <w:bodyDiv w:val="1"/>
      <w:marLeft w:val="0"/>
      <w:marRight w:val="0"/>
      <w:marTop w:val="0"/>
      <w:marBottom w:val="0"/>
      <w:divBdr>
        <w:top w:val="none" w:sz="0" w:space="0" w:color="auto"/>
        <w:left w:val="none" w:sz="0" w:space="0" w:color="auto"/>
        <w:bottom w:val="none" w:sz="0" w:space="0" w:color="auto"/>
        <w:right w:val="none" w:sz="0" w:space="0" w:color="auto"/>
      </w:divBdr>
    </w:div>
    <w:div w:id="557479196">
      <w:bodyDiv w:val="1"/>
      <w:marLeft w:val="0"/>
      <w:marRight w:val="0"/>
      <w:marTop w:val="0"/>
      <w:marBottom w:val="0"/>
      <w:divBdr>
        <w:top w:val="none" w:sz="0" w:space="0" w:color="auto"/>
        <w:left w:val="none" w:sz="0" w:space="0" w:color="auto"/>
        <w:bottom w:val="none" w:sz="0" w:space="0" w:color="auto"/>
        <w:right w:val="none" w:sz="0" w:space="0" w:color="auto"/>
      </w:divBdr>
    </w:div>
    <w:div w:id="567032986">
      <w:bodyDiv w:val="1"/>
      <w:marLeft w:val="0"/>
      <w:marRight w:val="0"/>
      <w:marTop w:val="0"/>
      <w:marBottom w:val="0"/>
      <w:divBdr>
        <w:top w:val="none" w:sz="0" w:space="0" w:color="auto"/>
        <w:left w:val="none" w:sz="0" w:space="0" w:color="auto"/>
        <w:bottom w:val="none" w:sz="0" w:space="0" w:color="auto"/>
        <w:right w:val="none" w:sz="0" w:space="0" w:color="auto"/>
      </w:divBdr>
    </w:div>
    <w:div w:id="571935159">
      <w:bodyDiv w:val="1"/>
      <w:marLeft w:val="0"/>
      <w:marRight w:val="0"/>
      <w:marTop w:val="0"/>
      <w:marBottom w:val="0"/>
      <w:divBdr>
        <w:top w:val="none" w:sz="0" w:space="0" w:color="auto"/>
        <w:left w:val="none" w:sz="0" w:space="0" w:color="auto"/>
        <w:bottom w:val="none" w:sz="0" w:space="0" w:color="auto"/>
        <w:right w:val="none" w:sz="0" w:space="0" w:color="auto"/>
      </w:divBdr>
    </w:div>
    <w:div w:id="596594257">
      <w:bodyDiv w:val="1"/>
      <w:marLeft w:val="0"/>
      <w:marRight w:val="0"/>
      <w:marTop w:val="0"/>
      <w:marBottom w:val="0"/>
      <w:divBdr>
        <w:top w:val="none" w:sz="0" w:space="0" w:color="auto"/>
        <w:left w:val="none" w:sz="0" w:space="0" w:color="auto"/>
        <w:bottom w:val="none" w:sz="0" w:space="0" w:color="auto"/>
        <w:right w:val="none" w:sz="0" w:space="0" w:color="auto"/>
      </w:divBdr>
    </w:div>
    <w:div w:id="612128536">
      <w:bodyDiv w:val="1"/>
      <w:marLeft w:val="0"/>
      <w:marRight w:val="0"/>
      <w:marTop w:val="0"/>
      <w:marBottom w:val="0"/>
      <w:divBdr>
        <w:top w:val="none" w:sz="0" w:space="0" w:color="auto"/>
        <w:left w:val="none" w:sz="0" w:space="0" w:color="auto"/>
        <w:bottom w:val="none" w:sz="0" w:space="0" w:color="auto"/>
        <w:right w:val="none" w:sz="0" w:space="0" w:color="auto"/>
      </w:divBdr>
    </w:div>
    <w:div w:id="612634412">
      <w:bodyDiv w:val="1"/>
      <w:marLeft w:val="0"/>
      <w:marRight w:val="0"/>
      <w:marTop w:val="0"/>
      <w:marBottom w:val="0"/>
      <w:divBdr>
        <w:top w:val="none" w:sz="0" w:space="0" w:color="auto"/>
        <w:left w:val="none" w:sz="0" w:space="0" w:color="auto"/>
        <w:bottom w:val="none" w:sz="0" w:space="0" w:color="auto"/>
        <w:right w:val="none" w:sz="0" w:space="0" w:color="auto"/>
      </w:divBdr>
      <w:divsChild>
        <w:div w:id="2030910092">
          <w:marLeft w:val="346"/>
          <w:marRight w:val="0"/>
          <w:marTop w:val="0"/>
          <w:marBottom w:val="0"/>
          <w:divBdr>
            <w:top w:val="none" w:sz="0" w:space="0" w:color="auto"/>
            <w:left w:val="none" w:sz="0" w:space="0" w:color="auto"/>
            <w:bottom w:val="none" w:sz="0" w:space="0" w:color="auto"/>
            <w:right w:val="none" w:sz="0" w:space="0" w:color="auto"/>
          </w:divBdr>
        </w:div>
      </w:divsChild>
    </w:div>
    <w:div w:id="613442547">
      <w:bodyDiv w:val="1"/>
      <w:marLeft w:val="0"/>
      <w:marRight w:val="0"/>
      <w:marTop w:val="0"/>
      <w:marBottom w:val="0"/>
      <w:divBdr>
        <w:top w:val="none" w:sz="0" w:space="0" w:color="auto"/>
        <w:left w:val="none" w:sz="0" w:space="0" w:color="auto"/>
        <w:bottom w:val="none" w:sz="0" w:space="0" w:color="auto"/>
        <w:right w:val="none" w:sz="0" w:space="0" w:color="auto"/>
      </w:divBdr>
      <w:divsChild>
        <w:div w:id="239367150">
          <w:marLeft w:val="346"/>
          <w:marRight w:val="0"/>
          <w:marTop w:val="0"/>
          <w:marBottom w:val="0"/>
          <w:divBdr>
            <w:top w:val="none" w:sz="0" w:space="0" w:color="auto"/>
            <w:left w:val="none" w:sz="0" w:space="0" w:color="auto"/>
            <w:bottom w:val="none" w:sz="0" w:space="0" w:color="auto"/>
            <w:right w:val="none" w:sz="0" w:space="0" w:color="auto"/>
          </w:divBdr>
        </w:div>
      </w:divsChild>
    </w:div>
    <w:div w:id="620457321">
      <w:bodyDiv w:val="1"/>
      <w:marLeft w:val="0"/>
      <w:marRight w:val="0"/>
      <w:marTop w:val="0"/>
      <w:marBottom w:val="0"/>
      <w:divBdr>
        <w:top w:val="none" w:sz="0" w:space="0" w:color="auto"/>
        <w:left w:val="none" w:sz="0" w:space="0" w:color="auto"/>
        <w:bottom w:val="none" w:sz="0" w:space="0" w:color="auto"/>
        <w:right w:val="none" w:sz="0" w:space="0" w:color="auto"/>
      </w:divBdr>
    </w:div>
    <w:div w:id="643697886">
      <w:bodyDiv w:val="1"/>
      <w:marLeft w:val="0"/>
      <w:marRight w:val="0"/>
      <w:marTop w:val="0"/>
      <w:marBottom w:val="0"/>
      <w:divBdr>
        <w:top w:val="none" w:sz="0" w:space="0" w:color="auto"/>
        <w:left w:val="none" w:sz="0" w:space="0" w:color="auto"/>
        <w:bottom w:val="none" w:sz="0" w:space="0" w:color="auto"/>
        <w:right w:val="none" w:sz="0" w:space="0" w:color="auto"/>
      </w:divBdr>
    </w:div>
    <w:div w:id="653266453">
      <w:bodyDiv w:val="1"/>
      <w:marLeft w:val="0"/>
      <w:marRight w:val="0"/>
      <w:marTop w:val="0"/>
      <w:marBottom w:val="0"/>
      <w:divBdr>
        <w:top w:val="none" w:sz="0" w:space="0" w:color="auto"/>
        <w:left w:val="none" w:sz="0" w:space="0" w:color="auto"/>
        <w:bottom w:val="none" w:sz="0" w:space="0" w:color="auto"/>
        <w:right w:val="none" w:sz="0" w:space="0" w:color="auto"/>
      </w:divBdr>
    </w:div>
    <w:div w:id="655963411">
      <w:bodyDiv w:val="1"/>
      <w:marLeft w:val="0"/>
      <w:marRight w:val="0"/>
      <w:marTop w:val="0"/>
      <w:marBottom w:val="0"/>
      <w:divBdr>
        <w:top w:val="none" w:sz="0" w:space="0" w:color="auto"/>
        <w:left w:val="none" w:sz="0" w:space="0" w:color="auto"/>
        <w:bottom w:val="none" w:sz="0" w:space="0" w:color="auto"/>
        <w:right w:val="none" w:sz="0" w:space="0" w:color="auto"/>
      </w:divBdr>
    </w:div>
    <w:div w:id="658003967">
      <w:bodyDiv w:val="1"/>
      <w:marLeft w:val="0"/>
      <w:marRight w:val="0"/>
      <w:marTop w:val="0"/>
      <w:marBottom w:val="0"/>
      <w:divBdr>
        <w:top w:val="none" w:sz="0" w:space="0" w:color="auto"/>
        <w:left w:val="none" w:sz="0" w:space="0" w:color="auto"/>
        <w:bottom w:val="none" w:sz="0" w:space="0" w:color="auto"/>
        <w:right w:val="none" w:sz="0" w:space="0" w:color="auto"/>
      </w:divBdr>
    </w:div>
    <w:div w:id="676880836">
      <w:bodyDiv w:val="1"/>
      <w:marLeft w:val="0"/>
      <w:marRight w:val="0"/>
      <w:marTop w:val="0"/>
      <w:marBottom w:val="0"/>
      <w:divBdr>
        <w:top w:val="none" w:sz="0" w:space="0" w:color="auto"/>
        <w:left w:val="none" w:sz="0" w:space="0" w:color="auto"/>
        <w:bottom w:val="none" w:sz="0" w:space="0" w:color="auto"/>
        <w:right w:val="none" w:sz="0" w:space="0" w:color="auto"/>
      </w:divBdr>
    </w:div>
    <w:div w:id="681207701">
      <w:bodyDiv w:val="1"/>
      <w:marLeft w:val="0"/>
      <w:marRight w:val="0"/>
      <w:marTop w:val="0"/>
      <w:marBottom w:val="0"/>
      <w:divBdr>
        <w:top w:val="none" w:sz="0" w:space="0" w:color="auto"/>
        <w:left w:val="none" w:sz="0" w:space="0" w:color="auto"/>
        <w:bottom w:val="none" w:sz="0" w:space="0" w:color="auto"/>
        <w:right w:val="none" w:sz="0" w:space="0" w:color="auto"/>
      </w:divBdr>
      <w:divsChild>
        <w:div w:id="40902542">
          <w:marLeft w:val="0"/>
          <w:marRight w:val="0"/>
          <w:marTop w:val="0"/>
          <w:marBottom w:val="0"/>
          <w:divBdr>
            <w:top w:val="none" w:sz="0" w:space="0" w:color="auto"/>
            <w:left w:val="none" w:sz="0" w:space="0" w:color="auto"/>
            <w:bottom w:val="none" w:sz="0" w:space="0" w:color="auto"/>
            <w:right w:val="none" w:sz="0" w:space="0" w:color="auto"/>
          </w:divBdr>
          <w:divsChild>
            <w:div w:id="1851330945">
              <w:marLeft w:val="0"/>
              <w:marRight w:val="0"/>
              <w:marTop w:val="0"/>
              <w:marBottom w:val="0"/>
              <w:divBdr>
                <w:top w:val="none" w:sz="0" w:space="0" w:color="auto"/>
                <w:left w:val="none" w:sz="0" w:space="0" w:color="auto"/>
                <w:bottom w:val="none" w:sz="0" w:space="0" w:color="auto"/>
                <w:right w:val="none" w:sz="0" w:space="0" w:color="auto"/>
              </w:divBdr>
              <w:divsChild>
                <w:div w:id="42140041">
                  <w:marLeft w:val="0"/>
                  <w:marRight w:val="0"/>
                  <w:marTop w:val="0"/>
                  <w:marBottom w:val="0"/>
                  <w:divBdr>
                    <w:top w:val="none" w:sz="0" w:space="0" w:color="auto"/>
                    <w:left w:val="none" w:sz="0" w:space="0" w:color="auto"/>
                    <w:bottom w:val="none" w:sz="0" w:space="0" w:color="auto"/>
                    <w:right w:val="none" w:sz="0" w:space="0" w:color="auto"/>
                  </w:divBdr>
                  <w:divsChild>
                    <w:div w:id="861430197">
                      <w:marLeft w:val="0"/>
                      <w:marRight w:val="0"/>
                      <w:marTop w:val="0"/>
                      <w:marBottom w:val="0"/>
                      <w:divBdr>
                        <w:top w:val="none" w:sz="0" w:space="0" w:color="auto"/>
                        <w:left w:val="none" w:sz="0" w:space="0" w:color="auto"/>
                        <w:bottom w:val="none" w:sz="0" w:space="0" w:color="auto"/>
                        <w:right w:val="none" w:sz="0" w:space="0" w:color="auto"/>
                      </w:divBdr>
                      <w:divsChild>
                        <w:div w:id="5874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87902">
      <w:bodyDiv w:val="1"/>
      <w:marLeft w:val="0"/>
      <w:marRight w:val="0"/>
      <w:marTop w:val="0"/>
      <w:marBottom w:val="0"/>
      <w:divBdr>
        <w:top w:val="none" w:sz="0" w:space="0" w:color="auto"/>
        <w:left w:val="none" w:sz="0" w:space="0" w:color="auto"/>
        <w:bottom w:val="none" w:sz="0" w:space="0" w:color="auto"/>
        <w:right w:val="none" w:sz="0" w:space="0" w:color="auto"/>
      </w:divBdr>
    </w:div>
    <w:div w:id="693112960">
      <w:bodyDiv w:val="1"/>
      <w:marLeft w:val="0"/>
      <w:marRight w:val="0"/>
      <w:marTop w:val="0"/>
      <w:marBottom w:val="0"/>
      <w:divBdr>
        <w:top w:val="none" w:sz="0" w:space="0" w:color="auto"/>
        <w:left w:val="none" w:sz="0" w:space="0" w:color="auto"/>
        <w:bottom w:val="none" w:sz="0" w:space="0" w:color="auto"/>
        <w:right w:val="none" w:sz="0" w:space="0" w:color="auto"/>
      </w:divBdr>
    </w:div>
    <w:div w:id="709456194">
      <w:bodyDiv w:val="1"/>
      <w:marLeft w:val="0"/>
      <w:marRight w:val="0"/>
      <w:marTop w:val="0"/>
      <w:marBottom w:val="0"/>
      <w:divBdr>
        <w:top w:val="none" w:sz="0" w:space="0" w:color="auto"/>
        <w:left w:val="none" w:sz="0" w:space="0" w:color="auto"/>
        <w:bottom w:val="none" w:sz="0" w:space="0" w:color="auto"/>
        <w:right w:val="none" w:sz="0" w:space="0" w:color="auto"/>
      </w:divBdr>
    </w:div>
    <w:div w:id="712080975">
      <w:bodyDiv w:val="1"/>
      <w:marLeft w:val="0"/>
      <w:marRight w:val="0"/>
      <w:marTop w:val="0"/>
      <w:marBottom w:val="0"/>
      <w:divBdr>
        <w:top w:val="none" w:sz="0" w:space="0" w:color="auto"/>
        <w:left w:val="none" w:sz="0" w:space="0" w:color="auto"/>
        <w:bottom w:val="none" w:sz="0" w:space="0" w:color="auto"/>
        <w:right w:val="none" w:sz="0" w:space="0" w:color="auto"/>
      </w:divBdr>
    </w:div>
    <w:div w:id="714308425">
      <w:bodyDiv w:val="1"/>
      <w:marLeft w:val="0"/>
      <w:marRight w:val="0"/>
      <w:marTop w:val="0"/>
      <w:marBottom w:val="0"/>
      <w:divBdr>
        <w:top w:val="none" w:sz="0" w:space="0" w:color="auto"/>
        <w:left w:val="none" w:sz="0" w:space="0" w:color="auto"/>
        <w:bottom w:val="none" w:sz="0" w:space="0" w:color="auto"/>
        <w:right w:val="none" w:sz="0" w:space="0" w:color="auto"/>
      </w:divBdr>
      <w:divsChild>
        <w:div w:id="543563275">
          <w:marLeft w:val="0"/>
          <w:marRight w:val="0"/>
          <w:marTop w:val="0"/>
          <w:marBottom w:val="0"/>
          <w:divBdr>
            <w:top w:val="none" w:sz="0" w:space="0" w:color="auto"/>
            <w:left w:val="none" w:sz="0" w:space="0" w:color="auto"/>
            <w:bottom w:val="none" w:sz="0" w:space="0" w:color="auto"/>
            <w:right w:val="none" w:sz="0" w:space="0" w:color="auto"/>
          </w:divBdr>
          <w:divsChild>
            <w:div w:id="1759055520">
              <w:marLeft w:val="0"/>
              <w:marRight w:val="0"/>
              <w:marTop w:val="0"/>
              <w:marBottom w:val="0"/>
              <w:divBdr>
                <w:top w:val="none" w:sz="0" w:space="0" w:color="auto"/>
                <w:left w:val="none" w:sz="0" w:space="0" w:color="auto"/>
                <w:bottom w:val="none" w:sz="0" w:space="0" w:color="auto"/>
                <w:right w:val="none" w:sz="0" w:space="0" w:color="auto"/>
              </w:divBdr>
              <w:divsChild>
                <w:div w:id="403643190">
                  <w:marLeft w:val="0"/>
                  <w:marRight w:val="0"/>
                  <w:marTop w:val="0"/>
                  <w:marBottom w:val="0"/>
                  <w:divBdr>
                    <w:top w:val="none" w:sz="0" w:space="0" w:color="auto"/>
                    <w:left w:val="none" w:sz="0" w:space="0" w:color="auto"/>
                    <w:bottom w:val="none" w:sz="0" w:space="0" w:color="auto"/>
                    <w:right w:val="none" w:sz="0" w:space="0" w:color="auto"/>
                  </w:divBdr>
                  <w:divsChild>
                    <w:div w:id="7924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49530">
          <w:marLeft w:val="0"/>
          <w:marRight w:val="0"/>
          <w:marTop w:val="0"/>
          <w:marBottom w:val="0"/>
          <w:divBdr>
            <w:top w:val="none" w:sz="0" w:space="0" w:color="auto"/>
            <w:left w:val="none" w:sz="0" w:space="0" w:color="auto"/>
            <w:bottom w:val="none" w:sz="0" w:space="0" w:color="auto"/>
            <w:right w:val="none" w:sz="0" w:space="0" w:color="auto"/>
          </w:divBdr>
          <w:divsChild>
            <w:div w:id="47455919">
              <w:marLeft w:val="0"/>
              <w:marRight w:val="0"/>
              <w:marTop w:val="60"/>
              <w:marBottom w:val="0"/>
              <w:divBdr>
                <w:top w:val="none" w:sz="0" w:space="0" w:color="auto"/>
                <w:left w:val="none" w:sz="0" w:space="0" w:color="auto"/>
                <w:bottom w:val="none" w:sz="0" w:space="0" w:color="auto"/>
                <w:right w:val="none" w:sz="0" w:space="0" w:color="auto"/>
              </w:divBdr>
            </w:div>
          </w:divsChild>
        </w:div>
        <w:div w:id="1072895602">
          <w:marLeft w:val="0"/>
          <w:marRight w:val="0"/>
          <w:marTop w:val="0"/>
          <w:marBottom w:val="0"/>
          <w:divBdr>
            <w:top w:val="none" w:sz="0" w:space="0" w:color="auto"/>
            <w:left w:val="none" w:sz="0" w:space="0" w:color="auto"/>
            <w:bottom w:val="none" w:sz="0" w:space="0" w:color="auto"/>
            <w:right w:val="none" w:sz="0" w:space="0" w:color="auto"/>
          </w:divBdr>
        </w:div>
      </w:divsChild>
    </w:div>
    <w:div w:id="714962029">
      <w:bodyDiv w:val="1"/>
      <w:marLeft w:val="0"/>
      <w:marRight w:val="0"/>
      <w:marTop w:val="0"/>
      <w:marBottom w:val="0"/>
      <w:divBdr>
        <w:top w:val="none" w:sz="0" w:space="0" w:color="auto"/>
        <w:left w:val="none" w:sz="0" w:space="0" w:color="auto"/>
        <w:bottom w:val="none" w:sz="0" w:space="0" w:color="auto"/>
        <w:right w:val="none" w:sz="0" w:space="0" w:color="auto"/>
      </w:divBdr>
    </w:div>
    <w:div w:id="723220261">
      <w:bodyDiv w:val="1"/>
      <w:marLeft w:val="0"/>
      <w:marRight w:val="0"/>
      <w:marTop w:val="0"/>
      <w:marBottom w:val="0"/>
      <w:divBdr>
        <w:top w:val="none" w:sz="0" w:space="0" w:color="auto"/>
        <w:left w:val="none" w:sz="0" w:space="0" w:color="auto"/>
        <w:bottom w:val="none" w:sz="0" w:space="0" w:color="auto"/>
        <w:right w:val="none" w:sz="0" w:space="0" w:color="auto"/>
      </w:divBdr>
    </w:div>
    <w:div w:id="736123902">
      <w:bodyDiv w:val="1"/>
      <w:marLeft w:val="0"/>
      <w:marRight w:val="0"/>
      <w:marTop w:val="0"/>
      <w:marBottom w:val="0"/>
      <w:divBdr>
        <w:top w:val="none" w:sz="0" w:space="0" w:color="auto"/>
        <w:left w:val="none" w:sz="0" w:space="0" w:color="auto"/>
        <w:bottom w:val="none" w:sz="0" w:space="0" w:color="auto"/>
        <w:right w:val="none" w:sz="0" w:space="0" w:color="auto"/>
      </w:divBdr>
    </w:div>
    <w:div w:id="741952453">
      <w:bodyDiv w:val="1"/>
      <w:marLeft w:val="0"/>
      <w:marRight w:val="0"/>
      <w:marTop w:val="0"/>
      <w:marBottom w:val="0"/>
      <w:divBdr>
        <w:top w:val="none" w:sz="0" w:space="0" w:color="auto"/>
        <w:left w:val="none" w:sz="0" w:space="0" w:color="auto"/>
        <w:bottom w:val="none" w:sz="0" w:space="0" w:color="auto"/>
        <w:right w:val="none" w:sz="0" w:space="0" w:color="auto"/>
      </w:divBdr>
    </w:div>
    <w:div w:id="742069008">
      <w:bodyDiv w:val="1"/>
      <w:marLeft w:val="0"/>
      <w:marRight w:val="0"/>
      <w:marTop w:val="0"/>
      <w:marBottom w:val="0"/>
      <w:divBdr>
        <w:top w:val="none" w:sz="0" w:space="0" w:color="auto"/>
        <w:left w:val="none" w:sz="0" w:space="0" w:color="auto"/>
        <w:bottom w:val="none" w:sz="0" w:space="0" w:color="auto"/>
        <w:right w:val="none" w:sz="0" w:space="0" w:color="auto"/>
      </w:divBdr>
    </w:div>
    <w:div w:id="743837473">
      <w:bodyDiv w:val="1"/>
      <w:marLeft w:val="0"/>
      <w:marRight w:val="0"/>
      <w:marTop w:val="0"/>
      <w:marBottom w:val="0"/>
      <w:divBdr>
        <w:top w:val="none" w:sz="0" w:space="0" w:color="auto"/>
        <w:left w:val="none" w:sz="0" w:space="0" w:color="auto"/>
        <w:bottom w:val="none" w:sz="0" w:space="0" w:color="auto"/>
        <w:right w:val="none" w:sz="0" w:space="0" w:color="auto"/>
      </w:divBdr>
    </w:div>
    <w:div w:id="772634071">
      <w:bodyDiv w:val="1"/>
      <w:marLeft w:val="0"/>
      <w:marRight w:val="0"/>
      <w:marTop w:val="0"/>
      <w:marBottom w:val="0"/>
      <w:divBdr>
        <w:top w:val="none" w:sz="0" w:space="0" w:color="auto"/>
        <w:left w:val="none" w:sz="0" w:space="0" w:color="auto"/>
        <w:bottom w:val="none" w:sz="0" w:space="0" w:color="auto"/>
        <w:right w:val="none" w:sz="0" w:space="0" w:color="auto"/>
      </w:divBdr>
    </w:div>
    <w:div w:id="789785718">
      <w:bodyDiv w:val="1"/>
      <w:marLeft w:val="0"/>
      <w:marRight w:val="0"/>
      <w:marTop w:val="0"/>
      <w:marBottom w:val="0"/>
      <w:divBdr>
        <w:top w:val="none" w:sz="0" w:space="0" w:color="auto"/>
        <w:left w:val="none" w:sz="0" w:space="0" w:color="auto"/>
        <w:bottom w:val="none" w:sz="0" w:space="0" w:color="auto"/>
        <w:right w:val="none" w:sz="0" w:space="0" w:color="auto"/>
      </w:divBdr>
    </w:div>
    <w:div w:id="813721931">
      <w:bodyDiv w:val="1"/>
      <w:marLeft w:val="0"/>
      <w:marRight w:val="0"/>
      <w:marTop w:val="0"/>
      <w:marBottom w:val="0"/>
      <w:divBdr>
        <w:top w:val="none" w:sz="0" w:space="0" w:color="auto"/>
        <w:left w:val="none" w:sz="0" w:space="0" w:color="auto"/>
        <w:bottom w:val="none" w:sz="0" w:space="0" w:color="auto"/>
        <w:right w:val="none" w:sz="0" w:space="0" w:color="auto"/>
      </w:divBdr>
      <w:divsChild>
        <w:div w:id="284195011">
          <w:marLeft w:val="274"/>
          <w:marRight w:val="0"/>
          <w:marTop w:val="0"/>
          <w:marBottom w:val="0"/>
          <w:divBdr>
            <w:top w:val="none" w:sz="0" w:space="0" w:color="auto"/>
            <w:left w:val="none" w:sz="0" w:space="0" w:color="auto"/>
            <w:bottom w:val="none" w:sz="0" w:space="0" w:color="auto"/>
            <w:right w:val="none" w:sz="0" w:space="0" w:color="auto"/>
          </w:divBdr>
        </w:div>
        <w:div w:id="956716529">
          <w:marLeft w:val="274"/>
          <w:marRight w:val="0"/>
          <w:marTop w:val="0"/>
          <w:marBottom w:val="0"/>
          <w:divBdr>
            <w:top w:val="none" w:sz="0" w:space="0" w:color="auto"/>
            <w:left w:val="none" w:sz="0" w:space="0" w:color="auto"/>
            <w:bottom w:val="none" w:sz="0" w:space="0" w:color="auto"/>
            <w:right w:val="none" w:sz="0" w:space="0" w:color="auto"/>
          </w:divBdr>
        </w:div>
        <w:div w:id="1109621132">
          <w:marLeft w:val="274"/>
          <w:marRight w:val="0"/>
          <w:marTop w:val="0"/>
          <w:marBottom w:val="0"/>
          <w:divBdr>
            <w:top w:val="none" w:sz="0" w:space="0" w:color="auto"/>
            <w:left w:val="none" w:sz="0" w:space="0" w:color="auto"/>
            <w:bottom w:val="none" w:sz="0" w:space="0" w:color="auto"/>
            <w:right w:val="none" w:sz="0" w:space="0" w:color="auto"/>
          </w:divBdr>
        </w:div>
        <w:div w:id="1305886083">
          <w:marLeft w:val="274"/>
          <w:marRight w:val="0"/>
          <w:marTop w:val="0"/>
          <w:marBottom w:val="0"/>
          <w:divBdr>
            <w:top w:val="none" w:sz="0" w:space="0" w:color="auto"/>
            <w:left w:val="none" w:sz="0" w:space="0" w:color="auto"/>
            <w:bottom w:val="none" w:sz="0" w:space="0" w:color="auto"/>
            <w:right w:val="none" w:sz="0" w:space="0" w:color="auto"/>
          </w:divBdr>
        </w:div>
        <w:div w:id="1308709508">
          <w:marLeft w:val="274"/>
          <w:marRight w:val="0"/>
          <w:marTop w:val="0"/>
          <w:marBottom w:val="0"/>
          <w:divBdr>
            <w:top w:val="none" w:sz="0" w:space="0" w:color="auto"/>
            <w:left w:val="none" w:sz="0" w:space="0" w:color="auto"/>
            <w:bottom w:val="none" w:sz="0" w:space="0" w:color="auto"/>
            <w:right w:val="none" w:sz="0" w:space="0" w:color="auto"/>
          </w:divBdr>
        </w:div>
        <w:div w:id="1470050722">
          <w:marLeft w:val="274"/>
          <w:marRight w:val="0"/>
          <w:marTop w:val="0"/>
          <w:marBottom w:val="0"/>
          <w:divBdr>
            <w:top w:val="none" w:sz="0" w:space="0" w:color="auto"/>
            <w:left w:val="none" w:sz="0" w:space="0" w:color="auto"/>
            <w:bottom w:val="none" w:sz="0" w:space="0" w:color="auto"/>
            <w:right w:val="none" w:sz="0" w:space="0" w:color="auto"/>
          </w:divBdr>
        </w:div>
      </w:divsChild>
    </w:div>
    <w:div w:id="814295112">
      <w:bodyDiv w:val="1"/>
      <w:marLeft w:val="0"/>
      <w:marRight w:val="0"/>
      <w:marTop w:val="0"/>
      <w:marBottom w:val="0"/>
      <w:divBdr>
        <w:top w:val="none" w:sz="0" w:space="0" w:color="auto"/>
        <w:left w:val="none" w:sz="0" w:space="0" w:color="auto"/>
        <w:bottom w:val="none" w:sz="0" w:space="0" w:color="auto"/>
        <w:right w:val="none" w:sz="0" w:space="0" w:color="auto"/>
      </w:divBdr>
    </w:div>
    <w:div w:id="826163877">
      <w:bodyDiv w:val="1"/>
      <w:marLeft w:val="0"/>
      <w:marRight w:val="0"/>
      <w:marTop w:val="0"/>
      <w:marBottom w:val="0"/>
      <w:divBdr>
        <w:top w:val="none" w:sz="0" w:space="0" w:color="auto"/>
        <w:left w:val="none" w:sz="0" w:space="0" w:color="auto"/>
        <w:bottom w:val="none" w:sz="0" w:space="0" w:color="auto"/>
        <w:right w:val="none" w:sz="0" w:space="0" w:color="auto"/>
      </w:divBdr>
      <w:divsChild>
        <w:div w:id="439883021">
          <w:marLeft w:val="274"/>
          <w:marRight w:val="0"/>
          <w:marTop w:val="0"/>
          <w:marBottom w:val="0"/>
          <w:divBdr>
            <w:top w:val="none" w:sz="0" w:space="0" w:color="auto"/>
            <w:left w:val="none" w:sz="0" w:space="0" w:color="auto"/>
            <w:bottom w:val="none" w:sz="0" w:space="0" w:color="auto"/>
            <w:right w:val="none" w:sz="0" w:space="0" w:color="auto"/>
          </w:divBdr>
        </w:div>
        <w:div w:id="552086703">
          <w:marLeft w:val="274"/>
          <w:marRight w:val="0"/>
          <w:marTop w:val="0"/>
          <w:marBottom w:val="0"/>
          <w:divBdr>
            <w:top w:val="none" w:sz="0" w:space="0" w:color="auto"/>
            <w:left w:val="none" w:sz="0" w:space="0" w:color="auto"/>
            <w:bottom w:val="none" w:sz="0" w:space="0" w:color="auto"/>
            <w:right w:val="none" w:sz="0" w:space="0" w:color="auto"/>
          </w:divBdr>
        </w:div>
        <w:div w:id="611059794">
          <w:marLeft w:val="274"/>
          <w:marRight w:val="0"/>
          <w:marTop w:val="0"/>
          <w:marBottom w:val="0"/>
          <w:divBdr>
            <w:top w:val="none" w:sz="0" w:space="0" w:color="auto"/>
            <w:left w:val="none" w:sz="0" w:space="0" w:color="auto"/>
            <w:bottom w:val="none" w:sz="0" w:space="0" w:color="auto"/>
            <w:right w:val="none" w:sz="0" w:space="0" w:color="auto"/>
          </w:divBdr>
        </w:div>
        <w:div w:id="658315897">
          <w:marLeft w:val="274"/>
          <w:marRight w:val="0"/>
          <w:marTop w:val="0"/>
          <w:marBottom w:val="0"/>
          <w:divBdr>
            <w:top w:val="none" w:sz="0" w:space="0" w:color="auto"/>
            <w:left w:val="none" w:sz="0" w:space="0" w:color="auto"/>
            <w:bottom w:val="none" w:sz="0" w:space="0" w:color="auto"/>
            <w:right w:val="none" w:sz="0" w:space="0" w:color="auto"/>
          </w:divBdr>
        </w:div>
        <w:div w:id="1792358778">
          <w:marLeft w:val="274"/>
          <w:marRight w:val="0"/>
          <w:marTop w:val="0"/>
          <w:marBottom w:val="0"/>
          <w:divBdr>
            <w:top w:val="none" w:sz="0" w:space="0" w:color="auto"/>
            <w:left w:val="none" w:sz="0" w:space="0" w:color="auto"/>
            <w:bottom w:val="none" w:sz="0" w:space="0" w:color="auto"/>
            <w:right w:val="none" w:sz="0" w:space="0" w:color="auto"/>
          </w:divBdr>
        </w:div>
        <w:div w:id="1936087906">
          <w:marLeft w:val="274"/>
          <w:marRight w:val="0"/>
          <w:marTop w:val="0"/>
          <w:marBottom w:val="0"/>
          <w:divBdr>
            <w:top w:val="none" w:sz="0" w:space="0" w:color="auto"/>
            <w:left w:val="none" w:sz="0" w:space="0" w:color="auto"/>
            <w:bottom w:val="none" w:sz="0" w:space="0" w:color="auto"/>
            <w:right w:val="none" w:sz="0" w:space="0" w:color="auto"/>
          </w:divBdr>
        </w:div>
      </w:divsChild>
    </w:div>
    <w:div w:id="829715362">
      <w:bodyDiv w:val="1"/>
      <w:marLeft w:val="0"/>
      <w:marRight w:val="0"/>
      <w:marTop w:val="0"/>
      <w:marBottom w:val="0"/>
      <w:divBdr>
        <w:top w:val="none" w:sz="0" w:space="0" w:color="auto"/>
        <w:left w:val="none" w:sz="0" w:space="0" w:color="auto"/>
        <w:bottom w:val="none" w:sz="0" w:space="0" w:color="auto"/>
        <w:right w:val="none" w:sz="0" w:space="0" w:color="auto"/>
      </w:divBdr>
    </w:div>
    <w:div w:id="830022723">
      <w:bodyDiv w:val="1"/>
      <w:marLeft w:val="0"/>
      <w:marRight w:val="0"/>
      <w:marTop w:val="0"/>
      <w:marBottom w:val="0"/>
      <w:divBdr>
        <w:top w:val="none" w:sz="0" w:space="0" w:color="auto"/>
        <w:left w:val="none" w:sz="0" w:space="0" w:color="auto"/>
        <w:bottom w:val="none" w:sz="0" w:space="0" w:color="auto"/>
        <w:right w:val="none" w:sz="0" w:space="0" w:color="auto"/>
      </w:divBdr>
    </w:div>
    <w:div w:id="830751067">
      <w:bodyDiv w:val="1"/>
      <w:marLeft w:val="0"/>
      <w:marRight w:val="0"/>
      <w:marTop w:val="0"/>
      <w:marBottom w:val="0"/>
      <w:divBdr>
        <w:top w:val="none" w:sz="0" w:space="0" w:color="auto"/>
        <w:left w:val="none" w:sz="0" w:space="0" w:color="auto"/>
        <w:bottom w:val="none" w:sz="0" w:space="0" w:color="auto"/>
        <w:right w:val="none" w:sz="0" w:space="0" w:color="auto"/>
      </w:divBdr>
    </w:div>
    <w:div w:id="837496956">
      <w:bodyDiv w:val="1"/>
      <w:marLeft w:val="0"/>
      <w:marRight w:val="0"/>
      <w:marTop w:val="0"/>
      <w:marBottom w:val="0"/>
      <w:divBdr>
        <w:top w:val="none" w:sz="0" w:space="0" w:color="auto"/>
        <w:left w:val="none" w:sz="0" w:space="0" w:color="auto"/>
        <w:bottom w:val="none" w:sz="0" w:space="0" w:color="auto"/>
        <w:right w:val="none" w:sz="0" w:space="0" w:color="auto"/>
      </w:divBdr>
    </w:div>
    <w:div w:id="839394274">
      <w:bodyDiv w:val="1"/>
      <w:marLeft w:val="0"/>
      <w:marRight w:val="0"/>
      <w:marTop w:val="0"/>
      <w:marBottom w:val="0"/>
      <w:divBdr>
        <w:top w:val="none" w:sz="0" w:space="0" w:color="auto"/>
        <w:left w:val="none" w:sz="0" w:space="0" w:color="auto"/>
        <w:bottom w:val="none" w:sz="0" w:space="0" w:color="auto"/>
        <w:right w:val="none" w:sz="0" w:space="0" w:color="auto"/>
      </w:divBdr>
    </w:div>
    <w:div w:id="850216167">
      <w:bodyDiv w:val="1"/>
      <w:marLeft w:val="0"/>
      <w:marRight w:val="0"/>
      <w:marTop w:val="0"/>
      <w:marBottom w:val="0"/>
      <w:divBdr>
        <w:top w:val="none" w:sz="0" w:space="0" w:color="auto"/>
        <w:left w:val="none" w:sz="0" w:space="0" w:color="auto"/>
        <w:bottom w:val="none" w:sz="0" w:space="0" w:color="auto"/>
        <w:right w:val="none" w:sz="0" w:space="0" w:color="auto"/>
      </w:divBdr>
    </w:div>
    <w:div w:id="852115362">
      <w:bodyDiv w:val="1"/>
      <w:marLeft w:val="0"/>
      <w:marRight w:val="0"/>
      <w:marTop w:val="0"/>
      <w:marBottom w:val="0"/>
      <w:divBdr>
        <w:top w:val="none" w:sz="0" w:space="0" w:color="auto"/>
        <w:left w:val="none" w:sz="0" w:space="0" w:color="auto"/>
        <w:bottom w:val="none" w:sz="0" w:space="0" w:color="auto"/>
        <w:right w:val="none" w:sz="0" w:space="0" w:color="auto"/>
      </w:divBdr>
    </w:div>
    <w:div w:id="871042093">
      <w:bodyDiv w:val="1"/>
      <w:marLeft w:val="0"/>
      <w:marRight w:val="0"/>
      <w:marTop w:val="0"/>
      <w:marBottom w:val="0"/>
      <w:divBdr>
        <w:top w:val="none" w:sz="0" w:space="0" w:color="auto"/>
        <w:left w:val="none" w:sz="0" w:space="0" w:color="auto"/>
        <w:bottom w:val="none" w:sz="0" w:space="0" w:color="auto"/>
        <w:right w:val="none" w:sz="0" w:space="0" w:color="auto"/>
      </w:divBdr>
    </w:div>
    <w:div w:id="875578179">
      <w:bodyDiv w:val="1"/>
      <w:marLeft w:val="0"/>
      <w:marRight w:val="0"/>
      <w:marTop w:val="0"/>
      <w:marBottom w:val="0"/>
      <w:divBdr>
        <w:top w:val="none" w:sz="0" w:space="0" w:color="auto"/>
        <w:left w:val="none" w:sz="0" w:space="0" w:color="auto"/>
        <w:bottom w:val="none" w:sz="0" w:space="0" w:color="auto"/>
        <w:right w:val="none" w:sz="0" w:space="0" w:color="auto"/>
      </w:divBdr>
      <w:divsChild>
        <w:div w:id="80032442">
          <w:marLeft w:val="274"/>
          <w:marRight w:val="0"/>
          <w:marTop w:val="0"/>
          <w:marBottom w:val="120"/>
          <w:divBdr>
            <w:top w:val="none" w:sz="0" w:space="0" w:color="auto"/>
            <w:left w:val="none" w:sz="0" w:space="0" w:color="auto"/>
            <w:bottom w:val="none" w:sz="0" w:space="0" w:color="auto"/>
            <w:right w:val="none" w:sz="0" w:space="0" w:color="auto"/>
          </w:divBdr>
        </w:div>
        <w:div w:id="223224978">
          <w:marLeft w:val="274"/>
          <w:marRight w:val="0"/>
          <w:marTop w:val="0"/>
          <w:marBottom w:val="120"/>
          <w:divBdr>
            <w:top w:val="none" w:sz="0" w:space="0" w:color="auto"/>
            <w:left w:val="none" w:sz="0" w:space="0" w:color="auto"/>
            <w:bottom w:val="none" w:sz="0" w:space="0" w:color="auto"/>
            <w:right w:val="none" w:sz="0" w:space="0" w:color="auto"/>
          </w:divBdr>
        </w:div>
        <w:div w:id="696391335">
          <w:marLeft w:val="274"/>
          <w:marRight w:val="0"/>
          <w:marTop w:val="0"/>
          <w:marBottom w:val="120"/>
          <w:divBdr>
            <w:top w:val="none" w:sz="0" w:space="0" w:color="auto"/>
            <w:left w:val="none" w:sz="0" w:space="0" w:color="auto"/>
            <w:bottom w:val="none" w:sz="0" w:space="0" w:color="auto"/>
            <w:right w:val="none" w:sz="0" w:space="0" w:color="auto"/>
          </w:divBdr>
        </w:div>
        <w:div w:id="1207370733">
          <w:marLeft w:val="274"/>
          <w:marRight w:val="0"/>
          <w:marTop w:val="0"/>
          <w:marBottom w:val="120"/>
          <w:divBdr>
            <w:top w:val="none" w:sz="0" w:space="0" w:color="auto"/>
            <w:left w:val="none" w:sz="0" w:space="0" w:color="auto"/>
            <w:bottom w:val="none" w:sz="0" w:space="0" w:color="auto"/>
            <w:right w:val="none" w:sz="0" w:space="0" w:color="auto"/>
          </w:divBdr>
        </w:div>
        <w:div w:id="1452289017">
          <w:marLeft w:val="274"/>
          <w:marRight w:val="0"/>
          <w:marTop w:val="0"/>
          <w:marBottom w:val="120"/>
          <w:divBdr>
            <w:top w:val="none" w:sz="0" w:space="0" w:color="auto"/>
            <w:left w:val="none" w:sz="0" w:space="0" w:color="auto"/>
            <w:bottom w:val="none" w:sz="0" w:space="0" w:color="auto"/>
            <w:right w:val="none" w:sz="0" w:space="0" w:color="auto"/>
          </w:divBdr>
        </w:div>
        <w:div w:id="1654095001">
          <w:marLeft w:val="274"/>
          <w:marRight w:val="0"/>
          <w:marTop w:val="0"/>
          <w:marBottom w:val="120"/>
          <w:divBdr>
            <w:top w:val="none" w:sz="0" w:space="0" w:color="auto"/>
            <w:left w:val="none" w:sz="0" w:space="0" w:color="auto"/>
            <w:bottom w:val="none" w:sz="0" w:space="0" w:color="auto"/>
            <w:right w:val="none" w:sz="0" w:space="0" w:color="auto"/>
          </w:divBdr>
        </w:div>
      </w:divsChild>
    </w:div>
    <w:div w:id="875970895">
      <w:bodyDiv w:val="1"/>
      <w:marLeft w:val="0"/>
      <w:marRight w:val="0"/>
      <w:marTop w:val="0"/>
      <w:marBottom w:val="0"/>
      <w:divBdr>
        <w:top w:val="none" w:sz="0" w:space="0" w:color="auto"/>
        <w:left w:val="none" w:sz="0" w:space="0" w:color="auto"/>
        <w:bottom w:val="none" w:sz="0" w:space="0" w:color="auto"/>
        <w:right w:val="none" w:sz="0" w:space="0" w:color="auto"/>
      </w:divBdr>
    </w:div>
    <w:div w:id="896817669">
      <w:bodyDiv w:val="1"/>
      <w:marLeft w:val="0"/>
      <w:marRight w:val="0"/>
      <w:marTop w:val="0"/>
      <w:marBottom w:val="0"/>
      <w:divBdr>
        <w:top w:val="none" w:sz="0" w:space="0" w:color="auto"/>
        <w:left w:val="none" w:sz="0" w:space="0" w:color="auto"/>
        <w:bottom w:val="none" w:sz="0" w:space="0" w:color="auto"/>
        <w:right w:val="none" w:sz="0" w:space="0" w:color="auto"/>
      </w:divBdr>
      <w:divsChild>
        <w:div w:id="961115746">
          <w:marLeft w:val="274"/>
          <w:marRight w:val="0"/>
          <w:marTop w:val="60"/>
          <w:marBottom w:val="0"/>
          <w:divBdr>
            <w:top w:val="none" w:sz="0" w:space="0" w:color="auto"/>
            <w:left w:val="none" w:sz="0" w:space="0" w:color="auto"/>
            <w:bottom w:val="none" w:sz="0" w:space="0" w:color="auto"/>
            <w:right w:val="none" w:sz="0" w:space="0" w:color="auto"/>
          </w:divBdr>
        </w:div>
        <w:div w:id="1186750217">
          <w:marLeft w:val="274"/>
          <w:marRight w:val="0"/>
          <w:marTop w:val="60"/>
          <w:marBottom w:val="0"/>
          <w:divBdr>
            <w:top w:val="none" w:sz="0" w:space="0" w:color="auto"/>
            <w:left w:val="none" w:sz="0" w:space="0" w:color="auto"/>
            <w:bottom w:val="none" w:sz="0" w:space="0" w:color="auto"/>
            <w:right w:val="none" w:sz="0" w:space="0" w:color="auto"/>
          </w:divBdr>
        </w:div>
        <w:div w:id="1628855406">
          <w:marLeft w:val="274"/>
          <w:marRight w:val="0"/>
          <w:marTop w:val="60"/>
          <w:marBottom w:val="0"/>
          <w:divBdr>
            <w:top w:val="none" w:sz="0" w:space="0" w:color="auto"/>
            <w:left w:val="none" w:sz="0" w:space="0" w:color="auto"/>
            <w:bottom w:val="none" w:sz="0" w:space="0" w:color="auto"/>
            <w:right w:val="none" w:sz="0" w:space="0" w:color="auto"/>
          </w:divBdr>
        </w:div>
        <w:div w:id="1862085903">
          <w:marLeft w:val="274"/>
          <w:marRight w:val="0"/>
          <w:marTop w:val="60"/>
          <w:marBottom w:val="0"/>
          <w:divBdr>
            <w:top w:val="none" w:sz="0" w:space="0" w:color="auto"/>
            <w:left w:val="none" w:sz="0" w:space="0" w:color="auto"/>
            <w:bottom w:val="none" w:sz="0" w:space="0" w:color="auto"/>
            <w:right w:val="none" w:sz="0" w:space="0" w:color="auto"/>
          </w:divBdr>
        </w:div>
      </w:divsChild>
    </w:div>
    <w:div w:id="900600250">
      <w:bodyDiv w:val="1"/>
      <w:marLeft w:val="0"/>
      <w:marRight w:val="0"/>
      <w:marTop w:val="0"/>
      <w:marBottom w:val="0"/>
      <w:divBdr>
        <w:top w:val="none" w:sz="0" w:space="0" w:color="auto"/>
        <w:left w:val="none" w:sz="0" w:space="0" w:color="auto"/>
        <w:bottom w:val="none" w:sz="0" w:space="0" w:color="auto"/>
        <w:right w:val="none" w:sz="0" w:space="0" w:color="auto"/>
      </w:divBdr>
    </w:div>
    <w:div w:id="908730586">
      <w:bodyDiv w:val="1"/>
      <w:marLeft w:val="0"/>
      <w:marRight w:val="0"/>
      <w:marTop w:val="0"/>
      <w:marBottom w:val="0"/>
      <w:divBdr>
        <w:top w:val="none" w:sz="0" w:space="0" w:color="auto"/>
        <w:left w:val="none" w:sz="0" w:space="0" w:color="auto"/>
        <w:bottom w:val="none" w:sz="0" w:space="0" w:color="auto"/>
        <w:right w:val="none" w:sz="0" w:space="0" w:color="auto"/>
      </w:divBdr>
    </w:div>
    <w:div w:id="924143965">
      <w:bodyDiv w:val="1"/>
      <w:marLeft w:val="0"/>
      <w:marRight w:val="0"/>
      <w:marTop w:val="0"/>
      <w:marBottom w:val="0"/>
      <w:divBdr>
        <w:top w:val="none" w:sz="0" w:space="0" w:color="auto"/>
        <w:left w:val="none" w:sz="0" w:space="0" w:color="auto"/>
        <w:bottom w:val="none" w:sz="0" w:space="0" w:color="auto"/>
        <w:right w:val="none" w:sz="0" w:space="0" w:color="auto"/>
      </w:divBdr>
      <w:divsChild>
        <w:div w:id="192691502">
          <w:marLeft w:val="446"/>
          <w:marRight w:val="0"/>
          <w:marTop w:val="200"/>
          <w:marBottom w:val="0"/>
          <w:divBdr>
            <w:top w:val="none" w:sz="0" w:space="0" w:color="auto"/>
            <w:left w:val="none" w:sz="0" w:space="0" w:color="auto"/>
            <w:bottom w:val="none" w:sz="0" w:space="0" w:color="auto"/>
            <w:right w:val="none" w:sz="0" w:space="0" w:color="auto"/>
          </w:divBdr>
        </w:div>
        <w:div w:id="1011760255">
          <w:marLeft w:val="1166"/>
          <w:marRight w:val="0"/>
          <w:marTop w:val="100"/>
          <w:marBottom w:val="0"/>
          <w:divBdr>
            <w:top w:val="none" w:sz="0" w:space="0" w:color="auto"/>
            <w:left w:val="none" w:sz="0" w:space="0" w:color="auto"/>
            <w:bottom w:val="none" w:sz="0" w:space="0" w:color="auto"/>
            <w:right w:val="none" w:sz="0" w:space="0" w:color="auto"/>
          </w:divBdr>
        </w:div>
        <w:div w:id="1442188834">
          <w:marLeft w:val="1166"/>
          <w:marRight w:val="0"/>
          <w:marTop w:val="100"/>
          <w:marBottom w:val="0"/>
          <w:divBdr>
            <w:top w:val="none" w:sz="0" w:space="0" w:color="auto"/>
            <w:left w:val="none" w:sz="0" w:space="0" w:color="auto"/>
            <w:bottom w:val="none" w:sz="0" w:space="0" w:color="auto"/>
            <w:right w:val="none" w:sz="0" w:space="0" w:color="auto"/>
          </w:divBdr>
        </w:div>
        <w:div w:id="1909030158">
          <w:marLeft w:val="1166"/>
          <w:marRight w:val="0"/>
          <w:marTop w:val="100"/>
          <w:marBottom w:val="0"/>
          <w:divBdr>
            <w:top w:val="none" w:sz="0" w:space="0" w:color="auto"/>
            <w:left w:val="none" w:sz="0" w:space="0" w:color="auto"/>
            <w:bottom w:val="none" w:sz="0" w:space="0" w:color="auto"/>
            <w:right w:val="none" w:sz="0" w:space="0" w:color="auto"/>
          </w:divBdr>
        </w:div>
        <w:div w:id="2109228237">
          <w:marLeft w:val="1166"/>
          <w:marRight w:val="0"/>
          <w:marTop w:val="100"/>
          <w:marBottom w:val="0"/>
          <w:divBdr>
            <w:top w:val="none" w:sz="0" w:space="0" w:color="auto"/>
            <w:left w:val="none" w:sz="0" w:space="0" w:color="auto"/>
            <w:bottom w:val="none" w:sz="0" w:space="0" w:color="auto"/>
            <w:right w:val="none" w:sz="0" w:space="0" w:color="auto"/>
          </w:divBdr>
        </w:div>
      </w:divsChild>
    </w:div>
    <w:div w:id="927234951">
      <w:bodyDiv w:val="1"/>
      <w:marLeft w:val="0"/>
      <w:marRight w:val="0"/>
      <w:marTop w:val="0"/>
      <w:marBottom w:val="0"/>
      <w:divBdr>
        <w:top w:val="none" w:sz="0" w:space="0" w:color="auto"/>
        <w:left w:val="none" w:sz="0" w:space="0" w:color="auto"/>
        <w:bottom w:val="none" w:sz="0" w:space="0" w:color="auto"/>
        <w:right w:val="none" w:sz="0" w:space="0" w:color="auto"/>
      </w:divBdr>
      <w:divsChild>
        <w:div w:id="52851872">
          <w:marLeft w:val="346"/>
          <w:marRight w:val="0"/>
          <w:marTop w:val="0"/>
          <w:marBottom w:val="0"/>
          <w:divBdr>
            <w:top w:val="none" w:sz="0" w:space="0" w:color="auto"/>
            <w:left w:val="none" w:sz="0" w:space="0" w:color="auto"/>
            <w:bottom w:val="none" w:sz="0" w:space="0" w:color="auto"/>
            <w:right w:val="none" w:sz="0" w:space="0" w:color="auto"/>
          </w:divBdr>
        </w:div>
      </w:divsChild>
    </w:div>
    <w:div w:id="937756306">
      <w:bodyDiv w:val="1"/>
      <w:marLeft w:val="0"/>
      <w:marRight w:val="0"/>
      <w:marTop w:val="0"/>
      <w:marBottom w:val="0"/>
      <w:divBdr>
        <w:top w:val="none" w:sz="0" w:space="0" w:color="auto"/>
        <w:left w:val="none" w:sz="0" w:space="0" w:color="auto"/>
        <w:bottom w:val="none" w:sz="0" w:space="0" w:color="auto"/>
        <w:right w:val="none" w:sz="0" w:space="0" w:color="auto"/>
      </w:divBdr>
    </w:div>
    <w:div w:id="937979595">
      <w:bodyDiv w:val="1"/>
      <w:marLeft w:val="0"/>
      <w:marRight w:val="0"/>
      <w:marTop w:val="0"/>
      <w:marBottom w:val="0"/>
      <w:divBdr>
        <w:top w:val="none" w:sz="0" w:space="0" w:color="auto"/>
        <w:left w:val="none" w:sz="0" w:space="0" w:color="auto"/>
        <w:bottom w:val="none" w:sz="0" w:space="0" w:color="auto"/>
        <w:right w:val="none" w:sz="0" w:space="0" w:color="auto"/>
      </w:divBdr>
    </w:div>
    <w:div w:id="944388006">
      <w:bodyDiv w:val="1"/>
      <w:marLeft w:val="0"/>
      <w:marRight w:val="0"/>
      <w:marTop w:val="0"/>
      <w:marBottom w:val="0"/>
      <w:divBdr>
        <w:top w:val="none" w:sz="0" w:space="0" w:color="auto"/>
        <w:left w:val="none" w:sz="0" w:space="0" w:color="auto"/>
        <w:bottom w:val="none" w:sz="0" w:space="0" w:color="auto"/>
        <w:right w:val="none" w:sz="0" w:space="0" w:color="auto"/>
      </w:divBdr>
    </w:div>
    <w:div w:id="953445137">
      <w:bodyDiv w:val="1"/>
      <w:marLeft w:val="0"/>
      <w:marRight w:val="0"/>
      <w:marTop w:val="0"/>
      <w:marBottom w:val="0"/>
      <w:divBdr>
        <w:top w:val="none" w:sz="0" w:space="0" w:color="auto"/>
        <w:left w:val="none" w:sz="0" w:space="0" w:color="auto"/>
        <w:bottom w:val="none" w:sz="0" w:space="0" w:color="auto"/>
        <w:right w:val="none" w:sz="0" w:space="0" w:color="auto"/>
      </w:divBdr>
    </w:div>
    <w:div w:id="971792538">
      <w:bodyDiv w:val="1"/>
      <w:marLeft w:val="0"/>
      <w:marRight w:val="0"/>
      <w:marTop w:val="0"/>
      <w:marBottom w:val="0"/>
      <w:divBdr>
        <w:top w:val="none" w:sz="0" w:space="0" w:color="auto"/>
        <w:left w:val="none" w:sz="0" w:space="0" w:color="auto"/>
        <w:bottom w:val="none" w:sz="0" w:space="0" w:color="auto"/>
        <w:right w:val="none" w:sz="0" w:space="0" w:color="auto"/>
      </w:divBdr>
    </w:div>
    <w:div w:id="982855907">
      <w:bodyDiv w:val="1"/>
      <w:marLeft w:val="0"/>
      <w:marRight w:val="0"/>
      <w:marTop w:val="0"/>
      <w:marBottom w:val="0"/>
      <w:divBdr>
        <w:top w:val="none" w:sz="0" w:space="0" w:color="auto"/>
        <w:left w:val="none" w:sz="0" w:space="0" w:color="auto"/>
        <w:bottom w:val="none" w:sz="0" w:space="0" w:color="auto"/>
        <w:right w:val="none" w:sz="0" w:space="0" w:color="auto"/>
      </w:divBdr>
    </w:div>
    <w:div w:id="1009453888">
      <w:bodyDiv w:val="1"/>
      <w:marLeft w:val="0"/>
      <w:marRight w:val="0"/>
      <w:marTop w:val="0"/>
      <w:marBottom w:val="0"/>
      <w:divBdr>
        <w:top w:val="none" w:sz="0" w:space="0" w:color="auto"/>
        <w:left w:val="none" w:sz="0" w:space="0" w:color="auto"/>
        <w:bottom w:val="none" w:sz="0" w:space="0" w:color="auto"/>
        <w:right w:val="none" w:sz="0" w:space="0" w:color="auto"/>
      </w:divBdr>
      <w:divsChild>
        <w:div w:id="387339155">
          <w:marLeft w:val="446"/>
          <w:marRight w:val="0"/>
          <w:marTop w:val="0"/>
          <w:marBottom w:val="0"/>
          <w:divBdr>
            <w:top w:val="none" w:sz="0" w:space="0" w:color="auto"/>
            <w:left w:val="none" w:sz="0" w:space="0" w:color="auto"/>
            <w:bottom w:val="none" w:sz="0" w:space="0" w:color="auto"/>
            <w:right w:val="none" w:sz="0" w:space="0" w:color="auto"/>
          </w:divBdr>
        </w:div>
      </w:divsChild>
    </w:div>
    <w:div w:id="1015880587">
      <w:bodyDiv w:val="1"/>
      <w:marLeft w:val="0"/>
      <w:marRight w:val="0"/>
      <w:marTop w:val="0"/>
      <w:marBottom w:val="0"/>
      <w:divBdr>
        <w:top w:val="none" w:sz="0" w:space="0" w:color="auto"/>
        <w:left w:val="none" w:sz="0" w:space="0" w:color="auto"/>
        <w:bottom w:val="none" w:sz="0" w:space="0" w:color="auto"/>
        <w:right w:val="none" w:sz="0" w:space="0" w:color="auto"/>
      </w:divBdr>
    </w:div>
    <w:div w:id="1018628307">
      <w:bodyDiv w:val="1"/>
      <w:marLeft w:val="0"/>
      <w:marRight w:val="0"/>
      <w:marTop w:val="0"/>
      <w:marBottom w:val="0"/>
      <w:divBdr>
        <w:top w:val="none" w:sz="0" w:space="0" w:color="auto"/>
        <w:left w:val="none" w:sz="0" w:space="0" w:color="auto"/>
        <w:bottom w:val="none" w:sz="0" w:space="0" w:color="auto"/>
        <w:right w:val="none" w:sz="0" w:space="0" w:color="auto"/>
      </w:divBdr>
    </w:div>
    <w:div w:id="1020283526">
      <w:bodyDiv w:val="1"/>
      <w:marLeft w:val="0"/>
      <w:marRight w:val="0"/>
      <w:marTop w:val="0"/>
      <w:marBottom w:val="0"/>
      <w:divBdr>
        <w:top w:val="none" w:sz="0" w:space="0" w:color="auto"/>
        <w:left w:val="none" w:sz="0" w:space="0" w:color="auto"/>
        <w:bottom w:val="none" w:sz="0" w:space="0" w:color="auto"/>
        <w:right w:val="none" w:sz="0" w:space="0" w:color="auto"/>
      </w:divBdr>
    </w:div>
    <w:div w:id="1021517202">
      <w:bodyDiv w:val="1"/>
      <w:marLeft w:val="0"/>
      <w:marRight w:val="0"/>
      <w:marTop w:val="0"/>
      <w:marBottom w:val="0"/>
      <w:divBdr>
        <w:top w:val="none" w:sz="0" w:space="0" w:color="auto"/>
        <w:left w:val="none" w:sz="0" w:space="0" w:color="auto"/>
        <w:bottom w:val="none" w:sz="0" w:space="0" w:color="auto"/>
        <w:right w:val="none" w:sz="0" w:space="0" w:color="auto"/>
      </w:divBdr>
    </w:div>
    <w:div w:id="1025715373">
      <w:bodyDiv w:val="1"/>
      <w:marLeft w:val="0"/>
      <w:marRight w:val="0"/>
      <w:marTop w:val="0"/>
      <w:marBottom w:val="0"/>
      <w:divBdr>
        <w:top w:val="none" w:sz="0" w:space="0" w:color="auto"/>
        <w:left w:val="none" w:sz="0" w:space="0" w:color="auto"/>
        <w:bottom w:val="none" w:sz="0" w:space="0" w:color="auto"/>
        <w:right w:val="none" w:sz="0" w:space="0" w:color="auto"/>
      </w:divBdr>
      <w:divsChild>
        <w:div w:id="746683299">
          <w:marLeft w:val="274"/>
          <w:marRight w:val="0"/>
          <w:marTop w:val="60"/>
          <w:marBottom w:val="0"/>
          <w:divBdr>
            <w:top w:val="none" w:sz="0" w:space="0" w:color="auto"/>
            <w:left w:val="none" w:sz="0" w:space="0" w:color="auto"/>
            <w:bottom w:val="none" w:sz="0" w:space="0" w:color="auto"/>
            <w:right w:val="none" w:sz="0" w:space="0" w:color="auto"/>
          </w:divBdr>
        </w:div>
        <w:div w:id="976305009">
          <w:marLeft w:val="274"/>
          <w:marRight w:val="0"/>
          <w:marTop w:val="60"/>
          <w:marBottom w:val="0"/>
          <w:divBdr>
            <w:top w:val="none" w:sz="0" w:space="0" w:color="auto"/>
            <w:left w:val="none" w:sz="0" w:space="0" w:color="auto"/>
            <w:bottom w:val="none" w:sz="0" w:space="0" w:color="auto"/>
            <w:right w:val="none" w:sz="0" w:space="0" w:color="auto"/>
          </w:divBdr>
        </w:div>
        <w:div w:id="1423335822">
          <w:marLeft w:val="274"/>
          <w:marRight w:val="0"/>
          <w:marTop w:val="60"/>
          <w:marBottom w:val="0"/>
          <w:divBdr>
            <w:top w:val="none" w:sz="0" w:space="0" w:color="auto"/>
            <w:left w:val="none" w:sz="0" w:space="0" w:color="auto"/>
            <w:bottom w:val="none" w:sz="0" w:space="0" w:color="auto"/>
            <w:right w:val="none" w:sz="0" w:space="0" w:color="auto"/>
          </w:divBdr>
        </w:div>
      </w:divsChild>
    </w:div>
    <w:div w:id="1041712315">
      <w:bodyDiv w:val="1"/>
      <w:marLeft w:val="0"/>
      <w:marRight w:val="0"/>
      <w:marTop w:val="0"/>
      <w:marBottom w:val="0"/>
      <w:divBdr>
        <w:top w:val="none" w:sz="0" w:space="0" w:color="auto"/>
        <w:left w:val="none" w:sz="0" w:space="0" w:color="auto"/>
        <w:bottom w:val="none" w:sz="0" w:space="0" w:color="auto"/>
        <w:right w:val="none" w:sz="0" w:space="0" w:color="auto"/>
      </w:divBdr>
    </w:div>
    <w:div w:id="1062867934">
      <w:bodyDiv w:val="1"/>
      <w:marLeft w:val="0"/>
      <w:marRight w:val="0"/>
      <w:marTop w:val="0"/>
      <w:marBottom w:val="0"/>
      <w:divBdr>
        <w:top w:val="none" w:sz="0" w:space="0" w:color="auto"/>
        <w:left w:val="none" w:sz="0" w:space="0" w:color="auto"/>
        <w:bottom w:val="none" w:sz="0" w:space="0" w:color="auto"/>
        <w:right w:val="none" w:sz="0" w:space="0" w:color="auto"/>
      </w:divBdr>
    </w:div>
    <w:div w:id="1066029111">
      <w:bodyDiv w:val="1"/>
      <w:marLeft w:val="0"/>
      <w:marRight w:val="0"/>
      <w:marTop w:val="0"/>
      <w:marBottom w:val="0"/>
      <w:divBdr>
        <w:top w:val="none" w:sz="0" w:space="0" w:color="auto"/>
        <w:left w:val="none" w:sz="0" w:space="0" w:color="auto"/>
        <w:bottom w:val="none" w:sz="0" w:space="0" w:color="auto"/>
        <w:right w:val="none" w:sz="0" w:space="0" w:color="auto"/>
      </w:divBdr>
    </w:div>
    <w:div w:id="1066106049">
      <w:bodyDiv w:val="1"/>
      <w:marLeft w:val="0"/>
      <w:marRight w:val="0"/>
      <w:marTop w:val="0"/>
      <w:marBottom w:val="0"/>
      <w:divBdr>
        <w:top w:val="none" w:sz="0" w:space="0" w:color="auto"/>
        <w:left w:val="none" w:sz="0" w:space="0" w:color="auto"/>
        <w:bottom w:val="none" w:sz="0" w:space="0" w:color="auto"/>
        <w:right w:val="none" w:sz="0" w:space="0" w:color="auto"/>
      </w:divBdr>
    </w:div>
    <w:div w:id="1072705088">
      <w:bodyDiv w:val="1"/>
      <w:marLeft w:val="0"/>
      <w:marRight w:val="0"/>
      <w:marTop w:val="0"/>
      <w:marBottom w:val="0"/>
      <w:divBdr>
        <w:top w:val="none" w:sz="0" w:space="0" w:color="auto"/>
        <w:left w:val="none" w:sz="0" w:space="0" w:color="auto"/>
        <w:bottom w:val="none" w:sz="0" w:space="0" w:color="auto"/>
        <w:right w:val="none" w:sz="0" w:space="0" w:color="auto"/>
      </w:divBdr>
      <w:divsChild>
        <w:div w:id="862476849">
          <w:marLeft w:val="274"/>
          <w:marRight w:val="0"/>
          <w:marTop w:val="60"/>
          <w:marBottom w:val="0"/>
          <w:divBdr>
            <w:top w:val="none" w:sz="0" w:space="0" w:color="auto"/>
            <w:left w:val="none" w:sz="0" w:space="0" w:color="auto"/>
            <w:bottom w:val="none" w:sz="0" w:space="0" w:color="auto"/>
            <w:right w:val="none" w:sz="0" w:space="0" w:color="auto"/>
          </w:divBdr>
        </w:div>
        <w:div w:id="1067802154">
          <w:marLeft w:val="274"/>
          <w:marRight w:val="0"/>
          <w:marTop w:val="60"/>
          <w:marBottom w:val="0"/>
          <w:divBdr>
            <w:top w:val="none" w:sz="0" w:space="0" w:color="auto"/>
            <w:left w:val="none" w:sz="0" w:space="0" w:color="auto"/>
            <w:bottom w:val="none" w:sz="0" w:space="0" w:color="auto"/>
            <w:right w:val="none" w:sz="0" w:space="0" w:color="auto"/>
          </w:divBdr>
        </w:div>
        <w:div w:id="1109470744">
          <w:marLeft w:val="274"/>
          <w:marRight w:val="0"/>
          <w:marTop w:val="60"/>
          <w:marBottom w:val="0"/>
          <w:divBdr>
            <w:top w:val="none" w:sz="0" w:space="0" w:color="auto"/>
            <w:left w:val="none" w:sz="0" w:space="0" w:color="auto"/>
            <w:bottom w:val="none" w:sz="0" w:space="0" w:color="auto"/>
            <w:right w:val="none" w:sz="0" w:space="0" w:color="auto"/>
          </w:divBdr>
        </w:div>
        <w:div w:id="1200776014">
          <w:marLeft w:val="274"/>
          <w:marRight w:val="0"/>
          <w:marTop w:val="60"/>
          <w:marBottom w:val="0"/>
          <w:divBdr>
            <w:top w:val="none" w:sz="0" w:space="0" w:color="auto"/>
            <w:left w:val="none" w:sz="0" w:space="0" w:color="auto"/>
            <w:bottom w:val="none" w:sz="0" w:space="0" w:color="auto"/>
            <w:right w:val="none" w:sz="0" w:space="0" w:color="auto"/>
          </w:divBdr>
        </w:div>
        <w:div w:id="1302269678">
          <w:marLeft w:val="274"/>
          <w:marRight w:val="0"/>
          <w:marTop w:val="60"/>
          <w:marBottom w:val="0"/>
          <w:divBdr>
            <w:top w:val="none" w:sz="0" w:space="0" w:color="auto"/>
            <w:left w:val="none" w:sz="0" w:space="0" w:color="auto"/>
            <w:bottom w:val="none" w:sz="0" w:space="0" w:color="auto"/>
            <w:right w:val="none" w:sz="0" w:space="0" w:color="auto"/>
          </w:divBdr>
        </w:div>
        <w:div w:id="1871651435">
          <w:marLeft w:val="274"/>
          <w:marRight w:val="0"/>
          <w:marTop w:val="60"/>
          <w:marBottom w:val="0"/>
          <w:divBdr>
            <w:top w:val="none" w:sz="0" w:space="0" w:color="auto"/>
            <w:left w:val="none" w:sz="0" w:space="0" w:color="auto"/>
            <w:bottom w:val="none" w:sz="0" w:space="0" w:color="auto"/>
            <w:right w:val="none" w:sz="0" w:space="0" w:color="auto"/>
          </w:divBdr>
        </w:div>
        <w:div w:id="1934968708">
          <w:marLeft w:val="274"/>
          <w:marRight w:val="0"/>
          <w:marTop w:val="60"/>
          <w:marBottom w:val="0"/>
          <w:divBdr>
            <w:top w:val="none" w:sz="0" w:space="0" w:color="auto"/>
            <w:left w:val="none" w:sz="0" w:space="0" w:color="auto"/>
            <w:bottom w:val="none" w:sz="0" w:space="0" w:color="auto"/>
            <w:right w:val="none" w:sz="0" w:space="0" w:color="auto"/>
          </w:divBdr>
        </w:div>
      </w:divsChild>
    </w:div>
    <w:div w:id="1076634504">
      <w:bodyDiv w:val="1"/>
      <w:marLeft w:val="0"/>
      <w:marRight w:val="0"/>
      <w:marTop w:val="0"/>
      <w:marBottom w:val="0"/>
      <w:divBdr>
        <w:top w:val="none" w:sz="0" w:space="0" w:color="auto"/>
        <w:left w:val="none" w:sz="0" w:space="0" w:color="auto"/>
        <w:bottom w:val="none" w:sz="0" w:space="0" w:color="auto"/>
        <w:right w:val="none" w:sz="0" w:space="0" w:color="auto"/>
      </w:divBdr>
      <w:divsChild>
        <w:div w:id="830026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606632">
      <w:bodyDiv w:val="1"/>
      <w:marLeft w:val="0"/>
      <w:marRight w:val="0"/>
      <w:marTop w:val="0"/>
      <w:marBottom w:val="0"/>
      <w:divBdr>
        <w:top w:val="none" w:sz="0" w:space="0" w:color="auto"/>
        <w:left w:val="none" w:sz="0" w:space="0" w:color="auto"/>
        <w:bottom w:val="none" w:sz="0" w:space="0" w:color="auto"/>
        <w:right w:val="none" w:sz="0" w:space="0" w:color="auto"/>
      </w:divBdr>
    </w:div>
    <w:div w:id="1083648436">
      <w:bodyDiv w:val="1"/>
      <w:marLeft w:val="0"/>
      <w:marRight w:val="0"/>
      <w:marTop w:val="0"/>
      <w:marBottom w:val="0"/>
      <w:divBdr>
        <w:top w:val="none" w:sz="0" w:space="0" w:color="auto"/>
        <w:left w:val="none" w:sz="0" w:space="0" w:color="auto"/>
        <w:bottom w:val="none" w:sz="0" w:space="0" w:color="auto"/>
        <w:right w:val="none" w:sz="0" w:space="0" w:color="auto"/>
      </w:divBdr>
    </w:div>
    <w:div w:id="1084842234">
      <w:bodyDiv w:val="1"/>
      <w:marLeft w:val="0"/>
      <w:marRight w:val="0"/>
      <w:marTop w:val="0"/>
      <w:marBottom w:val="0"/>
      <w:divBdr>
        <w:top w:val="none" w:sz="0" w:space="0" w:color="auto"/>
        <w:left w:val="none" w:sz="0" w:space="0" w:color="auto"/>
        <w:bottom w:val="none" w:sz="0" w:space="0" w:color="auto"/>
        <w:right w:val="none" w:sz="0" w:space="0" w:color="auto"/>
      </w:divBdr>
    </w:div>
    <w:div w:id="1093621645">
      <w:bodyDiv w:val="1"/>
      <w:marLeft w:val="0"/>
      <w:marRight w:val="0"/>
      <w:marTop w:val="0"/>
      <w:marBottom w:val="0"/>
      <w:divBdr>
        <w:top w:val="none" w:sz="0" w:space="0" w:color="auto"/>
        <w:left w:val="none" w:sz="0" w:space="0" w:color="auto"/>
        <w:bottom w:val="none" w:sz="0" w:space="0" w:color="auto"/>
        <w:right w:val="none" w:sz="0" w:space="0" w:color="auto"/>
      </w:divBdr>
      <w:divsChild>
        <w:div w:id="134302173">
          <w:marLeft w:val="274"/>
          <w:marRight w:val="0"/>
          <w:marTop w:val="60"/>
          <w:marBottom w:val="0"/>
          <w:divBdr>
            <w:top w:val="none" w:sz="0" w:space="0" w:color="auto"/>
            <w:left w:val="none" w:sz="0" w:space="0" w:color="auto"/>
            <w:bottom w:val="none" w:sz="0" w:space="0" w:color="auto"/>
            <w:right w:val="none" w:sz="0" w:space="0" w:color="auto"/>
          </w:divBdr>
        </w:div>
        <w:div w:id="267127593">
          <w:marLeft w:val="274"/>
          <w:marRight w:val="0"/>
          <w:marTop w:val="60"/>
          <w:marBottom w:val="0"/>
          <w:divBdr>
            <w:top w:val="none" w:sz="0" w:space="0" w:color="auto"/>
            <w:left w:val="none" w:sz="0" w:space="0" w:color="auto"/>
            <w:bottom w:val="none" w:sz="0" w:space="0" w:color="auto"/>
            <w:right w:val="none" w:sz="0" w:space="0" w:color="auto"/>
          </w:divBdr>
        </w:div>
        <w:div w:id="541720692">
          <w:marLeft w:val="274"/>
          <w:marRight w:val="0"/>
          <w:marTop w:val="60"/>
          <w:marBottom w:val="0"/>
          <w:divBdr>
            <w:top w:val="none" w:sz="0" w:space="0" w:color="auto"/>
            <w:left w:val="none" w:sz="0" w:space="0" w:color="auto"/>
            <w:bottom w:val="none" w:sz="0" w:space="0" w:color="auto"/>
            <w:right w:val="none" w:sz="0" w:space="0" w:color="auto"/>
          </w:divBdr>
        </w:div>
        <w:div w:id="865219649">
          <w:marLeft w:val="274"/>
          <w:marRight w:val="0"/>
          <w:marTop w:val="60"/>
          <w:marBottom w:val="0"/>
          <w:divBdr>
            <w:top w:val="none" w:sz="0" w:space="0" w:color="auto"/>
            <w:left w:val="none" w:sz="0" w:space="0" w:color="auto"/>
            <w:bottom w:val="none" w:sz="0" w:space="0" w:color="auto"/>
            <w:right w:val="none" w:sz="0" w:space="0" w:color="auto"/>
          </w:divBdr>
        </w:div>
        <w:div w:id="1110707570">
          <w:marLeft w:val="274"/>
          <w:marRight w:val="0"/>
          <w:marTop w:val="60"/>
          <w:marBottom w:val="0"/>
          <w:divBdr>
            <w:top w:val="none" w:sz="0" w:space="0" w:color="auto"/>
            <w:left w:val="none" w:sz="0" w:space="0" w:color="auto"/>
            <w:bottom w:val="none" w:sz="0" w:space="0" w:color="auto"/>
            <w:right w:val="none" w:sz="0" w:space="0" w:color="auto"/>
          </w:divBdr>
        </w:div>
        <w:div w:id="1350596776">
          <w:marLeft w:val="274"/>
          <w:marRight w:val="0"/>
          <w:marTop w:val="60"/>
          <w:marBottom w:val="0"/>
          <w:divBdr>
            <w:top w:val="none" w:sz="0" w:space="0" w:color="auto"/>
            <w:left w:val="none" w:sz="0" w:space="0" w:color="auto"/>
            <w:bottom w:val="none" w:sz="0" w:space="0" w:color="auto"/>
            <w:right w:val="none" w:sz="0" w:space="0" w:color="auto"/>
          </w:divBdr>
        </w:div>
        <w:div w:id="1789078627">
          <w:marLeft w:val="274"/>
          <w:marRight w:val="0"/>
          <w:marTop w:val="60"/>
          <w:marBottom w:val="0"/>
          <w:divBdr>
            <w:top w:val="none" w:sz="0" w:space="0" w:color="auto"/>
            <w:left w:val="none" w:sz="0" w:space="0" w:color="auto"/>
            <w:bottom w:val="none" w:sz="0" w:space="0" w:color="auto"/>
            <w:right w:val="none" w:sz="0" w:space="0" w:color="auto"/>
          </w:divBdr>
        </w:div>
        <w:div w:id="2106612069">
          <w:marLeft w:val="274"/>
          <w:marRight w:val="0"/>
          <w:marTop w:val="60"/>
          <w:marBottom w:val="0"/>
          <w:divBdr>
            <w:top w:val="none" w:sz="0" w:space="0" w:color="auto"/>
            <w:left w:val="none" w:sz="0" w:space="0" w:color="auto"/>
            <w:bottom w:val="none" w:sz="0" w:space="0" w:color="auto"/>
            <w:right w:val="none" w:sz="0" w:space="0" w:color="auto"/>
          </w:divBdr>
        </w:div>
      </w:divsChild>
    </w:div>
    <w:div w:id="1103111036">
      <w:bodyDiv w:val="1"/>
      <w:marLeft w:val="0"/>
      <w:marRight w:val="0"/>
      <w:marTop w:val="0"/>
      <w:marBottom w:val="0"/>
      <w:divBdr>
        <w:top w:val="none" w:sz="0" w:space="0" w:color="auto"/>
        <w:left w:val="none" w:sz="0" w:space="0" w:color="auto"/>
        <w:bottom w:val="none" w:sz="0" w:space="0" w:color="auto"/>
        <w:right w:val="none" w:sz="0" w:space="0" w:color="auto"/>
      </w:divBdr>
      <w:divsChild>
        <w:div w:id="1150246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641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965198">
      <w:bodyDiv w:val="1"/>
      <w:marLeft w:val="0"/>
      <w:marRight w:val="0"/>
      <w:marTop w:val="0"/>
      <w:marBottom w:val="0"/>
      <w:divBdr>
        <w:top w:val="none" w:sz="0" w:space="0" w:color="auto"/>
        <w:left w:val="none" w:sz="0" w:space="0" w:color="auto"/>
        <w:bottom w:val="none" w:sz="0" w:space="0" w:color="auto"/>
        <w:right w:val="none" w:sz="0" w:space="0" w:color="auto"/>
      </w:divBdr>
    </w:div>
    <w:div w:id="1119688459">
      <w:bodyDiv w:val="1"/>
      <w:marLeft w:val="0"/>
      <w:marRight w:val="0"/>
      <w:marTop w:val="0"/>
      <w:marBottom w:val="0"/>
      <w:divBdr>
        <w:top w:val="none" w:sz="0" w:space="0" w:color="auto"/>
        <w:left w:val="none" w:sz="0" w:space="0" w:color="auto"/>
        <w:bottom w:val="none" w:sz="0" w:space="0" w:color="auto"/>
        <w:right w:val="none" w:sz="0" w:space="0" w:color="auto"/>
      </w:divBdr>
    </w:div>
    <w:div w:id="1120341170">
      <w:bodyDiv w:val="1"/>
      <w:marLeft w:val="0"/>
      <w:marRight w:val="0"/>
      <w:marTop w:val="0"/>
      <w:marBottom w:val="0"/>
      <w:divBdr>
        <w:top w:val="none" w:sz="0" w:space="0" w:color="auto"/>
        <w:left w:val="none" w:sz="0" w:space="0" w:color="auto"/>
        <w:bottom w:val="none" w:sz="0" w:space="0" w:color="auto"/>
        <w:right w:val="none" w:sz="0" w:space="0" w:color="auto"/>
      </w:divBdr>
    </w:div>
    <w:div w:id="1129013238">
      <w:bodyDiv w:val="1"/>
      <w:marLeft w:val="0"/>
      <w:marRight w:val="0"/>
      <w:marTop w:val="0"/>
      <w:marBottom w:val="0"/>
      <w:divBdr>
        <w:top w:val="none" w:sz="0" w:space="0" w:color="auto"/>
        <w:left w:val="none" w:sz="0" w:space="0" w:color="auto"/>
        <w:bottom w:val="none" w:sz="0" w:space="0" w:color="auto"/>
        <w:right w:val="none" w:sz="0" w:space="0" w:color="auto"/>
      </w:divBdr>
    </w:div>
    <w:div w:id="1130512204">
      <w:bodyDiv w:val="1"/>
      <w:marLeft w:val="0"/>
      <w:marRight w:val="0"/>
      <w:marTop w:val="0"/>
      <w:marBottom w:val="0"/>
      <w:divBdr>
        <w:top w:val="none" w:sz="0" w:space="0" w:color="auto"/>
        <w:left w:val="none" w:sz="0" w:space="0" w:color="auto"/>
        <w:bottom w:val="none" w:sz="0" w:space="0" w:color="auto"/>
        <w:right w:val="none" w:sz="0" w:space="0" w:color="auto"/>
      </w:divBdr>
    </w:div>
    <w:div w:id="1134903889">
      <w:bodyDiv w:val="1"/>
      <w:marLeft w:val="0"/>
      <w:marRight w:val="0"/>
      <w:marTop w:val="0"/>
      <w:marBottom w:val="0"/>
      <w:divBdr>
        <w:top w:val="none" w:sz="0" w:space="0" w:color="auto"/>
        <w:left w:val="none" w:sz="0" w:space="0" w:color="auto"/>
        <w:bottom w:val="none" w:sz="0" w:space="0" w:color="auto"/>
        <w:right w:val="none" w:sz="0" w:space="0" w:color="auto"/>
      </w:divBdr>
    </w:div>
    <w:div w:id="1135291674">
      <w:bodyDiv w:val="1"/>
      <w:marLeft w:val="0"/>
      <w:marRight w:val="0"/>
      <w:marTop w:val="0"/>
      <w:marBottom w:val="0"/>
      <w:divBdr>
        <w:top w:val="none" w:sz="0" w:space="0" w:color="auto"/>
        <w:left w:val="none" w:sz="0" w:space="0" w:color="auto"/>
        <w:bottom w:val="none" w:sz="0" w:space="0" w:color="auto"/>
        <w:right w:val="none" w:sz="0" w:space="0" w:color="auto"/>
      </w:divBdr>
    </w:div>
    <w:div w:id="1144272887">
      <w:bodyDiv w:val="1"/>
      <w:marLeft w:val="0"/>
      <w:marRight w:val="0"/>
      <w:marTop w:val="0"/>
      <w:marBottom w:val="0"/>
      <w:divBdr>
        <w:top w:val="none" w:sz="0" w:space="0" w:color="auto"/>
        <w:left w:val="none" w:sz="0" w:space="0" w:color="auto"/>
        <w:bottom w:val="none" w:sz="0" w:space="0" w:color="auto"/>
        <w:right w:val="none" w:sz="0" w:space="0" w:color="auto"/>
      </w:divBdr>
    </w:div>
    <w:div w:id="1147741152">
      <w:bodyDiv w:val="1"/>
      <w:marLeft w:val="0"/>
      <w:marRight w:val="0"/>
      <w:marTop w:val="0"/>
      <w:marBottom w:val="0"/>
      <w:divBdr>
        <w:top w:val="none" w:sz="0" w:space="0" w:color="auto"/>
        <w:left w:val="none" w:sz="0" w:space="0" w:color="auto"/>
        <w:bottom w:val="none" w:sz="0" w:space="0" w:color="auto"/>
        <w:right w:val="none" w:sz="0" w:space="0" w:color="auto"/>
      </w:divBdr>
      <w:divsChild>
        <w:div w:id="1490906748">
          <w:marLeft w:val="0"/>
          <w:marRight w:val="0"/>
          <w:marTop w:val="0"/>
          <w:marBottom w:val="0"/>
          <w:divBdr>
            <w:top w:val="none" w:sz="0" w:space="0" w:color="auto"/>
            <w:left w:val="none" w:sz="0" w:space="0" w:color="auto"/>
            <w:bottom w:val="none" w:sz="0" w:space="0" w:color="auto"/>
            <w:right w:val="none" w:sz="0" w:space="0" w:color="auto"/>
          </w:divBdr>
          <w:divsChild>
            <w:div w:id="2116247708">
              <w:marLeft w:val="0"/>
              <w:marRight w:val="0"/>
              <w:marTop w:val="0"/>
              <w:marBottom w:val="0"/>
              <w:divBdr>
                <w:top w:val="none" w:sz="0" w:space="0" w:color="auto"/>
                <w:left w:val="none" w:sz="0" w:space="0" w:color="auto"/>
                <w:bottom w:val="none" w:sz="0" w:space="0" w:color="auto"/>
                <w:right w:val="none" w:sz="0" w:space="0" w:color="auto"/>
              </w:divBdr>
              <w:divsChild>
                <w:div w:id="860972199">
                  <w:marLeft w:val="0"/>
                  <w:marRight w:val="0"/>
                  <w:marTop w:val="0"/>
                  <w:marBottom w:val="0"/>
                  <w:divBdr>
                    <w:top w:val="none" w:sz="0" w:space="0" w:color="auto"/>
                    <w:left w:val="none" w:sz="0" w:space="0" w:color="auto"/>
                    <w:bottom w:val="none" w:sz="0" w:space="0" w:color="auto"/>
                    <w:right w:val="none" w:sz="0" w:space="0" w:color="auto"/>
                  </w:divBdr>
                  <w:divsChild>
                    <w:div w:id="123667561">
                      <w:marLeft w:val="0"/>
                      <w:marRight w:val="0"/>
                      <w:marTop w:val="0"/>
                      <w:marBottom w:val="0"/>
                      <w:divBdr>
                        <w:top w:val="none" w:sz="0" w:space="0" w:color="auto"/>
                        <w:left w:val="none" w:sz="0" w:space="0" w:color="auto"/>
                        <w:bottom w:val="none" w:sz="0" w:space="0" w:color="auto"/>
                        <w:right w:val="none" w:sz="0" w:space="0" w:color="auto"/>
                      </w:divBdr>
                      <w:divsChild>
                        <w:div w:id="266929122">
                          <w:marLeft w:val="0"/>
                          <w:marRight w:val="0"/>
                          <w:marTop w:val="0"/>
                          <w:marBottom w:val="0"/>
                          <w:divBdr>
                            <w:top w:val="none" w:sz="0" w:space="0" w:color="auto"/>
                            <w:left w:val="none" w:sz="0" w:space="0" w:color="auto"/>
                            <w:bottom w:val="none" w:sz="0" w:space="0" w:color="auto"/>
                            <w:right w:val="none" w:sz="0" w:space="0" w:color="auto"/>
                          </w:divBdr>
                          <w:divsChild>
                            <w:div w:id="90705771">
                              <w:marLeft w:val="0"/>
                              <w:marRight w:val="0"/>
                              <w:marTop w:val="0"/>
                              <w:marBottom w:val="0"/>
                              <w:divBdr>
                                <w:top w:val="none" w:sz="0" w:space="0" w:color="auto"/>
                                <w:left w:val="none" w:sz="0" w:space="0" w:color="auto"/>
                                <w:bottom w:val="none" w:sz="0" w:space="0" w:color="auto"/>
                                <w:right w:val="none" w:sz="0" w:space="0" w:color="auto"/>
                              </w:divBdr>
                              <w:divsChild>
                                <w:div w:id="1468620690">
                                  <w:marLeft w:val="0"/>
                                  <w:marRight w:val="0"/>
                                  <w:marTop w:val="0"/>
                                  <w:marBottom w:val="0"/>
                                  <w:divBdr>
                                    <w:top w:val="none" w:sz="0" w:space="0" w:color="auto"/>
                                    <w:left w:val="none" w:sz="0" w:space="0" w:color="auto"/>
                                    <w:bottom w:val="none" w:sz="0" w:space="0" w:color="auto"/>
                                    <w:right w:val="none" w:sz="0" w:space="0" w:color="auto"/>
                                  </w:divBdr>
                                  <w:divsChild>
                                    <w:div w:id="190417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362638">
      <w:bodyDiv w:val="1"/>
      <w:marLeft w:val="0"/>
      <w:marRight w:val="0"/>
      <w:marTop w:val="0"/>
      <w:marBottom w:val="0"/>
      <w:divBdr>
        <w:top w:val="none" w:sz="0" w:space="0" w:color="auto"/>
        <w:left w:val="none" w:sz="0" w:space="0" w:color="auto"/>
        <w:bottom w:val="none" w:sz="0" w:space="0" w:color="auto"/>
        <w:right w:val="none" w:sz="0" w:space="0" w:color="auto"/>
      </w:divBdr>
    </w:div>
    <w:div w:id="1173186383">
      <w:bodyDiv w:val="1"/>
      <w:marLeft w:val="0"/>
      <w:marRight w:val="0"/>
      <w:marTop w:val="0"/>
      <w:marBottom w:val="0"/>
      <w:divBdr>
        <w:top w:val="none" w:sz="0" w:space="0" w:color="auto"/>
        <w:left w:val="none" w:sz="0" w:space="0" w:color="auto"/>
        <w:bottom w:val="none" w:sz="0" w:space="0" w:color="auto"/>
        <w:right w:val="none" w:sz="0" w:space="0" w:color="auto"/>
      </w:divBdr>
    </w:div>
    <w:div w:id="1183014776">
      <w:bodyDiv w:val="1"/>
      <w:marLeft w:val="0"/>
      <w:marRight w:val="0"/>
      <w:marTop w:val="0"/>
      <w:marBottom w:val="0"/>
      <w:divBdr>
        <w:top w:val="none" w:sz="0" w:space="0" w:color="auto"/>
        <w:left w:val="none" w:sz="0" w:space="0" w:color="auto"/>
        <w:bottom w:val="none" w:sz="0" w:space="0" w:color="auto"/>
        <w:right w:val="none" w:sz="0" w:space="0" w:color="auto"/>
      </w:divBdr>
      <w:divsChild>
        <w:div w:id="528110654">
          <w:marLeft w:val="274"/>
          <w:marRight w:val="0"/>
          <w:marTop w:val="60"/>
          <w:marBottom w:val="0"/>
          <w:divBdr>
            <w:top w:val="none" w:sz="0" w:space="0" w:color="auto"/>
            <w:left w:val="none" w:sz="0" w:space="0" w:color="auto"/>
            <w:bottom w:val="none" w:sz="0" w:space="0" w:color="auto"/>
            <w:right w:val="none" w:sz="0" w:space="0" w:color="auto"/>
          </w:divBdr>
        </w:div>
        <w:div w:id="1145854901">
          <w:marLeft w:val="274"/>
          <w:marRight w:val="0"/>
          <w:marTop w:val="60"/>
          <w:marBottom w:val="0"/>
          <w:divBdr>
            <w:top w:val="none" w:sz="0" w:space="0" w:color="auto"/>
            <w:left w:val="none" w:sz="0" w:space="0" w:color="auto"/>
            <w:bottom w:val="none" w:sz="0" w:space="0" w:color="auto"/>
            <w:right w:val="none" w:sz="0" w:space="0" w:color="auto"/>
          </w:divBdr>
        </w:div>
        <w:div w:id="1317800751">
          <w:marLeft w:val="274"/>
          <w:marRight w:val="0"/>
          <w:marTop w:val="60"/>
          <w:marBottom w:val="0"/>
          <w:divBdr>
            <w:top w:val="none" w:sz="0" w:space="0" w:color="auto"/>
            <w:left w:val="none" w:sz="0" w:space="0" w:color="auto"/>
            <w:bottom w:val="none" w:sz="0" w:space="0" w:color="auto"/>
            <w:right w:val="none" w:sz="0" w:space="0" w:color="auto"/>
          </w:divBdr>
        </w:div>
        <w:div w:id="1807971992">
          <w:marLeft w:val="274"/>
          <w:marRight w:val="0"/>
          <w:marTop w:val="60"/>
          <w:marBottom w:val="0"/>
          <w:divBdr>
            <w:top w:val="none" w:sz="0" w:space="0" w:color="auto"/>
            <w:left w:val="none" w:sz="0" w:space="0" w:color="auto"/>
            <w:bottom w:val="none" w:sz="0" w:space="0" w:color="auto"/>
            <w:right w:val="none" w:sz="0" w:space="0" w:color="auto"/>
          </w:divBdr>
        </w:div>
      </w:divsChild>
    </w:div>
    <w:div w:id="1187405350">
      <w:bodyDiv w:val="1"/>
      <w:marLeft w:val="0"/>
      <w:marRight w:val="0"/>
      <w:marTop w:val="0"/>
      <w:marBottom w:val="0"/>
      <w:divBdr>
        <w:top w:val="none" w:sz="0" w:space="0" w:color="auto"/>
        <w:left w:val="none" w:sz="0" w:space="0" w:color="auto"/>
        <w:bottom w:val="none" w:sz="0" w:space="0" w:color="auto"/>
        <w:right w:val="none" w:sz="0" w:space="0" w:color="auto"/>
      </w:divBdr>
    </w:div>
    <w:div w:id="1205211363">
      <w:bodyDiv w:val="1"/>
      <w:marLeft w:val="0"/>
      <w:marRight w:val="0"/>
      <w:marTop w:val="0"/>
      <w:marBottom w:val="0"/>
      <w:divBdr>
        <w:top w:val="none" w:sz="0" w:space="0" w:color="auto"/>
        <w:left w:val="none" w:sz="0" w:space="0" w:color="auto"/>
        <w:bottom w:val="none" w:sz="0" w:space="0" w:color="auto"/>
        <w:right w:val="none" w:sz="0" w:space="0" w:color="auto"/>
      </w:divBdr>
    </w:div>
    <w:div w:id="1211529129">
      <w:bodyDiv w:val="1"/>
      <w:marLeft w:val="0"/>
      <w:marRight w:val="0"/>
      <w:marTop w:val="0"/>
      <w:marBottom w:val="0"/>
      <w:divBdr>
        <w:top w:val="none" w:sz="0" w:space="0" w:color="auto"/>
        <w:left w:val="none" w:sz="0" w:space="0" w:color="auto"/>
        <w:bottom w:val="none" w:sz="0" w:space="0" w:color="auto"/>
        <w:right w:val="none" w:sz="0" w:space="0" w:color="auto"/>
      </w:divBdr>
      <w:divsChild>
        <w:div w:id="576789748">
          <w:marLeft w:val="0"/>
          <w:marRight w:val="0"/>
          <w:marTop w:val="0"/>
          <w:marBottom w:val="0"/>
          <w:divBdr>
            <w:top w:val="none" w:sz="0" w:space="0" w:color="auto"/>
            <w:left w:val="none" w:sz="0" w:space="0" w:color="auto"/>
            <w:bottom w:val="none" w:sz="0" w:space="0" w:color="auto"/>
            <w:right w:val="none" w:sz="0" w:space="0" w:color="auto"/>
          </w:divBdr>
        </w:div>
      </w:divsChild>
    </w:div>
    <w:div w:id="1212352343">
      <w:bodyDiv w:val="1"/>
      <w:marLeft w:val="0"/>
      <w:marRight w:val="0"/>
      <w:marTop w:val="0"/>
      <w:marBottom w:val="0"/>
      <w:divBdr>
        <w:top w:val="none" w:sz="0" w:space="0" w:color="auto"/>
        <w:left w:val="none" w:sz="0" w:space="0" w:color="auto"/>
        <w:bottom w:val="none" w:sz="0" w:space="0" w:color="auto"/>
        <w:right w:val="none" w:sz="0" w:space="0" w:color="auto"/>
      </w:divBdr>
    </w:div>
    <w:div w:id="1233392237">
      <w:bodyDiv w:val="1"/>
      <w:marLeft w:val="0"/>
      <w:marRight w:val="0"/>
      <w:marTop w:val="0"/>
      <w:marBottom w:val="0"/>
      <w:divBdr>
        <w:top w:val="none" w:sz="0" w:space="0" w:color="auto"/>
        <w:left w:val="none" w:sz="0" w:space="0" w:color="auto"/>
        <w:bottom w:val="none" w:sz="0" w:space="0" w:color="auto"/>
        <w:right w:val="none" w:sz="0" w:space="0" w:color="auto"/>
      </w:divBdr>
      <w:divsChild>
        <w:div w:id="1536769947">
          <w:marLeft w:val="0"/>
          <w:marRight w:val="0"/>
          <w:marTop w:val="0"/>
          <w:marBottom w:val="0"/>
          <w:divBdr>
            <w:top w:val="none" w:sz="0" w:space="0" w:color="auto"/>
            <w:left w:val="none" w:sz="0" w:space="0" w:color="auto"/>
            <w:bottom w:val="none" w:sz="0" w:space="0" w:color="auto"/>
            <w:right w:val="none" w:sz="0" w:space="0" w:color="auto"/>
          </w:divBdr>
          <w:divsChild>
            <w:div w:id="760831225">
              <w:marLeft w:val="0"/>
              <w:marRight w:val="0"/>
              <w:marTop w:val="0"/>
              <w:marBottom w:val="0"/>
              <w:divBdr>
                <w:top w:val="none" w:sz="0" w:space="0" w:color="auto"/>
                <w:left w:val="none" w:sz="0" w:space="0" w:color="auto"/>
                <w:bottom w:val="none" w:sz="0" w:space="0" w:color="auto"/>
                <w:right w:val="none" w:sz="0" w:space="0" w:color="auto"/>
              </w:divBdr>
              <w:divsChild>
                <w:div w:id="1453791915">
                  <w:marLeft w:val="0"/>
                  <w:marRight w:val="0"/>
                  <w:marTop w:val="0"/>
                  <w:marBottom w:val="0"/>
                  <w:divBdr>
                    <w:top w:val="none" w:sz="0" w:space="0" w:color="auto"/>
                    <w:left w:val="none" w:sz="0" w:space="0" w:color="auto"/>
                    <w:bottom w:val="none" w:sz="0" w:space="0" w:color="auto"/>
                    <w:right w:val="none" w:sz="0" w:space="0" w:color="auto"/>
                  </w:divBdr>
                  <w:divsChild>
                    <w:div w:id="1817913255">
                      <w:marLeft w:val="0"/>
                      <w:marRight w:val="0"/>
                      <w:marTop w:val="0"/>
                      <w:marBottom w:val="0"/>
                      <w:divBdr>
                        <w:top w:val="none" w:sz="0" w:space="0" w:color="auto"/>
                        <w:left w:val="none" w:sz="0" w:space="0" w:color="auto"/>
                        <w:bottom w:val="none" w:sz="0" w:space="0" w:color="auto"/>
                        <w:right w:val="none" w:sz="0" w:space="0" w:color="auto"/>
                      </w:divBdr>
                      <w:divsChild>
                        <w:div w:id="1153335134">
                          <w:marLeft w:val="0"/>
                          <w:marRight w:val="0"/>
                          <w:marTop w:val="0"/>
                          <w:marBottom w:val="0"/>
                          <w:divBdr>
                            <w:top w:val="none" w:sz="0" w:space="0" w:color="auto"/>
                            <w:left w:val="none" w:sz="0" w:space="0" w:color="auto"/>
                            <w:bottom w:val="none" w:sz="0" w:space="0" w:color="auto"/>
                            <w:right w:val="none" w:sz="0" w:space="0" w:color="auto"/>
                          </w:divBdr>
                          <w:divsChild>
                            <w:div w:id="1167398939">
                              <w:marLeft w:val="0"/>
                              <w:marRight w:val="0"/>
                              <w:marTop w:val="0"/>
                              <w:marBottom w:val="0"/>
                              <w:divBdr>
                                <w:top w:val="none" w:sz="0" w:space="0" w:color="auto"/>
                                <w:left w:val="none" w:sz="0" w:space="0" w:color="auto"/>
                                <w:bottom w:val="none" w:sz="0" w:space="0" w:color="auto"/>
                                <w:right w:val="none" w:sz="0" w:space="0" w:color="auto"/>
                              </w:divBdr>
                              <w:divsChild>
                                <w:div w:id="1019818136">
                                  <w:marLeft w:val="0"/>
                                  <w:marRight w:val="0"/>
                                  <w:marTop w:val="0"/>
                                  <w:marBottom w:val="0"/>
                                  <w:divBdr>
                                    <w:top w:val="none" w:sz="0" w:space="0" w:color="auto"/>
                                    <w:left w:val="none" w:sz="0" w:space="0" w:color="auto"/>
                                    <w:bottom w:val="none" w:sz="0" w:space="0" w:color="auto"/>
                                    <w:right w:val="none" w:sz="0" w:space="0" w:color="auto"/>
                                  </w:divBdr>
                                  <w:divsChild>
                                    <w:div w:id="87543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169797">
      <w:bodyDiv w:val="1"/>
      <w:marLeft w:val="0"/>
      <w:marRight w:val="0"/>
      <w:marTop w:val="0"/>
      <w:marBottom w:val="0"/>
      <w:divBdr>
        <w:top w:val="none" w:sz="0" w:space="0" w:color="auto"/>
        <w:left w:val="none" w:sz="0" w:space="0" w:color="auto"/>
        <w:bottom w:val="none" w:sz="0" w:space="0" w:color="auto"/>
        <w:right w:val="none" w:sz="0" w:space="0" w:color="auto"/>
      </w:divBdr>
    </w:div>
    <w:div w:id="1262378553">
      <w:bodyDiv w:val="1"/>
      <w:marLeft w:val="0"/>
      <w:marRight w:val="0"/>
      <w:marTop w:val="0"/>
      <w:marBottom w:val="0"/>
      <w:divBdr>
        <w:top w:val="none" w:sz="0" w:space="0" w:color="auto"/>
        <w:left w:val="none" w:sz="0" w:space="0" w:color="auto"/>
        <w:bottom w:val="none" w:sz="0" w:space="0" w:color="auto"/>
        <w:right w:val="none" w:sz="0" w:space="0" w:color="auto"/>
      </w:divBdr>
    </w:div>
    <w:div w:id="1268270205">
      <w:bodyDiv w:val="1"/>
      <w:marLeft w:val="0"/>
      <w:marRight w:val="0"/>
      <w:marTop w:val="0"/>
      <w:marBottom w:val="0"/>
      <w:divBdr>
        <w:top w:val="none" w:sz="0" w:space="0" w:color="auto"/>
        <w:left w:val="none" w:sz="0" w:space="0" w:color="auto"/>
        <w:bottom w:val="none" w:sz="0" w:space="0" w:color="auto"/>
        <w:right w:val="none" w:sz="0" w:space="0" w:color="auto"/>
      </w:divBdr>
    </w:div>
    <w:div w:id="1273250106">
      <w:bodyDiv w:val="1"/>
      <w:marLeft w:val="0"/>
      <w:marRight w:val="0"/>
      <w:marTop w:val="0"/>
      <w:marBottom w:val="0"/>
      <w:divBdr>
        <w:top w:val="none" w:sz="0" w:space="0" w:color="auto"/>
        <w:left w:val="none" w:sz="0" w:space="0" w:color="auto"/>
        <w:bottom w:val="none" w:sz="0" w:space="0" w:color="auto"/>
        <w:right w:val="none" w:sz="0" w:space="0" w:color="auto"/>
      </w:divBdr>
    </w:div>
    <w:div w:id="1276787346">
      <w:bodyDiv w:val="1"/>
      <w:marLeft w:val="0"/>
      <w:marRight w:val="0"/>
      <w:marTop w:val="0"/>
      <w:marBottom w:val="0"/>
      <w:divBdr>
        <w:top w:val="none" w:sz="0" w:space="0" w:color="auto"/>
        <w:left w:val="none" w:sz="0" w:space="0" w:color="auto"/>
        <w:bottom w:val="none" w:sz="0" w:space="0" w:color="auto"/>
        <w:right w:val="none" w:sz="0" w:space="0" w:color="auto"/>
      </w:divBdr>
      <w:divsChild>
        <w:div w:id="612637583">
          <w:marLeft w:val="274"/>
          <w:marRight w:val="0"/>
          <w:marTop w:val="60"/>
          <w:marBottom w:val="0"/>
          <w:divBdr>
            <w:top w:val="none" w:sz="0" w:space="0" w:color="auto"/>
            <w:left w:val="none" w:sz="0" w:space="0" w:color="auto"/>
            <w:bottom w:val="none" w:sz="0" w:space="0" w:color="auto"/>
            <w:right w:val="none" w:sz="0" w:space="0" w:color="auto"/>
          </w:divBdr>
        </w:div>
        <w:div w:id="763191921">
          <w:marLeft w:val="274"/>
          <w:marRight w:val="0"/>
          <w:marTop w:val="60"/>
          <w:marBottom w:val="0"/>
          <w:divBdr>
            <w:top w:val="none" w:sz="0" w:space="0" w:color="auto"/>
            <w:left w:val="none" w:sz="0" w:space="0" w:color="auto"/>
            <w:bottom w:val="none" w:sz="0" w:space="0" w:color="auto"/>
            <w:right w:val="none" w:sz="0" w:space="0" w:color="auto"/>
          </w:divBdr>
        </w:div>
        <w:div w:id="1465924401">
          <w:marLeft w:val="274"/>
          <w:marRight w:val="0"/>
          <w:marTop w:val="60"/>
          <w:marBottom w:val="0"/>
          <w:divBdr>
            <w:top w:val="none" w:sz="0" w:space="0" w:color="auto"/>
            <w:left w:val="none" w:sz="0" w:space="0" w:color="auto"/>
            <w:bottom w:val="none" w:sz="0" w:space="0" w:color="auto"/>
            <w:right w:val="none" w:sz="0" w:space="0" w:color="auto"/>
          </w:divBdr>
        </w:div>
        <w:div w:id="1744183098">
          <w:marLeft w:val="274"/>
          <w:marRight w:val="0"/>
          <w:marTop w:val="60"/>
          <w:marBottom w:val="0"/>
          <w:divBdr>
            <w:top w:val="none" w:sz="0" w:space="0" w:color="auto"/>
            <w:left w:val="none" w:sz="0" w:space="0" w:color="auto"/>
            <w:bottom w:val="none" w:sz="0" w:space="0" w:color="auto"/>
            <w:right w:val="none" w:sz="0" w:space="0" w:color="auto"/>
          </w:divBdr>
        </w:div>
      </w:divsChild>
    </w:div>
    <w:div w:id="1276980161">
      <w:bodyDiv w:val="1"/>
      <w:marLeft w:val="0"/>
      <w:marRight w:val="0"/>
      <w:marTop w:val="0"/>
      <w:marBottom w:val="0"/>
      <w:divBdr>
        <w:top w:val="none" w:sz="0" w:space="0" w:color="auto"/>
        <w:left w:val="none" w:sz="0" w:space="0" w:color="auto"/>
        <w:bottom w:val="none" w:sz="0" w:space="0" w:color="auto"/>
        <w:right w:val="none" w:sz="0" w:space="0" w:color="auto"/>
      </w:divBdr>
    </w:div>
    <w:div w:id="1287934742">
      <w:bodyDiv w:val="1"/>
      <w:marLeft w:val="0"/>
      <w:marRight w:val="0"/>
      <w:marTop w:val="0"/>
      <w:marBottom w:val="0"/>
      <w:divBdr>
        <w:top w:val="none" w:sz="0" w:space="0" w:color="auto"/>
        <w:left w:val="none" w:sz="0" w:space="0" w:color="auto"/>
        <w:bottom w:val="none" w:sz="0" w:space="0" w:color="auto"/>
        <w:right w:val="none" w:sz="0" w:space="0" w:color="auto"/>
      </w:divBdr>
    </w:div>
    <w:div w:id="1292858467">
      <w:bodyDiv w:val="1"/>
      <w:marLeft w:val="0"/>
      <w:marRight w:val="0"/>
      <w:marTop w:val="0"/>
      <w:marBottom w:val="0"/>
      <w:divBdr>
        <w:top w:val="none" w:sz="0" w:space="0" w:color="auto"/>
        <w:left w:val="none" w:sz="0" w:space="0" w:color="auto"/>
        <w:bottom w:val="none" w:sz="0" w:space="0" w:color="auto"/>
        <w:right w:val="none" w:sz="0" w:space="0" w:color="auto"/>
      </w:divBdr>
    </w:div>
    <w:div w:id="1298801820">
      <w:bodyDiv w:val="1"/>
      <w:marLeft w:val="0"/>
      <w:marRight w:val="0"/>
      <w:marTop w:val="0"/>
      <w:marBottom w:val="0"/>
      <w:divBdr>
        <w:top w:val="none" w:sz="0" w:space="0" w:color="auto"/>
        <w:left w:val="none" w:sz="0" w:space="0" w:color="auto"/>
        <w:bottom w:val="none" w:sz="0" w:space="0" w:color="auto"/>
        <w:right w:val="none" w:sz="0" w:space="0" w:color="auto"/>
      </w:divBdr>
    </w:div>
    <w:div w:id="1301568627">
      <w:bodyDiv w:val="1"/>
      <w:marLeft w:val="0"/>
      <w:marRight w:val="0"/>
      <w:marTop w:val="0"/>
      <w:marBottom w:val="0"/>
      <w:divBdr>
        <w:top w:val="none" w:sz="0" w:space="0" w:color="auto"/>
        <w:left w:val="none" w:sz="0" w:space="0" w:color="auto"/>
        <w:bottom w:val="none" w:sz="0" w:space="0" w:color="auto"/>
        <w:right w:val="none" w:sz="0" w:space="0" w:color="auto"/>
      </w:divBdr>
    </w:div>
    <w:div w:id="1302419352">
      <w:bodyDiv w:val="1"/>
      <w:marLeft w:val="0"/>
      <w:marRight w:val="0"/>
      <w:marTop w:val="0"/>
      <w:marBottom w:val="0"/>
      <w:divBdr>
        <w:top w:val="none" w:sz="0" w:space="0" w:color="auto"/>
        <w:left w:val="none" w:sz="0" w:space="0" w:color="auto"/>
        <w:bottom w:val="none" w:sz="0" w:space="0" w:color="auto"/>
        <w:right w:val="none" w:sz="0" w:space="0" w:color="auto"/>
      </w:divBdr>
    </w:div>
    <w:div w:id="1304508426">
      <w:bodyDiv w:val="1"/>
      <w:marLeft w:val="0"/>
      <w:marRight w:val="0"/>
      <w:marTop w:val="0"/>
      <w:marBottom w:val="0"/>
      <w:divBdr>
        <w:top w:val="none" w:sz="0" w:space="0" w:color="auto"/>
        <w:left w:val="none" w:sz="0" w:space="0" w:color="auto"/>
        <w:bottom w:val="none" w:sz="0" w:space="0" w:color="auto"/>
        <w:right w:val="none" w:sz="0" w:space="0" w:color="auto"/>
      </w:divBdr>
      <w:divsChild>
        <w:div w:id="111386737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306855042">
      <w:bodyDiv w:val="1"/>
      <w:marLeft w:val="0"/>
      <w:marRight w:val="0"/>
      <w:marTop w:val="0"/>
      <w:marBottom w:val="0"/>
      <w:divBdr>
        <w:top w:val="none" w:sz="0" w:space="0" w:color="auto"/>
        <w:left w:val="none" w:sz="0" w:space="0" w:color="auto"/>
        <w:bottom w:val="none" w:sz="0" w:space="0" w:color="auto"/>
        <w:right w:val="none" w:sz="0" w:space="0" w:color="auto"/>
      </w:divBdr>
      <w:divsChild>
        <w:div w:id="578755551">
          <w:marLeft w:val="547"/>
          <w:marRight w:val="0"/>
          <w:marTop w:val="0"/>
          <w:marBottom w:val="0"/>
          <w:divBdr>
            <w:top w:val="none" w:sz="0" w:space="0" w:color="auto"/>
            <w:left w:val="none" w:sz="0" w:space="0" w:color="auto"/>
            <w:bottom w:val="none" w:sz="0" w:space="0" w:color="auto"/>
            <w:right w:val="none" w:sz="0" w:space="0" w:color="auto"/>
          </w:divBdr>
        </w:div>
      </w:divsChild>
    </w:div>
    <w:div w:id="1333147961">
      <w:bodyDiv w:val="1"/>
      <w:marLeft w:val="0"/>
      <w:marRight w:val="0"/>
      <w:marTop w:val="0"/>
      <w:marBottom w:val="0"/>
      <w:divBdr>
        <w:top w:val="none" w:sz="0" w:space="0" w:color="auto"/>
        <w:left w:val="none" w:sz="0" w:space="0" w:color="auto"/>
        <w:bottom w:val="none" w:sz="0" w:space="0" w:color="auto"/>
        <w:right w:val="none" w:sz="0" w:space="0" w:color="auto"/>
      </w:divBdr>
      <w:divsChild>
        <w:div w:id="498891720">
          <w:marLeft w:val="0"/>
          <w:marRight w:val="0"/>
          <w:marTop w:val="0"/>
          <w:marBottom w:val="0"/>
          <w:divBdr>
            <w:top w:val="none" w:sz="0" w:space="0" w:color="auto"/>
            <w:left w:val="none" w:sz="0" w:space="0" w:color="auto"/>
            <w:bottom w:val="none" w:sz="0" w:space="0" w:color="auto"/>
            <w:right w:val="none" w:sz="0" w:space="0" w:color="auto"/>
          </w:divBdr>
          <w:divsChild>
            <w:div w:id="1842624059">
              <w:marLeft w:val="0"/>
              <w:marRight w:val="0"/>
              <w:marTop w:val="0"/>
              <w:marBottom w:val="0"/>
              <w:divBdr>
                <w:top w:val="none" w:sz="0" w:space="0" w:color="auto"/>
                <w:left w:val="none" w:sz="0" w:space="0" w:color="auto"/>
                <w:bottom w:val="none" w:sz="0" w:space="0" w:color="auto"/>
                <w:right w:val="none" w:sz="0" w:space="0" w:color="auto"/>
              </w:divBdr>
              <w:divsChild>
                <w:div w:id="1452550930">
                  <w:marLeft w:val="0"/>
                  <w:marRight w:val="0"/>
                  <w:marTop w:val="0"/>
                  <w:marBottom w:val="0"/>
                  <w:divBdr>
                    <w:top w:val="none" w:sz="0" w:space="0" w:color="auto"/>
                    <w:left w:val="none" w:sz="0" w:space="0" w:color="auto"/>
                    <w:bottom w:val="none" w:sz="0" w:space="0" w:color="auto"/>
                    <w:right w:val="none" w:sz="0" w:space="0" w:color="auto"/>
                  </w:divBdr>
                  <w:divsChild>
                    <w:div w:id="857740405">
                      <w:marLeft w:val="0"/>
                      <w:marRight w:val="0"/>
                      <w:marTop w:val="0"/>
                      <w:marBottom w:val="0"/>
                      <w:divBdr>
                        <w:top w:val="none" w:sz="0" w:space="0" w:color="auto"/>
                        <w:left w:val="none" w:sz="0" w:space="0" w:color="auto"/>
                        <w:bottom w:val="none" w:sz="0" w:space="0" w:color="auto"/>
                        <w:right w:val="none" w:sz="0" w:space="0" w:color="auto"/>
                      </w:divBdr>
                      <w:divsChild>
                        <w:div w:id="123087162">
                          <w:marLeft w:val="0"/>
                          <w:marRight w:val="0"/>
                          <w:marTop w:val="0"/>
                          <w:marBottom w:val="0"/>
                          <w:divBdr>
                            <w:top w:val="none" w:sz="0" w:space="0" w:color="auto"/>
                            <w:left w:val="none" w:sz="0" w:space="0" w:color="auto"/>
                            <w:bottom w:val="none" w:sz="0" w:space="0" w:color="auto"/>
                            <w:right w:val="none" w:sz="0" w:space="0" w:color="auto"/>
                          </w:divBdr>
                          <w:divsChild>
                            <w:div w:id="794061611">
                              <w:marLeft w:val="0"/>
                              <w:marRight w:val="0"/>
                              <w:marTop w:val="0"/>
                              <w:marBottom w:val="0"/>
                              <w:divBdr>
                                <w:top w:val="none" w:sz="0" w:space="0" w:color="auto"/>
                                <w:left w:val="none" w:sz="0" w:space="0" w:color="auto"/>
                                <w:bottom w:val="none" w:sz="0" w:space="0" w:color="auto"/>
                                <w:right w:val="none" w:sz="0" w:space="0" w:color="auto"/>
                              </w:divBdr>
                              <w:divsChild>
                                <w:div w:id="4124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6806">
                          <w:marLeft w:val="0"/>
                          <w:marRight w:val="0"/>
                          <w:marTop w:val="0"/>
                          <w:marBottom w:val="0"/>
                          <w:divBdr>
                            <w:top w:val="none" w:sz="0" w:space="0" w:color="auto"/>
                            <w:left w:val="none" w:sz="0" w:space="0" w:color="auto"/>
                            <w:bottom w:val="none" w:sz="0" w:space="0" w:color="auto"/>
                            <w:right w:val="none" w:sz="0" w:space="0" w:color="auto"/>
                          </w:divBdr>
                          <w:divsChild>
                            <w:div w:id="668368692">
                              <w:marLeft w:val="0"/>
                              <w:marRight w:val="0"/>
                              <w:marTop w:val="0"/>
                              <w:marBottom w:val="0"/>
                              <w:divBdr>
                                <w:top w:val="none" w:sz="0" w:space="0" w:color="auto"/>
                                <w:left w:val="none" w:sz="0" w:space="0" w:color="auto"/>
                                <w:bottom w:val="none" w:sz="0" w:space="0" w:color="auto"/>
                                <w:right w:val="none" w:sz="0" w:space="0" w:color="auto"/>
                              </w:divBdr>
                              <w:divsChild>
                                <w:div w:id="470444497">
                                  <w:marLeft w:val="0"/>
                                  <w:marRight w:val="0"/>
                                  <w:marTop w:val="0"/>
                                  <w:marBottom w:val="0"/>
                                  <w:divBdr>
                                    <w:top w:val="none" w:sz="0" w:space="0" w:color="auto"/>
                                    <w:left w:val="none" w:sz="0" w:space="0" w:color="auto"/>
                                    <w:bottom w:val="none" w:sz="0" w:space="0" w:color="auto"/>
                                    <w:right w:val="none" w:sz="0" w:space="0" w:color="auto"/>
                                  </w:divBdr>
                                  <w:divsChild>
                                    <w:div w:id="9801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17184">
      <w:bodyDiv w:val="1"/>
      <w:marLeft w:val="0"/>
      <w:marRight w:val="0"/>
      <w:marTop w:val="0"/>
      <w:marBottom w:val="0"/>
      <w:divBdr>
        <w:top w:val="none" w:sz="0" w:space="0" w:color="auto"/>
        <w:left w:val="none" w:sz="0" w:space="0" w:color="auto"/>
        <w:bottom w:val="none" w:sz="0" w:space="0" w:color="auto"/>
        <w:right w:val="none" w:sz="0" w:space="0" w:color="auto"/>
      </w:divBdr>
      <w:divsChild>
        <w:div w:id="978341395">
          <w:marLeft w:val="274"/>
          <w:marRight w:val="0"/>
          <w:marTop w:val="60"/>
          <w:marBottom w:val="0"/>
          <w:divBdr>
            <w:top w:val="none" w:sz="0" w:space="0" w:color="auto"/>
            <w:left w:val="none" w:sz="0" w:space="0" w:color="auto"/>
            <w:bottom w:val="none" w:sz="0" w:space="0" w:color="auto"/>
            <w:right w:val="none" w:sz="0" w:space="0" w:color="auto"/>
          </w:divBdr>
        </w:div>
        <w:div w:id="1988240835">
          <w:marLeft w:val="274"/>
          <w:marRight w:val="0"/>
          <w:marTop w:val="60"/>
          <w:marBottom w:val="0"/>
          <w:divBdr>
            <w:top w:val="none" w:sz="0" w:space="0" w:color="auto"/>
            <w:left w:val="none" w:sz="0" w:space="0" w:color="auto"/>
            <w:bottom w:val="none" w:sz="0" w:space="0" w:color="auto"/>
            <w:right w:val="none" w:sz="0" w:space="0" w:color="auto"/>
          </w:divBdr>
        </w:div>
      </w:divsChild>
    </w:div>
    <w:div w:id="1341544509">
      <w:bodyDiv w:val="1"/>
      <w:marLeft w:val="0"/>
      <w:marRight w:val="0"/>
      <w:marTop w:val="0"/>
      <w:marBottom w:val="0"/>
      <w:divBdr>
        <w:top w:val="none" w:sz="0" w:space="0" w:color="auto"/>
        <w:left w:val="none" w:sz="0" w:space="0" w:color="auto"/>
        <w:bottom w:val="none" w:sz="0" w:space="0" w:color="auto"/>
        <w:right w:val="none" w:sz="0" w:space="0" w:color="auto"/>
      </w:divBdr>
      <w:divsChild>
        <w:div w:id="441926287">
          <w:marLeft w:val="274"/>
          <w:marRight w:val="0"/>
          <w:marTop w:val="60"/>
          <w:marBottom w:val="0"/>
          <w:divBdr>
            <w:top w:val="none" w:sz="0" w:space="0" w:color="auto"/>
            <w:left w:val="none" w:sz="0" w:space="0" w:color="auto"/>
            <w:bottom w:val="none" w:sz="0" w:space="0" w:color="auto"/>
            <w:right w:val="none" w:sz="0" w:space="0" w:color="auto"/>
          </w:divBdr>
        </w:div>
        <w:div w:id="1769958433">
          <w:marLeft w:val="274"/>
          <w:marRight w:val="0"/>
          <w:marTop w:val="60"/>
          <w:marBottom w:val="0"/>
          <w:divBdr>
            <w:top w:val="none" w:sz="0" w:space="0" w:color="auto"/>
            <w:left w:val="none" w:sz="0" w:space="0" w:color="auto"/>
            <w:bottom w:val="none" w:sz="0" w:space="0" w:color="auto"/>
            <w:right w:val="none" w:sz="0" w:space="0" w:color="auto"/>
          </w:divBdr>
        </w:div>
      </w:divsChild>
    </w:div>
    <w:div w:id="1344555751">
      <w:bodyDiv w:val="1"/>
      <w:marLeft w:val="0"/>
      <w:marRight w:val="0"/>
      <w:marTop w:val="0"/>
      <w:marBottom w:val="0"/>
      <w:divBdr>
        <w:top w:val="none" w:sz="0" w:space="0" w:color="auto"/>
        <w:left w:val="none" w:sz="0" w:space="0" w:color="auto"/>
        <w:bottom w:val="none" w:sz="0" w:space="0" w:color="auto"/>
        <w:right w:val="none" w:sz="0" w:space="0" w:color="auto"/>
      </w:divBdr>
    </w:div>
    <w:div w:id="1351252609">
      <w:bodyDiv w:val="1"/>
      <w:marLeft w:val="0"/>
      <w:marRight w:val="0"/>
      <w:marTop w:val="0"/>
      <w:marBottom w:val="0"/>
      <w:divBdr>
        <w:top w:val="none" w:sz="0" w:space="0" w:color="auto"/>
        <w:left w:val="none" w:sz="0" w:space="0" w:color="auto"/>
        <w:bottom w:val="none" w:sz="0" w:space="0" w:color="auto"/>
        <w:right w:val="none" w:sz="0" w:space="0" w:color="auto"/>
      </w:divBdr>
      <w:divsChild>
        <w:div w:id="105659071">
          <w:marLeft w:val="274"/>
          <w:marRight w:val="0"/>
          <w:marTop w:val="60"/>
          <w:marBottom w:val="0"/>
          <w:divBdr>
            <w:top w:val="none" w:sz="0" w:space="0" w:color="auto"/>
            <w:left w:val="none" w:sz="0" w:space="0" w:color="auto"/>
            <w:bottom w:val="none" w:sz="0" w:space="0" w:color="auto"/>
            <w:right w:val="none" w:sz="0" w:space="0" w:color="auto"/>
          </w:divBdr>
        </w:div>
        <w:div w:id="824665683">
          <w:marLeft w:val="274"/>
          <w:marRight w:val="0"/>
          <w:marTop w:val="60"/>
          <w:marBottom w:val="0"/>
          <w:divBdr>
            <w:top w:val="none" w:sz="0" w:space="0" w:color="auto"/>
            <w:left w:val="none" w:sz="0" w:space="0" w:color="auto"/>
            <w:bottom w:val="none" w:sz="0" w:space="0" w:color="auto"/>
            <w:right w:val="none" w:sz="0" w:space="0" w:color="auto"/>
          </w:divBdr>
        </w:div>
        <w:div w:id="827865857">
          <w:marLeft w:val="274"/>
          <w:marRight w:val="0"/>
          <w:marTop w:val="60"/>
          <w:marBottom w:val="0"/>
          <w:divBdr>
            <w:top w:val="none" w:sz="0" w:space="0" w:color="auto"/>
            <w:left w:val="none" w:sz="0" w:space="0" w:color="auto"/>
            <w:bottom w:val="none" w:sz="0" w:space="0" w:color="auto"/>
            <w:right w:val="none" w:sz="0" w:space="0" w:color="auto"/>
          </w:divBdr>
        </w:div>
        <w:div w:id="1104350440">
          <w:marLeft w:val="274"/>
          <w:marRight w:val="0"/>
          <w:marTop w:val="60"/>
          <w:marBottom w:val="0"/>
          <w:divBdr>
            <w:top w:val="none" w:sz="0" w:space="0" w:color="auto"/>
            <w:left w:val="none" w:sz="0" w:space="0" w:color="auto"/>
            <w:bottom w:val="none" w:sz="0" w:space="0" w:color="auto"/>
            <w:right w:val="none" w:sz="0" w:space="0" w:color="auto"/>
          </w:divBdr>
        </w:div>
        <w:div w:id="1562254685">
          <w:marLeft w:val="274"/>
          <w:marRight w:val="0"/>
          <w:marTop w:val="60"/>
          <w:marBottom w:val="0"/>
          <w:divBdr>
            <w:top w:val="none" w:sz="0" w:space="0" w:color="auto"/>
            <w:left w:val="none" w:sz="0" w:space="0" w:color="auto"/>
            <w:bottom w:val="none" w:sz="0" w:space="0" w:color="auto"/>
            <w:right w:val="none" w:sz="0" w:space="0" w:color="auto"/>
          </w:divBdr>
        </w:div>
        <w:div w:id="1647004839">
          <w:marLeft w:val="274"/>
          <w:marRight w:val="0"/>
          <w:marTop w:val="60"/>
          <w:marBottom w:val="0"/>
          <w:divBdr>
            <w:top w:val="none" w:sz="0" w:space="0" w:color="auto"/>
            <w:left w:val="none" w:sz="0" w:space="0" w:color="auto"/>
            <w:bottom w:val="none" w:sz="0" w:space="0" w:color="auto"/>
            <w:right w:val="none" w:sz="0" w:space="0" w:color="auto"/>
          </w:divBdr>
        </w:div>
        <w:div w:id="1901941000">
          <w:marLeft w:val="274"/>
          <w:marRight w:val="0"/>
          <w:marTop w:val="60"/>
          <w:marBottom w:val="0"/>
          <w:divBdr>
            <w:top w:val="none" w:sz="0" w:space="0" w:color="auto"/>
            <w:left w:val="none" w:sz="0" w:space="0" w:color="auto"/>
            <w:bottom w:val="none" w:sz="0" w:space="0" w:color="auto"/>
            <w:right w:val="none" w:sz="0" w:space="0" w:color="auto"/>
          </w:divBdr>
        </w:div>
      </w:divsChild>
    </w:div>
    <w:div w:id="1351834675">
      <w:bodyDiv w:val="1"/>
      <w:marLeft w:val="0"/>
      <w:marRight w:val="0"/>
      <w:marTop w:val="0"/>
      <w:marBottom w:val="0"/>
      <w:divBdr>
        <w:top w:val="none" w:sz="0" w:space="0" w:color="auto"/>
        <w:left w:val="none" w:sz="0" w:space="0" w:color="auto"/>
        <w:bottom w:val="none" w:sz="0" w:space="0" w:color="auto"/>
        <w:right w:val="none" w:sz="0" w:space="0" w:color="auto"/>
      </w:divBdr>
    </w:div>
    <w:div w:id="1355038766">
      <w:bodyDiv w:val="1"/>
      <w:marLeft w:val="0"/>
      <w:marRight w:val="0"/>
      <w:marTop w:val="0"/>
      <w:marBottom w:val="0"/>
      <w:divBdr>
        <w:top w:val="none" w:sz="0" w:space="0" w:color="auto"/>
        <w:left w:val="none" w:sz="0" w:space="0" w:color="auto"/>
        <w:bottom w:val="none" w:sz="0" w:space="0" w:color="auto"/>
        <w:right w:val="none" w:sz="0" w:space="0" w:color="auto"/>
      </w:divBdr>
      <w:divsChild>
        <w:div w:id="61105244">
          <w:marLeft w:val="0"/>
          <w:marRight w:val="0"/>
          <w:marTop w:val="0"/>
          <w:marBottom w:val="0"/>
          <w:divBdr>
            <w:top w:val="none" w:sz="0" w:space="0" w:color="auto"/>
            <w:left w:val="none" w:sz="0" w:space="0" w:color="auto"/>
            <w:bottom w:val="none" w:sz="0" w:space="0" w:color="auto"/>
            <w:right w:val="none" w:sz="0" w:space="0" w:color="auto"/>
          </w:divBdr>
        </w:div>
        <w:div w:id="154997437">
          <w:marLeft w:val="0"/>
          <w:marRight w:val="0"/>
          <w:marTop w:val="0"/>
          <w:marBottom w:val="0"/>
          <w:divBdr>
            <w:top w:val="none" w:sz="0" w:space="0" w:color="auto"/>
            <w:left w:val="none" w:sz="0" w:space="0" w:color="auto"/>
            <w:bottom w:val="none" w:sz="0" w:space="0" w:color="auto"/>
            <w:right w:val="none" w:sz="0" w:space="0" w:color="auto"/>
          </w:divBdr>
        </w:div>
        <w:div w:id="252200914">
          <w:marLeft w:val="0"/>
          <w:marRight w:val="0"/>
          <w:marTop w:val="0"/>
          <w:marBottom w:val="0"/>
          <w:divBdr>
            <w:top w:val="none" w:sz="0" w:space="0" w:color="auto"/>
            <w:left w:val="none" w:sz="0" w:space="0" w:color="auto"/>
            <w:bottom w:val="none" w:sz="0" w:space="0" w:color="auto"/>
            <w:right w:val="none" w:sz="0" w:space="0" w:color="auto"/>
          </w:divBdr>
        </w:div>
        <w:div w:id="740061808">
          <w:marLeft w:val="0"/>
          <w:marRight w:val="0"/>
          <w:marTop w:val="0"/>
          <w:marBottom w:val="0"/>
          <w:divBdr>
            <w:top w:val="none" w:sz="0" w:space="0" w:color="auto"/>
            <w:left w:val="none" w:sz="0" w:space="0" w:color="auto"/>
            <w:bottom w:val="none" w:sz="0" w:space="0" w:color="auto"/>
            <w:right w:val="none" w:sz="0" w:space="0" w:color="auto"/>
          </w:divBdr>
        </w:div>
        <w:div w:id="900796591">
          <w:marLeft w:val="0"/>
          <w:marRight w:val="0"/>
          <w:marTop w:val="0"/>
          <w:marBottom w:val="0"/>
          <w:divBdr>
            <w:top w:val="none" w:sz="0" w:space="0" w:color="auto"/>
            <w:left w:val="none" w:sz="0" w:space="0" w:color="auto"/>
            <w:bottom w:val="none" w:sz="0" w:space="0" w:color="auto"/>
            <w:right w:val="none" w:sz="0" w:space="0" w:color="auto"/>
          </w:divBdr>
        </w:div>
        <w:div w:id="1557398520">
          <w:marLeft w:val="0"/>
          <w:marRight w:val="0"/>
          <w:marTop w:val="0"/>
          <w:marBottom w:val="0"/>
          <w:divBdr>
            <w:top w:val="none" w:sz="0" w:space="0" w:color="auto"/>
            <w:left w:val="none" w:sz="0" w:space="0" w:color="auto"/>
            <w:bottom w:val="none" w:sz="0" w:space="0" w:color="auto"/>
            <w:right w:val="none" w:sz="0" w:space="0" w:color="auto"/>
          </w:divBdr>
        </w:div>
        <w:div w:id="1709790681">
          <w:marLeft w:val="0"/>
          <w:marRight w:val="0"/>
          <w:marTop w:val="0"/>
          <w:marBottom w:val="0"/>
          <w:divBdr>
            <w:top w:val="none" w:sz="0" w:space="0" w:color="auto"/>
            <w:left w:val="none" w:sz="0" w:space="0" w:color="auto"/>
            <w:bottom w:val="none" w:sz="0" w:space="0" w:color="auto"/>
            <w:right w:val="none" w:sz="0" w:space="0" w:color="auto"/>
          </w:divBdr>
        </w:div>
        <w:div w:id="1811903928">
          <w:marLeft w:val="0"/>
          <w:marRight w:val="0"/>
          <w:marTop w:val="0"/>
          <w:marBottom w:val="0"/>
          <w:divBdr>
            <w:top w:val="none" w:sz="0" w:space="0" w:color="auto"/>
            <w:left w:val="none" w:sz="0" w:space="0" w:color="auto"/>
            <w:bottom w:val="none" w:sz="0" w:space="0" w:color="auto"/>
            <w:right w:val="none" w:sz="0" w:space="0" w:color="auto"/>
          </w:divBdr>
        </w:div>
      </w:divsChild>
    </w:div>
    <w:div w:id="1358965444">
      <w:bodyDiv w:val="1"/>
      <w:marLeft w:val="0"/>
      <w:marRight w:val="0"/>
      <w:marTop w:val="0"/>
      <w:marBottom w:val="0"/>
      <w:divBdr>
        <w:top w:val="none" w:sz="0" w:space="0" w:color="auto"/>
        <w:left w:val="none" w:sz="0" w:space="0" w:color="auto"/>
        <w:bottom w:val="none" w:sz="0" w:space="0" w:color="auto"/>
        <w:right w:val="none" w:sz="0" w:space="0" w:color="auto"/>
      </w:divBdr>
    </w:div>
    <w:div w:id="1368993605">
      <w:bodyDiv w:val="1"/>
      <w:marLeft w:val="0"/>
      <w:marRight w:val="0"/>
      <w:marTop w:val="0"/>
      <w:marBottom w:val="0"/>
      <w:divBdr>
        <w:top w:val="none" w:sz="0" w:space="0" w:color="auto"/>
        <w:left w:val="none" w:sz="0" w:space="0" w:color="auto"/>
        <w:bottom w:val="none" w:sz="0" w:space="0" w:color="auto"/>
        <w:right w:val="none" w:sz="0" w:space="0" w:color="auto"/>
      </w:divBdr>
    </w:div>
    <w:div w:id="1372920065">
      <w:bodyDiv w:val="1"/>
      <w:marLeft w:val="0"/>
      <w:marRight w:val="0"/>
      <w:marTop w:val="0"/>
      <w:marBottom w:val="0"/>
      <w:divBdr>
        <w:top w:val="none" w:sz="0" w:space="0" w:color="auto"/>
        <w:left w:val="none" w:sz="0" w:space="0" w:color="auto"/>
        <w:bottom w:val="none" w:sz="0" w:space="0" w:color="auto"/>
        <w:right w:val="none" w:sz="0" w:space="0" w:color="auto"/>
      </w:divBdr>
    </w:div>
    <w:div w:id="1377853552">
      <w:bodyDiv w:val="1"/>
      <w:marLeft w:val="0"/>
      <w:marRight w:val="0"/>
      <w:marTop w:val="0"/>
      <w:marBottom w:val="0"/>
      <w:divBdr>
        <w:top w:val="none" w:sz="0" w:space="0" w:color="auto"/>
        <w:left w:val="none" w:sz="0" w:space="0" w:color="auto"/>
        <w:bottom w:val="none" w:sz="0" w:space="0" w:color="auto"/>
        <w:right w:val="none" w:sz="0" w:space="0" w:color="auto"/>
      </w:divBdr>
    </w:div>
    <w:div w:id="1379088883">
      <w:bodyDiv w:val="1"/>
      <w:marLeft w:val="0"/>
      <w:marRight w:val="0"/>
      <w:marTop w:val="0"/>
      <w:marBottom w:val="0"/>
      <w:divBdr>
        <w:top w:val="none" w:sz="0" w:space="0" w:color="auto"/>
        <w:left w:val="none" w:sz="0" w:space="0" w:color="auto"/>
        <w:bottom w:val="none" w:sz="0" w:space="0" w:color="auto"/>
        <w:right w:val="none" w:sz="0" w:space="0" w:color="auto"/>
      </w:divBdr>
    </w:div>
    <w:div w:id="1397244497">
      <w:bodyDiv w:val="1"/>
      <w:marLeft w:val="0"/>
      <w:marRight w:val="0"/>
      <w:marTop w:val="0"/>
      <w:marBottom w:val="0"/>
      <w:divBdr>
        <w:top w:val="none" w:sz="0" w:space="0" w:color="auto"/>
        <w:left w:val="none" w:sz="0" w:space="0" w:color="auto"/>
        <w:bottom w:val="none" w:sz="0" w:space="0" w:color="auto"/>
        <w:right w:val="none" w:sz="0" w:space="0" w:color="auto"/>
      </w:divBdr>
    </w:div>
    <w:div w:id="1407534143">
      <w:bodyDiv w:val="1"/>
      <w:marLeft w:val="0"/>
      <w:marRight w:val="0"/>
      <w:marTop w:val="0"/>
      <w:marBottom w:val="0"/>
      <w:divBdr>
        <w:top w:val="none" w:sz="0" w:space="0" w:color="auto"/>
        <w:left w:val="none" w:sz="0" w:space="0" w:color="auto"/>
        <w:bottom w:val="none" w:sz="0" w:space="0" w:color="auto"/>
        <w:right w:val="none" w:sz="0" w:space="0" w:color="auto"/>
      </w:divBdr>
    </w:div>
    <w:div w:id="1414821164">
      <w:bodyDiv w:val="1"/>
      <w:marLeft w:val="0"/>
      <w:marRight w:val="0"/>
      <w:marTop w:val="0"/>
      <w:marBottom w:val="0"/>
      <w:divBdr>
        <w:top w:val="none" w:sz="0" w:space="0" w:color="auto"/>
        <w:left w:val="none" w:sz="0" w:space="0" w:color="auto"/>
        <w:bottom w:val="none" w:sz="0" w:space="0" w:color="auto"/>
        <w:right w:val="none" w:sz="0" w:space="0" w:color="auto"/>
      </w:divBdr>
      <w:divsChild>
        <w:div w:id="963081294">
          <w:marLeft w:val="0"/>
          <w:marRight w:val="0"/>
          <w:marTop w:val="0"/>
          <w:marBottom w:val="0"/>
          <w:divBdr>
            <w:top w:val="none" w:sz="0" w:space="0" w:color="auto"/>
            <w:left w:val="none" w:sz="0" w:space="0" w:color="auto"/>
            <w:bottom w:val="none" w:sz="0" w:space="0" w:color="auto"/>
            <w:right w:val="none" w:sz="0" w:space="0" w:color="auto"/>
          </w:divBdr>
        </w:div>
        <w:div w:id="1762919166">
          <w:marLeft w:val="0"/>
          <w:marRight w:val="0"/>
          <w:marTop w:val="0"/>
          <w:marBottom w:val="0"/>
          <w:divBdr>
            <w:top w:val="none" w:sz="0" w:space="0" w:color="auto"/>
            <w:left w:val="none" w:sz="0" w:space="0" w:color="auto"/>
            <w:bottom w:val="none" w:sz="0" w:space="0" w:color="auto"/>
            <w:right w:val="none" w:sz="0" w:space="0" w:color="auto"/>
          </w:divBdr>
        </w:div>
      </w:divsChild>
    </w:div>
    <w:div w:id="1415664987">
      <w:bodyDiv w:val="1"/>
      <w:marLeft w:val="0"/>
      <w:marRight w:val="0"/>
      <w:marTop w:val="0"/>
      <w:marBottom w:val="0"/>
      <w:divBdr>
        <w:top w:val="none" w:sz="0" w:space="0" w:color="auto"/>
        <w:left w:val="none" w:sz="0" w:space="0" w:color="auto"/>
        <w:bottom w:val="none" w:sz="0" w:space="0" w:color="auto"/>
        <w:right w:val="none" w:sz="0" w:space="0" w:color="auto"/>
      </w:divBdr>
    </w:div>
    <w:div w:id="1420832158">
      <w:bodyDiv w:val="1"/>
      <w:marLeft w:val="0"/>
      <w:marRight w:val="0"/>
      <w:marTop w:val="0"/>
      <w:marBottom w:val="0"/>
      <w:divBdr>
        <w:top w:val="none" w:sz="0" w:space="0" w:color="auto"/>
        <w:left w:val="none" w:sz="0" w:space="0" w:color="auto"/>
        <w:bottom w:val="none" w:sz="0" w:space="0" w:color="auto"/>
        <w:right w:val="none" w:sz="0" w:space="0" w:color="auto"/>
      </w:divBdr>
    </w:div>
    <w:div w:id="1429933363">
      <w:bodyDiv w:val="1"/>
      <w:marLeft w:val="0"/>
      <w:marRight w:val="0"/>
      <w:marTop w:val="0"/>
      <w:marBottom w:val="0"/>
      <w:divBdr>
        <w:top w:val="none" w:sz="0" w:space="0" w:color="auto"/>
        <w:left w:val="none" w:sz="0" w:space="0" w:color="auto"/>
        <w:bottom w:val="none" w:sz="0" w:space="0" w:color="auto"/>
        <w:right w:val="none" w:sz="0" w:space="0" w:color="auto"/>
      </w:divBdr>
    </w:div>
    <w:div w:id="1436747467">
      <w:bodyDiv w:val="1"/>
      <w:marLeft w:val="0"/>
      <w:marRight w:val="0"/>
      <w:marTop w:val="0"/>
      <w:marBottom w:val="0"/>
      <w:divBdr>
        <w:top w:val="none" w:sz="0" w:space="0" w:color="auto"/>
        <w:left w:val="none" w:sz="0" w:space="0" w:color="auto"/>
        <w:bottom w:val="none" w:sz="0" w:space="0" w:color="auto"/>
        <w:right w:val="none" w:sz="0" w:space="0" w:color="auto"/>
      </w:divBdr>
    </w:div>
    <w:div w:id="1441755227">
      <w:bodyDiv w:val="1"/>
      <w:marLeft w:val="0"/>
      <w:marRight w:val="0"/>
      <w:marTop w:val="0"/>
      <w:marBottom w:val="0"/>
      <w:divBdr>
        <w:top w:val="none" w:sz="0" w:space="0" w:color="auto"/>
        <w:left w:val="none" w:sz="0" w:space="0" w:color="auto"/>
        <w:bottom w:val="none" w:sz="0" w:space="0" w:color="auto"/>
        <w:right w:val="none" w:sz="0" w:space="0" w:color="auto"/>
      </w:divBdr>
    </w:div>
    <w:div w:id="1475368914">
      <w:bodyDiv w:val="1"/>
      <w:marLeft w:val="0"/>
      <w:marRight w:val="0"/>
      <w:marTop w:val="0"/>
      <w:marBottom w:val="0"/>
      <w:divBdr>
        <w:top w:val="none" w:sz="0" w:space="0" w:color="auto"/>
        <w:left w:val="none" w:sz="0" w:space="0" w:color="auto"/>
        <w:bottom w:val="none" w:sz="0" w:space="0" w:color="auto"/>
        <w:right w:val="none" w:sz="0" w:space="0" w:color="auto"/>
      </w:divBdr>
    </w:div>
    <w:div w:id="1476022852">
      <w:bodyDiv w:val="1"/>
      <w:marLeft w:val="0"/>
      <w:marRight w:val="0"/>
      <w:marTop w:val="0"/>
      <w:marBottom w:val="0"/>
      <w:divBdr>
        <w:top w:val="none" w:sz="0" w:space="0" w:color="auto"/>
        <w:left w:val="none" w:sz="0" w:space="0" w:color="auto"/>
        <w:bottom w:val="none" w:sz="0" w:space="0" w:color="auto"/>
        <w:right w:val="none" w:sz="0" w:space="0" w:color="auto"/>
      </w:divBdr>
    </w:div>
    <w:div w:id="1477145276">
      <w:bodyDiv w:val="1"/>
      <w:marLeft w:val="0"/>
      <w:marRight w:val="0"/>
      <w:marTop w:val="0"/>
      <w:marBottom w:val="0"/>
      <w:divBdr>
        <w:top w:val="none" w:sz="0" w:space="0" w:color="auto"/>
        <w:left w:val="none" w:sz="0" w:space="0" w:color="auto"/>
        <w:bottom w:val="none" w:sz="0" w:space="0" w:color="auto"/>
        <w:right w:val="none" w:sz="0" w:space="0" w:color="auto"/>
      </w:divBdr>
    </w:div>
    <w:div w:id="1477338349">
      <w:bodyDiv w:val="1"/>
      <w:marLeft w:val="0"/>
      <w:marRight w:val="0"/>
      <w:marTop w:val="0"/>
      <w:marBottom w:val="0"/>
      <w:divBdr>
        <w:top w:val="none" w:sz="0" w:space="0" w:color="auto"/>
        <w:left w:val="none" w:sz="0" w:space="0" w:color="auto"/>
        <w:bottom w:val="none" w:sz="0" w:space="0" w:color="auto"/>
        <w:right w:val="none" w:sz="0" w:space="0" w:color="auto"/>
      </w:divBdr>
    </w:div>
    <w:div w:id="1487940297">
      <w:bodyDiv w:val="1"/>
      <w:marLeft w:val="0"/>
      <w:marRight w:val="0"/>
      <w:marTop w:val="0"/>
      <w:marBottom w:val="0"/>
      <w:divBdr>
        <w:top w:val="none" w:sz="0" w:space="0" w:color="auto"/>
        <w:left w:val="none" w:sz="0" w:space="0" w:color="auto"/>
        <w:bottom w:val="none" w:sz="0" w:space="0" w:color="auto"/>
        <w:right w:val="none" w:sz="0" w:space="0" w:color="auto"/>
      </w:divBdr>
    </w:div>
    <w:div w:id="1522551236">
      <w:bodyDiv w:val="1"/>
      <w:marLeft w:val="0"/>
      <w:marRight w:val="0"/>
      <w:marTop w:val="0"/>
      <w:marBottom w:val="0"/>
      <w:divBdr>
        <w:top w:val="none" w:sz="0" w:space="0" w:color="auto"/>
        <w:left w:val="none" w:sz="0" w:space="0" w:color="auto"/>
        <w:bottom w:val="none" w:sz="0" w:space="0" w:color="auto"/>
        <w:right w:val="none" w:sz="0" w:space="0" w:color="auto"/>
      </w:divBdr>
      <w:divsChild>
        <w:div w:id="647592985">
          <w:marLeft w:val="274"/>
          <w:marRight w:val="0"/>
          <w:marTop w:val="60"/>
          <w:marBottom w:val="0"/>
          <w:divBdr>
            <w:top w:val="none" w:sz="0" w:space="0" w:color="auto"/>
            <w:left w:val="none" w:sz="0" w:space="0" w:color="auto"/>
            <w:bottom w:val="none" w:sz="0" w:space="0" w:color="auto"/>
            <w:right w:val="none" w:sz="0" w:space="0" w:color="auto"/>
          </w:divBdr>
        </w:div>
        <w:div w:id="1929390274">
          <w:marLeft w:val="274"/>
          <w:marRight w:val="0"/>
          <w:marTop w:val="60"/>
          <w:marBottom w:val="0"/>
          <w:divBdr>
            <w:top w:val="none" w:sz="0" w:space="0" w:color="auto"/>
            <w:left w:val="none" w:sz="0" w:space="0" w:color="auto"/>
            <w:bottom w:val="none" w:sz="0" w:space="0" w:color="auto"/>
            <w:right w:val="none" w:sz="0" w:space="0" w:color="auto"/>
          </w:divBdr>
        </w:div>
        <w:div w:id="2081322228">
          <w:marLeft w:val="274"/>
          <w:marRight w:val="0"/>
          <w:marTop w:val="60"/>
          <w:marBottom w:val="0"/>
          <w:divBdr>
            <w:top w:val="none" w:sz="0" w:space="0" w:color="auto"/>
            <w:left w:val="none" w:sz="0" w:space="0" w:color="auto"/>
            <w:bottom w:val="none" w:sz="0" w:space="0" w:color="auto"/>
            <w:right w:val="none" w:sz="0" w:space="0" w:color="auto"/>
          </w:divBdr>
        </w:div>
      </w:divsChild>
    </w:div>
    <w:div w:id="1522551425">
      <w:bodyDiv w:val="1"/>
      <w:marLeft w:val="0"/>
      <w:marRight w:val="0"/>
      <w:marTop w:val="0"/>
      <w:marBottom w:val="0"/>
      <w:divBdr>
        <w:top w:val="none" w:sz="0" w:space="0" w:color="auto"/>
        <w:left w:val="none" w:sz="0" w:space="0" w:color="auto"/>
        <w:bottom w:val="none" w:sz="0" w:space="0" w:color="auto"/>
        <w:right w:val="none" w:sz="0" w:space="0" w:color="auto"/>
      </w:divBdr>
    </w:div>
    <w:div w:id="1533570893">
      <w:bodyDiv w:val="1"/>
      <w:marLeft w:val="0"/>
      <w:marRight w:val="0"/>
      <w:marTop w:val="0"/>
      <w:marBottom w:val="0"/>
      <w:divBdr>
        <w:top w:val="none" w:sz="0" w:space="0" w:color="auto"/>
        <w:left w:val="none" w:sz="0" w:space="0" w:color="auto"/>
        <w:bottom w:val="none" w:sz="0" w:space="0" w:color="auto"/>
        <w:right w:val="none" w:sz="0" w:space="0" w:color="auto"/>
      </w:divBdr>
    </w:div>
    <w:div w:id="1535464153">
      <w:bodyDiv w:val="1"/>
      <w:marLeft w:val="0"/>
      <w:marRight w:val="0"/>
      <w:marTop w:val="0"/>
      <w:marBottom w:val="0"/>
      <w:divBdr>
        <w:top w:val="none" w:sz="0" w:space="0" w:color="auto"/>
        <w:left w:val="none" w:sz="0" w:space="0" w:color="auto"/>
        <w:bottom w:val="none" w:sz="0" w:space="0" w:color="auto"/>
        <w:right w:val="none" w:sz="0" w:space="0" w:color="auto"/>
      </w:divBdr>
    </w:div>
    <w:div w:id="1539052588">
      <w:bodyDiv w:val="1"/>
      <w:marLeft w:val="0"/>
      <w:marRight w:val="0"/>
      <w:marTop w:val="0"/>
      <w:marBottom w:val="0"/>
      <w:divBdr>
        <w:top w:val="none" w:sz="0" w:space="0" w:color="auto"/>
        <w:left w:val="none" w:sz="0" w:space="0" w:color="auto"/>
        <w:bottom w:val="none" w:sz="0" w:space="0" w:color="auto"/>
        <w:right w:val="none" w:sz="0" w:space="0" w:color="auto"/>
      </w:divBdr>
    </w:div>
    <w:div w:id="1547832079">
      <w:bodyDiv w:val="1"/>
      <w:marLeft w:val="0"/>
      <w:marRight w:val="0"/>
      <w:marTop w:val="0"/>
      <w:marBottom w:val="0"/>
      <w:divBdr>
        <w:top w:val="none" w:sz="0" w:space="0" w:color="auto"/>
        <w:left w:val="none" w:sz="0" w:space="0" w:color="auto"/>
        <w:bottom w:val="none" w:sz="0" w:space="0" w:color="auto"/>
        <w:right w:val="none" w:sz="0" w:space="0" w:color="auto"/>
      </w:divBdr>
    </w:div>
    <w:div w:id="1552644906">
      <w:bodyDiv w:val="1"/>
      <w:marLeft w:val="0"/>
      <w:marRight w:val="0"/>
      <w:marTop w:val="0"/>
      <w:marBottom w:val="0"/>
      <w:divBdr>
        <w:top w:val="none" w:sz="0" w:space="0" w:color="auto"/>
        <w:left w:val="none" w:sz="0" w:space="0" w:color="auto"/>
        <w:bottom w:val="none" w:sz="0" w:space="0" w:color="auto"/>
        <w:right w:val="none" w:sz="0" w:space="0" w:color="auto"/>
      </w:divBdr>
      <w:divsChild>
        <w:div w:id="464196815">
          <w:marLeft w:val="274"/>
          <w:marRight w:val="0"/>
          <w:marTop w:val="0"/>
          <w:marBottom w:val="0"/>
          <w:divBdr>
            <w:top w:val="none" w:sz="0" w:space="0" w:color="auto"/>
            <w:left w:val="none" w:sz="0" w:space="0" w:color="auto"/>
            <w:bottom w:val="none" w:sz="0" w:space="0" w:color="auto"/>
            <w:right w:val="none" w:sz="0" w:space="0" w:color="auto"/>
          </w:divBdr>
        </w:div>
        <w:div w:id="977800773">
          <w:marLeft w:val="274"/>
          <w:marRight w:val="0"/>
          <w:marTop w:val="0"/>
          <w:marBottom w:val="0"/>
          <w:divBdr>
            <w:top w:val="none" w:sz="0" w:space="0" w:color="auto"/>
            <w:left w:val="none" w:sz="0" w:space="0" w:color="auto"/>
            <w:bottom w:val="none" w:sz="0" w:space="0" w:color="auto"/>
            <w:right w:val="none" w:sz="0" w:space="0" w:color="auto"/>
          </w:divBdr>
        </w:div>
      </w:divsChild>
    </w:div>
    <w:div w:id="1555897191">
      <w:bodyDiv w:val="1"/>
      <w:marLeft w:val="0"/>
      <w:marRight w:val="0"/>
      <w:marTop w:val="0"/>
      <w:marBottom w:val="0"/>
      <w:divBdr>
        <w:top w:val="none" w:sz="0" w:space="0" w:color="auto"/>
        <w:left w:val="none" w:sz="0" w:space="0" w:color="auto"/>
        <w:bottom w:val="none" w:sz="0" w:space="0" w:color="auto"/>
        <w:right w:val="none" w:sz="0" w:space="0" w:color="auto"/>
      </w:divBdr>
    </w:div>
    <w:div w:id="1565989373">
      <w:bodyDiv w:val="1"/>
      <w:marLeft w:val="0"/>
      <w:marRight w:val="0"/>
      <w:marTop w:val="0"/>
      <w:marBottom w:val="0"/>
      <w:divBdr>
        <w:top w:val="none" w:sz="0" w:space="0" w:color="auto"/>
        <w:left w:val="none" w:sz="0" w:space="0" w:color="auto"/>
        <w:bottom w:val="none" w:sz="0" w:space="0" w:color="auto"/>
        <w:right w:val="none" w:sz="0" w:space="0" w:color="auto"/>
      </w:divBdr>
    </w:div>
    <w:div w:id="1579167839">
      <w:bodyDiv w:val="1"/>
      <w:marLeft w:val="0"/>
      <w:marRight w:val="0"/>
      <w:marTop w:val="0"/>
      <w:marBottom w:val="0"/>
      <w:divBdr>
        <w:top w:val="none" w:sz="0" w:space="0" w:color="auto"/>
        <w:left w:val="none" w:sz="0" w:space="0" w:color="auto"/>
        <w:bottom w:val="none" w:sz="0" w:space="0" w:color="auto"/>
        <w:right w:val="none" w:sz="0" w:space="0" w:color="auto"/>
      </w:divBdr>
      <w:divsChild>
        <w:div w:id="726225615">
          <w:marLeft w:val="274"/>
          <w:marRight w:val="0"/>
          <w:marTop w:val="60"/>
          <w:marBottom w:val="0"/>
          <w:divBdr>
            <w:top w:val="none" w:sz="0" w:space="0" w:color="auto"/>
            <w:left w:val="none" w:sz="0" w:space="0" w:color="auto"/>
            <w:bottom w:val="none" w:sz="0" w:space="0" w:color="auto"/>
            <w:right w:val="none" w:sz="0" w:space="0" w:color="auto"/>
          </w:divBdr>
        </w:div>
        <w:div w:id="1944143445">
          <w:marLeft w:val="274"/>
          <w:marRight w:val="0"/>
          <w:marTop w:val="60"/>
          <w:marBottom w:val="0"/>
          <w:divBdr>
            <w:top w:val="none" w:sz="0" w:space="0" w:color="auto"/>
            <w:left w:val="none" w:sz="0" w:space="0" w:color="auto"/>
            <w:bottom w:val="none" w:sz="0" w:space="0" w:color="auto"/>
            <w:right w:val="none" w:sz="0" w:space="0" w:color="auto"/>
          </w:divBdr>
        </w:div>
      </w:divsChild>
    </w:div>
    <w:div w:id="1580288324">
      <w:bodyDiv w:val="1"/>
      <w:marLeft w:val="0"/>
      <w:marRight w:val="0"/>
      <w:marTop w:val="0"/>
      <w:marBottom w:val="0"/>
      <w:divBdr>
        <w:top w:val="none" w:sz="0" w:space="0" w:color="auto"/>
        <w:left w:val="none" w:sz="0" w:space="0" w:color="auto"/>
        <w:bottom w:val="none" w:sz="0" w:space="0" w:color="auto"/>
        <w:right w:val="none" w:sz="0" w:space="0" w:color="auto"/>
      </w:divBdr>
    </w:div>
    <w:div w:id="1583567960">
      <w:bodyDiv w:val="1"/>
      <w:marLeft w:val="0"/>
      <w:marRight w:val="0"/>
      <w:marTop w:val="0"/>
      <w:marBottom w:val="0"/>
      <w:divBdr>
        <w:top w:val="none" w:sz="0" w:space="0" w:color="auto"/>
        <w:left w:val="none" w:sz="0" w:space="0" w:color="auto"/>
        <w:bottom w:val="none" w:sz="0" w:space="0" w:color="auto"/>
        <w:right w:val="none" w:sz="0" w:space="0" w:color="auto"/>
      </w:divBdr>
    </w:div>
    <w:div w:id="1595632560">
      <w:bodyDiv w:val="1"/>
      <w:marLeft w:val="0"/>
      <w:marRight w:val="0"/>
      <w:marTop w:val="0"/>
      <w:marBottom w:val="0"/>
      <w:divBdr>
        <w:top w:val="none" w:sz="0" w:space="0" w:color="auto"/>
        <w:left w:val="none" w:sz="0" w:space="0" w:color="auto"/>
        <w:bottom w:val="none" w:sz="0" w:space="0" w:color="auto"/>
        <w:right w:val="none" w:sz="0" w:space="0" w:color="auto"/>
      </w:divBdr>
    </w:div>
    <w:div w:id="1608389694">
      <w:bodyDiv w:val="1"/>
      <w:marLeft w:val="0"/>
      <w:marRight w:val="0"/>
      <w:marTop w:val="0"/>
      <w:marBottom w:val="0"/>
      <w:divBdr>
        <w:top w:val="none" w:sz="0" w:space="0" w:color="auto"/>
        <w:left w:val="none" w:sz="0" w:space="0" w:color="auto"/>
        <w:bottom w:val="none" w:sz="0" w:space="0" w:color="auto"/>
        <w:right w:val="none" w:sz="0" w:space="0" w:color="auto"/>
      </w:divBdr>
      <w:divsChild>
        <w:div w:id="1260531160">
          <w:marLeft w:val="446"/>
          <w:marRight w:val="0"/>
          <w:marTop w:val="0"/>
          <w:marBottom w:val="0"/>
          <w:divBdr>
            <w:top w:val="none" w:sz="0" w:space="0" w:color="auto"/>
            <w:left w:val="none" w:sz="0" w:space="0" w:color="auto"/>
            <w:bottom w:val="none" w:sz="0" w:space="0" w:color="auto"/>
            <w:right w:val="none" w:sz="0" w:space="0" w:color="auto"/>
          </w:divBdr>
        </w:div>
      </w:divsChild>
    </w:div>
    <w:div w:id="1622757912">
      <w:bodyDiv w:val="1"/>
      <w:marLeft w:val="0"/>
      <w:marRight w:val="0"/>
      <w:marTop w:val="0"/>
      <w:marBottom w:val="0"/>
      <w:divBdr>
        <w:top w:val="none" w:sz="0" w:space="0" w:color="auto"/>
        <w:left w:val="none" w:sz="0" w:space="0" w:color="auto"/>
        <w:bottom w:val="none" w:sz="0" w:space="0" w:color="auto"/>
        <w:right w:val="none" w:sz="0" w:space="0" w:color="auto"/>
      </w:divBdr>
    </w:div>
    <w:div w:id="1626231031">
      <w:bodyDiv w:val="1"/>
      <w:marLeft w:val="0"/>
      <w:marRight w:val="0"/>
      <w:marTop w:val="0"/>
      <w:marBottom w:val="0"/>
      <w:divBdr>
        <w:top w:val="none" w:sz="0" w:space="0" w:color="auto"/>
        <w:left w:val="none" w:sz="0" w:space="0" w:color="auto"/>
        <w:bottom w:val="none" w:sz="0" w:space="0" w:color="auto"/>
        <w:right w:val="none" w:sz="0" w:space="0" w:color="auto"/>
      </w:divBdr>
      <w:divsChild>
        <w:div w:id="1670911001">
          <w:marLeft w:val="274"/>
          <w:marRight w:val="0"/>
          <w:marTop w:val="60"/>
          <w:marBottom w:val="0"/>
          <w:divBdr>
            <w:top w:val="none" w:sz="0" w:space="0" w:color="auto"/>
            <w:left w:val="none" w:sz="0" w:space="0" w:color="auto"/>
            <w:bottom w:val="none" w:sz="0" w:space="0" w:color="auto"/>
            <w:right w:val="none" w:sz="0" w:space="0" w:color="auto"/>
          </w:divBdr>
        </w:div>
        <w:div w:id="1930965411">
          <w:marLeft w:val="274"/>
          <w:marRight w:val="0"/>
          <w:marTop w:val="60"/>
          <w:marBottom w:val="0"/>
          <w:divBdr>
            <w:top w:val="none" w:sz="0" w:space="0" w:color="auto"/>
            <w:left w:val="none" w:sz="0" w:space="0" w:color="auto"/>
            <w:bottom w:val="none" w:sz="0" w:space="0" w:color="auto"/>
            <w:right w:val="none" w:sz="0" w:space="0" w:color="auto"/>
          </w:divBdr>
        </w:div>
      </w:divsChild>
    </w:div>
    <w:div w:id="1628582513">
      <w:bodyDiv w:val="1"/>
      <w:marLeft w:val="0"/>
      <w:marRight w:val="0"/>
      <w:marTop w:val="0"/>
      <w:marBottom w:val="0"/>
      <w:divBdr>
        <w:top w:val="none" w:sz="0" w:space="0" w:color="auto"/>
        <w:left w:val="none" w:sz="0" w:space="0" w:color="auto"/>
        <w:bottom w:val="none" w:sz="0" w:space="0" w:color="auto"/>
        <w:right w:val="none" w:sz="0" w:space="0" w:color="auto"/>
      </w:divBdr>
    </w:div>
    <w:div w:id="1630479064">
      <w:bodyDiv w:val="1"/>
      <w:marLeft w:val="0"/>
      <w:marRight w:val="0"/>
      <w:marTop w:val="0"/>
      <w:marBottom w:val="0"/>
      <w:divBdr>
        <w:top w:val="none" w:sz="0" w:space="0" w:color="auto"/>
        <w:left w:val="none" w:sz="0" w:space="0" w:color="auto"/>
        <w:bottom w:val="none" w:sz="0" w:space="0" w:color="auto"/>
        <w:right w:val="none" w:sz="0" w:space="0" w:color="auto"/>
      </w:divBdr>
    </w:div>
    <w:div w:id="1633361646">
      <w:bodyDiv w:val="1"/>
      <w:marLeft w:val="0"/>
      <w:marRight w:val="0"/>
      <w:marTop w:val="0"/>
      <w:marBottom w:val="0"/>
      <w:divBdr>
        <w:top w:val="none" w:sz="0" w:space="0" w:color="auto"/>
        <w:left w:val="none" w:sz="0" w:space="0" w:color="auto"/>
        <w:bottom w:val="none" w:sz="0" w:space="0" w:color="auto"/>
        <w:right w:val="none" w:sz="0" w:space="0" w:color="auto"/>
      </w:divBdr>
    </w:div>
    <w:div w:id="1634486972">
      <w:bodyDiv w:val="1"/>
      <w:marLeft w:val="0"/>
      <w:marRight w:val="0"/>
      <w:marTop w:val="0"/>
      <w:marBottom w:val="0"/>
      <w:divBdr>
        <w:top w:val="none" w:sz="0" w:space="0" w:color="auto"/>
        <w:left w:val="none" w:sz="0" w:space="0" w:color="auto"/>
        <w:bottom w:val="none" w:sz="0" w:space="0" w:color="auto"/>
        <w:right w:val="none" w:sz="0" w:space="0" w:color="auto"/>
      </w:divBdr>
      <w:divsChild>
        <w:div w:id="258295957">
          <w:marLeft w:val="274"/>
          <w:marRight w:val="0"/>
          <w:marTop w:val="60"/>
          <w:marBottom w:val="0"/>
          <w:divBdr>
            <w:top w:val="none" w:sz="0" w:space="0" w:color="auto"/>
            <w:left w:val="none" w:sz="0" w:space="0" w:color="auto"/>
            <w:bottom w:val="none" w:sz="0" w:space="0" w:color="auto"/>
            <w:right w:val="none" w:sz="0" w:space="0" w:color="auto"/>
          </w:divBdr>
        </w:div>
        <w:div w:id="272984574">
          <w:marLeft w:val="274"/>
          <w:marRight w:val="0"/>
          <w:marTop w:val="60"/>
          <w:marBottom w:val="0"/>
          <w:divBdr>
            <w:top w:val="none" w:sz="0" w:space="0" w:color="auto"/>
            <w:left w:val="none" w:sz="0" w:space="0" w:color="auto"/>
            <w:bottom w:val="none" w:sz="0" w:space="0" w:color="auto"/>
            <w:right w:val="none" w:sz="0" w:space="0" w:color="auto"/>
          </w:divBdr>
        </w:div>
      </w:divsChild>
    </w:div>
    <w:div w:id="1635142075">
      <w:bodyDiv w:val="1"/>
      <w:marLeft w:val="0"/>
      <w:marRight w:val="0"/>
      <w:marTop w:val="0"/>
      <w:marBottom w:val="0"/>
      <w:divBdr>
        <w:top w:val="none" w:sz="0" w:space="0" w:color="auto"/>
        <w:left w:val="none" w:sz="0" w:space="0" w:color="auto"/>
        <w:bottom w:val="none" w:sz="0" w:space="0" w:color="auto"/>
        <w:right w:val="none" w:sz="0" w:space="0" w:color="auto"/>
      </w:divBdr>
    </w:div>
    <w:div w:id="1637954686">
      <w:bodyDiv w:val="1"/>
      <w:marLeft w:val="0"/>
      <w:marRight w:val="0"/>
      <w:marTop w:val="0"/>
      <w:marBottom w:val="0"/>
      <w:divBdr>
        <w:top w:val="none" w:sz="0" w:space="0" w:color="auto"/>
        <w:left w:val="none" w:sz="0" w:space="0" w:color="auto"/>
        <w:bottom w:val="none" w:sz="0" w:space="0" w:color="auto"/>
        <w:right w:val="none" w:sz="0" w:space="0" w:color="auto"/>
      </w:divBdr>
    </w:div>
    <w:div w:id="1664315854">
      <w:bodyDiv w:val="1"/>
      <w:marLeft w:val="0"/>
      <w:marRight w:val="0"/>
      <w:marTop w:val="0"/>
      <w:marBottom w:val="0"/>
      <w:divBdr>
        <w:top w:val="none" w:sz="0" w:space="0" w:color="auto"/>
        <w:left w:val="none" w:sz="0" w:space="0" w:color="auto"/>
        <w:bottom w:val="none" w:sz="0" w:space="0" w:color="auto"/>
        <w:right w:val="none" w:sz="0" w:space="0" w:color="auto"/>
      </w:divBdr>
    </w:div>
    <w:div w:id="1672099156">
      <w:bodyDiv w:val="1"/>
      <w:marLeft w:val="0"/>
      <w:marRight w:val="0"/>
      <w:marTop w:val="0"/>
      <w:marBottom w:val="0"/>
      <w:divBdr>
        <w:top w:val="none" w:sz="0" w:space="0" w:color="auto"/>
        <w:left w:val="none" w:sz="0" w:space="0" w:color="auto"/>
        <w:bottom w:val="none" w:sz="0" w:space="0" w:color="auto"/>
        <w:right w:val="none" w:sz="0" w:space="0" w:color="auto"/>
      </w:divBdr>
    </w:div>
    <w:div w:id="1677919752">
      <w:bodyDiv w:val="1"/>
      <w:marLeft w:val="0"/>
      <w:marRight w:val="0"/>
      <w:marTop w:val="0"/>
      <w:marBottom w:val="0"/>
      <w:divBdr>
        <w:top w:val="none" w:sz="0" w:space="0" w:color="auto"/>
        <w:left w:val="none" w:sz="0" w:space="0" w:color="auto"/>
        <w:bottom w:val="none" w:sz="0" w:space="0" w:color="auto"/>
        <w:right w:val="none" w:sz="0" w:space="0" w:color="auto"/>
      </w:divBdr>
      <w:divsChild>
        <w:div w:id="827785659">
          <w:blockQuote w:val="1"/>
          <w:marLeft w:val="720"/>
          <w:marRight w:val="720"/>
          <w:marTop w:val="100"/>
          <w:marBottom w:val="100"/>
          <w:divBdr>
            <w:top w:val="none" w:sz="0" w:space="0" w:color="auto"/>
            <w:left w:val="none" w:sz="0" w:space="0" w:color="auto"/>
            <w:bottom w:val="none" w:sz="0" w:space="0" w:color="auto"/>
            <w:right w:val="none" w:sz="0" w:space="0" w:color="auto"/>
          </w:divBdr>
        </w:div>
        <w:div w:id="897471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965213">
      <w:bodyDiv w:val="1"/>
      <w:marLeft w:val="0"/>
      <w:marRight w:val="0"/>
      <w:marTop w:val="0"/>
      <w:marBottom w:val="0"/>
      <w:divBdr>
        <w:top w:val="none" w:sz="0" w:space="0" w:color="auto"/>
        <w:left w:val="none" w:sz="0" w:space="0" w:color="auto"/>
        <w:bottom w:val="none" w:sz="0" w:space="0" w:color="auto"/>
        <w:right w:val="none" w:sz="0" w:space="0" w:color="auto"/>
      </w:divBdr>
    </w:div>
    <w:div w:id="1680039564">
      <w:bodyDiv w:val="1"/>
      <w:marLeft w:val="0"/>
      <w:marRight w:val="0"/>
      <w:marTop w:val="0"/>
      <w:marBottom w:val="0"/>
      <w:divBdr>
        <w:top w:val="none" w:sz="0" w:space="0" w:color="auto"/>
        <w:left w:val="none" w:sz="0" w:space="0" w:color="auto"/>
        <w:bottom w:val="none" w:sz="0" w:space="0" w:color="auto"/>
        <w:right w:val="none" w:sz="0" w:space="0" w:color="auto"/>
      </w:divBdr>
      <w:divsChild>
        <w:div w:id="532500348">
          <w:marLeft w:val="0"/>
          <w:marRight w:val="0"/>
          <w:marTop w:val="0"/>
          <w:marBottom w:val="0"/>
          <w:divBdr>
            <w:top w:val="none" w:sz="0" w:space="0" w:color="auto"/>
            <w:left w:val="none" w:sz="0" w:space="0" w:color="auto"/>
            <w:bottom w:val="none" w:sz="0" w:space="0" w:color="auto"/>
            <w:right w:val="none" w:sz="0" w:space="0" w:color="auto"/>
          </w:divBdr>
          <w:divsChild>
            <w:div w:id="716243285">
              <w:marLeft w:val="0"/>
              <w:marRight w:val="120"/>
              <w:marTop w:val="0"/>
              <w:marBottom w:val="0"/>
              <w:divBdr>
                <w:top w:val="single" w:sz="4" w:space="0" w:color="auto"/>
                <w:left w:val="single" w:sz="4" w:space="0" w:color="auto"/>
                <w:bottom w:val="single" w:sz="4" w:space="0" w:color="auto"/>
                <w:right w:val="single" w:sz="4" w:space="0" w:color="auto"/>
              </w:divBdr>
              <w:divsChild>
                <w:div w:id="104795273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914707698">
          <w:marLeft w:val="0"/>
          <w:marRight w:val="0"/>
          <w:marTop w:val="0"/>
          <w:marBottom w:val="0"/>
          <w:divBdr>
            <w:top w:val="none" w:sz="0" w:space="0" w:color="auto"/>
            <w:left w:val="none" w:sz="0" w:space="0" w:color="auto"/>
            <w:bottom w:val="none" w:sz="0" w:space="0" w:color="auto"/>
            <w:right w:val="none" w:sz="0" w:space="0" w:color="auto"/>
          </w:divBdr>
          <w:divsChild>
            <w:div w:id="1094672289">
              <w:marLeft w:val="0"/>
              <w:marRight w:val="0"/>
              <w:marTop w:val="0"/>
              <w:marBottom w:val="0"/>
              <w:divBdr>
                <w:top w:val="none" w:sz="0" w:space="0" w:color="auto"/>
                <w:left w:val="none" w:sz="0" w:space="0" w:color="auto"/>
                <w:bottom w:val="none" w:sz="0" w:space="0" w:color="auto"/>
                <w:right w:val="none" w:sz="0" w:space="0" w:color="auto"/>
              </w:divBdr>
              <w:divsChild>
                <w:div w:id="20593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9580">
          <w:marLeft w:val="0"/>
          <w:marRight w:val="0"/>
          <w:marTop w:val="0"/>
          <w:marBottom w:val="0"/>
          <w:divBdr>
            <w:top w:val="none" w:sz="0" w:space="0" w:color="auto"/>
            <w:left w:val="none" w:sz="0" w:space="0" w:color="auto"/>
            <w:bottom w:val="none" w:sz="0" w:space="0" w:color="auto"/>
            <w:right w:val="none" w:sz="0" w:space="0" w:color="auto"/>
          </w:divBdr>
          <w:divsChild>
            <w:div w:id="1620061402">
              <w:marLeft w:val="0"/>
              <w:marRight w:val="0"/>
              <w:marTop w:val="0"/>
              <w:marBottom w:val="0"/>
              <w:divBdr>
                <w:top w:val="none" w:sz="0" w:space="0" w:color="auto"/>
                <w:left w:val="none" w:sz="0" w:space="0" w:color="auto"/>
                <w:bottom w:val="none" w:sz="0" w:space="0" w:color="auto"/>
                <w:right w:val="none" w:sz="0" w:space="0" w:color="auto"/>
              </w:divBdr>
            </w:div>
            <w:div w:id="2083209617">
              <w:marLeft w:val="0"/>
              <w:marRight w:val="0"/>
              <w:marTop w:val="0"/>
              <w:marBottom w:val="0"/>
              <w:divBdr>
                <w:top w:val="none" w:sz="0" w:space="0" w:color="auto"/>
                <w:left w:val="none" w:sz="0" w:space="0" w:color="auto"/>
                <w:bottom w:val="none" w:sz="0" w:space="0" w:color="auto"/>
                <w:right w:val="none" w:sz="0" w:space="0" w:color="auto"/>
              </w:divBdr>
              <w:divsChild>
                <w:div w:id="198026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08612">
      <w:bodyDiv w:val="1"/>
      <w:marLeft w:val="0"/>
      <w:marRight w:val="0"/>
      <w:marTop w:val="0"/>
      <w:marBottom w:val="0"/>
      <w:divBdr>
        <w:top w:val="none" w:sz="0" w:space="0" w:color="auto"/>
        <w:left w:val="none" w:sz="0" w:space="0" w:color="auto"/>
        <w:bottom w:val="none" w:sz="0" w:space="0" w:color="auto"/>
        <w:right w:val="none" w:sz="0" w:space="0" w:color="auto"/>
      </w:divBdr>
    </w:div>
    <w:div w:id="1701054163">
      <w:bodyDiv w:val="1"/>
      <w:marLeft w:val="0"/>
      <w:marRight w:val="0"/>
      <w:marTop w:val="0"/>
      <w:marBottom w:val="0"/>
      <w:divBdr>
        <w:top w:val="none" w:sz="0" w:space="0" w:color="auto"/>
        <w:left w:val="none" w:sz="0" w:space="0" w:color="auto"/>
        <w:bottom w:val="none" w:sz="0" w:space="0" w:color="auto"/>
        <w:right w:val="none" w:sz="0" w:space="0" w:color="auto"/>
      </w:divBdr>
    </w:div>
    <w:div w:id="1726640503">
      <w:bodyDiv w:val="1"/>
      <w:marLeft w:val="0"/>
      <w:marRight w:val="0"/>
      <w:marTop w:val="0"/>
      <w:marBottom w:val="0"/>
      <w:divBdr>
        <w:top w:val="none" w:sz="0" w:space="0" w:color="auto"/>
        <w:left w:val="none" w:sz="0" w:space="0" w:color="auto"/>
        <w:bottom w:val="none" w:sz="0" w:space="0" w:color="auto"/>
        <w:right w:val="none" w:sz="0" w:space="0" w:color="auto"/>
      </w:divBdr>
    </w:div>
    <w:div w:id="1731344278">
      <w:bodyDiv w:val="1"/>
      <w:marLeft w:val="0"/>
      <w:marRight w:val="0"/>
      <w:marTop w:val="0"/>
      <w:marBottom w:val="0"/>
      <w:divBdr>
        <w:top w:val="none" w:sz="0" w:space="0" w:color="auto"/>
        <w:left w:val="none" w:sz="0" w:space="0" w:color="auto"/>
        <w:bottom w:val="none" w:sz="0" w:space="0" w:color="auto"/>
        <w:right w:val="none" w:sz="0" w:space="0" w:color="auto"/>
      </w:divBdr>
    </w:div>
    <w:div w:id="1732073114">
      <w:bodyDiv w:val="1"/>
      <w:marLeft w:val="0"/>
      <w:marRight w:val="0"/>
      <w:marTop w:val="0"/>
      <w:marBottom w:val="0"/>
      <w:divBdr>
        <w:top w:val="none" w:sz="0" w:space="0" w:color="auto"/>
        <w:left w:val="none" w:sz="0" w:space="0" w:color="auto"/>
        <w:bottom w:val="none" w:sz="0" w:space="0" w:color="auto"/>
        <w:right w:val="none" w:sz="0" w:space="0" w:color="auto"/>
      </w:divBdr>
      <w:divsChild>
        <w:div w:id="1676608833">
          <w:marLeft w:val="274"/>
          <w:marRight w:val="0"/>
          <w:marTop w:val="60"/>
          <w:marBottom w:val="0"/>
          <w:divBdr>
            <w:top w:val="none" w:sz="0" w:space="0" w:color="auto"/>
            <w:left w:val="none" w:sz="0" w:space="0" w:color="auto"/>
            <w:bottom w:val="none" w:sz="0" w:space="0" w:color="auto"/>
            <w:right w:val="none" w:sz="0" w:space="0" w:color="auto"/>
          </w:divBdr>
        </w:div>
        <w:div w:id="2028870897">
          <w:marLeft w:val="274"/>
          <w:marRight w:val="0"/>
          <w:marTop w:val="60"/>
          <w:marBottom w:val="0"/>
          <w:divBdr>
            <w:top w:val="none" w:sz="0" w:space="0" w:color="auto"/>
            <w:left w:val="none" w:sz="0" w:space="0" w:color="auto"/>
            <w:bottom w:val="none" w:sz="0" w:space="0" w:color="auto"/>
            <w:right w:val="none" w:sz="0" w:space="0" w:color="auto"/>
          </w:divBdr>
        </w:div>
      </w:divsChild>
    </w:div>
    <w:div w:id="1747142460">
      <w:bodyDiv w:val="1"/>
      <w:marLeft w:val="0"/>
      <w:marRight w:val="0"/>
      <w:marTop w:val="0"/>
      <w:marBottom w:val="0"/>
      <w:divBdr>
        <w:top w:val="none" w:sz="0" w:space="0" w:color="auto"/>
        <w:left w:val="none" w:sz="0" w:space="0" w:color="auto"/>
        <w:bottom w:val="none" w:sz="0" w:space="0" w:color="auto"/>
        <w:right w:val="none" w:sz="0" w:space="0" w:color="auto"/>
      </w:divBdr>
    </w:div>
    <w:div w:id="1753235346">
      <w:bodyDiv w:val="1"/>
      <w:marLeft w:val="0"/>
      <w:marRight w:val="0"/>
      <w:marTop w:val="0"/>
      <w:marBottom w:val="0"/>
      <w:divBdr>
        <w:top w:val="none" w:sz="0" w:space="0" w:color="auto"/>
        <w:left w:val="none" w:sz="0" w:space="0" w:color="auto"/>
        <w:bottom w:val="none" w:sz="0" w:space="0" w:color="auto"/>
        <w:right w:val="none" w:sz="0" w:space="0" w:color="auto"/>
      </w:divBdr>
    </w:div>
    <w:div w:id="1762335814">
      <w:bodyDiv w:val="1"/>
      <w:marLeft w:val="0"/>
      <w:marRight w:val="0"/>
      <w:marTop w:val="0"/>
      <w:marBottom w:val="0"/>
      <w:divBdr>
        <w:top w:val="none" w:sz="0" w:space="0" w:color="auto"/>
        <w:left w:val="none" w:sz="0" w:space="0" w:color="auto"/>
        <w:bottom w:val="none" w:sz="0" w:space="0" w:color="auto"/>
        <w:right w:val="none" w:sz="0" w:space="0" w:color="auto"/>
      </w:divBdr>
      <w:divsChild>
        <w:div w:id="698974082">
          <w:marLeft w:val="274"/>
          <w:marRight w:val="0"/>
          <w:marTop w:val="60"/>
          <w:marBottom w:val="0"/>
          <w:divBdr>
            <w:top w:val="none" w:sz="0" w:space="0" w:color="auto"/>
            <w:left w:val="none" w:sz="0" w:space="0" w:color="auto"/>
            <w:bottom w:val="none" w:sz="0" w:space="0" w:color="auto"/>
            <w:right w:val="none" w:sz="0" w:space="0" w:color="auto"/>
          </w:divBdr>
        </w:div>
        <w:div w:id="1264538243">
          <w:marLeft w:val="274"/>
          <w:marRight w:val="0"/>
          <w:marTop w:val="60"/>
          <w:marBottom w:val="0"/>
          <w:divBdr>
            <w:top w:val="none" w:sz="0" w:space="0" w:color="auto"/>
            <w:left w:val="none" w:sz="0" w:space="0" w:color="auto"/>
            <w:bottom w:val="none" w:sz="0" w:space="0" w:color="auto"/>
            <w:right w:val="none" w:sz="0" w:space="0" w:color="auto"/>
          </w:divBdr>
        </w:div>
        <w:div w:id="1355887075">
          <w:marLeft w:val="274"/>
          <w:marRight w:val="0"/>
          <w:marTop w:val="60"/>
          <w:marBottom w:val="0"/>
          <w:divBdr>
            <w:top w:val="none" w:sz="0" w:space="0" w:color="auto"/>
            <w:left w:val="none" w:sz="0" w:space="0" w:color="auto"/>
            <w:bottom w:val="none" w:sz="0" w:space="0" w:color="auto"/>
            <w:right w:val="none" w:sz="0" w:space="0" w:color="auto"/>
          </w:divBdr>
        </w:div>
        <w:div w:id="1430814141">
          <w:marLeft w:val="274"/>
          <w:marRight w:val="0"/>
          <w:marTop w:val="60"/>
          <w:marBottom w:val="0"/>
          <w:divBdr>
            <w:top w:val="none" w:sz="0" w:space="0" w:color="auto"/>
            <w:left w:val="none" w:sz="0" w:space="0" w:color="auto"/>
            <w:bottom w:val="none" w:sz="0" w:space="0" w:color="auto"/>
            <w:right w:val="none" w:sz="0" w:space="0" w:color="auto"/>
          </w:divBdr>
        </w:div>
        <w:div w:id="1914849395">
          <w:marLeft w:val="274"/>
          <w:marRight w:val="0"/>
          <w:marTop w:val="60"/>
          <w:marBottom w:val="0"/>
          <w:divBdr>
            <w:top w:val="none" w:sz="0" w:space="0" w:color="auto"/>
            <w:left w:val="none" w:sz="0" w:space="0" w:color="auto"/>
            <w:bottom w:val="none" w:sz="0" w:space="0" w:color="auto"/>
            <w:right w:val="none" w:sz="0" w:space="0" w:color="auto"/>
          </w:divBdr>
        </w:div>
      </w:divsChild>
    </w:div>
    <w:div w:id="1776510051">
      <w:bodyDiv w:val="1"/>
      <w:marLeft w:val="0"/>
      <w:marRight w:val="0"/>
      <w:marTop w:val="0"/>
      <w:marBottom w:val="0"/>
      <w:divBdr>
        <w:top w:val="none" w:sz="0" w:space="0" w:color="auto"/>
        <w:left w:val="none" w:sz="0" w:space="0" w:color="auto"/>
        <w:bottom w:val="none" w:sz="0" w:space="0" w:color="auto"/>
        <w:right w:val="none" w:sz="0" w:space="0" w:color="auto"/>
      </w:divBdr>
    </w:div>
    <w:div w:id="1778332404">
      <w:bodyDiv w:val="1"/>
      <w:marLeft w:val="0"/>
      <w:marRight w:val="0"/>
      <w:marTop w:val="0"/>
      <w:marBottom w:val="0"/>
      <w:divBdr>
        <w:top w:val="none" w:sz="0" w:space="0" w:color="auto"/>
        <w:left w:val="none" w:sz="0" w:space="0" w:color="auto"/>
        <w:bottom w:val="none" w:sz="0" w:space="0" w:color="auto"/>
        <w:right w:val="none" w:sz="0" w:space="0" w:color="auto"/>
      </w:divBdr>
    </w:div>
    <w:div w:id="1778793627">
      <w:bodyDiv w:val="1"/>
      <w:marLeft w:val="0"/>
      <w:marRight w:val="0"/>
      <w:marTop w:val="0"/>
      <w:marBottom w:val="0"/>
      <w:divBdr>
        <w:top w:val="none" w:sz="0" w:space="0" w:color="auto"/>
        <w:left w:val="none" w:sz="0" w:space="0" w:color="auto"/>
        <w:bottom w:val="none" w:sz="0" w:space="0" w:color="auto"/>
        <w:right w:val="none" w:sz="0" w:space="0" w:color="auto"/>
      </w:divBdr>
    </w:div>
    <w:div w:id="1780880365">
      <w:bodyDiv w:val="1"/>
      <w:marLeft w:val="0"/>
      <w:marRight w:val="0"/>
      <w:marTop w:val="0"/>
      <w:marBottom w:val="0"/>
      <w:divBdr>
        <w:top w:val="none" w:sz="0" w:space="0" w:color="auto"/>
        <w:left w:val="none" w:sz="0" w:space="0" w:color="auto"/>
        <w:bottom w:val="none" w:sz="0" w:space="0" w:color="auto"/>
        <w:right w:val="none" w:sz="0" w:space="0" w:color="auto"/>
      </w:divBdr>
    </w:div>
    <w:div w:id="1789619956">
      <w:bodyDiv w:val="1"/>
      <w:marLeft w:val="0"/>
      <w:marRight w:val="0"/>
      <w:marTop w:val="0"/>
      <w:marBottom w:val="0"/>
      <w:divBdr>
        <w:top w:val="none" w:sz="0" w:space="0" w:color="auto"/>
        <w:left w:val="none" w:sz="0" w:space="0" w:color="auto"/>
        <w:bottom w:val="none" w:sz="0" w:space="0" w:color="auto"/>
        <w:right w:val="none" w:sz="0" w:space="0" w:color="auto"/>
      </w:divBdr>
      <w:divsChild>
        <w:div w:id="452094436">
          <w:marLeft w:val="0"/>
          <w:marRight w:val="0"/>
          <w:marTop w:val="0"/>
          <w:marBottom w:val="0"/>
          <w:divBdr>
            <w:top w:val="none" w:sz="0" w:space="0" w:color="auto"/>
            <w:left w:val="none" w:sz="0" w:space="0" w:color="auto"/>
            <w:bottom w:val="none" w:sz="0" w:space="0" w:color="auto"/>
            <w:right w:val="none" w:sz="0" w:space="0" w:color="auto"/>
          </w:divBdr>
          <w:divsChild>
            <w:div w:id="1678918188">
              <w:marLeft w:val="0"/>
              <w:marRight w:val="0"/>
              <w:marTop w:val="60"/>
              <w:marBottom w:val="0"/>
              <w:divBdr>
                <w:top w:val="none" w:sz="0" w:space="0" w:color="auto"/>
                <w:left w:val="none" w:sz="0" w:space="0" w:color="auto"/>
                <w:bottom w:val="none" w:sz="0" w:space="0" w:color="auto"/>
                <w:right w:val="none" w:sz="0" w:space="0" w:color="auto"/>
              </w:divBdr>
            </w:div>
          </w:divsChild>
        </w:div>
        <w:div w:id="1761371344">
          <w:marLeft w:val="0"/>
          <w:marRight w:val="0"/>
          <w:marTop w:val="0"/>
          <w:marBottom w:val="0"/>
          <w:divBdr>
            <w:top w:val="none" w:sz="0" w:space="0" w:color="auto"/>
            <w:left w:val="none" w:sz="0" w:space="0" w:color="auto"/>
            <w:bottom w:val="none" w:sz="0" w:space="0" w:color="auto"/>
            <w:right w:val="none" w:sz="0" w:space="0" w:color="auto"/>
          </w:divBdr>
        </w:div>
        <w:div w:id="2086761926">
          <w:marLeft w:val="0"/>
          <w:marRight w:val="0"/>
          <w:marTop w:val="0"/>
          <w:marBottom w:val="0"/>
          <w:divBdr>
            <w:top w:val="none" w:sz="0" w:space="0" w:color="auto"/>
            <w:left w:val="none" w:sz="0" w:space="0" w:color="auto"/>
            <w:bottom w:val="none" w:sz="0" w:space="0" w:color="auto"/>
            <w:right w:val="none" w:sz="0" w:space="0" w:color="auto"/>
          </w:divBdr>
          <w:divsChild>
            <w:div w:id="691421809">
              <w:marLeft w:val="0"/>
              <w:marRight w:val="0"/>
              <w:marTop w:val="0"/>
              <w:marBottom w:val="0"/>
              <w:divBdr>
                <w:top w:val="none" w:sz="0" w:space="0" w:color="auto"/>
                <w:left w:val="none" w:sz="0" w:space="0" w:color="auto"/>
                <w:bottom w:val="none" w:sz="0" w:space="0" w:color="auto"/>
                <w:right w:val="none" w:sz="0" w:space="0" w:color="auto"/>
              </w:divBdr>
              <w:divsChild>
                <w:div w:id="1554537573">
                  <w:marLeft w:val="0"/>
                  <w:marRight w:val="0"/>
                  <w:marTop w:val="0"/>
                  <w:marBottom w:val="0"/>
                  <w:divBdr>
                    <w:top w:val="none" w:sz="0" w:space="0" w:color="auto"/>
                    <w:left w:val="none" w:sz="0" w:space="0" w:color="auto"/>
                    <w:bottom w:val="none" w:sz="0" w:space="0" w:color="auto"/>
                    <w:right w:val="none" w:sz="0" w:space="0" w:color="auto"/>
                  </w:divBdr>
                  <w:divsChild>
                    <w:div w:id="4763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739142">
      <w:bodyDiv w:val="1"/>
      <w:marLeft w:val="0"/>
      <w:marRight w:val="0"/>
      <w:marTop w:val="0"/>
      <w:marBottom w:val="0"/>
      <w:divBdr>
        <w:top w:val="none" w:sz="0" w:space="0" w:color="auto"/>
        <w:left w:val="none" w:sz="0" w:space="0" w:color="auto"/>
        <w:bottom w:val="none" w:sz="0" w:space="0" w:color="auto"/>
        <w:right w:val="none" w:sz="0" w:space="0" w:color="auto"/>
      </w:divBdr>
      <w:divsChild>
        <w:div w:id="124785121">
          <w:marLeft w:val="274"/>
          <w:marRight w:val="0"/>
          <w:marTop w:val="60"/>
          <w:marBottom w:val="0"/>
          <w:divBdr>
            <w:top w:val="none" w:sz="0" w:space="0" w:color="auto"/>
            <w:left w:val="none" w:sz="0" w:space="0" w:color="auto"/>
            <w:bottom w:val="none" w:sz="0" w:space="0" w:color="auto"/>
            <w:right w:val="none" w:sz="0" w:space="0" w:color="auto"/>
          </w:divBdr>
        </w:div>
        <w:div w:id="391121893">
          <w:marLeft w:val="274"/>
          <w:marRight w:val="0"/>
          <w:marTop w:val="60"/>
          <w:marBottom w:val="0"/>
          <w:divBdr>
            <w:top w:val="none" w:sz="0" w:space="0" w:color="auto"/>
            <w:left w:val="none" w:sz="0" w:space="0" w:color="auto"/>
            <w:bottom w:val="none" w:sz="0" w:space="0" w:color="auto"/>
            <w:right w:val="none" w:sz="0" w:space="0" w:color="auto"/>
          </w:divBdr>
        </w:div>
      </w:divsChild>
    </w:div>
    <w:div w:id="1793555141">
      <w:bodyDiv w:val="1"/>
      <w:marLeft w:val="0"/>
      <w:marRight w:val="0"/>
      <w:marTop w:val="0"/>
      <w:marBottom w:val="0"/>
      <w:divBdr>
        <w:top w:val="none" w:sz="0" w:space="0" w:color="auto"/>
        <w:left w:val="none" w:sz="0" w:space="0" w:color="auto"/>
        <w:bottom w:val="none" w:sz="0" w:space="0" w:color="auto"/>
        <w:right w:val="none" w:sz="0" w:space="0" w:color="auto"/>
      </w:divBdr>
    </w:div>
    <w:div w:id="1802452824">
      <w:bodyDiv w:val="1"/>
      <w:marLeft w:val="0"/>
      <w:marRight w:val="0"/>
      <w:marTop w:val="0"/>
      <w:marBottom w:val="0"/>
      <w:divBdr>
        <w:top w:val="none" w:sz="0" w:space="0" w:color="auto"/>
        <w:left w:val="none" w:sz="0" w:space="0" w:color="auto"/>
        <w:bottom w:val="none" w:sz="0" w:space="0" w:color="auto"/>
        <w:right w:val="none" w:sz="0" w:space="0" w:color="auto"/>
      </w:divBdr>
    </w:div>
    <w:div w:id="1816146724">
      <w:bodyDiv w:val="1"/>
      <w:marLeft w:val="0"/>
      <w:marRight w:val="0"/>
      <w:marTop w:val="0"/>
      <w:marBottom w:val="0"/>
      <w:divBdr>
        <w:top w:val="none" w:sz="0" w:space="0" w:color="auto"/>
        <w:left w:val="none" w:sz="0" w:space="0" w:color="auto"/>
        <w:bottom w:val="none" w:sz="0" w:space="0" w:color="auto"/>
        <w:right w:val="none" w:sz="0" w:space="0" w:color="auto"/>
      </w:divBdr>
    </w:div>
    <w:div w:id="1821726119">
      <w:bodyDiv w:val="1"/>
      <w:marLeft w:val="0"/>
      <w:marRight w:val="0"/>
      <w:marTop w:val="0"/>
      <w:marBottom w:val="0"/>
      <w:divBdr>
        <w:top w:val="none" w:sz="0" w:space="0" w:color="auto"/>
        <w:left w:val="none" w:sz="0" w:space="0" w:color="auto"/>
        <w:bottom w:val="none" w:sz="0" w:space="0" w:color="auto"/>
        <w:right w:val="none" w:sz="0" w:space="0" w:color="auto"/>
      </w:divBdr>
    </w:div>
    <w:div w:id="1827283831">
      <w:bodyDiv w:val="1"/>
      <w:marLeft w:val="0"/>
      <w:marRight w:val="0"/>
      <w:marTop w:val="0"/>
      <w:marBottom w:val="0"/>
      <w:divBdr>
        <w:top w:val="none" w:sz="0" w:space="0" w:color="auto"/>
        <w:left w:val="none" w:sz="0" w:space="0" w:color="auto"/>
        <w:bottom w:val="none" w:sz="0" w:space="0" w:color="auto"/>
        <w:right w:val="none" w:sz="0" w:space="0" w:color="auto"/>
      </w:divBdr>
      <w:divsChild>
        <w:div w:id="1388648983">
          <w:marLeft w:val="446"/>
          <w:marRight w:val="0"/>
          <w:marTop w:val="0"/>
          <w:marBottom w:val="0"/>
          <w:divBdr>
            <w:top w:val="none" w:sz="0" w:space="0" w:color="auto"/>
            <w:left w:val="none" w:sz="0" w:space="0" w:color="auto"/>
            <w:bottom w:val="none" w:sz="0" w:space="0" w:color="auto"/>
            <w:right w:val="none" w:sz="0" w:space="0" w:color="auto"/>
          </w:divBdr>
        </w:div>
      </w:divsChild>
    </w:div>
    <w:div w:id="1832524976">
      <w:bodyDiv w:val="1"/>
      <w:marLeft w:val="0"/>
      <w:marRight w:val="0"/>
      <w:marTop w:val="0"/>
      <w:marBottom w:val="0"/>
      <w:divBdr>
        <w:top w:val="none" w:sz="0" w:space="0" w:color="auto"/>
        <w:left w:val="none" w:sz="0" w:space="0" w:color="auto"/>
        <w:bottom w:val="none" w:sz="0" w:space="0" w:color="auto"/>
        <w:right w:val="none" w:sz="0" w:space="0" w:color="auto"/>
      </w:divBdr>
    </w:div>
    <w:div w:id="1834253253">
      <w:bodyDiv w:val="1"/>
      <w:marLeft w:val="0"/>
      <w:marRight w:val="0"/>
      <w:marTop w:val="0"/>
      <w:marBottom w:val="0"/>
      <w:divBdr>
        <w:top w:val="none" w:sz="0" w:space="0" w:color="auto"/>
        <w:left w:val="none" w:sz="0" w:space="0" w:color="auto"/>
        <w:bottom w:val="none" w:sz="0" w:space="0" w:color="auto"/>
        <w:right w:val="none" w:sz="0" w:space="0" w:color="auto"/>
      </w:divBdr>
    </w:div>
    <w:div w:id="1845969960">
      <w:bodyDiv w:val="1"/>
      <w:marLeft w:val="0"/>
      <w:marRight w:val="0"/>
      <w:marTop w:val="0"/>
      <w:marBottom w:val="0"/>
      <w:divBdr>
        <w:top w:val="none" w:sz="0" w:space="0" w:color="auto"/>
        <w:left w:val="none" w:sz="0" w:space="0" w:color="auto"/>
        <w:bottom w:val="none" w:sz="0" w:space="0" w:color="auto"/>
        <w:right w:val="none" w:sz="0" w:space="0" w:color="auto"/>
      </w:divBdr>
    </w:div>
    <w:div w:id="1847668423">
      <w:bodyDiv w:val="1"/>
      <w:marLeft w:val="0"/>
      <w:marRight w:val="0"/>
      <w:marTop w:val="0"/>
      <w:marBottom w:val="0"/>
      <w:divBdr>
        <w:top w:val="none" w:sz="0" w:space="0" w:color="auto"/>
        <w:left w:val="none" w:sz="0" w:space="0" w:color="auto"/>
        <w:bottom w:val="none" w:sz="0" w:space="0" w:color="auto"/>
        <w:right w:val="none" w:sz="0" w:space="0" w:color="auto"/>
      </w:divBdr>
    </w:div>
    <w:div w:id="1850363053">
      <w:bodyDiv w:val="1"/>
      <w:marLeft w:val="0"/>
      <w:marRight w:val="0"/>
      <w:marTop w:val="0"/>
      <w:marBottom w:val="0"/>
      <w:divBdr>
        <w:top w:val="none" w:sz="0" w:space="0" w:color="auto"/>
        <w:left w:val="none" w:sz="0" w:space="0" w:color="auto"/>
        <w:bottom w:val="none" w:sz="0" w:space="0" w:color="auto"/>
        <w:right w:val="none" w:sz="0" w:space="0" w:color="auto"/>
      </w:divBdr>
    </w:div>
    <w:div w:id="1852139530">
      <w:bodyDiv w:val="1"/>
      <w:marLeft w:val="0"/>
      <w:marRight w:val="0"/>
      <w:marTop w:val="0"/>
      <w:marBottom w:val="0"/>
      <w:divBdr>
        <w:top w:val="none" w:sz="0" w:space="0" w:color="auto"/>
        <w:left w:val="none" w:sz="0" w:space="0" w:color="auto"/>
        <w:bottom w:val="none" w:sz="0" w:space="0" w:color="auto"/>
        <w:right w:val="none" w:sz="0" w:space="0" w:color="auto"/>
      </w:divBdr>
    </w:div>
    <w:div w:id="1853834267">
      <w:bodyDiv w:val="1"/>
      <w:marLeft w:val="0"/>
      <w:marRight w:val="0"/>
      <w:marTop w:val="0"/>
      <w:marBottom w:val="0"/>
      <w:divBdr>
        <w:top w:val="none" w:sz="0" w:space="0" w:color="auto"/>
        <w:left w:val="none" w:sz="0" w:space="0" w:color="auto"/>
        <w:bottom w:val="none" w:sz="0" w:space="0" w:color="auto"/>
        <w:right w:val="none" w:sz="0" w:space="0" w:color="auto"/>
      </w:divBdr>
    </w:div>
    <w:div w:id="1856920045">
      <w:bodyDiv w:val="1"/>
      <w:marLeft w:val="0"/>
      <w:marRight w:val="0"/>
      <w:marTop w:val="0"/>
      <w:marBottom w:val="0"/>
      <w:divBdr>
        <w:top w:val="none" w:sz="0" w:space="0" w:color="auto"/>
        <w:left w:val="none" w:sz="0" w:space="0" w:color="auto"/>
        <w:bottom w:val="none" w:sz="0" w:space="0" w:color="auto"/>
        <w:right w:val="none" w:sz="0" w:space="0" w:color="auto"/>
      </w:divBdr>
      <w:divsChild>
        <w:div w:id="69430661">
          <w:marLeft w:val="346"/>
          <w:marRight w:val="0"/>
          <w:marTop w:val="0"/>
          <w:marBottom w:val="0"/>
          <w:divBdr>
            <w:top w:val="none" w:sz="0" w:space="0" w:color="auto"/>
            <w:left w:val="none" w:sz="0" w:space="0" w:color="auto"/>
            <w:bottom w:val="none" w:sz="0" w:space="0" w:color="auto"/>
            <w:right w:val="none" w:sz="0" w:space="0" w:color="auto"/>
          </w:divBdr>
        </w:div>
        <w:div w:id="1360816081">
          <w:marLeft w:val="346"/>
          <w:marRight w:val="0"/>
          <w:marTop w:val="0"/>
          <w:marBottom w:val="0"/>
          <w:divBdr>
            <w:top w:val="none" w:sz="0" w:space="0" w:color="auto"/>
            <w:left w:val="none" w:sz="0" w:space="0" w:color="auto"/>
            <w:bottom w:val="none" w:sz="0" w:space="0" w:color="auto"/>
            <w:right w:val="none" w:sz="0" w:space="0" w:color="auto"/>
          </w:divBdr>
        </w:div>
      </w:divsChild>
    </w:div>
    <w:div w:id="1863207820">
      <w:bodyDiv w:val="1"/>
      <w:marLeft w:val="0"/>
      <w:marRight w:val="0"/>
      <w:marTop w:val="0"/>
      <w:marBottom w:val="0"/>
      <w:divBdr>
        <w:top w:val="none" w:sz="0" w:space="0" w:color="auto"/>
        <w:left w:val="none" w:sz="0" w:space="0" w:color="auto"/>
        <w:bottom w:val="none" w:sz="0" w:space="0" w:color="auto"/>
        <w:right w:val="none" w:sz="0" w:space="0" w:color="auto"/>
      </w:divBdr>
      <w:divsChild>
        <w:div w:id="1484858583">
          <w:marLeft w:val="274"/>
          <w:marRight w:val="0"/>
          <w:marTop w:val="60"/>
          <w:marBottom w:val="0"/>
          <w:divBdr>
            <w:top w:val="none" w:sz="0" w:space="0" w:color="auto"/>
            <w:left w:val="none" w:sz="0" w:space="0" w:color="auto"/>
            <w:bottom w:val="none" w:sz="0" w:space="0" w:color="auto"/>
            <w:right w:val="none" w:sz="0" w:space="0" w:color="auto"/>
          </w:divBdr>
        </w:div>
      </w:divsChild>
    </w:div>
    <w:div w:id="1867868643">
      <w:bodyDiv w:val="1"/>
      <w:marLeft w:val="0"/>
      <w:marRight w:val="0"/>
      <w:marTop w:val="0"/>
      <w:marBottom w:val="0"/>
      <w:divBdr>
        <w:top w:val="none" w:sz="0" w:space="0" w:color="auto"/>
        <w:left w:val="none" w:sz="0" w:space="0" w:color="auto"/>
        <w:bottom w:val="none" w:sz="0" w:space="0" w:color="auto"/>
        <w:right w:val="none" w:sz="0" w:space="0" w:color="auto"/>
      </w:divBdr>
    </w:div>
    <w:div w:id="1871533416">
      <w:bodyDiv w:val="1"/>
      <w:marLeft w:val="0"/>
      <w:marRight w:val="0"/>
      <w:marTop w:val="0"/>
      <w:marBottom w:val="0"/>
      <w:divBdr>
        <w:top w:val="none" w:sz="0" w:space="0" w:color="auto"/>
        <w:left w:val="none" w:sz="0" w:space="0" w:color="auto"/>
        <w:bottom w:val="none" w:sz="0" w:space="0" w:color="auto"/>
        <w:right w:val="none" w:sz="0" w:space="0" w:color="auto"/>
      </w:divBdr>
      <w:divsChild>
        <w:div w:id="1236013312">
          <w:marLeft w:val="274"/>
          <w:marRight w:val="0"/>
          <w:marTop w:val="60"/>
          <w:marBottom w:val="0"/>
          <w:divBdr>
            <w:top w:val="none" w:sz="0" w:space="0" w:color="auto"/>
            <w:left w:val="none" w:sz="0" w:space="0" w:color="auto"/>
            <w:bottom w:val="none" w:sz="0" w:space="0" w:color="auto"/>
            <w:right w:val="none" w:sz="0" w:space="0" w:color="auto"/>
          </w:divBdr>
        </w:div>
        <w:div w:id="1925257324">
          <w:marLeft w:val="274"/>
          <w:marRight w:val="0"/>
          <w:marTop w:val="0"/>
          <w:marBottom w:val="0"/>
          <w:divBdr>
            <w:top w:val="none" w:sz="0" w:space="0" w:color="auto"/>
            <w:left w:val="none" w:sz="0" w:space="0" w:color="auto"/>
            <w:bottom w:val="none" w:sz="0" w:space="0" w:color="auto"/>
            <w:right w:val="none" w:sz="0" w:space="0" w:color="auto"/>
          </w:divBdr>
        </w:div>
      </w:divsChild>
    </w:div>
    <w:div w:id="1886485072">
      <w:bodyDiv w:val="1"/>
      <w:marLeft w:val="0"/>
      <w:marRight w:val="0"/>
      <w:marTop w:val="0"/>
      <w:marBottom w:val="0"/>
      <w:divBdr>
        <w:top w:val="none" w:sz="0" w:space="0" w:color="auto"/>
        <w:left w:val="none" w:sz="0" w:space="0" w:color="auto"/>
        <w:bottom w:val="none" w:sz="0" w:space="0" w:color="auto"/>
        <w:right w:val="none" w:sz="0" w:space="0" w:color="auto"/>
      </w:divBdr>
      <w:divsChild>
        <w:div w:id="8677580">
          <w:marLeft w:val="0"/>
          <w:marRight w:val="0"/>
          <w:marTop w:val="0"/>
          <w:marBottom w:val="0"/>
          <w:divBdr>
            <w:top w:val="none" w:sz="0" w:space="0" w:color="auto"/>
            <w:left w:val="none" w:sz="0" w:space="0" w:color="auto"/>
            <w:bottom w:val="none" w:sz="0" w:space="0" w:color="auto"/>
            <w:right w:val="none" w:sz="0" w:space="0" w:color="auto"/>
          </w:divBdr>
          <w:divsChild>
            <w:div w:id="356351812">
              <w:marLeft w:val="0"/>
              <w:marRight w:val="0"/>
              <w:marTop w:val="0"/>
              <w:marBottom w:val="0"/>
              <w:divBdr>
                <w:top w:val="none" w:sz="0" w:space="0" w:color="auto"/>
                <w:left w:val="none" w:sz="0" w:space="0" w:color="auto"/>
                <w:bottom w:val="none" w:sz="0" w:space="0" w:color="auto"/>
                <w:right w:val="none" w:sz="0" w:space="0" w:color="auto"/>
              </w:divBdr>
              <w:divsChild>
                <w:div w:id="931620415">
                  <w:marLeft w:val="0"/>
                  <w:marRight w:val="0"/>
                  <w:marTop w:val="0"/>
                  <w:marBottom w:val="0"/>
                  <w:divBdr>
                    <w:top w:val="none" w:sz="0" w:space="0" w:color="auto"/>
                    <w:left w:val="none" w:sz="0" w:space="0" w:color="auto"/>
                    <w:bottom w:val="none" w:sz="0" w:space="0" w:color="auto"/>
                    <w:right w:val="none" w:sz="0" w:space="0" w:color="auto"/>
                  </w:divBdr>
                  <w:divsChild>
                    <w:div w:id="145636297">
                      <w:marLeft w:val="0"/>
                      <w:marRight w:val="0"/>
                      <w:marTop w:val="0"/>
                      <w:marBottom w:val="0"/>
                      <w:divBdr>
                        <w:top w:val="none" w:sz="0" w:space="0" w:color="auto"/>
                        <w:left w:val="none" w:sz="0" w:space="0" w:color="auto"/>
                        <w:bottom w:val="none" w:sz="0" w:space="0" w:color="auto"/>
                        <w:right w:val="none" w:sz="0" w:space="0" w:color="auto"/>
                      </w:divBdr>
                      <w:divsChild>
                        <w:div w:id="1115952403">
                          <w:marLeft w:val="0"/>
                          <w:marRight w:val="0"/>
                          <w:marTop w:val="0"/>
                          <w:marBottom w:val="0"/>
                          <w:divBdr>
                            <w:top w:val="none" w:sz="0" w:space="0" w:color="auto"/>
                            <w:left w:val="none" w:sz="0" w:space="0" w:color="auto"/>
                            <w:bottom w:val="none" w:sz="0" w:space="0" w:color="auto"/>
                            <w:right w:val="none" w:sz="0" w:space="0" w:color="auto"/>
                          </w:divBdr>
                          <w:divsChild>
                            <w:div w:id="1769695334">
                              <w:marLeft w:val="0"/>
                              <w:marRight w:val="0"/>
                              <w:marTop w:val="0"/>
                              <w:marBottom w:val="0"/>
                              <w:divBdr>
                                <w:top w:val="none" w:sz="0" w:space="0" w:color="auto"/>
                                <w:left w:val="none" w:sz="0" w:space="0" w:color="auto"/>
                                <w:bottom w:val="none" w:sz="0" w:space="0" w:color="auto"/>
                                <w:right w:val="none" w:sz="0" w:space="0" w:color="auto"/>
                              </w:divBdr>
                              <w:divsChild>
                                <w:div w:id="130705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28665">
                          <w:marLeft w:val="0"/>
                          <w:marRight w:val="0"/>
                          <w:marTop w:val="0"/>
                          <w:marBottom w:val="0"/>
                          <w:divBdr>
                            <w:top w:val="none" w:sz="0" w:space="0" w:color="auto"/>
                            <w:left w:val="none" w:sz="0" w:space="0" w:color="auto"/>
                            <w:bottom w:val="none" w:sz="0" w:space="0" w:color="auto"/>
                            <w:right w:val="none" w:sz="0" w:space="0" w:color="auto"/>
                          </w:divBdr>
                          <w:divsChild>
                            <w:div w:id="292561585">
                              <w:marLeft w:val="0"/>
                              <w:marRight w:val="0"/>
                              <w:marTop w:val="0"/>
                              <w:marBottom w:val="0"/>
                              <w:divBdr>
                                <w:top w:val="none" w:sz="0" w:space="0" w:color="auto"/>
                                <w:left w:val="none" w:sz="0" w:space="0" w:color="auto"/>
                                <w:bottom w:val="none" w:sz="0" w:space="0" w:color="auto"/>
                                <w:right w:val="none" w:sz="0" w:space="0" w:color="auto"/>
                              </w:divBdr>
                              <w:divsChild>
                                <w:div w:id="828910539">
                                  <w:marLeft w:val="0"/>
                                  <w:marRight w:val="0"/>
                                  <w:marTop w:val="0"/>
                                  <w:marBottom w:val="0"/>
                                  <w:divBdr>
                                    <w:top w:val="none" w:sz="0" w:space="0" w:color="auto"/>
                                    <w:left w:val="none" w:sz="0" w:space="0" w:color="auto"/>
                                    <w:bottom w:val="none" w:sz="0" w:space="0" w:color="auto"/>
                                    <w:right w:val="none" w:sz="0" w:space="0" w:color="auto"/>
                                  </w:divBdr>
                                  <w:divsChild>
                                    <w:div w:id="1223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893122">
      <w:bodyDiv w:val="1"/>
      <w:marLeft w:val="0"/>
      <w:marRight w:val="0"/>
      <w:marTop w:val="0"/>
      <w:marBottom w:val="0"/>
      <w:divBdr>
        <w:top w:val="none" w:sz="0" w:space="0" w:color="auto"/>
        <w:left w:val="none" w:sz="0" w:space="0" w:color="auto"/>
        <w:bottom w:val="none" w:sz="0" w:space="0" w:color="auto"/>
        <w:right w:val="none" w:sz="0" w:space="0" w:color="auto"/>
      </w:divBdr>
      <w:divsChild>
        <w:div w:id="154996520">
          <w:marLeft w:val="274"/>
          <w:marRight w:val="0"/>
          <w:marTop w:val="60"/>
          <w:marBottom w:val="0"/>
          <w:divBdr>
            <w:top w:val="none" w:sz="0" w:space="0" w:color="auto"/>
            <w:left w:val="none" w:sz="0" w:space="0" w:color="auto"/>
            <w:bottom w:val="none" w:sz="0" w:space="0" w:color="auto"/>
            <w:right w:val="none" w:sz="0" w:space="0" w:color="auto"/>
          </w:divBdr>
        </w:div>
      </w:divsChild>
    </w:div>
    <w:div w:id="1920358984">
      <w:bodyDiv w:val="1"/>
      <w:marLeft w:val="0"/>
      <w:marRight w:val="0"/>
      <w:marTop w:val="0"/>
      <w:marBottom w:val="0"/>
      <w:divBdr>
        <w:top w:val="none" w:sz="0" w:space="0" w:color="auto"/>
        <w:left w:val="none" w:sz="0" w:space="0" w:color="auto"/>
        <w:bottom w:val="none" w:sz="0" w:space="0" w:color="auto"/>
        <w:right w:val="none" w:sz="0" w:space="0" w:color="auto"/>
      </w:divBdr>
      <w:divsChild>
        <w:div w:id="1262569754">
          <w:marLeft w:val="360"/>
          <w:marRight w:val="0"/>
          <w:marTop w:val="60"/>
          <w:marBottom w:val="0"/>
          <w:divBdr>
            <w:top w:val="none" w:sz="0" w:space="0" w:color="auto"/>
            <w:left w:val="none" w:sz="0" w:space="0" w:color="auto"/>
            <w:bottom w:val="none" w:sz="0" w:space="0" w:color="auto"/>
            <w:right w:val="none" w:sz="0" w:space="0" w:color="auto"/>
          </w:divBdr>
        </w:div>
        <w:div w:id="1647319215">
          <w:marLeft w:val="360"/>
          <w:marRight w:val="0"/>
          <w:marTop w:val="60"/>
          <w:marBottom w:val="0"/>
          <w:divBdr>
            <w:top w:val="none" w:sz="0" w:space="0" w:color="auto"/>
            <w:left w:val="none" w:sz="0" w:space="0" w:color="auto"/>
            <w:bottom w:val="none" w:sz="0" w:space="0" w:color="auto"/>
            <w:right w:val="none" w:sz="0" w:space="0" w:color="auto"/>
          </w:divBdr>
        </w:div>
        <w:div w:id="1992758036">
          <w:marLeft w:val="360"/>
          <w:marRight w:val="0"/>
          <w:marTop w:val="60"/>
          <w:marBottom w:val="0"/>
          <w:divBdr>
            <w:top w:val="none" w:sz="0" w:space="0" w:color="auto"/>
            <w:left w:val="none" w:sz="0" w:space="0" w:color="auto"/>
            <w:bottom w:val="none" w:sz="0" w:space="0" w:color="auto"/>
            <w:right w:val="none" w:sz="0" w:space="0" w:color="auto"/>
          </w:divBdr>
        </w:div>
      </w:divsChild>
    </w:div>
    <w:div w:id="1921984910">
      <w:bodyDiv w:val="1"/>
      <w:marLeft w:val="0"/>
      <w:marRight w:val="0"/>
      <w:marTop w:val="0"/>
      <w:marBottom w:val="0"/>
      <w:divBdr>
        <w:top w:val="none" w:sz="0" w:space="0" w:color="auto"/>
        <w:left w:val="none" w:sz="0" w:space="0" w:color="auto"/>
        <w:bottom w:val="none" w:sz="0" w:space="0" w:color="auto"/>
        <w:right w:val="none" w:sz="0" w:space="0" w:color="auto"/>
      </w:divBdr>
    </w:div>
    <w:div w:id="1926719469">
      <w:bodyDiv w:val="1"/>
      <w:marLeft w:val="0"/>
      <w:marRight w:val="0"/>
      <w:marTop w:val="0"/>
      <w:marBottom w:val="0"/>
      <w:divBdr>
        <w:top w:val="none" w:sz="0" w:space="0" w:color="auto"/>
        <w:left w:val="none" w:sz="0" w:space="0" w:color="auto"/>
        <w:bottom w:val="none" w:sz="0" w:space="0" w:color="auto"/>
        <w:right w:val="none" w:sz="0" w:space="0" w:color="auto"/>
      </w:divBdr>
    </w:div>
    <w:div w:id="1927686871">
      <w:bodyDiv w:val="1"/>
      <w:marLeft w:val="0"/>
      <w:marRight w:val="0"/>
      <w:marTop w:val="0"/>
      <w:marBottom w:val="0"/>
      <w:divBdr>
        <w:top w:val="none" w:sz="0" w:space="0" w:color="auto"/>
        <w:left w:val="none" w:sz="0" w:space="0" w:color="auto"/>
        <w:bottom w:val="none" w:sz="0" w:space="0" w:color="auto"/>
        <w:right w:val="none" w:sz="0" w:space="0" w:color="auto"/>
      </w:divBdr>
    </w:div>
    <w:div w:id="1935746027">
      <w:bodyDiv w:val="1"/>
      <w:marLeft w:val="0"/>
      <w:marRight w:val="0"/>
      <w:marTop w:val="0"/>
      <w:marBottom w:val="0"/>
      <w:divBdr>
        <w:top w:val="none" w:sz="0" w:space="0" w:color="auto"/>
        <w:left w:val="none" w:sz="0" w:space="0" w:color="auto"/>
        <w:bottom w:val="none" w:sz="0" w:space="0" w:color="auto"/>
        <w:right w:val="none" w:sz="0" w:space="0" w:color="auto"/>
      </w:divBdr>
    </w:div>
    <w:div w:id="1936941922">
      <w:bodyDiv w:val="1"/>
      <w:marLeft w:val="0"/>
      <w:marRight w:val="0"/>
      <w:marTop w:val="0"/>
      <w:marBottom w:val="0"/>
      <w:divBdr>
        <w:top w:val="none" w:sz="0" w:space="0" w:color="auto"/>
        <w:left w:val="none" w:sz="0" w:space="0" w:color="auto"/>
        <w:bottom w:val="none" w:sz="0" w:space="0" w:color="auto"/>
        <w:right w:val="none" w:sz="0" w:space="0" w:color="auto"/>
      </w:divBdr>
    </w:div>
    <w:div w:id="1961375429">
      <w:bodyDiv w:val="1"/>
      <w:marLeft w:val="0"/>
      <w:marRight w:val="0"/>
      <w:marTop w:val="0"/>
      <w:marBottom w:val="0"/>
      <w:divBdr>
        <w:top w:val="none" w:sz="0" w:space="0" w:color="auto"/>
        <w:left w:val="none" w:sz="0" w:space="0" w:color="auto"/>
        <w:bottom w:val="none" w:sz="0" w:space="0" w:color="auto"/>
        <w:right w:val="none" w:sz="0" w:space="0" w:color="auto"/>
      </w:divBdr>
    </w:div>
    <w:div w:id="1963687703">
      <w:bodyDiv w:val="1"/>
      <w:marLeft w:val="0"/>
      <w:marRight w:val="0"/>
      <w:marTop w:val="0"/>
      <w:marBottom w:val="0"/>
      <w:divBdr>
        <w:top w:val="none" w:sz="0" w:space="0" w:color="auto"/>
        <w:left w:val="none" w:sz="0" w:space="0" w:color="auto"/>
        <w:bottom w:val="none" w:sz="0" w:space="0" w:color="auto"/>
        <w:right w:val="none" w:sz="0" w:space="0" w:color="auto"/>
      </w:divBdr>
    </w:div>
    <w:div w:id="1967543112">
      <w:bodyDiv w:val="1"/>
      <w:marLeft w:val="0"/>
      <w:marRight w:val="0"/>
      <w:marTop w:val="0"/>
      <w:marBottom w:val="0"/>
      <w:divBdr>
        <w:top w:val="none" w:sz="0" w:space="0" w:color="auto"/>
        <w:left w:val="none" w:sz="0" w:space="0" w:color="auto"/>
        <w:bottom w:val="none" w:sz="0" w:space="0" w:color="auto"/>
        <w:right w:val="none" w:sz="0" w:space="0" w:color="auto"/>
      </w:divBdr>
    </w:div>
    <w:div w:id="1968507338">
      <w:bodyDiv w:val="1"/>
      <w:marLeft w:val="0"/>
      <w:marRight w:val="0"/>
      <w:marTop w:val="0"/>
      <w:marBottom w:val="0"/>
      <w:divBdr>
        <w:top w:val="none" w:sz="0" w:space="0" w:color="auto"/>
        <w:left w:val="none" w:sz="0" w:space="0" w:color="auto"/>
        <w:bottom w:val="none" w:sz="0" w:space="0" w:color="auto"/>
        <w:right w:val="none" w:sz="0" w:space="0" w:color="auto"/>
      </w:divBdr>
    </w:div>
    <w:div w:id="1975796939">
      <w:bodyDiv w:val="1"/>
      <w:marLeft w:val="0"/>
      <w:marRight w:val="0"/>
      <w:marTop w:val="0"/>
      <w:marBottom w:val="0"/>
      <w:divBdr>
        <w:top w:val="none" w:sz="0" w:space="0" w:color="auto"/>
        <w:left w:val="none" w:sz="0" w:space="0" w:color="auto"/>
        <w:bottom w:val="none" w:sz="0" w:space="0" w:color="auto"/>
        <w:right w:val="none" w:sz="0" w:space="0" w:color="auto"/>
      </w:divBdr>
      <w:divsChild>
        <w:div w:id="1588659449">
          <w:marLeft w:val="274"/>
          <w:marRight w:val="0"/>
          <w:marTop w:val="0"/>
          <w:marBottom w:val="0"/>
          <w:divBdr>
            <w:top w:val="none" w:sz="0" w:space="0" w:color="auto"/>
            <w:left w:val="none" w:sz="0" w:space="0" w:color="auto"/>
            <w:bottom w:val="none" w:sz="0" w:space="0" w:color="auto"/>
            <w:right w:val="none" w:sz="0" w:space="0" w:color="auto"/>
          </w:divBdr>
        </w:div>
        <w:div w:id="1833717452">
          <w:marLeft w:val="274"/>
          <w:marRight w:val="0"/>
          <w:marTop w:val="0"/>
          <w:marBottom w:val="0"/>
          <w:divBdr>
            <w:top w:val="none" w:sz="0" w:space="0" w:color="auto"/>
            <w:left w:val="none" w:sz="0" w:space="0" w:color="auto"/>
            <w:bottom w:val="none" w:sz="0" w:space="0" w:color="auto"/>
            <w:right w:val="none" w:sz="0" w:space="0" w:color="auto"/>
          </w:divBdr>
        </w:div>
      </w:divsChild>
    </w:div>
    <w:div w:id="1990093983">
      <w:bodyDiv w:val="1"/>
      <w:marLeft w:val="0"/>
      <w:marRight w:val="0"/>
      <w:marTop w:val="0"/>
      <w:marBottom w:val="0"/>
      <w:divBdr>
        <w:top w:val="none" w:sz="0" w:space="0" w:color="auto"/>
        <w:left w:val="none" w:sz="0" w:space="0" w:color="auto"/>
        <w:bottom w:val="none" w:sz="0" w:space="0" w:color="auto"/>
        <w:right w:val="none" w:sz="0" w:space="0" w:color="auto"/>
      </w:divBdr>
    </w:div>
    <w:div w:id="2008317765">
      <w:bodyDiv w:val="1"/>
      <w:marLeft w:val="0"/>
      <w:marRight w:val="0"/>
      <w:marTop w:val="0"/>
      <w:marBottom w:val="0"/>
      <w:divBdr>
        <w:top w:val="none" w:sz="0" w:space="0" w:color="auto"/>
        <w:left w:val="none" w:sz="0" w:space="0" w:color="auto"/>
        <w:bottom w:val="none" w:sz="0" w:space="0" w:color="auto"/>
        <w:right w:val="none" w:sz="0" w:space="0" w:color="auto"/>
      </w:divBdr>
    </w:div>
    <w:div w:id="2008823946">
      <w:bodyDiv w:val="1"/>
      <w:marLeft w:val="0"/>
      <w:marRight w:val="0"/>
      <w:marTop w:val="0"/>
      <w:marBottom w:val="0"/>
      <w:divBdr>
        <w:top w:val="none" w:sz="0" w:space="0" w:color="auto"/>
        <w:left w:val="none" w:sz="0" w:space="0" w:color="auto"/>
        <w:bottom w:val="none" w:sz="0" w:space="0" w:color="auto"/>
        <w:right w:val="none" w:sz="0" w:space="0" w:color="auto"/>
      </w:divBdr>
      <w:divsChild>
        <w:div w:id="515383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974504">
      <w:bodyDiv w:val="1"/>
      <w:marLeft w:val="0"/>
      <w:marRight w:val="0"/>
      <w:marTop w:val="0"/>
      <w:marBottom w:val="0"/>
      <w:divBdr>
        <w:top w:val="none" w:sz="0" w:space="0" w:color="auto"/>
        <w:left w:val="none" w:sz="0" w:space="0" w:color="auto"/>
        <w:bottom w:val="none" w:sz="0" w:space="0" w:color="auto"/>
        <w:right w:val="none" w:sz="0" w:space="0" w:color="auto"/>
      </w:divBdr>
      <w:divsChild>
        <w:div w:id="373966832">
          <w:marLeft w:val="274"/>
          <w:marRight w:val="0"/>
          <w:marTop w:val="60"/>
          <w:marBottom w:val="0"/>
          <w:divBdr>
            <w:top w:val="none" w:sz="0" w:space="0" w:color="auto"/>
            <w:left w:val="none" w:sz="0" w:space="0" w:color="auto"/>
            <w:bottom w:val="none" w:sz="0" w:space="0" w:color="auto"/>
            <w:right w:val="none" w:sz="0" w:space="0" w:color="auto"/>
          </w:divBdr>
        </w:div>
        <w:div w:id="1700084890">
          <w:marLeft w:val="274"/>
          <w:marRight w:val="0"/>
          <w:marTop w:val="60"/>
          <w:marBottom w:val="0"/>
          <w:divBdr>
            <w:top w:val="none" w:sz="0" w:space="0" w:color="auto"/>
            <w:left w:val="none" w:sz="0" w:space="0" w:color="auto"/>
            <w:bottom w:val="none" w:sz="0" w:space="0" w:color="auto"/>
            <w:right w:val="none" w:sz="0" w:space="0" w:color="auto"/>
          </w:divBdr>
        </w:div>
      </w:divsChild>
    </w:div>
    <w:div w:id="2028091292">
      <w:bodyDiv w:val="1"/>
      <w:marLeft w:val="0"/>
      <w:marRight w:val="0"/>
      <w:marTop w:val="0"/>
      <w:marBottom w:val="0"/>
      <w:divBdr>
        <w:top w:val="none" w:sz="0" w:space="0" w:color="auto"/>
        <w:left w:val="none" w:sz="0" w:space="0" w:color="auto"/>
        <w:bottom w:val="none" w:sz="0" w:space="0" w:color="auto"/>
        <w:right w:val="none" w:sz="0" w:space="0" w:color="auto"/>
      </w:divBdr>
    </w:div>
    <w:div w:id="2028435551">
      <w:bodyDiv w:val="1"/>
      <w:marLeft w:val="0"/>
      <w:marRight w:val="0"/>
      <w:marTop w:val="0"/>
      <w:marBottom w:val="0"/>
      <w:divBdr>
        <w:top w:val="none" w:sz="0" w:space="0" w:color="auto"/>
        <w:left w:val="none" w:sz="0" w:space="0" w:color="auto"/>
        <w:bottom w:val="none" w:sz="0" w:space="0" w:color="auto"/>
        <w:right w:val="none" w:sz="0" w:space="0" w:color="auto"/>
      </w:divBdr>
    </w:div>
    <w:div w:id="2036685265">
      <w:bodyDiv w:val="1"/>
      <w:marLeft w:val="0"/>
      <w:marRight w:val="0"/>
      <w:marTop w:val="0"/>
      <w:marBottom w:val="0"/>
      <w:divBdr>
        <w:top w:val="none" w:sz="0" w:space="0" w:color="auto"/>
        <w:left w:val="none" w:sz="0" w:space="0" w:color="auto"/>
        <w:bottom w:val="none" w:sz="0" w:space="0" w:color="auto"/>
        <w:right w:val="none" w:sz="0" w:space="0" w:color="auto"/>
      </w:divBdr>
    </w:div>
    <w:div w:id="2058241662">
      <w:bodyDiv w:val="1"/>
      <w:marLeft w:val="0"/>
      <w:marRight w:val="0"/>
      <w:marTop w:val="0"/>
      <w:marBottom w:val="0"/>
      <w:divBdr>
        <w:top w:val="none" w:sz="0" w:space="0" w:color="auto"/>
        <w:left w:val="none" w:sz="0" w:space="0" w:color="auto"/>
        <w:bottom w:val="none" w:sz="0" w:space="0" w:color="auto"/>
        <w:right w:val="none" w:sz="0" w:space="0" w:color="auto"/>
      </w:divBdr>
      <w:divsChild>
        <w:div w:id="458568775">
          <w:marLeft w:val="274"/>
          <w:marRight w:val="0"/>
          <w:marTop w:val="60"/>
          <w:marBottom w:val="0"/>
          <w:divBdr>
            <w:top w:val="none" w:sz="0" w:space="0" w:color="auto"/>
            <w:left w:val="none" w:sz="0" w:space="0" w:color="auto"/>
            <w:bottom w:val="none" w:sz="0" w:space="0" w:color="auto"/>
            <w:right w:val="none" w:sz="0" w:space="0" w:color="auto"/>
          </w:divBdr>
        </w:div>
        <w:div w:id="573668572">
          <w:marLeft w:val="274"/>
          <w:marRight w:val="0"/>
          <w:marTop w:val="60"/>
          <w:marBottom w:val="0"/>
          <w:divBdr>
            <w:top w:val="none" w:sz="0" w:space="0" w:color="auto"/>
            <w:left w:val="none" w:sz="0" w:space="0" w:color="auto"/>
            <w:bottom w:val="none" w:sz="0" w:space="0" w:color="auto"/>
            <w:right w:val="none" w:sz="0" w:space="0" w:color="auto"/>
          </w:divBdr>
        </w:div>
        <w:div w:id="755396213">
          <w:marLeft w:val="274"/>
          <w:marRight w:val="0"/>
          <w:marTop w:val="60"/>
          <w:marBottom w:val="0"/>
          <w:divBdr>
            <w:top w:val="none" w:sz="0" w:space="0" w:color="auto"/>
            <w:left w:val="none" w:sz="0" w:space="0" w:color="auto"/>
            <w:bottom w:val="none" w:sz="0" w:space="0" w:color="auto"/>
            <w:right w:val="none" w:sz="0" w:space="0" w:color="auto"/>
          </w:divBdr>
        </w:div>
        <w:div w:id="884293621">
          <w:marLeft w:val="274"/>
          <w:marRight w:val="0"/>
          <w:marTop w:val="60"/>
          <w:marBottom w:val="0"/>
          <w:divBdr>
            <w:top w:val="none" w:sz="0" w:space="0" w:color="auto"/>
            <w:left w:val="none" w:sz="0" w:space="0" w:color="auto"/>
            <w:bottom w:val="none" w:sz="0" w:space="0" w:color="auto"/>
            <w:right w:val="none" w:sz="0" w:space="0" w:color="auto"/>
          </w:divBdr>
        </w:div>
        <w:div w:id="1381784098">
          <w:marLeft w:val="274"/>
          <w:marRight w:val="0"/>
          <w:marTop w:val="60"/>
          <w:marBottom w:val="0"/>
          <w:divBdr>
            <w:top w:val="none" w:sz="0" w:space="0" w:color="auto"/>
            <w:left w:val="none" w:sz="0" w:space="0" w:color="auto"/>
            <w:bottom w:val="none" w:sz="0" w:space="0" w:color="auto"/>
            <w:right w:val="none" w:sz="0" w:space="0" w:color="auto"/>
          </w:divBdr>
        </w:div>
        <w:div w:id="1685671345">
          <w:marLeft w:val="274"/>
          <w:marRight w:val="0"/>
          <w:marTop w:val="60"/>
          <w:marBottom w:val="0"/>
          <w:divBdr>
            <w:top w:val="none" w:sz="0" w:space="0" w:color="auto"/>
            <w:left w:val="none" w:sz="0" w:space="0" w:color="auto"/>
            <w:bottom w:val="none" w:sz="0" w:space="0" w:color="auto"/>
            <w:right w:val="none" w:sz="0" w:space="0" w:color="auto"/>
          </w:divBdr>
        </w:div>
      </w:divsChild>
    </w:div>
    <w:div w:id="2074893153">
      <w:bodyDiv w:val="1"/>
      <w:marLeft w:val="0"/>
      <w:marRight w:val="0"/>
      <w:marTop w:val="0"/>
      <w:marBottom w:val="0"/>
      <w:divBdr>
        <w:top w:val="none" w:sz="0" w:space="0" w:color="auto"/>
        <w:left w:val="none" w:sz="0" w:space="0" w:color="auto"/>
        <w:bottom w:val="none" w:sz="0" w:space="0" w:color="auto"/>
        <w:right w:val="none" w:sz="0" w:space="0" w:color="auto"/>
      </w:divBdr>
    </w:div>
    <w:div w:id="2085448612">
      <w:bodyDiv w:val="1"/>
      <w:marLeft w:val="0"/>
      <w:marRight w:val="0"/>
      <w:marTop w:val="0"/>
      <w:marBottom w:val="0"/>
      <w:divBdr>
        <w:top w:val="none" w:sz="0" w:space="0" w:color="auto"/>
        <w:left w:val="none" w:sz="0" w:space="0" w:color="auto"/>
        <w:bottom w:val="none" w:sz="0" w:space="0" w:color="auto"/>
        <w:right w:val="none" w:sz="0" w:space="0" w:color="auto"/>
      </w:divBdr>
    </w:div>
    <w:div w:id="2086367082">
      <w:bodyDiv w:val="1"/>
      <w:marLeft w:val="0"/>
      <w:marRight w:val="0"/>
      <w:marTop w:val="0"/>
      <w:marBottom w:val="0"/>
      <w:divBdr>
        <w:top w:val="none" w:sz="0" w:space="0" w:color="auto"/>
        <w:left w:val="none" w:sz="0" w:space="0" w:color="auto"/>
        <w:bottom w:val="none" w:sz="0" w:space="0" w:color="auto"/>
        <w:right w:val="none" w:sz="0" w:space="0" w:color="auto"/>
      </w:divBdr>
      <w:divsChild>
        <w:div w:id="1522351775">
          <w:marLeft w:val="0"/>
          <w:marRight w:val="0"/>
          <w:marTop w:val="0"/>
          <w:marBottom w:val="0"/>
          <w:divBdr>
            <w:top w:val="none" w:sz="0" w:space="0" w:color="auto"/>
            <w:left w:val="none" w:sz="0" w:space="0" w:color="auto"/>
            <w:bottom w:val="none" w:sz="0" w:space="0" w:color="auto"/>
            <w:right w:val="none" w:sz="0" w:space="0" w:color="auto"/>
          </w:divBdr>
          <w:divsChild>
            <w:div w:id="127818220">
              <w:marLeft w:val="0"/>
              <w:marRight w:val="0"/>
              <w:marTop w:val="0"/>
              <w:marBottom w:val="0"/>
              <w:divBdr>
                <w:top w:val="none" w:sz="0" w:space="0" w:color="auto"/>
                <w:left w:val="none" w:sz="0" w:space="0" w:color="auto"/>
                <w:bottom w:val="none" w:sz="0" w:space="0" w:color="auto"/>
                <w:right w:val="none" w:sz="0" w:space="0" w:color="auto"/>
              </w:divBdr>
              <w:divsChild>
                <w:div w:id="1548178398">
                  <w:marLeft w:val="0"/>
                  <w:marRight w:val="0"/>
                  <w:marTop w:val="0"/>
                  <w:marBottom w:val="0"/>
                  <w:divBdr>
                    <w:top w:val="none" w:sz="0" w:space="0" w:color="auto"/>
                    <w:left w:val="none" w:sz="0" w:space="0" w:color="auto"/>
                    <w:bottom w:val="none" w:sz="0" w:space="0" w:color="auto"/>
                    <w:right w:val="none" w:sz="0" w:space="0" w:color="auto"/>
                  </w:divBdr>
                  <w:divsChild>
                    <w:div w:id="415707752">
                      <w:marLeft w:val="0"/>
                      <w:marRight w:val="0"/>
                      <w:marTop w:val="0"/>
                      <w:marBottom w:val="0"/>
                      <w:divBdr>
                        <w:top w:val="none" w:sz="0" w:space="0" w:color="auto"/>
                        <w:left w:val="none" w:sz="0" w:space="0" w:color="auto"/>
                        <w:bottom w:val="none" w:sz="0" w:space="0" w:color="auto"/>
                        <w:right w:val="none" w:sz="0" w:space="0" w:color="auto"/>
                      </w:divBdr>
                      <w:divsChild>
                        <w:div w:id="835455876">
                          <w:marLeft w:val="0"/>
                          <w:marRight w:val="0"/>
                          <w:marTop w:val="0"/>
                          <w:marBottom w:val="0"/>
                          <w:divBdr>
                            <w:top w:val="none" w:sz="0" w:space="0" w:color="auto"/>
                            <w:left w:val="none" w:sz="0" w:space="0" w:color="auto"/>
                            <w:bottom w:val="none" w:sz="0" w:space="0" w:color="auto"/>
                            <w:right w:val="none" w:sz="0" w:space="0" w:color="auto"/>
                          </w:divBdr>
                          <w:divsChild>
                            <w:div w:id="463082936">
                              <w:marLeft w:val="0"/>
                              <w:marRight w:val="0"/>
                              <w:marTop w:val="0"/>
                              <w:marBottom w:val="0"/>
                              <w:divBdr>
                                <w:top w:val="none" w:sz="0" w:space="0" w:color="auto"/>
                                <w:left w:val="none" w:sz="0" w:space="0" w:color="auto"/>
                                <w:bottom w:val="none" w:sz="0" w:space="0" w:color="auto"/>
                                <w:right w:val="none" w:sz="0" w:space="0" w:color="auto"/>
                              </w:divBdr>
                              <w:divsChild>
                                <w:div w:id="802387066">
                                  <w:marLeft w:val="0"/>
                                  <w:marRight w:val="0"/>
                                  <w:marTop w:val="0"/>
                                  <w:marBottom w:val="0"/>
                                  <w:divBdr>
                                    <w:top w:val="none" w:sz="0" w:space="0" w:color="auto"/>
                                    <w:left w:val="none" w:sz="0" w:space="0" w:color="auto"/>
                                    <w:bottom w:val="none" w:sz="0" w:space="0" w:color="auto"/>
                                    <w:right w:val="none" w:sz="0" w:space="0" w:color="auto"/>
                                  </w:divBdr>
                                  <w:divsChild>
                                    <w:div w:id="91628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169243">
                          <w:marLeft w:val="0"/>
                          <w:marRight w:val="0"/>
                          <w:marTop w:val="0"/>
                          <w:marBottom w:val="0"/>
                          <w:divBdr>
                            <w:top w:val="none" w:sz="0" w:space="0" w:color="auto"/>
                            <w:left w:val="none" w:sz="0" w:space="0" w:color="auto"/>
                            <w:bottom w:val="none" w:sz="0" w:space="0" w:color="auto"/>
                            <w:right w:val="none" w:sz="0" w:space="0" w:color="auto"/>
                          </w:divBdr>
                          <w:divsChild>
                            <w:div w:id="568728677">
                              <w:marLeft w:val="0"/>
                              <w:marRight w:val="0"/>
                              <w:marTop w:val="0"/>
                              <w:marBottom w:val="0"/>
                              <w:divBdr>
                                <w:top w:val="none" w:sz="0" w:space="0" w:color="auto"/>
                                <w:left w:val="none" w:sz="0" w:space="0" w:color="auto"/>
                                <w:bottom w:val="none" w:sz="0" w:space="0" w:color="auto"/>
                                <w:right w:val="none" w:sz="0" w:space="0" w:color="auto"/>
                              </w:divBdr>
                              <w:divsChild>
                                <w:div w:id="15773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220679">
      <w:bodyDiv w:val="1"/>
      <w:marLeft w:val="0"/>
      <w:marRight w:val="0"/>
      <w:marTop w:val="0"/>
      <w:marBottom w:val="0"/>
      <w:divBdr>
        <w:top w:val="none" w:sz="0" w:space="0" w:color="auto"/>
        <w:left w:val="none" w:sz="0" w:space="0" w:color="auto"/>
        <w:bottom w:val="none" w:sz="0" w:space="0" w:color="auto"/>
        <w:right w:val="none" w:sz="0" w:space="0" w:color="auto"/>
      </w:divBdr>
    </w:div>
    <w:div w:id="2091803514">
      <w:bodyDiv w:val="1"/>
      <w:marLeft w:val="0"/>
      <w:marRight w:val="0"/>
      <w:marTop w:val="0"/>
      <w:marBottom w:val="0"/>
      <w:divBdr>
        <w:top w:val="none" w:sz="0" w:space="0" w:color="auto"/>
        <w:left w:val="none" w:sz="0" w:space="0" w:color="auto"/>
        <w:bottom w:val="none" w:sz="0" w:space="0" w:color="auto"/>
        <w:right w:val="none" w:sz="0" w:space="0" w:color="auto"/>
      </w:divBdr>
    </w:div>
    <w:div w:id="2098792174">
      <w:bodyDiv w:val="1"/>
      <w:marLeft w:val="0"/>
      <w:marRight w:val="0"/>
      <w:marTop w:val="0"/>
      <w:marBottom w:val="0"/>
      <w:divBdr>
        <w:top w:val="none" w:sz="0" w:space="0" w:color="auto"/>
        <w:left w:val="none" w:sz="0" w:space="0" w:color="auto"/>
        <w:bottom w:val="none" w:sz="0" w:space="0" w:color="auto"/>
        <w:right w:val="none" w:sz="0" w:space="0" w:color="auto"/>
      </w:divBdr>
      <w:divsChild>
        <w:div w:id="103769810">
          <w:marLeft w:val="274"/>
          <w:marRight w:val="0"/>
          <w:marTop w:val="60"/>
          <w:marBottom w:val="0"/>
          <w:divBdr>
            <w:top w:val="none" w:sz="0" w:space="0" w:color="auto"/>
            <w:left w:val="none" w:sz="0" w:space="0" w:color="auto"/>
            <w:bottom w:val="none" w:sz="0" w:space="0" w:color="auto"/>
            <w:right w:val="none" w:sz="0" w:space="0" w:color="auto"/>
          </w:divBdr>
        </w:div>
        <w:div w:id="986277399">
          <w:marLeft w:val="274"/>
          <w:marRight w:val="0"/>
          <w:marTop w:val="60"/>
          <w:marBottom w:val="0"/>
          <w:divBdr>
            <w:top w:val="none" w:sz="0" w:space="0" w:color="auto"/>
            <w:left w:val="none" w:sz="0" w:space="0" w:color="auto"/>
            <w:bottom w:val="none" w:sz="0" w:space="0" w:color="auto"/>
            <w:right w:val="none" w:sz="0" w:space="0" w:color="auto"/>
          </w:divBdr>
        </w:div>
        <w:div w:id="1589389684">
          <w:marLeft w:val="274"/>
          <w:marRight w:val="0"/>
          <w:marTop w:val="60"/>
          <w:marBottom w:val="0"/>
          <w:divBdr>
            <w:top w:val="none" w:sz="0" w:space="0" w:color="auto"/>
            <w:left w:val="none" w:sz="0" w:space="0" w:color="auto"/>
            <w:bottom w:val="none" w:sz="0" w:space="0" w:color="auto"/>
            <w:right w:val="none" w:sz="0" w:space="0" w:color="auto"/>
          </w:divBdr>
        </w:div>
        <w:div w:id="1844314862">
          <w:marLeft w:val="274"/>
          <w:marRight w:val="0"/>
          <w:marTop w:val="60"/>
          <w:marBottom w:val="0"/>
          <w:divBdr>
            <w:top w:val="none" w:sz="0" w:space="0" w:color="auto"/>
            <w:left w:val="none" w:sz="0" w:space="0" w:color="auto"/>
            <w:bottom w:val="none" w:sz="0" w:space="0" w:color="auto"/>
            <w:right w:val="none" w:sz="0" w:space="0" w:color="auto"/>
          </w:divBdr>
        </w:div>
      </w:divsChild>
    </w:div>
    <w:div w:id="2101562662">
      <w:bodyDiv w:val="1"/>
      <w:marLeft w:val="0"/>
      <w:marRight w:val="0"/>
      <w:marTop w:val="0"/>
      <w:marBottom w:val="0"/>
      <w:divBdr>
        <w:top w:val="none" w:sz="0" w:space="0" w:color="auto"/>
        <w:left w:val="none" w:sz="0" w:space="0" w:color="auto"/>
        <w:bottom w:val="none" w:sz="0" w:space="0" w:color="auto"/>
        <w:right w:val="none" w:sz="0" w:space="0" w:color="auto"/>
      </w:divBdr>
    </w:div>
    <w:div w:id="2111468317">
      <w:bodyDiv w:val="1"/>
      <w:marLeft w:val="0"/>
      <w:marRight w:val="0"/>
      <w:marTop w:val="0"/>
      <w:marBottom w:val="0"/>
      <w:divBdr>
        <w:top w:val="none" w:sz="0" w:space="0" w:color="auto"/>
        <w:left w:val="none" w:sz="0" w:space="0" w:color="auto"/>
        <w:bottom w:val="none" w:sz="0" w:space="0" w:color="auto"/>
        <w:right w:val="none" w:sz="0" w:space="0" w:color="auto"/>
      </w:divBdr>
    </w:div>
    <w:div w:id="2111924921">
      <w:bodyDiv w:val="1"/>
      <w:marLeft w:val="0"/>
      <w:marRight w:val="0"/>
      <w:marTop w:val="0"/>
      <w:marBottom w:val="0"/>
      <w:divBdr>
        <w:top w:val="none" w:sz="0" w:space="0" w:color="auto"/>
        <w:left w:val="none" w:sz="0" w:space="0" w:color="auto"/>
        <w:bottom w:val="none" w:sz="0" w:space="0" w:color="auto"/>
        <w:right w:val="none" w:sz="0" w:space="0" w:color="auto"/>
      </w:divBdr>
      <w:divsChild>
        <w:div w:id="1222600674">
          <w:marLeft w:val="274"/>
          <w:marRight w:val="0"/>
          <w:marTop w:val="60"/>
          <w:marBottom w:val="0"/>
          <w:divBdr>
            <w:top w:val="none" w:sz="0" w:space="0" w:color="auto"/>
            <w:left w:val="none" w:sz="0" w:space="0" w:color="auto"/>
            <w:bottom w:val="none" w:sz="0" w:space="0" w:color="auto"/>
            <w:right w:val="none" w:sz="0" w:space="0" w:color="auto"/>
          </w:divBdr>
        </w:div>
        <w:div w:id="1332635872">
          <w:marLeft w:val="274"/>
          <w:marRight w:val="0"/>
          <w:marTop w:val="60"/>
          <w:marBottom w:val="0"/>
          <w:divBdr>
            <w:top w:val="none" w:sz="0" w:space="0" w:color="auto"/>
            <w:left w:val="none" w:sz="0" w:space="0" w:color="auto"/>
            <w:bottom w:val="none" w:sz="0" w:space="0" w:color="auto"/>
            <w:right w:val="none" w:sz="0" w:space="0" w:color="auto"/>
          </w:divBdr>
        </w:div>
        <w:div w:id="1965229585">
          <w:marLeft w:val="274"/>
          <w:marRight w:val="0"/>
          <w:marTop w:val="60"/>
          <w:marBottom w:val="0"/>
          <w:divBdr>
            <w:top w:val="none" w:sz="0" w:space="0" w:color="auto"/>
            <w:left w:val="none" w:sz="0" w:space="0" w:color="auto"/>
            <w:bottom w:val="none" w:sz="0" w:space="0" w:color="auto"/>
            <w:right w:val="none" w:sz="0" w:space="0" w:color="auto"/>
          </w:divBdr>
        </w:div>
      </w:divsChild>
    </w:div>
    <w:div w:id="2121803715">
      <w:bodyDiv w:val="1"/>
      <w:marLeft w:val="0"/>
      <w:marRight w:val="0"/>
      <w:marTop w:val="0"/>
      <w:marBottom w:val="0"/>
      <w:divBdr>
        <w:top w:val="none" w:sz="0" w:space="0" w:color="auto"/>
        <w:left w:val="none" w:sz="0" w:space="0" w:color="auto"/>
        <w:bottom w:val="none" w:sz="0" w:space="0" w:color="auto"/>
        <w:right w:val="none" w:sz="0" w:space="0" w:color="auto"/>
      </w:divBdr>
    </w:div>
    <w:div w:id="2128890050">
      <w:bodyDiv w:val="1"/>
      <w:marLeft w:val="0"/>
      <w:marRight w:val="0"/>
      <w:marTop w:val="0"/>
      <w:marBottom w:val="0"/>
      <w:divBdr>
        <w:top w:val="none" w:sz="0" w:space="0" w:color="auto"/>
        <w:left w:val="none" w:sz="0" w:space="0" w:color="auto"/>
        <w:bottom w:val="none" w:sz="0" w:space="0" w:color="auto"/>
        <w:right w:val="none" w:sz="0" w:space="0" w:color="auto"/>
      </w:divBdr>
      <w:divsChild>
        <w:div w:id="153422851">
          <w:marLeft w:val="274"/>
          <w:marRight w:val="0"/>
          <w:marTop w:val="0"/>
          <w:marBottom w:val="120"/>
          <w:divBdr>
            <w:top w:val="none" w:sz="0" w:space="0" w:color="auto"/>
            <w:left w:val="none" w:sz="0" w:space="0" w:color="auto"/>
            <w:bottom w:val="none" w:sz="0" w:space="0" w:color="auto"/>
            <w:right w:val="none" w:sz="0" w:space="0" w:color="auto"/>
          </w:divBdr>
        </w:div>
        <w:div w:id="258678721">
          <w:marLeft w:val="274"/>
          <w:marRight w:val="0"/>
          <w:marTop w:val="0"/>
          <w:marBottom w:val="120"/>
          <w:divBdr>
            <w:top w:val="none" w:sz="0" w:space="0" w:color="auto"/>
            <w:left w:val="none" w:sz="0" w:space="0" w:color="auto"/>
            <w:bottom w:val="none" w:sz="0" w:space="0" w:color="auto"/>
            <w:right w:val="none" w:sz="0" w:space="0" w:color="auto"/>
          </w:divBdr>
        </w:div>
        <w:div w:id="269513900">
          <w:marLeft w:val="274"/>
          <w:marRight w:val="0"/>
          <w:marTop w:val="0"/>
          <w:marBottom w:val="120"/>
          <w:divBdr>
            <w:top w:val="none" w:sz="0" w:space="0" w:color="auto"/>
            <w:left w:val="none" w:sz="0" w:space="0" w:color="auto"/>
            <w:bottom w:val="none" w:sz="0" w:space="0" w:color="auto"/>
            <w:right w:val="none" w:sz="0" w:space="0" w:color="auto"/>
          </w:divBdr>
        </w:div>
        <w:div w:id="672689056">
          <w:marLeft w:val="274"/>
          <w:marRight w:val="0"/>
          <w:marTop w:val="0"/>
          <w:marBottom w:val="120"/>
          <w:divBdr>
            <w:top w:val="none" w:sz="0" w:space="0" w:color="auto"/>
            <w:left w:val="none" w:sz="0" w:space="0" w:color="auto"/>
            <w:bottom w:val="none" w:sz="0" w:space="0" w:color="auto"/>
            <w:right w:val="none" w:sz="0" w:space="0" w:color="auto"/>
          </w:divBdr>
        </w:div>
        <w:div w:id="1466041790">
          <w:marLeft w:val="274"/>
          <w:marRight w:val="0"/>
          <w:marTop w:val="0"/>
          <w:marBottom w:val="120"/>
          <w:divBdr>
            <w:top w:val="none" w:sz="0" w:space="0" w:color="auto"/>
            <w:left w:val="none" w:sz="0" w:space="0" w:color="auto"/>
            <w:bottom w:val="none" w:sz="0" w:space="0" w:color="auto"/>
            <w:right w:val="none" w:sz="0" w:space="0" w:color="auto"/>
          </w:divBdr>
        </w:div>
        <w:div w:id="1707949443">
          <w:marLeft w:val="274"/>
          <w:marRight w:val="0"/>
          <w:marTop w:val="0"/>
          <w:marBottom w:val="120"/>
          <w:divBdr>
            <w:top w:val="none" w:sz="0" w:space="0" w:color="auto"/>
            <w:left w:val="none" w:sz="0" w:space="0" w:color="auto"/>
            <w:bottom w:val="none" w:sz="0" w:space="0" w:color="auto"/>
            <w:right w:val="none" w:sz="0" w:space="0" w:color="auto"/>
          </w:divBdr>
        </w:div>
        <w:div w:id="1869179671">
          <w:marLeft w:val="274"/>
          <w:marRight w:val="0"/>
          <w:marTop w:val="0"/>
          <w:marBottom w:val="120"/>
          <w:divBdr>
            <w:top w:val="none" w:sz="0" w:space="0" w:color="auto"/>
            <w:left w:val="none" w:sz="0" w:space="0" w:color="auto"/>
            <w:bottom w:val="none" w:sz="0" w:space="0" w:color="auto"/>
            <w:right w:val="none" w:sz="0" w:space="0" w:color="auto"/>
          </w:divBdr>
        </w:div>
        <w:div w:id="2094551348">
          <w:marLeft w:val="274"/>
          <w:marRight w:val="0"/>
          <w:marTop w:val="0"/>
          <w:marBottom w:val="120"/>
          <w:divBdr>
            <w:top w:val="none" w:sz="0" w:space="0" w:color="auto"/>
            <w:left w:val="none" w:sz="0" w:space="0" w:color="auto"/>
            <w:bottom w:val="none" w:sz="0" w:space="0" w:color="auto"/>
            <w:right w:val="none" w:sz="0" w:space="0" w:color="auto"/>
          </w:divBdr>
        </w:div>
      </w:divsChild>
    </w:div>
    <w:div w:id="2133284808">
      <w:bodyDiv w:val="1"/>
      <w:marLeft w:val="0"/>
      <w:marRight w:val="0"/>
      <w:marTop w:val="0"/>
      <w:marBottom w:val="0"/>
      <w:divBdr>
        <w:top w:val="none" w:sz="0" w:space="0" w:color="auto"/>
        <w:left w:val="none" w:sz="0" w:space="0" w:color="auto"/>
        <w:bottom w:val="none" w:sz="0" w:space="0" w:color="auto"/>
        <w:right w:val="none" w:sz="0" w:space="0" w:color="auto"/>
      </w:divBdr>
    </w:div>
    <w:div w:id="2138060742">
      <w:bodyDiv w:val="1"/>
      <w:marLeft w:val="0"/>
      <w:marRight w:val="0"/>
      <w:marTop w:val="0"/>
      <w:marBottom w:val="0"/>
      <w:divBdr>
        <w:top w:val="none" w:sz="0" w:space="0" w:color="auto"/>
        <w:left w:val="none" w:sz="0" w:space="0" w:color="auto"/>
        <w:bottom w:val="none" w:sz="0" w:space="0" w:color="auto"/>
        <w:right w:val="none" w:sz="0" w:space="0" w:color="auto"/>
      </w:divBdr>
    </w:div>
    <w:div w:id="2139687239">
      <w:bodyDiv w:val="1"/>
      <w:marLeft w:val="0"/>
      <w:marRight w:val="0"/>
      <w:marTop w:val="0"/>
      <w:marBottom w:val="0"/>
      <w:divBdr>
        <w:top w:val="none" w:sz="0" w:space="0" w:color="auto"/>
        <w:left w:val="none" w:sz="0" w:space="0" w:color="auto"/>
        <w:bottom w:val="none" w:sz="0" w:space="0" w:color="auto"/>
        <w:right w:val="none" w:sz="0" w:space="0" w:color="auto"/>
      </w:divBdr>
      <w:divsChild>
        <w:div w:id="935207211">
          <w:marLeft w:val="0"/>
          <w:marRight w:val="0"/>
          <w:marTop w:val="0"/>
          <w:marBottom w:val="0"/>
          <w:divBdr>
            <w:top w:val="none" w:sz="0" w:space="0" w:color="auto"/>
            <w:left w:val="none" w:sz="0" w:space="0" w:color="auto"/>
            <w:bottom w:val="none" w:sz="0" w:space="0" w:color="auto"/>
            <w:right w:val="none" w:sz="0" w:space="0" w:color="auto"/>
          </w:divBdr>
          <w:divsChild>
            <w:div w:id="944580986">
              <w:marLeft w:val="0"/>
              <w:marRight w:val="0"/>
              <w:marTop w:val="0"/>
              <w:marBottom w:val="0"/>
              <w:divBdr>
                <w:top w:val="none" w:sz="0" w:space="0" w:color="auto"/>
                <w:left w:val="none" w:sz="0" w:space="0" w:color="auto"/>
                <w:bottom w:val="none" w:sz="0" w:space="0" w:color="auto"/>
                <w:right w:val="none" w:sz="0" w:space="0" w:color="auto"/>
              </w:divBdr>
              <w:divsChild>
                <w:div w:id="649401500">
                  <w:marLeft w:val="0"/>
                  <w:marRight w:val="0"/>
                  <w:marTop w:val="0"/>
                  <w:marBottom w:val="0"/>
                  <w:divBdr>
                    <w:top w:val="none" w:sz="0" w:space="0" w:color="auto"/>
                    <w:left w:val="none" w:sz="0" w:space="0" w:color="auto"/>
                    <w:bottom w:val="none" w:sz="0" w:space="0" w:color="auto"/>
                    <w:right w:val="none" w:sz="0" w:space="0" w:color="auto"/>
                  </w:divBdr>
                  <w:divsChild>
                    <w:div w:id="1338507542">
                      <w:marLeft w:val="0"/>
                      <w:marRight w:val="0"/>
                      <w:marTop w:val="0"/>
                      <w:marBottom w:val="0"/>
                      <w:divBdr>
                        <w:top w:val="none" w:sz="0" w:space="0" w:color="auto"/>
                        <w:left w:val="none" w:sz="0" w:space="0" w:color="auto"/>
                        <w:bottom w:val="none" w:sz="0" w:space="0" w:color="auto"/>
                        <w:right w:val="none" w:sz="0" w:space="0" w:color="auto"/>
                      </w:divBdr>
                      <w:divsChild>
                        <w:div w:id="926614678">
                          <w:marLeft w:val="0"/>
                          <w:marRight w:val="0"/>
                          <w:marTop w:val="0"/>
                          <w:marBottom w:val="0"/>
                          <w:divBdr>
                            <w:top w:val="none" w:sz="0" w:space="0" w:color="auto"/>
                            <w:left w:val="none" w:sz="0" w:space="0" w:color="auto"/>
                            <w:bottom w:val="none" w:sz="0" w:space="0" w:color="auto"/>
                            <w:right w:val="none" w:sz="0" w:space="0" w:color="auto"/>
                          </w:divBdr>
                          <w:divsChild>
                            <w:div w:id="924339911">
                              <w:marLeft w:val="0"/>
                              <w:marRight w:val="0"/>
                              <w:marTop w:val="0"/>
                              <w:marBottom w:val="0"/>
                              <w:divBdr>
                                <w:top w:val="none" w:sz="0" w:space="0" w:color="auto"/>
                                <w:left w:val="none" w:sz="0" w:space="0" w:color="auto"/>
                                <w:bottom w:val="none" w:sz="0" w:space="0" w:color="auto"/>
                                <w:right w:val="none" w:sz="0" w:space="0" w:color="auto"/>
                              </w:divBdr>
                              <w:divsChild>
                                <w:div w:id="1026364696">
                                  <w:marLeft w:val="0"/>
                                  <w:marRight w:val="0"/>
                                  <w:marTop w:val="0"/>
                                  <w:marBottom w:val="0"/>
                                  <w:divBdr>
                                    <w:top w:val="none" w:sz="0" w:space="0" w:color="auto"/>
                                    <w:left w:val="none" w:sz="0" w:space="0" w:color="auto"/>
                                    <w:bottom w:val="none" w:sz="0" w:space="0" w:color="auto"/>
                                    <w:right w:val="none" w:sz="0" w:space="0" w:color="auto"/>
                                  </w:divBdr>
                                  <w:divsChild>
                                    <w:div w:id="6988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457996">
                          <w:marLeft w:val="0"/>
                          <w:marRight w:val="0"/>
                          <w:marTop w:val="0"/>
                          <w:marBottom w:val="0"/>
                          <w:divBdr>
                            <w:top w:val="none" w:sz="0" w:space="0" w:color="auto"/>
                            <w:left w:val="none" w:sz="0" w:space="0" w:color="auto"/>
                            <w:bottom w:val="none" w:sz="0" w:space="0" w:color="auto"/>
                            <w:right w:val="none" w:sz="0" w:space="0" w:color="auto"/>
                          </w:divBdr>
                          <w:divsChild>
                            <w:div w:id="1551914259">
                              <w:marLeft w:val="0"/>
                              <w:marRight w:val="0"/>
                              <w:marTop w:val="0"/>
                              <w:marBottom w:val="0"/>
                              <w:divBdr>
                                <w:top w:val="none" w:sz="0" w:space="0" w:color="auto"/>
                                <w:left w:val="none" w:sz="0" w:space="0" w:color="auto"/>
                                <w:bottom w:val="none" w:sz="0" w:space="0" w:color="auto"/>
                                <w:right w:val="none" w:sz="0" w:space="0" w:color="auto"/>
                              </w:divBdr>
                              <w:divsChild>
                                <w:div w:id="56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608256">
      <w:bodyDiv w:val="1"/>
      <w:marLeft w:val="0"/>
      <w:marRight w:val="0"/>
      <w:marTop w:val="0"/>
      <w:marBottom w:val="0"/>
      <w:divBdr>
        <w:top w:val="none" w:sz="0" w:space="0" w:color="auto"/>
        <w:left w:val="none" w:sz="0" w:space="0" w:color="auto"/>
        <w:bottom w:val="none" w:sz="0" w:space="0" w:color="auto"/>
        <w:right w:val="none" w:sz="0" w:space="0" w:color="auto"/>
      </w:divBdr>
    </w:div>
    <w:div w:id="2144037917">
      <w:bodyDiv w:val="1"/>
      <w:marLeft w:val="0"/>
      <w:marRight w:val="0"/>
      <w:marTop w:val="0"/>
      <w:marBottom w:val="0"/>
      <w:divBdr>
        <w:top w:val="none" w:sz="0" w:space="0" w:color="auto"/>
        <w:left w:val="none" w:sz="0" w:space="0" w:color="auto"/>
        <w:bottom w:val="none" w:sz="0" w:space="0" w:color="auto"/>
        <w:right w:val="none" w:sz="0" w:space="0" w:color="auto"/>
      </w:divBdr>
    </w:div>
    <w:div w:id="2146000438">
      <w:bodyDiv w:val="1"/>
      <w:marLeft w:val="0"/>
      <w:marRight w:val="0"/>
      <w:marTop w:val="0"/>
      <w:marBottom w:val="0"/>
      <w:divBdr>
        <w:top w:val="none" w:sz="0" w:space="0" w:color="auto"/>
        <w:left w:val="none" w:sz="0" w:space="0" w:color="auto"/>
        <w:bottom w:val="none" w:sz="0" w:space="0" w:color="auto"/>
        <w:right w:val="none" w:sz="0" w:space="0" w:color="auto"/>
      </w:divBdr>
      <w:divsChild>
        <w:div w:id="1260795415">
          <w:marLeft w:val="0"/>
          <w:marRight w:val="0"/>
          <w:marTop w:val="0"/>
          <w:marBottom w:val="0"/>
          <w:divBdr>
            <w:top w:val="none" w:sz="0" w:space="0" w:color="auto"/>
            <w:left w:val="none" w:sz="0" w:space="0" w:color="auto"/>
            <w:bottom w:val="none" w:sz="0" w:space="0" w:color="auto"/>
            <w:right w:val="none" w:sz="0" w:space="0" w:color="auto"/>
          </w:divBdr>
          <w:divsChild>
            <w:div w:id="1790657422">
              <w:marLeft w:val="0"/>
              <w:marRight w:val="120"/>
              <w:marTop w:val="0"/>
              <w:marBottom w:val="0"/>
              <w:divBdr>
                <w:top w:val="single" w:sz="4" w:space="0" w:color="auto"/>
                <w:left w:val="single" w:sz="4" w:space="0" w:color="auto"/>
                <w:bottom w:val="single" w:sz="4" w:space="0" w:color="auto"/>
                <w:right w:val="single" w:sz="4" w:space="0" w:color="auto"/>
              </w:divBdr>
              <w:divsChild>
                <w:div w:id="1060328049">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1502551292">
          <w:marLeft w:val="0"/>
          <w:marRight w:val="0"/>
          <w:marTop w:val="0"/>
          <w:marBottom w:val="0"/>
          <w:divBdr>
            <w:top w:val="none" w:sz="0" w:space="0" w:color="auto"/>
            <w:left w:val="none" w:sz="0" w:space="0" w:color="auto"/>
            <w:bottom w:val="none" w:sz="0" w:space="0" w:color="auto"/>
            <w:right w:val="none" w:sz="0" w:space="0" w:color="auto"/>
          </w:divBdr>
          <w:divsChild>
            <w:div w:id="1382555272">
              <w:marLeft w:val="0"/>
              <w:marRight w:val="0"/>
              <w:marTop w:val="0"/>
              <w:marBottom w:val="0"/>
              <w:divBdr>
                <w:top w:val="none" w:sz="0" w:space="0" w:color="auto"/>
                <w:left w:val="none" w:sz="0" w:space="0" w:color="auto"/>
                <w:bottom w:val="none" w:sz="0" w:space="0" w:color="auto"/>
                <w:right w:val="none" w:sz="0" w:space="0" w:color="auto"/>
              </w:divBdr>
              <w:divsChild>
                <w:div w:id="8159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6277">
          <w:marLeft w:val="0"/>
          <w:marRight w:val="0"/>
          <w:marTop w:val="0"/>
          <w:marBottom w:val="0"/>
          <w:divBdr>
            <w:top w:val="none" w:sz="0" w:space="0" w:color="auto"/>
            <w:left w:val="none" w:sz="0" w:space="0" w:color="auto"/>
            <w:bottom w:val="none" w:sz="0" w:space="0" w:color="auto"/>
            <w:right w:val="none" w:sz="0" w:space="0" w:color="auto"/>
          </w:divBdr>
          <w:divsChild>
            <w:div w:id="1016346364">
              <w:marLeft w:val="0"/>
              <w:marRight w:val="0"/>
              <w:marTop w:val="0"/>
              <w:marBottom w:val="0"/>
              <w:divBdr>
                <w:top w:val="none" w:sz="0" w:space="0" w:color="auto"/>
                <w:left w:val="none" w:sz="0" w:space="0" w:color="auto"/>
                <w:bottom w:val="none" w:sz="0" w:space="0" w:color="auto"/>
                <w:right w:val="none" w:sz="0" w:space="0" w:color="auto"/>
              </w:divBdr>
              <w:divsChild>
                <w:div w:id="108741652">
                  <w:marLeft w:val="0"/>
                  <w:marRight w:val="0"/>
                  <w:marTop w:val="0"/>
                  <w:marBottom w:val="0"/>
                  <w:divBdr>
                    <w:top w:val="none" w:sz="0" w:space="0" w:color="auto"/>
                    <w:left w:val="none" w:sz="0" w:space="0" w:color="auto"/>
                    <w:bottom w:val="none" w:sz="0" w:space="0" w:color="auto"/>
                    <w:right w:val="none" w:sz="0" w:space="0" w:color="auto"/>
                  </w:divBdr>
                </w:div>
              </w:divsChild>
            </w:div>
            <w:div w:id="16378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levelaccess.com/color-contrast-checker-new/?utm_campaign=G_S_EAA_EMEA&amp;utm_content=NB_EAA_PH&amp;adset_id=1227056080662002&amp;utm_ad=&amp;ad_id=&amp;utm_id=568567403&amp;campaign_id=568567403&amp;keyword_id=kwd-76691385265341:loc-53&amp;matchtype=p&amp;device=c&amp;GeoLoc=148462&amp;IntLoc=&amp;placement=&amp;network=o&amp;utm_source=bing&amp;utm_medium=cpc&amp;utm_term=european%20accessibility%20act%20eaa&amp;utm_campaign=B_S_EAA_EMEA&amp;hsa_cam=21557858786&amp;hsa_grp=1227056080662002&amp;hsa_ad=&amp;hsa_src=o&amp;hsa_tgt=kwd-76691385265341:loc-53&amp;hsa_kw=european%20accessibility%20act%20eaa&amp;hsa_mt=p&amp;hsa_net=bing&amp;hsa_ver=3&amp;hsa_acc=4319570901&amp;msclkid=bf9d8cff83de14a13d99e6b18505a56c"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F7789A4A-946A-4397-B5FA-A81A71098C6C}">
    <t:Anchor>
      <t:Comment id="43389268"/>
    </t:Anchor>
    <t:History>
      <t:Event id="{B32C85D9-46D2-47E4-A041-6830498B1823}" time="2025-08-14T19:48:26.179Z">
        <t:Attribution userId="S::James.Clarke@eea.europa.eu::93e94247-f84a-488a-a732-b01658281faf" userProvider="AD" userName="James Clarke"/>
        <t:Anchor>
          <t:Comment id="2112505542"/>
        </t:Anchor>
        <t:Create/>
      </t:Event>
      <t:Event id="{A36AED51-2273-42B9-BFDA-B115F3012066}" time="2025-08-14T19:48:26.179Z">
        <t:Attribution userId="S::James.Clarke@eea.europa.eu::93e94247-f84a-488a-a732-b01658281faf" userProvider="AD" userName="James Clarke"/>
        <t:Anchor>
          <t:Comment id="2112505542"/>
        </t:Anchor>
        <t:Assign userId="S::Elsa.Malki@eea.europa.eu::cbee91b4-e25c-4afe-8023-ebaa8b429d80" userProvider="AD" userName="Elsa Malika Malki"/>
      </t:Event>
      <t:Event id="{4DDD8901-9EF2-4823-B84C-4F5B289175D8}" time="2025-08-14T19:48:26.179Z">
        <t:Attribution userId="S::James.Clarke@eea.europa.eu::93e94247-f84a-488a-a732-b01658281faf" userProvider="AD" userName="James Clarke"/>
        <t:Anchor>
          <t:Comment id="2112505542"/>
        </t:Anchor>
        <t:SetTitle title="@Elsa Malika Malki - I have tried to shorten this section a bit without changing the content (except the 2nd paragraph that I suggest we remove from here and plan to cover in 1.1). I’ve removed some of the recommendations Francois flagged but I think…"/>
      </t:Event>
      <t:Event id="{D1D409B7-C53C-41A0-964B-8A6047168883}" time="2025-08-15T09:01:10.39Z">
        <t:Attribution userId="S::Elsa.Malki@eea.europa.eu::cbee91b4-e25c-4afe-8023-ebaa8b429d80" userProvider="AD" userName="Elsa Malika Malki"/>
        <t:Progress percentComplete="100"/>
      </t:Event>
    </t:History>
  </t:Task>
  <t:Task id="{5B453B11-4082-44F1-BD5C-7B04CCFC5C10}">
    <t:Anchor>
      <t:Comment id="304146666"/>
    </t:Anchor>
    <t:History>
      <t:Event id="{0DB7FB22-8313-484E-A5F4-167D8DA71670}" time="2025-12-17T09:33:06.175Z">
        <t:Attribution userId="S::Kamila.Paquel@eea.europa.eu::bf17656a-2b38-4f53-b8a0-dda00a7b0840" userProvider="AD" userName="Kamila Paquel"/>
        <t:Anchor>
          <t:Comment id="304146666"/>
        </t:Anchor>
        <t:Create/>
      </t:Event>
      <t:Event id="{9CFF0743-6F07-4D82-B3B6-D22E1BB152F8}" time="2025-12-17T09:33:06.175Z">
        <t:Attribution userId="S::Kamila.Paquel@eea.europa.eu::bf17656a-2b38-4f53-b8a0-dda00a7b0840" userProvider="AD" userName="Kamila Paquel"/>
        <t:Anchor>
          <t:Comment id="304146666"/>
        </t:Anchor>
        <t:Assign userId="S::Martina.Popova@eea.europa.eu::cc82c579-2cd9-491c-944a-22d1a0baf5a2" userProvider="AD" userName="Martina Popova"/>
      </t:Event>
      <t:Event id="{2A4DE05B-1E62-43C4-9587-E86846A0E241}" time="2025-12-17T09:33:06.175Z">
        <t:Attribution userId="S::Kamila.Paquel@eea.europa.eu::bf17656a-2b38-4f53-b8a0-dda00a7b0840" userProvider="AD" userName="Kamila Paquel"/>
        <t:Anchor>
          <t:Comment id="304146666"/>
        </t:Anchor>
        <t:SetTitle title="As my comment below @Martina Popova "/>
      </t:Event>
      <t:Event id="{E7C64151-8E20-4573-AE4F-4AF56A577610}" time="2025-12-23T14:14:53.967Z">
        <t:Attribution userId="S::James.Clarke@eea.europa.eu::93e94247-f84a-488a-a732-b01658281faf" userProvider="AD" userName="James Clarke"/>
        <t:Progress percentComplete="100"/>
      </t:Event>
    </t:History>
  </t:Task>
  <t:Task id="{18D0DAB1-B14F-4469-8BE8-935B058AC86A}">
    <t:Anchor>
      <t:Comment id="1046892843"/>
    </t:Anchor>
    <t:History>
      <t:Event id="{E55B9CDF-3321-43D6-9A19-5704CFB19D97}" time="2025-12-22T09:27:42.191Z">
        <t:Attribution userId="S::James.Clarke@eea.europa.eu::93e94247-f84a-488a-a732-b01658281faf" userProvider="AD" userName="James Clarke"/>
        <t:Anchor>
          <t:Comment id="1681463830"/>
        </t:Anchor>
        <t:Create/>
      </t:Event>
      <t:Event id="{D7E8F1E7-7B3F-4620-BA22-5C79EE9184D0}" time="2025-12-22T09:27:42.191Z">
        <t:Attribution userId="S::James.Clarke@eea.europa.eu::93e94247-f84a-488a-a732-b01658281faf" userProvider="AD" userName="James Clarke"/>
        <t:Anchor>
          <t:Comment id="1681463830"/>
        </t:Anchor>
        <t:Assign userId="S::Elsa.Malki@eea.europa.eu::cbee91b4-e25c-4afe-8023-ebaa8b429d80" userProvider="AD" userName="Elsa Malika Malki"/>
      </t:Event>
      <t:Event id="{FACE2B8B-19A3-4081-BEAF-9CC3026BA4F0}" time="2025-12-22T09:27:42.191Z">
        <t:Attribution userId="S::James.Clarke@eea.europa.eu::93e94247-f84a-488a-a732-b01658281faf" userProvider="AD" userName="James Clarke"/>
        <t:Anchor>
          <t:Comment id="1681463830"/>
        </t:Anchor>
        <t:SetTitle title="Checked by Joeri so I will leave this in for now, but @Elsa Malika Malki could you please double check when your return? "/>
      </t:Event>
      <t:Event id="{6EE325E9-6E82-4995-B63E-8A212D2523EF}" time="2025-12-23T14:12:44.823Z">
        <t:Attribution userId="S::James.Clarke@eea.europa.eu::93e94247-f84a-488a-a732-b01658281faf" userProvider="AD" userName="James Clarke"/>
        <t:Progress percentComplete="100"/>
      </t:Event>
    </t:History>
  </t:Task>
</t:Tasks>
</file>

<file path=word/theme/theme1.xml><?xml version="1.0" encoding="utf-8"?>
<a:theme xmlns:a="http://schemas.openxmlformats.org/drawingml/2006/main" name="ESABCC Excel Theme">
  <a:themeElements>
    <a:clrScheme name="ESABCC colour scheme">
      <a:dk1>
        <a:sysClr val="windowText" lastClr="000000"/>
      </a:dk1>
      <a:lt1>
        <a:sysClr val="window" lastClr="FFFFFF"/>
      </a:lt1>
      <a:dk2>
        <a:srgbClr val="4D7E83"/>
      </a:dk2>
      <a:lt2>
        <a:srgbClr val="E7E6E6"/>
      </a:lt2>
      <a:accent1>
        <a:srgbClr val="648ECA"/>
      </a:accent1>
      <a:accent2>
        <a:srgbClr val="B04545"/>
      </a:accent2>
      <a:accent3>
        <a:srgbClr val="F59E2D"/>
      </a:accent3>
      <a:accent4>
        <a:srgbClr val="EFE973"/>
      </a:accent4>
      <a:accent5>
        <a:srgbClr val="B487C7"/>
      </a:accent5>
      <a:accent6>
        <a:srgbClr val="8EC26A"/>
      </a:accent6>
      <a:hlink>
        <a:srgbClr val="0563C1"/>
      </a:hlink>
      <a:folHlink>
        <a:srgbClr val="954F72"/>
      </a:folHlink>
    </a:clrScheme>
    <a:fontScheme name="ESABCC">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4356B3D6027F43A28AF85D49129C07" ma:contentTypeVersion="18" ma:contentTypeDescription="Create a new document." ma:contentTypeScope="" ma:versionID="c6f11d5d86d089985bad03ab0df54ed4">
  <xsd:schema xmlns:xsd="http://www.w3.org/2001/XMLSchema" xmlns:xs="http://www.w3.org/2001/XMLSchema" xmlns:p="http://schemas.microsoft.com/office/2006/metadata/properties" xmlns:ns2="0c5f8226-4642-4dc5-97c9-586bbdfcfa3f" xmlns:ns3="985c3dee-86fc-48e7-8465-c4c61dfed254" targetNamespace="http://schemas.microsoft.com/office/2006/metadata/properties" ma:root="true" ma:fieldsID="40a1b25b8c42e831c3661da17684d90b" ns2:_="" ns3:_="">
    <xsd:import namespace="0c5f8226-4642-4dc5-97c9-586bbdfcfa3f"/>
    <xsd:import namespace="985c3dee-86fc-48e7-8465-c4c61dfed25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f8226-4642-4dc5-97c9-586bbdfcfa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5c3dee-86fc-48e7-8465-c4c61dfed25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2a7e3f5-463d-460c-8029-5baeb28e58db}" ma:internalName="TaxCatchAll" ma:showField="CatchAllData" ma:web="985c3dee-86fc-48e7-8465-c4c61dfed2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85c3dee-86fc-48e7-8465-c4c61dfed254" xsi:nil="true"/>
    <lcf76f155ced4ddcb4097134ff3c332f xmlns="0c5f8226-4642-4dc5-97c9-586bbdfcfa3f">
      <Terms xmlns="http://schemas.microsoft.com/office/infopath/2007/PartnerControls"/>
    </lcf76f155ced4ddcb4097134ff3c332f>
    <SharedWithUsers xmlns="985c3dee-86fc-48e7-8465-c4c61dfed254">
      <UserInfo>
        <DisplayName>Francois Dejean</DisplayName>
        <AccountId>10</AccountId>
        <AccountType/>
      </UserInfo>
      <UserInfo>
        <DisplayName>spsearch</DisplayName>
        <AccountId>11</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4015BA-960B-446F-80DC-E6AFCD28B91B}">
  <ds:schemaRefs>
    <ds:schemaRef ds:uri="http://schemas.openxmlformats.org/officeDocument/2006/bibliography"/>
  </ds:schemaRefs>
</ds:datastoreItem>
</file>

<file path=customXml/itemProps2.xml><?xml version="1.0" encoding="utf-8"?>
<ds:datastoreItem xmlns:ds="http://schemas.openxmlformats.org/officeDocument/2006/customXml" ds:itemID="{6A61B892-0D64-4848-87F9-C2A8249850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f8226-4642-4dc5-97c9-586bbdfcfa3f"/>
    <ds:schemaRef ds:uri="985c3dee-86fc-48e7-8465-c4c61dfed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442400-8378-4F14-9F4F-851B2B4C466C}">
  <ds:schemaRefs>
    <ds:schemaRef ds:uri="http://schemas.microsoft.com/office/2006/metadata/properties"/>
    <ds:schemaRef ds:uri="http://schemas.microsoft.com/office/infopath/2007/PartnerControls"/>
    <ds:schemaRef ds:uri="985c3dee-86fc-48e7-8465-c4c61dfed254"/>
    <ds:schemaRef ds:uri="0c5f8226-4642-4dc5-97c9-586bbdfcfa3f"/>
  </ds:schemaRefs>
</ds:datastoreItem>
</file>

<file path=customXml/itemProps4.xml><?xml version="1.0" encoding="utf-8"?>
<ds:datastoreItem xmlns:ds="http://schemas.openxmlformats.org/officeDocument/2006/customXml" ds:itemID="{35C57703-E4C2-4C0B-96CA-3158A9713964}">
  <ds:schemaRefs>
    <ds:schemaRef ds:uri="http://schemas.microsoft.com/sharepoint/v3/contenttype/forms"/>
  </ds:schemaRefs>
</ds:datastoreItem>
</file>

<file path=docMetadata/LabelInfo.xml><?xml version="1.0" encoding="utf-8"?>
<clbl:labelList xmlns:clbl="http://schemas.microsoft.com/office/2020/mipLabelMetadata">
  <clbl:label id="{d465f887-04a9-4c17-8b62-103eddccf68b}" enabled="1" method="Standard" siteId="{ca2a7f76-dbd7-4ec0-9108-6b3d524fb7c8}" contentBits="2" removed="0"/>
</clbl:labelList>
</file>

<file path=docProps/app.xml><?xml version="1.0" encoding="utf-8"?>
<Properties xmlns="http://schemas.openxmlformats.org/officeDocument/2006/extended-properties" xmlns:vt="http://schemas.openxmlformats.org/officeDocument/2006/docPropsVTypes">
  <Template>Advisory%20Board_report%20template.dotx?OR=81dd2b71-fb82-4b33-ac71-fed46bf0f87a&amp;CID=f8d425a2-7005-0000-025a-ac1fdd746d52&amp;CT=1783671994227</Template>
  <TotalTime>1</TotalTime>
  <Pages>5</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Links>
    <vt:vector size="486" baseType="variant">
      <vt:variant>
        <vt:i4>4849736</vt:i4>
      </vt:variant>
      <vt:variant>
        <vt:i4>951</vt:i4>
      </vt:variant>
      <vt:variant>
        <vt:i4>0</vt:i4>
      </vt:variant>
      <vt:variant>
        <vt:i4>5</vt:i4>
      </vt:variant>
      <vt:variant>
        <vt:lpwstr>https://eur-lex.europa.eu/legal-content/EN/AUTO/?uri=celex:12016E002</vt:lpwstr>
      </vt:variant>
      <vt:variant>
        <vt:lpwstr/>
      </vt:variant>
      <vt:variant>
        <vt:i4>6291500</vt:i4>
      </vt:variant>
      <vt:variant>
        <vt:i4>843</vt:i4>
      </vt:variant>
      <vt:variant>
        <vt:i4>0</vt:i4>
      </vt:variant>
      <vt:variant>
        <vt:i4>5</vt:i4>
      </vt:variant>
      <vt:variant>
        <vt:lpwstr>https://www.mdpi.com/2076-0760/12/3/158</vt:lpwstr>
      </vt:variant>
      <vt:variant>
        <vt:lpwstr/>
      </vt:variant>
      <vt:variant>
        <vt:i4>1835056</vt:i4>
      </vt:variant>
      <vt:variant>
        <vt:i4>476</vt:i4>
      </vt:variant>
      <vt:variant>
        <vt:i4>0</vt:i4>
      </vt:variant>
      <vt:variant>
        <vt:i4>5</vt:i4>
      </vt:variant>
      <vt:variant>
        <vt:lpwstr/>
      </vt:variant>
      <vt:variant>
        <vt:lpwstr>_Toc221878496</vt:lpwstr>
      </vt:variant>
      <vt:variant>
        <vt:i4>1835056</vt:i4>
      </vt:variant>
      <vt:variant>
        <vt:i4>470</vt:i4>
      </vt:variant>
      <vt:variant>
        <vt:i4>0</vt:i4>
      </vt:variant>
      <vt:variant>
        <vt:i4>5</vt:i4>
      </vt:variant>
      <vt:variant>
        <vt:lpwstr/>
      </vt:variant>
      <vt:variant>
        <vt:lpwstr>_Toc221878495</vt:lpwstr>
      </vt:variant>
      <vt:variant>
        <vt:i4>1835056</vt:i4>
      </vt:variant>
      <vt:variant>
        <vt:i4>464</vt:i4>
      </vt:variant>
      <vt:variant>
        <vt:i4>0</vt:i4>
      </vt:variant>
      <vt:variant>
        <vt:i4>5</vt:i4>
      </vt:variant>
      <vt:variant>
        <vt:lpwstr/>
      </vt:variant>
      <vt:variant>
        <vt:lpwstr>_Toc221878494</vt:lpwstr>
      </vt:variant>
      <vt:variant>
        <vt:i4>1835056</vt:i4>
      </vt:variant>
      <vt:variant>
        <vt:i4>458</vt:i4>
      </vt:variant>
      <vt:variant>
        <vt:i4>0</vt:i4>
      </vt:variant>
      <vt:variant>
        <vt:i4>5</vt:i4>
      </vt:variant>
      <vt:variant>
        <vt:lpwstr/>
      </vt:variant>
      <vt:variant>
        <vt:lpwstr>_Toc221878493</vt:lpwstr>
      </vt:variant>
      <vt:variant>
        <vt:i4>1835056</vt:i4>
      </vt:variant>
      <vt:variant>
        <vt:i4>452</vt:i4>
      </vt:variant>
      <vt:variant>
        <vt:i4>0</vt:i4>
      </vt:variant>
      <vt:variant>
        <vt:i4>5</vt:i4>
      </vt:variant>
      <vt:variant>
        <vt:lpwstr/>
      </vt:variant>
      <vt:variant>
        <vt:lpwstr>_Toc221878492</vt:lpwstr>
      </vt:variant>
      <vt:variant>
        <vt:i4>1835056</vt:i4>
      </vt:variant>
      <vt:variant>
        <vt:i4>446</vt:i4>
      </vt:variant>
      <vt:variant>
        <vt:i4>0</vt:i4>
      </vt:variant>
      <vt:variant>
        <vt:i4>5</vt:i4>
      </vt:variant>
      <vt:variant>
        <vt:lpwstr/>
      </vt:variant>
      <vt:variant>
        <vt:lpwstr>_Toc221878491</vt:lpwstr>
      </vt:variant>
      <vt:variant>
        <vt:i4>1835056</vt:i4>
      </vt:variant>
      <vt:variant>
        <vt:i4>440</vt:i4>
      </vt:variant>
      <vt:variant>
        <vt:i4>0</vt:i4>
      </vt:variant>
      <vt:variant>
        <vt:i4>5</vt:i4>
      </vt:variant>
      <vt:variant>
        <vt:lpwstr/>
      </vt:variant>
      <vt:variant>
        <vt:lpwstr>_Toc221878490</vt:lpwstr>
      </vt:variant>
      <vt:variant>
        <vt:i4>1900592</vt:i4>
      </vt:variant>
      <vt:variant>
        <vt:i4>434</vt:i4>
      </vt:variant>
      <vt:variant>
        <vt:i4>0</vt:i4>
      </vt:variant>
      <vt:variant>
        <vt:i4>5</vt:i4>
      </vt:variant>
      <vt:variant>
        <vt:lpwstr/>
      </vt:variant>
      <vt:variant>
        <vt:lpwstr>_Toc221878489</vt:lpwstr>
      </vt:variant>
      <vt:variant>
        <vt:i4>1900592</vt:i4>
      </vt:variant>
      <vt:variant>
        <vt:i4>428</vt:i4>
      </vt:variant>
      <vt:variant>
        <vt:i4>0</vt:i4>
      </vt:variant>
      <vt:variant>
        <vt:i4>5</vt:i4>
      </vt:variant>
      <vt:variant>
        <vt:lpwstr/>
      </vt:variant>
      <vt:variant>
        <vt:lpwstr>_Toc221878488</vt:lpwstr>
      </vt:variant>
      <vt:variant>
        <vt:i4>1900592</vt:i4>
      </vt:variant>
      <vt:variant>
        <vt:i4>422</vt:i4>
      </vt:variant>
      <vt:variant>
        <vt:i4>0</vt:i4>
      </vt:variant>
      <vt:variant>
        <vt:i4>5</vt:i4>
      </vt:variant>
      <vt:variant>
        <vt:lpwstr/>
      </vt:variant>
      <vt:variant>
        <vt:lpwstr>_Toc221878487</vt:lpwstr>
      </vt:variant>
      <vt:variant>
        <vt:i4>1900592</vt:i4>
      </vt:variant>
      <vt:variant>
        <vt:i4>416</vt:i4>
      </vt:variant>
      <vt:variant>
        <vt:i4>0</vt:i4>
      </vt:variant>
      <vt:variant>
        <vt:i4>5</vt:i4>
      </vt:variant>
      <vt:variant>
        <vt:lpwstr/>
      </vt:variant>
      <vt:variant>
        <vt:lpwstr>_Toc221878486</vt:lpwstr>
      </vt:variant>
      <vt:variant>
        <vt:i4>1900592</vt:i4>
      </vt:variant>
      <vt:variant>
        <vt:i4>410</vt:i4>
      </vt:variant>
      <vt:variant>
        <vt:i4>0</vt:i4>
      </vt:variant>
      <vt:variant>
        <vt:i4>5</vt:i4>
      </vt:variant>
      <vt:variant>
        <vt:lpwstr/>
      </vt:variant>
      <vt:variant>
        <vt:lpwstr>_Toc221878485</vt:lpwstr>
      </vt:variant>
      <vt:variant>
        <vt:i4>1835063</vt:i4>
      </vt:variant>
      <vt:variant>
        <vt:i4>401</vt:i4>
      </vt:variant>
      <vt:variant>
        <vt:i4>0</vt:i4>
      </vt:variant>
      <vt:variant>
        <vt:i4>5</vt:i4>
      </vt:variant>
      <vt:variant>
        <vt:lpwstr/>
      </vt:variant>
      <vt:variant>
        <vt:lpwstr>_Toc221878390</vt:lpwstr>
      </vt:variant>
      <vt:variant>
        <vt:i4>1900599</vt:i4>
      </vt:variant>
      <vt:variant>
        <vt:i4>395</vt:i4>
      </vt:variant>
      <vt:variant>
        <vt:i4>0</vt:i4>
      </vt:variant>
      <vt:variant>
        <vt:i4>5</vt:i4>
      </vt:variant>
      <vt:variant>
        <vt:lpwstr/>
      </vt:variant>
      <vt:variant>
        <vt:lpwstr>_Toc221878389</vt:lpwstr>
      </vt:variant>
      <vt:variant>
        <vt:i4>1900599</vt:i4>
      </vt:variant>
      <vt:variant>
        <vt:i4>389</vt:i4>
      </vt:variant>
      <vt:variant>
        <vt:i4>0</vt:i4>
      </vt:variant>
      <vt:variant>
        <vt:i4>5</vt:i4>
      </vt:variant>
      <vt:variant>
        <vt:lpwstr/>
      </vt:variant>
      <vt:variant>
        <vt:lpwstr>_Toc221878388</vt:lpwstr>
      </vt:variant>
      <vt:variant>
        <vt:i4>1179697</vt:i4>
      </vt:variant>
      <vt:variant>
        <vt:i4>380</vt:i4>
      </vt:variant>
      <vt:variant>
        <vt:i4>0</vt:i4>
      </vt:variant>
      <vt:variant>
        <vt:i4>5</vt:i4>
      </vt:variant>
      <vt:variant>
        <vt:lpwstr/>
      </vt:variant>
      <vt:variant>
        <vt:lpwstr>_Toc221878571</vt:lpwstr>
      </vt:variant>
      <vt:variant>
        <vt:i4>1179697</vt:i4>
      </vt:variant>
      <vt:variant>
        <vt:i4>374</vt:i4>
      </vt:variant>
      <vt:variant>
        <vt:i4>0</vt:i4>
      </vt:variant>
      <vt:variant>
        <vt:i4>5</vt:i4>
      </vt:variant>
      <vt:variant>
        <vt:lpwstr/>
      </vt:variant>
      <vt:variant>
        <vt:lpwstr>_Toc221878570</vt:lpwstr>
      </vt:variant>
      <vt:variant>
        <vt:i4>1245233</vt:i4>
      </vt:variant>
      <vt:variant>
        <vt:i4>368</vt:i4>
      </vt:variant>
      <vt:variant>
        <vt:i4>0</vt:i4>
      </vt:variant>
      <vt:variant>
        <vt:i4>5</vt:i4>
      </vt:variant>
      <vt:variant>
        <vt:lpwstr/>
      </vt:variant>
      <vt:variant>
        <vt:lpwstr>_Toc221878569</vt:lpwstr>
      </vt:variant>
      <vt:variant>
        <vt:i4>1245233</vt:i4>
      </vt:variant>
      <vt:variant>
        <vt:i4>362</vt:i4>
      </vt:variant>
      <vt:variant>
        <vt:i4>0</vt:i4>
      </vt:variant>
      <vt:variant>
        <vt:i4>5</vt:i4>
      </vt:variant>
      <vt:variant>
        <vt:lpwstr/>
      </vt:variant>
      <vt:variant>
        <vt:lpwstr>_Toc221878568</vt:lpwstr>
      </vt:variant>
      <vt:variant>
        <vt:i4>1245233</vt:i4>
      </vt:variant>
      <vt:variant>
        <vt:i4>356</vt:i4>
      </vt:variant>
      <vt:variant>
        <vt:i4>0</vt:i4>
      </vt:variant>
      <vt:variant>
        <vt:i4>5</vt:i4>
      </vt:variant>
      <vt:variant>
        <vt:lpwstr/>
      </vt:variant>
      <vt:variant>
        <vt:lpwstr>_Toc221878567</vt:lpwstr>
      </vt:variant>
      <vt:variant>
        <vt:i4>1245233</vt:i4>
      </vt:variant>
      <vt:variant>
        <vt:i4>350</vt:i4>
      </vt:variant>
      <vt:variant>
        <vt:i4>0</vt:i4>
      </vt:variant>
      <vt:variant>
        <vt:i4>5</vt:i4>
      </vt:variant>
      <vt:variant>
        <vt:lpwstr/>
      </vt:variant>
      <vt:variant>
        <vt:lpwstr>_Toc221878566</vt:lpwstr>
      </vt:variant>
      <vt:variant>
        <vt:i4>1245233</vt:i4>
      </vt:variant>
      <vt:variant>
        <vt:i4>344</vt:i4>
      </vt:variant>
      <vt:variant>
        <vt:i4>0</vt:i4>
      </vt:variant>
      <vt:variant>
        <vt:i4>5</vt:i4>
      </vt:variant>
      <vt:variant>
        <vt:lpwstr/>
      </vt:variant>
      <vt:variant>
        <vt:lpwstr>_Toc221878565</vt:lpwstr>
      </vt:variant>
      <vt:variant>
        <vt:i4>1245233</vt:i4>
      </vt:variant>
      <vt:variant>
        <vt:i4>338</vt:i4>
      </vt:variant>
      <vt:variant>
        <vt:i4>0</vt:i4>
      </vt:variant>
      <vt:variant>
        <vt:i4>5</vt:i4>
      </vt:variant>
      <vt:variant>
        <vt:lpwstr/>
      </vt:variant>
      <vt:variant>
        <vt:lpwstr>_Toc221878564</vt:lpwstr>
      </vt:variant>
      <vt:variant>
        <vt:i4>1245233</vt:i4>
      </vt:variant>
      <vt:variant>
        <vt:i4>332</vt:i4>
      </vt:variant>
      <vt:variant>
        <vt:i4>0</vt:i4>
      </vt:variant>
      <vt:variant>
        <vt:i4>5</vt:i4>
      </vt:variant>
      <vt:variant>
        <vt:lpwstr/>
      </vt:variant>
      <vt:variant>
        <vt:lpwstr>_Toc221878563</vt:lpwstr>
      </vt:variant>
      <vt:variant>
        <vt:i4>1245233</vt:i4>
      </vt:variant>
      <vt:variant>
        <vt:i4>326</vt:i4>
      </vt:variant>
      <vt:variant>
        <vt:i4>0</vt:i4>
      </vt:variant>
      <vt:variant>
        <vt:i4>5</vt:i4>
      </vt:variant>
      <vt:variant>
        <vt:lpwstr/>
      </vt:variant>
      <vt:variant>
        <vt:lpwstr>_Toc221878562</vt:lpwstr>
      </vt:variant>
      <vt:variant>
        <vt:i4>1245233</vt:i4>
      </vt:variant>
      <vt:variant>
        <vt:i4>320</vt:i4>
      </vt:variant>
      <vt:variant>
        <vt:i4>0</vt:i4>
      </vt:variant>
      <vt:variant>
        <vt:i4>5</vt:i4>
      </vt:variant>
      <vt:variant>
        <vt:lpwstr/>
      </vt:variant>
      <vt:variant>
        <vt:lpwstr>_Toc221878561</vt:lpwstr>
      </vt:variant>
      <vt:variant>
        <vt:i4>1245233</vt:i4>
      </vt:variant>
      <vt:variant>
        <vt:i4>314</vt:i4>
      </vt:variant>
      <vt:variant>
        <vt:i4>0</vt:i4>
      </vt:variant>
      <vt:variant>
        <vt:i4>5</vt:i4>
      </vt:variant>
      <vt:variant>
        <vt:lpwstr/>
      </vt:variant>
      <vt:variant>
        <vt:lpwstr>_Toc221878560</vt:lpwstr>
      </vt:variant>
      <vt:variant>
        <vt:i4>1048625</vt:i4>
      </vt:variant>
      <vt:variant>
        <vt:i4>308</vt:i4>
      </vt:variant>
      <vt:variant>
        <vt:i4>0</vt:i4>
      </vt:variant>
      <vt:variant>
        <vt:i4>5</vt:i4>
      </vt:variant>
      <vt:variant>
        <vt:lpwstr/>
      </vt:variant>
      <vt:variant>
        <vt:lpwstr>_Toc221878559</vt:lpwstr>
      </vt:variant>
      <vt:variant>
        <vt:i4>1048625</vt:i4>
      </vt:variant>
      <vt:variant>
        <vt:i4>302</vt:i4>
      </vt:variant>
      <vt:variant>
        <vt:i4>0</vt:i4>
      </vt:variant>
      <vt:variant>
        <vt:i4>5</vt:i4>
      </vt:variant>
      <vt:variant>
        <vt:lpwstr/>
      </vt:variant>
      <vt:variant>
        <vt:lpwstr>_Toc221878558</vt:lpwstr>
      </vt:variant>
      <vt:variant>
        <vt:i4>1048625</vt:i4>
      </vt:variant>
      <vt:variant>
        <vt:i4>296</vt:i4>
      </vt:variant>
      <vt:variant>
        <vt:i4>0</vt:i4>
      </vt:variant>
      <vt:variant>
        <vt:i4>5</vt:i4>
      </vt:variant>
      <vt:variant>
        <vt:lpwstr/>
      </vt:variant>
      <vt:variant>
        <vt:lpwstr>_Toc221878557</vt:lpwstr>
      </vt:variant>
      <vt:variant>
        <vt:i4>1048625</vt:i4>
      </vt:variant>
      <vt:variant>
        <vt:i4>290</vt:i4>
      </vt:variant>
      <vt:variant>
        <vt:i4>0</vt:i4>
      </vt:variant>
      <vt:variant>
        <vt:i4>5</vt:i4>
      </vt:variant>
      <vt:variant>
        <vt:lpwstr/>
      </vt:variant>
      <vt:variant>
        <vt:lpwstr>_Toc221878556</vt:lpwstr>
      </vt:variant>
      <vt:variant>
        <vt:i4>1048625</vt:i4>
      </vt:variant>
      <vt:variant>
        <vt:i4>284</vt:i4>
      </vt:variant>
      <vt:variant>
        <vt:i4>0</vt:i4>
      </vt:variant>
      <vt:variant>
        <vt:i4>5</vt:i4>
      </vt:variant>
      <vt:variant>
        <vt:lpwstr/>
      </vt:variant>
      <vt:variant>
        <vt:lpwstr>_Toc221878555</vt:lpwstr>
      </vt:variant>
      <vt:variant>
        <vt:i4>1376310</vt:i4>
      </vt:variant>
      <vt:variant>
        <vt:i4>275</vt:i4>
      </vt:variant>
      <vt:variant>
        <vt:i4>0</vt:i4>
      </vt:variant>
      <vt:variant>
        <vt:i4>5</vt:i4>
      </vt:variant>
      <vt:variant>
        <vt:lpwstr/>
      </vt:variant>
      <vt:variant>
        <vt:lpwstr>_Toc222145240</vt:lpwstr>
      </vt:variant>
      <vt:variant>
        <vt:i4>1179702</vt:i4>
      </vt:variant>
      <vt:variant>
        <vt:i4>269</vt:i4>
      </vt:variant>
      <vt:variant>
        <vt:i4>0</vt:i4>
      </vt:variant>
      <vt:variant>
        <vt:i4>5</vt:i4>
      </vt:variant>
      <vt:variant>
        <vt:lpwstr/>
      </vt:variant>
      <vt:variant>
        <vt:lpwstr>_Toc222145239</vt:lpwstr>
      </vt:variant>
      <vt:variant>
        <vt:i4>1179702</vt:i4>
      </vt:variant>
      <vt:variant>
        <vt:i4>263</vt:i4>
      </vt:variant>
      <vt:variant>
        <vt:i4>0</vt:i4>
      </vt:variant>
      <vt:variant>
        <vt:i4>5</vt:i4>
      </vt:variant>
      <vt:variant>
        <vt:lpwstr/>
      </vt:variant>
      <vt:variant>
        <vt:lpwstr>_Toc222145238</vt:lpwstr>
      </vt:variant>
      <vt:variant>
        <vt:i4>1179702</vt:i4>
      </vt:variant>
      <vt:variant>
        <vt:i4>257</vt:i4>
      </vt:variant>
      <vt:variant>
        <vt:i4>0</vt:i4>
      </vt:variant>
      <vt:variant>
        <vt:i4>5</vt:i4>
      </vt:variant>
      <vt:variant>
        <vt:lpwstr/>
      </vt:variant>
      <vt:variant>
        <vt:lpwstr>_Toc222145237</vt:lpwstr>
      </vt:variant>
      <vt:variant>
        <vt:i4>1179702</vt:i4>
      </vt:variant>
      <vt:variant>
        <vt:i4>251</vt:i4>
      </vt:variant>
      <vt:variant>
        <vt:i4>0</vt:i4>
      </vt:variant>
      <vt:variant>
        <vt:i4>5</vt:i4>
      </vt:variant>
      <vt:variant>
        <vt:lpwstr/>
      </vt:variant>
      <vt:variant>
        <vt:lpwstr>_Toc222145236</vt:lpwstr>
      </vt:variant>
      <vt:variant>
        <vt:i4>1179702</vt:i4>
      </vt:variant>
      <vt:variant>
        <vt:i4>245</vt:i4>
      </vt:variant>
      <vt:variant>
        <vt:i4>0</vt:i4>
      </vt:variant>
      <vt:variant>
        <vt:i4>5</vt:i4>
      </vt:variant>
      <vt:variant>
        <vt:lpwstr/>
      </vt:variant>
      <vt:variant>
        <vt:lpwstr>_Toc222145235</vt:lpwstr>
      </vt:variant>
      <vt:variant>
        <vt:i4>1179702</vt:i4>
      </vt:variant>
      <vt:variant>
        <vt:i4>239</vt:i4>
      </vt:variant>
      <vt:variant>
        <vt:i4>0</vt:i4>
      </vt:variant>
      <vt:variant>
        <vt:i4>5</vt:i4>
      </vt:variant>
      <vt:variant>
        <vt:lpwstr/>
      </vt:variant>
      <vt:variant>
        <vt:lpwstr>_Toc222145234</vt:lpwstr>
      </vt:variant>
      <vt:variant>
        <vt:i4>1179702</vt:i4>
      </vt:variant>
      <vt:variant>
        <vt:i4>233</vt:i4>
      </vt:variant>
      <vt:variant>
        <vt:i4>0</vt:i4>
      </vt:variant>
      <vt:variant>
        <vt:i4>5</vt:i4>
      </vt:variant>
      <vt:variant>
        <vt:lpwstr/>
      </vt:variant>
      <vt:variant>
        <vt:lpwstr>_Toc222145233</vt:lpwstr>
      </vt:variant>
      <vt:variant>
        <vt:i4>1179702</vt:i4>
      </vt:variant>
      <vt:variant>
        <vt:i4>227</vt:i4>
      </vt:variant>
      <vt:variant>
        <vt:i4>0</vt:i4>
      </vt:variant>
      <vt:variant>
        <vt:i4>5</vt:i4>
      </vt:variant>
      <vt:variant>
        <vt:lpwstr/>
      </vt:variant>
      <vt:variant>
        <vt:lpwstr>_Toc222145232</vt:lpwstr>
      </vt:variant>
      <vt:variant>
        <vt:i4>1179702</vt:i4>
      </vt:variant>
      <vt:variant>
        <vt:i4>221</vt:i4>
      </vt:variant>
      <vt:variant>
        <vt:i4>0</vt:i4>
      </vt:variant>
      <vt:variant>
        <vt:i4>5</vt:i4>
      </vt:variant>
      <vt:variant>
        <vt:lpwstr/>
      </vt:variant>
      <vt:variant>
        <vt:lpwstr>_Toc222145231</vt:lpwstr>
      </vt:variant>
      <vt:variant>
        <vt:i4>1179702</vt:i4>
      </vt:variant>
      <vt:variant>
        <vt:i4>215</vt:i4>
      </vt:variant>
      <vt:variant>
        <vt:i4>0</vt:i4>
      </vt:variant>
      <vt:variant>
        <vt:i4>5</vt:i4>
      </vt:variant>
      <vt:variant>
        <vt:lpwstr/>
      </vt:variant>
      <vt:variant>
        <vt:lpwstr>_Toc222145230</vt:lpwstr>
      </vt:variant>
      <vt:variant>
        <vt:i4>1245238</vt:i4>
      </vt:variant>
      <vt:variant>
        <vt:i4>209</vt:i4>
      </vt:variant>
      <vt:variant>
        <vt:i4>0</vt:i4>
      </vt:variant>
      <vt:variant>
        <vt:i4>5</vt:i4>
      </vt:variant>
      <vt:variant>
        <vt:lpwstr/>
      </vt:variant>
      <vt:variant>
        <vt:lpwstr>_Toc222145229</vt:lpwstr>
      </vt:variant>
      <vt:variant>
        <vt:i4>1245238</vt:i4>
      </vt:variant>
      <vt:variant>
        <vt:i4>203</vt:i4>
      </vt:variant>
      <vt:variant>
        <vt:i4>0</vt:i4>
      </vt:variant>
      <vt:variant>
        <vt:i4>5</vt:i4>
      </vt:variant>
      <vt:variant>
        <vt:lpwstr/>
      </vt:variant>
      <vt:variant>
        <vt:lpwstr>_Toc222145228</vt:lpwstr>
      </vt:variant>
      <vt:variant>
        <vt:i4>1245238</vt:i4>
      </vt:variant>
      <vt:variant>
        <vt:i4>197</vt:i4>
      </vt:variant>
      <vt:variant>
        <vt:i4>0</vt:i4>
      </vt:variant>
      <vt:variant>
        <vt:i4>5</vt:i4>
      </vt:variant>
      <vt:variant>
        <vt:lpwstr/>
      </vt:variant>
      <vt:variant>
        <vt:lpwstr>_Toc222145227</vt:lpwstr>
      </vt:variant>
      <vt:variant>
        <vt:i4>1245238</vt:i4>
      </vt:variant>
      <vt:variant>
        <vt:i4>191</vt:i4>
      </vt:variant>
      <vt:variant>
        <vt:i4>0</vt:i4>
      </vt:variant>
      <vt:variant>
        <vt:i4>5</vt:i4>
      </vt:variant>
      <vt:variant>
        <vt:lpwstr/>
      </vt:variant>
      <vt:variant>
        <vt:lpwstr>_Toc222145226</vt:lpwstr>
      </vt:variant>
      <vt:variant>
        <vt:i4>1245238</vt:i4>
      </vt:variant>
      <vt:variant>
        <vt:i4>185</vt:i4>
      </vt:variant>
      <vt:variant>
        <vt:i4>0</vt:i4>
      </vt:variant>
      <vt:variant>
        <vt:i4>5</vt:i4>
      </vt:variant>
      <vt:variant>
        <vt:lpwstr/>
      </vt:variant>
      <vt:variant>
        <vt:lpwstr>_Toc222145225</vt:lpwstr>
      </vt:variant>
      <vt:variant>
        <vt:i4>1245238</vt:i4>
      </vt:variant>
      <vt:variant>
        <vt:i4>179</vt:i4>
      </vt:variant>
      <vt:variant>
        <vt:i4>0</vt:i4>
      </vt:variant>
      <vt:variant>
        <vt:i4>5</vt:i4>
      </vt:variant>
      <vt:variant>
        <vt:lpwstr/>
      </vt:variant>
      <vt:variant>
        <vt:lpwstr>_Toc222145224</vt:lpwstr>
      </vt:variant>
      <vt:variant>
        <vt:i4>1245238</vt:i4>
      </vt:variant>
      <vt:variant>
        <vt:i4>173</vt:i4>
      </vt:variant>
      <vt:variant>
        <vt:i4>0</vt:i4>
      </vt:variant>
      <vt:variant>
        <vt:i4>5</vt:i4>
      </vt:variant>
      <vt:variant>
        <vt:lpwstr/>
      </vt:variant>
      <vt:variant>
        <vt:lpwstr>_Toc222145223</vt:lpwstr>
      </vt:variant>
      <vt:variant>
        <vt:i4>1245238</vt:i4>
      </vt:variant>
      <vt:variant>
        <vt:i4>167</vt:i4>
      </vt:variant>
      <vt:variant>
        <vt:i4>0</vt:i4>
      </vt:variant>
      <vt:variant>
        <vt:i4>5</vt:i4>
      </vt:variant>
      <vt:variant>
        <vt:lpwstr/>
      </vt:variant>
      <vt:variant>
        <vt:lpwstr>_Toc222145222</vt:lpwstr>
      </vt:variant>
      <vt:variant>
        <vt:i4>1245238</vt:i4>
      </vt:variant>
      <vt:variant>
        <vt:i4>161</vt:i4>
      </vt:variant>
      <vt:variant>
        <vt:i4>0</vt:i4>
      </vt:variant>
      <vt:variant>
        <vt:i4>5</vt:i4>
      </vt:variant>
      <vt:variant>
        <vt:lpwstr/>
      </vt:variant>
      <vt:variant>
        <vt:lpwstr>_Toc222145221</vt:lpwstr>
      </vt:variant>
      <vt:variant>
        <vt:i4>1245238</vt:i4>
      </vt:variant>
      <vt:variant>
        <vt:i4>155</vt:i4>
      </vt:variant>
      <vt:variant>
        <vt:i4>0</vt:i4>
      </vt:variant>
      <vt:variant>
        <vt:i4>5</vt:i4>
      </vt:variant>
      <vt:variant>
        <vt:lpwstr/>
      </vt:variant>
      <vt:variant>
        <vt:lpwstr>_Toc222145220</vt:lpwstr>
      </vt:variant>
      <vt:variant>
        <vt:i4>1048630</vt:i4>
      </vt:variant>
      <vt:variant>
        <vt:i4>149</vt:i4>
      </vt:variant>
      <vt:variant>
        <vt:i4>0</vt:i4>
      </vt:variant>
      <vt:variant>
        <vt:i4>5</vt:i4>
      </vt:variant>
      <vt:variant>
        <vt:lpwstr/>
      </vt:variant>
      <vt:variant>
        <vt:lpwstr>_Toc222145219</vt:lpwstr>
      </vt:variant>
      <vt:variant>
        <vt:i4>1048630</vt:i4>
      </vt:variant>
      <vt:variant>
        <vt:i4>143</vt:i4>
      </vt:variant>
      <vt:variant>
        <vt:i4>0</vt:i4>
      </vt:variant>
      <vt:variant>
        <vt:i4>5</vt:i4>
      </vt:variant>
      <vt:variant>
        <vt:lpwstr/>
      </vt:variant>
      <vt:variant>
        <vt:lpwstr>_Toc222145218</vt:lpwstr>
      </vt:variant>
      <vt:variant>
        <vt:i4>1048630</vt:i4>
      </vt:variant>
      <vt:variant>
        <vt:i4>137</vt:i4>
      </vt:variant>
      <vt:variant>
        <vt:i4>0</vt:i4>
      </vt:variant>
      <vt:variant>
        <vt:i4>5</vt:i4>
      </vt:variant>
      <vt:variant>
        <vt:lpwstr/>
      </vt:variant>
      <vt:variant>
        <vt:lpwstr>_Toc222145217</vt:lpwstr>
      </vt:variant>
      <vt:variant>
        <vt:i4>1048630</vt:i4>
      </vt:variant>
      <vt:variant>
        <vt:i4>131</vt:i4>
      </vt:variant>
      <vt:variant>
        <vt:i4>0</vt:i4>
      </vt:variant>
      <vt:variant>
        <vt:i4>5</vt:i4>
      </vt:variant>
      <vt:variant>
        <vt:lpwstr/>
      </vt:variant>
      <vt:variant>
        <vt:lpwstr>_Toc222145216</vt:lpwstr>
      </vt:variant>
      <vt:variant>
        <vt:i4>1048630</vt:i4>
      </vt:variant>
      <vt:variant>
        <vt:i4>125</vt:i4>
      </vt:variant>
      <vt:variant>
        <vt:i4>0</vt:i4>
      </vt:variant>
      <vt:variant>
        <vt:i4>5</vt:i4>
      </vt:variant>
      <vt:variant>
        <vt:lpwstr/>
      </vt:variant>
      <vt:variant>
        <vt:lpwstr>_Toc222145215</vt:lpwstr>
      </vt:variant>
      <vt:variant>
        <vt:i4>1048630</vt:i4>
      </vt:variant>
      <vt:variant>
        <vt:i4>119</vt:i4>
      </vt:variant>
      <vt:variant>
        <vt:i4>0</vt:i4>
      </vt:variant>
      <vt:variant>
        <vt:i4>5</vt:i4>
      </vt:variant>
      <vt:variant>
        <vt:lpwstr/>
      </vt:variant>
      <vt:variant>
        <vt:lpwstr>_Toc222145214</vt:lpwstr>
      </vt:variant>
      <vt:variant>
        <vt:i4>1048630</vt:i4>
      </vt:variant>
      <vt:variant>
        <vt:i4>113</vt:i4>
      </vt:variant>
      <vt:variant>
        <vt:i4>0</vt:i4>
      </vt:variant>
      <vt:variant>
        <vt:i4>5</vt:i4>
      </vt:variant>
      <vt:variant>
        <vt:lpwstr/>
      </vt:variant>
      <vt:variant>
        <vt:lpwstr>_Toc222145213</vt:lpwstr>
      </vt:variant>
      <vt:variant>
        <vt:i4>1048630</vt:i4>
      </vt:variant>
      <vt:variant>
        <vt:i4>107</vt:i4>
      </vt:variant>
      <vt:variant>
        <vt:i4>0</vt:i4>
      </vt:variant>
      <vt:variant>
        <vt:i4>5</vt:i4>
      </vt:variant>
      <vt:variant>
        <vt:lpwstr/>
      </vt:variant>
      <vt:variant>
        <vt:lpwstr>_Toc222145212</vt:lpwstr>
      </vt:variant>
      <vt:variant>
        <vt:i4>1048630</vt:i4>
      </vt:variant>
      <vt:variant>
        <vt:i4>101</vt:i4>
      </vt:variant>
      <vt:variant>
        <vt:i4>0</vt:i4>
      </vt:variant>
      <vt:variant>
        <vt:i4>5</vt:i4>
      </vt:variant>
      <vt:variant>
        <vt:lpwstr/>
      </vt:variant>
      <vt:variant>
        <vt:lpwstr>_Toc222145211</vt:lpwstr>
      </vt:variant>
      <vt:variant>
        <vt:i4>1048630</vt:i4>
      </vt:variant>
      <vt:variant>
        <vt:i4>95</vt:i4>
      </vt:variant>
      <vt:variant>
        <vt:i4>0</vt:i4>
      </vt:variant>
      <vt:variant>
        <vt:i4>5</vt:i4>
      </vt:variant>
      <vt:variant>
        <vt:lpwstr/>
      </vt:variant>
      <vt:variant>
        <vt:lpwstr>_Toc222145210</vt:lpwstr>
      </vt:variant>
      <vt:variant>
        <vt:i4>1114166</vt:i4>
      </vt:variant>
      <vt:variant>
        <vt:i4>89</vt:i4>
      </vt:variant>
      <vt:variant>
        <vt:i4>0</vt:i4>
      </vt:variant>
      <vt:variant>
        <vt:i4>5</vt:i4>
      </vt:variant>
      <vt:variant>
        <vt:lpwstr/>
      </vt:variant>
      <vt:variant>
        <vt:lpwstr>_Toc222145209</vt:lpwstr>
      </vt:variant>
      <vt:variant>
        <vt:i4>1114166</vt:i4>
      </vt:variant>
      <vt:variant>
        <vt:i4>83</vt:i4>
      </vt:variant>
      <vt:variant>
        <vt:i4>0</vt:i4>
      </vt:variant>
      <vt:variant>
        <vt:i4>5</vt:i4>
      </vt:variant>
      <vt:variant>
        <vt:lpwstr/>
      </vt:variant>
      <vt:variant>
        <vt:lpwstr>_Toc222145208</vt:lpwstr>
      </vt:variant>
      <vt:variant>
        <vt:i4>1114166</vt:i4>
      </vt:variant>
      <vt:variant>
        <vt:i4>77</vt:i4>
      </vt:variant>
      <vt:variant>
        <vt:i4>0</vt:i4>
      </vt:variant>
      <vt:variant>
        <vt:i4>5</vt:i4>
      </vt:variant>
      <vt:variant>
        <vt:lpwstr/>
      </vt:variant>
      <vt:variant>
        <vt:lpwstr>_Toc222145207</vt:lpwstr>
      </vt:variant>
      <vt:variant>
        <vt:i4>1114166</vt:i4>
      </vt:variant>
      <vt:variant>
        <vt:i4>71</vt:i4>
      </vt:variant>
      <vt:variant>
        <vt:i4>0</vt:i4>
      </vt:variant>
      <vt:variant>
        <vt:i4>5</vt:i4>
      </vt:variant>
      <vt:variant>
        <vt:lpwstr/>
      </vt:variant>
      <vt:variant>
        <vt:lpwstr>_Toc222145206</vt:lpwstr>
      </vt:variant>
      <vt:variant>
        <vt:i4>1114166</vt:i4>
      </vt:variant>
      <vt:variant>
        <vt:i4>65</vt:i4>
      </vt:variant>
      <vt:variant>
        <vt:i4>0</vt:i4>
      </vt:variant>
      <vt:variant>
        <vt:i4>5</vt:i4>
      </vt:variant>
      <vt:variant>
        <vt:lpwstr/>
      </vt:variant>
      <vt:variant>
        <vt:lpwstr>_Toc222145205</vt:lpwstr>
      </vt:variant>
      <vt:variant>
        <vt:i4>1114166</vt:i4>
      </vt:variant>
      <vt:variant>
        <vt:i4>59</vt:i4>
      </vt:variant>
      <vt:variant>
        <vt:i4>0</vt:i4>
      </vt:variant>
      <vt:variant>
        <vt:i4>5</vt:i4>
      </vt:variant>
      <vt:variant>
        <vt:lpwstr/>
      </vt:variant>
      <vt:variant>
        <vt:lpwstr>_Toc222145204</vt:lpwstr>
      </vt:variant>
      <vt:variant>
        <vt:i4>1114166</vt:i4>
      </vt:variant>
      <vt:variant>
        <vt:i4>53</vt:i4>
      </vt:variant>
      <vt:variant>
        <vt:i4>0</vt:i4>
      </vt:variant>
      <vt:variant>
        <vt:i4>5</vt:i4>
      </vt:variant>
      <vt:variant>
        <vt:lpwstr/>
      </vt:variant>
      <vt:variant>
        <vt:lpwstr>_Toc222145203</vt:lpwstr>
      </vt:variant>
      <vt:variant>
        <vt:i4>1114166</vt:i4>
      </vt:variant>
      <vt:variant>
        <vt:i4>47</vt:i4>
      </vt:variant>
      <vt:variant>
        <vt:i4>0</vt:i4>
      </vt:variant>
      <vt:variant>
        <vt:i4>5</vt:i4>
      </vt:variant>
      <vt:variant>
        <vt:lpwstr/>
      </vt:variant>
      <vt:variant>
        <vt:lpwstr>_Toc222145202</vt:lpwstr>
      </vt:variant>
      <vt:variant>
        <vt:i4>1114166</vt:i4>
      </vt:variant>
      <vt:variant>
        <vt:i4>41</vt:i4>
      </vt:variant>
      <vt:variant>
        <vt:i4>0</vt:i4>
      </vt:variant>
      <vt:variant>
        <vt:i4>5</vt:i4>
      </vt:variant>
      <vt:variant>
        <vt:lpwstr/>
      </vt:variant>
      <vt:variant>
        <vt:lpwstr>_Toc222145201</vt:lpwstr>
      </vt:variant>
      <vt:variant>
        <vt:i4>1114166</vt:i4>
      </vt:variant>
      <vt:variant>
        <vt:i4>35</vt:i4>
      </vt:variant>
      <vt:variant>
        <vt:i4>0</vt:i4>
      </vt:variant>
      <vt:variant>
        <vt:i4>5</vt:i4>
      </vt:variant>
      <vt:variant>
        <vt:lpwstr/>
      </vt:variant>
      <vt:variant>
        <vt:lpwstr>_Toc222145200</vt:lpwstr>
      </vt:variant>
      <vt:variant>
        <vt:i4>1572917</vt:i4>
      </vt:variant>
      <vt:variant>
        <vt:i4>29</vt:i4>
      </vt:variant>
      <vt:variant>
        <vt:i4>0</vt:i4>
      </vt:variant>
      <vt:variant>
        <vt:i4>5</vt:i4>
      </vt:variant>
      <vt:variant>
        <vt:lpwstr/>
      </vt:variant>
      <vt:variant>
        <vt:lpwstr>_Toc222145199</vt:lpwstr>
      </vt:variant>
      <vt:variant>
        <vt:i4>1572917</vt:i4>
      </vt:variant>
      <vt:variant>
        <vt:i4>23</vt:i4>
      </vt:variant>
      <vt:variant>
        <vt:i4>0</vt:i4>
      </vt:variant>
      <vt:variant>
        <vt:i4>5</vt:i4>
      </vt:variant>
      <vt:variant>
        <vt:lpwstr/>
      </vt:variant>
      <vt:variant>
        <vt:lpwstr>_Toc222145198</vt:lpwstr>
      </vt:variant>
      <vt:variant>
        <vt:i4>1572917</vt:i4>
      </vt:variant>
      <vt:variant>
        <vt:i4>17</vt:i4>
      </vt:variant>
      <vt:variant>
        <vt:i4>0</vt:i4>
      </vt:variant>
      <vt:variant>
        <vt:i4>5</vt:i4>
      </vt:variant>
      <vt:variant>
        <vt:lpwstr/>
      </vt:variant>
      <vt:variant>
        <vt:lpwstr>_Toc222145197</vt:lpwstr>
      </vt:variant>
      <vt:variant>
        <vt:i4>1572917</vt:i4>
      </vt:variant>
      <vt:variant>
        <vt:i4>11</vt:i4>
      </vt:variant>
      <vt:variant>
        <vt:i4>0</vt:i4>
      </vt:variant>
      <vt:variant>
        <vt:i4>5</vt:i4>
      </vt:variant>
      <vt:variant>
        <vt:lpwstr/>
      </vt:variant>
      <vt:variant>
        <vt:lpwstr>_Toc222145196</vt:lpwstr>
      </vt:variant>
      <vt:variant>
        <vt:i4>1114127</vt:i4>
      </vt:variant>
      <vt:variant>
        <vt:i4>3</vt:i4>
      </vt:variant>
      <vt:variant>
        <vt:i4>0</vt:i4>
      </vt:variant>
      <vt:variant>
        <vt:i4>5</vt:i4>
      </vt:variant>
      <vt:variant>
        <vt:lpwstr>https://climate-advisory-board.europa.eu/contact</vt:lpwstr>
      </vt:variant>
      <vt:variant>
        <vt:lpwstr/>
      </vt:variant>
      <vt:variant>
        <vt:i4>589912</vt:i4>
      </vt:variant>
      <vt:variant>
        <vt:i4>0</vt:i4>
      </vt:variant>
      <vt:variant>
        <vt:i4>0</vt:i4>
      </vt:variant>
      <vt:variant>
        <vt:i4>5</vt:i4>
      </vt:variant>
      <vt:variant>
        <vt:lpwstr>https://climate-advisory-board.europa.eu/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Clarke</dc:creator>
  <cp:keywords/>
  <dc:description/>
  <cp:lastModifiedBy>James Clarke</cp:lastModifiedBy>
  <cp:revision>1</cp:revision>
  <cp:lastPrinted>2026-02-18T18:49:00Z</cp:lastPrinted>
  <dcterms:created xsi:type="dcterms:W3CDTF">2026-07-10T08:26:00Z</dcterms:created>
  <dcterms:modified xsi:type="dcterms:W3CDTF">2026-07-10T08:27:00Z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0x0101005E4356B3D6027F43A28AF85D49129C07</vt:lpwstr>
  </property>
  <property fmtid="{D5CDD505-2E9C-101B-9397-08002B2CF9AE}" pid="3" name="MediaServiceImageTags">
    <vt:lpwstr/>
  </property>
  <property fmtid="{D5CDD505-2E9C-101B-9397-08002B2CF9AE}" pid="4" name="ZOTERO_PREF_2">
    <vt:lpwstr>true"/&gt;&lt;pref name="dontAskDelayCitationUpdates" value="true"/&gt;&lt;/prefs&gt;&lt;/data&gt;</vt:lpwstr>
  </property>
  <property fmtid="{D5CDD505-2E9C-101B-9397-08002B2CF9AE}" pid="5" name="Order">
    <vt:r8>531500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6bd9ddd1-4d20-43f6-abfa-fc3c07406f94_Enabled">
    <vt:lpwstr>true</vt:lpwstr>
  </property>
  <property fmtid="{D5CDD505-2E9C-101B-9397-08002B2CF9AE}" pid="13" name="MSIP_Label_6bd9ddd1-4d20-43f6-abfa-fc3c07406f94_SetDate">
    <vt:lpwstr>2025-05-23T09:31:24Z</vt:lpwstr>
  </property>
  <property fmtid="{D5CDD505-2E9C-101B-9397-08002B2CF9AE}" pid="14" name="MSIP_Label_6bd9ddd1-4d20-43f6-abfa-fc3c07406f94_Method">
    <vt:lpwstr>Standard</vt:lpwstr>
  </property>
  <property fmtid="{D5CDD505-2E9C-101B-9397-08002B2CF9AE}" pid="15" name="MSIP_Label_6bd9ddd1-4d20-43f6-abfa-fc3c07406f94_Name">
    <vt:lpwstr>Commission Use</vt:lpwstr>
  </property>
  <property fmtid="{D5CDD505-2E9C-101B-9397-08002B2CF9AE}" pid="16" name="MSIP_Label_6bd9ddd1-4d20-43f6-abfa-fc3c07406f94_SiteId">
    <vt:lpwstr>b24c8b06-522c-46fe-9080-70926f8dddb1</vt:lpwstr>
  </property>
  <property fmtid="{D5CDD505-2E9C-101B-9397-08002B2CF9AE}" pid="17" name="MSIP_Label_6bd9ddd1-4d20-43f6-abfa-fc3c07406f94_ActionId">
    <vt:lpwstr>7a5bec66-20cd-4d5f-9902-a7d4e9133d37</vt:lpwstr>
  </property>
  <property fmtid="{D5CDD505-2E9C-101B-9397-08002B2CF9AE}" pid="18" name="MSIP_Label_6bd9ddd1-4d20-43f6-abfa-fc3c07406f94_ContentBits">
    <vt:lpwstr>0</vt:lpwstr>
  </property>
  <property fmtid="{D5CDD505-2E9C-101B-9397-08002B2CF9AE}" pid="19" name="docLang">
    <vt:lpwstr>en</vt:lpwstr>
  </property>
  <property fmtid="{D5CDD505-2E9C-101B-9397-08002B2CF9AE}" pid="20" name="ContentRemapped">
    <vt:lpwstr>true</vt:lpwstr>
  </property>
  <property fmtid="{D5CDD505-2E9C-101B-9397-08002B2CF9AE}" pid="21" name="ClassificationContentMarkingFooterShapeIds">
    <vt:lpwstr>13b0ef1c,9210fb2,536b75d7,61cdcc6e,24cf2db1</vt:lpwstr>
  </property>
  <property fmtid="{D5CDD505-2E9C-101B-9397-08002B2CF9AE}" pid="22" name="ClassificationContentMarkingFooterFontProps">
    <vt:lpwstr>#000000,10,Calibri</vt:lpwstr>
  </property>
  <property fmtid="{D5CDD505-2E9C-101B-9397-08002B2CF9AE}" pid="23" name="ClassificationContentMarkingFooterText">
    <vt:lpwstr>Classified as Internal | Intern</vt:lpwstr>
  </property>
  <property fmtid="{D5CDD505-2E9C-101B-9397-08002B2CF9AE}" pid="24" name="ZOTERO_PREF_1">
    <vt:lpwstr>&lt;data data-version="3" zotero-version="7.0.32"&gt;&lt;session id="lAd02y8j"/&gt;&lt;style id="http://www.zotero.org/styles/eea" hasBibliography="1" bibliographyStyleHasBeenSet="1"/&gt;&lt;prefs&gt;&lt;pref name="fieldType" value="Field"/&gt;&lt;pref name="delayCitationUpdates" value="</vt:lpwstr>
  </property>
  <property fmtid="{D5CDD505-2E9C-101B-9397-08002B2CF9AE}" pid="25" name="MSIP_Label_b1f08a4a-3048-4b8f-8eeb-74c828f94533_Enabled">
    <vt:lpwstr>true</vt:lpwstr>
  </property>
  <property fmtid="{D5CDD505-2E9C-101B-9397-08002B2CF9AE}" pid="26" name="MSIP_Label_b1f08a4a-3048-4b8f-8eeb-74c828f94533_SetDate">
    <vt:lpwstr>2026-07-08T08:29:54Z</vt:lpwstr>
  </property>
  <property fmtid="{D5CDD505-2E9C-101B-9397-08002B2CF9AE}" pid="27" name="MSIP_Label_b1f08a4a-3048-4b8f-8eeb-74c828f94533_Method">
    <vt:lpwstr>Standard</vt:lpwstr>
  </property>
  <property fmtid="{D5CDD505-2E9C-101B-9397-08002B2CF9AE}" pid="28" name="MSIP_Label_b1f08a4a-3048-4b8f-8eeb-74c828f94533_Name">
    <vt:lpwstr>NORMAL</vt:lpwstr>
  </property>
  <property fmtid="{D5CDD505-2E9C-101B-9397-08002B2CF9AE}" pid="29" name="MSIP_Label_b1f08a4a-3048-4b8f-8eeb-74c828f94533_SiteId">
    <vt:lpwstr>be2e7bea-b493-4de5-bbc5-8b4a6a235600</vt:lpwstr>
  </property>
  <property fmtid="{D5CDD505-2E9C-101B-9397-08002B2CF9AE}" pid="30" name="MSIP_Label_b1f08a4a-3048-4b8f-8eeb-74c828f94533_ActionId">
    <vt:lpwstr>d5f258c9-5354-4431-bc9a-3888840c2d78</vt:lpwstr>
  </property>
  <property fmtid="{D5CDD505-2E9C-101B-9397-08002B2CF9AE}" pid="31" name="MSIP_Label_b1f08a4a-3048-4b8f-8eeb-74c828f94533_ContentBits">
    <vt:lpwstr>0</vt:lpwstr>
  </property>
  <property fmtid="{D5CDD505-2E9C-101B-9397-08002B2CF9AE}" pid="32" name="MSIP_Label_b1f08a4a-3048-4b8f-8eeb-74c828f94533_Tag">
    <vt:lpwstr>10, 3, 0, 1</vt:lpwstr>
  </property>
</Properties>
</file>